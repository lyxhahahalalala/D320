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15745" w14:textId="77777777" w:rsidR="00CA2C5F" w:rsidRDefault="00B42207">
      <w:pPr>
        <w:pStyle w:val="1"/>
        <w:numPr>
          <w:ilvl w:val="0"/>
          <w:numId w:val="4"/>
        </w:numPr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范围</w:t>
      </w:r>
    </w:p>
    <w:p w14:paraId="619DF20B" w14:textId="06D7E5A6" w:rsidR="00CA2C5F" w:rsidRDefault="001156EE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>本文档适用于</w:t>
      </w:r>
      <w:r w:rsidR="00610F50">
        <w:rPr>
          <w:rFonts w:hint="eastAsia"/>
          <w:lang w:val="en-US" w:eastAsia="zh-CN"/>
        </w:rPr>
        <w:t>新能源</w:t>
      </w:r>
      <w:r w:rsidR="00B42207">
        <w:rPr>
          <w:rFonts w:hint="eastAsia"/>
          <w:lang w:val="en-US" w:eastAsia="zh-CN"/>
        </w:rPr>
        <w:t>仪表。</w:t>
      </w:r>
    </w:p>
    <w:p w14:paraId="035B8A35" w14:textId="77777777" w:rsidR="00CA2C5F" w:rsidRDefault="00B42207">
      <w:pPr>
        <w:pStyle w:val="1"/>
        <w:numPr>
          <w:ilvl w:val="0"/>
          <w:numId w:val="4"/>
        </w:numPr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系统功能介绍</w:t>
      </w:r>
    </w:p>
    <w:p w14:paraId="69D1D08B" w14:textId="77777777" w:rsidR="00CA2C5F" w:rsidRDefault="00B42207">
      <w:pPr>
        <w:pStyle w:val="2"/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功能概述</w:t>
      </w:r>
    </w:p>
    <w:p w14:paraId="313A54AA" w14:textId="15DF5C73" w:rsidR="00CA2C5F" w:rsidRDefault="00610F50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>本文档涉及</w:t>
      </w:r>
      <w:r w:rsidR="00B42207">
        <w:rPr>
          <w:rFonts w:hint="eastAsia"/>
          <w:lang w:val="en-US" w:eastAsia="zh-CN"/>
        </w:rPr>
        <w:t>新能源车</w:t>
      </w:r>
      <w:r>
        <w:rPr>
          <w:rFonts w:hint="eastAsia"/>
          <w:lang w:val="en-US" w:eastAsia="zh-CN"/>
        </w:rPr>
        <w:t>（纯电、换电、氢燃料电池）</w:t>
      </w:r>
      <w:r w:rsidR="00B42207">
        <w:rPr>
          <w:rFonts w:hint="eastAsia"/>
          <w:lang w:val="en-US" w:eastAsia="zh-CN"/>
        </w:rPr>
        <w:t>的需求</w:t>
      </w:r>
      <w:r>
        <w:rPr>
          <w:rFonts w:hint="eastAsia"/>
          <w:lang w:val="en-US" w:eastAsia="zh-CN"/>
        </w:rPr>
        <w:t>，其中与燃油车相同部分见其他文档。</w:t>
      </w:r>
    </w:p>
    <w:p w14:paraId="5AD87C42" w14:textId="058CEFEB" w:rsidR="00B75BB5" w:rsidRDefault="00B75BB5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>名词及缩写：</w:t>
      </w:r>
    </w:p>
    <w:p w14:paraId="25CED460" w14:textId="46562991" w:rsidR="00CA2C5F" w:rsidRDefault="00B42207">
      <w:pPr>
        <w:pStyle w:val="2"/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功能清单</w:t>
      </w:r>
    </w:p>
    <w:p w14:paraId="0AB63FD2" w14:textId="77777777" w:rsidR="00CA2C5F" w:rsidRDefault="00B42207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>仪表相关功能清单如下表：</w:t>
      </w:r>
    </w:p>
    <w:tbl>
      <w:tblPr>
        <w:tblStyle w:val="af2"/>
        <w:tblW w:w="7372" w:type="dxa"/>
        <w:tblLayout w:type="fixed"/>
        <w:tblLook w:val="04A0" w:firstRow="1" w:lastRow="0" w:firstColumn="1" w:lastColumn="0" w:noHBand="0" w:noVBand="1"/>
      </w:tblPr>
      <w:tblGrid>
        <w:gridCol w:w="4296"/>
        <w:gridCol w:w="1393"/>
        <w:gridCol w:w="1683"/>
      </w:tblGrid>
      <w:tr w:rsidR="00610F50" w14:paraId="318CB4BE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0CBAFFB5" w14:textId="77777777" w:rsidR="00610F50" w:rsidRDefault="00610F50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</w:t>
            </w:r>
          </w:p>
        </w:tc>
        <w:tc>
          <w:tcPr>
            <w:tcW w:w="1393" w:type="dxa"/>
          </w:tcPr>
          <w:p w14:paraId="0B5F00A7" w14:textId="7C9A1A9F" w:rsidR="00610F50" w:rsidRDefault="00610F50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纯电动</w:t>
            </w:r>
          </w:p>
        </w:tc>
        <w:tc>
          <w:tcPr>
            <w:tcW w:w="1683" w:type="dxa"/>
            <w:shd w:val="clear" w:color="auto" w:fill="auto"/>
            <w:vAlign w:val="center"/>
          </w:tcPr>
          <w:p w14:paraId="7CF080DE" w14:textId="30CB894C" w:rsidR="00610F50" w:rsidRDefault="00610F50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氢燃料车</w:t>
            </w:r>
          </w:p>
        </w:tc>
      </w:tr>
      <w:tr w:rsidR="005D1B9D" w14:paraId="7A4E0869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7DFEACAB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电机冷却水温指示</w:t>
            </w:r>
          </w:p>
        </w:tc>
        <w:tc>
          <w:tcPr>
            <w:tcW w:w="1393" w:type="dxa"/>
          </w:tcPr>
          <w:p w14:paraId="246F72CB" w14:textId="4C47B532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2E331F8C" w14:textId="56A8CA8D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07F6607A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1EA59A16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动力电池输出电流</w:t>
            </w:r>
          </w:p>
        </w:tc>
        <w:tc>
          <w:tcPr>
            <w:tcW w:w="1393" w:type="dxa"/>
          </w:tcPr>
          <w:p w14:paraId="53AD62BA" w14:textId="75FF29A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214EDDF" w14:textId="62939AFA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D6C57F4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11DFE158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动力电池电压显示</w:t>
            </w:r>
          </w:p>
        </w:tc>
        <w:tc>
          <w:tcPr>
            <w:tcW w:w="1393" w:type="dxa"/>
          </w:tcPr>
          <w:p w14:paraId="59E4B1C5" w14:textId="58ED3053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4D4A936" w14:textId="3DB167B7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D4157AE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40771597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车速显示（指针和数字显示）</w:t>
            </w:r>
          </w:p>
        </w:tc>
        <w:tc>
          <w:tcPr>
            <w:tcW w:w="1393" w:type="dxa"/>
          </w:tcPr>
          <w:p w14:paraId="3D21CB9A" w14:textId="1E63BF63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38415B4" w14:textId="3584A7B0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3531B72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7ECD9E60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两个行车界面</w:t>
            </w:r>
          </w:p>
        </w:tc>
        <w:tc>
          <w:tcPr>
            <w:tcW w:w="1393" w:type="dxa"/>
          </w:tcPr>
          <w:p w14:paraId="32661CDC" w14:textId="73B20DA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141C5EE" w14:textId="548CA36B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8597EBB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6650B20A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READY</w:t>
            </w:r>
            <w:r>
              <w:rPr>
                <w:rFonts w:hint="eastAsia"/>
                <w:lang w:val="en-US" w:eastAsia="zh-CN"/>
              </w:rPr>
              <w:t>指示灯</w:t>
            </w:r>
          </w:p>
        </w:tc>
        <w:tc>
          <w:tcPr>
            <w:tcW w:w="1393" w:type="dxa"/>
          </w:tcPr>
          <w:p w14:paraId="1D517A2F" w14:textId="10C1E36F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0CB0A5E" w14:textId="126DE75C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19E5396F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2C5FA9D2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</w:t>
            </w:r>
            <w:proofErr w:type="gramStart"/>
            <w:r>
              <w:rPr>
                <w:rFonts w:hint="eastAsia"/>
                <w:lang w:val="en-US" w:eastAsia="zh-CN"/>
              </w:rPr>
              <w:t>冷却液过温</w:t>
            </w:r>
            <w:proofErr w:type="gramEnd"/>
          </w:p>
        </w:tc>
        <w:tc>
          <w:tcPr>
            <w:tcW w:w="1393" w:type="dxa"/>
          </w:tcPr>
          <w:p w14:paraId="122ADBC9" w14:textId="793EDC3B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D02A79E" w14:textId="59C914AB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56125C26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09D9137F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电机系统故障</w:t>
            </w:r>
          </w:p>
        </w:tc>
        <w:tc>
          <w:tcPr>
            <w:tcW w:w="1393" w:type="dxa"/>
          </w:tcPr>
          <w:p w14:paraId="21A4F182" w14:textId="7B93CB80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7CD9D24" w14:textId="113E6492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11E5D1F1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1965F121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SOC</w:t>
            </w:r>
            <w:r>
              <w:rPr>
                <w:rFonts w:hint="eastAsia"/>
                <w:lang w:val="en-US" w:eastAsia="zh-CN"/>
              </w:rPr>
              <w:t>过低报警</w:t>
            </w:r>
          </w:p>
        </w:tc>
        <w:tc>
          <w:tcPr>
            <w:tcW w:w="1393" w:type="dxa"/>
          </w:tcPr>
          <w:p w14:paraId="3F763365" w14:textId="6FF2E84E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6E031DD" w14:textId="4FD1D21B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3B917BAE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8B3B855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高压系统故障</w:t>
            </w:r>
          </w:p>
        </w:tc>
        <w:tc>
          <w:tcPr>
            <w:tcW w:w="1393" w:type="dxa"/>
          </w:tcPr>
          <w:p w14:paraId="3F6832BE" w14:textId="54C6ED73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1B36E0B" w14:textId="349E7E83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CB62898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57429A53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停机报警</w:t>
            </w:r>
          </w:p>
        </w:tc>
        <w:tc>
          <w:tcPr>
            <w:tcW w:w="1393" w:type="dxa"/>
          </w:tcPr>
          <w:p w14:paraId="20270FAC" w14:textId="6E902B04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127535F" w14:textId="1B6F83FC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D45F631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3403B32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高压电池故障</w:t>
            </w:r>
          </w:p>
        </w:tc>
        <w:tc>
          <w:tcPr>
            <w:tcW w:w="1393" w:type="dxa"/>
          </w:tcPr>
          <w:p w14:paraId="7860172D" w14:textId="2BCF3B48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22B96D3" w14:textId="15910B02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43A178D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002A8F8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电机系统过温</w:t>
            </w:r>
          </w:p>
        </w:tc>
        <w:tc>
          <w:tcPr>
            <w:tcW w:w="1393" w:type="dxa"/>
          </w:tcPr>
          <w:p w14:paraId="7C6DADDC" w14:textId="4821F254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118EC9C" w14:textId="1966162E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14548D95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23A6783B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高压电池断开</w:t>
            </w:r>
          </w:p>
        </w:tc>
        <w:tc>
          <w:tcPr>
            <w:tcW w:w="1393" w:type="dxa"/>
          </w:tcPr>
          <w:p w14:paraId="0C7B9E2A" w14:textId="595A4AB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45F3A83" w14:textId="16B3D83F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0A948F28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AC84661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DC-DC</w:t>
            </w:r>
            <w:r>
              <w:rPr>
                <w:rFonts w:hint="eastAsia"/>
                <w:lang w:val="en-US" w:eastAsia="zh-CN"/>
              </w:rPr>
              <w:t>故障</w:t>
            </w:r>
          </w:p>
        </w:tc>
        <w:tc>
          <w:tcPr>
            <w:tcW w:w="1393" w:type="dxa"/>
          </w:tcPr>
          <w:p w14:paraId="364FE845" w14:textId="77F061C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040A206" w14:textId="7D6F6A5A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34DB84C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044B63F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驱动功率限制</w:t>
            </w:r>
          </w:p>
        </w:tc>
        <w:tc>
          <w:tcPr>
            <w:tcW w:w="1393" w:type="dxa"/>
          </w:tcPr>
          <w:p w14:paraId="1E5F725A" w14:textId="5BE33A2C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71031A7" w14:textId="328E765C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0277715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7A421AA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电池充电指示</w:t>
            </w:r>
          </w:p>
        </w:tc>
        <w:tc>
          <w:tcPr>
            <w:tcW w:w="1393" w:type="dxa"/>
          </w:tcPr>
          <w:p w14:paraId="3880313D" w14:textId="373B9D00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EAC3985" w14:textId="4EB2B2BF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5D8F6CD4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51063AE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高压电池高温报警</w:t>
            </w:r>
          </w:p>
        </w:tc>
        <w:tc>
          <w:tcPr>
            <w:tcW w:w="1393" w:type="dxa"/>
          </w:tcPr>
          <w:p w14:paraId="442760F8" w14:textId="0502DBE0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0CCD836" w14:textId="28EDC18F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3036CC03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624ED95B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空压机故障</w:t>
            </w:r>
          </w:p>
        </w:tc>
        <w:tc>
          <w:tcPr>
            <w:tcW w:w="1393" w:type="dxa"/>
          </w:tcPr>
          <w:p w14:paraId="1ADAB90E" w14:textId="59B9CFCE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05F557D2" w14:textId="35BFD1A7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CF22B9E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413D55D3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充电枪连接指示</w:t>
            </w:r>
          </w:p>
        </w:tc>
        <w:tc>
          <w:tcPr>
            <w:tcW w:w="1393" w:type="dxa"/>
          </w:tcPr>
          <w:p w14:paraId="3A3FF5CB" w14:textId="4865EADA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912451C" w14:textId="53FA0934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E2F1C24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7180548A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电机功率</w:t>
            </w:r>
          </w:p>
        </w:tc>
        <w:tc>
          <w:tcPr>
            <w:tcW w:w="1393" w:type="dxa"/>
          </w:tcPr>
          <w:p w14:paraId="255FB819" w14:textId="08EF7EF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33833FB" w14:textId="42C547C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5854D34E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705789DC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驱动功率</w:t>
            </w:r>
          </w:p>
        </w:tc>
        <w:tc>
          <w:tcPr>
            <w:tcW w:w="1393" w:type="dxa"/>
          </w:tcPr>
          <w:p w14:paraId="2D93CFC7" w14:textId="66E5C3E8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950B5A1" w14:textId="642654E5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37CEC520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493B2DCE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小计电耗</w:t>
            </w:r>
          </w:p>
        </w:tc>
        <w:tc>
          <w:tcPr>
            <w:tcW w:w="1393" w:type="dxa"/>
          </w:tcPr>
          <w:p w14:paraId="242CA460" w14:textId="31FCC445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E5902D6" w14:textId="1A96BF11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</w:tr>
      <w:tr w:rsidR="005D1B9D" w14:paraId="40E1C4E0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126D405C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累计电耗</w:t>
            </w:r>
          </w:p>
        </w:tc>
        <w:tc>
          <w:tcPr>
            <w:tcW w:w="1393" w:type="dxa"/>
          </w:tcPr>
          <w:p w14:paraId="36E2107B" w14:textId="490248BB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044AB3D6" w14:textId="5FAACF5D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</w:tr>
      <w:tr w:rsidR="005D1B9D" w14:paraId="311344D3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04A9EB1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平均电耗</w:t>
            </w:r>
          </w:p>
        </w:tc>
        <w:tc>
          <w:tcPr>
            <w:tcW w:w="1393" w:type="dxa"/>
          </w:tcPr>
          <w:p w14:paraId="0709A387" w14:textId="77AD1A94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9B6B38F" w14:textId="199F1587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</w:tr>
      <w:tr w:rsidR="005D1B9D" w14:paraId="12F3EA95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4B441E41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小计氢耗</w:t>
            </w:r>
          </w:p>
        </w:tc>
        <w:tc>
          <w:tcPr>
            <w:tcW w:w="1393" w:type="dxa"/>
          </w:tcPr>
          <w:p w14:paraId="1BF6DE1C" w14:textId="5FBB555B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0F498805" w14:textId="17D33076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1BE4056F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27B0389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累计氢耗</w:t>
            </w:r>
          </w:p>
        </w:tc>
        <w:tc>
          <w:tcPr>
            <w:tcW w:w="1393" w:type="dxa"/>
          </w:tcPr>
          <w:p w14:paraId="4CC19CCD" w14:textId="30C67DCF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34437B75" w14:textId="68B39756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E508214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15B12335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平均氢耗</w:t>
            </w:r>
          </w:p>
        </w:tc>
        <w:tc>
          <w:tcPr>
            <w:tcW w:w="1393" w:type="dxa"/>
          </w:tcPr>
          <w:p w14:paraId="0B1B857A" w14:textId="49D53F1F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47A05E5A" w14:textId="3AA94727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404E147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219B1BE0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SOC</w:t>
            </w:r>
            <w:r>
              <w:rPr>
                <w:rFonts w:hint="eastAsia"/>
                <w:lang w:val="en-US" w:eastAsia="zh-CN"/>
              </w:rPr>
              <w:t>显示</w:t>
            </w:r>
          </w:p>
        </w:tc>
        <w:tc>
          <w:tcPr>
            <w:tcW w:w="1393" w:type="dxa"/>
          </w:tcPr>
          <w:p w14:paraId="5546EB17" w14:textId="10405A85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6891559" w14:textId="39DC58C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A0B0D0E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2A435ADA" w14:textId="5530A7F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电机转速</w:t>
            </w:r>
          </w:p>
        </w:tc>
        <w:tc>
          <w:tcPr>
            <w:tcW w:w="1393" w:type="dxa"/>
          </w:tcPr>
          <w:p w14:paraId="7F503C06" w14:textId="0FDD5751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50132E9" w14:textId="1CB5A38E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2CF00A4" w14:textId="77777777" w:rsidTr="00610F50">
        <w:trPr>
          <w:trHeight w:val="88"/>
        </w:trPr>
        <w:tc>
          <w:tcPr>
            <w:tcW w:w="4296" w:type="dxa"/>
            <w:shd w:val="clear" w:color="auto" w:fill="auto"/>
          </w:tcPr>
          <w:p w14:paraId="2500A808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REESS</w:t>
            </w:r>
            <w:r>
              <w:rPr>
                <w:rFonts w:hint="eastAsia"/>
                <w:lang w:val="en-US" w:eastAsia="zh-CN"/>
              </w:rPr>
              <w:t>热事件报警</w:t>
            </w:r>
          </w:p>
        </w:tc>
        <w:tc>
          <w:tcPr>
            <w:tcW w:w="1393" w:type="dxa"/>
          </w:tcPr>
          <w:p w14:paraId="7546AEF7" w14:textId="396B7E57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253AFB7F" w14:textId="441BB04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08D9447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A5874B0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剩余充电时间</w:t>
            </w:r>
          </w:p>
        </w:tc>
        <w:tc>
          <w:tcPr>
            <w:tcW w:w="1393" w:type="dxa"/>
          </w:tcPr>
          <w:p w14:paraId="7EC7EBE0" w14:textId="6BDAA71F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E8146FF" w14:textId="33B340C1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269CE2A5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27E5A83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lastRenderedPageBreak/>
              <w:t>W</w:t>
            </w:r>
            <w:r>
              <w:rPr>
                <w:rFonts w:hint="eastAsia"/>
                <w:lang w:val="en-US" w:eastAsia="zh-CN"/>
              </w:rPr>
              <w:t>arning</w:t>
            </w:r>
            <w:r>
              <w:rPr>
                <w:rFonts w:hint="eastAsia"/>
                <w:lang w:val="en-US" w:eastAsia="zh-CN"/>
              </w:rPr>
              <w:t>报警</w:t>
            </w:r>
          </w:p>
        </w:tc>
        <w:tc>
          <w:tcPr>
            <w:tcW w:w="1393" w:type="dxa"/>
          </w:tcPr>
          <w:p w14:paraId="5A9A6BA6" w14:textId="3E4A3018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4630AAA" w14:textId="56B0E051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C3E48CC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6BAF97F9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干燥器加热指示</w:t>
            </w:r>
          </w:p>
        </w:tc>
        <w:tc>
          <w:tcPr>
            <w:tcW w:w="1393" w:type="dxa"/>
          </w:tcPr>
          <w:p w14:paraId="0E6E6646" w14:textId="3F23EED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A6628F6" w14:textId="7120B28B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2F9CF997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C7B9560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蓄电池开关指示</w:t>
            </w:r>
          </w:p>
        </w:tc>
        <w:tc>
          <w:tcPr>
            <w:tcW w:w="1393" w:type="dxa"/>
          </w:tcPr>
          <w:p w14:paraId="570535EE" w14:textId="608EC46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C1E407D" w14:textId="3C5654EF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E2B5831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341FEB33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燃料电池系统故障</w:t>
            </w:r>
          </w:p>
        </w:tc>
        <w:tc>
          <w:tcPr>
            <w:tcW w:w="1393" w:type="dxa"/>
          </w:tcPr>
          <w:p w14:paraId="67DDD1BE" w14:textId="70B5D026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478ED918" w14:textId="7DF2D4E2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37F7E67C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6FE32DE8" w14:textId="77777777" w:rsidR="005D1B9D" w:rsidRDefault="005D1B9D" w:rsidP="005D1B9D">
            <w:pPr>
              <w:pStyle w:val="3"/>
              <w:numPr>
                <w:ilvl w:val="0"/>
                <w:numId w:val="0"/>
              </w:numPr>
              <w:spacing w:before="0"/>
              <w:rPr>
                <w:lang w:eastAsia="zh-CN"/>
              </w:rPr>
            </w:pP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lang w:val="en-US" w:eastAsia="zh-CN"/>
              </w:rPr>
              <w:t>料电池冷却液温度过高报警</w:t>
            </w:r>
          </w:p>
        </w:tc>
        <w:tc>
          <w:tcPr>
            <w:tcW w:w="1393" w:type="dxa"/>
          </w:tcPr>
          <w:p w14:paraId="5E8D2805" w14:textId="1F393513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796522E0" w14:textId="43C458BD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70D9198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3C51E74F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H2</w:t>
            </w:r>
            <w:r>
              <w:rPr>
                <w:rFonts w:hint="eastAsia"/>
                <w:lang w:val="en-US" w:eastAsia="zh-CN"/>
              </w:rPr>
              <w:t>泄露报警</w:t>
            </w:r>
          </w:p>
        </w:tc>
        <w:tc>
          <w:tcPr>
            <w:tcW w:w="1393" w:type="dxa"/>
          </w:tcPr>
          <w:p w14:paraId="4106263C" w14:textId="46E18824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2D238762" w14:textId="68452E17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D38822C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6E9749A2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氢气</w:t>
            </w:r>
            <w:r>
              <w:rPr>
                <w:rFonts w:hint="eastAsia"/>
                <w:lang w:val="en-US" w:eastAsia="zh-CN"/>
              </w:rPr>
              <w:t>SOC</w:t>
            </w:r>
          </w:p>
        </w:tc>
        <w:tc>
          <w:tcPr>
            <w:tcW w:w="1393" w:type="dxa"/>
          </w:tcPr>
          <w:p w14:paraId="22C6258B" w14:textId="46A8953B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3CF0CEC0" w14:textId="23F5ABA2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0DB4E16F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7BE6DDCC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模式显示</w:t>
            </w:r>
          </w:p>
        </w:tc>
        <w:tc>
          <w:tcPr>
            <w:tcW w:w="1393" w:type="dxa"/>
          </w:tcPr>
          <w:p w14:paraId="2492E002" w14:textId="7FFE718A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2D7D936" w14:textId="269B081C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07804CF6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6F39199E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换电控制器故障</w:t>
            </w:r>
          </w:p>
        </w:tc>
        <w:tc>
          <w:tcPr>
            <w:tcW w:w="1393" w:type="dxa"/>
          </w:tcPr>
          <w:p w14:paraId="2528E96D" w14:textId="395FB04F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C98A85F" w14:textId="26FBA6C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</w:tbl>
    <w:p w14:paraId="60152400" w14:textId="77777777" w:rsidR="00CA2C5F" w:rsidRDefault="00CA2C5F">
      <w:pPr>
        <w:spacing w:after="0"/>
        <w:rPr>
          <w:lang w:val="en-US" w:eastAsia="zh-CN"/>
        </w:rPr>
      </w:pPr>
    </w:p>
    <w:p w14:paraId="2612FB67" w14:textId="4E7FB60D" w:rsidR="00CA2C5F" w:rsidRDefault="00B42207">
      <w:pPr>
        <w:pStyle w:val="2"/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 xml:space="preserve"> </w:t>
      </w:r>
      <w:r>
        <w:rPr>
          <w:rFonts w:ascii="Arial" w:hAnsi="Arial" w:cs="Arial" w:hint="eastAsia"/>
          <w:lang w:val="en-US" w:eastAsia="zh-CN"/>
        </w:rPr>
        <w:t>整车总线网络拓扑</w:t>
      </w:r>
    </w:p>
    <w:p w14:paraId="41436B5F" w14:textId="77777777" w:rsidR="00CA2C5F" w:rsidRDefault="00B42207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 xml:space="preserve">      </w:t>
      </w:r>
      <w:r>
        <w:object w:dxaOrig="6612" w:dyaOrig="8040" w14:anchorId="5FDF41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0.6pt;height:402pt" o:ole="">
            <v:imagedata r:id="rId9" o:title=""/>
          </v:shape>
          <o:OLEObject Type="Embed" ProgID="Visio.Drawing.11" ShapeID="_x0000_i1025" DrawAspect="Content" ObjectID="_1756204015" r:id="rId10"/>
        </w:object>
      </w:r>
    </w:p>
    <w:p w14:paraId="527AE3E4" w14:textId="77777777" w:rsidR="00CA2C5F" w:rsidRDefault="00B42207">
      <w:pPr>
        <w:spacing w:after="0"/>
        <w:ind w:firstLineChars="700" w:firstLine="1540"/>
        <w:rPr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</w:t>
      </w:r>
      <w:r>
        <w:rPr>
          <w:rFonts w:hint="eastAsia"/>
          <w:lang w:val="en-US" w:eastAsia="zh-CN"/>
        </w:rPr>
        <w:t>氢燃料拓扑结构</w:t>
      </w:r>
    </w:p>
    <w:p w14:paraId="23220F1A" w14:textId="54412200" w:rsidR="00B36F2B" w:rsidRDefault="00B36F2B" w:rsidP="00B36F2B">
      <w:pPr>
        <w:spacing w:after="0"/>
        <w:jc w:val="center"/>
        <w:rPr>
          <w:lang w:val="en-US" w:eastAsia="zh-CN"/>
        </w:rPr>
      </w:pPr>
      <w:r w:rsidRPr="00B36F2B">
        <w:rPr>
          <w:noProof/>
          <w:lang w:val="en-US" w:eastAsia="zh-CN"/>
        </w:rPr>
        <w:lastRenderedPageBreak/>
        <w:drawing>
          <wp:inline distT="0" distB="0" distL="0" distR="0" wp14:anchorId="3DFB27B2" wp14:editId="5CA33AC9">
            <wp:extent cx="5472000" cy="5863324"/>
            <wp:effectExtent l="0" t="0" r="0" b="0"/>
            <wp:docPr id="236" name="图片 236" descr="E:\a仪表开发\氢燃料电池项目\网络拓扑及源地址-新能源\TE81-202106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E:\a仪表开发\氢燃料电池项目\网络拓扑及源地址-新能源\TE81-2021060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000" cy="5863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A1489" w14:textId="465E7E51" w:rsidR="00B36F2B" w:rsidRDefault="00B36F2B" w:rsidP="00B36F2B">
      <w:pPr>
        <w:spacing w:after="0"/>
        <w:ind w:firstLineChars="700" w:firstLine="1540"/>
        <w:jc w:val="center"/>
        <w:rPr>
          <w:lang w:val="en-US" w:eastAsia="zh-CN"/>
        </w:rPr>
      </w:pPr>
      <w:r>
        <w:rPr>
          <w:lang w:val="en-US" w:eastAsia="zh-CN"/>
        </w:rPr>
        <w:t>换电车网络拓扑</w:t>
      </w:r>
    </w:p>
    <w:p w14:paraId="2C12AED8" w14:textId="049079D2" w:rsidR="00B36F2B" w:rsidRDefault="00B36F2B" w:rsidP="00B36F2B">
      <w:pPr>
        <w:spacing w:after="0"/>
        <w:jc w:val="center"/>
        <w:rPr>
          <w:lang w:val="en-US" w:eastAsia="zh-CN"/>
        </w:rPr>
      </w:pPr>
      <w:r w:rsidRPr="00B36F2B">
        <w:rPr>
          <w:noProof/>
          <w:lang w:val="en-US" w:eastAsia="zh-CN"/>
        </w:rPr>
        <w:lastRenderedPageBreak/>
        <w:drawing>
          <wp:inline distT="0" distB="0" distL="0" distR="0" wp14:anchorId="5EFF487D" wp14:editId="39F17AB0">
            <wp:extent cx="5292000" cy="5439000"/>
            <wp:effectExtent l="0" t="0" r="0" b="0"/>
            <wp:docPr id="237" name="图片 237" descr="E:\a仪表开发\氢燃料电池项目\网络拓扑及源地址-新能源\KT8Alu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E:\a仪表开发\氢燃料电池项目\网络拓扑及源地址-新能源\KT8Aluo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000" cy="54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2BF88" w14:textId="7FC0BB16" w:rsidR="00B36F2B" w:rsidRDefault="00B36F2B" w:rsidP="00B36F2B">
      <w:pPr>
        <w:spacing w:after="0"/>
        <w:ind w:firstLineChars="700" w:firstLine="1540"/>
        <w:jc w:val="center"/>
        <w:rPr>
          <w:lang w:val="en-US" w:eastAsia="zh-CN"/>
        </w:rPr>
      </w:pPr>
      <w:r>
        <w:rPr>
          <w:rFonts w:hint="eastAsia"/>
          <w:lang w:val="en-US" w:eastAsia="zh-CN"/>
        </w:rPr>
        <w:t>纯电动网络拓扑</w:t>
      </w:r>
    </w:p>
    <w:p w14:paraId="4F858D80" w14:textId="77777777" w:rsidR="00CA2C5F" w:rsidRDefault="00B42207">
      <w:pPr>
        <w:pStyle w:val="2"/>
      </w:pPr>
      <w:r>
        <w:t>PIN</w:t>
      </w:r>
      <w:proofErr w:type="spellStart"/>
      <w:r>
        <w:t>脚定义</w:t>
      </w:r>
      <w:proofErr w:type="spellEnd"/>
    </w:p>
    <w:p w14:paraId="792F9A9E" w14:textId="47E0282F" w:rsidR="001156EE" w:rsidRPr="004E67E9" w:rsidRDefault="001156EE" w:rsidP="001156EE">
      <w:pPr>
        <w:pStyle w:val="3"/>
        <w:rPr>
          <w:lang w:val="en-US" w:eastAsia="zh-CN"/>
        </w:rPr>
      </w:pPr>
      <w:r w:rsidRPr="004E67E9">
        <w:rPr>
          <w:rFonts w:hint="eastAsia"/>
          <w:lang w:val="en-US" w:eastAsia="zh-CN"/>
        </w:rPr>
        <w:t>D560&amp;D320</w:t>
      </w:r>
      <w:r w:rsidR="00A35C03">
        <w:rPr>
          <w:rFonts w:hint="eastAsia"/>
          <w:lang w:val="en-US" w:eastAsia="zh-CN"/>
        </w:rPr>
        <w:t xml:space="preserve"> </w:t>
      </w:r>
      <w:r w:rsidR="00A35C03">
        <w:rPr>
          <w:lang w:val="en-US" w:eastAsia="zh-CN"/>
        </w:rPr>
        <w:t>7</w:t>
      </w:r>
      <w:r w:rsidR="00A35C03">
        <w:rPr>
          <w:lang w:val="en-US" w:eastAsia="zh-CN"/>
        </w:rPr>
        <w:t>寸屏</w:t>
      </w:r>
      <w:r w:rsidRPr="004E67E9">
        <w:rPr>
          <w:rFonts w:hint="eastAsia"/>
          <w:lang w:val="en-US" w:eastAsia="zh-CN"/>
        </w:rPr>
        <w:t>仪表</w:t>
      </w:r>
    </w:p>
    <w:tbl>
      <w:tblPr>
        <w:tblW w:w="963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693"/>
        <w:gridCol w:w="4389"/>
      </w:tblGrid>
      <w:tr w:rsidR="001156EE" w:rsidRPr="004E67E9" w14:paraId="345A3D9A" w14:textId="77777777" w:rsidTr="00C61A0C">
        <w:trPr>
          <w:trHeight w:val="333"/>
        </w:trPr>
        <w:tc>
          <w:tcPr>
            <w:tcW w:w="2552" w:type="dxa"/>
            <w:shd w:val="clear" w:color="auto" w:fill="D9D9D9"/>
            <w:noWrap/>
            <w:vAlign w:val="center"/>
            <w:hideMark/>
          </w:tcPr>
          <w:p w14:paraId="324B978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型号</w:t>
            </w:r>
            <w:proofErr w:type="spellEnd"/>
          </w:p>
        </w:tc>
        <w:tc>
          <w:tcPr>
            <w:tcW w:w="2693" w:type="dxa"/>
            <w:shd w:val="clear" w:color="auto" w:fill="D9D9D9"/>
            <w:noWrap/>
            <w:vAlign w:val="center"/>
            <w:hideMark/>
          </w:tcPr>
          <w:p w14:paraId="190036A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仪表端</w:t>
            </w:r>
            <w:proofErr w:type="spellEnd"/>
          </w:p>
        </w:tc>
        <w:tc>
          <w:tcPr>
            <w:tcW w:w="4389" w:type="dxa"/>
            <w:shd w:val="clear" w:color="auto" w:fill="D9D9D9"/>
            <w:vAlign w:val="center"/>
          </w:tcPr>
          <w:p w14:paraId="383DC27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备注</w:t>
            </w:r>
            <w:proofErr w:type="spellEnd"/>
          </w:p>
        </w:tc>
      </w:tr>
      <w:tr w:rsidR="001156EE" w:rsidRPr="004E67E9" w14:paraId="17DC9780" w14:textId="77777777" w:rsidTr="00C61A0C">
        <w:trPr>
          <w:trHeight w:val="281"/>
        </w:trPr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4FA05C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接插件</w:t>
            </w:r>
            <w:proofErr w:type="spellEnd"/>
            <w:r w:rsidRPr="004E67E9">
              <w:rPr>
                <w:rFonts w:ascii="Calibri" w:hAnsi="Calibri" w:cs="宋体"/>
              </w:rPr>
              <w:t>1</w:t>
            </w:r>
            <w:r w:rsidRPr="004E67E9">
              <w:rPr>
                <w:rFonts w:ascii="Calibri" w:hAnsi="Calibri" w:cs="宋体"/>
              </w:rPr>
              <w:t>（</w:t>
            </w:r>
            <w:r w:rsidRPr="004E67E9">
              <w:rPr>
                <w:rFonts w:ascii="Calibri" w:hAnsi="Calibri" w:cs="宋体"/>
              </w:rPr>
              <w:t>A</w:t>
            </w:r>
            <w:r w:rsidRPr="004E67E9">
              <w:rPr>
                <w:rFonts w:ascii="Calibri" w:hAnsi="Calibri" w:cs="宋体"/>
              </w:rPr>
              <w:t>）</w:t>
            </w:r>
          </w:p>
        </w:tc>
        <w:tc>
          <w:tcPr>
            <w:tcW w:w="2693" w:type="dxa"/>
            <w:shd w:val="clear" w:color="auto" w:fill="auto"/>
            <w:noWrap/>
            <w:vAlign w:val="center"/>
            <w:hideMark/>
          </w:tcPr>
          <w:p w14:paraId="06BC6C0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AMP 175977-2</w:t>
            </w:r>
          </w:p>
        </w:tc>
        <w:tc>
          <w:tcPr>
            <w:tcW w:w="4389" w:type="dxa"/>
            <w:vAlign w:val="center"/>
          </w:tcPr>
          <w:p w14:paraId="0589F08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36PIN</w:t>
            </w:r>
          </w:p>
        </w:tc>
      </w:tr>
      <w:tr w:rsidR="001156EE" w:rsidRPr="004E67E9" w14:paraId="7615BD7F" w14:textId="77777777" w:rsidTr="00C61A0C">
        <w:trPr>
          <w:trHeight w:val="257"/>
        </w:trPr>
        <w:tc>
          <w:tcPr>
            <w:tcW w:w="2552" w:type="dxa"/>
            <w:shd w:val="clear" w:color="auto" w:fill="auto"/>
            <w:noWrap/>
            <w:vAlign w:val="center"/>
          </w:tcPr>
          <w:p w14:paraId="04ACCF0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接插件</w:t>
            </w:r>
            <w:proofErr w:type="spellEnd"/>
            <w:r w:rsidRPr="004E67E9">
              <w:rPr>
                <w:rFonts w:ascii="Calibri" w:hAnsi="Calibri" w:cs="宋体"/>
              </w:rPr>
              <w:t>2 (B)</w:t>
            </w:r>
            <w:r w:rsidRPr="004E67E9">
              <w:rPr>
                <w:rFonts w:ascii="Calibri" w:hAnsi="Calibri" w:cs="宋体"/>
              </w:rPr>
              <w:t>（</w:t>
            </w:r>
            <w:proofErr w:type="spellStart"/>
            <w:r w:rsidRPr="004E67E9">
              <w:rPr>
                <w:rFonts w:ascii="Calibri" w:hAnsi="Calibri" w:cs="宋体"/>
              </w:rPr>
              <w:t>增加</w:t>
            </w:r>
            <w:proofErr w:type="spellEnd"/>
            <w:r w:rsidRPr="004E67E9">
              <w:rPr>
                <w:rFonts w:ascii="Calibri" w:hAnsi="Calibri" w:cs="宋体"/>
              </w:rPr>
              <w:t>）</w:t>
            </w:r>
          </w:p>
        </w:tc>
        <w:tc>
          <w:tcPr>
            <w:tcW w:w="2693" w:type="dxa"/>
            <w:shd w:val="clear" w:color="auto" w:fill="auto"/>
            <w:noWrap/>
            <w:vAlign w:val="center"/>
          </w:tcPr>
          <w:p w14:paraId="748F555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AMP 174977-2</w:t>
            </w:r>
          </w:p>
        </w:tc>
        <w:tc>
          <w:tcPr>
            <w:tcW w:w="4389" w:type="dxa"/>
            <w:vAlign w:val="center"/>
          </w:tcPr>
          <w:p w14:paraId="39C92ED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20PIN</w:t>
            </w:r>
          </w:p>
        </w:tc>
      </w:tr>
      <w:tr w:rsidR="001156EE" w:rsidRPr="004E67E9" w14:paraId="24FD210D" w14:textId="77777777" w:rsidTr="00C61A0C">
        <w:trPr>
          <w:trHeight w:val="262"/>
        </w:trPr>
        <w:tc>
          <w:tcPr>
            <w:tcW w:w="2552" w:type="dxa"/>
            <w:shd w:val="clear" w:color="auto" w:fill="auto"/>
            <w:noWrap/>
            <w:vAlign w:val="center"/>
          </w:tcPr>
          <w:p w14:paraId="3B13AC7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接插件</w:t>
            </w:r>
            <w:proofErr w:type="spellEnd"/>
            <w:r w:rsidRPr="004E67E9">
              <w:rPr>
                <w:rFonts w:ascii="Calibri" w:hAnsi="Calibri" w:cs="宋体"/>
              </w:rPr>
              <w:t>3 (C)</w:t>
            </w:r>
          </w:p>
        </w:tc>
        <w:tc>
          <w:tcPr>
            <w:tcW w:w="2693" w:type="dxa"/>
            <w:shd w:val="clear" w:color="auto" w:fill="auto"/>
            <w:noWrap/>
            <w:vAlign w:val="center"/>
          </w:tcPr>
          <w:p w14:paraId="7CCC50D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AMP 174979-2</w:t>
            </w:r>
          </w:p>
        </w:tc>
        <w:tc>
          <w:tcPr>
            <w:tcW w:w="4389" w:type="dxa"/>
            <w:vAlign w:val="center"/>
          </w:tcPr>
          <w:p w14:paraId="4545E20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24PIN</w:t>
            </w:r>
          </w:p>
        </w:tc>
      </w:tr>
    </w:tbl>
    <w:p w14:paraId="1DE9C8E4" w14:textId="77777777" w:rsidR="001156EE" w:rsidRPr="004E67E9" w:rsidRDefault="001156EE" w:rsidP="001156EE">
      <w:pPr>
        <w:spacing w:beforeLines="50" w:before="120"/>
        <w:rPr>
          <w:rFonts w:ascii="Calibri" w:hAnsi="Calibri" w:cs="Calibri"/>
          <w:bCs/>
          <w:caps/>
          <w:szCs w:val="20"/>
        </w:rPr>
      </w:pPr>
      <w:proofErr w:type="spellStart"/>
      <w:r w:rsidRPr="004E67E9">
        <w:rPr>
          <w:rFonts w:ascii="Calibri" w:hAnsi="Calibri" w:cs="Calibri"/>
          <w:bCs/>
          <w:caps/>
          <w:szCs w:val="20"/>
        </w:rPr>
        <w:t>接插件管脚定义</w:t>
      </w:r>
      <w:proofErr w:type="spellEnd"/>
      <w:r w:rsidRPr="004E67E9">
        <w:rPr>
          <w:rFonts w:ascii="Calibri" w:hAnsi="Calibri" w:cs="Calibri"/>
          <w:bCs/>
          <w:caps/>
          <w:szCs w:val="20"/>
        </w:rPr>
        <w:t>：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417"/>
        <w:gridCol w:w="709"/>
        <w:gridCol w:w="992"/>
        <w:gridCol w:w="1611"/>
        <w:gridCol w:w="1791"/>
      </w:tblGrid>
      <w:tr w:rsidR="001156EE" w:rsidRPr="004E67E9" w14:paraId="51F7894F" w14:textId="77777777" w:rsidTr="00C61A0C">
        <w:trPr>
          <w:trHeight w:val="663"/>
        </w:trPr>
        <w:tc>
          <w:tcPr>
            <w:tcW w:w="567" w:type="dxa"/>
            <w:shd w:val="clear" w:color="auto" w:fill="D9D9D9" w:themeFill="background1" w:themeFillShade="D9"/>
            <w:vAlign w:val="center"/>
            <w:hideMark/>
          </w:tcPr>
          <w:p w14:paraId="2CCC8C2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Pin</w:t>
            </w:r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脚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  <w:hideMark/>
          </w:tcPr>
          <w:p w14:paraId="3E2965E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PIN</w:t>
            </w: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脚定义</w:t>
            </w:r>
            <w:proofErr w:type="spellEnd"/>
          </w:p>
        </w:tc>
        <w:tc>
          <w:tcPr>
            <w:tcW w:w="1417" w:type="dxa"/>
            <w:shd w:val="clear" w:color="auto" w:fill="D9D9D9" w:themeFill="background1" w:themeFillShade="D9"/>
            <w:vAlign w:val="center"/>
            <w:hideMark/>
          </w:tcPr>
          <w:p w14:paraId="5537D9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属性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  <w:vAlign w:val="center"/>
            <w:hideMark/>
          </w:tcPr>
          <w:p w14:paraId="5AA33AF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端口</w:t>
            </w:r>
            <w:proofErr w:type="spellEnd"/>
          </w:p>
          <w:p w14:paraId="4318F5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类型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  <w:vAlign w:val="center"/>
            <w:hideMark/>
          </w:tcPr>
          <w:p w14:paraId="2F81F5E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信号</w:t>
            </w:r>
            <w:proofErr w:type="spellEnd"/>
          </w:p>
          <w:p w14:paraId="27C411E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类型</w:t>
            </w:r>
            <w:proofErr w:type="spellEnd"/>
          </w:p>
        </w:tc>
        <w:tc>
          <w:tcPr>
            <w:tcW w:w="1611" w:type="dxa"/>
            <w:shd w:val="clear" w:color="auto" w:fill="D9D9D9" w:themeFill="background1" w:themeFillShade="D9"/>
            <w:vAlign w:val="center"/>
            <w:hideMark/>
          </w:tcPr>
          <w:p w14:paraId="27EFF3C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电压或电流</w:t>
            </w:r>
            <w:proofErr w:type="spellEnd"/>
          </w:p>
          <w:p w14:paraId="3B690FB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范围</w:t>
            </w:r>
            <w:proofErr w:type="spellEnd"/>
          </w:p>
        </w:tc>
        <w:tc>
          <w:tcPr>
            <w:tcW w:w="1791" w:type="dxa"/>
            <w:shd w:val="clear" w:color="auto" w:fill="D9D9D9" w:themeFill="background1" w:themeFillShade="D9"/>
            <w:vAlign w:val="center"/>
            <w:hideMark/>
          </w:tcPr>
          <w:p w14:paraId="488C85D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备注</w:t>
            </w:r>
            <w:proofErr w:type="spellEnd"/>
          </w:p>
        </w:tc>
      </w:tr>
      <w:tr w:rsidR="001156EE" w:rsidRPr="004E67E9" w14:paraId="240CA6F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05B6D6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E7FAEE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365A22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D0A313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B0E172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169AA0F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51DD1F6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5205CFA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46EB22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5B4E97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86C702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316D1B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D77717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3A4951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9B64F1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26CB46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3FBCB0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DA990F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D2ADBA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03A3910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4AC040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622C1D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E72BA9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53525DB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F52B2C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2A08B4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仪表电源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40CE61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DE4918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4B07C6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1A06A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2312B2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AC9EC4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9E17BA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A5</w:t>
            </w:r>
          </w:p>
        </w:tc>
        <w:tc>
          <w:tcPr>
            <w:tcW w:w="2552" w:type="dxa"/>
            <w:shd w:val="clear" w:color="auto" w:fill="auto"/>
            <w:noWrap/>
            <w:vAlign w:val="center"/>
          </w:tcPr>
          <w:p w14:paraId="7A50ED5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仪表电源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0DAED7C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79818B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0F86217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3D80F1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2C8574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AC78CE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F7B432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lastRenderedPageBreak/>
              <w:t>A6</w:t>
            </w:r>
          </w:p>
        </w:tc>
        <w:tc>
          <w:tcPr>
            <w:tcW w:w="2552" w:type="dxa"/>
            <w:shd w:val="clear" w:color="auto" w:fill="auto"/>
            <w:noWrap/>
            <w:vAlign w:val="center"/>
          </w:tcPr>
          <w:p w14:paraId="56CD033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1200539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1933A5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8330DA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9A0846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E046C9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CA5943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475CAB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5EFBDC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空滤堵塞报警开关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950649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C2EF06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FC8B40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11AFFF0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7D7CB7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9EB14D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733986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169CD5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proofErr w:type="gramStart"/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驾驶室锁止不</w:t>
            </w:r>
            <w:proofErr w:type="gramEnd"/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到位报警开关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2F7E92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BB8A03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E71B0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10576A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9A494B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FE5D0D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A8B517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DC07E5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司机测安全带指示开关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CBBE09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EA3ECE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C4310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E9AEF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8F1661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23C4A7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E8A0EE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16A168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低档开关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DEFCAE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347FC2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BA11DC9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F009C0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56DD97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EBCB93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E00FBA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6C3731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322F4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EF86CA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B6C769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B0F573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6921F0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0FEDAA4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91A47D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0442E8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2B89AF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F1E1E5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17E0C2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BA5F2C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85F099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34C707D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C168CB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A13</w:t>
            </w:r>
          </w:p>
        </w:tc>
        <w:tc>
          <w:tcPr>
            <w:tcW w:w="2552" w:type="dxa"/>
            <w:shd w:val="clear" w:color="auto" w:fill="auto"/>
            <w:noWrap/>
            <w:vAlign w:val="center"/>
          </w:tcPr>
          <w:p w14:paraId="281FFDE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 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6E5B4E3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FD49E0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ABE2FF4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4D42883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</w:tcPr>
          <w:p w14:paraId="0C6FB6D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</w:tr>
      <w:tr w:rsidR="001156EE" w:rsidRPr="004E67E9" w14:paraId="7DBB3B2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28393F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CD18AE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仪表电源</w:t>
            </w: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-</w:t>
            </w: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（预留，</w:t>
            </w: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CAN</w:t>
            </w: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屏蔽）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DC9D38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b/>
                <w:bCs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2C38F5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35F0581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F62D3D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D66D9B8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3A94633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2D9938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FFC55D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E76DA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09F905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71DB5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EF92C4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824105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584D90B2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9AF7EA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C9BFEE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CAN2-M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78DC88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动力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总线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552546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27DF00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46F18B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（预留终端电阻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120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欧姆）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514C170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PCB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上事先与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CAN-H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连接，后根据整车需要再通过外部整车线束与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CAN-L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连接，实现电阻接入</w:t>
            </w:r>
          </w:p>
        </w:tc>
      </w:tr>
      <w:tr w:rsidR="001156EE" w:rsidRPr="004E67E9" w14:paraId="0B44B91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2B4E08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017133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蓄电池电源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+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048A28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D8F2F4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916109B" w14:textId="77777777" w:rsidR="001156EE" w:rsidRPr="004E67E9" w:rsidRDefault="001156EE" w:rsidP="00C61A0C">
            <w:pPr>
              <w:spacing w:after="0"/>
              <w:rPr>
                <w:rFonts w:ascii="Calibri" w:hAnsi="Calibri"/>
                <w:strike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trike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E880BA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16~32v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433335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常电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9D5020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67D7B3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A18</w:t>
            </w:r>
          </w:p>
        </w:tc>
        <w:tc>
          <w:tcPr>
            <w:tcW w:w="2552" w:type="dxa"/>
            <w:shd w:val="clear" w:color="auto" w:fill="auto"/>
            <w:noWrap/>
          </w:tcPr>
          <w:p w14:paraId="76EC372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VECU</w:t>
            </w:r>
            <w:r w:rsidRPr="004E67E9">
              <w:rPr>
                <w:rFonts w:ascii="Calibri" w:hAnsi="Calibri" w:cs="Arial" w:hint="eastAsia"/>
                <w:sz w:val="18"/>
                <w:szCs w:val="18"/>
                <w:lang w:eastAsia="zh-CN"/>
              </w:rPr>
              <w:t>控制电源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+</w:t>
            </w:r>
            <w:r w:rsidRPr="004E67E9">
              <w:rPr>
                <w:rFonts w:ascii="Calibri" w:hAnsi="Calibri" w:cs="Arial" w:hint="eastAsia"/>
                <w:sz w:val="18"/>
                <w:szCs w:val="18"/>
                <w:lang w:eastAsia="zh-CN"/>
              </w:rPr>
              <w:t>（仪表电源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+</w:t>
            </w:r>
            <w:r w:rsidRPr="004E67E9">
              <w:rPr>
                <w:rFonts w:ascii="Calibri" w:hAnsi="Calibri" w:cs="Arial" w:hint="eastAsia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417" w:type="dxa"/>
            <w:shd w:val="clear" w:color="auto" w:fill="auto"/>
            <w:noWrap/>
          </w:tcPr>
          <w:p w14:paraId="5F0DCFE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 w:hint="eastAsia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hideMark/>
          </w:tcPr>
          <w:p w14:paraId="2FECC16E" w14:textId="77777777" w:rsidR="001156EE" w:rsidRPr="004E67E9" w:rsidRDefault="001156EE" w:rsidP="00C61A0C">
            <w:pPr>
              <w:spacing w:after="0"/>
              <w:jc w:val="center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hideMark/>
          </w:tcPr>
          <w:p w14:paraId="28C578DF" w14:textId="77777777" w:rsidR="001156EE" w:rsidRPr="004E67E9" w:rsidRDefault="001156EE" w:rsidP="00C61A0C">
            <w:pPr>
              <w:spacing w:after="0"/>
              <w:jc w:val="center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</w:tcPr>
          <w:p w14:paraId="3ABAC9A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 </w:t>
            </w:r>
          </w:p>
        </w:tc>
        <w:tc>
          <w:tcPr>
            <w:tcW w:w="1791" w:type="dxa"/>
            <w:shd w:val="clear" w:color="auto" w:fill="auto"/>
          </w:tcPr>
          <w:p w14:paraId="2AD789FA" w14:textId="77777777" w:rsidR="001156EE" w:rsidRPr="004E67E9" w:rsidRDefault="001156EE" w:rsidP="00C61A0C">
            <w:pPr>
              <w:spacing w:after="0"/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F680F9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BBBA7F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926F43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仪表电源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+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（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on</w:t>
            </w:r>
            <w:proofErr w:type="gramStart"/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档</w:t>
            </w:r>
            <w:proofErr w:type="gramEnd"/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电源）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6739AD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C0871D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B050ED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C181D7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42FF8C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ON</w:t>
            </w: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档电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 </w:t>
            </w:r>
          </w:p>
        </w:tc>
      </w:tr>
      <w:tr w:rsidR="001156EE" w:rsidRPr="004E67E9" w14:paraId="25A05CB4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62ABBC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0732D7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仪表电源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DA41C7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BE4490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D2AF6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0A06AD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552FCB8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DC87F21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4112A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19D0FA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仪表电源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16F014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A90682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0F8102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78FC72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51D75AF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7CFB328D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FC1FBF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FEB160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干燥器开关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8B9F83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173593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132CF5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5497BE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F23017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8A54CAC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BCF37A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796887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空气悬架开关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4FEEB3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291911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577F47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15EAACF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6FB101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3F04223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87B482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C8C396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浮动桥报警开关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A828BC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D38C15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5DBFA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FF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88D771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FF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61F04B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E56972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CA173F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8EBB33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燃油预热开关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0546F39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DFB9AB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86BDE9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D46F47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61E2AA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0A97CB21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AF1177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E1D425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充电指示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385BF1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CFFDE5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02AB4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47137D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678927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6676202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C587A0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94ED5A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CAN1-H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06769F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总线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A59240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8C952E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E7E40A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C82631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  <w:p w14:paraId="212033D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车身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CAN </w:t>
            </w:r>
          </w:p>
          <w:p w14:paraId="6B71615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  <w:p w14:paraId="77B06D8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3C546E8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727D1F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DAE2E5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CAN1-L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E34C25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总线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910F57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AA609A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ECE598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D4DCA3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6681493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E2158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0502BA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CAN1-M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0EA7E2F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总线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9B9E44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B7788D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FF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3CA063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FF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（预留终端电阻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120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欧姆）</w:t>
            </w:r>
            <w:r w:rsidRPr="004E67E9">
              <w:rPr>
                <w:rFonts w:ascii="Calibri" w:hAnsi="Calibri" w:cs="Arial"/>
                <w:color w:val="FF0000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85D187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PCB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上事先与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CAN-H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连接，后根据整车需要再通过外部整车线束与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CAN-L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连接，实现电阻接入</w:t>
            </w:r>
          </w:p>
        </w:tc>
      </w:tr>
      <w:tr w:rsidR="001156EE" w:rsidRPr="004E67E9" w14:paraId="7631E09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8E228E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A30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7481E0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4B4D2E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80BB20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3B95C4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9170B2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413C9C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DB80A52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281EB4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A31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D2AF3C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CAN2-H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3D6168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动力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总线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72BADD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B8AE6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50780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vMerge w:val="restart"/>
            <w:shd w:val="clear" w:color="auto" w:fill="auto"/>
            <w:vAlign w:val="center"/>
            <w:hideMark/>
          </w:tcPr>
          <w:p w14:paraId="0BCC571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动力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CAN </w:t>
            </w:r>
          </w:p>
          <w:p w14:paraId="3936286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D698DD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870DA0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A32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C68600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CAN2-L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B39F76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动力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总线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9D580C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BA92B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69B14F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668091E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D6E91A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573BC9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417936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油温传感器信号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77E8B0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CA805E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F8170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C98881C" w14:textId="77777777" w:rsidR="001156EE" w:rsidRPr="004E67E9" w:rsidRDefault="001156EE" w:rsidP="00C61A0C">
            <w:pPr>
              <w:pStyle w:val="HR"/>
              <w:spacing w:line="240" w:lineRule="auto"/>
              <w:ind w:firstLineChars="0" w:firstLine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20Ω~37kΩ</w:t>
            </w:r>
          </w:p>
          <w:p w14:paraId="02AAA43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769B5C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51568344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5D734D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C12451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油量传感器信号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3F247D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0BC03C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7EA24B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C8E58A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0~180Ω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BEB6A3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A12975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EF6A5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746DBA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前桥回路气压传感器信号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465FFA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80E271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1FDE9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4F6BF4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0.3V~5V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91447C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003106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644D16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923405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乘客侧压力开关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867A86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BB4B28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E313AC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1A8F9C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电阻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A8309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受到压力后，阻值为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0</w:t>
            </w:r>
            <w:r w:rsidRPr="004E67E9">
              <w:rPr>
                <w:rFonts w:ascii="Calibri" w:hAnsi="Calibri" w:cs="Arial"/>
                <w:sz w:val="18"/>
                <w:szCs w:val="18"/>
              </w:rPr>
              <w:t>Ω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~150</w:t>
            </w:r>
            <w:r w:rsidRPr="004E67E9">
              <w:rPr>
                <w:rFonts w:ascii="Calibri" w:hAnsi="Calibri" w:cs="Arial"/>
                <w:sz w:val="18"/>
                <w:szCs w:val="18"/>
              </w:rPr>
              <w:t>Ω</w:t>
            </w:r>
          </w:p>
        </w:tc>
      </w:tr>
      <w:tr w:rsidR="001156EE" w:rsidRPr="004E67E9" w14:paraId="31081A2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0994D8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441306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油中含水传感器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3E9D36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C5EF76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246B32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D533BC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0~4.6MΩ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5D2A0B80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A35B9C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EDFE5D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E805DB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D98FB3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0E9775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7943E3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D23964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电阻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9480005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18C1A83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A25BC3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4B2ACE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59EE2D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B72422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960B46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2DF58BF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0084812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74330D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86013D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8E6C7B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889C8A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8E34F4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36497B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751CB07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8AB1B4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2052712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7B66A9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C2441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5DF946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D4C9B1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EE5B3B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7D2D4E5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E2298F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3E1714CF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5CCAF7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lastRenderedPageBreak/>
              <w:t>B10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873C26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BF55A9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EA0E15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CF0BC7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0A79F0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310FF19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58FEDAB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68621E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2D0014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0CCB5A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862042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3477F9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48F6180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4046E0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0975AA1" w14:textId="77777777" w:rsidTr="00C61A0C">
        <w:trPr>
          <w:trHeight w:val="508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418765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980D0B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DD469B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8E7FB3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69DBBE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5C3F8DD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D30B4D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2D4C09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97C8B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A0F3C2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584C42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166917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6E6848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1476044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E8F199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C060DF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6ED56C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A277FD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86029A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C29ED1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7A536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2DE05D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A939D4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B328A2C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F521CF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C2DE29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75B3B0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1F4A33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26FBE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F9AB53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D26F93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1AE8351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CEB647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D7A290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285F9A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8C6F69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3EE31C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3F7967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C54863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CF9843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EF073E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99AFE3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水位传感器信号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A18798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7F9E95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97946C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2C9E406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&gt;140KΩ</w:t>
            </w: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报警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E188029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765F572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B519A8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4A20C8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环境温度传感器信号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7C6741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35FD43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E5C4D1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66065DC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83Ω~96KΩ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D48367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46E452F4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29ED1F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1EA2BD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驻车回路气压传感器信号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FA02CD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EE549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D44E7B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077A4AC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0.3V~5V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9943C90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9B621C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04F312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91EAA0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后桥回路气压传感器信号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86E5D4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CFC911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569F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06405F1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0.3V~5V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E8BF154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463FF8E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B3A5EF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9598F0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BD1F2C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05CF09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887121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0CE0DD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电压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BF6CDB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6C86F51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F3C4CC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75A0AC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45BDBF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311851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22C9E3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4BDDD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电压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2DDA81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721E7F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0745E2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B4DA57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4CD173C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A53D0A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C780F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44FC441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CCE0852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</w:tr>
      <w:tr w:rsidR="001156EE" w:rsidRPr="004E67E9" w14:paraId="0181A4E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ACCAEB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957A75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前桥回路气压传感器电源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2BB1D3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F5D207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2B48D9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模拟输出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3A8B17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5V±0.1V/8.0mA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9AC493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3FA2FBA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5A067F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5C263F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前桥气压传感器电源（预留）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D813D1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2107C3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D79DE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模拟输出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75CF87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5V±0.1V/8.0mA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4B49AC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56F2B8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A9CAE9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7E4071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驻车气压传感器电源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1F1DF5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71102F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2AB7DB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模拟输出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802DA5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5V±0.1V/8.0mA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07EA43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DF99AFF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4E48C9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EF2547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车速传感器电源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19E803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8A99FE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E6896F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模拟输出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D7576F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12V±0.3V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E61189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18D5CF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BBBF45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4988C7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传感器地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B50635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传感器地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5FF61A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152699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1A872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64288F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990C62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7339B5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1DC046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车速传感器信号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0A166B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AEE540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1A1FF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949A3B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见</w:t>
            </w:r>
            <w:r w:rsidRPr="004E67E9">
              <w:rPr>
                <w:rFonts w:ascii="Calibri" w:hAnsi="Calibri" w:cs="Arial"/>
                <w:sz w:val="18"/>
                <w:szCs w:val="18"/>
              </w:rPr>
              <w:t>8.10.3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5919B06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733EAD7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20F314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B30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BE2E3A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车速信号输出地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A43B27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信号输出地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22164C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624FED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450527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877B3F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710A3E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6919FA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B31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BA7639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车速信号输出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1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（集电极开路）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FA5B84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信号输出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39C779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输出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A5450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数字输出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35627F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见</w:t>
            </w:r>
            <w:r w:rsidRPr="004E67E9">
              <w:rPr>
                <w:rFonts w:ascii="Calibri" w:hAnsi="Calibri" w:cs="Arial"/>
                <w:sz w:val="18"/>
                <w:szCs w:val="18"/>
              </w:rPr>
              <w:t>8.10.3</w:t>
            </w:r>
          </w:p>
        </w:tc>
        <w:tc>
          <w:tcPr>
            <w:tcW w:w="1791" w:type="dxa"/>
            <w:vMerge w:val="restart"/>
            <w:shd w:val="clear" w:color="auto" w:fill="auto"/>
            <w:vAlign w:val="center"/>
            <w:hideMark/>
          </w:tcPr>
          <w:p w14:paraId="5B46E878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仪表端内置</w:t>
            </w: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2K</w:t>
            </w: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电阻，使用信号的</w:t>
            </w: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ECU</w:t>
            </w: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与仪表输出端电路匹配</w:t>
            </w:r>
          </w:p>
          <w:p w14:paraId="4A512BF8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 xml:space="preserve"> </w:t>
            </w:r>
          </w:p>
        </w:tc>
      </w:tr>
      <w:tr w:rsidR="001156EE" w:rsidRPr="004E67E9" w14:paraId="5BC9901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46CDAD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B32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F134E1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车速信号输出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2A834E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信号输出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A026C9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输出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A0DB60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B0DE39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3EE1140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</w:tr>
      <w:tr w:rsidR="001156EE" w:rsidRPr="004E67E9" w14:paraId="62D7DA5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EAA2D8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1A280F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proofErr w:type="gramStart"/>
            <w:r w:rsidRPr="004E67E9">
              <w:rPr>
                <w:rFonts w:ascii="Calibri" w:hAnsi="Calibri" w:hint="eastAsia"/>
                <w:color w:val="000000"/>
                <w:sz w:val="18"/>
                <w:szCs w:val="18"/>
                <w:lang w:eastAsia="zh-CN"/>
              </w:rPr>
              <w:t>变速箱取力</w:t>
            </w:r>
            <w:proofErr w:type="gram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2398E0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50A21F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C5095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12054DC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08614C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0F4B7FF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DDF9FA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6FCD36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后照灯指示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C46514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0A8381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7C2EB6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3718AEB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16~32V</w:t>
            </w:r>
          </w:p>
        </w:tc>
        <w:tc>
          <w:tcPr>
            <w:tcW w:w="1791" w:type="dxa"/>
            <w:shd w:val="clear" w:color="auto" w:fill="auto"/>
            <w:vAlign w:val="center"/>
          </w:tcPr>
          <w:p w14:paraId="48F2AD7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07CDC32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743735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1AD02A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54AF0E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70763B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885E7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79D851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107156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E32D1D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BC561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E30B9A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菜单确认键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E4F961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E3D8FF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AC9365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435D31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FEFD1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815F532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EA7CAF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6232F1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菜单取消键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ED3584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CEDA4F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3DE21B2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BBF89A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E1072E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20E3041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D6C45C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DBC8E4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菜单上翻键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5AADDC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70A3C8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C029A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D0BEBF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D68A1A7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7637F1F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55DE40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E011BF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菜单下翻键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B9B7BA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6E4494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DB1F7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7525AA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D6C1394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74D6C0F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B4ADC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1ECF0B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高档开关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9DBF59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66ABDB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FDC17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CF4E3B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9D03D91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F442BD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DB57CA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67CD47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进气预热开关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DF0789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D4EB64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FB4C7C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561A18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D7E3F0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50265A3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55176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13224C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挂车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ABS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指示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BB8E01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E79ECB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67ABC7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D9DCDF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9F467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2A8139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A601DB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461BE1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轴差开关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4C7524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DAD1FC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5A9CE6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E60BB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00B0AC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8E6246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5041EE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A238E9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轮差开关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1211F0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EB10F6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9A9193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73A412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0E2691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2E80E1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00F016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AB55D3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燃油加热开关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AC561B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143854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65D9531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F3157C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302865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070633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B7196C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FB2E60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0D3067C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509014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583A491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64D0DF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51E8F6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FE6AD9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29B3E6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8B5ADD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7CDAEDF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5E7126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CBA3AA9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F692A4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086D6A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BF7818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F9E9EF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346835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L1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32A61D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BF7A9B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73728B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A23220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 w:val="restart"/>
            <w:shd w:val="clear" w:color="auto" w:fill="auto"/>
            <w:vAlign w:val="center"/>
            <w:hideMark/>
          </w:tcPr>
          <w:p w14:paraId="40DDE71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悬空报警</w:t>
            </w:r>
            <w:proofErr w:type="spellEnd"/>
          </w:p>
        </w:tc>
      </w:tr>
      <w:tr w:rsidR="001156EE" w:rsidRPr="004E67E9" w14:paraId="3793D9C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130CA8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7D720A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L2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30D28B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AE016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1B9D5B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147EEA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5F9A25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0573E0E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E164C6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87D221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L3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390D78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6A9C29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99B05A2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1B33C51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2C1D91E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45BD6826" w14:textId="77777777" w:rsidTr="00C61A0C">
        <w:trPr>
          <w:trHeight w:val="24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987D36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AC646A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L4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391308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3FFD6B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8DC968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1886CE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0~2V 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09C7817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2B88CF6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E51581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1AC4AF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R1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9C571F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6B241C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929E2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6CAFC3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743B8C7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FF99B9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A898D5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A00242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R2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27825C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64DA71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C111EB6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7D423C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606D664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4669783F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5D2DBF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54DE3C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R3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82840F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B50AD8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11EDD0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8132BF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728A805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270B7EF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736D40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D71649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R4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22CD05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C41919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A7A3A18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E13A36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12717E6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01DF718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F1307D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lastRenderedPageBreak/>
              <w:t>C24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81FFCA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驻车制动开关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E2D363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785ACC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E413A9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7724BF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56D9F02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B2EED1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411E0B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CE7971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BCM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跛行回家开关（预留）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B9B410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E1A083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B96CE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F930A9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16~32V/3mA~8mA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7094F2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内阻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5KΩ </w:t>
            </w:r>
          </w:p>
        </w:tc>
      </w:tr>
      <w:tr w:rsidR="001156EE" w:rsidRPr="004E67E9" w14:paraId="1A221B8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249E48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7D17EE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乘客侧安全带开关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AFDB4D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210596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8438DF5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2A99DE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0~2V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01CC0E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</w:tbl>
    <w:p w14:paraId="288BE794" w14:textId="77777777" w:rsidR="001156EE" w:rsidRDefault="001156EE"/>
    <w:p w14:paraId="49B604BB" w14:textId="444D8401" w:rsidR="006B7D0D" w:rsidRDefault="006B7D0D" w:rsidP="006B7D0D">
      <w:pPr>
        <w:pStyle w:val="3"/>
        <w:rPr>
          <w:lang w:val="en-US" w:eastAsia="zh-CN"/>
        </w:rPr>
      </w:pPr>
      <w:r w:rsidRPr="004E67E9">
        <w:rPr>
          <w:rFonts w:hint="eastAsia"/>
          <w:lang w:val="en-US" w:eastAsia="zh-CN"/>
        </w:rPr>
        <w:t>D560&amp;D320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>12.3</w:t>
      </w:r>
      <w:r>
        <w:rPr>
          <w:lang w:val="en-US" w:eastAsia="zh-CN"/>
        </w:rPr>
        <w:t>寸屏</w:t>
      </w:r>
      <w:r w:rsidRPr="004E67E9">
        <w:rPr>
          <w:rFonts w:hint="eastAsia"/>
          <w:lang w:val="en-US" w:eastAsia="zh-CN"/>
        </w:rPr>
        <w:t>仪表</w:t>
      </w:r>
      <w:r w:rsidR="00631A7D">
        <w:rPr>
          <w:rFonts w:hint="eastAsia"/>
          <w:lang w:val="en-US" w:eastAsia="zh-CN"/>
        </w:rPr>
        <w:t>（</w:t>
      </w:r>
      <w:r w:rsidR="000658E1">
        <w:rPr>
          <w:rFonts w:hint="eastAsia"/>
          <w:lang w:val="en-US" w:eastAsia="zh-CN"/>
        </w:rPr>
        <w:t>见用电信息表</w:t>
      </w:r>
      <w:r w:rsidR="00631A7D">
        <w:rPr>
          <w:rFonts w:hint="eastAsia"/>
          <w:lang w:val="en-US" w:eastAsia="zh-CN"/>
        </w:rPr>
        <w:t>）</w:t>
      </w:r>
    </w:p>
    <w:p w14:paraId="5FF41E4F" w14:textId="77777777" w:rsidR="006B7D0D" w:rsidRPr="006B7D0D" w:rsidRDefault="006B7D0D" w:rsidP="006B7D0D">
      <w:pPr>
        <w:rPr>
          <w:lang w:val="en-US" w:eastAsia="zh-CN"/>
        </w:rPr>
      </w:pPr>
    </w:p>
    <w:p w14:paraId="4B12F9CA" w14:textId="77777777" w:rsidR="00CA2C5F" w:rsidRDefault="00B42207">
      <w:pPr>
        <w:pStyle w:val="1"/>
        <w:rPr>
          <w:lang w:val="en-US"/>
        </w:rPr>
      </w:pPr>
      <w:r>
        <w:rPr>
          <w:rFonts w:hint="eastAsia"/>
          <w:lang w:val="en-US" w:eastAsia="zh-CN"/>
        </w:rPr>
        <w:t>功能需求</w:t>
      </w:r>
    </w:p>
    <w:p w14:paraId="55F70C01" w14:textId="73E947C4" w:rsidR="000658E1" w:rsidRPr="000658E1" w:rsidRDefault="00B42207" w:rsidP="000658E1">
      <w:pPr>
        <w:pStyle w:val="2"/>
        <w:rPr>
          <w:lang w:eastAsia="zh-CN"/>
        </w:rPr>
      </w:pPr>
      <w:r w:rsidRPr="000658E1">
        <w:rPr>
          <w:rFonts w:hint="eastAsia"/>
          <w:lang w:eastAsia="zh-CN"/>
        </w:rPr>
        <w:t>两个行车界面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3827"/>
        <w:gridCol w:w="3827"/>
      </w:tblGrid>
      <w:tr w:rsidR="00CA2C5F" w14:paraId="4E76DE22" w14:textId="77777777" w:rsidTr="004C6057">
        <w:trPr>
          <w:trHeight w:val="313"/>
        </w:trPr>
        <w:tc>
          <w:tcPr>
            <w:tcW w:w="1526" w:type="dxa"/>
            <w:shd w:val="clear" w:color="auto" w:fill="D9D9D9"/>
            <w:vAlign w:val="center"/>
          </w:tcPr>
          <w:p w14:paraId="18B87B8A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功能名称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8682596" w14:textId="77777777" w:rsidR="00CA2C5F" w:rsidRDefault="00B42207">
            <w:pPr>
              <w:rPr>
                <w:bCs/>
              </w:rPr>
            </w:pPr>
            <w:proofErr w:type="spellStart"/>
            <w:r>
              <w:rPr>
                <w:rFonts w:hint="eastAsia"/>
                <w:bCs/>
              </w:rPr>
              <w:t>行车界面信息提示</w:t>
            </w:r>
            <w:proofErr w:type="spellEnd"/>
          </w:p>
        </w:tc>
      </w:tr>
      <w:tr w:rsidR="00CA2C5F" w14:paraId="69F10528" w14:textId="77777777">
        <w:tc>
          <w:tcPr>
            <w:tcW w:w="1526" w:type="dxa"/>
            <w:shd w:val="clear" w:color="auto" w:fill="D9D9D9"/>
            <w:vAlign w:val="center"/>
          </w:tcPr>
          <w:p w14:paraId="413494E5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功能描述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38E4F951" w14:textId="77777777" w:rsidR="00CA2C5F" w:rsidRDefault="00610F50">
            <w:pPr>
              <w:rPr>
                <w:lang w:eastAsia="zh-CN"/>
              </w:rPr>
            </w:pPr>
            <w:r w:rsidRPr="000658E1">
              <w:rPr>
                <w:rFonts w:hint="eastAsia"/>
                <w:highlight w:val="green"/>
                <w:lang w:eastAsia="zh-CN"/>
              </w:rPr>
              <w:t>针对</w:t>
            </w:r>
            <w:r w:rsidRPr="000658E1">
              <w:rPr>
                <w:rFonts w:hint="eastAsia"/>
                <w:highlight w:val="green"/>
                <w:lang w:eastAsia="zh-CN"/>
              </w:rPr>
              <w:t>7</w:t>
            </w:r>
            <w:r w:rsidRPr="000658E1">
              <w:rPr>
                <w:rFonts w:hint="eastAsia"/>
                <w:highlight w:val="green"/>
                <w:lang w:eastAsia="zh-CN"/>
              </w:rPr>
              <w:t>寸液晶仪表，</w:t>
            </w:r>
            <w:r>
              <w:rPr>
                <w:rFonts w:hint="eastAsia"/>
                <w:lang w:eastAsia="zh-CN"/>
              </w:rPr>
              <w:t>由于不同同时显示以下信息，</w:t>
            </w:r>
            <w:r w:rsidR="00B42207">
              <w:rPr>
                <w:rFonts w:hint="eastAsia"/>
                <w:lang w:eastAsia="zh-CN"/>
              </w:rPr>
              <w:t>驾驶员可以通过菜单键左键切换行车界面</w:t>
            </w:r>
            <w:r w:rsidR="00B42207">
              <w:rPr>
                <w:rFonts w:hint="eastAsia"/>
                <w:lang w:eastAsia="zh-CN"/>
              </w:rPr>
              <w:t>1</w:t>
            </w:r>
            <w:r w:rsidR="00B42207">
              <w:rPr>
                <w:rFonts w:hint="eastAsia"/>
                <w:lang w:eastAsia="zh-CN"/>
              </w:rPr>
              <w:t>和行车界面</w:t>
            </w:r>
            <w:r w:rsidR="00B42207">
              <w:rPr>
                <w:rFonts w:hint="eastAsia"/>
                <w:lang w:eastAsia="zh-CN"/>
              </w:rPr>
              <w:t>2</w:t>
            </w:r>
            <w:r w:rsidR="00653F29">
              <w:rPr>
                <w:rFonts w:hint="eastAsia"/>
                <w:lang w:eastAsia="zh-CN"/>
              </w:rPr>
              <w:t>。</w:t>
            </w:r>
          </w:p>
          <w:p w14:paraId="1940E72A" w14:textId="3EF9364B" w:rsidR="00653F29" w:rsidRDefault="00653F29">
            <w:pPr>
              <w:rPr>
                <w:lang w:eastAsia="zh-CN"/>
              </w:rPr>
            </w:pPr>
            <w:r>
              <w:rPr>
                <w:lang w:eastAsia="zh-CN"/>
              </w:rPr>
              <w:t>针对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2.3</w:t>
            </w:r>
            <w:r>
              <w:rPr>
                <w:lang w:eastAsia="zh-CN"/>
              </w:rPr>
              <w:t>全液晶仪表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lang w:eastAsia="zh-CN"/>
              </w:rPr>
              <w:t>信息可一次显示完全或通过按键切换</w:t>
            </w:r>
            <w:r>
              <w:rPr>
                <w:rFonts w:hint="eastAsia"/>
                <w:lang w:eastAsia="zh-CN"/>
              </w:rPr>
              <w:t>。（根据</w:t>
            </w:r>
            <w:r>
              <w:rPr>
                <w:rFonts w:hint="eastAsia"/>
                <w:lang w:eastAsia="zh-CN"/>
              </w:rPr>
              <w:t>UI</w:t>
            </w:r>
            <w:r>
              <w:rPr>
                <w:rFonts w:hint="eastAsia"/>
                <w:lang w:eastAsia="zh-CN"/>
              </w:rPr>
              <w:t>确定）</w:t>
            </w:r>
          </w:p>
        </w:tc>
      </w:tr>
      <w:tr w:rsidR="00CA2C5F" w14:paraId="4B8B567C" w14:textId="77777777">
        <w:tc>
          <w:tcPr>
            <w:tcW w:w="1526" w:type="dxa"/>
            <w:shd w:val="clear" w:color="auto" w:fill="D9D9D9"/>
            <w:vAlign w:val="center"/>
          </w:tcPr>
          <w:p w14:paraId="5E5FB3A2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触发条件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187B4178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收到电池管理系统充电枪插入指示报文</w:t>
            </w:r>
          </w:p>
        </w:tc>
      </w:tr>
      <w:tr w:rsidR="00CA2C5F" w14:paraId="78995422" w14:textId="77777777">
        <w:tc>
          <w:tcPr>
            <w:tcW w:w="1526" w:type="dxa"/>
            <w:shd w:val="clear" w:color="auto" w:fill="D9D9D9"/>
            <w:vAlign w:val="center"/>
          </w:tcPr>
          <w:p w14:paraId="3B81AE3C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反馈信息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9060FCE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行车界面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和行车界面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切换</w:t>
            </w:r>
          </w:p>
        </w:tc>
      </w:tr>
      <w:tr w:rsidR="00CA2C5F" w14:paraId="66A170C0" w14:textId="77777777">
        <w:trPr>
          <w:trHeight w:val="1191"/>
        </w:trPr>
        <w:tc>
          <w:tcPr>
            <w:tcW w:w="1526" w:type="dxa"/>
            <w:shd w:val="clear" w:color="auto" w:fill="D9D9D9"/>
            <w:vAlign w:val="center"/>
          </w:tcPr>
          <w:p w14:paraId="2D3D97C3" w14:textId="77777777" w:rsidR="00CA2C5F" w:rsidRDefault="00B4220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HMI</w:t>
            </w:r>
          </w:p>
        </w:tc>
        <w:tc>
          <w:tcPr>
            <w:tcW w:w="3827" w:type="dxa"/>
            <w:shd w:val="clear" w:color="auto" w:fill="auto"/>
          </w:tcPr>
          <w:p w14:paraId="2EF3CD9C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行车界面</w:t>
            </w: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  <w:r>
              <w:rPr>
                <w:rFonts w:hint="eastAsia"/>
                <w:sz w:val="20"/>
                <w:szCs w:val="20"/>
                <w:lang w:eastAsia="zh-CN"/>
              </w:rPr>
              <w:t>显示内容：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</w:t>
            </w:r>
          </w:p>
          <w:p w14:paraId="5A23B53C" w14:textId="77777777" w:rsidR="00CA2C5F" w:rsidRDefault="00B42207">
            <w:pPr>
              <w:rPr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1094B86B" wp14:editId="3473A522">
                  <wp:extent cx="1257300" cy="66040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eastAsia="zh-CN"/>
              </w:rPr>
              <w:t xml:space="preserve">          </w:t>
            </w:r>
          </w:p>
          <w:p w14:paraId="26EC974A" w14:textId="77777777" w:rsidR="00CA2C5F" w:rsidRDefault="00B42207">
            <w:pPr>
              <w:pStyle w:val="-2"/>
              <w:numPr>
                <w:ilvl w:val="0"/>
                <w:numId w:val="0"/>
              </w:numPr>
              <w:spacing w:before="48" w:after="48"/>
              <w:jc w:val="left"/>
              <w:outlineLv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&lt;</w:t>
            </w:r>
            <w:bookmarkStart w:id="0" w:name="_Toc57364808"/>
            <w:r>
              <w:rPr>
                <w:rFonts w:hint="eastAsia"/>
                <w:lang w:eastAsia="zh-CN"/>
              </w:rPr>
              <w:t>发动机类型</w:t>
            </w:r>
            <w:bookmarkEnd w:id="0"/>
            <w:r>
              <w:rPr>
                <w:lang w:eastAsia="zh-CN"/>
              </w:rPr>
              <w:t>&gt;</w:t>
            </w:r>
            <w:r>
              <w:rPr>
                <w:lang w:eastAsia="zh-CN"/>
              </w:rPr>
              <w:t>标定为</w:t>
            </w:r>
            <w:r>
              <w:rPr>
                <w:rFonts w:hint="eastAsia"/>
                <w:lang w:eastAsia="zh-CN"/>
              </w:rPr>
              <w:t>3</w:t>
            </w:r>
            <w:r>
              <w:rPr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（纯电动）显示：</w:t>
            </w:r>
          </w:p>
          <w:p w14:paraId="5D74B937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、续航里程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、剩余功率</w:t>
            </w:r>
          </w:p>
          <w:p w14:paraId="61F249D2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、小计电耗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、电机功率</w:t>
            </w:r>
          </w:p>
          <w:p w14:paraId="2706EB23" w14:textId="77777777" w:rsidR="00CA2C5F" w:rsidRDefault="00B42207">
            <w:pPr>
              <w:pStyle w:val="-2"/>
              <w:numPr>
                <w:ilvl w:val="0"/>
                <w:numId w:val="0"/>
              </w:numPr>
              <w:spacing w:before="48" w:after="48"/>
              <w:jc w:val="left"/>
              <w:outlineLv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&lt;</w:t>
            </w:r>
            <w:r>
              <w:rPr>
                <w:rFonts w:hint="eastAsia"/>
                <w:lang w:eastAsia="zh-CN"/>
              </w:rPr>
              <w:t>发动机类型</w:t>
            </w:r>
            <w:r>
              <w:rPr>
                <w:lang w:eastAsia="zh-CN"/>
              </w:rPr>
              <w:t>&gt;</w:t>
            </w:r>
            <w:r>
              <w:rPr>
                <w:lang w:eastAsia="zh-CN"/>
              </w:rPr>
              <w:t>标定为</w:t>
            </w:r>
            <w:r>
              <w:rPr>
                <w:lang w:eastAsia="zh-CN"/>
              </w:rPr>
              <w:t>45</w:t>
            </w:r>
            <w:r>
              <w:rPr>
                <w:rFonts w:hint="eastAsia"/>
                <w:lang w:eastAsia="zh-CN"/>
              </w:rPr>
              <w:t>（氢燃料）显示：</w:t>
            </w:r>
          </w:p>
          <w:p w14:paraId="4F775C21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、续航里程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、剩余功率</w:t>
            </w:r>
          </w:p>
          <w:p w14:paraId="31164398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shd w:val="clear" w:color="auto" w:fill="FF0000"/>
                <w:lang w:eastAsia="zh-CN"/>
              </w:rPr>
              <w:t>3</w:t>
            </w:r>
            <w:r>
              <w:rPr>
                <w:rFonts w:hint="eastAsia"/>
                <w:shd w:val="clear" w:color="auto" w:fill="FF0000"/>
                <w:lang w:eastAsia="zh-CN"/>
              </w:rPr>
              <w:t>、小计氢耗</w:t>
            </w:r>
            <w:r>
              <w:rPr>
                <w:rFonts w:hint="eastAsia"/>
                <w:shd w:val="clear" w:color="auto" w:fill="FF0000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、电机功率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3E2BDD62" w14:textId="77777777" w:rsidR="00CA2C5F" w:rsidRDefault="00B42207">
            <w:proofErr w:type="spellStart"/>
            <w:r>
              <w:rPr>
                <w:rFonts w:hint="eastAsia"/>
                <w:sz w:val="20"/>
                <w:szCs w:val="20"/>
              </w:rPr>
              <w:t>行车界面</w:t>
            </w:r>
            <w:proofErr w:type="spellEnd"/>
            <w:r>
              <w:rPr>
                <w:rFonts w:hint="eastAsia"/>
                <w:sz w:val="20"/>
                <w:szCs w:val="20"/>
              </w:rPr>
              <w:t>2</w:t>
            </w:r>
            <w:proofErr w:type="spellStart"/>
            <w:r>
              <w:rPr>
                <w:rFonts w:hint="eastAsia"/>
                <w:sz w:val="20"/>
                <w:szCs w:val="20"/>
              </w:rPr>
              <w:t>显示内容</w:t>
            </w:r>
            <w:proofErr w:type="spellEnd"/>
            <w:r>
              <w:rPr>
                <w:rFonts w:hint="eastAsia"/>
                <w:sz w:val="20"/>
                <w:szCs w:val="20"/>
              </w:rPr>
              <w:t>：</w:t>
            </w:r>
            <w:r>
              <w:t xml:space="preserve"> </w:t>
            </w:r>
          </w:p>
          <w:p w14:paraId="33D8D72A" w14:textId="77777777" w:rsidR="00CA2C5F" w:rsidRDefault="00B42207">
            <w:r>
              <w:rPr>
                <w:noProof/>
                <w:lang w:val="en-US" w:eastAsia="zh-CN"/>
              </w:rPr>
              <w:drawing>
                <wp:inline distT="0" distB="0" distL="0" distR="0" wp14:anchorId="5392CF09" wp14:editId="37A8AB2F">
                  <wp:extent cx="1346200" cy="698500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0" cy="69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C32294" w14:textId="77777777" w:rsidR="00CA2C5F" w:rsidRDefault="00B42207">
            <w:pPr>
              <w:pStyle w:val="-2"/>
              <w:numPr>
                <w:ilvl w:val="0"/>
                <w:numId w:val="0"/>
              </w:numPr>
              <w:spacing w:before="48" w:after="48"/>
              <w:jc w:val="left"/>
              <w:outlineLv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&lt;</w:t>
            </w:r>
            <w:r>
              <w:rPr>
                <w:rFonts w:hint="eastAsia"/>
                <w:lang w:eastAsia="zh-CN"/>
              </w:rPr>
              <w:t>发动机类型</w:t>
            </w:r>
            <w:r>
              <w:rPr>
                <w:lang w:eastAsia="zh-CN"/>
              </w:rPr>
              <w:t>&gt;</w:t>
            </w:r>
            <w:r>
              <w:rPr>
                <w:lang w:eastAsia="zh-CN"/>
              </w:rPr>
              <w:t>标定为</w:t>
            </w:r>
            <w:r>
              <w:rPr>
                <w:rFonts w:hint="eastAsia"/>
                <w:lang w:eastAsia="zh-CN"/>
              </w:rPr>
              <w:t>3</w:t>
            </w:r>
            <w:r>
              <w:rPr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（纯电动）显示：</w:t>
            </w:r>
          </w:p>
          <w:p w14:paraId="791243B5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1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、平均电耗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 xml:space="preserve"> </w:t>
            </w:r>
            <w:r>
              <w:rPr>
                <w:kern w:val="2"/>
                <w:sz w:val="21"/>
                <w:lang w:val="en-US" w:eastAsia="zh-CN"/>
              </w:rPr>
              <w:t xml:space="preserve">            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2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、累计电耗</w:t>
            </w:r>
          </w:p>
          <w:p w14:paraId="4CBC5C95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3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、电池平均温度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 xml:space="preserve"> </w:t>
            </w:r>
            <w:r>
              <w:rPr>
                <w:kern w:val="2"/>
                <w:sz w:val="21"/>
                <w:lang w:val="en-US" w:eastAsia="zh-CN"/>
              </w:rPr>
              <w:t xml:space="preserve">   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4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、高压电池电压</w:t>
            </w:r>
          </w:p>
          <w:p w14:paraId="71389445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5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、低压电池电压</w:t>
            </w:r>
          </w:p>
          <w:p w14:paraId="229D1A99" w14:textId="77777777" w:rsidR="00CA2C5F" w:rsidRDefault="00B42207">
            <w:pPr>
              <w:pStyle w:val="-2"/>
              <w:numPr>
                <w:ilvl w:val="0"/>
                <w:numId w:val="0"/>
              </w:numPr>
              <w:spacing w:before="48" w:after="48"/>
              <w:jc w:val="left"/>
              <w:outlineLv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&lt;</w:t>
            </w:r>
            <w:r>
              <w:rPr>
                <w:rFonts w:hint="eastAsia"/>
                <w:lang w:eastAsia="zh-CN"/>
              </w:rPr>
              <w:t>发动机类型</w:t>
            </w:r>
            <w:r>
              <w:rPr>
                <w:lang w:eastAsia="zh-CN"/>
              </w:rPr>
              <w:t>&gt;</w:t>
            </w:r>
            <w:r>
              <w:rPr>
                <w:lang w:eastAsia="zh-CN"/>
              </w:rPr>
              <w:t>标定为</w:t>
            </w:r>
            <w:r>
              <w:rPr>
                <w:lang w:eastAsia="zh-CN"/>
              </w:rPr>
              <w:t>45</w:t>
            </w:r>
            <w:r>
              <w:rPr>
                <w:rFonts w:hint="eastAsia"/>
                <w:lang w:eastAsia="zh-CN"/>
              </w:rPr>
              <w:t>（氢燃料）显示：</w:t>
            </w:r>
          </w:p>
          <w:p w14:paraId="0012190E" w14:textId="77777777" w:rsidR="00CA2C5F" w:rsidRDefault="00B42207">
            <w:pPr>
              <w:shd w:val="clear" w:color="auto" w:fill="FF0000"/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1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、平均氢耗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 xml:space="preserve"> </w:t>
            </w:r>
            <w:r>
              <w:rPr>
                <w:kern w:val="2"/>
                <w:sz w:val="21"/>
                <w:lang w:val="en-US" w:eastAsia="zh-CN"/>
              </w:rPr>
              <w:t xml:space="preserve">            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2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、累计氢耗</w:t>
            </w:r>
          </w:p>
          <w:p w14:paraId="5157EDC6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3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、电池平均温度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 xml:space="preserve"> </w:t>
            </w:r>
            <w:r>
              <w:rPr>
                <w:kern w:val="2"/>
                <w:sz w:val="21"/>
                <w:lang w:val="en-US" w:eastAsia="zh-CN"/>
              </w:rPr>
              <w:t xml:space="preserve">   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4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、高压电池电压</w:t>
            </w:r>
          </w:p>
          <w:p w14:paraId="3549ADE8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5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、低压电池电压</w:t>
            </w:r>
          </w:p>
        </w:tc>
      </w:tr>
      <w:tr w:rsidR="00CA2C5F" w14:paraId="069B25F9" w14:textId="77777777">
        <w:tc>
          <w:tcPr>
            <w:tcW w:w="1526" w:type="dxa"/>
            <w:shd w:val="clear" w:color="auto" w:fill="D9D9D9"/>
            <w:vAlign w:val="center"/>
          </w:tcPr>
          <w:p w14:paraId="5A6F5CED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取消条件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D4CCE81" w14:textId="77777777" w:rsidR="00CA2C5F" w:rsidRDefault="00B42207">
            <w:r>
              <w:rPr>
                <w:rFonts w:hint="eastAsia"/>
              </w:rPr>
              <w:t>无</w:t>
            </w:r>
          </w:p>
        </w:tc>
      </w:tr>
      <w:tr w:rsidR="00CA2C5F" w14:paraId="09DE770A" w14:textId="77777777">
        <w:tc>
          <w:tcPr>
            <w:tcW w:w="1526" w:type="dxa"/>
            <w:shd w:val="clear" w:color="auto" w:fill="D9D9D9"/>
            <w:vAlign w:val="center"/>
          </w:tcPr>
          <w:p w14:paraId="090C85B8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输入信号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4072A987" w14:textId="77777777" w:rsidR="00CA2C5F" w:rsidRDefault="00B42207">
            <w:r>
              <w:rPr>
                <w:rFonts w:hint="eastAsia"/>
              </w:rPr>
              <w:t>无</w:t>
            </w:r>
          </w:p>
        </w:tc>
      </w:tr>
      <w:tr w:rsidR="00CA2C5F" w14:paraId="66B0454F" w14:textId="77777777">
        <w:tc>
          <w:tcPr>
            <w:tcW w:w="1526" w:type="dxa"/>
            <w:shd w:val="clear" w:color="auto" w:fill="D9D9D9"/>
            <w:vAlign w:val="center"/>
          </w:tcPr>
          <w:p w14:paraId="368969B0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50A86179" w14:textId="77777777" w:rsidR="00CA2C5F" w:rsidRDefault="00B42207">
            <w:proofErr w:type="spellStart"/>
            <w:r>
              <w:rPr>
                <w:rFonts w:hint="eastAsia"/>
              </w:rPr>
              <w:t>菜单键左键</w:t>
            </w:r>
            <w:proofErr w:type="spellEnd"/>
          </w:p>
        </w:tc>
      </w:tr>
      <w:tr w:rsidR="00CA2C5F" w14:paraId="0AEA0973" w14:textId="77777777">
        <w:tc>
          <w:tcPr>
            <w:tcW w:w="1526" w:type="dxa"/>
            <w:shd w:val="clear" w:color="auto" w:fill="D9D9D9"/>
            <w:vAlign w:val="center"/>
          </w:tcPr>
          <w:p w14:paraId="135FC630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电源模式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5C42D4C9" w14:textId="77777777" w:rsidR="00CA2C5F" w:rsidRDefault="00CA2C5F"/>
        </w:tc>
      </w:tr>
      <w:tr w:rsidR="00CA2C5F" w14:paraId="3DB3ADF6" w14:textId="77777777">
        <w:tc>
          <w:tcPr>
            <w:tcW w:w="1526" w:type="dxa"/>
            <w:shd w:val="clear" w:color="auto" w:fill="D9D9D9"/>
            <w:vAlign w:val="center"/>
          </w:tcPr>
          <w:p w14:paraId="4F793FDE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法规要求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993FF3D" w14:textId="77777777" w:rsidR="00CA2C5F" w:rsidRDefault="00CA2C5F"/>
        </w:tc>
      </w:tr>
      <w:tr w:rsidR="00CA2C5F" w14:paraId="4E0993AE" w14:textId="77777777">
        <w:tc>
          <w:tcPr>
            <w:tcW w:w="1526" w:type="dxa"/>
            <w:shd w:val="clear" w:color="auto" w:fill="D9D9D9"/>
            <w:vAlign w:val="center"/>
          </w:tcPr>
          <w:p w14:paraId="3125984D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其他技术要求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0A5084F6" w14:textId="77777777" w:rsidR="00CA2C5F" w:rsidRDefault="00CA2C5F"/>
        </w:tc>
      </w:tr>
    </w:tbl>
    <w:p w14:paraId="60734A88" w14:textId="77777777" w:rsidR="00CA2C5F" w:rsidRDefault="00CA2C5F">
      <w:pPr>
        <w:rPr>
          <w:lang w:eastAsia="zh-CN"/>
        </w:rPr>
      </w:pPr>
    </w:p>
    <w:p w14:paraId="666ACD3F" w14:textId="77777777" w:rsidR="00CA2C5F" w:rsidRDefault="00B42207">
      <w:pPr>
        <w:pStyle w:val="2"/>
      </w:pPr>
      <w:proofErr w:type="spellStart"/>
      <w:r>
        <w:t>动力电池系统显示</w:t>
      </w:r>
      <w:proofErr w:type="spellEnd"/>
    </w:p>
    <w:p w14:paraId="626C8030" w14:textId="77777777" w:rsidR="003E31DB" w:rsidRDefault="003E31DB" w:rsidP="003E31DB">
      <w:pPr>
        <w:pStyle w:val="3"/>
        <w:rPr>
          <w:lang w:eastAsia="zh-CN"/>
        </w:rPr>
      </w:pPr>
      <w:r>
        <w:rPr>
          <w:rFonts w:hint="eastAsia"/>
          <w:lang w:eastAsia="zh-CN"/>
        </w:rPr>
        <w:t>动力电池</w:t>
      </w:r>
      <w:r>
        <w:rPr>
          <w:rFonts w:hint="eastAsia"/>
          <w:lang w:eastAsia="zh-CN"/>
        </w:rPr>
        <w:t>S</w:t>
      </w:r>
      <w:r>
        <w:rPr>
          <w:lang w:eastAsia="zh-CN"/>
        </w:rPr>
        <w:t>OC</w:t>
      </w:r>
      <w:r>
        <w:rPr>
          <w:rFonts w:hint="eastAsia"/>
          <w:lang w:eastAsia="zh-CN"/>
        </w:rPr>
        <w:t>显示</w:t>
      </w:r>
    </w:p>
    <w:tbl>
      <w:tblPr>
        <w:tblW w:w="9828" w:type="dxa"/>
        <w:jc w:val="center"/>
        <w:tblLayout w:type="fixed"/>
        <w:tblLook w:val="04A0" w:firstRow="1" w:lastRow="0" w:firstColumn="1" w:lastColumn="0" w:noHBand="0" w:noVBand="1"/>
      </w:tblPr>
      <w:tblGrid>
        <w:gridCol w:w="1088"/>
        <w:gridCol w:w="8740"/>
      </w:tblGrid>
      <w:tr w:rsidR="003E31DB" w14:paraId="7190CA86" w14:textId="77777777" w:rsidTr="002563DC">
        <w:trPr>
          <w:trHeight w:val="442"/>
          <w:jc w:val="center"/>
        </w:trPr>
        <w:tc>
          <w:tcPr>
            <w:tcW w:w="1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77E923E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74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DBD4870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SOC显示</w:t>
            </w:r>
          </w:p>
        </w:tc>
      </w:tr>
      <w:tr w:rsidR="003E31DB" w14:paraId="6D8567FA" w14:textId="77777777" w:rsidTr="002563DC">
        <w:trPr>
          <w:trHeight w:val="379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AB66EB7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C23C06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动力电池SOC显示</w:t>
            </w:r>
          </w:p>
        </w:tc>
      </w:tr>
      <w:tr w:rsidR="003E31DB" w14:paraId="7288AACE" w14:textId="77777777" w:rsidTr="002563DC">
        <w:trPr>
          <w:trHeight w:val="834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1F2CBB2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7D3877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1、钥匙ON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有效</w:t>
            </w:r>
          </w:p>
          <w:p w14:paraId="40EC0E0A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2、收到电池管理系统CAN报文，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 xml:space="preserve"> </w:t>
            </w:r>
          </w:p>
          <w:tbl>
            <w:tblPr>
              <w:tblW w:w="794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19"/>
              <w:gridCol w:w="795"/>
              <w:gridCol w:w="745"/>
              <w:gridCol w:w="1972"/>
              <w:gridCol w:w="3218"/>
            </w:tblGrid>
            <w:tr w:rsidR="003E31DB" w14:paraId="0382275F" w14:textId="77777777" w:rsidTr="002563DC">
              <w:trPr>
                <w:trHeight w:val="106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AE3632F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79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060DBD7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byte</w:t>
                  </w: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7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EDE91CF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bit　</w:t>
                  </w:r>
                </w:p>
              </w:tc>
              <w:tc>
                <w:tcPr>
                  <w:tcW w:w="19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B8C8FB6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Data content</w:t>
                  </w:r>
                </w:p>
              </w:tc>
              <w:tc>
                <w:tcPr>
                  <w:tcW w:w="3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A7206F7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Value</w:t>
                  </w:r>
                </w:p>
              </w:tc>
            </w:tr>
            <w:tr w:rsidR="003E31DB" w14:paraId="2E0E492A" w14:textId="77777777" w:rsidTr="002563DC">
              <w:trPr>
                <w:trHeight w:val="212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32D21E2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0CFFEAF4</w:t>
                  </w: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579A1AF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8</w:t>
                  </w: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63C9477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19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D183D32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当前SOC（1%）</w:t>
                  </w:r>
                </w:p>
              </w:tc>
              <w:tc>
                <w:tcPr>
                  <w:tcW w:w="3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5F08833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增益:1%;偏移量:0;</w:t>
                  </w:r>
                </w:p>
                <w:p w14:paraId="77A5C89E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范围:0-120%</w:t>
                  </w:r>
                </w:p>
              </w:tc>
            </w:tr>
          </w:tbl>
          <w:p w14:paraId="75199C28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3E31DB" w14:paraId="58C9D09F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00D9FD8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B9D073" w14:textId="77777777" w:rsidR="003E31DB" w:rsidRDefault="003E31DB" w:rsidP="002563D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数字显示，精度</w:t>
            </w:r>
            <w:r>
              <w:rPr>
                <w:sz w:val="20"/>
                <w:szCs w:val="20"/>
                <w:lang w:eastAsia="zh-CN"/>
              </w:rPr>
              <w:t>1</w:t>
            </w:r>
            <w:r>
              <w:rPr>
                <w:rFonts w:hint="eastAsia"/>
                <w:sz w:val="20"/>
                <w:szCs w:val="20"/>
                <w:lang w:eastAsia="zh-CN"/>
              </w:rPr>
              <w:t>%</w:t>
            </w:r>
          </w:p>
          <w:p w14:paraId="647EA158" w14:textId="77777777" w:rsidR="003E31DB" w:rsidRDefault="003E31DB" w:rsidP="002563D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颜色：白色</w:t>
            </w:r>
          </w:p>
          <w:p w14:paraId="6900A514" w14:textId="77777777" w:rsidR="003E31DB" w:rsidRDefault="003E31DB" w:rsidP="002563D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6BDFBDF9" wp14:editId="0187EE33">
                  <wp:extent cx="1021080" cy="411480"/>
                  <wp:effectExtent l="0" t="0" r="0" b="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341" cy="412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1DB" w14:paraId="2F3387C5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155543A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8D278F" w14:textId="77777777" w:rsidR="003E31DB" w:rsidRDefault="003E31DB" w:rsidP="002563DC">
            <w:pPr>
              <w:spacing w:after="0"/>
              <w:rPr>
                <w:sz w:val="20"/>
                <w:szCs w:val="20"/>
              </w:rPr>
            </w:pPr>
          </w:p>
        </w:tc>
      </w:tr>
      <w:tr w:rsidR="003E31DB" w14:paraId="4AAFDAEE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6EC5CD7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4B2A0DD" w14:textId="77777777" w:rsidR="003E31DB" w:rsidRDefault="003E31DB" w:rsidP="002563DC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</w:t>
            </w:r>
            <w:r>
              <w:rPr>
                <w:rFonts w:hint="eastAsia"/>
                <w:sz w:val="20"/>
                <w:lang w:eastAsia="zh-CN"/>
              </w:rPr>
              <w:t>、电源</w:t>
            </w:r>
            <w:r>
              <w:rPr>
                <w:rFonts w:hint="eastAsia"/>
                <w:sz w:val="20"/>
                <w:lang w:eastAsia="zh-CN"/>
              </w:rPr>
              <w:t>OFF/ACC</w:t>
            </w:r>
          </w:p>
          <w:p w14:paraId="23D20252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</w:t>
            </w:r>
            <w:r>
              <w:rPr>
                <w:rFonts w:hint="eastAsia"/>
                <w:sz w:val="20"/>
                <w:lang w:eastAsia="zh-CN"/>
              </w:rPr>
              <w:t>、未收到相应报文</w:t>
            </w:r>
          </w:p>
        </w:tc>
      </w:tr>
      <w:tr w:rsidR="003E31DB" w14:paraId="71BA1071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76EBFD1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C18938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0CFFEAF4</w:t>
            </w:r>
          </w:p>
        </w:tc>
      </w:tr>
      <w:tr w:rsidR="003E31DB" w14:paraId="7CCF5746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A15BCDC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EFAF67F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3954236C" w14:textId="77777777" w:rsidR="003E31DB" w:rsidRDefault="003E31DB" w:rsidP="003E31DB">
      <w:pPr>
        <w:rPr>
          <w:highlight w:val="red"/>
          <w:lang w:eastAsia="zh-CN"/>
        </w:rPr>
      </w:pPr>
    </w:p>
    <w:p w14:paraId="2A50E166" w14:textId="3D39E19D" w:rsidR="00CA2C5F" w:rsidRDefault="00ED6CB8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 w:rsidR="00B42207">
        <w:rPr>
          <w:rFonts w:hint="eastAsia"/>
          <w:lang w:val="en-US" w:eastAsia="zh-CN"/>
        </w:rPr>
        <w:t>动力电池输出电流</w:t>
      </w:r>
    </w:p>
    <w:tbl>
      <w:tblPr>
        <w:tblW w:w="9995" w:type="dxa"/>
        <w:jc w:val="center"/>
        <w:tblLayout w:type="fixed"/>
        <w:tblLook w:val="04A0" w:firstRow="1" w:lastRow="0" w:firstColumn="1" w:lastColumn="0" w:noHBand="0" w:noVBand="1"/>
      </w:tblPr>
      <w:tblGrid>
        <w:gridCol w:w="2380"/>
        <w:gridCol w:w="7615"/>
      </w:tblGrid>
      <w:tr w:rsidR="00CA2C5F" w14:paraId="67046E9A" w14:textId="77777777">
        <w:trPr>
          <w:trHeight w:val="611"/>
          <w:jc w:val="center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BE3D50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15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E70589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b/>
                <w:lang w:eastAsia="zh-CN"/>
              </w:rPr>
              <w:t>动力电池输出及回收功率百分比显示</w:t>
            </w:r>
          </w:p>
        </w:tc>
      </w:tr>
      <w:tr w:rsidR="00CA2C5F" w14:paraId="2A0B3CAB" w14:textId="77777777">
        <w:trPr>
          <w:trHeight w:val="583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013F59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C288EA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仪表从CAN总线获得电池系统发出的信号，通过计算指示电池输出及回收功率百分比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70A9C9C2" w14:textId="77777777">
        <w:trPr>
          <w:trHeight w:val="5458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C2346C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触发条件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5F5E9E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25BDA5D2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</w:t>
            </w:r>
            <w:r>
              <w:rPr>
                <w:rFonts w:hint="eastAsia"/>
                <w:sz w:val="20"/>
                <w:lang w:eastAsia="zh-CN"/>
              </w:rPr>
              <w:t>点火锁</w:t>
            </w:r>
            <w:r>
              <w:rPr>
                <w:rFonts w:hint="eastAsia"/>
                <w:sz w:val="20"/>
                <w:lang w:eastAsia="zh-CN"/>
              </w:rPr>
              <w:t>ON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/START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778F3BA2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且有电池系统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  <w:p w14:paraId="4CEFA798" w14:textId="3F31132B" w:rsidR="00CA2C5F" w:rsidRDefault="00B42207">
            <w:pPr>
              <w:rPr>
                <w:rFonts w:ascii="Calibri" w:hAnsi="Calibri" w:cs="宋体"/>
                <w:sz w:val="20"/>
                <w:szCs w:val="20"/>
                <w:lang w:eastAsia="zh-CN"/>
              </w:rPr>
            </w:pP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对于自然冷却电池车型，</w:t>
            </w:r>
            <w:r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通过标志</w:t>
            </w:r>
            <w:r w:rsidR="00653F29"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PF</w:t>
            </w:r>
            <w:r w:rsidR="008B2F5B"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6</w:t>
            </w:r>
            <w:r w:rsidR="00653F29">
              <w:rPr>
                <w:rFonts w:ascii="Calibri" w:hAnsi="Calibri" w:cs="宋体"/>
                <w:sz w:val="20"/>
                <w:szCs w:val="20"/>
                <w:highlight w:val="yellow"/>
                <w:lang w:eastAsia="zh-CN"/>
              </w:rPr>
              <w:t>01</w:t>
            </w:r>
            <w:r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标定，“动力电池冷却方式：</w:t>
            </w:r>
            <w:r w:rsidR="008B2F5B"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有，风冷</w:t>
            </w:r>
            <w:r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”</w:t>
            </w:r>
          </w:p>
          <w:tbl>
            <w:tblPr>
              <w:tblW w:w="69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6"/>
              <w:gridCol w:w="884"/>
              <w:gridCol w:w="668"/>
              <w:gridCol w:w="885"/>
              <w:gridCol w:w="992"/>
              <w:gridCol w:w="2448"/>
            </w:tblGrid>
            <w:tr w:rsidR="00CA2C5F" w14:paraId="4720A7B5" w14:textId="77777777">
              <w:tc>
                <w:tcPr>
                  <w:tcW w:w="1096" w:type="dxa"/>
                  <w:shd w:val="clear" w:color="auto" w:fill="auto"/>
                </w:tcPr>
                <w:p w14:paraId="20FD41DF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ID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2ED4BEB6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内容</w:t>
                  </w:r>
                  <w:proofErr w:type="spellEnd"/>
                </w:p>
              </w:tc>
              <w:tc>
                <w:tcPr>
                  <w:tcW w:w="668" w:type="dxa"/>
                  <w:shd w:val="clear" w:color="auto" w:fill="auto"/>
                </w:tcPr>
                <w:p w14:paraId="32A51686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字节</w:t>
                  </w:r>
                  <w:proofErr w:type="spellEnd"/>
                </w:p>
              </w:tc>
              <w:tc>
                <w:tcPr>
                  <w:tcW w:w="885" w:type="dxa"/>
                  <w:shd w:val="clear" w:color="auto" w:fill="auto"/>
                </w:tcPr>
                <w:p w14:paraId="025DD452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t>位</w:t>
                  </w:r>
                </w:p>
              </w:tc>
              <w:tc>
                <w:tcPr>
                  <w:tcW w:w="992" w:type="dxa"/>
                </w:tcPr>
                <w:p w14:paraId="64A705C2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周期</w:t>
                  </w:r>
                  <w:proofErr w:type="spellEnd"/>
                </w:p>
              </w:tc>
              <w:tc>
                <w:tcPr>
                  <w:tcW w:w="2448" w:type="dxa"/>
                  <w:shd w:val="clear" w:color="auto" w:fill="auto"/>
                </w:tcPr>
                <w:p w14:paraId="7694D79D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备注</w:t>
                  </w:r>
                  <w:proofErr w:type="spellEnd"/>
                </w:p>
              </w:tc>
            </w:tr>
            <w:tr w:rsidR="00CA2C5F" w14:paraId="75C7A365" w14:textId="77777777">
              <w:tc>
                <w:tcPr>
                  <w:tcW w:w="1096" w:type="dxa"/>
                  <w:shd w:val="clear" w:color="auto" w:fill="auto"/>
                </w:tcPr>
                <w:p w14:paraId="4ACEA664" w14:textId="77777777" w:rsidR="00CA2C5F" w:rsidRDefault="00B42207">
                  <w:pPr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</w:rPr>
                    <w:t>0CFFEAF4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74D229C9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电池输出电流</w:t>
                  </w:r>
                  <w:proofErr w:type="spellEnd"/>
                </w:p>
              </w:tc>
              <w:tc>
                <w:tcPr>
                  <w:tcW w:w="668" w:type="dxa"/>
                  <w:shd w:val="clear" w:color="auto" w:fill="auto"/>
                </w:tcPr>
                <w:p w14:paraId="3D99ED98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4-5</w:t>
                  </w:r>
                </w:p>
              </w:tc>
              <w:tc>
                <w:tcPr>
                  <w:tcW w:w="885" w:type="dxa"/>
                  <w:shd w:val="clear" w:color="auto" w:fill="auto"/>
                </w:tcPr>
                <w:p w14:paraId="553CB782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cr/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A</w:t>
                  </w:r>
                  <w:r>
                    <w:rPr>
                      <w:rFonts w:ascii="Times New Roman" w:hAnsi="Times New Roman"/>
                      <w:sz w:val="20"/>
                      <w:szCs w:val="24"/>
                    </w:rPr>
                    <w:t>ll</w:t>
                  </w:r>
                </w:p>
              </w:tc>
              <w:tc>
                <w:tcPr>
                  <w:tcW w:w="992" w:type="dxa"/>
                </w:tcPr>
                <w:p w14:paraId="1558E785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20ms</w:t>
                  </w:r>
                </w:p>
              </w:tc>
              <w:tc>
                <w:tcPr>
                  <w:tcW w:w="2448" w:type="dxa"/>
                  <w:shd w:val="clear" w:color="auto" w:fill="auto"/>
                </w:tcPr>
                <w:p w14:paraId="0EB6A55F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t xml:space="preserve">offset: -600  scal:0.1   </w:t>
                  </w:r>
                </w:p>
                <w:p w14:paraId="0FF2EF01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范围</w:t>
                  </w:r>
                  <w:proofErr w:type="spellEnd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:</w:t>
                  </w:r>
                  <w:r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hint="eastAsia"/>
                      <w:color w:val="0000FF"/>
                      <w:sz w:val="20"/>
                      <w:szCs w:val="24"/>
                    </w:rPr>
                    <w:t>-600-0-600</w:t>
                  </w:r>
                  <w:r>
                    <w:rPr>
                      <w:rFonts w:ascii="Times New Roman" w:hAnsi="Times New Roman"/>
                      <w:color w:val="0000FF"/>
                      <w:sz w:val="20"/>
                      <w:szCs w:val="24"/>
                    </w:rPr>
                    <w:t>A</w:t>
                  </w:r>
                </w:p>
              </w:tc>
            </w:tr>
          </w:tbl>
          <w:p w14:paraId="06D45614" w14:textId="304BFDBA" w:rsidR="00CA2C5F" w:rsidRDefault="00B42207">
            <w:pPr>
              <w:rPr>
                <w:rFonts w:ascii="Calibri" w:hAnsi="Calibri" w:cs="宋体"/>
                <w:sz w:val="20"/>
                <w:szCs w:val="20"/>
                <w:lang w:eastAsia="zh-CN"/>
              </w:rPr>
            </w:pP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对于</w:t>
            </w:r>
            <w:r w:rsidR="008B2F5B" w:rsidRPr="008B2F5B"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无冷却方式车型</w:t>
            </w:r>
            <w:r w:rsidR="008B2F5B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、</w:t>
            </w: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水冷电池车型，</w:t>
            </w:r>
            <w:r w:rsidRPr="008B2F5B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通过标志</w:t>
            </w:r>
            <w:r w:rsidR="008B2F5B" w:rsidRPr="008B2F5B"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PF600</w:t>
            </w:r>
            <w:r w:rsidR="008B2F5B" w:rsidRPr="008B2F5B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、</w:t>
            </w:r>
            <w:r w:rsidRPr="008B2F5B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PF602</w:t>
            </w:r>
            <w:r w:rsidRPr="008B2F5B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标定，“动力电池冷却方式：有，水冷”</w:t>
            </w:r>
          </w:p>
          <w:tbl>
            <w:tblPr>
              <w:tblW w:w="69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6"/>
              <w:gridCol w:w="884"/>
              <w:gridCol w:w="668"/>
              <w:gridCol w:w="885"/>
              <w:gridCol w:w="992"/>
              <w:gridCol w:w="2448"/>
            </w:tblGrid>
            <w:tr w:rsidR="00CA2C5F" w14:paraId="1C7CA510" w14:textId="77777777">
              <w:tc>
                <w:tcPr>
                  <w:tcW w:w="1096" w:type="dxa"/>
                  <w:shd w:val="clear" w:color="auto" w:fill="auto"/>
                </w:tcPr>
                <w:p w14:paraId="1AF6DE76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ID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0BC11A41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内容</w:t>
                  </w:r>
                  <w:proofErr w:type="spellEnd"/>
                </w:p>
              </w:tc>
              <w:tc>
                <w:tcPr>
                  <w:tcW w:w="668" w:type="dxa"/>
                  <w:shd w:val="clear" w:color="auto" w:fill="auto"/>
                </w:tcPr>
                <w:p w14:paraId="0A18EABC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字节</w:t>
                  </w:r>
                  <w:proofErr w:type="spellEnd"/>
                </w:p>
              </w:tc>
              <w:tc>
                <w:tcPr>
                  <w:tcW w:w="885" w:type="dxa"/>
                  <w:shd w:val="clear" w:color="auto" w:fill="auto"/>
                </w:tcPr>
                <w:p w14:paraId="78F1EDD5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t>位</w:t>
                  </w:r>
                </w:p>
              </w:tc>
              <w:tc>
                <w:tcPr>
                  <w:tcW w:w="992" w:type="dxa"/>
                </w:tcPr>
                <w:p w14:paraId="743E05C7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周期</w:t>
                  </w:r>
                  <w:proofErr w:type="spellEnd"/>
                </w:p>
              </w:tc>
              <w:tc>
                <w:tcPr>
                  <w:tcW w:w="2448" w:type="dxa"/>
                  <w:shd w:val="clear" w:color="auto" w:fill="auto"/>
                </w:tcPr>
                <w:p w14:paraId="0A7097CF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备注</w:t>
                  </w:r>
                  <w:proofErr w:type="spellEnd"/>
                </w:p>
              </w:tc>
            </w:tr>
            <w:tr w:rsidR="00CA2C5F" w14:paraId="1BB9203B" w14:textId="77777777">
              <w:tc>
                <w:tcPr>
                  <w:tcW w:w="1096" w:type="dxa"/>
                  <w:shd w:val="clear" w:color="auto" w:fill="auto"/>
                </w:tcPr>
                <w:p w14:paraId="74D50783" w14:textId="77777777" w:rsidR="00CA2C5F" w:rsidRDefault="00B42207">
                  <w:pPr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</w:rPr>
                    <w:t>0CFFEAF4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2B8E2F57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电池输出电流</w:t>
                  </w:r>
                  <w:proofErr w:type="spellEnd"/>
                </w:p>
              </w:tc>
              <w:tc>
                <w:tcPr>
                  <w:tcW w:w="668" w:type="dxa"/>
                  <w:shd w:val="clear" w:color="auto" w:fill="auto"/>
                </w:tcPr>
                <w:p w14:paraId="08BAF519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4-5</w:t>
                  </w:r>
                </w:p>
              </w:tc>
              <w:tc>
                <w:tcPr>
                  <w:tcW w:w="885" w:type="dxa"/>
                  <w:shd w:val="clear" w:color="auto" w:fill="auto"/>
                </w:tcPr>
                <w:p w14:paraId="0759876B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cr/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A</w:t>
                  </w:r>
                  <w:r>
                    <w:rPr>
                      <w:rFonts w:ascii="Times New Roman" w:hAnsi="Times New Roman"/>
                      <w:sz w:val="20"/>
                      <w:szCs w:val="24"/>
                    </w:rPr>
                    <w:t>ll</w:t>
                  </w:r>
                </w:p>
              </w:tc>
              <w:tc>
                <w:tcPr>
                  <w:tcW w:w="992" w:type="dxa"/>
                </w:tcPr>
                <w:p w14:paraId="10ACC45A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20ms</w:t>
                  </w:r>
                </w:p>
              </w:tc>
              <w:tc>
                <w:tcPr>
                  <w:tcW w:w="2448" w:type="dxa"/>
                  <w:shd w:val="clear" w:color="auto" w:fill="auto"/>
                </w:tcPr>
                <w:p w14:paraId="4EF5782D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t>offset: -</w:t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1000</w:t>
                  </w:r>
                  <w:r>
                    <w:rPr>
                      <w:rFonts w:ascii="Times New Roman" w:hAnsi="Times New Roman"/>
                      <w:sz w:val="20"/>
                      <w:szCs w:val="24"/>
                    </w:rPr>
                    <w:t xml:space="preserve">  scal:0.1   </w:t>
                  </w:r>
                </w:p>
                <w:p w14:paraId="3A103B20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范围</w:t>
                  </w:r>
                  <w:proofErr w:type="spellEnd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:</w:t>
                  </w:r>
                  <w:r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hint="eastAsia"/>
                      <w:color w:val="0000FF"/>
                      <w:sz w:val="20"/>
                      <w:szCs w:val="24"/>
                    </w:rPr>
                    <w:t>-1000-0-1000</w:t>
                  </w:r>
                  <w:r>
                    <w:rPr>
                      <w:rFonts w:ascii="Times New Roman" w:hAnsi="Times New Roman"/>
                      <w:color w:val="0000FF"/>
                      <w:sz w:val="20"/>
                      <w:szCs w:val="24"/>
                    </w:rPr>
                    <w:t>A</w:t>
                  </w:r>
                </w:p>
              </w:tc>
            </w:tr>
          </w:tbl>
          <w:p w14:paraId="2816369A" w14:textId="77777777" w:rsidR="00CA2C5F" w:rsidRDefault="00CA2C5F">
            <w:pPr>
              <w:rPr>
                <w:rFonts w:ascii="Calibri" w:hAnsi="Calibri" w:cs="宋体"/>
                <w:sz w:val="20"/>
                <w:szCs w:val="20"/>
              </w:rPr>
            </w:pPr>
          </w:p>
          <w:p w14:paraId="77396A23" w14:textId="77777777" w:rsidR="00CA2C5F" w:rsidRDefault="00B42207">
            <w:pPr>
              <w:rPr>
                <w:rFonts w:ascii="Calibri" w:hAnsi="Calibri" w:cs="宋体"/>
                <w:sz w:val="20"/>
                <w:szCs w:val="20"/>
              </w:rPr>
            </w:pPr>
            <w:proofErr w:type="spellStart"/>
            <w:r>
              <w:rPr>
                <w:rFonts w:ascii="Calibri" w:hAnsi="Calibri" w:cs="宋体"/>
                <w:sz w:val="20"/>
                <w:szCs w:val="20"/>
              </w:rPr>
              <w:t>默认偏移量设置为</w:t>
            </w:r>
            <w:proofErr w:type="spellEnd"/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-</w:t>
            </w:r>
            <w:r>
              <w:rPr>
                <w:rFonts w:ascii="Calibri" w:hAnsi="Calibri" w:cs="宋体"/>
                <w:sz w:val="20"/>
                <w:szCs w:val="20"/>
              </w:rPr>
              <w:t>1000A</w:t>
            </w:r>
          </w:p>
        </w:tc>
      </w:tr>
      <w:tr w:rsidR="00CA2C5F" w14:paraId="215CD9E1" w14:textId="77777777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CADF9D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57336D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动力电池输出电流实时指示在电流盘上</w:t>
            </w:r>
          </w:p>
        </w:tc>
      </w:tr>
      <w:tr w:rsidR="00CA2C5F" w14:paraId="21D47BB3" w14:textId="77777777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21F5B3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4C81E2" w14:textId="40765A2A" w:rsidR="00CA2C5F" w:rsidRPr="00653F29" w:rsidRDefault="00653F29">
            <w:pPr>
              <w:spacing w:after="0"/>
              <w:rPr>
                <w:color w:val="000000" w:themeColor="text1"/>
                <w:sz w:val="20"/>
                <w:szCs w:val="20"/>
                <w:lang w:eastAsia="zh-CN"/>
              </w:rPr>
            </w:pPr>
            <w:r w:rsidRPr="00653F29">
              <w:rPr>
                <w:rFonts w:hint="eastAsia"/>
                <w:sz w:val="20"/>
                <w:szCs w:val="20"/>
                <w:lang w:eastAsia="zh-CN"/>
              </w:rPr>
              <w:t>针对</w:t>
            </w:r>
            <w:r w:rsidRPr="00653F29">
              <w:rPr>
                <w:rFonts w:hint="eastAsia"/>
                <w:sz w:val="20"/>
                <w:szCs w:val="20"/>
                <w:lang w:eastAsia="zh-CN"/>
              </w:rPr>
              <w:t>7</w:t>
            </w:r>
            <w:r w:rsidRPr="00653F29">
              <w:rPr>
                <w:rFonts w:hint="eastAsia"/>
                <w:sz w:val="20"/>
                <w:szCs w:val="20"/>
                <w:lang w:eastAsia="zh-CN"/>
              </w:rPr>
              <w:t>寸</w:t>
            </w:r>
            <w:r w:rsidR="00B42207" w:rsidRPr="00653F29">
              <w:rPr>
                <w:rFonts w:hint="eastAsia"/>
                <w:sz w:val="20"/>
                <w:szCs w:val="20"/>
                <w:lang w:eastAsia="zh-CN"/>
              </w:rPr>
              <w:t>指针式</w:t>
            </w:r>
            <w:r w:rsidRPr="00653F29">
              <w:rPr>
                <w:rFonts w:hint="eastAsia"/>
                <w:sz w:val="20"/>
                <w:szCs w:val="20"/>
                <w:lang w:eastAsia="zh-CN"/>
              </w:rPr>
              <w:t>仪表</w:t>
            </w:r>
            <w:r w:rsidR="00B42207" w:rsidRPr="00653F29">
              <w:rPr>
                <w:rFonts w:hint="eastAsia"/>
                <w:sz w:val="20"/>
                <w:szCs w:val="20"/>
                <w:lang w:eastAsia="zh-CN"/>
              </w:rPr>
              <w:t>：指针为红色</w:t>
            </w:r>
            <w:r w:rsidR="00B42207"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（目前指示范围只有</w:t>
            </w:r>
            <w:r w:rsidR="00B42207"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-</w:t>
            </w:r>
            <w:r w:rsidR="00B42207" w:rsidRPr="00653F29">
              <w:rPr>
                <w:rFonts w:hint="eastAsia"/>
                <w:color w:val="000000" w:themeColor="text1"/>
                <w:sz w:val="20"/>
                <w:lang w:eastAsia="zh-CN"/>
              </w:rPr>
              <w:t>600-0-600</w:t>
            </w:r>
            <w:r w:rsidR="00B42207" w:rsidRPr="00653F29">
              <w:rPr>
                <w:color w:val="000000" w:themeColor="text1"/>
                <w:sz w:val="20"/>
                <w:lang w:eastAsia="zh-CN"/>
              </w:rPr>
              <w:t>A</w:t>
            </w:r>
            <w:r w:rsidR="00B42207"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）</w:t>
            </w:r>
            <w:r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。</w:t>
            </w:r>
          </w:p>
          <w:p w14:paraId="07FA2119" w14:textId="1370DF38" w:rsidR="00653F29" w:rsidRPr="00653F29" w:rsidRDefault="00653F29">
            <w:pPr>
              <w:spacing w:after="0"/>
              <w:rPr>
                <w:sz w:val="20"/>
                <w:szCs w:val="20"/>
                <w:lang w:eastAsia="zh-CN"/>
              </w:rPr>
            </w:pPr>
            <w:r w:rsidRPr="00653F29">
              <w:rPr>
                <w:color w:val="000000" w:themeColor="text1"/>
                <w:sz w:val="20"/>
                <w:szCs w:val="20"/>
                <w:lang w:eastAsia="zh-CN"/>
              </w:rPr>
              <w:t>针对</w:t>
            </w:r>
            <w:r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1</w:t>
            </w:r>
            <w:r w:rsidRPr="00653F29">
              <w:rPr>
                <w:color w:val="000000" w:themeColor="text1"/>
                <w:sz w:val="20"/>
                <w:szCs w:val="20"/>
                <w:lang w:eastAsia="zh-CN"/>
              </w:rPr>
              <w:t>2.3</w:t>
            </w:r>
            <w:r w:rsidRPr="00653F29">
              <w:rPr>
                <w:color w:val="000000" w:themeColor="text1"/>
                <w:sz w:val="20"/>
                <w:szCs w:val="20"/>
                <w:lang w:eastAsia="zh-CN"/>
              </w:rPr>
              <w:t>寸液晶仪表</w:t>
            </w:r>
            <w:r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，</w:t>
            </w:r>
            <w:r w:rsidRPr="00653F29">
              <w:rPr>
                <w:color w:val="000000" w:themeColor="text1"/>
                <w:sz w:val="20"/>
                <w:szCs w:val="20"/>
                <w:lang w:eastAsia="zh-CN"/>
              </w:rPr>
              <w:t>通过标定显示范围</w:t>
            </w:r>
            <w:r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3CB5F67D" w14:textId="77777777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F9A54A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AED5C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断电后，指针回归0位</w:t>
            </w:r>
          </w:p>
          <w:p w14:paraId="644B6D8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ON档及常电同时断电后，指针停留在当前位置</w:t>
            </w:r>
          </w:p>
        </w:tc>
      </w:tr>
      <w:tr w:rsidR="00CA2C5F" w14:paraId="3DAC66C3" w14:textId="77777777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BBDEB7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FEBD5F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5AB3C57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动力电池电流信号</w:t>
            </w:r>
          </w:p>
        </w:tc>
      </w:tr>
      <w:tr w:rsidR="00CA2C5F" w14:paraId="214164B4" w14:textId="77777777">
        <w:trPr>
          <w:trHeight w:val="270"/>
          <w:jc w:val="center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19EF279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DF8FD" w14:textId="77777777" w:rsidR="00CA2C5F" w:rsidRDefault="00B42207">
            <w:pPr>
              <w:spacing w:after="0"/>
              <w:ind w:left="36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GB19836-2019 电动汽车仪表</w:t>
            </w:r>
          </w:p>
          <w:p w14:paraId="26D5B96F" w14:textId="77777777" w:rsidR="00CA2C5F" w:rsidRDefault="00B42207">
            <w:pPr>
              <w:spacing w:after="0"/>
              <w:ind w:left="36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4.3.2制动能量回收系统瞬时功率</w:t>
            </w:r>
          </w:p>
          <w:p w14:paraId="7037A1A7" w14:textId="77777777" w:rsidR="00CA2C5F" w:rsidRDefault="00B42207">
            <w:pPr>
              <w:spacing w:after="0"/>
              <w:ind w:left="36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Calibri" w:hAnsi="Calibri" w:cs="宋体"/>
                <w:noProof/>
                <w:lang w:val="en-US" w:eastAsia="zh-CN"/>
              </w:rPr>
              <w:drawing>
                <wp:inline distT="0" distB="0" distL="0" distR="0" wp14:anchorId="7C75D6C1" wp14:editId="4FBCAD03">
                  <wp:extent cx="3703320" cy="754380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75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5F" w14:paraId="15415689" w14:textId="77777777">
        <w:trPr>
          <w:trHeight w:val="270"/>
          <w:jc w:val="center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64C1098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W w:w="68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05"/>
              <w:gridCol w:w="3949"/>
            </w:tblGrid>
            <w:tr w:rsidR="00CA2C5F" w14:paraId="64E0ECBE" w14:textId="77777777">
              <w:trPr>
                <w:trHeight w:val="599"/>
              </w:trPr>
              <w:tc>
                <w:tcPr>
                  <w:tcW w:w="2905" w:type="dxa"/>
                  <w:vAlign w:val="center"/>
                </w:tcPr>
                <w:p w14:paraId="5C988751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指示精度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628C1C7E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</w:rPr>
                  </w:pPr>
                  <w:r>
                    <w:rPr>
                      <w:rFonts w:hint="eastAsia"/>
                      <w:color w:val="0000FF"/>
                      <w:sz w:val="20"/>
                    </w:rPr>
                    <w:t>200-0-200</w:t>
                  </w:r>
                  <w:r>
                    <w:rPr>
                      <w:color w:val="0000FF"/>
                      <w:sz w:val="20"/>
                    </w:rPr>
                    <w:t>A</w:t>
                  </w:r>
                  <w:proofErr w:type="spellStart"/>
                  <w:r>
                    <w:rPr>
                      <w:rFonts w:hint="eastAsia"/>
                      <w:color w:val="0000FF"/>
                      <w:sz w:val="20"/>
                    </w:rPr>
                    <w:t>精度</w:t>
                  </w:r>
                  <w:proofErr w:type="spellEnd"/>
                  <w:r>
                    <w:rPr>
                      <w:rFonts w:hint="eastAsia"/>
                      <w:color w:val="0000FF"/>
                      <w:sz w:val="20"/>
                    </w:rPr>
                    <w:t>：</w:t>
                  </w:r>
                  <w:r>
                    <w:rPr>
                      <w:rFonts w:hint="eastAsia"/>
                      <w:color w:val="0000FF"/>
                      <w:sz w:val="20"/>
                    </w:rPr>
                    <w:t>25A</w:t>
                  </w:r>
                </w:p>
                <w:p w14:paraId="342E0775" w14:textId="77777777" w:rsidR="00CA2C5F" w:rsidRDefault="00B42207">
                  <w:pPr>
                    <w:spacing w:after="0" w:line="240" w:lineRule="auto"/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  <w:sz w:val="20"/>
                    </w:rPr>
                    <w:t>200-</w:t>
                  </w:r>
                  <w:r>
                    <w:rPr>
                      <w:color w:val="0000FF"/>
                      <w:sz w:val="20"/>
                    </w:rPr>
                    <w:t>6</w:t>
                  </w:r>
                  <w:r>
                    <w:rPr>
                      <w:rFonts w:hint="eastAsia"/>
                      <w:color w:val="0000FF"/>
                      <w:sz w:val="20"/>
                    </w:rPr>
                    <w:t>00</w:t>
                  </w:r>
                  <w:r>
                    <w:rPr>
                      <w:color w:val="0000FF"/>
                      <w:sz w:val="20"/>
                    </w:rPr>
                    <w:t>A</w:t>
                  </w:r>
                  <w:proofErr w:type="spellStart"/>
                  <w:r>
                    <w:rPr>
                      <w:rFonts w:hint="eastAsia"/>
                      <w:color w:val="0000FF"/>
                      <w:sz w:val="20"/>
                    </w:rPr>
                    <w:t>精度</w:t>
                  </w:r>
                  <w:proofErr w:type="spellEnd"/>
                  <w:r>
                    <w:rPr>
                      <w:rFonts w:hint="eastAsia"/>
                      <w:color w:val="0000FF"/>
                      <w:sz w:val="20"/>
                    </w:rPr>
                    <w:t>：</w:t>
                  </w:r>
                  <w:r>
                    <w:rPr>
                      <w:color w:val="0000FF"/>
                      <w:sz w:val="20"/>
                    </w:rPr>
                    <w:t>50</w:t>
                  </w:r>
                  <w:r>
                    <w:rPr>
                      <w:rFonts w:hint="eastAsia"/>
                      <w:color w:val="0000FF"/>
                      <w:sz w:val="20"/>
                    </w:rPr>
                    <w:t>A</w:t>
                  </w:r>
                </w:p>
              </w:tc>
            </w:tr>
            <w:tr w:rsidR="00CA2C5F" w14:paraId="2D241CB3" w14:textId="77777777">
              <w:trPr>
                <w:trHeight w:val="393"/>
              </w:trPr>
              <w:tc>
                <w:tcPr>
                  <w:tcW w:w="2905" w:type="dxa"/>
                  <w:vAlign w:val="center"/>
                </w:tcPr>
                <w:p w14:paraId="23E71BAD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指示范围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741D8FD7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</w:rPr>
                  </w:pPr>
                  <w:r>
                    <w:rPr>
                      <w:rFonts w:hint="eastAsia"/>
                      <w:color w:val="0000FF"/>
                      <w:sz w:val="20"/>
                    </w:rPr>
                    <w:t>600-0-600</w:t>
                  </w:r>
                  <w:r>
                    <w:rPr>
                      <w:color w:val="0000FF"/>
                      <w:sz w:val="20"/>
                    </w:rPr>
                    <w:t>A</w:t>
                  </w:r>
                </w:p>
              </w:tc>
            </w:tr>
            <w:tr w:rsidR="00CA2C5F" w14:paraId="5CB3B49A" w14:textId="77777777">
              <w:trPr>
                <w:trHeight w:val="442"/>
              </w:trPr>
              <w:tc>
                <w:tcPr>
                  <w:tcW w:w="2905" w:type="dxa"/>
                  <w:vAlign w:val="center"/>
                </w:tcPr>
                <w:p w14:paraId="5D6DC097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左侧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56823839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左侧刻度为能量回收，</w:t>
                  </w:r>
                  <w:proofErr w:type="gramStart"/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刻度标绿</w:t>
                  </w:r>
                  <w:proofErr w:type="gramEnd"/>
                </w:p>
              </w:tc>
            </w:tr>
            <w:tr w:rsidR="00CA2C5F" w14:paraId="2AC814EB" w14:textId="77777777">
              <w:trPr>
                <w:trHeight w:val="599"/>
              </w:trPr>
              <w:tc>
                <w:tcPr>
                  <w:tcW w:w="2905" w:type="dxa"/>
                  <w:vAlign w:val="center"/>
                </w:tcPr>
                <w:p w14:paraId="7524663D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右侧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10731A63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右侧刻度为能量输出，标绿</w:t>
                  </w:r>
                  <w:r>
                    <w:rPr>
                      <w:color w:val="0000FF"/>
                      <w:sz w:val="20"/>
                      <w:lang w:eastAsia="zh-CN"/>
                    </w:rPr>
                    <w:t>；左侧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刻度</w:t>
                  </w:r>
                  <w:r>
                    <w:rPr>
                      <w:color w:val="0000FF"/>
                      <w:sz w:val="20"/>
                      <w:lang w:eastAsia="zh-CN"/>
                    </w:rPr>
                    <w:t>0-200A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标蓝，</w:t>
                  </w:r>
                  <w:r>
                    <w:rPr>
                      <w:color w:val="0000FF"/>
                      <w:sz w:val="20"/>
                      <w:lang w:eastAsia="zh-CN"/>
                    </w:rPr>
                    <w:t>200-600A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从蓝色过度到红色</w:t>
                  </w:r>
                </w:p>
              </w:tc>
            </w:tr>
            <w:tr w:rsidR="00CA2C5F" w14:paraId="14C594D0" w14:textId="77777777">
              <w:trPr>
                <w:trHeight w:val="599"/>
              </w:trPr>
              <w:tc>
                <w:tcPr>
                  <w:tcW w:w="2905" w:type="dxa"/>
                  <w:vAlign w:val="center"/>
                </w:tcPr>
                <w:p w14:paraId="58D743C0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其他要求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554F086C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初始状态指针</w:t>
                  </w:r>
                  <w:proofErr w:type="gramStart"/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居中指</w:t>
                  </w:r>
                  <w:proofErr w:type="gramEnd"/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；</w:t>
                  </w:r>
                </w:p>
                <w:p w14:paraId="5402F1BF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负值为充电电流，正值为放电电流</w:t>
                  </w:r>
                </w:p>
                <w:p w14:paraId="1001166A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限值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-600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—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—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600 A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，刻度不均匀分布，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0-200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的刻度宽，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200-600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的刻度窄</w:t>
                  </w:r>
                </w:p>
              </w:tc>
            </w:tr>
          </w:tbl>
          <w:p w14:paraId="7AEA9ACB" w14:textId="77777777" w:rsidR="00CA2C5F" w:rsidRDefault="00CA2C5F">
            <w:pPr>
              <w:spacing w:after="0"/>
              <w:ind w:left="36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</w:tbl>
    <w:p w14:paraId="06A171C2" w14:textId="77777777" w:rsidR="00CA2C5F" w:rsidRDefault="00CA2C5F">
      <w:pPr>
        <w:spacing w:after="0"/>
        <w:rPr>
          <w:lang w:eastAsia="zh-CN"/>
        </w:rPr>
      </w:pPr>
    </w:p>
    <w:p w14:paraId="7A95C47D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lastRenderedPageBreak/>
        <w:t>动力电池电压显示</w:t>
      </w:r>
    </w:p>
    <w:tbl>
      <w:tblPr>
        <w:tblW w:w="10027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326"/>
      </w:tblGrid>
      <w:tr w:rsidR="00CA2C5F" w14:paraId="1A7F631B" w14:textId="77777777">
        <w:trPr>
          <w:trHeight w:val="601"/>
          <w:jc w:val="center"/>
        </w:trPr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5E9FE54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2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72B7DA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动力电池电压显示</w:t>
            </w:r>
            <w:proofErr w:type="spellEnd"/>
          </w:p>
        </w:tc>
      </w:tr>
      <w:tr w:rsidR="00CA2C5F" w14:paraId="249ADBA2" w14:textId="77777777">
        <w:trPr>
          <w:trHeight w:val="483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409BF9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07502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仪表从CAN总线获得动力电池电压，通过动力电池电压表显示动力电池电压</w:t>
            </w:r>
          </w:p>
        </w:tc>
      </w:tr>
      <w:tr w:rsidR="00CA2C5F" w14:paraId="689EA67A" w14:textId="77777777">
        <w:trPr>
          <w:trHeight w:val="820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3E8AC2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21D10C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5C5DBAFC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</w:t>
            </w:r>
            <w:r>
              <w:rPr>
                <w:rFonts w:hint="eastAsia"/>
                <w:sz w:val="20"/>
                <w:lang w:eastAsia="zh-CN"/>
              </w:rPr>
              <w:t>点火锁</w:t>
            </w:r>
            <w:r>
              <w:rPr>
                <w:rFonts w:hint="eastAsia"/>
                <w:sz w:val="20"/>
                <w:lang w:eastAsia="zh-CN"/>
              </w:rPr>
              <w:t>ON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/START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12DB38AE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2. </w:t>
            </w:r>
            <w:r>
              <w:rPr>
                <w:rFonts w:hint="eastAsia"/>
                <w:sz w:val="20"/>
                <w:szCs w:val="20"/>
                <w:lang w:eastAsia="zh-CN"/>
              </w:rPr>
              <w:t>有电池系统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  <w:tbl>
            <w:tblPr>
              <w:tblW w:w="8062" w:type="dxa"/>
              <w:tblInd w:w="1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7"/>
              <w:gridCol w:w="1730"/>
              <w:gridCol w:w="1383"/>
              <w:gridCol w:w="789"/>
              <w:gridCol w:w="1022"/>
              <w:gridCol w:w="1871"/>
            </w:tblGrid>
            <w:tr w:rsidR="00CA2C5F" w14:paraId="7843375C" w14:textId="77777777">
              <w:trPr>
                <w:trHeight w:val="247"/>
              </w:trPr>
              <w:tc>
                <w:tcPr>
                  <w:tcW w:w="1267" w:type="dxa"/>
                  <w:shd w:val="clear" w:color="auto" w:fill="auto"/>
                </w:tcPr>
                <w:p w14:paraId="7F1A2A9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730" w:type="dxa"/>
                  <w:shd w:val="clear" w:color="auto" w:fill="auto"/>
                </w:tcPr>
                <w:p w14:paraId="29E1230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1383" w:type="dxa"/>
                  <w:shd w:val="clear" w:color="auto" w:fill="auto"/>
                </w:tcPr>
                <w:p w14:paraId="3D0A59C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89" w:type="dxa"/>
                  <w:shd w:val="clear" w:color="auto" w:fill="auto"/>
                </w:tcPr>
                <w:p w14:paraId="5122052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022" w:type="dxa"/>
                </w:tcPr>
                <w:p w14:paraId="212C59F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14:paraId="3D837C4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6750689B" w14:textId="77777777">
              <w:trPr>
                <w:trHeight w:val="330"/>
              </w:trPr>
              <w:tc>
                <w:tcPr>
                  <w:tcW w:w="1267" w:type="dxa"/>
                  <w:shd w:val="clear" w:color="auto" w:fill="auto"/>
                </w:tcPr>
                <w:p w14:paraId="45AFAB86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/>
                    </w:rPr>
                    <w:t>0CFFEAF4</w:t>
                  </w:r>
                </w:p>
              </w:tc>
              <w:tc>
                <w:tcPr>
                  <w:tcW w:w="1730" w:type="dxa"/>
                  <w:shd w:val="clear" w:color="auto" w:fill="auto"/>
                </w:tcPr>
                <w:p w14:paraId="7F540B1E" w14:textId="0F8C8FE9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电池输出电</w:t>
                  </w:r>
                  <w:r w:rsidRPr="00003CB7">
                    <w:rPr>
                      <w:rFonts w:hint="eastAsia"/>
                      <w:strike/>
                      <w:sz w:val="20"/>
                    </w:rPr>
                    <w:t>流</w:t>
                  </w:r>
                  <w:r w:rsidR="00003CB7" w:rsidRPr="00003CB7">
                    <w:rPr>
                      <w:rFonts w:hint="eastAsia"/>
                      <w:sz w:val="20"/>
                    </w:rPr>
                    <w:t>压</w:t>
                  </w:r>
                </w:p>
              </w:tc>
              <w:tc>
                <w:tcPr>
                  <w:tcW w:w="1383" w:type="dxa"/>
                  <w:shd w:val="clear" w:color="auto" w:fill="auto"/>
                </w:tcPr>
                <w:p w14:paraId="563B7D2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2-3</w:t>
                  </w:r>
                </w:p>
              </w:tc>
              <w:tc>
                <w:tcPr>
                  <w:tcW w:w="789" w:type="dxa"/>
                  <w:shd w:val="clear" w:color="auto" w:fill="auto"/>
                </w:tcPr>
                <w:p w14:paraId="433C1EF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cr/>
                  </w:r>
                  <w:r>
                    <w:rPr>
                      <w:rFonts w:hint="eastAsia"/>
                      <w:sz w:val="20"/>
                    </w:rPr>
                    <w:t>A</w:t>
                  </w:r>
                  <w:r>
                    <w:rPr>
                      <w:sz w:val="20"/>
                    </w:rPr>
                    <w:t>ll</w:t>
                  </w:r>
                </w:p>
              </w:tc>
              <w:tc>
                <w:tcPr>
                  <w:tcW w:w="1022" w:type="dxa"/>
                </w:tcPr>
                <w:p w14:paraId="747C207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20ms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14:paraId="1E799B3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offset: </w:t>
                  </w:r>
                  <w:proofErr w:type="gramStart"/>
                  <w:r>
                    <w:rPr>
                      <w:sz w:val="20"/>
                    </w:rPr>
                    <w:t>0  scal</w:t>
                  </w:r>
                  <w:proofErr w:type="gramEnd"/>
                  <w:r>
                    <w:rPr>
                      <w:sz w:val="20"/>
                    </w:rPr>
                    <w:t xml:space="preserve">:0.1   </w:t>
                  </w:r>
                </w:p>
                <w:p w14:paraId="58F5C341" w14:textId="0BAE3875" w:rsidR="00003CB7" w:rsidRDefault="00003CB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03CB7">
                    <w:rPr>
                      <w:rFonts w:hint="eastAsia"/>
                      <w:sz w:val="20"/>
                    </w:rPr>
                    <w:t>范围</w:t>
                  </w:r>
                  <w:r w:rsidRPr="00003CB7">
                    <w:rPr>
                      <w:rFonts w:hint="eastAsia"/>
                      <w:sz w:val="20"/>
                    </w:rPr>
                    <w:t>:0-6425.5V</w:t>
                  </w:r>
                </w:p>
              </w:tc>
            </w:tr>
          </w:tbl>
          <w:p w14:paraId="12C9F3E7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0B9F03B2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965940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ED889F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动力电池电压信息反馈到电压表上</w:t>
            </w:r>
          </w:p>
        </w:tc>
      </w:tr>
      <w:tr w:rsidR="00CA2C5F" w14:paraId="4AD8174C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E5D8586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D858EC" w14:textId="4CF74CBD" w:rsidR="00CA2C5F" w:rsidRDefault="008B2F5B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400-700V</w:t>
            </w:r>
            <w:r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048D110F" wp14:editId="656605F1">
                  <wp:simplePos x="0" y="0"/>
                  <wp:positionH relativeFrom="column">
                    <wp:posOffset>-739775</wp:posOffset>
                  </wp:positionH>
                  <wp:positionV relativeFrom="paragraph">
                    <wp:posOffset>41275</wp:posOffset>
                  </wp:positionV>
                  <wp:extent cx="848995" cy="583565"/>
                  <wp:effectExtent l="0" t="0" r="8255" b="6985"/>
                  <wp:wrapSquare wrapText="bothSides"/>
                  <wp:docPr id="10796435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583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2C5F" w14:paraId="5646B728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F0295F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4069B9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断电后，回归0位</w:t>
            </w:r>
          </w:p>
          <w:p w14:paraId="1F247FC7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ON档及常电同时断电后，指针停留在当前位置</w:t>
            </w:r>
          </w:p>
        </w:tc>
      </w:tr>
      <w:tr w:rsidR="00CA2C5F" w14:paraId="6CCBC38E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1ED51E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6C27AB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283AA4AA" w14:textId="77777777" w:rsidR="00CA2C5F" w:rsidRDefault="00B42207">
            <w:pPr>
              <w:spacing w:after="0"/>
              <w:ind w:firstLine="40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动力电池电压信号</w:t>
            </w:r>
          </w:p>
        </w:tc>
      </w:tr>
      <w:tr w:rsidR="00CA2C5F" w14:paraId="1FD377EE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01A087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C363AB" w14:textId="77777777" w:rsidR="00CA2C5F" w:rsidRDefault="00CA2C5F">
            <w:pPr>
              <w:spacing w:after="0"/>
              <w:ind w:firstLine="39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B09C342" w14:textId="77777777">
        <w:trPr>
          <w:trHeight w:val="265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0EACB30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8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5C53DB" w14:textId="77777777" w:rsidR="00CA2C5F" w:rsidRDefault="00CA2C5F">
            <w:pPr>
              <w:spacing w:after="0"/>
              <w:ind w:firstLine="39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</w:tbl>
    <w:p w14:paraId="4094BEDA" w14:textId="77777777" w:rsidR="00CA2C5F" w:rsidRDefault="00CA2C5F">
      <w:pPr>
        <w:spacing w:after="0"/>
        <w:rPr>
          <w:lang w:eastAsia="zh-CN"/>
        </w:rPr>
      </w:pPr>
    </w:p>
    <w:p w14:paraId="256A7F0C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绝缘报警指示</w:t>
      </w:r>
    </w:p>
    <w:tbl>
      <w:tblPr>
        <w:tblW w:w="10332" w:type="dxa"/>
        <w:jc w:val="center"/>
        <w:tblLayout w:type="fixed"/>
        <w:tblLook w:val="04A0" w:firstRow="1" w:lastRow="0" w:firstColumn="1" w:lastColumn="0" w:noHBand="0" w:noVBand="1"/>
      </w:tblPr>
      <w:tblGrid>
        <w:gridCol w:w="1340"/>
        <w:gridCol w:w="8992"/>
      </w:tblGrid>
      <w:tr w:rsidR="00CA2C5F" w14:paraId="4299DA56" w14:textId="77777777">
        <w:trPr>
          <w:trHeight w:val="20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0198BEA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992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BD62D6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绝缘报警指示</w:t>
            </w:r>
            <w:proofErr w:type="spellEnd"/>
          </w:p>
        </w:tc>
      </w:tr>
      <w:tr w:rsidR="00CA2C5F" w14:paraId="46FC1CAF" w14:textId="77777777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359E07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054385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绝缘报警指示</w:t>
            </w:r>
            <w:proofErr w:type="spellEnd"/>
          </w:p>
        </w:tc>
      </w:tr>
      <w:tr w:rsidR="00CA2C5F" w14:paraId="25DDCE0F" w14:textId="77777777">
        <w:trPr>
          <w:trHeight w:val="834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0E5377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8DE4E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钥匙ON有效 且</w:t>
            </w:r>
          </w:p>
          <w:p w14:paraId="5292C0B0" w14:textId="77777777" w:rsidR="00CA2C5F" w:rsidRDefault="00B42207">
            <w:pPr>
              <w:spacing w:after="0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电池管理系统故障报文有效</w:t>
            </w:r>
          </w:p>
          <w:p w14:paraId="48CD003A" w14:textId="77777777" w:rsidR="008B2F5B" w:rsidRDefault="00B42207">
            <w:pPr>
              <w:spacing w:after="0"/>
              <w:jc w:val="both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（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单个故障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 xml:space="preserve">ID=0x18FECAF4  </w:t>
            </w:r>
          </w:p>
          <w:p w14:paraId="62F7132D" w14:textId="4647BA90" w:rsidR="00CA2C5F" w:rsidRDefault="00B42207" w:rsidP="008B2F5B">
            <w:pPr>
              <w:spacing w:after="0"/>
              <w:ind w:firstLineChars="100" w:firstLine="200"/>
              <w:jc w:val="both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一个以上故障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ID：18ECFFF4,18EBFFF4）</w:t>
            </w:r>
          </w:p>
          <w:p w14:paraId="3BA78D20" w14:textId="7B8E89B5" w:rsidR="00CA2C5F" w:rsidRDefault="00B42207">
            <w:pPr>
              <w:spacing w:after="0"/>
              <w:ind w:firstLineChars="50" w:firstLine="100"/>
              <w:jc w:val="both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绝缘故障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 xml:space="preserve"> SPN=7F454 FMI=1 或 SPN=7F454 FMI=18</w:t>
            </w:r>
          </w:p>
        </w:tc>
      </w:tr>
      <w:tr w:rsidR="00CA2C5F" w14:paraId="071BEF86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936C93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D27D40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点亮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绝缘报警指示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灯</w:t>
            </w:r>
          </w:p>
        </w:tc>
      </w:tr>
      <w:tr w:rsidR="00CA2C5F" w14:paraId="5B2E7F8A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5C0910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8910A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4051100A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14463285" wp14:editId="640CD767">
                  <wp:extent cx="431800" cy="363855"/>
                  <wp:effectExtent l="0" t="0" r="0" b="0"/>
                  <wp:docPr id="7" name="图片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36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E13803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3B11DB48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1DFB0A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8965C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5DB6ADDE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716332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B4F20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DM1_F4:</w:t>
            </w:r>
            <w:r>
              <w:rPr>
                <w:rFonts w:ascii="宋体" w:hAnsi="宋体" w:cs="Arial" w:hint="eastAsia"/>
                <w:sz w:val="20"/>
                <w:szCs w:val="20"/>
              </w:rPr>
              <w:t xml:space="preserve">SPN=7F454 FMI=1  或 SPN=7F454 </w:t>
            </w:r>
            <w:r w:rsidRPr="00FD36EA">
              <w:rPr>
                <w:rFonts w:ascii="宋体" w:hAnsi="宋体" w:cs="Arial" w:hint="eastAsia"/>
                <w:sz w:val="20"/>
                <w:szCs w:val="20"/>
              </w:rPr>
              <w:t>FMI=18</w:t>
            </w:r>
            <w:r w:rsidRPr="00FD36EA">
              <w:rPr>
                <w:rFonts w:ascii="宋体" w:hAnsi="宋体" w:cs="Arial" w:hint="eastAsia"/>
                <w:sz w:val="20"/>
                <w:szCs w:val="20"/>
                <w:lang w:eastAsia="zh-CN"/>
              </w:rPr>
              <w:t>或</w:t>
            </w:r>
            <w:r w:rsidRPr="00FD36E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SPN=7F79B FMI=1</w:t>
            </w:r>
          </w:p>
        </w:tc>
      </w:tr>
      <w:tr w:rsidR="00CA2C5F" w14:paraId="237AF4E5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43912F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9A389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hint="eastAsia"/>
                <w:bCs/>
              </w:rPr>
              <w:t>蜂鸣报警</w:t>
            </w:r>
            <w:proofErr w:type="spellEnd"/>
          </w:p>
        </w:tc>
      </w:tr>
    </w:tbl>
    <w:p w14:paraId="3F11B375" w14:textId="77777777" w:rsidR="00CA2C5F" w:rsidRDefault="00CA2C5F">
      <w:pPr>
        <w:spacing w:after="0"/>
        <w:rPr>
          <w:lang w:eastAsia="zh-CN"/>
        </w:rPr>
      </w:pPr>
    </w:p>
    <w:p w14:paraId="251E672C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SOC</w:t>
      </w:r>
      <w:r>
        <w:rPr>
          <w:rFonts w:hint="eastAsia"/>
          <w:lang w:eastAsia="zh-CN"/>
        </w:rPr>
        <w:t>过低报警</w:t>
      </w:r>
    </w:p>
    <w:tbl>
      <w:tblPr>
        <w:tblW w:w="10261" w:type="dxa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8957"/>
      </w:tblGrid>
      <w:tr w:rsidR="00CA2C5F" w14:paraId="65F4F470" w14:textId="77777777">
        <w:trPr>
          <w:trHeight w:val="611"/>
          <w:jc w:val="center"/>
        </w:trPr>
        <w:tc>
          <w:tcPr>
            <w:tcW w:w="1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1A68CA6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957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1293C2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SOC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过低报警</w:t>
            </w:r>
            <w:proofErr w:type="spellEnd"/>
          </w:p>
        </w:tc>
      </w:tr>
      <w:tr w:rsidR="00CA2C5F" w14:paraId="6AC10D5C" w14:textId="77777777">
        <w:trPr>
          <w:trHeight w:val="399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15251D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1A873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SOC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过低报警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</w:t>
            </w:r>
          </w:p>
        </w:tc>
      </w:tr>
      <w:tr w:rsidR="00CA2C5F" w14:paraId="7025E1EC" w14:textId="77777777">
        <w:trPr>
          <w:trHeight w:val="681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2A6E5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触发条件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D708D7" w14:textId="77777777" w:rsidR="00CA2C5F" w:rsidRDefault="00B42207">
            <w:pPr>
              <w:spacing w:after="0" w:line="240" w:lineRule="auto"/>
              <w:jc w:val="both"/>
            </w:pPr>
            <w:proofErr w:type="spellStart"/>
            <w:r>
              <w:rPr>
                <w:rFonts w:hint="eastAsia"/>
              </w:rPr>
              <w:t>钥匙</w:t>
            </w:r>
            <w:proofErr w:type="spellEnd"/>
            <w:r>
              <w:rPr>
                <w:rFonts w:hint="eastAsia"/>
              </w:rPr>
              <w:t>ON</w:t>
            </w:r>
            <w:proofErr w:type="spellStart"/>
            <w:r>
              <w:rPr>
                <w:rFonts w:hint="eastAsia"/>
              </w:rPr>
              <w:t>有效且</w:t>
            </w:r>
            <w:proofErr w:type="spellEnd"/>
          </w:p>
          <w:p w14:paraId="557B2421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收到DM1_F4,SPN/FMI:521309/18或521309/1时，SOC灯点亮</w:t>
            </w:r>
          </w:p>
        </w:tc>
      </w:tr>
      <w:tr w:rsidR="00CA2C5F" w14:paraId="56F237F2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859161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B0636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65E2C03C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5BB0885F" wp14:editId="1E6C8B51">
                  <wp:extent cx="541655" cy="398145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55" cy="398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F598C2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50244E4E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559273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423CD3" w14:textId="77777777" w:rsidR="00CA2C5F" w:rsidRDefault="00CA2C5F">
            <w:pPr>
              <w:spacing w:after="0"/>
              <w:rPr>
                <w:b/>
                <w:sz w:val="20"/>
                <w:szCs w:val="20"/>
              </w:rPr>
            </w:pPr>
          </w:p>
        </w:tc>
      </w:tr>
      <w:tr w:rsidR="00CA2C5F" w14:paraId="484C0CA0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BDCF68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E9897C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0186CC8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88D20E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9342266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DM1_F4:</w:t>
            </w:r>
            <w:r>
              <w:rPr>
                <w:rFonts w:ascii="宋体" w:hAnsi="宋体" w:hint="eastAsia"/>
                <w:lang w:eastAsia="zh-CN"/>
              </w:rPr>
              <w:t xml:space="preserve"> SPN=521309,FMI=18或SPN=521309,FMI=1</w:t>
            </w:r>
          </w:p>
        </w:tc>
      </w:tr>
      <w:tr w:rsidR="00CA2C5F" w14:paraId="0FE5186D" w14:textId="77777777">
        <w:trPr>
          <w:trHeight w:val="270"/>
          <w:jc w:val="center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vAlign w:val="center"/>
          </w:tcPr>
          <w:p w14:paraId="74122AA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BBF41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  <w:tr w:rsidR="00CA2C5F" w14:paraId="1E916A3E" w14:textId="77777777">
        <w:trPr>
          <w:trHeight w:val="270"/>
          <w:jc w:val="center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vAlign w:val="center"/>
          </w:tcPr>
          <w:p w14:paraId="62E6D228" w14:textId="77777777" w:rsidR="00CA2C5F" w:rsidRDefault="00B42207">
            <w:pPr>
              <w:spacing w:after="0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其他要求</w:t>
            </w:r>
          </w:p>
        </w:tc>
        <w:tc>
          <w:tcPr>
            <w:tcW w:w="8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92A16" w14:textId="77777777" w:rsidR="00CA2C5F" w:rsidRDefault="00CA2C5F">
            <w:pPr>
              <w:spacing w:after="0"/>
              <w:rPr>
                <w:sz w:val="20"/>
                <w:lang w:eastAsia="zh-CN"/>
              </w:rPr>
            </w:pPr>
          </w:p>
          <w:tbl>
            <w:tblPr>
              <w:tblW w:w="87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15"/>
              <w:gridCol w:w="1891"/>
              <w:gridCol w:w="2551"/>
              <w:gridCol w:w="1491"/>
              <w:gridCol w:w="1683"/>
            </w:tblGrid>
            <w:tr w:rsidR="00CA2C5F" w14:paraId="31DADFB7" w14:textId="77777777">
              <w:tc>
                <w:tcPr>
                  <w:tcW w:w="1115" w:type="dxa"/>
                  <w:shd w:val="clear" w:color="auto" w:fill="auto"/>
                  <w:vAlign w:val="center"/>
                </w:tcPr>
                <w:p w14:paraId="7C707ADC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SPN/FMI</w:t>
                  </w:r>
                </w:p>
              </w:tc>
              <w:tc>
                <w:tcPr>
                  <w:tcW w:w="1891" w:type="dxa"/>
                  <w:shd w:val="clear" w:color="auto" w:fill="auto"/>
                  <w:vAlign w:val="center"/>
                </w:tcPr>
                <w:p w14:paraId="02264735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项目</w:t>
                  </w:r>
                </w:p>
              </w:tc>
              <w:tc>
                <w:tcPr>
                  <w:tcW w:w="2551" w:type="dxa"/>
                  <w:shd w:val="clear" w:color="auto" w:fill="auto"/>
                  <w:vAlign w:val="center"/>
                </w:tcPr>
                <w:p w14:paraId="11866458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仪表文字显示</w:t>
                  </w:r>
                </w:p>
              </w:tc>
              <w:tc>
                <w:tcPr>
                  <w:tcW w:w="1491" w:type="dxa"/>
                  <w:shd w:val="clear" w:color="auto" w:fill="auto"/>
                  <w:vAlign w:val="center"/>
                </w:tcPr>
                <w:p w14:paraId="6BC43E43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符号片</w:t>
                  </w:r>
                </w:p>
              </w:tc>
              <w:tc>
                <w:tcPr>
                  <w:tcW w:w="1683" w:type="dxa"/>
                  <w:shd w:val="clear" w:color="auto" w:fill="auto"/>
                  <w:vAlign w:val="center"/>
                </w:tcPr>
                <w:p w14:paraId="62958D52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电池符号：</w:t>
                  </w:r>
                </w:p>
                <w:p w14:paraId="1E5B5BBB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5295DFE" wp14:editId="5F07C29F">
                        <wp:extent cx="472440" cy="198120"/>
                        <wp:effectExtent l="0" t="0" r="0" b="0"/>
                        <wp:docPr id="13" name="图片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图片 1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1172" cy="205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A2C5F" w14:paraId="1DC85A8A" w14:textId="77777777">
              <w:tc>
                <w:tcPr>
                  <w:tcW w:w="1115" w:type="dxa"/>
                  <w:shd w:val="clear" w:color="auto" w:fill="auto"/>
                </w:tcPr>
                <w:p w14:paraId="34C52D99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521309/17</w:t>
                  </w:r>
                </w:p>
              </w:tc>
              <w:tc>
                <w:tcPr>
                  <w:tcW w:w="1891" w:type="dxa"/>
                  <w:shd w:val="clear" w:color="auto" w:fill="auto"/>
                </w:tcPr>
                <w:p w14:paraId="0B731051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电池</w:t>
                  </w: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轻微低</w:t>
                  </w:r>
                </w:p>
              </w:tc>
              <w:tc>
                <w:tcPr>
                  <w:tcW w:w="2551" w:type="dxa"/>
                  <w:shd w:val="clear" w:color="auto" w:fill="auto"/>
                </w:tcPr>
                <w:p w14:paraId="58459CB6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低，请注意</w:t>
                  </w:r>
                </w:p>
              </w:tc>
              <w:tc>
                <w:tcPr>
                  <w:tcW w:w="1491" w:type="dxa"/>
                  <w:shd w:val="clear" w:color="auto" w:fill="auto"/>
                </w:tcPr>
                <w:p w14:paraId="0199CF2F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熄灭</w:t>
                  </w:r>
                </w:p>
              </w:tc>
              <w:tc>
                <w:tcPr>
                  <w:tcW w:w="1683" w:type="dxa"/>
                  <w:shd w:val="clear" w:color="auto" w:fill="auto"/>
                </w:tcPr>
                <w:p w14:paraId="04ADE21E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绿</w:t>
                  </w:r>
                </w:p>
              </w:tc>
            </w:tr>
            <w:tr w:rsidR="00CA2C5F" w14:paraId="19522156" w14:textId="77777777">
              <w:tc>
                <w:tcPr>
                  <w:tcW w:w="1115" w:type="dxa"/>
                  <w:shd w:val="clear" w:color="auto" w:fill="auto"/>
                </w:tcPr>
                <w:p w14:paraId="2A46239A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521309/18</w:t>
                  </w:r>
                </w:p>
              </w:tc>
              <w:tc>
                <w:tcPr>
                  <w:tcW w:w="1891" w:type="dxa"/>
                  <w:shd w:val="clear" w:color="auto" w:fill="auto"/>
                </w:tcPr>
                <w:p w14:paraId="5FD09FBA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电池</w:t>
                  </w: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一般低</w:t>
                  </w:r>
                </w:p>
              </w:tc>
              <w:tc>
                <w:tcPr>
                  <w:tcW w:w="2551" w:type="dxa"/>
                  <w:shd w:val="clear" w:color="auto" w:fill="auto"/>
                </w:tcPr>
                <w:p w14:paraId="618C7D6B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低，请充电</w:t>
                  </w:r>
                </w:p>
              </w:tc>
              <w:tc>
                <w:tcPr>
                  <w:tcW w:w="1491" w:type="dxa"/>
                  <w:shd w:val="clear" w:color="auto" w:fill="auto"/>
                </w:tcPr>
                <w:p w14:paraId="65B4681B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点亮</w:t>
                  </w:r>
                </w:p>
              </w:tc>
              <w:tc>
                <w:tcPr>
                  <w:tcW w:w="1683" w:type="dxa"/>
                  <w:shd w:val="clear" w:color="auto" w:fill="auto"/>
                </w:tcPr>
                <w:p w14:paraId="550AC5C6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黄</w:t>
                  </w:r>
                </w:p>
              </w:tc>
            </w:tr>
            <w:tr w:rsidR="00CA2C5F" w14:paraId="78B6C7AA" w14:textId="77777777">
              <w:tc>
                <w:tcPr>
                  <w:tcW w:w="1115" w:type="dxa"/>
                  <w:shd w:val="clear" w:color="auto" w:fill="auto"/>
                </w:tcPr>
                <w:p w14:paraId="7ED5A300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521309/1</w:t>
                  </w:r>
                </w:p>
              </w:tc>
              <w:tc>
                <w:tcPr>
                  <w:tcW w:w="1891" w:type="dxa"/>
                  <w:shd w:val="clear" w:color="auto" w:fill="auto"/>
                </w:tcPr>
                <w:p w14:paraId="64DB3122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电池</w:t>
                  </w: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严重低</w:t>
                  </w:r>
                </w:p>
              </w:tc>
              <w:tc>
                <w:tcPr>
                  <w:tcW w:w="2551" w:type="dxa"/>
                  <w:shd w:val="clear" w:color="auto" w:fill="auto"/>
                </w:tcPr>
                <w:p w14:paraId="47F8C230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过低，</w:t>
                  </w:r>
                  <w:r>
                    <w:rPr>
                      <w:rFonts w:hint="eastAsia"/>
                      <w:shd w:val="clear" w:color="auto" w:fill="92D050"/>
                    </w:rPr>
                    <w:t>请立即充电</w:t>
                  </w:r>
                </w:p>
              </w:tc>
              <w:tc>
                <w:tcPr>
                  <w:tcW w:w="1491" w:type="dxa"/>
                  <w:shd w:val="clear" w:color="auto" w:fill="auto"/>
                </w:tcPr>
                <w:p w14:paraId="2D3E874D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点亮</w:t>
                  </w:r>
                </w:p>
              </w:tc>
              <w:tc>
                <w:tcPr>
                  <w:tcW w:w="1683" w:type="dxa"/>
                  <w:shd w:val="clear" w:color="auto" w:fill="auto"/>
                </w:tcPr>
                <w:p w14:paraId="52D962F9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红</w:t>
                  </w:r>
                </w:p>
              </w:tc>
            </w:tr>
            <w:tr w:rsidR="00CA2C5F" w14:paraId="5F5565B3" w14:textId="77777777">
              <w:tc>
                <w:tcPr>
                  <w:tcW w:w="8731" w:type="dxa"/>
                  <w:gridSpan w:val="5"/>
                  <w:shd w:val="clear" w:color="auto" w:fill="auto"/>
                </w:tcPr>
                <w:p w14:paraId="1716C377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备注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、当电池管理系统有上述以外的其他故障同时存在时，仪表文字显示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“电池管理系统故障”。</w:t>
                  </w: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、当电池管理系统没有上述以外的其他故障存在时，动力电池故障指示灯不亮</w:t>
                  </w:r>
                </w:p>
              </w:tc>
            </w:tr>
          </w:tbl>
          <w:p w14:paraId="6A2B6A14" w14:textId="77777777" w:rsidR="00CA2C5F" w:rsidRDefault="00CA2C5F">
            <w:pPr>
              <w:spacing w:after="0"/>
              <w:rPr>
                <w:sz w:val="20"/>
                <w:lang w:eastAsia="zh-CN"/>
              </w:rPr>
            </w:pPr>
          </w:p>
        </w:tc>
      </w:tr>
    </w:tbl>
    <w:p w14:paraId="4BA5925B" w14:textId="77777777" w:rsidR="00CA2C5F" w:rsidRDefault="00CA2C5F">
      <w:pPr>
        <w:spacing w:after="0"/>
        <w:rPr>
          <w:lang w:eastAsia="zh-CN"/>
        </w:rPr>
      </w:pPr>
    </w:p>
    <w:p w14:paraId="29EC91FD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高压系统故障</w:t>
      </w:r>
    </w:p>
    <w:tbl>
      <w:tblPr>
        <w:tblW w:w="10261" w:type="dxa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8957"/>
      </w:tblGrid>
      <w:tr w:rsidR="00CA2C5F" w14:paraId="50DFEC2D" w14:textId="77777777">
        <w:trPr>
          <w:trHeight w:val="611"/>
          <w:jc w:val="center"/>
        </w:trPr>
        <w:tc>
          <w:tcPr>
            <w:tcW w:w="1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3A9641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957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4717D4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高压系统故障</w:t>
            </w:r>
            <w:proofErr w:type="spellEnd"/>
          </w:p>
        </w:tc>
      </w:tr>
      <w:tr w:rsidR="00CA2C5F" w14:paraId="7A507BC4" w14:textId="77777777">
        <w:trPr>
          <w:trHeight w:val="51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9745CF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1ED7FB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高压系统故障</w:t>
            </w:r>
            <w:proofErr w:type="spellEnd"/>
          </w:p>
        </w:tc>
      </w:tr>
      <w:tr w:rsidR="00CA2C5F" w14:paraId="40847CC3" w14:textId="77777777">
        <w:trPr>
          <w:trHeight w:val="834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CA9084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AEC821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钥匙</w:t>
            </w:r>
            <w:proofErr w:type="spellEnd"/>
            <w:r>
              <w:rPr>
                <w:rFonts w:ascii="宋体" w:hAnsi="宋体" w:hint="eastAsia"/>
              </w:rPr>
              <w:t>ON</w:t>
            </w:r>
            <w:proofErr w:type="spellStart"/>
            <w:r>
              <w:rPr>
                <w:rFonts w:ascii="宋体" w:hAnsi="宋体" w:hint="eastAsia"/>
              </w:rPr>
              <w:t>档有效且</w:t>
            </w:r>
            <w:proofErr w:type="spellEnd"/>
          </w:p>
          <w:p w14:paraId="7B409970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电池管理系统红色报警灯亮报文有效    </w:t>
            </w:r>
          </w:p>
          <w:p w14:paraId="784B5CD6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ID=0x18FECAF</w:t>
            </w:r>
            <w:proofErr w:type="gramStart"/>
            <w:r>
              <w:rPr>
                <w:rFonts w:ascii="宋体" w:hAnsi="宋体" w:hint="eastAsia"/>
              </w:rPr>
              <w:t xml:space="preserve">4 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proofErr w:type="gramEnd"/>
            <w:r>
              <w:rPr>
                <w:rFonts w:ascii="宋体" w:hAnsi="宋体" w:hint="eastAsia"/>
              </w:rPr>
              <w:t xml:space="preserve">ID：18ECFFF4,18EBFFF4）     </w:t>
            </w:r>
          </w:p>
          <w:p w14:paraId="7E358762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电机控制系统红色报警灯亮报文有效</w:t>
            </w:r>
          </w:p>
          <w:p w14:paraId="6697AE5D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(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ID=0x18FECAEF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ID：18ECFFEF,18EBFFEF）     </w:t>
            </w:r>
          </w:p>
          <w:p w14:paraId="6409180D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空压机系统红色报警灯亮报文有效</w:t>
            </w:r>
          </w:p>
          <w:p w14:paraId="4BEC84A3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ID=0x18FECA30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ID：18ECFF30,18EBFF30）      </w:t>
            </w:r>
          </w:p>
          <w:p w14:paraId="4BA939DB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DCDC系统红色报警灯亮报文有效</w:t>
            </w:r>
          </w:p>
          <w:p w14:paraId="361D5BD4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ID=0x18FECA1A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ID：18ECFF1A,18EBFF1A）        </w:t>
            </w:r>
          </w:p>
          <w:p w14:paraId="4AF2B139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高压转向系统红色报警灯亮报文有效         </w:t>
            </w:r>
          </w:p>
          <w:p w14:paraId="5B85BA76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</w:t>
            </w:r>
            <w:r>
              <w:rPr>
                <w:rFonts w:ascii="宋体" w:hAnsi="宋体" w:hint="eastAsia"/>
                <w:lang w:eastAsia="zh-CN"/>
              </w:rPr>
              <w:t>2E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</w:t>
            </w:r>
            <w:r>
              <w:rPr>
                <w:rFonts w:ascii="宋体" w:hAnsi="宋体" w:hint="eastAsia"/>
                <w:lang w:eastAsia="zh-CN"/>
              </w:rPr>
              <w:t>2E</w:t>
            </w:r>
            <w:r>
              <w:rPr>
                <w:rFonts w:ascii="宋体" w:hAnsi="宋体" w:hint="eastAsia"/>
              </w:rPr>
              <w:t>,18EBFF</w:t>
            </w:r>
            <w:r>
              <w:rPr>
                <w:rFonts w:ascii="宋体" w:hAnsi="宋体" w:hint="eastAsia"/>
                <w:lang w:eastAsia="zh-CN"/>
              </w:rPr>
              <w:t>2E</w:t>
            </w:r>
            <w:r>
              <w:rPr>
                <w:rFonts w:ascii="宋体" w:hAnsi="宋体" w:hint="eastAsia"/>
              </w:rPr>
              <w:t>）</w:t>
            </w:r>
          </w:p>
          <w:p w14:paraId="344F2A24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高压配电盒红色报警灯亮报文有效         </w:t>
            </w:r>
          </w:p>
          <w:p w14:paraId="5C1088C9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（单个故障ID=0x18FECA1E一个以上故障ID：18ECFF1E,18EBFF1E）</w:t>
            </w:r>
          </w:p>
          <w:p w14:paraId="015C5B78" w14:textId="77777777" w:rsidR="00CA2C5F" w:rsidRDefault="00CA2C5F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</w:p>
          <w:p w14:paraId="4F2DB2E8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以上任意条件成立时点亮</w:t>
            </w:r>
          </w:p>
          <w:p w14:paraId="27353D7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（DM1_F4,DM1_EF,DM1_30,DM1_1A,DM1_03,DM1_2E,DM1_1E—任意一个红灯有效）</w:t>
            </w:r>
          </w:p>
        </w:tc>
      </w:tr>
      <w:tr w:rsidR="00CA2C5F" w14:paraId="7656AA06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5B31FF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DDA8A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599D21A2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lastRenderedPageBreak/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/>
                <w:noProof/>
                <w:sz w:val="24"/>
                <w:szCs w:val="21"/>
                <w:lang w:val="en-US" w:eastAsia="zh-CN"/>
              </w:rPr>
              <w:drawing>
                <wp:inline distT="0" distB="0" distL="0" distR="0" wp14:anchorId="47C23670" wp14:editId="00AF3704">
                  <wp:extent cx="490855" cy="406400"/>
                  <wp:effectExtent l="0" t="0" r="0" b="0"/>
                  <wp:docPr id="10" name="图片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855" cy="40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20187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3926BF52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5C5957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0529F0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26E01AE2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E866C2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F0EDD0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7830923B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E740D2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2A05E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DM1信号</w:t>
            </w:r>
          </w:p>
        </w:tc>
      </w:tr>
      <w:tr w:rsidR="00CA2C5F" w14:paraId="5DBBC944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A66C72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F449B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082517DD" w14:textId="77777777" w:rsidR="00CA2C5F" w:rsidRDefault="00CA2C5F">
      <w:pPr>
        <w:spacing w:after="0"/>
        <w:rPr>
          <w:lang w:eastAsia="zh-CN"/>
        </w:rPr>
      </w:pPr>
    </w:p>
    <w:p w14:paraId="12112AD1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停机报警</w:t>
      </w:r>
      <w:proofErr w:type="spellEnd"/>
    </w:p>
    <w:tbl>
      <w:tblPr>
        <w:tblW w:w="10034" w:type="dxa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8843"/>
      </w:tblGrid>
      <w:tr w:rsidR="00CA2C5F" w14:paraId="4E744E23" w14:textId="77777777">
        <w:trPr>
          <w:trHeight w:val="611"/>
          <w:jc w:val="center"/>
        </w:trPr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37A449E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43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4B2E7D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停机报警</w:t>
            </w:r>
            <w:proofErr w:type="spellEnd"/>
          </w:p>
        </w:tc>
      </w:tr>
      <w:tr w:rsidR="00CA2C5F" w14:paraId="09125347" w14:textId="77777777">
        <w:trPr>
          <w:trHeight w:val="529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EE66F4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48CDF7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停机报警</w:t>
            </w:r>
            <w:proofErr w:type="spellEnd"/>
          </w:p>
        </w:tc>
      </w:tr>
      <w:tr w:rsidR="00CA2C5F" w14:paraId="0184A099" w14:textId="77777777">
        <w:trPr>
          <w:trHeight w:val="834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F11766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F81C50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钥匙</w:t>
            </w:r>
            <w:proofErr w:type="spellEnd"/>
            <w:r>
              <w:rPr>
                <w:rFonts w:ascii="宋体" w:hAnsi="宋体" w:hint="eastAsia"/>
              </w:rPr>
              <w:t>ON</w:t>
            </w:r>
            <w:proofErr w:type="spellStart"/>
            <w:r>
              <w:rPr>
                <w:rFonts w:ascii="宋体" w:hAnsi="宋体" w:hint="eastAsia"/>
              </w:rPr>
              <w:t>档有效且</w:t>
            </w:r>
            <w:proofErr w:type="spellEnd"/>
          </w:p>
          <w:p w14:paraId="78633387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电池管理系统红色报警灯亮报文有效    </w:t>
            </w:r>
          </w:p>
          <w:p w14:paraId="10BCB5A9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ID=0x18FECAF</w:t>
            </w:r>
            <w:proofErr w:type="gramStart"/>
            <w:r>
              <w:rPr>
                <w:rFonts w:ascii="宋体" w:hAnsi="宋体" w:hint="eastAsia"/>
              </w:rPr>
              <w:t xml:space="preserve">4 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proofErr w:type="gramEnd"/>
            <w:r>
              <w:rPr>
                <w:rFonts w:ascii="宋体" w:hAnsi="宋体" w:hint="eastAsia"/>
              </w:rPr>
              <w:t xml:space="preserve">ID：18ECFFF4,18EBFFF4）     </w:t>
            </w:r>
          </w:p>
          <w:p w14:paraId="3291D25D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电机控制系统红色报警灯亮报文有效</w:t>
            </w:r>
          </w:p>
          <w:p w14:paraId="1F3FF595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(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ID=0x18FECAEF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ID：18ECFFEF,18EBFFEF）     </w:t>
            </w:r>
          </w:p>
          <w:p w14:paraId="73BD06A7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空压机系统红色报警灯亮报文有效</w:t>
            </w:r>
          </w:p>
          <w:p w14:paraId="35B53758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ID=0x18FECA30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ID：18ECFF30,18EBFF30）      </w:t>
            </w:r>
          </w:p>
          <w:p w14:paraId="0418FC6B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DCDC系统红色报警灯亮报文有效</w:t>
            </w:r>
          </w:p>
          <w:p w14:paraId="4D98595B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ID=0x18FECA1A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ID：18ECFF1A,18EBFF1A）        </w:t>
            </w:r>
          </w:p>
          <w:p w14:paraId="68A8D2A5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自动变速箱系统红色报警灯亮报文有效    </w:t>
            </w:r>
          </w:p>
          <w:p w14:paraId="2FA5F4EF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ID=0x18FECA03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ID：18ECFF03,18EBFF03）</w:t>
            </w:r>
          </w:p>
          <w:p w14:paraId="0CB24B5F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高压转向系统红色报警灯亮报文有效         </w:t>
            </w:r>
          </w:p>
          <w:p w14:paraId="2F02271F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</w:t>
            </w:r>
            <w:r>
              <w:rPr>
                <w:rFonts w:ascii="宋体" w:hAnsi="宋体" w:hint="eastAsia"/>
                <w:lang w:eastAsia="zh-CN"/>
              </w:rPr>
              <w:t>2E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</w:t>
            </w:r>
            <w:r>
              <w:rPr>
                <w:rFonts w:ascii="宋体" w:hAnsi="宋体" w:hint="eastAsia"/>
                <w:lang w:eastAsia="zh-CN"/>
              </w:rPr>
              <w:t>2E</w:t>
            </w:r>
            <w:r>
              <w:rPr>
                <w:rFonts w:ascii="宋体" w:hAnsi="宋体" w:hint="eastAsia"/>
              </w:rPr>
              <w:t>,18EBFF</w:t>
            </w:r>
            <w:r>
              <w:rPr>
                <w:rFonts w:ascii="宋体" w:hAnsi="宋体" w:hint="eastAsia"/>
                <w:lang w:eastAsia="zh-CN"/>
              </w:rPr>
              <w:t>2E</w:t>
            </w:r>
            <w:r>
              <w:rPr>
                <w:rFonts w:ascii="宋体" w:hAnsi="宋体" w:hint="eastAsia"/>
              </w:rPr>
              <w:t>）</w:t>
            </w:r>
          </w:p>
          <w:p w14:paraId="00A39F2A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高压配电盒红色报警灯亮报文有效         </w:t>
            </w:r>
          </w:p>
          <w:p w14:paraId="201DCC00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（单个故障ID=0x18FECA1E一个以上故障ID：18ECFF1E,18EBFF1E）</w:t>
            </w:r>
          </w:p>
          <w:p w14:paraId="3227E941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8、低压转向系统红色报警灯亮报文有效</w:t>
            </w:r>
          </w:p>
          <w:p w14:paraId="402C2C02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ID=0x18FECA4D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ID：18ECFF24D,18EBFF4D）</w:t>
            </w:r>
          </w:p>
          <w:p w14:paraId="79A10C32" w14:textId="77777777" w:rsidR="00CA2C5F" w:rsidRDefault="00CA2C5F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</w:p>
          <w:p w14:paraId="325DDCFD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以上任意条件成立时点亮</w:t>
            </w:r>
          </w:p>
          <w:p w14:paraId="55F3B571" w14:textId="77777777" w:rsidR="00CA2C5F" w:rsidRDefault="00B42207">
            <w:pPr>
              <w:spacing w:after="0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（DM1_F4,DM1_EF,DM1_30,DM1_1A,DM1_03,DM1_2E,DM1_1E, DM1_4D—任意一个红灯有效）</w:t>
            </w:r>
          </w:p>
        </w:tc>
      </w:tr>
      <w:tr w:rsidR="00CA2C5F" w14:paraId="50698701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11BA5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2579C3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7BD05F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5CDE3D23" wp14:editId="54DC59C2">
                  <wp:extent cx="719455" cy="363855"/>
                  <wp:effectExtent l="0" t="0" r="0" b="0"/>
                  <wp:docPr id="12" name="图片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36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9A52DC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5E13D63E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B6D1D5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0B3C45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778CC380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A0EE4B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67F77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47FACB26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E3505B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289C2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765A0C83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B5041E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FC33BF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779EED88" w14:textId="77777777" w:rsidR="00CA2C5F" w:rsidRDefault="00CA2C5F">
      <w:pPr>
        <w:spacing w:after="0"/>
        <w:rPr>
          <w:lang w:eastAsia="zh-CN"/>
        </w:rPr>
      </w:pPr>
    </w:p>
    <w:p w14:paraId="270B62A2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lastRenderedPageBreak/>
        <w:t>高压电池故障</w:t>
      </w:r>
      <w:proofErr w:type="spellEnd"/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3EA6A9CD" w14:textId="77777777">
        <w:trPr>
          <w:trHeight w:val="611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AD3ADC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5BF803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高压电池故障</w:t>
            </w:r>
            <w:proofErr w:type="spellEnd"/>
          </w:p>
        </w:tc>
      </w:tr>
      <w:tr w:rsidR="00CA2C5F" w14:paraId="47AB735E" w14:textId="77777777">
        <w:trPr>
          <w:trHeight w:val="393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ACD05ED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功能描述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691084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高压电池故障</w:t>
            </w:r>
          </w:p>
        </w:tc>
      </w:tr>
      <w:tr w:rsidR="00CA2C5F" w14:paraId="4D55C1A1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775A7B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AF73F8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钥匙</w:t>
            </w:r>
            <w:proofErr w:type="spellEnd"/>
            <w:r>
              <w:rPr>
                <w:rFonts w:ascii="宋体" w:hAnsi="宋体" w:hint="eastAsia"/>
              </w:rPr>
              <w:t>ON</w:t>
            </w:r>
            <w:proofErr w:type="spellStart"/>
            <w:r>
              <w:rPr>
                <w:rFonts w:ascii="宋体" w:hAnsi="宋体" w:hint="eastAsia"/>
              </w:rPr>
              <w:t>有效</w:t>
            </w:r>
            <w:proofErr w:type="spellEnd"/>
            <w:r>
              <w:rPr>
                <w:rFonts w:ascii="宋体" w:hAnsi="宋体" w:hint="eastAsia"/>
              </w:rPr>
              <w:t xml:space="preserve"> 且</w:t>
            </w:r>
          </w:p>
          <w:p w14:paraId="4100A0D3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1、电池管理系统红色报警灯亮报文有效    </w:t>
            </w:r>
          </w:p>
          <w:p w14:paraId="50268D2D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（单个故障ID=0x18FECAF4 </w:t>
            </w:r>
          </w:p>
          <w:p w14:paraId="7202DEF9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 一个以上故障ID：18ECFFF4,18EBFFF4）        </w:t>
            </w:r>
          </w:p>
          <w:p w14:paraId="7330D850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2、电池管理系统黄色报警灯亮报文有效    </w:t>
            </w:r>
          </w:p>
          <w:p w14:paraId="33E75798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（单个故障ID=0x18FECAF4 </w:t>
            </w:r>
          </w:p>
          <w:p w14:paraId="4D1836AA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 一个以上故障ID：18ECFFF4,18EBFFF4）        </w:t>
            </w:r>
          </w:p>
          <w:p w14:paraId="34F5E66F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3、连续5秒未接收到电池管理系统外发报文</w:t>
            </w:r>
          </w:p>
          <w:p w14:paraId="5895FF86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（ID=0x0CFFEAF4）</w:t>
            </w:r>
          </w:p>
          <w:p w14:paraId="0D78914C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则动力电池故障指示灯点亮</w:t>
            </w:r>
          </w:p>
          <w:p w14:paraId="656ACD60" w14:textId="77777777" w:rsidR="00CA2C5F" w:rsidRDefault="00B42207">
            <w:pPr>
              <w:spacing w:after="0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(DM1_F4红黄灯有效，未收到</w:t>
            </w:r>
            <w:r>
              <w:rPr>
                <w:rFonts w:ascii="宋体" w:hAnsi="宋体" w:hint="eastAsia"/>
              </w:rPr>
              <w:t>0CFFEAF4</w:t>
            </w:r>
            <w:r>
              <w:rPr>
                <w:rFonts w:ascii="宋体" w:hAnsi="宋体" w:hint="eastAsia"/>
                <w:lang w:eastAsia="zh-CN"/>
              </w:rPr>
              <w:t>有效)</w:t>
            </w:r>
          </w:p>
        </w:tc>
      </w:tr>
      <w:tr w:rsidR="00CA2C5F" w14:paraId="5810016B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DF20A96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8D192B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报警灯</w:t>
            </w:r>
          </w:p>
          <w:p w14:paraId="350B906A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图标：</w:t>
            </w:r>
            <w:r>
              <w:rPr>
                <w:rFonts w:ascii="宋体" w:hAnsi="宋体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246C37F4" wp14:editId="66AB4243">
                  <wp:extent cx="540385" cy="46101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385" cy="461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B00DD9" w14:textId="77777777" w:rsidR="00CA2C5F" w:rsidRDefault="00B42207">
            <w:pPr>
              <w:spacing w:after="0"/>
              <w:jc w:val="both"/>
              <w:rPr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颜色：红色</w:t>
            </w:r>
          </w:p>
        </w:tc>
      </w:tr>
      <w:tr w:rsidR="00CA2C5F" w14:paraId="603705BC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913399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944564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5830940F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9E3F99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EB6FE5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6A187742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AACE4A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CBE4E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2B58C758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7A411E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C503045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07E4539D" w14:textId="77777777" w:rsidR="00CA2C5F" w:rsidRDefault="00CA2C5F">
      <w:pPr>
        <w:spacing w:after="0"/>
        <w:rPr>
          <w:lang w:eastAsia="zh-CN"/>
        </w:rPr>
      </w:pPr>
    </w:p>
    <w:p w14:paraId="5D685CF0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高压电池断开</w:t>
      </w:r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6F2F5ECA" w14:textId="77777777">
        <w:trPr>
          <w:trHeight w:val="386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07C2582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5BC9866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高压电池断开</w:t>
            </w:r>
            <w:proofErr w:type="spellEnd"/>
          </w:p>
        </w:tc>
      </w:tr>
      <w:tr w:rsidR="00CA2C5F" w14:paraId="5361F45B" w14:textId="77777777">
        <w:trPr>
          <w:trHeight w:val="419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7544E2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467E2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高压电池断开</w:t>
            </w:r>
            <w:proofErr w:type="spellEnd"/>
          </w:p>
        </w:tc>
      </w:tr>
      <w:tr w:rsidR="00CA2C5F" w14:paraId="68F6A2BE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FE8399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F77E8D" w14:textId="77777777" w:rsidR="00CA2C5F" w:rsidRDefault="00B42207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ON</w:t>
            </w:r>
            <w:r>
              <w:rPr>
                <w:rFonts w:hint="eastAsia"/>
                <w:lang w:eastAsia="zh-CN"/>
              </w:rPr>
              <w:t>档点有效</w:t>
            </w:r>
          </w:p>
          <w:p w14:paraId="43BEAF61" w14:textId="77777777" w:rsidR="00CA2C5F" w:rsidRDefault="00B42207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、收到报文</w:t>
            </w:r>
            <w:r>
              <w:rPr>
                <w:rFonts w:hint="eastAsia"/>
                <w:lang w:eastAsia="zh-CN"/>
              </w:rPr>
              <w:t>0CFF11EF</w:t>
            </w:r>
            <w:r>
              <w:rPr>
                <w:rFonts w:hint="eastAsia"/>
                <w:lang w:eastAsia="zh-CN"/>
              </w:rPr>
              <w:t>信号</w:t>
            </w:r>
          </w:p>
          <w:tbl>
            <w:tblPr>
              <w:tblW w:w="7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7"/>
              <w:gridCol w:w="1825"/>
              <w:gridCol w:w="709"/>
              <w:gridCol w:w="567"/>
              <w:gridCol w:w="708"/>
              <w:gridCol w:w="2694"/>
            </w:tblGrid>
            <w:tr w:rsidR="00CA2C5F" w14:paraId="2BB689DE" w14:textId="77777777">
              <w:tc>
                <w:tcPr>
                  <w:tcW w:w="1177" w:type="dxa"/>
                  <w:shd w:val="clear" w:color="auto" w:fill="auto"/>
                </w:tcPr>
                <w:p w14:paraId="055AF30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0D29543E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0591911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3C76D1AE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08" w:type="dxa"/>
                </w:tcPr>
                <w:p w14:paraId="3556C2E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5C7FBE5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1FFAA246" w14:textId="77777777">
              <w:tc>
                <w:tcPr>
                  <w:tcW w:w="1177" w:type="dxa"/>
                  <w:shd w:val="clear" w:color="auto" w:fill="auto"/>
                </w:tcPr>
                <w:p w14:paraId="14D3D73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ascii="宋体" w:hAnsi="宋体" w:hint="eastAsia"/>
                      <w:bCs/>
                      <w:szCs w:val="21"/>
                    </w:rPr>
                    <w:t>0CFF11EF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1DF3994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控制器母线电压</w:t>
                  </w:r>
                </w:p>
              </w:tc>
              <w:tc>
                <w:tcPr>
                  <w:tcW w:w="709" w:type="dxa"/>
                  <w:shd w:val="clear" w:color="auto" w:fill="FFFF00"/>
                </w:tcPr>
                <w:p w14:paraId="254C9CF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3-4</w:t>
                  </w:r>
                </w:p>
              </w:tc>
              <w:tc>
                <w:tcPr>
                  <w:tcW w:w="567" w:type="dxa"/>
                  <w:shd w:val="clear" w:color="auto" w:fill="FFFF00"/>
                </w:tcPr>
                <w:p w14:paraId="072DF3C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08" w:type="dxa"/>
                </w:tcPr>
                <w:p w14:paraId="08EE5A3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20ms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3B087F12" w14:textId="5052E432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:0.1V;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 w:rsidR="008E5109">
                    <w:rPr>
                      <w:rFonts w:hint="eastAsia"/>
                      <w:sz w:val="20"/>
                    </w:rPr>
                    <w:t>:0V</w:t>
                  </w:r>
                  <w:r>
                    <w:rPr>
                      <w:rFonts w:hint="eastAsia"/>
                      <w:sz w:val="20"/>
                    </w:rPr>
                    <w:t>;</w:t>
                  </w:r>
                </w:p>
                <w:p w14:paraId="4FFFB61F" w14:textId="12820F99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 w:rsidR="008E5109">
                    <w:rPr>
                      <w:rFonts w:hint="eastAsia"/>
                      <w:sz w:val="20"/>
                    </w:rPr>
                    <w:t>:0-6553.5V</w:t>
                  </w:r>
                </w:p>
              </w:tc>
            </w:tr>
          </w:tbl>
          <w:p w14:paraId="6D301731" w14:textId="77777777" w:rsidR="00CA2C5F" w:rsidRDefault="00B42207">
            <w:pPr>
              <w:spacing w:after="0"/>
              <w:rPr>
                <w:rFonts w:ascii="宋体" w:hAnsi="宋体"/>
                <w:bCs/>
                <w:szCs w:val="21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ascii="宋体" w:hAnsi="宋体" w:hint="eastAsia"/>
                <w:bCs/>
                <w:szCs w:val="21"/>
                <w:lang w:eastAsia="zh-CN"/>
              </w:rPr>
              <w:t>电机电压低于200V且车速大于5km/h</w:t>
            </w:r>
          </w:p>
        </w:tc>
      </w:tr>
      <w:tr w:rsidR="00CA2C5F" w14:paraId="4F7840D7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CE3B3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C3D320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45875A67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object w:dxaOrig="672" w:dyaOrig="564" w14:anchorId="5319EE23">
                <v:shape id="_x0000_i1026" type="#_x0000_t75" style="width:33.3pt;height:28.7pt" o:ole="">
                  <v:imagedata r:id="rId24" o:title=""/>
                  <o:lock v:ext="edit" aspectratio="f"/>
                </v:shape>
                <o:OLEObject Type="Embed" ProgID="PBrush" ShapeID="_x0000_i1026" DrawAspect="Content" ObjectID="_1756204016" r:id="rId25"/>
              </w:object>
            </w:r>
          </w:p>
          <w:p w14:paraId="74A3EAE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颜色：黄色</w:t>
            </w:r>
          </w:p>
        </w:tc>
      </w:tr>
      <w:tr w:rsidR="00CA2C5F" w14:paraId="68949723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35C618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1667B0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4D93E695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7770F8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9A9006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56DB3391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E01C90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891443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7B129351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2562AB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B1EE6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12AA7E58" w14:textId="77777777" w:rsidR="00CA2C5F" w:rsidRDefault="00CA2C5F">
      <w:pPr>
        <w:spacing w:after="0"/>
        <w:rPr>
          <w:lang w:eastAsia="zh-CN"/>
        </w:rPr>
      </w:pPr>
    </w:p>
    <w:p w14:paraId="31BDA972" w14:textId="77777777" w:rsidR="00CA2C5F" w:rsidRDefault="00B42207">
      <w:pPr>
        <w:pStyle w:val="3"/>
      </w:pPr>
      <w:proofErr w:type="spellStart"/>
      <w:r>
        <w:rPr>
          <w:rFonts w:hint="eastAsia"/>
        </w:rPr>
        <w:t>充电枪连接指示</w:t>
      </w:r>
      <w:proofErr w:type="spellEnd"/>
    </w:p>
    <w:tbl>
      <w:tblPr>
        <w:tblW w:w="9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7"/>
        <w:gridCol w:w="8113"/>
      </w:tblGrid>
      <w:tr w:rsidR="00CA2C5F" w14:paraId="7C389AD3" w14:textId="77777777">
        <w:trPr>
          <w:trHeight w:val="719"/>
        </w:trPr>
        <w:tc>
          <w:tcPr>
            <w:tcW w:w="1617" w:type="dxa"/>
            <w:shd w:val="clear" w:color="auto" w:fill="D9D9D9"/>
            <w:vAlign w:val="center"/>
          </w:tcPr>
          <w:p w14:paraId="541A4C16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功能名称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0FE5C163" w14:textId="77777777" w:rsidR="00CA2C5F" w:rsidRDefault="00B42207">
            <w:pPr>
              <w:ind w:firstLine="420"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</w:rPr>
              <w:t>充电枪插入指示</w:t>
            </w:r>
            <w:proofErr w:type="spellEnd"/>
          </w:p>
        </w:tc>
      </w:tr>
      <w:tr w:rsidR="00CA2C5F" w14:paraId="01421441" w14:textId="77777777">
        <w:trPr>
          <w:trHeight w:val="545"/>
        </w:trPr>
        <w:tc>
          <w:tcPr>
            <w:tcW w:w="1617" w:type="dxa"/>
            <w:shd w:val="clear" w:color="auto" w:fill="D9D9D9"/>
            <w:vAlign w:val="center"/>
          </w:tcPr>
          <w:p w14:paraId="229882C5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功能描述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4FDD8B9E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仪表接收</w:t>
            </w:r>
            <w:r>
              <w:rPr>
                <w:rFonts w:hint="eastAsia"/>
                <w:lang w:eastAsia="zh-CN"/>
              </w:rPr>
              <w:t>BMS</w:t>
            </w:r>
            <w:r>
              <w:rPr>
                <w:rFonts w:hint="eastAsia"/>
                <w:lang w:eastAsia="zh-CN"/>
              </w:rPr>
              <w:t>发的总线信号，点亮充电枪插入指示灯</w:t>
            </w:r>
          </w:p>
        </w:tc>
      </w:tr>
      <w:tr w:rsidR="00CA2C5F" w14:paraId="5A5CA42C" w14:textId="77777777">
        <w:trPr>
          <w:trHeight w:val="413"/>
        </w:trPr>
        <w:tc>
          <w:tcPr>
            <w:tcW w:w="1617" w:type="dxa"/>
            <w:shd w:val="clear" w:color="auto" w:fill="D9D9D9"/>
            <w:vAlign w:val="center"/>
          </w:tcPr>
          <w:p w14:paraId="5F0FABA6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触发条件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7738D552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收到电池管理系统充电枪插入指示报文</w:t>
            </w:r>
          </w:p>
        </w:tc>
      </w:tr>
      <w:tr w:rsidR="00CA2C5F" w14:paraId="0D0301AC" w14:textId="77777777">
        <w:trPr>
          <w:trHeight w:val="447"/>
        </w:trPr>
        <w:tc>
          <w:tcPr>
            <w:tcW w:w="1617" w:type="dxa"/>
            <w:shd w:val="clear" w:color="auto" w:fill="D9D9D9"/>
            <w:vAlign w:val="center"/>
          </w:tcPr>
          <w:p w14:paraId="2F130FB7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反馈信息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094EB042" w14:textId="77777777" w:rsidR="00CA2C5F" w:rsidRDefault="00B42207">
            <w:pPr>
              <w:ind w:firstLine="40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ACC801C" w14:textId="77777777" w:rsidR="00CA2C5F" w:rsidRDefault="00B42207">
            <w:pPr>
              <w:ind w:firstLine="40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24D1A0D7" wp14:editId="19140FB4">
                  <wp:extent cx="303530" cy="43434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25" cy="44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5B8B7E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01530ADA" w14:textId="77777777">
        <w:trPr>
          <w:trHeight w:val="507"/>
        </w:trPr>
        <w:tc>
          <w:tcPr>
            <w:tcW w:w="1617" w:type="dxa"/>
            <w:shd w:val="clear" w:color="auto" w:fill="D9D9D9"/>
            <w:vAlign w:val="center"/>
          </w:tcPr>
          <w:p w14:paraId="4763CCFF" w14:textId="77777777" w:rsidR="00CA2C5F" w:rsidRDefault="00B4220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HMI</w:t>
            </w:r>
          </w:p>
        </w:tc>
        <w:tc>
          <w:tcPr>
            <w:tcW w:w="8113" w:type="dxa"/>
            <w:shd w:val="clear" w:color="auto" w:fill="auto"/>
            <w:vAlign w:val="center"/>
          </w:tcPr>
          <w:p w14:paraId="5ABC353B" w14:textId="77777777" w:rsidR="00CA2C5F" w:rsidRDefault="00CA2C5F">
            <w:pPr>
              <w:ind w:firstLine="400"/>
              <w:rPr>
                <w:lang w:eastAsia="zh-CN"/>
              </w:rPr>
            </w:pPr>
          </w:p>
        </w:tc>
      </w:tr>
      <w:tr w:rsidR="00CA2C5F" w14:paraId="5B8B74F0" w14:textId="77777777">
        <w:trPr>
          <w:trHeight w:val="719"/>
        </w:trPr>
        <w:tc>
          <w:tcPr>
            <w:tcW w:w="1617" w:type="dxa"/>
            <w:shd w:val="clear" w:color="auto" w:fill="D9D9D9"/>
            <w:vAlign w:val="center"/>
          </w:tcPr>
          <w:p w14:paraId="69D40EAE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取消条件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07441FFA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充电枪插入指示报文无效；</w:t>
            </w:r>
          </w:p>
        </w:tc>
      </w:tr>
      <w:tr w:rsidR="00CA2C5F" w14:paraId="0355B2C5" w14:textId="77777777">
        <w:trPr>
          <w:trHeight w:val="465"/>
        </w:trPr>
        <w:tc>
          <w:tcPr>
            <w:tcW w:w="1617" w:type="dxa"/>
            <w:shd w:val="clear" w:color="auto" w:fill="D9D9D9"/>
            <w:vAlign w:val="center"/>
          </w:tcPr>
          <w:p w14:paraId="10120118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输入信号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1DC0AA65" w14:textId="77777777" w:rsidR="00CA2C5F" w:rsidRDefault="00B42207">
            <w:pPr>
              <w:ind w:firstLine="420"/>
            </w:pPr>
            <w:proofErr w:type="spellStart"/>
            <w:r>
              <w:rPr>
                <w:rFonts w:hint="eastAsia"/>
              </w:rPr>
              <w:t>总线</w:t>
            </w:r>
            <w:proofErr w:type="spellEnd"/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ID=</w:t>
            </w:r>
            <w:r>
              <w:t>0x0CFFEAF4</w:t>
            </w:r>
            <w:r>
              <w:rPr>
                <w:rFonts w:hint="eastAsia"/>
              </w:rPr>
              <w:t xml:space="preserve">  byte1 bit6~7    10</w:t>
            </w:r>
            <w:proofErr w:type="spellStart"/>
            <w:r>
              <w:rPr>
                <w:rFonts w:hint="eastAsia"/>
              </w:rPr>
              <w:t>点亮</w:t>
            </w:r>
            <w:proofErr w:type="spellEnd"/>
          </w:p>
        </w:tc>
      </w:tr>
      <w:tr w:rsidR="00CA2C5F" w14:paraId="47FF046C" w14:textId="77777777">
        <w:trPr>
          <w:trHeight w:val="504"/>
        </w:trPr>
        <w:tc>
          <w:tcPr>
            <w:tcW w:w="1617" w:type="dxa"/>
            <w:shd w:val="clear" w:color="auto" w:fill="D9D9D9"/>
            <w:vAlign w:val="center"/>
          </w:tcPr>
          <w:p w14:paraId="09B7ED63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输出信号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701A9CD1" w14:textId="77777777" w:rsidR="00CA2C5F" w:rsidRDefault="00CA2C5F">
            <w:pPr>
              <w:ind w:firstLine="420"/>
            </w:pPr>
          </w:p>
        </w:tc>
      </w:tr>
      <w:tr w:rsidR="00CA2C5F" w14:paraId="7935B52A" w14:textId="77777777">
        <w:trPr>
          <w:trHeight w:val="343"/>
        </w:trPr>
        <w:tc>
          <w:tcPr>
            <w:tcW w:w="1617" w:type="dxa"/>
            <w:shd w:val="clear" w:color="auto" w:fill="D9D9D9"/>
            <w:vAlign w:val="center"/>
          </w:tcPr>
          <w:p w14:paraId="1D597EE0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电源模式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0D651079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ON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ACC</w:t>
            </w:r>
            <w:r>
              <w:rPr>
                <w:lang w:eastAsia="zh-CN"/>
              </w:rPr>
              <w:t>或</w:t>
            </w:r>
            <w:r>
              <w:rPr>
                <w:rFonts w:hint="eastAsia"/>
                <w:lang w:eastAsia="zh-CN"/>
              </w:rPr>
              <w:t>OFF</w:t>
            </w:r>
            <w:r>
              <w:rPr>
                <w:lang w:eastAsia="zh-CN"/>
              </w:rPr>
              <w:t>档均点亮</w:t>
            </w:r>
          </w:p>
        </w:tc>
      </w:tr>
      <w:tr w:rsidR="00CA2C5F" w14:paraId="608EF959" w14:textId="77777777">
        <w:trPr>
          <w:trHeight w:val="561"/>
        </w:trPr>
        <w:tc>
          <w:tcPr>
            <w:tcW w:w="1617" w:type="dxa"/>
            <w:shd w:val="clear" w:color="auto" w:fill="D9D9D9"/>
            <w:vAlign w:val="center"/>
          </w:tcPr>
          <w:p w14:paraId="1C7409D7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法规要求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2AAA4111" w14:textId="77777777" w:rsidR="00CA2C5F" w:rsidRDefault="00B42207">
            <w:pPr>
              <w:ind w:firstLine="420"/>
            </w:pPr>
            <w:r>
              <w:t>无</w:t>
            </w:r>
          </w:p>
        </w:tc>
      </w:tr>
      <w:tr w:rsidR="00CA2C5F" w14:paraId="762B0085" w14:textId="77777777">
        <w:trPr>
          <w:trHeight w:val="427"/>
        </w:trPr>
        <w:tc>
          <w:tcPr>
            <w:tcW w:w="1617" w:type="dxa"/>
            <w:shd w:val="clear" w:color="auto" w:fill="D9D9D9"/>
            <w:vAlign w:val="center"/>
          </w:tcPr>
          <w:p w14:paraId="6800B2CE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其他技术要求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7DD8831E" w14:textId="77777777" w:rsidR="00CA2C5F" w:rsidRDefault="00B42207">
            <w:pPr>
              <w:ind w:firstLine="420"/>
            </w:pPr>
            <w:r>
              <w:t>无</w:t>
            </w:r>
          </w:p>
        </w:tc>
      </w:tr>
    </w:tbl>
    <w:p w14:paraId="6ABFDA70" w14:textId="77777777" w:rsidR="00CA2C5F" w:rsidRDefault="00CA2C5F">
      <w:pPr>
        <w:pStyle w:val="HR"/>
        <w:ind w:firstLine="420"/>
      </w:pPr>
    </w:p>
    <w:p w14:paraId="5D2BD8B9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动力电池高温报警</w:t>
      </w:r>
      <w:proofErr w:type="spellEnd"/>
    </w:p>
    <w:tbl>
      <w:tblPr>
        <w:tblW w:w="9828" w:type="dxa"/>
        <w:jc w:val="center"/>
        <w:tblLayout w:type="fixed"/>
        <w:tblLook w:val="04A0" w:firstRow="1" w:lastRow="0" w:firstColumn="1" w:lastColumn="0" w:noHBand="0" w:noVBand="1"/>
      </w:tblPr>
      <w:tblGrid>
        <w:gridCol w:w="1088"/>
        <w:gridCol w:w="8740"/>
      </w:tblGrid>
      <w:tr w:rsidR="00CA2C5F" w14:paraId="1E0865AB" w14:textId="77777777">
        <w:trPr>
          <w:trHeight w:val="442"/>
          <w:jc w:val="center"/>
        </w:trPr>
        <w:tc>
          <w:tcPr>
            <w:tcW w:w="1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626097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74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C463FC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高压电池高温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障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</w:t>
            </w:r>
          </w:p>
        </w:tc>
      </w:tr>
      <w:tr w:rsidR="00CA2C5F" w14:paraId="4FC1D248" w14:textId="77777777">
        <w:trPr>
          <w:trHeight w:val="379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3311E7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69E6A3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高压电池高温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障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</w:t>
            </w:r>
          </w:p>
        </w:tc>
      </w:tr>
      <w:tr w:rsidR="00CA2C5F" w14:paraId="3DCCC07A" w14:textId="77777777">
        <w:trPr>
          <w:trHeight w:val="834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9ACF08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94DCE9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1、钥匙ON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</w:t>
            </w:r>
          </w:p>
          <w:p w14:paraId="1BEBBD6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2、收到SPN:521301 FMI:16或SPN:521301  FMI：0（DM1_F4）</w:t>
            </w:r>
          </w:p>
        </w:tc>
      </w:tr>
      <w:tr w:rsidR="00CA2C5F" w14:paraId="17992A6D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300CF6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2270E7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151FB67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31AB3DB0" wp14:editId="116A65DA">
                  <wp:extent cx="544195" cy="44640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195" cy="446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265BB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5863CF10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9FD568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EDB5CA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06D4A4BD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80B7A0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53F5AB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</w:t>
            </w:r>
            <w:r>
              <w:rPr>
                <w:rFonts w:hint="eastAsia"/>
                <w:sz w:val="20"/>
                <w:lang w:eastAsia="zh-CN"/>
              </w:rPr>
              <w:t>、电源</w:t>
            </w:r>
            <w:r>
              <w:rPr>
                <w:rFonts w:hint="eastAsia"/>
                <w:sz w:val="20"/>
                <w:lang w:eastAsia="zh-CN"/>
              </w:rPr>
              <w:t>OFF/ACC</w:t>
            </w:r>
          </w:p>
          <w:p w14:paraId="1F04664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</w:t>
            </w:r>
            <w:r>
              <w:rPr>
                <w:rFonts w:hint="eastAsia"/>
                <w:sz w:val="20"/>
                <w:lang w:eastAsia="zh-CN"/>
              </w:rPr>
              <w:t>、未收到相应</w:t>
            </w:r>
            <w:r>
              <w:rPr>
                <w:rFonts w:hint="eastAsia"/>
                <w:sz w:val="20"/>
                <w:lang w:eastAsia="zh-CN"/>
              </w:rPr>
              <w:t>DM1</w:t>
            </w:r>
            <w:r>
              <w:rPr>
                <w:rFonts w:hint="eastAsia"/>
                <w:sz w:val="20"/>
                <w:lang w:eastAsia="zh-CN"/>
              </w:rPr>
              <w:t>故障</w:t>
            </w:r>
          </w:p>
        </w:tc>
      </w:tr>
      <w:tr w:rsidR="00CA2C5F" w14:paraId="04CD79B2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6C08C3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CF5A71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18FECAF4</w:t>
            </w:r>
          </w:p>
        </w:tc>
      </w:tr>
      <w:tr w:rsidR="00CA2C5F" w14:paraId="3B59BECF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9C2509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99BFA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7CF9E8EE" w14:textId="77777777" w:rsidR="00CA2C5F" w:rsidRDefault="00CA2C5F">
      <w:pPr>
        <w:spacing w:after="0"/>
        <w:rPr>
          <w:lang w:eastAsia="zh-CN"/>
        </w:rPr>
      </w:pPr>
    </w:p>
    <w:p w14:paraId="1A69FB95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动力电池输出功率显示</w:t>
      </w:r>
    </w:p>
    <w:tbl>
      <w:tblPr>
        <w:tblW w:w="9828" w:type="dxa"/>
        <w:jc w:val="center"/>
        <w:tblLayout w:type="fixed"/>
        <w:tblLook w:val="04A0" w:firstRow="1" w:lastRow="0" w:firstColumn="1" w:lastColumn="0" w:noHBand="0" w:noVBand="1"/>
      </w:tblPr>
      <w:tblGrid>
        <w:gridCol w:w="1088"/>
        <w:gridCol w:w="8740"/>
      </w:tblGrid>
      <w:tr w:rsidR="00CA2C5F" w14:paraId="7EF7E4FA" w14:textId="77777777">
        <w:trPr>
          <w:trHeight w:val="442"/>
          <w:jc w:val="center"/>
        </w:trPr>
        <w:tc>
          <w:tcPr>
            <w:tcW w:w="1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6EE5463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74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CC28F1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动力电池输出功率显示</w:t>
            </w:r>
          </w:p>
        </w:tc>
      </w:tr>
      <w:tr w:rsidR="00CA2C5F" w14:paraId="1BFB9D36" w14:textId="77777777">
        <w:trPr>
          <w:trHeight w:val="379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7184E9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8CF0B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动力电池输出功率数字显示</w:t>
            </w:r>
          </w:p>
        </w:tc>
      </w:tr>
      <w:tr w:rsidR="00CA2C5F" w14:paraId="528A34B1" w14:textId="77777777">
        <w:trPr>
          <w:trHeight w:val="834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ECAD65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8DAA8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1、钥匙ON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有效</w:t>
            </w:r>
          </w:p>
          <w:p w14:paraId="63D3347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2、收到电池管理系统CAN报文，根据电池组输出电压和电池组输出电流计算：</w:t>
            </w:r>
          </w:p>
          <w:tbl>
            <w:tblPr>
              <w:tblW w:w="794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19"/>
              <w:gridCol w:w="795"/>
              <w:gridCol w:w="745"/>
              <w:gridCol w:w="1972"/>
              <w:gridCol w:w="3218"/>
            </w:tblGrid>
            <w:tr w:rsidR="00CA2C5F" w14:paraId="6DC95573" w14:textId="77777777">
              <w:trPr>
                <w:trHeight w:val="106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88F8627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79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51A5B5C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byte</w:t>
                  </w: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7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F2FC66B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bit　</w:t>
                  </w:r>
                </w:p>
              </w:tc>
              <w:tc>
                <w:tcPr>
                  <w:tcW w:w="19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6DBC339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Data content</w:t>
                  </w:r>
                </w:p>
              </w:tc>
              <w:tc>
                <w:tcPr>
                  <w:tcW w:w="3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7DD3F12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Value</w:t>
                  </w:r>
                </w:p>
              </w:tc>
            </w:tr>
            <w:tr w:rsidR="00CA2C5F" w14:paraId="5E570346" w14:textId="77777777">
              <w:trPr>
                <w:trHeight w:val="212"/>
                <w:jc w:val="center"/>
              </w:trPr>
              <w:tc>
                <w:tcPr>
                  <w:tcW w:w="1219" w:type="dxa"/>
                  <w:vMerge w:val="restart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FE01AA8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0CFFEAF4</w:t>
                  </w: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36B7EDE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2-3</w:t>
                  </w: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DEECA57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19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CD52E38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电池组输出电压</w:t>
                  </w:r>
                </w:p>
              </w:tc>
              <w:tc>
                <w:tcPr>
                  <w:tcW w:w="3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95AE02D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增益:0.1V;偏移量:0V;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范围:0-6425.5V</w:t>
                  </w:r>
                </w:p>
              </w:tc>
            </w:tr>
            <w:tr w:rsidR="00CA2C5F" w14:paraId="64E75BCA" w14:textId="77777777">
              <w:trPr>
                <w:trHeight w:val="593"/>
                <w:jc w:val="center"/>
              </w:trPr>
              <w:tc>
                <w:tcPr>
                  <w:tcW w:w="1219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B2587F8" w14:textId="77777777" w:rsidR="00CA2C5F" w:rsidRDefault="00CA2C5F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9DE1260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4-5</w:t>
                  </w: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773F28C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19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62CC080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电池组输出电流</w:t>
                  </w:r>
                </w:p>
              </w:tc>
              <w:tc>
                <w:tcPr>
                  <w:tcW w:w="3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DE1A798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增益:0.1A;偏移量:-1000A;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范围:-1000-5553.5A;充电为负,放电为正</w:t>
                  </w:r>
                </w:p>
              </w:tc>
            </w:tr>
          </w:tbl>
          <w:p w14:paraId="1AB951F7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02BDE57E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B143A7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141B6E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数字显示，单位</w:t>
            </w:r>
            <w:r>
              <w:rPr>
                <w:rFonts w:hint="eastAsia"/>
                <w:sz w:val="20"/>
                <w:szCs w:val="20"/>
                <w:lang w:eastAsia="zh-CN"/>
              </w:rPr>
              <w:t>kW</w:t>
            </w:r>
            <w:r>
              <w:rPr>
                <w:rFonts w:hint="eastAsia"/>
                <w:sz w:val="20"/>
                <w:szCs w:val="20"/>
                <w:lang w:eastAsia="zh-CN"/>
              </w:rPr>
              <w:t>，精度</w:t>
            </w: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  <w:r>
              <w:rPr>
                <w:sz w:val="20"/>
                <w:szCs w:val="20"/>
                <w:lang w:eastAsia="zh-CN"/>
              </w:rPr>
              <w:t>.1</w:t>
            </w:r>
          </w:p>
          <w:p w14:paraId="086D453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颜色：白色</w:t>
            </w:r>
          </w:p>
          <w:p w14:paraId="6306462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39D218AA" wp14:editId="4C08FBA3">
                  <wp:extent cx="936625" cy="594995"/>
                  <wp:effectExtent l="0" t="0" r="0" b="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023" cy="608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5F" w14:paraId="56BAD448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A19C36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6A1BD6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067924E9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6EAB7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B3ED5C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</w:t>
            </w:r>
            <w:r>
              <w:rPr>
                <w:rFonts w:hint="eastAsia"/>
                <w:sz w:val="20"/>
                <w:lang w:eastAsia="zh-CN"/>
              </w:rPr>
              <w:t>、电源</w:t>
            </w:r>
            <w:r>
              <w:rPr>
                <w:rFonts w:hint="eastAsia"/>
                <w:sz w:val="20"/>
                <w:lang w:eastAsia="zh-CN"/>
              </w:rPr>
              <w:t>OFF/ACC</w:t>
            </w:r>
          </w:p>
          <w:p w14:paraId="19A5BE1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</w:t>
            </w:r>
            <w:r>
              <w:rPr>
                <w:rFonts w:hint="eastAsia"/>
                <w:sz w:val="20"/>
                <w:lang w:eastAsia="zh-CN"/>
              </w:rPr>
              <w:t>、未收到相应报文</w:t>
            </w:r>
          </w:p>
        </w:tc>
      </w:tr>
      <w:tr w:rsidR="00CA2C5F" w14:paraId="50562741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089C1D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DEC5C6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0CFFEAF4</w:t>
            </w:r>
          </w:p>
        </w:tc>
      </w:tr>
      <w:tr w:rsidR="00CA2C5F" w14:paraId="6DDFEBF2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42CB8D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BCBE5F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426B8DE9" w14:textId="77777777" w:rsidR="00CA2C5F" w:rsidRDefault="00CA2C5F">
      <w:pPr>
        <w:rPr>
          <w:lang w:eastAsia="zh-CN"/>
        </w:rPr>
      </w:pPr>
    </w:p>
    <w:p w14:paraId="7EAADF56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REESS</w:t>
      </w:r>
      <w:r>
        <w:rPr>
          <w:rFonts w:hint="eastAsia"/>
          <w:lang w:eastAsia="zh-CN"/>
        </w:rPr>
        <w:t>热事件报警</w:t>
      </w:r>
    </w:p>
    <w:tbl>
      <w:tblPr>
        <w:tblW w:w="9569" w:type="dxa"/>
        <w:tblInd w:w="46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6"/>
        <w:gridCol w:w="8363"/>
      </w:tblGrid>
      <w:tr w:rsidR="00CA2C5F" w14:paraId="6CF3E1D7" w14:textId="77777777"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46DA87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3A69A6" w14:textId="77777777" w:rsidR="00CA2C5F" w:rsidRDefault="00B42207">
            <w:pPr>
              <w:keepNext/>
              <w:jc w:val="center"/>
              <w:outlineLvl w:val="1"/>
              <w:rPr>
                <w:rFonts w:ascii="Cambria" w:hAnsi="Cambria" w:cs="宋体"/>
                <w:b/>
                <w:bCs/>
              </w:rPr>
            </w:pPr>
            <w:r>
              <w:rPr>
                <w:rFonts w:ascii="Cambria" w:hAnsi="Cambria" w:cs="宋体" w:hint="eastAsia"/>
                <w:b/>
                <w:bCs/>
              </w:rPr>
              <w:t>REESS</w:t>
            </w:r>
            <w:proofErr w:type="spellStart"/>
            <w:r>
              <w:rPr>
                <w:rFonts w:ascii="Cambria" w:hAnsi="Cambria" w:cs="宋体" w:hint="eastAsia"/>
                <w:b/>
                <w:bCs/>
              </w:rPr>
              <w:t>热事件报警</w:t>
            </w:r>
            <w:proofErr w:type="spellEnd"/>
          </w:p>
        </w:tc>
      </w:tr>
      <w:tr w:rsidR="00CA2C5F" w14:paraId="6C807BF8" w14:textId="77777777">
        <w:trPr>
          <w:trHeight w:val="990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2BDB75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EF624" w14:textId="77777777" w:rsidR="00CA2C5F" w:rsidRDefault="00B42207">
            <w:pPr>
              <w:rPr>
                <w:rFonts w:ascii="宋体" w:hAnsi="宋体" w:cs="宋体"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lang w:eastAsia="zh-CN"/>
              </w:rPr>
              <w:t>当车辆仪表收到电池系统发出的热事故报警信号（报文）时，应发出声或光报警信号提醒驾驶员。</w:t>
            </w:r>
          </w:p>
          <w:p w14:paraId="1B85865E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lang w:eastAsia="zh-CN"/>
              </w:rPr>
              <w:t>备注：</w:t>
            </w:r>
            <w:r>
              <w:rPr>
                <w:rFonts w:ascii="Calibri" w:hAnsi="Calibri" w:cs="宋体" w:hint="eastAsia"/>
                <w:lang w:eastAsia="zh-CN"/>
              </w:rPr>
              <w:t>REESS</w:t>
            </w:r>
            <w:r>
              <w:rPr>
                <w:rFonts w:ascii="Calibri" w:hAnsi="Calibri" w:cs="宋体" w:hint="eastAsia"/>
                <w:lang w:eastAsia="zh-CN"/>
              </w:rPr>
              <w:t>：可充电储能系统，即电池系统。</w:t>
            </w:r>
          </w:p>
        </w:tc>
      </w:tr>
      <w:tr w:rsidR="00CA2C5F" w14:paraId="2E643FD5" w14:textId="77777777">
        <w:trPr>
          <w:trHeight w:val="1040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20BF4C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579728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A4EBD7D" w14:textId="77777777" w:rsidR="00CA2C5F" w:rsidRDefault="00B42207">
            <w:pPr>
              <w:rPr>
                <w:rFonts w:ascii="Calibri" w:hAnsi="Calibri" w:cs="宋体"/>
                <w:sz w:val="20"/>
                <w:lang w:eastAsia="zh-CN"/>
              </w:rPr>
            </w:pPr>
            <w:r>
              <w:rPr>
                <w:rFonts w:ascii="Calibri" w:hAnsi="Calibri" w:cs="宋体" w:hint="eastAsia"/>
                <w:sz w:val="20"/>
                <w:lang w:eastAsia="zh-CN"/>
              </w:rPr>
              <w:t>1.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点火锁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ON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档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/START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档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.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；或充电枪插入，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DCDC2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输出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12V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电压，控制继电器将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ON</w:t>
            </w:r>
            <w:proofErr w:type="gramStart"/>
            <w:r>
              <w:rPr>
                <w:rFonts w:ascii="Calibri" w:hAnsi="Calibri" w:cs="宋体" w:hint="eastAsia"/>
                <w:sz w:val="20"/>
                <w:lang w:eastAsia="zh-CN"/>
              </w:rPr>
              <w:t>档电接入</w:t>
            </w:r>
            <w:proofErr w:type="gramEnd"/>
            <w:r>
              <w:rPr>
                <w:rFonts w:ascii="Calibri" w:hAnsi="Calibri" w:cs="宋体" w:hint="eastAsia"/>
                <w:sz w:val="20"/>
                <w:lang w:eastAsia="zh-CN"/>
              </w:rPr>
              <w:t>仪表。</w:t>
            </w:r>
          </w:p>
          <w:p w14:paraId="29C823BA" w14:textId="77777777" w:rsidR="00CA2C5F" w:rsidRDefault="00B42207">
            <w:pPr>
              <w:rPr>
                <w:rFonts w:ascii="Calibri" w:hAnsi="Calibri" w:cs="宋体"/>
                <w:sz w:val="20"/>
                <w:szCs w:val="20"/>
                <w:lang w:eastAsia="zh-CN"/>
              </w:rPr>
            </w:pP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且有电池系统</w:t>
            </w: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CAN</w:t>
            </w: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总线信号输入</w:t>
            </w:r>
          </w:p>
          <w:p w14:paraId="7E0F5CB3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3.仪表接收到电池系统发送“电池包火灾故障”故障码</w:t>
            </w:r>
          </w:p>
        </w:tc>
      </w:tr>
      <w:tr w:rsidR="00CA2C5F" w14:paraId="25B06927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F18B25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73F033" w14:textId="77777777" w:rsidR="00CA2C5F" w:rsidRDefault="00B42207">
            <w:pPr>
              <w:pStyle w:val="1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高压电池高温报警图标点亮：</w:t>
            </w:r>
            <w:r>
              <w:rPr>
                <w:rFonts w:ascii="Calibri" w:hAnsi="Calibri"/>
                <w:noProof/>
                <w:lang w:eastAsia="zh-CN"/>
              </w:rPr>
              <w:drawing>
                <wp:inline distT="0" distB="0" distL="0" distR="0" wp14:anchorId="60064266" wp14:editId="6B2E2402">
                  <wp:extent cx="313055" cy="220345"/>
                  <wp:effectExtent l="0" t="0" r="0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55" cy="22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D27B43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z w:val="20"/>
                <w:szCs w:val="20"/>
              </w:rPr>
              <w:t>2、</w:t>
            </w:r>
            <w:proofErr w:type="spellStart"/>
            <w:r>
              <w:rPr>
                <w:rFonts w:ascii="宋体" w:hAnsi="宋体" w:cs="宋体" w:hint="eastAsia"/>
                <w:sz w:val="20"/>
                <w:szCs w:val="20"/>
              </w:rPr>
              <w:t>蜂鸣器发出报警音</w:t>
            </w:r>
            <w:proofErr w:type="spellEnd"/>
          </w:p>
          <w:p w14:paraId="1ACFB606" w14:textId="77777777" w:rsidR="00CA2C5F" w:rsidRDefault="00B42207">
            <w:pPr>
              <w:pStyle w:val="11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仪表需要通过文字提醒驾驶员</w:t>
            </w:r>
          </w:p>
          <w:p w14:paraId="2D86C13F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z w:val="20"/>
                <w:szCs w:val="20"/>
                <w:lang w:eastAsia="zh-CN"/>
              </w:rPr>
              <w:t>4、</w:t>
            </w: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仪表STOP灯点亮</w:t>
            </w:r>
          </w:p>
        </w:tc>
      </w:tr>
      <w:tr w:rsidR="00CA2C5F" w14:paraId="58A08616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BEB9C8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EA2BD5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仪表显示文字：“动力电池严重过温，请速安全撤离！”,最高优先级</w:t>
            </w:r>
          </w:p>
        </w:tc>
      </w:tr>
      <w:tr w:rsidR="00CA2C5F" w14:paraId="6C808C58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44CF90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DB8B6C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仪表在ON档下电并重新上电后未接收到电池系统发送“电池包火灾故障”故障码信号。(ON档下电包括</w:t>
            </w:r>
            <w:proofErr w:type="gramStart"/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拧</w:t>
            </w:r>
            <w:proofErr w:type="gramEnd"/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钥匙下ON档及充电中断)</w:t>
            </w:r>
          </w:p>
        </w:tc>
      </w:tr>
      <w:tr w:rsidR="00CA2C5F" w14:paraId="2FB1AE23" w14:textId="77777777">
        <w:trPr>
          <w:trHeight w:val="1831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94EB35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0FFEA2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1.总线信号</w:t>
            </w:r>
          </w:p>
          <w:tbl>
            <w:tblPr>
              <w:tblW w:w="429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53"/>
              <w:gridCol w:w="1018"/>
              <w:gridCol w:w="1222"/>
            </w:tblGrid>
            <w:tr w:rsidR="00CA2C5F" w14:paraId="770E6245" w14:textId="77777777">
              <w:trPr>
                <w:trHeight w:val="170"/>
              </w:trPr>
              <w:tc>
                <w:tcPr>
                  <w:tcW w:w="205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A87767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故障描述</w:t>
                  </w:r>
                </w:p>
              </w:tc>
              <w:tc>
                <w:tcPr>
                  <w:tcW w:w="1018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7F96922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SPN(HEX)</w:t>
                  </w:r>
                </w:p>
              </w:tc>
              <w:tc>
                <w:tcPr>
                  <w:tcW w:w="122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431877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FMI(DEC)</w:t>
                  </w:r>
                </w:p>
              </w:tc>
            </w:tr>
            <w:tr w:rsidR="00CA2C5F" w14:paraId="6E288E6D" w14:textId="77777777">
              <w:trPr>
                <w:trHeight w:val="170"/>
              </w:trPr>
              <w:tc>
                <w:tcPr>
                  <w:tcW w:w="2053" w:type="dxa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DDCF77C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电池包火灾故障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10F4B28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521335</w:t>
                  </w:r>
                </w:p>
              </w:tc>
              <w:tc>
                <w:tcPr>
                  <w:tcW w:w="12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2C301CA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3</w:t>
                  </w:r>
                </w:p>
              </w:tc>
            </w:tr>
          </w:tbl>
          <w:p w14:paraId="24ECE8F4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备注：</w:t>
            </w:r>
            <w:r>
              <w:rPr>
                <w:rFonts w:ascii="宋体" w:hAnsi="宋体" w:cs="宋体"/>
                <w:sz w:val="20"/>
                <w:szCs w:val="20"/>
                <w:lang w:eastAsia="zh-CN"/>
              </w:rPr>
              <w:t>分配给电池故障SPN 为521300~521599，FMI 定义参见J1939-73。</w:t>
            </w:r>
          </w:p>
        </w:tc>
      </w:tr>
      <w:tr w:rsidR="00CA2C5F" w14:paraId="382CA43E" w14:textId="77777777">
        <w:trPr>
          <w:trHeight w:val="457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7231DB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EF80CB" w14:textId="77777777" w:rsidR="00CA2C5F" w:rsidRDefault="00B42207">
            <w:pPr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无</w:t>
            </w:r>
          </w:p>
        </w:tc>
      </w:tr>
      <w:tr w:rsidR="00CA2C5F" w14:paraId="1064DD4D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A5B6B7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5F5C4E" w14:textId="77777777" w:rsidR="00CA2C5F" w:rsidRDefault="00B42207">
            <w:pPr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ACC/ON</w:t>
            </w:r>
            <w:proofErr w:type="spellStart"/>
            <w:r>
              <w:rPr>
                <w:rFonts w:ascii="宋体" w:hAnsi="宋体" w:cs="宋体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0A9423BB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8A98F6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1ABB81" w14:textId="77777777" w:rsidR="00CA2C5F" w:rsidRDefault="00B42207">
            <w:pPr>
              <w:rPr>
                <w:rFonts w:ascii="Calibri" w:hAnsi="Calibri" w:cs="宋体"/>
              </w:rPr>
            </w:pPr>
            <w:r>
              <w:rPr>
                <w:rFonts w:ascii="Calibri" w:hAnsi="Calibri" w:cs="宋体"/>
              </w:rPr>
              <w:t>GB18384</w:t>
            </w:r>
            <w:r>
              <w:rPr>
                <w:rFonts w:ascii="Calibri" w:hAnsi="Calibri" w:cs="宋体" w:hint="eastAsia"/>
              </w:rPr>
              <w:t>-2020</w:t>
            </w:r>
          </w:p>
          <w:p w14:paraId="44982F29" w14:textId="77777777" w:rsidR="00CA2C5F" w:rsidRDefault="00B42207">
            <w:pPr>
              <w:rPr>
                <w:rFonts w:ascii="Calibri" w:hAnsi="Calibri" w:cs="宋体"/>
              </w:rPr>
            </w:pPr>
            <w:r>
              <w:rPr>
                <w:rFonts w:ascii="Calibri" w:hAnsi="Calibri" w:cs="宋体" w:hint="eastAsia"/>
              </w:rPr>
              <w:t>5.2.2.3  REESS</w:t>
            </w:r>
            <w:proofErr w:type="spellStart"/>
            <w:r>
              <w:rPr>
                <w:rFonts w:ascii="Calibri" w:hAnsi="Calibri" w:cs="宋体" w:hint="eastAsia"/>
              </w:rPr>
              <w:t>热事件报警</w:t>
            </w:r>
            <w:proofErr w:type="spellEnd"/>
          </w:p>
          <w:p w14:paraId="1D5615EF" w14:textId="77777777" w:rsidR="00CA2C5F" w:rsidRDefault="00B42207">
            <w:pPr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Calibri" w:hAnsi="Calibri" w:cs="宋体"/>
                <w:noProof/>
                <w:lang w:val="en-US" w:eastAsia="zh-CN"/>
              </w:rPr>
              <w:drawing>
                <wp:inline distT="0" distB="0" distL="0" distR="0" wp14:anchorId="64286293" wp14:editId="7C5A995C">
                  <wp:extent cx="4478655" cy="533400"/>
                  <wp:effectExtent l="0" t="0" r="0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65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5F" w14:paraId="5D6A89D8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2B6F5C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5BFFA0" w14:textId="77777777" w:rsidR="00CA2C5F" w:rsidRDefault="00B42207">
            <w:pPr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无</w:t>
            </w:r>
          </w:p>
        </w:tc>
      </w:tr>
    </w:tbl>
    <w:p w14:paraId="7B3B8159" w14:textId="27288F80" w:rsidR="00054290" w:rsidRPr="00C7777F" w:rsidRDefault="00054290" w:rsidP="00054290">
      <w:pPr>
        <w:pStyle w:val="3"/>
        <w:rPr>
          <w:strike/>
          <w:lang w:eastAsia="zh-CN"/>
        </w:rPr>
      </w:pPr>
      <w:r w:rsidRPr="00C7777F">
        <w:rPr>
          <w:rFonts w:hint="eastAsia"/>
          <w:strike/>
          <w:lang w:eastAsia="zh-CN"/>
        </w:rPr>
        <w:t>动力电池预加热设置</w:t>
      </w:r>
      <w:r w:rsidR="00C7777F" w:rsidRPr="00C7777F">
        <w:rPr>
          <w:rFonts w:hint="eastAsia"/>
          <w:strike/>
          <w:lang w:eastAsia="zh-CN"/>
        </w:rPr>
        <w:t>（暂不实现）</w:t>
      </w:r>
    </w:p>
    <w:tbl>
      <w:tblPr>
        <w:tblW w:w="9569" w:type="dxa"/>
        <w:tblInd w:w="46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6"/>
        <w:gridCol w:w="8363"/>
      </w:tblGrid>
      <w:tr w:rsidR="00054290" w:rsidRPr="00C7777F" w14:paraId="6B1CC4D6" w14:textId="77777777" w:rsidTr="00C61A0C"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DE2DB1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8BAA9A" w14:textId="389C97A7" w:rsidR="00054290" w:rsidRPr="00C7777F" w:rsidRDefault="00054290" w:rsidP="00054290">
            <w:pPr>
              <w:keepNext/>
              <w:jc w:val="center"/>
              <w:outlineLvl w:val="1"/>
              <w:rPr>
                <w:rFonts w:ascii="Cambria" w:hAnsi="Cambria" w:cs="宋体"/>
                <w:b/>
                <w:bCs/>
                <w:strike/>
              </w:rPr>
            </w:pPr>
            <w:proofErr w:type="spellStart"/>
            <w:r w:rsidRPr="00C7777F">
              <w:rPr>
                <w:rFonts w:ascii="Cambria" w:hAnsi="Cambria" w:cs="宋体" w:hint="eastAsia"/>
                <w:b/>
                <w:bCs/>
                <w:strike/>
              </w:rPr>
              <w:t>动力电池预加热设置</w:t>
            </w:r>
            <w:proofErr w:type="spellEnd"/>
          </w:p>
        </w:tc>
      </w:tr>
      <w:tr w:rsidR="00054290" w:rsidRPr="00C7777F" w14:paraId="07EC8161" w14:textId="77777777" w:rsidTr="00C61A0C">
        <w:trPr>
          <w:trHeight w:val="990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B83F5A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B79E03" w14:textId="5505914C" w:rsidR="00902D59" w:rsidRPr="00C7777F" w:rsidRDefault="00A91628" w:rsidP="00902D59">
            <w:pPr>
              <w:rPr>
                <w:rFonts w:ascii="宋体" w:hAnsi="宋体" w:cs="宋体"/>
                <w:strike/>
                <w:color w:val="000000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color w:val="000000"/>
                <w:lang w:eastAsia="zh-CN"/>
              </w:rPr>
              <w:t>当车辆在寒区运行时，需要提前加热电池。</w:t>
            </w:r>
            <w:r w:rsidR="00902D59" w:rsidRPr="00C7777F">
              <w:rPr>
                <w:rFonts w:ascii="宋体" w:hAnsi="宋体" w:cs="宋体" w:hint="eastAsia"/>
                <w:strike/>
                <w:color w:val="000000"/>
                <w:lang w:eastAsia="zh-CN"/>
              </w:rPr>
              <w:t>驾驶员通过仪表设置下次使用车辆时间，仪表将该时间发给HCU，HCU控制在该时间前完成电池加热，保证车辆能够在该设定时间正常启动运行。</w:t>
            </w:r>
          </w:p>
          <w:p w14:paraId="44839B60" w14:textId="51A3E341" w:rsidR="00054290" w:rsidRPr="00C7777F" w:rsidRDefault="00054290" w:rsidP="00902D59">
            <w:pPr>
              <w:rPr>
                <w:rFonts w:ascii="宋体" w:hAnsi="宋体" w:cs="宋体"/>
                <w:strike/>
                <w:color w:val="000000"/>
                <w:lang w:eastAsia="zh-CN"/>
              </w:rPr>
            </w:pPr>
          </w:p>
        </w:tc>
      </w:tr>
      <w:tr w:rsidR="00054290" w:rsidRPr="00C7777F" w14:paraId="3454C7CD" w14:textId="77777777" w:rsidTr="00C61A0C">
        <w:trPr>
          <w:trHeight w:val="1040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2C0F01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35A055" w14:textId="463AC0F4" w:rsidR="00054290" w:rsidRPr="00C7777F" w:rsidRDefault="00954FC7" w:rsidP="00C61A0C">
            <w:pPr>
              <w:rPr>
                <w:rFonts w:ascii="宋体" w:hAnsi="宋体" w:cs="宋体"/>
                <w:strike/>
                <w:sz w:val="20"/>
                <w:szCs w:val="20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lang w:eastAsia="zh-CN"/>
              </w:rPr>
              <w:t>用户通过仪表按键设置，设置方式类似闹钟，同时发送设置的时间指令到PCAN。</w:t>
            </w:r>
          </w:p>
        </w:tc>
      </w:tr>
      <w:tr w:rsidR="00054290" w:rsidRPr="00C7777F" w14:paraId="48A1836E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81E508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3C2A6B" w14:textId="39195E74" w:rsidR="00054290" w:rsidRPr="00C7777F" w:rsidRDefault="00054290" w:rsidP="00C61A0C">
            <w:pPr>
              <w:pStyle w:val="1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高压电池高温报警图标点亮：</w:t>
            </w:r>
          </w:p>
          <w:p w14:paraId="3433FB6D" w14:textId="77777777" w:rsidR="00054290" w:rsidRPr="00C7777F" w:rsidRDefault="00054290" w:rsidP="00C61A0C">
            <w:pPr>
              <w:spacing w:after="0" w:line="240" w:lineRule="auto"/>
              <w:jc w:val="both"/>
              <w:rPr>
                <w:rFonts w:ascii="宋体" w:hAnsi="宋体" w:cs="宋体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宋体" w:hAnsi="宋体" w:cs="宋体"/>
                <w:strike/>
                <w:sz w:val="20"/>
                <w:szCs w:val="20"/>
                <w:highlight w:val="red"/>
              </w:rPr>
              <w:t>2、</w:t>
            </w:r>
            <w:proofErr w:type="spellStart"/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蜂鸣器发出报警音</w:t>
            </w:r>
            <w:proofErr w:type="spellEnd"/>
          </w:p>
          <w:p w14:paraId="4941530C" w14:textId="77777777" w:rsidR="00054290" w:rsidRPr="00C7777F" w:rsidRDefault="00054290" w:rsidP="00C61A0C">
            <w:pPr>
              <w:pStyle w:val="11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仪表需要通过文字提醒驾驶员</w:t>
            </w:r>
          </w:p>
          <w:p w14:paraId="6A1BD404" w14:textId="77777777" w:rsidR="00054290" w:rsidRPr="00C7777F" w:rsidRDefault="00054290" w:rsidP="00C61A0C">
            <w:pPr>
              <w:spacing w:after="0" w:line="240" w:lineRule="auto"/>
              <w:jc w:val="both"/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  <w:t>4、</w:t>
            </w: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仪表STOP灯点亮</w:t>
            </w:r>
          </w:p>
        </w:tc>
      </w:tr>
      <w:tr w:rsidR="00054290" w:rsidRPr="00C7777F" w14:paraId="53A2E8FD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3BF4F7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HMI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31980C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仪表显示文字：“动力电池严重过温，请速安全撤离！”,最高优先级</w:t>
            </w:r>
          </w:p>
        </w:tc>
      </w:tr>
      <w:tr w:rsidR="00054290" w:rsidRPr="00C7777F" w14:paraId="18E987CC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D10994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693A2D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仪表在ON档下电并重新上电后未接收到电池系统发送“电池包火灾故障”故障码信号。(ON档下电包括</w:t>
            </w:r>
            <w:proofErr w:type="gramStart"/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拧</w:t>
            </w:r>
            <w:proofErr w:type="gramEnd"/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钥匙下ON档及充电中断)</w:t>
            </w:r>
          </w:p>
        </w:tc>
      </w:tr>
      <w:tr w:rsidR="00054290" w:rsidRPr="00C7777F" w14:paraId="15BDB4D7" w14:textId="77777777" w:rsidTr="00C61A0C">
        <w:trPr>
          <w:trHeight w:val="1831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0B6078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80C0C0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1.总线信号</w:t>
            </w:r>
          </w:p>
          <w:tbl>
            <w:tblPr>
              <w:tblW w:w="429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53"/>
              <w:gridCol w:w="1018"/>
              <w:gridCol w:w="1222"/>
            </w:tblGrid>
            <w:tr w:rsidR="00054290" w:rsidRPr="00C7777F" w14:paraId="71A7201C" w14:textId="77777777" w:rsidTr="00C61A0C">
              <w:trPr>
                <w:trHeight w:val="170"/>
              </w:trPr>
              <w:tc>
                <w:tcPr>
                  <w:tcW w:w="205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B6F4177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故障描述</w:t>
                  </w:r>
                </w:p>
              </w:tc>
              <w:tc>
                <w:tcPr>
                  <w:tcW w:w="1018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2F6983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SPN(HEX)</w:t>
                  </w:r>
                </w:p>
              </w:tc>
              <w:tc>
                <w:tcPr>
                  <w:tcW w:w="122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3EFCD64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FMI(DEC)</w:t>
                  </w:r>
                </w:p>
              </w:tc>
            </w:tr>
            <w:tr w:rsidR="00054290" w:rsidRPr="00C7777F" w14:paraId="57A2BE01" w14:textId="77777777" w:rsidTr="00C61A0C">
              <w:trPr>
                <w:trHeight w:val="170"/>
              </w:trPr>
              <w:tc>
                <w:tcPr>
                  <w:tcW w:w="2053" w:type="dxa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387C783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电池包火灾故障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AFDB172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521335</w:t>
                  </w:r>
                </w:p>
              </w:tc>
              <w:tc>
                <w:tcPr>
                  <w:tcW w:w="12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8D5FD7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3</w:t>
                  </w:r>
                </w:p>
              </w:tc>
            </w:tr>
          </w:tbl>
          <w:p w14:paraId="196012CB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备注：</w:t>
            </w:r>
            <w:r w:rsidRPr="00C7777F"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  <w:t>分配给电池故障SPN 为521300~521599，FMI 定义参见J1939-73。</w:t>
            </w:r>
          </w:p>
        </w:tc>
      </w:tr>
      <w:tr w:rsidR="00054290" w:rsidRPr="00C7777F" w14:paraId="1445A125" w14:textId="77777777" w:rsidTr="00C61A0C">
        <w:trPr>
          <w:trHeight w:val="457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CF4D56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D69CAF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无</w:t>
            </w:r>
          </w:p>
        </w:tc>
      </w:tr>
      <w:tr w:rsidR="00054290" w:rsidRPr="00C7777F" w14:paraId="410436C1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43CB6D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DFFD46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ACC/ON</w:t>
            </w:r>
            <w:proofErr w:type="spellStart"/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档电</w:t>
            </w:r>
            <w:proofErr w:type="spellEnd"/>
          </w:p>
        </w:tc>
      </w:tr>
      <w:tr w:rsidR="00054290" w:rsidRPr="00C7777F" w14:paraId="76A8EFC3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B55929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2A6BF0" w14:textId="77777777" w:rsidR="00054290" w:rsidRPr="00C7777F" w:rsidRDefault="00054290" w:rsidP="00C61A0C">
            <w:pPr>
              <w:rPr>
                <w:rFonts w:ascii="Calibri" w:hAnsi="Calibri" w:cs="宋体"/>
                <w:strike/>
                <w:highlight w:val="red"/>
              </w:rPr>
            </w:pPr>
            <w:r w:rsidRPr="00C7777F">
              <w:rPr>
                <w:rFonts w:ascii="Calibri" w:hAnsi="Calibri" w:cs="宋体"/>
                <w:strike/>
                <w:highlight w:val="red"/>
              </w:rPr>
              <w:t>GB18384</w:t>
            </w:r>
            <w:r w:rsidRPr="00C7777F">
              <w:rPr>
                <w:rFonts w:ascii="Calibri" w:hAnsi="Calibri" w:cs="宋体" w:hint="eastAsia"/>
                <w:strike/>
                <w:highlight w:val="red"/>
              </w:rPr>
              <w:t>-2020</w:t>
            </w:r>
          </w:p>
          <w:p w14:paraId="7F7B9B31" w14:textId="77777777" w:rsidR="00054290" w:rsidRPr="00C7777F" w:rsidRDefault="00054290" w:rsidP="00C61A0C">
            <w:pPr>
              <w:rPr>
                <w:rFonts w:ascii="Calibri" w:hAnsi="Calibri" w:cs="宋体"/>
                <w:strike/>
                <w:highlight w:val="red"/>
              </w:rPr>
            </w:pPr>
            <w:r w:rsidRPr="00C7777F">
              <w:rPr>
                <w:rFonts w:ascii="Calibri" w:hAnsi="Calibri" w:cs="宋体" w:hint="eastAsia"/>
                <w:strike/>
                <w:highlight w:val="red"/>
              </w:rPr>
              <w:t>5.2.2.3  REESS</w:t>
            </w:r>
            <w:proofErr w:type="spellStart"/>
            <w:r w:rsidRPr="00C7777F">
              <w:rPr>
                <w:rFonts w:ascii="Calibri" w:hAnsi="Calibri" w:cs="宋体" w:hint="eastAsia"/>
                <w:strike/>
                <w:highlight w:val="red"/>
              </w:rPr>
              <w:t>热事件报警</w:t>
            </w:r>
            <w:proofErr w:type="spellEnd"/>
          </w:p>
          <w:p w14:paraId="43FDB22B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Calibri" w:hAnsi="Calibri" w:cs="宋体"/>
                <w:strike/>
                <w:noProof/>
                <w:highlight w:val="red"/>
                <w:lang w:val="en-US" w:eastAsia="zh-CN"/>
              </w:rPr>
              <w:drawing>
                <wp:inline distT="0" distB="0" distL="0" distR="0" wp14:anchorId="77B6578C" wp14:editId="29498A26">
                  <wp:extent cx="4478655" cy="533400"/>
                  <wp:effectExtent l="0" t="0" r="0" b="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65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4290" w:rsidRPr="00C7777F" w14:paraId="04DE273D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030B5E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D7F4FB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无</w:t>
            </w:r>
          </w:p>
        </w:tc>
      </w:tr>
    </w:tbl>
    <w:p w14:paraId="5B3712D0" w14:textId="77777777" w:rsidR="00CA2C5F" w:rsidRDefault="00CA2C5F">
      <w:pPr>
        <w:rPr>
          <w:lang w:eastAsia="zh-CN"/>
        </w:rPr>
      </w:pPr>
    </w:p>
    <w:p w14:paraId="6AD98C41" w14:textId="77777777" w:rsidR="00CA2C5F" w:rsidRDefault="00B42207">
      <w:pPr>
        <w:pStyle w:val="2"/>
      </w:pPr>
      <w:proofErr w:type="spellStart"/>
      <w:r>
        <w:t>电机及控制器系统显示</w:t>
      </w:r>
      <w:proofErr w:type="spellEnd"/>
    </w:p>
    <w:p w14:paraId="36E67986" w14:textId="48E2B433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电机转速指示</w:t>
      </w: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2380"/>
        <w:gridCol w:w="7934"/>
      </w:tblGrid>
      <w:tr w:rsidR="00CA2C5F" w14:paraId="16A17D4B" w14:textId="77777777">
        <w:trPr>
          <w:trHeight w:val="611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42D0D056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9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FD5581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电机转速指示</w:t>
            </w:r>
            <w:proofErr w:type="spellEnd"/>
          </w:p>
        </w:tc>
      </w:tr>
      <w:tr w:rsidR="00CA2C5F" w14:paraId="22F75B16" w14:textId="77777777">
        <w:trPr>
          <w:trHeight w:val="397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C50614A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B132D1" w14:textId="617FFDAE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仪表从CAN总线获得电机转速信号，</w:t>
            </w:r>
            <w:r w:rsidR="00B46CD4">
              <w:rPr>
                <w:rFonts w:ascii="宋体" w:hAnsi="宋体" w:cs="Arial" w:hint="eastAsia"/>
                <w:sz w:val="20"/>
                <w:szCs w:val="20"/>
                <w:lang w:eastAsia="zh-CN"/>
              </w:rPr>
              <w:t>并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显示电机转速</w:t>
            </w:r>
          </w:p>
        </w:tc>
      </w:tr>
      <w:tr w:rsidR="00CA2C5F" w14:paraId="6472D8E8" w14:textId="77777777">
        <w:trPr>
          <w:trHeight w:val="834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66E28B2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1BF600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0AB946D4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1.ON</w:t>
            </w:r>
            <w:proofErr w:type="gramStart"/>
            <w:r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>
              <w:rPr>
                <w:rFonts w:hint="eastAsia"/>
                <w:sz w:val="20"/>
                <w:lang w:eastAsia="zh-CN"/>
              </w:rPr>
              <w:t>电源接通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00DEEAEB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且收到电机控制器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  <w:tbl>
            <w:tblPr>
              <w:tblW w:w="7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7"/>
              <w:gridCol w:w="1825"/>
              <w:gridCol w:w="709"/>
              <w:gridCol w:w="567"/>
              <w:gridCol w:w="708"/>
              <w:gridCol w:w="2694"/>
            </w:tblGrid>
            <w:tr w:rsidR="00CA2C5F" w14:paraId="358FAEF1" w14:textId="77777777">
              <w:tc>
                <w:tcPr>
                  <w:tcW w:w="1177" w:type="dxa"/>
                  <w:shd w:val="clear" w:color="auto" w:fill="auto"/>
                </w:tcPr>
                <w:p w14:paraId="02E6D9D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6D3EF35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230AB38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6C95F58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08" w:type="dxa"/>
                </w:tcPr>
                <w:p w14:paraId="4FF8C0F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1510837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6F397786" w14:textId="77777777">
              <w:tc>
                <w:tcPr>
                  <w:tcW w:w="1177" w:type="dxa"/>
                  <w:shd w:val="clear" w:color="auto" w:fill="auto"/>
                </w:tcPr>
                <w:p w14:paraId="6437170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ascii="宋体" w:hAnsi="宋体"/>
                    </w:rPr>
                    <w:t>0CFF11EF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307C8D8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电机转速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354EC0F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5~</w:t>
                  </w:r>
                  <w:r>
                    <w:rPr>
                      <w:sz w:val="20"/>
                    </w:rPr>
                    <w:t>6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294DE22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08" w:type="dxa"/>
                  <w:shd w:val="clear" w:color="auto" w:fill="auto"/>
                </w:tcPr>
                <w:p w14:paraId="2BE8E56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0.02s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20B4887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:0.25rpm;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:0rpm;</w:t>
                  </w:r>
                </w:p>
                <w:p w14:paraId="48E408F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</w:t>
                  </w:r>
                  <w:r>
                    <w:rPr>
                      <w:sz w:val="20"/>
                    </w:rPr>
                    <w:t>9000</w:t>
                  </w:r>
                  <w:r>
                    <w:rPr>
                      <w:rFonts w:hint="eastAsia"/>
                      <w:sz w:val="20"/>
                    </w:rPr>
                    <w:t>rpm</w:t>
                  </w:r>
                </w:p>
              </w:tc>
            </w:tr>
          </w:tbl>
          <w:p w14:paraId="0AAB3091" w14:textId="77777777" w:rsidR="00CA2C5F" w:rsidRDefault="00CA2C5F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  <w:tr w:rsidR="00CA2C5F" w14:paraId="11411C2C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4F818E5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DFD026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电机转速实时指示仪表上，大于5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000按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5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000显示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2620DF3E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9E279B6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63F7A9" w14:textId="77777777" w:rsidR="00CA2C5F" w:rsidRDefault="00CA2C5F">
            <w:pPr>
              <w:rPr>
                <w:sz w:val="20"/>
                <w:szCs w:val="20"/>
                <w:lang w:eastAsia="zh-CN"/>
              </w:rPr>
            </w:pPr>
          </w:p>
        </w:tc>
      </w:tr>
      <w:tr w:rsidR="00CA2C5F" w14:paraId="7937A7DA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62126FD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E18D1A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7EF0C70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8BD1768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或无电机转速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</w:tc>
      </w:tr>
      <w:tr w:rsidR="00CA2C5F" w14:paraId="6DCD2C12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72F4370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3B1999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4551CA5D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电机转速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</w:tc>
      </w:tr>
      <w:tr w:rsidR="00CA2C5F" w14:paraId="4DEDF704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320AA05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2768D8" w14:textId="77777777" w:rsidR="00CA2C5F" w:rsidRDefault="00CA2C5F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28371C00" w14:textId="77777777">
        <w:trPr>
          <w:trHeight w:val="27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3D2A386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2D376" w14:textId="77777777" w:rsidR="00CA2C5F" w:rsidRDefault="00CA2C5F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</w:tbl>
    <w:p w14:paraId="653A0670" w14:textId="77777777" w:rsidR="00CA2C5F" w:rsidRDefault="00CA2C5F">
      <w:pPr>
        <w:rPr>
          <w:lang w:eastAsia="zh-CN"/>
        </w:rPr>
      </w:pPr>
    </w:p>
    <w:p w14:paraId="3B69F05E" w14:textId="7D230469" w:rsidR="005E17A2" w:rsidRDefault="005E17A2" w:rsidP="005E17A2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lastRenderedPageBreak/>
        <w:t>电机超速报警</w:t>
      </w: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2380"/>
        <w:gridCol w:w="7934"/>
      </w:tblGrid>
      <w:tr w:rsidR="005E17A2" w14:paraId="05E6418F" w14:textId="77777777" w:rsidTr="002563DC">
        <w:trPr>
          <w:trHeight w:val="611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6A370A08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9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C88C479" w14:textId="67044AC5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电机超速报警</w:t>
            </w:r>
            <w:proofErr w:type="spellEnd"/>
          </w:p>
        </w:tc>
      </w:tr>
      <w:tr w:rsidR="005E17A2" w14:paraId="4BCDCACA" w14:textId="77777777" w:rsidTr="002563DC">
        <w:trPr>
          <w:trHeight w:val="397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D6DB821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3DB823" w14:textId="42B229BF" w:rsidR="005E17A2" w:rsidRDefault="005E17A2" w:rsidP="005E17A2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总线获电机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超速报警DM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1报文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，电机超速。</w:t>
            </w:r>
          </w:p>
        </w:tc>
      </w:tr>
      <w:tr w:rsidR="005E17A2" w14:paraId="33A14165" w14:textId="77777777" w:rsidTr="002563DC">
        <w:trPr>
          <w:trHeight w:val="834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0E98A70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70C97A" w14:textId="77777777" w:rsidR="005E17A2" w:rsidRDefault="005E17A2" w:rsidP="002563DC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23EDF82E" w14:textId="77777777" w:rsidR="005E17A2" w:rsidRDefault="005E17A2" w:rsidP="002563DC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1.ON</w:t>
            </w:r>
            <w:proofErr w:type="gramStart"/>
            <w:r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>
              <w:rPr>
                <w:rFonts w:hint="eastAsia"/>
                <w:sz w:val="20"/>
                <w:lang w:eastAsia="zh-CN"/>
              </w:rPr>
              <w:t>电源接通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7B56D2A7" w14:textId="320BF0E1" w:rsidR="005E17A2" w:rsidRDefault="005E17A2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且收到电机控制器</w:t>
            </w:r>
            <w:r w:rsidR="00A94CCD">
              <w:rPr>
                <w:rFonts w:hint="eastAsia"/>
                <w:sz w:val="20"/>
                <w:szCs w:val="20"/>
                <w:lang w:eastAsia="zh-CN"/>
              </w:rPr>
              <w:t>DM1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  <w:p w14:paraId="0F24BA76" w14:textId="36232D61" w:rsidR="00A94CCD" w:rsidRDefault="00A94CCD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SPN</w:t>
            </w:r>
            <w:r>
              <w:rPr>
                <w:rFonts w:hint="eastAsia"/>
                <w:sz w:val="20"/>
                <w:szCs w:val="20"/>
                <w:lang w:eastAsia="zh-CN"/>
              </w:rPr>
              <w:t>-FMI</w:t>
            </w:r>
            <w:r>
              <w:rPr>
                <w:rFonts w:hint="eastAsia"/>
                <w:sz w:val="20"/>
                <w:szCs w:val="20"/>
                <w:lang w:eastAsia="zh-CN"/>
              </w:rPr>
              <w:t>：</w:t>
            </w:r>
            <w:r w:rsidRPr="00A94CCD"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521702</w:t>
            </w:r>
            <w:r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-</w:t>
            </w:r>
            <w:r w:rsidRPr="00A94CCD"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16</w:t>
            </w:r>
            <w:r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，</w:t>
            </w:r>
            <w:r w:rsidRPr="00A94CCD"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521702</w:t>
            </w:r>
            <w:r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-</w:t>
            </w:r>
            <w:r>
              <w:rPr>
                <w:rFonts w:ascii="宋体" w:eastAsia="宋体" w:hAnsi="宋体" w:cs="宋体"/>
                <w:color w:val="000000"/>
                <w:lang w:val="en-US" w:eastAsia="zh-CN"/>
              </w:rPr>
              <w:t>0</w:t>
            </w:r>
          </w:p>
          <w:p w14:paraId="0F1208BA" w14:textId="77777777" w:rsidR="00A94CCD" w:rsidRDefault="00A94CCD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  <w:p w14:paraId="3B43D077" w14:textId="77777777" w:rsidR="005E17A2" w:rsidRDefault="005E17A2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  <w:tr w:rsidR="005E17A2" w14:paraId="0BAD3D3E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C568334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F42E9E" w14:textId="0DDD9159" w:rsidR="005E17A2" w:rsidRDefault="00A94CCD" w:rsidP="00A94CCD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仪表提醒“电机转速超速，请注意！”</w:t>
            </w:r>
          </w:p>
        </w:tc>
      </w:tr>
      <w:tr w:rsidR="005E17A2" w14:paraId="3DAE15CB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0131ED6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92AAC5" w14:textId="524B4F76" w:rsidR="005E17A2" w:rsidRDefault="00A94CCD" w:rsidP="002563DC">
            <w:pPr>
              <w:rPr>
                <w:sz w:val="20"/>
                <w:szCs w:val="20"/>
                <w:lang w:eastAsia="zh-CN"/>
              </w:rPr>
            </w:pPr>
            <w:r w:rsidRPr="00A94CCD">
              <w:rPr>
                <w:rFonts w:ascii="宋体" w:hAnsi="宋体" w:cs="Arial" w:hint="eastAsia"/>
                <w:sz w:val="20"/>
                <w:szCs w:val="20"/>
                <w:lang w:eastAsia="zh-CN"/>
              </w:rPr>
              <w:t>语音“发动机已超速，请注意” ，语音结束后，蜂鸣报警，频率1Hz，若在语音播报过程中，发动机转速降到报警消除转速，当前播报的语音结束即停止。若在蜂鸣报警过程中，发动机转速降到报警消除转速，蜂鸣报警立即停止。</w:t>
            </w:r>
          </w:p>
        </w:tc>
      </w:tr>
      <w:tr w:rsidR="005E17A2" w14:paraId="1EDED6DE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A86D87F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2C727B" w14:textId="77777777" w:rsidR="005E17A2" w:rsidRDefault="005E17A2" w:rsidP="002563DC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E309333" w14:textId="77777777" w:rsidR="005E17A2" w:rsidRDefault="005E17A2" w:rsidP="002563DC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88C066A" w14:textId="2D5CBC3E" w:rsidR="005E17A2" w:rsidRDefault="005E17A2" w:rsidP="002563DC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 w:rsidR="00CE50A3">
              <w:rPr>
                <w:rFonts w:hint="eastAsia"/>
                <w:sz w:val="20"/>
                <w:szCs w:val="20"/>
                <w:lang w:eastAsia="zh-CN"/>
              </w:rPr>
              <w:t>或无电机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</w:tc>
      </w:tr>
      <w:tr w:rsidR="005E17A2" w14:paraId="18E0B46C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5E5CBA0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C1B62E" w14:textId="77777777" w:rsidR="005E17A2" w:rsidRDefault="005E17A2" w:rsidP="002563DC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1176E29F" w14:textId="77777777" w:rsidR="005E17A2" w:rsidRDefault="005E17A2" w:rsidP="002563DC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电机转速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</w:tc>
      </w:tr>
      <w:tr w:rsidR="005E17A2" w14:paraId="5E1F3DC6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F7651B9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2A12C6" w14:textId="77777777" w:rsidR="005E17A2" w:rsidRDefault="005E17A2" w:rsidP="002563DC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5E17A2" w14:paraId="03C838D7" w14:textId="77777777" w:rsidTr="002563DC">
        <w:trPr>
          <w:trHeight w:val="27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6F91BAE8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BC384A" w14:textId="77777777" w:rsidR="005E17A2" w:rsidRDefault="005E17A2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</w:tbl>
    <w:p w14:paraId="7F4BFBE1" w14:textId="77777777" w:rsidR="005E17A2" w:rsidRDefault="005E17A2">
      <w:pPr>
        <w:rPr>
          <w:lang w:eastAsia="zh-CN"/>
        </w:rPr>
      </w:pPr>
    </w:p>
    <w:p w14:paraId="210AEE70" w14:textId="77777777" w:rsidR="005E17A2" w:rsidRDefault="005E17A2">
      <w:pPr>
        <w:rPr>
          <w:lang w:eastAsia="zh-CN"/>
        </w:rPr>
      </w:pPr>
    </w:p>
    <w:p w14:paraId="7E15D9BD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电机系统故障</w:t>
      </w:r>
    </w:p>
    <w:tbl>
      <w:tblPr>
        <w:tblW w:w="10317" w:type="dxa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8985"/>
      </w:tblGrid>
      <w:tr w:rsidR="00CA2C5F" w14:paraId="20762F0D" w14:textId="77777777">
        <w:trPr>
          <w:trHeight w:val="464"/>
          <w:jc w:val="center"/>
        </w:trPr>
        <w:tc>
          <w:tcPr>
            <w:tcW w:w="13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274F2CC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985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376D28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电机系统故障</w:t>
            </w:r>
            <w:proofErr w:type="spellEnd"/>
          </w:p>
        </w:tc>
      </w:tr>
      <w:tr w:rsidR="00CA2C5F" w14:paraId="491E3FF2" w14:textId="77777777">
        <w:trPr>
          <w:trHeight w:val="337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0F7C23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BE19BA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电机故障指示灯</w:t>
            </w:r>
            <w:proofErr w:type="spellEnd"/>
          </w:p>
        </w:tc>
      </w:tr>
      <w:tr w:rsidR="00CA2C5F" w14:paraId="1A0C23F7" w14:textId="77777777">
        <w:trPr>
          <w:trHeight w:val="834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88809B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EAAE45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钥匙ON有效 且</w:t>
            </w:r>
          </w:p>
          <w:p w14:paraId="172C444B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1、电机控制系统红色报警灯亮报文有效</w:t>
            </w:r>
          </w:p>
          <w:p w14:paraId="18449FB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（单个故障ID=0x18FECAEF一个以上故障ID：18ECFFEF,18EBFFEF）        </w:t>
            </w:r>
          </w:p>
          <w:p w14:paraId="1BAF878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2、电机控制系统黄色报警灯亮报文有效</w:t>
            </w:r>
          </w:p>
          <w:p w14:paraId="37EFC07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（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单个故障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ID=0x18FECAEF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一个以上故障ID：18ECFFEF,18EBFFEF  ）       </w:t>
            </w:r>
          </w:p>
          <w:p w14:paraId="03B6FDA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3、连续5秒未接收到电机控制器外发报文</w:t>
            </w:r>
          </w:p>
          <w:p w14:paraId="1E2CDB03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（ID=0x0CFF11EF）</w:t>
            </w:r>
          </w:p>
          <w:p w14:paraId="39DACD8B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以上任意条件满足，电机故障指示灯点亮电机故障指示</w:t>
            </w:r>
          </w:p>
        </w:tc>
      </w:tr>
      <w:tr w:rsidR="00CA2C5F" w14:paraId="369D1728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ECC85B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33505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点亮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电机故障指示灯</w:t>
            </w:r>
            <w:proofErr w:type="spellEnd"/>
          </w:p>
        </w:tc>
      </w:tr>
      <w:tr w:rsidR="00CA2C5F" w14:paraId="5F71ACAE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38E2A4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F9C4D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6C00F8B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3ABA5735" wp14:editId="19B05E9A">
                  <wp:extent cx="388620" cy="315595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540" cy="322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518BE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588926AF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6FA883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48B398" w14:textId="77777777" w:rsidR="00CA2C5F" w:rsidRDefault="00B42207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41EB399" w14:textId="77777777" w:rsidR="00CA2C5F" w:rsidRDefault="00B42207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8DCC54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或未收到电机故障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 w:rsidR="00CA2C5F" w14:paraId="6E7FA5DA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09DE50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676AF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DM1</w:t>
            </w:r>
            <w:r>
              <w:rPr>
                <w:rFonts w:hint="eastAsia"/>
                <w:sz w:val="20"/>
                <w:lang w:eastAsia="zh-CN"/>
              </w:rPr>
              <w:t>或报文超时</w:t>
            </w:r>
          </w:p>
        </w:tc>
      </w:tr>
      <w:tr w:rsidR="00CA2C5F" w14:paraId="344807A6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20A7C6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535DF3" w14:textId="7CAF6CC5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4A5A3303" w14:textId="77777777" w:rsidR="00CA2C5F" w:rsidRDefault="00CA2C5F">
      <w:pPr>
        <w:spacing w:after="0"/>
        <w:rPr>
          <w:lang w:val="en-US" w:eastAsia="zh-CN"/>
        </w:rPr>
      </w:pPr>
    </w:p>
    <w:p w14:paraId="0163CD6A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电机系统过</w:t>
      </w:r>
      <w:proofErr w:type="spellEnd"/>
      <w:r>
        <w:rPr>
          <w:rFonts w:hint="eastAsia"/>
          <w:lang w:eastAsia="zh-CN"/>
        </w:rPr>
        <w:t>温</w:t>
      </w:r>
    </w:p>
    <w:tbl>
      <w:tblPr>
        <w:tblW w:w="10055" w:type="dxa"/>
        <w:jc w:val="center"/>
        <w:tblLayout w:type="fixed"/>
        <w:tblLook w:val="04A0" w:firstRow="1" w:lastRow="0" w:firstColumn="1" w:lastColumn="0" w:noHBand="0" w:noVBand="1"/>
      </w:tblPr>
      <w:tblGrid>
        <w:gridCol w:w="1201"/>
        <w:gridCol w:w="8854"/>
      </w:tblGrid>
      <w:tr w:rsidR="00CA2C5F" w14:paraId="10ED1926" w14:textId="77777777">
        <w:trPr>
          <w:trHeight w:val="529"/>
          <w:jc w:val="center"/>
        </w:trPr>
        <w:tc>
          <w:tcPr>
            <w:tcW w:w="1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6CCC0E6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5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B50AC4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电机系统过温</w:t>
            </w:r>
            <w:proofErr w:type="spellEnd"/>
          </w:p>
        </w:tc>
      </w:tr>
      <w:tr w:rsidR="00CA2C5F" w14:paraId="438B7651" w14:textId="77777777">
        <w:trPr>
          <w:trHeight w:val="325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2EA910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CBC68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电机系统过温</w:t>
            </w:r>
            <w:proofErr w:type="spellEnd"/>
          </w:p>
        </w:tc>
      </w:tr>
      <w:tr w:rsidR="00CA2C5F" w14:paraId="2D70F435" w14:textId="77777777">
        <w:trPr>
          <w:trHeight w:val="834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46DC6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81AF70" w14:textId="77777777" w:rsidR="00CA2C5F" w:rsidRDefault="00B42207">
            <w:pPr>
              <w:spacing w:after="0"/>
            </w:pPr>
            <w:proofErr w:type="spellStart"/>
            <w:r>
              <w:rPr>
                <w:rFonts w:hint="eastAsia"/>
              </w:rPr>
              <w:t>钥匙</w:t>
            </w:r>
            <w:proofErr w:type="spellEnd"/>
            <w:r>
              <w:rPr>
                <w:rFonts w:hint="eastAsia"/>
              </w:rPr>
              <w:t>ON</w:t>
            </w:r>
            <w:proofErr w:type="spellStart"/>
            <w:r>
              <w:rPr>
                <w:rFonts w:hint="eastAsia"/>
              </w:rPr>
              <w:t>有效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且</w:t>
            </w:r>
          </w:p>
          <w:p w14:paraId="57341DA0" w14:textId="50849FFB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电机控制系统DM1_EF故障报文有效</w:t>
            </w:r>
            <w:r w:rsidR="007775FC">
              <w:rPr>
                <w:rFonts w:ascii="宋体" w:hAnsi="宋体" w:hint="eastAsia"/>
                <w:lang w:eastAsia="zh-CN"/>
              </w:rPr>
              <w:t>：</w:t>
            </w:r>
          </w:p>
          <w:p w14:paraId="056156F9" w14:textId="19FE7A2B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电机绕组温度SPN=521703 FMI=16 </w:t>
            </w:r>
            <w:r w:rsidR="007775FC">
              <w:rPr>
                <w:rFonts w:ascii="宋体" w:hAnsi="宋体" w:hint="eastAsia"/>
                <w:lang w:eastAsia="zh-CN"/>
              </w:rPr>
              <w:t>或SPN=521703 FMI=</w:t>
            </w:r>
            <w:r w:rsidR="007775FC">
              <w:rPr>
                <w:rFonts w:ascii="宋体" w:hAnsi="宋体"/>
                <w:lang w:eastAsia="zh-CN"/>
              </w:rPr>
              <w:t>0</w:t>
            </w:r>
            <w:r>
              <w:rPr>
                <w:rFonts w:ascii="宋体" w:hAnsi="宋体" w:hint="eastAsia"/>
                <w:lang w:eastAsia="zh-CN"/>
              </w:rPr>
              <w:t xml:space="preserve">     或</w:t>
            </w:r>
          </w:p>
          <w:p w14:paraId="02524BC1" w14:textId="571C4814" w:rsidR="00CA2C5F" w:rsidRDefault="00B42207">
            <w:pPr>
              <w:spacing w:after="0"/>
              <w:rPr>
                <w:lang w:eastAsia="zh-CN"/>
              </w:rPr>
            </w:pPr>
            <w:proofErr w:type="gramStart"/>
            <w:r>
              <w:rPr>
                <w:rFonts w:ascii="宋体" w:hAnsi="宋体" w:hint="eastAsia"/>
                <w:lang w:eastAsia="zh-CN"/>
              </w:rPr>
              <w:t>功率功率</w:t>
            </w:r>
            <w:proofErr w:type="gramEnd"/>
            <w:r>
              <w:rPr>
                <w:rFonts w:ascii="宋体" w:hAnsi="宋体" w:hint="eastAsia"/>
                <w:lang w:eastAsia="zh-CN"/>
              </w:rPr>
              <w:t>模块温度</w:t>
            </w:r>
            <w:r w:rsidR="007775FC">
              <w:rPr>
                <w:rFonts w:ascii="宋体" w:hAnsi="宋体" w:hint="eastAsia"/>
                <w:lang w:eastAsia="zh-CN"/>
              </w:rPr>
              <w:t xml:space="preserve"> SPN=52170</w:t>
            </w:r>
            <w:r w:rsidR="007775FC">
              <w:rPr>
                <w:rFonts w:ascii="宋体" w:hAnsi="宋体"/>
                <w:lang w:eastAsia="zh-CN"/>
              </w:rPr>
              <w:t>4</w:t>
            </w:r>
            <w:r>
              <w:rPr>
                <w:rFonts w:ascii="宋体" w:hAnsi="宋体" w:hint="eastAsia"/>
                <w:lang w:eastAsia="zh-CN"/>
              </w:rPr>
              <w:t xml:space="preserve"> FMI=16</w:t>
            </w:r>
            <w:r w:rsidR="007775FC">
              <w:rPr>
                <w:rFonts w:ascii="宋体" w:hAnsi="宋体" w:hint="eastAsia"/>
                <w:lang w:eastAsia="zh-CN"/>
              </w:rPr>
              <w:t>或SPN=52170</w:t>
            </w:r>
            <w:r w:rsidR="007775FC">
              <w:rPr>
                <w:rFonts w:ascii="宋体" w:hAnsi="宋体"/>
                <w:lang w:eastAsia="zh-CN"/>
              </w:rPr>
              <w:t>4</w:t>
            </w:r>
            <w:r w:rsidR="007775FC">
              <w:rPr>
                <w:rFonts w:ascii="宋体" w:hAnsi="宋体" w:hint="eastAsia"/>
                <w:lang w:eastAsia="zh-CN"/>
              </w:rPr>
              <w:t xml:space="preserve"> FMI=</w:t>
            </w:r>
            <w:r w:rsidR="007775FC">
              <w:rPr>
                <w:rFonts w:ascii="宋体" w:hAnsi="宋体"/>
                <w:lang w:eastAsia="zh-CN"/>
              </w:rPr>
              <w:t>0</w:t>
            </w:r>
          </w:p>
          <w:p w14:paraId="2A30CE8E" w14:textId="77777777" w:rsidR="007775FC" w:rsidRDefault="007775F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07701A39" w14:textId="77777777">
        <w:trPr>
          <w:trHeight w:val="1142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1555ED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23F975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报警灯</w:t>
            </w:r>
          </w:p>
          <w:p w14:paraId="3625BC72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图标：</w:t>
            </w:r>
            <w:r>
              <w:rPr>
                <w:rFonts w:ascii="宋体" w:hAnsi="宋体"/>
                <w:lang w:eastAsia="zh-CN"/>
              </w:rPr>
              <w:t xml:space="preserve"> </w:t>
            </w:r>
            <w:r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1E2A0553" wp14:editId="4D1B10A7">
                  <wp:extent cx="403860" cy="354965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21" cy="35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BB2B1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颜色：红色</w:t>
            </w:r>
          </w:p>
        </w:tc>
      </w:tr>
      <w:tr w:rsidR="00CA2C5F" w14:paraId="76F11E0F" w14:textId="77777777">
        <w:trPr>
          <w:trHeight w:val="270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2AAB786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4F8013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44E0F117" w14:textId="77777777">
        <w:trPr>
          <w:trHeight w:val="270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B1B186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7A637B" w14:textId="77777777" w:rsidR="00974DAE" w:rsidRDefault="00974DAE" w:rsidP="00974DAE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C4749C9" w14:textId="77777777" w:rsidR="00974DAE" w:rsidRDefault="00974DAE" w:rsidP="00974DAE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9838061" w14:textId="05E697A3" w:rsidR="00CA2C5F" w:rsidRDefault="00974DAE" w:rsidP="00974DAE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或未收到电机故障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 w:rsidR="00CA2C5F" w14:paraId="3EC0B4B1" w14:textId="77777777">
        <w:trPr>
          <w:trHeight w:val="270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48DCFE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6DB4DF" w14:textId="6F27C0B0" w:rsidR="00CA2C5F" w:rsidRDefault="00974DAE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DM1</w:t>
            </w:r>
            <w:proofErr w:type="spellStart"/>
            <w:r>
              <w:rPr>
                <w:rFonts w:ascii="宋体" w:hAnsi="宋体" w:cs="Arial"/>
                <w:sz w:val="20"/>
                <w:szCs w:val="20"/>
              </w:rPr>
              <w:t>报文</w:t>
            </w:r>
            <w:proofErr w:type="spellEnd"/>
          </w:p>
        </w:tc>
      </w:tr>
      <w:tr w:rsidR="00CA2C5F" w14:paraId="00A257E7" w14:textId="77777777">
        <w:trPr>
          <w:trHeight w:val="270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1E0B07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DD6CC4" w14:textId="318C693F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6F12E1FA" w14:textId="77777777" w:rsidR="00CA2C5F" w:rsidRDefault="00CA2C5F">
      <w:pPr>
        <w:spacing w:after="0"/>
        <w:rPr>
          <w:lang w:eastAsia="zh-CN"/>
        </w:rPr>
      </w:pPr>
    </w:p>
    <w:p w14:paraId="42742257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电机功率</w:t>
      </w:r>
    </w:p>
    <w:tbl>
      <w:tblPr>
        <w:tblW w:w="10375" w:type="dxa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9014"/>
      </w:tblGrid>
      <w:tr w:rsidR="00CA2C5F" w14:paraId="4E511CEB" w14:textId="77777777">
        <w:trPr>
          <w:trHeight w:val="611"/>
          <w:jc w:val="center"/>
        </w:trPr>
        <w:tc>
          <w:tcPr>
            <w:tcW w:w="1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C5645F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901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4C7C159" w14:textId="2ACABB95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电机功率显示</w:t>
            </w:r>
            <w:r w:rsidR="00D15804"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（</w:t>
            </w:r>
            <w:r w:rsidR="00A151AA"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或</w:t>
            </w:r>
            <w:r w:rsidR="00D15804"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双电机）</w:t>
            </w:r>
          </w:p>
        </w:tc>
      </w:tr>
      <w:tr w:rsidR="00CA2C5F" w14:paraId="41585AE1" w14:textId="77777777">
        <w:trPr>
          <w:trHeight w:val="834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8CF35F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553ED5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仪表根据收到的电机转速和电机扭矩总线信号，计算电机当前功率</w:t>
            </w:r>
          </w:p>
        </w:tc>
      </w:tr>
      <w:tr w:rsidR="00CA2C5F" w14:paraId="469B95A7" w14:textId="77777777">
        <w:trPr>
          <w:trHeight w:val="834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5A339F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F466FF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681FEE38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1F5EDFD5" w14:textId="29946A3C" w:rsidR="00D15804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经过仪表计算电机</w:t>
            </w:r>
            <w:r w:rsidR="006A48FD">
              <w:rPr>
                <w:rFonts w:hint="eastAsia"/>
                <w:sz w:val="20"/>
                <w:lang w:eastAsia="zh-CN"/>
              </w:rPr>
              <w:t>功率</w:t>
            </w:r>
          </w:p>
          <w:p w14:paraId="3DBC3E5D" w14:textId="6671D557" w:rsidR="006A48FD" w:rsidRDefault="006A48FD">
            <w:pPr>
              <w:spacing w:after="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对于匹配单电机</w:t>
            </w:r>
            <w:r>
              <w:rPr>
                <w:rFonts w:hint="eastAsia"/>
                <w:sz w:val="20"/>
                <w:lang w:eastAsia="zh-CN"/>
              </w:rPr>
              <w:t>，</w:t>
            </w:r>
            <w:r>
              <w:rPr>
                <w:sz w:val="20"/>
                <w:lang w:eastAsia="zh-CN"/>
              </w:rPr>
              <w:t>只有一个</w:t>
            </w:r>
            <w:r>
              <w:rPr>
                <w:sz w:val="20"/>
                <w:lang w:eastAsia="zh-CN"/>
              </w:rPr>
              <w:t>MCU</w:t>
            </w:r>
            <w:r>
              <w:rPr>
                <w:rFonts w:hint="eastAsia"/>
                <w:sz w:val="20"/>
                <w:lang w:eastAsia="zh-CN"/>
              </w:rPr>
              <w:t>，控制器</w:t>
            </w:r>
            <w:r>
              <w:rPr>
                <w:sz w:val="20"/>
                <w:lang w:eastAsia="zh-CN"/>
              </w:rPr>
              <w:t>ID</w:t>
            </w:r>
            <w:r>
              <w:rPr>
                <w:sz w:val="20"/>
                <w:lang w:eastAsia="zh-CN"/>
              </w:rPr>
              <w:t>为</w:t>
            </w:r>
            <w:r>
              <w:rPr>
                <w:rFonts w:hint="eastAsia"/>
                <w:sz w:val="20"/>
                <w:lang w:eastAsia="zh-CN"/>
              </w:rPr>
              <w:t>0x</w:t>
            </w:r>
            <w:r>
              <w:rPr>
                <w:rFonts w:ascii="宋体" w:hAnsi="宋体"/>
                <w:lang w:eastAsia="zh-CN"/>
              </w:rPr>
              <w:t>0CFF11EF</w:t>
            </w:r>
            <w:r>
              <w:rPr>
                <w:rFonts w:ascii="宋体" w:hAnsi="宋体" w:hint="eastAsia"/>
                <w:lang w:eastAsia="zh-CN"/>
              </w:rPr>
              <w:t>，</w:t>
            </w:r>
            <w:r>
              <w:rPr>
                <w:rFonts w:ascii="宋体" w:hAnsi="宋体"/>
                <w:lang w:eastAsia="zh-CN"/>
              </w:rPr>
              <w:t>对于双电机</w:t>
            </w:r>
            <w:r>
              <w:rPr>
                <w:rFonts w:ascii="宋体" w:hAnsi="宋体" w:hint="eastAsia"/>
                <w:lang w:eastAsia="zh-CN"/>
              </w:rPr>
              <w:t>，</w:t>
            </w:r>
            <w:r>
              <w:rPr>
                <w:rFonts w:ascii="宋体" w:hAnsi="宋体"/>
                <w:lang w:eastAsia="zh-CN"/>
              </w:rPr>
              <w:t>两个MCU</w:t>
            </w:r>
            <w:r>
              <w:rPr>
                <w:rFonts w:ascii="宋体" w:hAnsi="宋体" w:hint="eastAsia"/>
                <w:lang w:eastAsia="zh-CN"/>
              </w:rPr>
              <w:t>，</w:t>
            </w:r>
            <w:r>
              <w:rPr>
                <w:rFonts w:ascii="宋体" w:hAnsi="宋体"/>
                <w:lang w:eastAsia="zh-CN"/>
              </w:rPr>
              <w:t>控制器ID为</w:t>
            </w:r>
            <w:r>
              <w:rPr>
                <w:rFonts w:hint="eastAsia"/>
                <w:sz w:val="20"/>
                <w:lang w:eastAsia="zh-CN"/>
              </w:rPr>
              <w:t>0x</w:t>
            </w:r>
            <w:r>
              <w:rPr>
                <w:rFonts w:ascii="宋体" w:hAnsi="宋体"/>
                <w:lang w:eastAsia="zh-CN"/>
              </w:rPr>
              <w:t>0CFF11EF和</w:t>
            </w:r>
            <w:r>
              <w:rPr>
                <w:rFonts w:ascii="宋体" w:hAnsi="宋体" w:hint="eastAsia"/>
                <w:lang w:eastAsia="zh-CN"/>
              </w:rPr>
              <w:t>0x</w:t>
            </w:r>
            <w:r>
              <w:rPr>
                <w:rFonts w:ascii="宋体" w:hAnsi="宋体"/>
                <w:lang w:eastAsia="zh-CN"/>
              </w:rPr>
              <w:t>0CFF11</w:t>
            </w:r>
            <w:r w:rsidRPr="006A48FD">
              <w:rPr>
                <w:rFonts w:ascii="宋体" w:hAnsi="宋体"/>
                <w:lang w:eastAsia="zh-CN"/>
              </w:rPr>
              <w:t>F0</w:t>
            </w:r>
            <w:r>
              <w:rPr>
                <w:rFonts w:ascii="宋体" w:hAnsi="宋体" w:hint="eastAsia"/>
                <w:lang w:eastAsia="zh-CN"/>
              </w:rPr>
              <w:t>，仪表显示的</w:t>
            </w:r>
            <w:r w:rsidR="00650F29">
              <w:rPr>
                <w:rFonts w:ascii="宋体" w:hAnsi="宋体" w:hint="eastAsia"/>
                <w:lang w:eastAsia="zh-CN"/>
              </w:rPr>
              <w:t>电机功率</w:t>
            </w:r>
            <w:r>
              <w:rPr>
                <w:rFonts w:ascii="宋体" w:hAnsi="宋体" w:hint="eastAsia"/>
                <w:lang w:eastAsia="zh-CN"/>
              </w:rPr>
              <w:t>为</w:t>
            </w:r>
            <w:r w:rsidR="00650F29">
              <w:rPr>
                <w:rFonts w:ascii="宋体" w:hAnsi="宋体" w:hint="eastAsia"/>
                <w:lang w:eastAsia="zh-CN"/>
              </w:rPr>
              <w:t>两个电机功率之</w:t>
            </w:r>
            <w:proofErr w:type="gramStart"/>
            <w:r w:rsidR="00650F29">
              <w:rPr>
                <w:rFonts w:ascii="宋体" w:hAnsi="宋体" w:hint="eastAsia"/>
                <w:lang w:eastAsia="zh-CN"/>
              </w:rPr>
              <w:t>和</w:t>
            </w:r>
            <w:proofErr w:type="gramEnd"/>
            <w:r w:rsidR="00650F29">
              <w:rPr>
                <w:rFonts w:ascii="宋体" w:hAnsi="宋体" w:hint="eastAsia"/>
                <w:lang w:eastAsia="zh-CN"/>
              </w:rPr>
              <w:t>。</w:t>
            </w:r>
          </w:p>
          <w:p w14:paraId="1A297633" w14:textId="59A309F8" w:rsidR="00D15804" w:rsidRDefault="00D15804">
            <w:pPr>
              <w:spacing w:after="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MCU</w:t>
            </w:r>
            <w:r>
              <w:rPr>
                <w:rFonts w:hint="eastAsia"/>
                <w:sz w:val="20"/>
                <w:lang w:eastAsia="zh-CN"/>
              </w:rPr>
              <w:t>：</w:t>
            </w:r>
          </w:p>
          <w:tbl>
            <w:tblPr>
              <w:tblW w:w="778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7"/>
              <w:gridCol w:w="1266"/>
              <w:gridCol w:w="791"/>
              <w:gridCol w:w="633"/>
              <w:gridCol w:w="791"/>
              <w:gridCol w:w="3069"/>
            </w:tblGrid>
            <w:tr w:rsidR="00D15804" w14:paraId="66CBA32D" w14:textId="77777777" w:rsidTr="00C61A0C">
              <w:trPr>
                <w:trHeight w:val="156"/>
              </w:trPr>
              <w:tc>
                <w:tcPr>
                  <w:tcW w:w="1237" w:type="dxa"/>
                  <w:shd w:val="clear" w:color="auto" w:fill="auto"/>
                </w:tcPr>
                <w:p w14:paraId="411FAE92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66" w:type="dxa"/>
                  <w:shd w:val="clear" w:color="auto" w:fill="auto"/>
                </w:tcPr>
                <w:p w14:paraId="7778E6C2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7439AAD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635CF35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91" w:type="dxa"/>
                </w:tcPr>
                <w:p w14:paraId="7FF14C90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069" w:type="dxa"/>
                  <w:shd w:val="clear" w:color="auto" w:fill="auto"/>
                </w:tcPr>
                <w:p w14:paraId="67133456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D15804" w14:paraId="197AECF9" w14:textId="77777777" w:rsidTr="00C61A0C">
              <w:trPr>
                <w:trHeight w:val="306"/>
              </w:trPr>
              <w:tc>
                <w:tcPr>
                  <w:tcW w:w="1237" w:type="dxa"/>
                  <w:vMerge w:val="restart"/>
                  <w:shd w:val="clear" w:color="auto" w:fill="auto"/>
                  <w:vAlign w:val="center"/>
                </w:tcPr>
                <w:p w14:paraId="2D3FF0A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</w:rPr>
                    <w:t>0CFF11EF</w:t>
                  </w:r>
                </w:p>
              </w:tc>
              <w:tc>
                <w:tcPr>
                  <w:tcW w:w="1266" w:type="dxa"/>
                  <w:shd w:val="clear" w:color="auto" w:fill="auto"/>
                </w:tcPr>
                <w:p w14:paraId="09011C4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电机转速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0AA78EB1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5~</w:t>
                  </w:r>
                  <w:r>
                    <w:rPr>
                      <w:sz w:val="20"/>
                    </w:rPr>
                    <w:t>6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5919D22C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91" w:type="dxa"/>
                  <w:vMerge w:val="restart"/>
                  <w:shd w:val="clear" w:color="auto" w:fill="auto"/>
                </w:tcPr>
                <w:p w14:paraId="4EA0D2D3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0.02s</w:t>
                  </w:r>
                </w:p>
              </w:tc>
              <w:tc>
                <w:tcPr>
                  <w:tcW w:w="3069" w:type="dxa"/>
                  <w:shd w:val="clear" w:color="auto" w:fill="auto"/>
                </w:tcPr>
                <w:p w14:paraId="0AC4D7A0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:0.25rpm;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:0rpm;</w:t>
                  </w:r>
                </w:p>
                <w:p w14:paraId="3C90C8FA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</w:t>
                  </w:r>
                  <w:r>
                    <w:rPr>
                      <w:sz w:val="20"/>
                    </w:rPr>
                    <w:t>9000</w:t>
                  </w:r>
                  <w:r>
                    <w:rPr>
                      <w:rFonts w:hint="eastAsia"/>
                      <w:sz w:val="20"/>
                    </w:rPr>
                    <w:t>rpm</w:t>
                  </w:r>
                </w:p>
              </w:tc>
            </w:tr>
            <w:tr w:rsidR="00D15804" w14:paraId="4754B640" w14:textId="77777777" w:rsidTr="00C61A0C">
              <w:trPr>
                <w:trHeight w:val="320"/>
              </w:trPr>
              <w:tc>
                <w:tcPr>
                  <w:tcW w:w="1237" w:type="dxa"/>
                  <w:vMerge/>
                  <w:shd w:val="clear" w:color="auto" w:fill="auto"/>
                </w:tcPr>
                <w:p w14:paraId="1BE1D13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/>
                    </w:rPr>
                  </w:pPr>
                </w:p>
              </w:tc>
              <w:tc>
                <w:tcPr>
                  <w:tcW w:w="1266" w:type="dxa"/>
                  <w:shd w:val="clear" w:color="auto" w:fill="auto"/>
                </w:tcPr>
                <w:p w14:paraId="4125079F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电机当前转矩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44A23F45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7-8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1F62121C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91" w:type="dxa"/>
                  <w:vMerge/>
                  <w:shd w:val="clear" w:color="auto" w:fill="auto"/>
                </w:tcPr>
                <w:p w14:paraId="105D800F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3069" w:type="dxa"/>
                  <w:shd w:val="clear" w:color="auto" w:fill="auto"/>
                </w:tcPr>
                <w:p w14:paraId="6E0688A7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:1Nm;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:0Nm;</w:t>
                  </w:r>
                </w:p>
                <w:p w14:paraId="0BB55A45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:0-65535Nm</w:t>
                  </w:r>
                </w:p>
              </w:tc>
            </w:tr>
          </w:tbl>
          <w:p w14:paraId="1EB7AD38" w14:textId="77777777" w:rsidR="006A48FD" w:rsidRDefault="006A48FD">
            <w:pPr>
              <w:spacing w:after="0"/>
              <w:rPr>
                <w:sz w:val="20"/>
                <w:lang w:eastAsia="zh-CN"/>
              </w:rPr>
            </w:pPr>
          </w:p>
          <w:p w14:paraId="2994E219" w14:textId="5E13240A" w:rsidR="00D15804" w:rsidRDefault="00D15804">
            <w:pPr>
              <w:spacing w:after="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MCU2</w:t>
            </w:r>
            <w:r>
              <w:rPr>
                <w:rFonts w:hint="eastAsia"/>
                <w:sz w:val="20"/>
                <w:lang w:eastAsia="zh-CN"/>
              </w:rPr>
              <w:t>：</w:t>
            </w:r>
          </w:p>
          <w:tbl>
            <w:tblPr>
              <w:tblW w:w="778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7"/>
              <w:gridCol w:w="1266"/>
              <w:gridCol w:w="791"/>
              <w:gridCol w:w="633"/>
              <w:gridCol w:w="791"/>
              <w:gridCol w:w="3069"/>
            </w:tblGrid>
            <w:tr w:rsidR="00D15804" w14:paraId="54BB5E9B" w14:textId="77777777" w:rsidTr="00C61A0C">
              <w:trPr>
                <w:trHeight w:val="156"/>
              </w:trPr>
              <w:tc>
                <w:tcPr>
                  <w:tcW w:w="1237" w:type="dxa"/>
                  <w:shd w:val="clear" w:color="auto" w:fill="auto"/>
                </w:tcPr>
                <w:p w14:paraId="1F5A77E4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66" w:type="dxa"/>
                  <w:shd w:val="clear" w:color="auto" w:fill="auto"/>
                </w:tcPr>
                <w:p w14:paraId="6CB61AA6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212954AF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49A27326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91" w:type="dxa"/>
                </w:tcPr>
                <w:p w14:paraId="78284DC5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069" w:type="dxa"/>
                  <w:shd w:val="clear" w:color="auto" w:fill="auto"/>
                </w:tcPr>
                <w:p w14:paraId="3D3C7E05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D15804" w14:paraId="14EB1BEA" w14:textId="77777777" w:rsidTr="00C61A0C">
              <w:trPr>
                <w:trHeight w:val="306"/>
              </w:trPr>
              <w:tc>
                <w:tcPr>
                  <w:tcW w:w="1237" w:type="dxa"/>
                  <w:vMerge w:val="restart"/>
                  <w:shd w:val="clear" w:color="auto" w:fill="auto"/>
                  <w:vAlign w:val="center"/>
                </w:tcPr>
                <w:p w14:paraId="33294384" w14:textId="736E657D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</w:rPr>
                    <w:t>0CFF11</w:t>
                  </w:r>
                  <w:r w:rsidR="006A48FD" w:rsidRPr="006A48FD">
                    <w:rPr>
                      <w:rFonts w:ascii="宋体" w:hAnsi="宋体"/>
                    </w:rPr>
                    <w:t>F0</w:t>
                  </w:r>
                </w:p>
              </w:tc>
              <w:tc>
                <w:tcPr>
                  <w:tcW w:w="1266" w:type="dxa"/>
                  <w:shd w:val="clear" w:color="auto" w:fill="auto"/>
                </w:tcPr>
                <w:p w14:paraId="510FE54F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电机转速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69DCF70A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5~</w:t>
                  </w:r>
                  <w:r>
                    <w:rPr>
                      <w:sz w:val="20"/>
                    </w:rPr>
                    <w:t>6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5CFE37B0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91" w:type="dxa"/>
                  <w:vMerge w:val="restart"/>
                  <w:shd w:val="clear" w:color="auto" w:fill="auto"/>
                </w:tcPr>
                <w:p w14:paraId="1FAB3AD9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0.02s</w:t>
                  </w:r>
                </w:p>
              </w:tc>
              <w:tc>
                <w:tcPr>
                  <w:tcW w:w="3069" w:type="dxa"/>
                  <w:shd w:val="clear" w:color="auto" w:fill="auto"/>
                </w:tcPr>
                <w:p w14:paraId="06FD5D7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:0.25rpm;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:0rpm;</w:t>
                  </w:r>
                </w:p>
                <w:p w14:paraId="40F86944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</w:t>
                  </w:r>
                  <w:r>
                    <w:rPr>
                      <w:sz w:val="20"/>
                    </w:rPr>
                    <w:t>9000</w:t>
                  </w:r>
                  <w:r>
                    <w:rPr>
                      <w:rFonts w:hint="eastAsia"/>
                      <w:sz w:val="20"/>
                    </w:rPr>
                    <w:t>rpm</w:t>
                  </w:r>
                </w:p>
              </w:tc>
            </w:tr>
            <w:tr w:rsidR="00D15804" w14:paraId="7353A3AE" w14:textId="77777777" w:rsidTr="00C61A0C">
              <w:trPr>
                <w:trHeight w:val="320"/>
              </w:trPr>
              <w:tc>
                <w:tcPr>
                  <w:tcW w:w="1237" w:type="dxa"/>
                  <w:vMerge/>
                  <w:shd w:val="clear" w:color="auto" w:fill="auto"/>
                </w:tcPr>
                <w:p w14:paraId="1A9A9B0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/>
                    </w:rPr>
                  </w:pPr>
                </w:p>
              </w:tc>
              <w:tc>
                <w:tcPr>
                  <w:tcW w:w="1266" w:type="dxa"/>
                  <w:shd w:val="clear" w:color="auto" w:fill="auto"/>
                </w:tcPr>
                <w:p w14:paraId="383B20A8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电机当前转矩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4F60AC31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7-8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4ABAA180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91" w:type="dxa"/>
                  <w:vMerge/>
                  <w:shd w:val="clear" w:color="auto" w:fill="auto"/>
                </w:tcPr>
                <w:p w14:paraId="74D29333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3069" w:type="dxa"/>
                  <w:shd w:val="clear" w:color="auto" w:fill="auto"/>
                </w:tcPr>
                <w:p w14:paraId="4D65F45A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:1Nm;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:0Nm;</w:t>
                  </w:r>
                </w:p>
                <w:p w14:paraId="5B5BFF07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:0-65535Nm</w:t>
                  </w:r>
                </w:p>
              </w:tc>
            </w:tr>
          </w:tbl>
          <w:p w14:paraId="4FB2B159" w14:textId="77777777" w:rsidR="00D15804" w:rsidRDefault="00D15804">
            <w:pPr>
              <w:spacing w:after="0"/>
              <w:rPr>
                <w:sz w:val="20"/>
                <w:lang w:eastAsia="zh-CN"/>
              </w:rPr>
            </w:pPr>
          </w:p>
          <w:p w14:paraId="59E879F5" w14:textId="77777777" w:rsidR="00CA2C5F" w:rsidRDefault="00CA2C5F">
            <w:pPr>
              <w:spacing w:after="0"/>
              <w:rPr>
                <w:sz w:val="20"/>
                <w:lang w:eastAsia="zh-CN"/>
              </w:rPr>
            </w:pPr>
          </w:p>
        </w:tc>
      </w:tr>
      <w:tr w:rsidR="00CA2C5F" w14:paraId="60B5B39A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9C905D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F26267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电机功率显示</w:t>
            </w:r>
          </w:p>
        </w:tc>
      </w:tr>
      <w:tr w:rsidR="00CA2C5F" w14:paraId="04EB56E7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5B7FEE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BAA33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文字显示</w:t>
            </w:r>
          </w:p>
          <w:p w14:paraId="5FE689F6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225AA5CB" wp14:editId="41D84EDB">
                  <wp:extent cx="1805940" cy="281297"/>
                  <wp:effectExtent l="0" t="0" r="0" b="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rcRect l="47471" t="49373" b="244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426" cy="286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14FAEF" w14:textId="06B30E81" w:rsidR="00650F29" w:rsidRDefault="00650F29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未收到报文则显示</w:t>
            </w:r>
            <w:r>
              <w:rPr>
                <w:rFonts w:hint="eastAsia"/>
                <w:sz w:val="20"/>
                <w:szCs w:val="20"/>
                <w:lang w:eastAsia="zh-CN"/>
              </w:rPr>
              <w:t>“</w:t>
            </w:r>
            <w:r>
              <w:rPr>
                <w:rFonts w:hint="eastAsia"/>
                <w:sz w:val="20"/>
                <w:szCs w:val="20"/>
                <w:lang w:eastAsia="zh-CN"/>
              </w:rPr>
              <w:t>--</w:t>
            </w:r>
            <w:r>
              <w:rPr>
                <w:rFonts w:hint="eastAsia"/>
                <w:sz w:val="20"/>
                <w:szCs w:val="20"/>
                <w:lang w:eastAsia="zh-CN"/>
              </w:rPr>
              <w:t>”</w:t>
            </w:r>
          </w:p>
        </w:tc>
      </w:tr>
      <w:tr w:rsidR="00CA2C5F" w14:paraId="37237D8B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371989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557984" w14:textId="381254EE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03329415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794070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DD6C1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2D89313C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</w:t>
            </w:r>
            <w:r>
              <w:rPr>
                <w:rFonts w:hint="eastAsia"/>
                <w:sz w:val="20"/>
                <w:lang w:eastAsia="zh-CN"/>
              </w:rPr>
              <w:t>CAN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 w:rsidR="00CA2C5F" w14:paraId="7441A4F9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6678F78" w14:textId="77777777" w:rsidR="00CA2C5F" w:rsidRDefault="00B42207">
            <w:pPr>
              <w:spacing w:after="0"/>
              <w:jc w:val="center"/>
              <w:rPr>
                <w:sz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F7BE06" w14:textId="4EEF3CA3" w:rsidR="00CA2C5F" w:rsidRDefault="00CA2C5F">
            <w:pPr>
              <w:spacing w:after="0"/>
              <w:rPr>
                <w:sz w:val="20"/>
                <w:lang w:eastAsia="zh-CN"/>
              </w:rPr>
            </w:pPr>
          </w:p>
        </w:tc>
      </w:tr>
    </w:tbl>
    <w:p w14:paraId="1562D886" w14:textId="77777777" w:rsidR="00CA2C5F" w:rsidRDefault="00CA2C5F">
      <w:pPr>
        <w:rPr>
          <w:lang w:eastAsia="zh-CN"/>
        </w:rPr>
      </w:pPr>
    </w:p>
    <w:p w14:paraId="72FDAAB4" w14:textId="7167D996" w:rsidR="00F35FE1" w:rsidRPr="00F35FE1" w:rsidRDefault="00F35FE1" w:rsidP="00F35FE1">
      <w:pPr>
        <w:pStyle w:val="3"/>
        <w:rPr>
          <w:lang w:eastAsia="zh-CN"/>
        </w:rPr>
      </w:pPr>
      <w:r>
        <w:rPr>
          <w:rFonts w:hint="eastAsia"/>
          <w:lang w:eastAsia="zh-CN"/>
        </w:rPr>
        <w:t>辅助制动显示</w:t>
      </w:r>
    </w:p>
    <w:tbl>
      <w:tblPr>
        <w:tblStyle w:val="af2"/>
        <w:tblW w:w="10075" w:type="dxa"/>
        <w:tblLook w:val="04A0" w:firstRow="1" w:lastRow="0" w:firstColumn="1" w:lastColumn="0" w:noHBand="0" w:noVBand="1"/>
      </w:tblPr>
      <w:tblGrid>
        <w:gridCol w:w="1285"/>
        <w:gridCol w:w="8790"/>
      </w:tblGrid>
      <w:tr w:rsidR="003336EC" w14:paraId="33061DB8" w14:textId="77777777" w:rsidTr="003336EC">
        <w:trPr>
          <w:trHeight w:val="438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B98037" w14:textId="77777777" w:rsidR="003336EC" w:rsidRDefault="003336EC" w:rsidP="002563DC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功能名称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789C04" w14:textId="41714DA7" w:rsidR="003336EC" w:rsidRDefault="003336EC" w:rsidP="002563DC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辅助制动显示</w:t>
            </w:r>
          </w:p>
        </w:tc>
      </w:tr>
      <w:tr w:rsidR="003336EC" w14:paraId="274CDBCF" w14:textId="77777777" w:rsidTr="003336EC">
        <w:trPr>
          <w:trHeight w:val="448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AEF4A3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功能描述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BCE0F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仪表通过HCU发送的辅助制动档位判断是否开启辅助制动。</w:t>
            </w:r>
          </w:p>
        </w:tc>
      </w:tr>
      <w:tr w:rsidR="003336EC" w14:paraId="2905D0FA" w14:textId="77777777" w:rsidTr="003336EC">
        <w:trPr>
          <w:trHeight w:val="180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995D2E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触发条件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88466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0E1C4354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1.点火锁ON档；</w:t>
            </w:r>
          </w:p>
          <w:p w14:paraId="6D4FB42C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2.</w:t>
            </w:r>
            <w:r>
              <w:rPr>
                <w:rFonts w:asciiTheme="minorEastAsia" w:hAnsiTheme="minorEastAsia" w:hint="eastAsia"/>
                <w:lang w:eastAsia="zh-CN"/>
              </w:rPr>
              <w:t xml:space="preserve"> 且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收到辅助制动档位信号和缓速器扭矩或电机负电流。</w:t>
            </w:r>
          </w:p>
          <w:p w14:paraId="25BFE0D7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辅助制动档位报文：</w:t>
            </w:r>
          </w:p>
          <w:tbl>
            <w:tblPr>
              <w:tblW w:w="4968" w:type="pct"/>
              <w:tblInd w:w="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34"/>
              <w:gridCol w:w="972"/>
              <w:gridCol w:w="975"/>
              <w:gridCol w:w="812"/>
              <w:gridCol w:w="1787"/>
              <w:gridCol w:w="2629"/>
            </w:tblGrid>
            <w:tr w:rsidR="003336EC" w14:paraId="6A52A0B8" w14:textId="77777777" w:rsidTr="003336EC">
              <w:trPr>
                <w:trHeight w:val="296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4D215E76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1431C437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5441224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1CE109B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95FF754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物理意义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1A0365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备注</w:t>
                  </w:r>
                </w:p>
              </w:tc>
            </w:tr>
            <w:tr w:rsidR="003336EC" w14:paraId="70455729" w14:textId="77777777" w:rsidTr="003336EC">
              <w:trPr>
                <w:trHeight w:val="311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EC943F" w14:textId="77777777" w:rsidR="003336EC" w:rsidRDefault="003336EC" w:rsidP="002563DC">
                  <w:pPr>
                    <w:pStyle w:val="Default"/>
                    <w:jc w:val="both"/>
                    <w:rPr>
                      <w:rFonts w:asciiTheme="minorEastAsia" w:eastAsiaTheme="minorEastAsia" w:hAnsiTheme="minorEastAsia"/>
                      <w:kern w:val="2"/>
                      <w:sz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18FF5527 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003A2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C4FC50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3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10375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1-8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28F4BA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0x00-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关闭；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37416CC5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0x01-1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挡；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63F69C4D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0x03-2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挡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06D734E8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0x0F-3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挡；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09155039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0x3F-4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挡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11B34711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其他</w:t>
                  </w:r>
                  <w:r>
                    <w:rPr>
                      <w:sz w:val="20"/>
                      <w:szCs w:val="20"/>
                    </w:rPr>
                    <w:t>-</w:t>
                  </w:r>
                  <w:proofErr w:type="gramStart"/>
                  <w:r>
                    <w:rPr>
                      <w:rFonts w:hint="eastAsia"/>
                      <w:sz w:val="20"/>
                      <w:szCs w:val="20"/>
                    </w:rPr>
                    <w:t>无效值</w:t>
                  </w:r>
                  <w:proofErr w:type="gramEnd"/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BA1F09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未定义值视为关闭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2F2DB742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辅助制动工作通过ERC</w:t>
            </w:r>
            <w:r>
              <w:rPr>
                <w:rFonts w:asciiTheme="minorEastAsia" w:hAnsiTheme="minorEastAsia"/>
                <w:sz w:val="20"/>
                <w:lang w:eastAsia="zh-CN"/>
              </w:rPr>
              <w:t>1报文制动负扭矩或电机负电流判断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。</w:t>
            </w:r>
          </w:p>
          <w:tbl>
            <w:tblPr>
              <w:tblW w:w="4968" w:type="pct"/>
              <w:tblInd w:w="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34"/>
              <w:gridCol w:w="972"/>
              <w:gridCol w:w="975"/>
              <w:gridCol w:w="812"/>
              <w:gridCol w:w="1787"/>
              <w:gridCol w:w="2629"/>
            </w:tblGrid>
            <w:tr w:rsidR="003336EC" w14:paraId="4653B1AF" w14:textId="77777777" w:rsidTr="003336EC">
              <w:trPr>
                <w:trHeight w:val="296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07DC2018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22C7E647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9D9F60D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9C13CC4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545288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物理意义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931CB5E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备注</w:t>
                  </w:r>
                </w:p>
              </w:tc>
            </w:tr>
            <w:tr w:rsidR="003336EC" w14:paraId="0381EC65" w14:textId="77777777" w:rsidTr="003336EC">
              <w:trPr>
                <w:trHeight w:val="311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D46CEE" w14:textId="77777777" w:rsidR="003336EC" w:rsidRDefault="003336EC" w:rsidP="002563DC">
                  <w:pPr>
                    <w:pStyle w:val="Default"/>
                    <w:jc w:val="both"/>
                    <w:rPr>
                      <w:rFonts w:asciiTheme="minorEastAsia" w:eastAsiaTheme="minorEastAsia" w:hAnsiTheme="minorEastAsia"/>
                      <w:kern w:val="2"/>
                      <w:sz w:val="20"/>
                    </w:rPr>
                  </w:pPr>
                  <w:r>
                    <w:rPr>
                      <w:kern w:val="2"/>
                      <w:sz w:val="20"/>
                      <w:szCs w:val="20"/>
                    </w:rPr>
                    <w:t>18F00010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639E95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C795D8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2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ACC3F88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All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AE29DC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制动扭矩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C88B483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增益：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1%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，偏移量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-1</w:t>
                  </w:r>
                  <w:r>
                    <w:rPr>
                      <w:kern w:val="2"/>
                      <w:sz w:val="20"/>
                      <w:szCs w:val="20"/>
                    </w:rPr>
                    <w:t>25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%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，</w:t>
                  </w:r>
                  <w:r>
                    <w:rPr>
                      <w:kern w:val="2"/>
                      <w:sz w:val="20"/>
                      <w:szCs w:val="20"/>
                    </w:rPr>
                    <w:t>范围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-</w:t>
                  </w:r>
                  <w:r>
                    <w:rPr>
                      <w:kern w:val="2"/>
                      <w:sz w:val="20"/>
                      <w:szCs w:val="20"/>
                    </w:rPr>
                    <w:t>100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%~</w:t>
                  </w:r>
                  <w:r>
                    <w:rPr>
                      <w:kern w:val="2"/>
                      <w:sz w:val="20"/>
                      <w:szCs w:val="20"/>
                    </w:rPr>
                    <w:t>0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，</w:t>
                  </w:r>
                  <w:r>
                    <w:rPr>
                      <w:kern w:val="2"/>
                      <w:sz w:val="20"/>
                      <w:szCs w:val="20"/>
                    </w:rPr>
                    <w:t>非零时辅助制动工作</w:t>
                  </w:r>
                </w:p>
              </w:tc>
            </w:tr>
          </w:tbl>
          <w:p w14:paraId="2A569A43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</w:p>
          <w:p w14:paraId="51EDC3D6" w14:textId="1C9704E9" w:rsidR="00A86FB6" w:rsidRPr="00A51408" w:rsidRDefault="00A86FB6" w:rsidP="002563DC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asciiTheme="minorEastAsia" w:hAnsiTheme="minorEastAsia"/>
                <w:sz w:val="20"/>
                <w:lang w:eastAsia="zh-CN"/>
              </w:rPr>
              <w:t>其中</w:t>
            </w:r>
            <w:r w:rsidRPr="00A51408">
              <w:rPr>
                <w:rFonts w:asciiTheme="minorEastAsia" w:hAnsiTheme="minorEastAsia" w:hint="eastAsia"/>
                <w:sz w:val="20"/>
                <w:lang w:eastAsia="zh-CN"/>
              </w:rPr>
              <w:t>，“</w:t>
            </w:r>
            <w:bookmarkStart w:id="1" w:name="_Hlk127450656"/>
            <w:r w:rsidRPr="00A51408">
              <w:rPr>
                <w:rFonts w:asciiTheme="minorEastAsia" w:hAnsiTheme="minorEastAsia" w:hint="eastAsia"/>
                <w:sz w:val="20"/>
                <w:lang w:eastAsia="zh-CN"/>
              </w:rPr>
              <w:t>电机控制器母线</w:t>
            </w:r>
            <w:r w:rsidRPr="00A51408">
              <w:rPr>
                <w:rFonts w:asciiTheme="minorEastAsia" w:hAnsiTheme="minorEastAsia"/>
                <w:sz w:val="20"/>
                <w:lang w:eastAsia="zh-CN"/>
              </w:rPr>
              <w:t>电流</w:t>
            </w:r>
            <w:r w:rsidRPr="00A51408">
              <w:rPr>
                <w:rFonts w:asciiTheme="minorEastAsia" w:hAnsiTheme="minorEastAsia" w:hint="eastAsia"/>
                <w:sz w:val="20"/>
                <w:lang w:eastAsia="zh-CN"/>
              </w:rPr>
              <w:t>”偏移量根据</w:t>
            </w:r>
            <w:bookmarkEnd w:id="1"/>
            <w:r w:rsidRPr="00A51408">
              <w:rPr>
                <w:rFonts w:asciiTheme="minorEastAsia" w:hAnsiTheme="minorEastAsia" w:hint="eastAsia"/>
                <w:sz w:val="20"/>
                <w:lang w:eastAsia="zh-CN"/>
              </w:rPr>
              <w:t>DID=015C&lt;变速箱型号及速比&gt;确定，</w:t>
            </w:r>
          </w:p>
          <w:p w14:paraId="17680B09" w14:textId="77777777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>&gt; 268</w:t>
            </w:r>
            <w:r w:rsidRPr="00A51408">
              <w:rPr>
                <w:rFonts w:hint="eastAsia"/>
                <w:lang w:eastAsia="zh-CN"/>
              </w:rPr>
              <w:t>，对应控制器母线电流</w:t>
            </w:r>
            <w:r w:rsidRPr="00A51408">
              <w:rPr>
                <w:rFonts w:hint="eastAsia"/>
                <w:lang w:eastAsia="zh-CN"/>
              </w:rPr>
              <w:t>-600A</w:t>
            </w:r>
          </w:p>
          <w:p w14:paraId="0D7C0514" w14:textId="77777777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>&gt; 212</w:t>
            </w:r>
            <w:r w:rsidRPr="00A51408">
              <w:rPr>
                <w:rFonts w:hint="eastAsia"/>
                <w:lang w:eastAsia="zh-CN"/>
              </w:rPr>
              <w:t>，对应控制器母线电流</w:t>
            </w:r>
            <w:r w:rsidRPr="00A51408">
              <w:rPr>
                <w:rFonts w:hint="eastAsia"/>
                <w:lang w:eastAsia="zh-CN"/>
              </w:rPr>
              <w:t>-1000A</w:t>
            </w:r>
          </w:p>
          <w:p w14:paraId="69DB9B91" w14:textId="77777777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 xml:space="preserve">&gt;,244, </w:t>
            </w:r>
            <w:r w:rsidRPr="00A51408">
              <w:rPr>
                <w:rFonts w:hint="eastAsia"/>
                <w:lang w:eastAsia="zh-CN"/>
              </w:rPr>
              <w:t>对应控制器母线电流</w:t>
            </w:r>
            <w:r w:rsidRPr="00A51408">
              <w:rPr>
                <w:rFonts w:hint="eastAsia"/>
                <w:lang w:eastAsia="zh-CN"/>
              </w:rPr>
              <w:t xml:space="preserve">-1000A  </w:t>
            </w:r>
          </w:p>
          <w:p w14:paraId="498A07B8" w14:textId="77777777" w:rsidR="008B2F5B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 xml:space="preserve">&gt;,175, </w:t>
            </w:r>
            <w:r w:rsidRPr="00A51408">
              <w:rPr>
                <w:rFonts w:hint="eastAsia"/>
                <w:lang w:eastAsia="zh-CN"/>
              </w:rPr>
              <w:t>对应控制器母线电流</w:t>
            </w:r>
            <w:r w:rsidRPr="00A51408">
              <w:rPr>
                <w:rFonts w:hint="eastAsia"/>
                <w:lang w:eastAsia="zh-CN"/>
              </w:rPr>
              <w:t>-1000A</w:t>
            </w:r>
            <w:r w:rsidR="008B2F5B">
              <w:rPr>
                <w:lang w:eastAsia="zh-CN"/>
              </w:rPr>
              <w:t xml:space="preserve"> </w:t>
            </w:r>
          </w:p>
          <w:p w14:paraId="7BF0A5AB" w14:textId="33C1F48F" w:rsidR="00A86FB6" w:rsidRPr="00A51408" w:rsidRDefault="008B2F5B" w:rsidP="00A86FB6">
            <w:pPr>
              <w:spacing w:after="0" w:line="240" w:lineRule="auto"/>
              <w:rPr>
                <w:lang w:eastAsia="zh-CN"/>
              </w:rPr>
            </w:pPr>
            <w:r w:rsidRPr="008B2F5B">
              <w:rPr>
                <w:rFonts w:hint="eastAsia"/>
                <w:highlight w:val="yellow"/>
                <w:lang w:eastAsia="zh-CN"/>
              </w:rPr>
              <w:t>（</w:t>
            </w:r>
            <w:r>
              <w:rPr>
                <w:rFonts w:hint="eastAsia"/>
                <w:highlight w:val="yellow"/>
                <w:lang w:eastAsia="zh-CN"/>
              </w:rPr>
              <w:t>175</w:t>
            </w:r>
            <w:r w:rsidRPr="008B2F5B">
              <w:rPr>
                <w:rFonts w:hint="eastAsia"/>
                <w:highlight w:val="yellow"/>
                <w:lang w:eastAsia="zh-CN"/>
              </w:rPr>
              <w:t>德纳电驱桥，旧车</w:t>
            </w:r>
            <w:r w:rsidRPr="008B2F5B">
              <w:rPr>
                <w:rFonts w:hint="eastAsia"/>
                <w:highlight w:val="yellow"/>
                <w:lang w:eastAsia="zh-CN"/>
              </w:rPr>
              <w:t>-600A</w:t>
            </w:r>
            <w:r>
              <w:rPr>
                <w:rFonts w:hint="eastAsia"/>
                <w:highlight w:val="yellow"/>
                <w:lang w:eastAsia="zh-CN"/>
              </w:rPr>
              <w:t>，新车</w:t>
            </w:r>
            <w:r>
              <w:rPr>
                <w:rFonts w:hint="eastAsia"/>
                <w:highlight w:val="yellow"/>
                <w:lang w:eastAsia="zh-CN"/>
              </w:rPr>
              <w:t>-1000A</w:t>
            </w:r>
            <w:r>
              <w:rPr>
                <w:rFonts w:hint="eastAsia"/>
                <w:highlight w:val="yellow"/>
                <w:lang w:eastAsia="zh-CN"/>
              </w:rPr>
              <w:t>，新车</w:t>
            </w:r>
            <w:r>
              <w:rPr>
                <w:rFonts w:hint="eastAsia"/>
                <w:highlight w:val="yellow"/>
                <w:lang w:eastAsia="zh-CN"/>
              </w:rPr>
              <w:t>2023.02</w:t>
            </w:r>
            <w:r>
              <w:rPr>
                <w:rFonts w:hint="eastAsia"/>
                <w:highlight w:val="yellow"/>
                <w:lang w:eastAsia="zh-CN"/>
              </w:rPr>
              <w:t>开始生产</w:t>
            </w:r>
            <w:r w:rsidRPr="008B2F5B">
              <w:rPr>
                <w:rFonts w:hint="eastAsia"/>
                <w:highlight w:val="yellow"/>
                <w:lang w:eastAsia="zh-CN"/>
              </w:rPr>
              <w:t>）</w:t>
            </w:r>
          </w:p>
          <w:p w14:paraId="7759AA91" w14:textId="45E130BD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>&gt;,</w:t>
            </w:r>
            <w:r w:rsidRPr="00A51408">
              <w:rPr>
                <w:lang w:eastAsia="zh-CN"/>
              </w:rPr>
              <w:t>285</w:t>
            </w:r>
            <w:r w:rsidRPr="00A51408">
              <w:rPr>
                <w:rFonts w:hint="eastAsia"/>
                <w:lang w:eastAsia="zh-CN"/>
              </w:rPr>
              <w:t xml:space="preserve">, </w:t>
            </w:r>
            <w:r w:rsidRPr="00A51408">
              <w:rPr>
                <w:rFonts w:hint="eastAsia"/>
                <w:lang w:eastAsia="zh-CN"/>
              </w:rPr>
              <w:t>对应控制器母线电流</w:t>
            </w:r>
            <w:r w:rsidRPr="00A51408">
              <w:rPr>
                <w:rFonts w:hint="eastAsia"/>
                <w:lang w:eastAsia="zh-CN"/>
              </w:rPr>
              <w:t>-1000A</w:t>
            </w:r>
          </w:p>
          <w:p w14:paraId="6B17ABC8" w14:textId="783DD7D0" w:rsidR="00A51408" w:rsidRPr="00A51408" w:rsidRDefault="00A51408" w:rsidP="00A86FB6">
            <w:pPr>
              <w:spacing w:after="0" w:line="240" w:lineRule="auto"/>
              <w:rPr>
                <w:lang w:eastAsia="zh-CN"/>
              </w:rPr>
            </w:pPr>
            <w:r w:rsidRPr="008B2F5B">
              <w:rPr>
                <w:rFonts w:hint="eastAsia"/>
                <w:lang w:eastAsia="zh-CN"/>
              </w:rPr>
              <w:t>&lt;</w:t>
            </w:r>
            <w:r w:rsidRPr="008B2F5B">
              <w:rPr>
                <w:rFonts w:hint="eastAsia"/>
                <w:lang w:eastAsia="zh-CN"/>
              </w:rPr>
              <w:t>变速箱型号及速比</w:t>
            </w:r>
            <w:r w:rsidRPr="008B2F5B">
              <w:rPr>
                <w:rFonts w:hint="eastAsia"/>
                <w:lang w:eastAsia="zh-CN"/>
              </w:rPr>
              <w:t>&gt;</w:t>
            </w:r>
            <w:r w:rsidRPr="008B2F5B">
              <w:rPr>
                <w:lang w:eastAsia="zh-CN"/>
              </w:rPr>
              <w:t>,288,</w:t>
            </w:r>
            <w:r w:rsidRPr="008B2F5B">
              <w:rPr>
                <w:rFonts w:hint="eastAsia"/>
                <w:lang w:eastAsia="zh-CN"/>
              </w:rPr>
              <w:t xml:space="preserve"> </w:t>
            </w:r>
            <w:r w:rsidRPr="008B2F5B">
              <w:rPr>
                <w:rFonts w:hint="eastAsia"/>
                <w:lang w:eastAsia="zh-CN"/>
              </w:rPr>
              <w:t>对应控制器母线电流</w:t>
            </w:r>
            <w:r w:rsidRPr="008B2F5B">
              <w:rPr>
                <w:rFonts w:hint="eastAsia"/>
                <w:lang w:eastAsia="zh-CN"/>
              </w:rPr>
              <w:t>-1000A</w:t>
            </w:r>
          </w:p>
          <w:p w14:paraId="5A108F86" w14:textId="79CB4985" w:rsidR="00A86FB6" w:rsidRDefault="00A86FB6" w:rsidP="002563DC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lang w:eastAsia="zh-CN"/>
              </w:rPr>
              <w:t>其它</w:t>
            </w:r>
            <w:r w:rsidR="006A4492" w:rsidRPr="00A51408">
              <w:rPr>
                <w:lang w:eastAsia="zh-CN"/>
              </w:rPr>
              <w:t>未定义值暂按</w:t>
            </w:r>
            <w:r w:rsidRPr="00A51408">
              <w:rPr>
                <w:rFonts w:hint="eastAsia"/>
                <w:lang w:eastAsia="zh-CN"/>
              </w:rPr>
              <w:t>-</w:t>
            </w:r>
            <w:r w:rsidRPr="00A51408">
              <w:rPr>
                <w:lang w:eastAsia="zh-CN"/>
              </w:rPr>
              <w:t>1000A</w:t>
            </w:r>
            <w:r w:rsidR="006A4492" w:rsidRPr="00A51408">
              <w:rPr>
                <w:lang w:eastAsia="zh-CN"/>
              </w:rPr>
              <w:t>处理</w:t>
            </w:r>
            <w:r w:rsidR="006A4492" w:rsidRPr="00A51408">
              <w:rPr>
                <w:rFonts w:hint="eastAsia"/>
                <w:lang w:eastAsia="zh-CN"/>
              </w:rPr>
              <w:t>。</w:t>
            </w:r>
          </w:p>
          <w:p w14:paraId="3E5E5271" w14:textId="77777777" w:rsidR="00A86FB6" w:rsidRPr="00A86FB6" w:rsidRDefault="00A86FB6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val="en-US" w:eastAsia="zh-CN"/>
              </w:rPr>
            </w:pPr>
          </w:p>
          <w:tbl>
            <w:tblPr>
              <w:tblW w:w="8539" w:type="dxa"/>
              <w:tblInd w:w="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43"/>
              <w:gridCol w:w="845"/>
              <w:gridCol w:w="844"/>
              <w:gridCol w:w="738"/>
              <w:gridCol w:w="1487"/>
              <w:gridCol w:w="3182"/>
            </w:tblGrid>
            <w:tr w:rsidR="006A4492" w14:paraId="2D4263B4" w14:textId="77777777" w:rsidTr="006A4492">
              <w:trPr>
                <w:trHeight w:val="259"/>
              </w:trPr>
              <w:tc>
                <w:tcPr>
                  <w:tcW w:w="8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5768BF53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3336EC"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  <w:t>ID</w:t>
                  </w:r>
                </w:p>
              </w:tc>
              <w:tc>
                <w:tcPr>
                  <w:tcW w:w="49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880BBD3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49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2DB28457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字节</w:t>
                  </w:r>
                </w:p>
              </w:tc>
              <w:tc>
                <w:tcPr>
                  <w:tcW w:w="43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48BCCA8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位</w:t>
                  </w:r>
                </w:p>
              </w:tc>
              <w:tc>
                <w:tcPr>
                  <w:tcW w:w="8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723714B5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物理意义</w:t>
                  </w:r>
                </w:p>
              </w:tc>
              <w:tc>
                <w:tcPr>
                  <w:tcW w:w="186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46224F20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备注</w:t>
                  </w:r>
                </w:p>
              </w:tc>
            </w:tr>
            <w:tr w:rsidR="006A4492" w14:paraId="3DA3E486" w14:textId="77777777" w:rsidTr="006A4492">
              <w:trPr>
                <w:trHeight w:val="272"/>
              </w:trPr>
              <w:tc>
                <w:tcPr>
                  <w:tcW w:w="8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F7CB80" w14:textId="77777777" w:rsidR="003336EC" w:rsidRPr="003336EC" w:rsidRDefault="003336EC" w:rsidP="002563DC">
                  <w:pPr>
                    <w:pStyle w:val="Default"/>
                    <w:jc w:val="both"/>
                    <w:rPr>
                      <w:rFonts w:asciiTheme="minorEastAsia" w:eastAsiaTheme="minorEastAsia" w:hAnsiTheme="minorEastAsia"/>
                      <w:kern w:val="2"/>
                      <w:sz w:val="20"/>
                      <w:lang w:val="sv-SE"/>
                    </w:rPr>
                  </w:pPr>
                  <w:r w:rsidRPr="003336EC">
                    <w:rPr>
                      <w:kern w:val="2"/>
                      <w:sz w:val="20"/>
                      <w:szCs w:val="20"/>
                      <w:lang w:val="sv-SE"/>
                    </w:rPr>
                    <w:t>0CFF11EF</w:t>
                  </w:r>
                </w:p>
              </w:tc>
              <w:tc>
                <w:tcPr>
                  <w:tcW w:w="49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B46E8E8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3336EC"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  <w:t>2</w:t>
                  </w:r>
                  <w:r w:rsidRPr="003336EC"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  <w:t>0ms</w:t>
                  </w:r>
                </w:p>
              </w:tc>
              <w:tc>
                <w:tcPr>
                  <w:tcW w:w="49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A61EC56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3336EC"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  <w:t>1</w:t>
                  </w:r>
                  <w:r w:rsidRPr="003336EC"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  <w:t>-</w:t>
                  </w:r>
                  <w:r w:rsidRPr="003336EC"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  <w:t>2</w:t>
                  </w:r>
                </w:p>
              </w:tc>
              <w:tc>
                <w:tcPr>
                  <w:tcW w:w="43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B49A34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3336EC"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  <w:t>All</w:t>
                  </w:r>
                </w:p>
              </w:tc>
              <w:tc>
                <w:tcPr>
                  <w:tcW w:w="8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8C7337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电机控制器母线</w:t>
                  </w:r>
                  <w:r>
                    <w:rPr>
                      <w:rFonts w:asciiTheme="minorEastAsia" w:eastAsiaTheme="minorEastAsia" w:hAnsiTheme="minorEastAsia"/>
                      <w:sz w:val="20"/>
                    </w:rPr>
                    <w:t>电流</w:t>
                  </w:r>
                </w:p>
              </w:tc>
              <w:tc>
                <w:tcPr>
                  <w:tcW w:w="186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2CD2E7" w14:textId="585F8E26" w:rsidR="003336EC" w:rsidRPr="003336EC" w:rsidRDefault="003336EC" w:rsidP="006A4492">
                  <w:pPr>
                    <w:pStyle w:val="Default"/>
                    <w:rPr>
                      <w:kern w:val="2"/>
                      <w:sz w:val="20"/>
                      <w:szCs w:val="20"/>
                      <w:lang w:val="sv-SE"/>
                    </w:rPr>
                  </w:pPr>
                  <w:r w:rsidRPr="00A51408">
                    <w:rPr>
                      <w:rFonts w:hint="eastAsia"/>
                      <w:kern w:val="2"/>
                      <w:sz w:val="20"/>
                      <w:szCs w:val="20"/>
                    </w:rPr>
                    <w:t>增益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：</w:t>
                  </w:r>
                  <w:r w:rsidRPr="00A51408">
                    <w:rPr>
                      <w:kern w:val="2"/>
                      <w:sz w:val="20"/>
                      <w:szCs w:val="20"/>
                      <w:lang w:val="sv-SE"/>
                    </w:rPr>
                    <w:t>0.1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，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</w:rPr>
                    <w:t>偏移量</w:t>
                  </w:r>
                  <w:r w:rsidR="006A4492" w:rsidRPr="00A51408">
                    <w:rPr>
                      <w:rFonts w:hint="eastAsia"/>
                      <w:kern w:val="2"/>
                      <w:sz w:val="20"/>
                      <w:szCs w:val="20"/>
                    </w:rPr>
                    <w:t>-</w:t>
                  </w:r>
                  <w:r w:rsidR="006A4492" w:rsidRPr="00A51408">
                    <w:rPr>
                      <w:kern w:val="2"/>
                      <w:sz w:val="20"/>
                      <w:szCs w:val="20"/>
                    </w:rPr>
                    <w:t>600</w:t>
                  </w:r>
                  <w:r w:rsidR="006A4492" w:rsidRPr="00A51408">
                    <w:rPr>
                      <w:kern w:val="2"/>
                      <w:sz w:val="20"/>
                      <w:szCs w:val="20"/>
                    </w:rPr>
                    <w:t>或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-</w:t>
                  </w:r>
                  <w:r w:rsidRPr="00A51408">
                    <w:rPr>
                      <w:kern w:val="2"/>
                      <w:sz w:val="20"/>
                      <w:szCs w:val="20"/>
                      <w:lang w:val="sv-SE"/>
                    </w:rPr>
                    <w:t>1000</w:t>
                  </w:r>
                  <w:r w:rsidR="006A4492" w:rsidRPr="00A51408">
                    <w:rPr>
                      <w:kern w:val="2"/>
                      <w:sz w:val="20"/>
                      <w:szCs w:val="20"/>
                      <w:lang w:val="sv-SE"/>
                    </w:rPr>
                    <w:t>A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，</w:t>
                  </w:r>
                  <w:r>
                    <w:rPr>
                      <w:kern w:val="2"/>
                      <w:sz w:val="20"/>
                      <w:szCs w:val="20"/>
                    </w:rPr>
                    <w:t>范围</w:t>
                  </w:r>
                  <w:r w:rsidRPr="003336EC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-</w:t>
                  </w:r>
                  <w:r w:rsidRPr="003336EC">
                    <w:rPr>
                      <w:kern w:val="2"/>
                      <w:sz w:val="20"/>
                      <w:szCs w:val="20"/>
                      <w:lang w:val="sv-SE"/>
                    </w:rPr>
                    <w:t>100</w:t>
                  </w:r>
                  <w:r w:rsidRPr="003336EC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%~</w:t>
                  </w:r>
                  <w:r w:rsidRPr="003336EC">
                    <w:rPr>
                      <w:kern w:val="2"/>
                      <w:sz w:val="20"/>
                      <w:szCs w:val="20"/>
                      <w:lang w:val="sv-SE"/>
                    </w:rPr>
                    <w:t>5553.5A</w:t>
                  </w:r>
                  <w:r w:rsidRPr="003336EC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 xml:space="preserve"> </w:t>
                  </w:r>
                  <w:r w:rsidRPr="003336EC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，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小于</w:t>
                  </w:r>
                  <w:proofErr w:type="gramStart"/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零表示</w:t>
                  </w:r>
                  <w:proofErr w:type="gramEnd"/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辅助制动工作</w:t>
                  </w:r>
                </w:p>
              </w:tc>
            </w:tr>
          </w:tbl>
          <w:p w14:paraId="5382C524" w14:textId="77777777" w:rsidR="003336EC" w:rsidRPr="005B24BB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</w:p>
          <w:p w14:paraId="5AD1D576" w14:textId="62CFCA52" w:rsidR="003336EC" w:rsidRDefault="00157269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/>
                <w:sz w:val="20"/>
                <w:lang w:eastAsia="zh-CN"/>
              </w:rPr>
              <w:lastRenderedPageBreak/>
              <w:t>恒速</w:t>
            </w:r>
            <w:proofErr w:type="gramStart"/>
            <w:r>
              <w:rPr>
                <w:rFonts w:asciiTheme="minorEastAsia" w:hAnsiTheme="minorEastAsia"/>
                <w:sz w:val="20"/>
                <w:lang w:eastAsia="zh-CN"/>
              </w:rPr>
              <w:t>挡</w:t>
            </w:r>
            <w:r w:rsidR="003336EC">
              <w:rPr>
                <w:rFonts w:asciiTheme="minorEastAsia" w:hAnsiTheme="minorEastAsia"/>
                <w:sz w:val="20"/>
                <w:lang w:eastAsia="zh-CN"/>
              </w:rPr>
              <w:t>通过</w:t>
            </w:r>
            <w:proofErr w:type="gramEnd"/>
            <w:r w:rsidR="003336EC">
              <w:rPr>
                <w:rFonts w:asciiTheme="minorEastAsia" w:hAnsiTheme="minorEastAsia"/>
                <w:sz w:val="20"/>
                <w:lang w:eastAsia="zh-CN"/>
              </w:rPr>
              <w:t>以下报文判断</w:t>
            </w:r>
          </w:p>
          <w:tbl>
            <w:tblPr>
              <w:tblW w:w="4968" w:type="pct"/>
              <w:tblInd w:w="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34"/>
              <w:gridCol w:w="972"/>
              <w:gridCol w:w="975"/>
              <w:gridCol w:w="812"/>
              <w:gridCol w:w="1787"/>
              <w:gridCol w:w="2629"/>
            </w:tblGrid>
            <w:tr w:rsidR="003336EC" w14:paraId="5757BD11" w14:textId="77777777" w:rsidTr="003336EC">
              <w:trPr>
                <w:trHeight w:val="296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EF6F279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22C0E74C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5D761231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15A4DBDD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70935CA3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物理意义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055D19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备注</w:t>
                  </w:r>
                </w:p>
              </w:tc>
            </w:tr>
            <w:tr w:rsidR="003336EC" w14:paraId="730BDA46" w14:textId="77777777" w:rsidTr="003336EC">
              <w:trPr>
                <w:trHeight w:val="311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BFD1C20" w14:textId="77777777" w:rsidR="003336EC" w:rsidRDefault="003336EC" w:rsidP="002563DC">
                  <w:pPr>
                    <w:pStyle w:val="Default"/>
                    <w:jc w:val="both"/>
                    <w:rPr>
                      <w:rFonts w:asciiTheme="minorEastAsia" w:eastAsiaTheme="minorEastAsia" w:hAnsiTheme="minorEastAsia"/>
                      <w:kern w:val="2"/>
                      <w:sz w:val="20"/>
                    </w:rPr>
                  </w:pPr>
                  <w:r>
                    <w:rPr>
                      <w:kern w:val="2"/>
                      <w:sz w:val="20"/>
                      <w:szCs w:val="20"/>
                    </w:rPr>
                    <w:t>18FFC006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2CE77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100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ms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B9ADE2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1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507A2A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7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-</w:t>
                  </w:r>
                  <w:r>
                    <w:rPr>
                      <w:rFonts w:asciiTheme="minorEastAsia" w:eastAsiaTheme="minorEastAsia" w:hAnsiTheme="minorEastAsia"/>
                      <w:sz w:val="20"/>
                    </w:rPr>
                    <w:t>8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6B6689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有无恒速档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498856" w14:textId="77777777" w:rsidR="003336EC" w:rsidRDefault="003336EC" w:rsidP="003336EC">
                  <w:pPr>
                    <w:pStyle w:val="Default"/>
                    <w:numPr>
                      <w:ilvl w:val="0"/>
                      <w:numId w:val="14"/>
                    </w:numPr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有恒速功能</w:t>
                  </w:r>
                </w:p>
                <w:p w14:paraId="64001AAA" w14:textId="77777777" w:rsidR="003336EC" w:rsidRDefault="003336EC" w:rsidP="003336EC">
                  <w:pPr>
                    <w:pStyle w:val="Default"/>
                    <w:numPr>
                      <w:ilvl w:val="0"/>
                      <w:numId w:val="14"/>
                    </w:numPr>
                    <w:jc w:val="both"/>
                    <w:rPr>
                      <w:kern w:val="2"/>
                      <w:sz w:val="20"/>
                      <w:szCs w:val="20"/>
                    </w:rPr>
                  </w:pPr>
                  <w:proofErr w:type="gramStart"/>
                  <w:r>
                    <w:rPr>
                      <w:kern w:val="2"/>
                      <w:sz w:val="20"/>
                      <w:szCs w:val="20"/>
                    </w:rPr>
                    <w:t>其余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-</w:t>
                  </w:r>
                  <w:proofErr w:type="gramEnd"/>
                  <w:r>
                    <w:rPr>
                      <w:kern w:val="2"/>
                      <w:sz w:val="20"/>
                      <w:szCs w:val="20"/>
                    </w:rPr>
                    <w:t>无</w:t>
                  </w:r>
                </w:p>
              </w:tc>
            </w:tr>
          </w:tbl>
          <w:p w14:paraId="28C1AC90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</w:p>
        </w:tc>
      </w:tr>
      <w:tr w:rsidR="003336EC" w14:paraId="4CA37D8E" w14:textId="77777777" w:rsidTr="003336EC">
        <w:trPr>
          <w:trHeight w:val="6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2ED74B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lastRenderedPageBreak/>
              <w:t>反馈信息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6353C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</w:p>
          <w:p w14:paraId="4035023C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3336EC" w14:paraId="047971FC" w14:textId="77777777" w:rsidTr="003336EC">
        <w:trPr>
          <w:trHeight w:val="2778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148E8C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</w:rPr>
              <w:t>HMI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D6228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7DCD4EFE" wp14:editId="485C6919">
                  <wp:extent cx="4758267" cy="1877871"/>
                  <wp:effectExtent l="0" t="0" r="4445" b="8255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994" cy="1891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9B7571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</w:p>
          <w:p w14:paraId="5EF552E1" w14:textId="0808CF5C" w:rsidR="003336EC" w:rsidRPr="00893630" w:rsidRDefault="00157269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val="en-US" w:eastAsia="zh-CN"/>
              </w:rPr>
            </w:pPr>
            <w:proofErr w:type="gramStart"/>
            <w:r>
              <w:rPr>
                <w:rFonts w:asciiTheme="minorEastAsia" w:hAnsiTheme="minorEastAsia"/>
                <w:sz w:val="20"/>
                <w:lang w:eastAsia="zh-CN"/>
              </w:rPr>
              <w:t>仅挡</w:t>
            </w:r>
            <w:r w:rsidR="003336EC">
              <w:rPr>
                <w:rFonts w:asciiTheme="minorEastAsia" w:hAnsiTheme="minorEastAsia"/>
                <w:sz w:val="20"/>
                <w:lang w:eastAsia="zh-CN"/>
              </w:rPr>
              <w:t>位</w:t>
            </w:r>
            <w:proofErr w:type="gramEnd"/>
            <w:r w:rsidR="003336EC">
              <w:rPr>
                <w:rFonts w:asciiTheme="minorEastAsia" w:hAnsiTheme="minorEastAsia"/>
                <w:sz w:val="20"/>
                <w:lang w:eastAsia="zh-CN"/>
              </w:rPr>
              <w:t>为</w:t>
            </w:r>
            <w:r w:rsidR="003336EC">
              <w:rPr>
                <w:rFonts w:asciiTheme="minorEastAsia" w:hAnsiTheme="minorEastAsia" w:hint="eastAsia"/>
                <w:sz w:val="20"/>
                <w:lang w:eastAsia="zh-CN"/>
              </w:rPr>
              <w:t>0时，判断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控制器母线电流&lt;</w:t>
            </w:r>
            <w:r>
              <w:rPr>
                <w:rFonts w:asciiTheme="minorEastAsia" w:hAnsiTheme="minorEastAsia"/>
                <w:sz w:val="20"/>
                <w:lang w:eastAsia="zh-CN"/>
              </w:rPr>
              <w:t>0A时间持续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1</w:t>
            </w:r>
            <w:r w:rsidR="003336EC">
              <w:rPr>
                <w:rFonts w:asciiTheme="minorEastAsia" w:hAnsiTheme="minorEastAsia" w:hint="eastAsia"/>
                <w:sz w:val="20"/>
                <w:lang w:eastAsia="zh-CN"/>
              </w:rPr>
              <w:t>s，才显示</w:t>
            </w:r>
            <w:r w:rsidR="003336EC">
              <w:rPr>
                <w:noProof/>
                <w:lang w:val="en-US" w:eastAsia="zh-CN"/>
              </w:rPr>
              <w:drawing>
                <wp:inline distT="0" distB="0" distL="0" distR="0" wp14:anchorId="1C38C39E" wp14:editId="48B54E94">
                  <wp:extent cx="381000" cy="247650"/>
                  <wp:effectExtent l="0" t="0" r="0" b="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336EC">
              <w:rPr>
                <w:rFonts w:asciiTheme="minorEastAsia" w:hAnsiTheme="minorEastAsia" w:hint="eastAsia"/>
                <w:sz w:val="20"/>
                <w:lang w:eastAsia="zh-CN"/>
              </w:rPr>
              <w:t>。</w:t>
            </w:r>
          </w:p>
        </w:tc>
      </w:tr>
      <w:tr w:rsidR="003336EC" w14:paraId="030171EC" w14:textId="77777777" w:rsidTr="003336EC">
        <w:trPr>
          <w:trHeight w:val="92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1687C5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取消条件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36562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0135521F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1.点火锁OFF/ACC；</w:t>
            </w:r>
          </w:p>
          <w:p w14:paraId="759C29ED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2.未收到信号或收到信号但无效</w:t>
            </w:r>
          </w:p>
        </w:tc>
      </w:tr>
      <w:tr w:rsidR="003336EC" w14:paraId="37934397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7C1D4F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输入信号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D50D8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总线：</w:t>
            </w:r>
          </w:p>
        </w:tc>
      </w:tr>
      <w:tr w:rsidR="003336EC" w14:paraId="79E0A05E" w14:textId="77777777" w:rsidTr="003336EC">
        <w:trPr>
          <w:trHeight w:val="43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94B885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输出信号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796CB" w14:textId="77777777" w:rsidR="003336EC" w:rsidRDefault="003336EC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3336EC" w14:paraId="7EE4FE3A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751FF3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77309" w14:textId="77777777" w:rsidR="003336EC" w:rsidRDefault="003336EC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3336EC" w14:paraId="5E88192B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F9EEBB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法规要求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858EB" w14:textId="77777777" w:rsidR="003336EC" w:rsidRDefault="003336EC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3336EC" w14:paraId="540854D8" w14:textId="77777777" w:rsidTr="003336EC">
        <w:trPr>
          <w:trHeight w:val="742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3A72BF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其他技术要求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0C0FC" w14:textId="77777777" w:rsidR="003336EC" w:rsidRDefault="003336EC" w:rsidP="002563DC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3336EC" w14:paraId="27E9AF6C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ABBF61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相关资料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9CF11" w14:textId="77777777" w:rsidR="003336EC" w:rsidRDefault="003336EC" w:rsidP="002563DC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3336EC" w14:paraId="2242D917" w14:textId="77777777" w:rsidTr="003336EC">
        <w:trPr>
          <w:trHeight w:val="43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FB799B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历史失效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51211" w14:textId="77777777" w:rsidR="003336EC" w:rsidRDefault="003336EC" w:rsidP="002563DC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  <w:highlight w:val="yellow"/>
              </w:rPr>
            </w:pPr>
          </w:p>
        </w:tc>
      </w:tr>
      <w:tr w:rsidR="003336EC" w14:paraId="5F132DB5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8F02B2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验证要求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76178" w14:textId="77777777" w:rsidR="003336EC" w:rsidRDefault="003336EC" w:rsidP="002563DC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  <w:highlight w:val="yellow"/>
              </w:rPr>
            </w:pPr>
          </w:p>
        </w:tc>
      </w:tr>
    </w:tbl>
    <w:p w14:paraId="4043F341" w14:textId="77777777" w:rsidR="00F35FE1" w:rsidRDefault="00F35FE1">
      <w:pPr>
        <w:rPr>
          <w:lang w:eastAsia="zh-CN"/>
        </w:rPr>
      </w:pPr>
    </w:p>
    <w:p w14:paraId="0C194E18" w14:textId="77777777" w:rsidR="00CA2C5F" w:rsidRDefault="00B42207">
      <w:pPr>
        <w:pStyle w:val="2"/>
      </w:pPr>
      <w:r>
        <w:rPr>
          <w:rFonts w:hint="eastAsia"/>
        </w:rPr>
        <w:t>DCDC</w:t>
      </w:r>
      <w:proofErr w:type="spellStart"/>
      <w:r>
        <w:rPr>
          <w:rFonts w:hint="eastAsia"/>
        </w:rPr>
        <w:t>系统显示</w:t>
      </w:r>
      <w:proofErr w:type="spellEnd"/>
    </w:p>
    <w:p w14:paraId="41D5B826" w14:textId="77777777" w:rsidR="00CA2C5F" w:rsidRDefault="00B42207">
      <w:pPr>
        <w:pStyle w:val="3"/>
        <w:rPr>
          <w:lang w:eastAsia="zh-CN"/>
        </w:rPr>
      </w:pPr>
      <w:r>
        <w:rPr>
          <w:rFonts w:hint="eastAsia"/>
        </w:rPr>
        <w:t>DC-DC</w:t>
      </w:r>
      <w:proofErr w:type="spellStart"/>
      <w:r>
        <w:rPr>
          <w:rFonts w:hint="eastAsia"/>
        </w:rPr>
        <w:t>故障</w:t>
      </w:r>
      <w:proofErr w:type="spellEnd"/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539E41FD" w14:textId="77777777">
        <w:trPr>
          <w:trHeight w:val="469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3F0663F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335021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DC-DC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</w:t>
            </w:r>
            <w:proofErr w:type="spellEnd"/>
          </w:p>
        </w:tc>
      </w:tr>
      <w:tr w:rsidR="00CA2C5F" w14:paraId="1678D647" w14:textId="77777777">
        <w:trPr>
          <w:trHeight w:val="391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95656B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4948C1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DC-DC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</w:t>
            </w:r>
            <w:proofErr w:type="spellEnd"/>
          </w:p>
        </w:tc>
      </w:tr>
      <w:tr w:rsidR="00CA2C5F" w14:paraId="1D076D18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4C1242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95DE5E" w14:textId="77777777" w:rsidR="00CA2C5F" w:rsidRDefault="00B42207">
            <w:pPr>
              <w:spacing w:after="0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钥匙</w:t>
            </w:r>
            <w:proofErr w:type="spellEnd"/>
            <w:r>
              <w:rPr>
                <w:rFonts w:ascii="宋体" w:hAnsi="宋体" w:hint="eastAsia"/>
              </w:rPr>
              <w:t>ON</w:t>
            </w:r>
            <w:proofErr w:type="spellStart"/>
            <w:r>
              <w:rPr>
                <w:rFonts w:ascii="宋体" w:hAnsi="宋体" w:hint="eastAsia"/>
              </w:rPr>
              <w:t>档有效且</w:t>
            </w:r>
            <w:proofErr w:type="spellEnd"/>
          </w:p>
          <w:p w14:paraId="4080B083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1、DCDC系统红色报警灯亮报文有效</w:t>
            </w:r>
          </w:p>
          <w:p w14:paraId="24006EE1" w14:textId="77777777" w:rsidR="00CA2C5F" w:rsidRDefault="00B42207">
            <w:p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lastRenderedPageBreak/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ID=0x18FECA1A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ID：18ECFF1A,18EBFF1A）   或</w:t>
            </w:r>
          </w:p>
          <w:p w14:paraId="3FAA66AF" w14:textId="77777777" w:rsidR="00CA2C5F" w:rsidRDefault="00B42207">
            <w:p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2、DCDC</w:t>
            </w:r>
            <w:proofErr w:type="spellStart"/>
            <w:r>
              <w:rPr>
                <w:rFonts w:ascii="宋体" w:hAnsi="宋体" w:hint="eastAsia"/>
              </w:rPr>
              <w:t>系统黄色报警灯亮报文有效</w:t>
            </w:r>
            <w:proofErr w:type="spellEnd"/>
          </w:p>
          <w:p w14:paraId="07322337" w14:textId="77777777" w:rsidR="00CA2C5F" w:rsidRDefault="00B42207">
            <w:p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（ID=0x18FECA1A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ID：18ECFF1A,18EBFF1A） </w:t>
            </w:r>
          </w:p>
          <w:p w14:paraId="297DAE14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以上任意条件成立时DC-DC故障指示灯点亮</w:t>
            </w:r>
          </w:p>
          <w:p w14:paraId="558BF87A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（DM1_1A黄灯，红灯有效）</w:t>
            </w:r>
          </w:p>
          <w:p w14:paraId="75C83789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71BC7815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0F101F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E54F2C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101B4126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6501F694" wp14:editId="175D7125">
                  <wp:extent cx="413385" cy="413385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" cy="413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9F138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3F4F2E4E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657A24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F8A142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182757D3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BB02B3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7BB7C6" w14:textId="77777777" w:rsidR="002028FB" w:rsidRDefault="002028FB" w:rsidP="002028FB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57461047" w14:textId="77777777" w:rsidR="002028FB" w:rsidRDefault="002028FB" w:rsidP="002028FB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075F43C" w14:textId="27517105" w:rsidR="00CA2C5F" w:rsidRDefault="002028FB" w:rsidP="002028FB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或未收到DCDC系统故障</w:t>
            </w:r>
            <w:r>
              <w:rPr>
                <w:rFonts w:hint="eastAsia"/>
                <w:sz w:val="20"/>
                <w:lang w:eastAsia="zh-CN"/>
              </w:rPr>
              <w:t>信号</w:t>
            </w:r>
          </w:p>
        </w:tc>
      </w:tr>
      <w:tr w:rsidR="00CA2C5F" w14:paraId="0A653CDD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860EBB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3F3F1D" w14:textId="53B5E326" w:rsidR="00CA2C5F" w:rsidRDefault="002028FB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DM</w:t>
            </w:r>
            <w:r>
              <w:rPr>
                <w:sz w:val="20"/>
              </w:rPr>
              <w:t>1</w:t>
            </w:r>
            <w:proofErr w:type="spellStart"/>
            <w:r>
              <w:rPr>
                <w:sz w:val="20"/>
              </w:rPr>
              <w:t>信号</w:t>
            </w:r>
            <w:proofErr w:type="spellEnd"/>
          </w:p>
        </w:tc>
      </w:tr>
      <w:tr w:rsidR="00CA2C5F" w14:paraId="479F951D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8DCB18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93F15E" w14:textId="5D0988B9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50285E03" w14:textId="77777777" w:rsidR="00CA2C5F" w:rsidRDefault="00CA2C5F">
      <w:pPr>
        <w:spacing w:after="0"/>
        <w:rPr>
          <w:lang w:eastAsia="zh-CN"/>
        </w:rPr>
      </w:pPr>
    </w:p>
    <w:p w14:paraId="37AB892F" w14:textId="77777777" w:rsidR="00CA2C5F" w:rsidRDefault="00B42207">
      <w:pPr>
        <w:pStyle w:val="2"/>
      </w:pPr>
      <w:proofErr w:type="spellStart"/>
      <w:r>
        <w:t>电动空压机系统显示</w:t>
      </w:r>
      <w:proofErr w:type="spellEnd"/>
    </w:p>
    <w:p w14:paraId="4ABA9FB9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空压机故障</w:t>
      </w:r>
      <w:proofErr w:type="spellEnd"/>
    </w:p>
    <w:tbl>
      <w:tblPr>
        <w:tblW w:w="9764" w:type="dxa"/>
        <w:jc w:val="center"/>
        <w:tblLayout w:type="fixed"/>
        <w:tblLook w:val="04A0" w:firstRow="1" w:lastRow="0" w:firstColumn="1" w:lastColumn="0" w:noHBand="0" w:noVBand="1"/>
      </w:tblPr>
      <w:tblGrid>
        <w:gridCol w:w="1056"/>
        <w:gridCol w:w="8708"/>
      </w:tblGrid>
      <w:tr w:rsidR="00CA2C5F" w14:paraId="63E4C1AB" w14:textId="77777777">
        <w:trPr>
          <w:trHeight w:val="292"/>
          <w:jc w:val="center"/>
        </w:trPr>
        <w:tc>
          <w:tcPr>
            <w:tcW w:w="10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48E5944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708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4037679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空压机故障指示灯</w:t>
            </w:r>
            <w:proofErr w:type="spellEnd"/>
          </w:p>
        </w:tc>
      </w:tr>
      <w:tr w:rsidR="00CA2C5F" w14:paraId="00F3FB4C" w14:textId="77777777">
        <w:trPr>
          <w:trHeight w:val="834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9E6A26C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F1F940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空压机故障指示灯</w:t>
            </w:r>
            <w:proofErr w:type="spellEnd"/>
          </w:p>
        </w:tc>
      </w:tr>
      <w:tr w:rsidR="00CA2C5F" w14:paraId="6C5C8BDA" w14:textId="77777777">
        <w:trPr>
          <w:trHeight w:val="834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AFC4D94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38FEBC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钥匙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档有效且</w:t>
            </w:r>
            <w:proofErr w:type="spellEnd"/>
          </w:p>
          <w:p w14:paraId="21913AB8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1、空压机系统红色报警灯亮报文有效</w:t>
            </w:r>
          </w:p>
          <w:p w14:paraId="5B865A74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（单个故障ID=0x18FECA30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一个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以上故障ID：18ECFF30,18EBFF30）    </w:t>
            </w:r>
          </w:p>
          <w:p w14:paraId="4C48FFC6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2、空压机系统黄色报警灯亮报文有效</w:t>
            </w:r>
          </w:p>
          <w:p w14:paraId="2789392E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（单个故障ID=0x18FECA30 一个以上故障ID：18ECFF30,18EBFF30）</w:t>
            </w:r>
          </w:p>
          <w:p w14:paraId="566362EA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以上任意条件成立时空压机故障指示灯点亮</w:t>
            </w:r>
          </w:p>
          <w:p w14:paraId="3DD6969B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DM1_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红灯黄灯有效</w:t>
            </w:r>
            <w:proofErr w:type="spellEnd"/>
          </w:p>
        </w:tc>
      </w:tr>
      <w:tr w:rsidR="00CA2C5F" w14:paraId="6B41D685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56E1857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A89C0B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6E77350C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object w:dxaOrig="672" w:dyaOrig="564" w14:anchorId="76CA6910">
                <v:shape id="_x0000_i1027" type="#_x0000_t75" style="width:33.3pt;height:27.9pt" o:ole="">
                  <v:imagedata r:id="rId37" o:title=""/>
                  <o:lock v:ext="edit" aspectratio="f"/>
                </v:shape>
                <o:OLEObject Type="Embed" ProgID="PBrush" ShapeID="_x0000_i1027" DrawAspect="Content" ObjectID="_1756204017" r:id="rId38"/>
              </w:object>
            </w:r>
          </w:p>
          <w:p w14:paraId="6E3B1281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020C7195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7CFAFAA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92F6A1" w14:textId="77777777" w:rsidR="00CA2C5F" w:rsidRDefault="00CA2C5F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F54CC4" w14:paraId="1A1E4094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26E149B" w14:textId="77777777" w:rsidR="00F54CC4" w:rsidRDefault="00F54CC4" w:rsidP="00F54CC4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EC9632" w14:textId="77777777" w:rsidR="00F54CC4" w:rsidRDefault="00F54CC4" w:rsidP="00F54CC4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474AB9E8" w14:textId="77777777" w:rsidR="00F54CC4" w:rsidRDefault="00F54CC4" w:rsidP="00F54CC4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4194FFC" w14:textId="5D2EDD09" w:rsidR="00F54CC4" w:rsidRDefault="00F54CC4" w:rsidP="00F54CC4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或未收到电动空压机系统故障</w:t>
            </w:r>
            <w:r>
              <w:rPr>
                <w:rFonts w:hint="eastAsia"/>
                <w:sz w:val="20"/>
                <w:lang w:eastAsia="zh-CN"/>
              </w:rPr>
              <w:t>信号</w:t>
            </w:r>
          </w:p>
        </w:tc>
      </w:tr>
      <w:tr w:rsidR="00F54CC4" w14:paraId="35450AC0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5A032ED" w14:textId="77777777" w:rsidR="00F54CC4" w:rsidRDefault="00F54CC4" w:rsidP="00F54CC4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CE7AAD" w14:textId="4BDDB595" w:rsidR="00F54CC4" w:rsidRDefault="00F54CC4" w:rsidP="00F54CC4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DM</w:t>
            </w:r>
            <w:r>
              <w:rPr>
                <w:sz w:val="20"/>
              </w:rPr>
              <w:t>1</w:t>
            </w:r>
            <w:proofErr w:type="spellStart"/>
            <w:r>
              <w:rPr>
                <w:sz w:val="20"/>
              </w:rPr>
              <w:t>信号</w:t>
            </w:r>
            <w:proofErr w:type="spellEnd"/>
          </w:p>
        </w:tc>
      </w:tr>
      <w:tr w:rsidR="00F54CC4" w14:paraId="0F6DF154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4BA41AA" w14:textId="77777777" w:rsidR="00F54CC4" w:rsidRDefault="00F54CC4" w:rsidP="00F54CC4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75EF65" w14:textId="69E283AD" w:rsidR="00F54CC4" w:rsidRDefault="00F54CC4" w:rsidP="00F54CC4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07CFCBC2" w14:textId="77777777" w:rsidR="00CA2C5F" w:rsidRDefault="00CA2C5F">
      <w:pPr>
        <w:spacing w:after="0"/>
        <w:rPr>
          <w:lang w:eastAsia="zh-CN"/>
        </w:rPr>
      </w:pPr>
    </w:p>
    <w:p w14:paraId="49C87358" w14:textId="77777777" w:rsidR="00CA2C5F" w:rsidRDefault="00B42207">
      <w:pPr>
        <w:pStyle w:val="2"/>
      </w:pPr>
      <w:proofErr w:type="spellStart"/>
      <w:r>
        <w:t>电动转向系统显示</w:t>
      </w:r>
      <w:proofErr w:type="spellEnd"/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6D04D4B7" w14:textId="77777777">
        <w:trPr>
          <w:trHeight w:val="469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29FDD4B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9D5E026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proofErr w:type="spellStart"/>
            <w:r>
              <w:t>电动转向系统</w:t>
            </w:r>
            <w:proofErr w:type="spellEnd"/>
          </w:p>
        </w:tc>
      </w:tr>
      <w:tr w:rsidR="00CA2C5F" w14:paraId="5325DFDA" w14:textId="77777777">
        <w:trPr>
          <w:trHeight w:val="391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D61522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功能描述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9ACFE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lang w:eastAsia="zh-CN"/>
              </w:rPr>
              <w:t>高压系统故障、低压系统故障及</w:t>
            </w:r>
            <w:r>
              <w:rPr>
                <w:lang w:eastAsia="zh-CN"/>
              </w:rPr>
              <w:t>低压转向倒计时提醒</w:t>
            </w:r>
          </w:p>
        </w:tc>
      </w:tr>
      <w:tr w:rsidR="00CA2C5F" w14:paraId="37760EF7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F09845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27B947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故障：钥匙ON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有效且</w:t>
            </w:r>
          </w:p>
          <w:p w14:paraId="1DFBBC60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1、高压电动转向系统DM1报文有效</w:t>
            </w:r>
          </w:p>
          <w:p w14:paraId="5D7671B6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</w:t>
            </w:r>
            <w:r>
              <w:rPr>
                <w:rFonts w:ascii="宋体" w:hAnsi="宋体"/>
                <w:lang w:eastAsia="zh-CN"/>
              </w:rPr>
              <w:t>2E</w:t>
            </w:r>
            <w:r>
              <w:rPr>
                <w:rFonts w:ascii="宋体" w:hAnsi="宋体" w:hint="eastAsia"/>
                <w:lang w:eastAsia="zh-CN"/>
              </w:rPr>
              <w:t xml:space="preserve"> 一个以上故障ID：18ECFF</w:t>
            </w:r>
            <w:r>
              <w:rPr>
                <w:rFonts w:ascii="宋体" w:hAnsi="宋体"/>
                <w:lang w:eastAsia="zh-CN"/>
              </w:rPr>
              <w:t>2E</w:t>
            </w:r>
            <w:r>
              <w:rPr>
                <w:rFonts w:ascii="宋体" w:hAnsi="宋体" w:hint="eastAsia"/>
                <w:lang w:eastAsia="zh-CN"/>
              </w:rPr>
              <w:t>,18EBFF</w:t>
            </w:r>
            <w:r>
              <w:rPr>
                <w:rFonts w:ascii="宋体" w:hAnsi="宋体"/>
                <w:lang w:eastAsia="zh-CN"/>
              </w:rPr>
              <w:t>2E</w:t>
            </w:r>
            <w:r>
              <w:rPr>
                <w:rFonts w:ascii="宋体" w:hAnsi="宋体" w:hint="eastAsia"/>
                <w:lang w:eastAsia="zh-CN"/>
              </w:rPr>
              <w:t xml:space="preserve">） </w:t>
            </w:r>
          </w:p>
          <w:p w14:paraId="23F52DDB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2、低压电动转向系统DM1报文有效</w:t>
            </w:r>
          </w:p>
          <w:p w14:paraId="0FED0321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</w:t>
            </w:r>
            <w:r>
              <w:rPr>
                <w:rFonts w:ascii="宋体" w:hAnsi="宋体"/>
                <w:lang w:eastAsia="zh-CN"/>
              </w:rPr>
              <w:t>4D</w:t>
            </w:r>
            <w:r>
              <w:rPr>
                <w:rFonts w:ascii="宋体" w:hAnsi="宋体" w:hint="eastAsia"/>
                <w:lang w:eastAsia="zh-CN"/>
              </w:rPr>
              <w:t xml:space="preserve"> 一个以上故障ID：18ECFF</w:t>
            </w:r>
            <w:r>
              <w:rPr>
                <w:rFonts w:ascii="宋体" w:hAnsi="宋体"/>
                <w:lang w:eastAsia="zh-CN"/>
              </w:rPr>
              <w:t>4D</w:t>
            </w:r>
            <w:r>
              <w:rPr>
                <w:rFonts w:ascii="宋体" w:hAnsi="宋体" w:hint="eastAsia"/>
                <w:lang w:eastAsia="zh-CN"/>
              </w:rPr>
              <w:t>,18EBFF</w:t>
            </w:r>
            <w:r>
              <w:rPr>
                <w:rFonts w:ascii="宋体" w:hAnsi="宋体"/>
                <w:lang w:eastAsia="zh-CN"/>
              </w:rPr>
              <w:t>4D</w:t>
            </w:r>
            <w:r>
              <w:rPr>
                <w:rFonts w:ascii="宋体" w:hAnsi="宋体" w:hint="eastAsia"/>
                <w:lang w:eastAsia="zh-CN"/>
              </w:rPr>
              <w:t>）</w:t>
            </w:r>
          </w:p>
          <w:p w14:paraId="129DB0EE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点亮对应的Warning灯或Stop灯</w:t>
            </w:r>
          </w:p>
          <w:p w14:paraId="63F3D8E2" w14:textId="77777777" w:rsidR="00C61A0C" w:rsidRDefault="00B42207">
            <w:pPr>
              <w:spacing w:after="0"/>
              <w:rPr>
                <w:rFonts w:ascii="宋体" w:hAnsi="宋体"/>
                <w:highlight w:val="yellow"/>
                <w:lang w:eastAsia="zh-CN"/>
              </w:rPr>
            </w:pPr>
            <w:r>
              <w:rPr>
                <w:rFonts w:ascii="宋体" w:hAnsi="宋体" w:hint="eastAsia"/>
                <w:highlight w:val="yellow"/>
                <w:lang w:eastAsia="zh-CN"/>
              </w:rPr>
              <w:t>转向助力倒计时：</w:t>
            </w:r>
          </w:p>
          <w:p w14:paraId="469946D2" w14:textId="1CD44A78" w:rsidR="00CA2C5F" w:rsidRDefault="00B42207" w:rsidP="00C61A0C">
            <w:pPr>
              <w:spacing w:after="0"/>
              <w:ind w:firstLineChars="200" w:firstLine="440"/>
              <w:rPr>
                <w:rFonts w:ascii="宋体" w:hAnsi="宋体"/>
                <w:highlight w:val="yellow"/>
                <w:lang w:eastAsia="zh-CN"/>
              </w:rPr>
            </w:pPr>
            <w:r>
              <w:rPr>
                <w:rFonts w:ascii="宋体" w:hAnsi="宋体" w:hint="eastAsia"/>
                <w:highlight w:val="yellow"/>
                <w:lang w:eastAsia="zh-CN"/>
              </w:rPr>
              <w:t>钥匙ON</w:t>
            </w:r>
            <w:proofErr w:type="gramStart"/>
            <w:r>
              <w:rPr>
                <w:rFonts w:ascii="宋体" w:hAnsi="宋体" w:hint="eastAsia"/>
                <w:highlight w:val="yellow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highlight w:val="yellow"/>
                <w:lang w:eastAsia="zh-CN"/>
              </w:rPr>
              <w:t>有效且低压转向启动，车速大于3km/h，文字提醒“转向助力即将失效，请立即靠边停车”同时蜂鸣。</w:t>
            </w:r>
          </w:p>
          <w:tbl>
            <w:tblPr>
              <w:tblW w:w="7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7"/>
              <w:gridCol w:w="1825"/>
              <w:gridCol w:w="709"/>
              <w:gridCol w:w="567"/>
              <w:gridCol w:w="708"/>
              <w:gridCol w:w="2694"/>
            </w:tblGrid>
            <w:tr w:rsidR="00CA2C5F" w14:paraId="795B656B" w14:textId="77777777">
              <w:tc>
                <w:tcPr>
                  <w:tcW w:w="1177" w:type="dxa"/>
                  <w:shd w:val="clear" w:color="auto" w:fill="auto"/>
                </w:tcPr>
                <w:p w14:paraId="013EAE2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5CABA2B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3F8D7E0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32289F0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08" w:type="dxa"/>
                </w:tcPr>
                <w:p w14:paraId="5B6A544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19309F4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0A8A9933" w14:textId="77777777">
              <w:tc>
                <w:tcPr>
                  <w:tcW w:w="1177" w:type="dxa"/>
                  <w:shd w:val="clear" w:color="auto" w:fill="auto"/>
                </w:tcPr>
                <w:p w14:paraId="424EB90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ascii="宋体" w:hAnsi="宋体"/>
                    </w:rPr>
                    <w:t>0CF6034D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611CFE7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工作状态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305AC23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24D8BD0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1</w:t>
                  </w:r>
                  <w:r>
                    <w:rPr>
                      <w:rFonts w:hint="eastAsia"/>
                      <w:sz w:val="20"/>
                    </w:rPr>
                    <w:t>-</w:t>
                  </w:r>
                  <w:r>
                    <w:rPr>
                      <w:sz w:val="20"/>
                    </w:rPr>
                    <w:t>2</w:t>
                  </w:r>
                </w:p>
              </w:tc>
              <w:tc>
                <w:tcPr>
                  <w:tcW w:w="708" w:type="dxa"/>
                </w:tcPr>
                <w:p w14:paraId="29D8663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0.1s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6DD75B4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00</w:t>
                  </w:r>
                  <w:r>
                    <w:rPr>
                      <w:rFonts w:hint="eastAsia"/>
                      <w:sz w:val="20"/>
                    </w:rPr>
                    <w:t>：停机；</w:t>
                  </w:r>
                  <w:r>
                    <w:rPr>
                      <w:rFonts w:hint="eastAsia"/>
                      <w:sz w:val="20"/>
                    </w:rPr>
                    <w:t>01</w:t>
                  </w:r>
                  <w:r>
                    <w:rPr>
                      <w:rFonts w:hint="eastAsia"/>
                      <w:sz w:val="20"/>
                    </w:rPr>
                    <w:t>：运行</w:t>
                  </w:r>
                </w:p>
                <w:p w14:paraId="79D564D8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</w:t>
                  </w:r>
                  <w:r>
                    <w:rPr>
                      <w:rFonts w:hint="eastAsia"/>
                      <w:sz w:val="20"/>
                    </w:rPr>
                    <w:t>：故障</w:t>
                  </w:r>
                </w:p>
              </w:tc>
            </w:tr>
          </w:tbl>
          <w:p w14:paraId="0223EE35" w14:textId="77777777" w:rsidR="00CA2C5F" w:rsidRDefault="00CA2C5F">
            <w:pPr>
              <w:spacing w:after="0"/>
              <w:rPr>
                <w:rFonts w:ascii="宋体" w:hAnsi="宋体"/>
                <w:highlight w:val="yellow"/>
                <w:lang w:eastAsia="zh-CN"/>
              </w:rPr>
            </w:pPr>
          </w:p>
        </w:tc>
      </w:tr>
      <w:tr w:rsidR="00CA2C5F" w14:paraId="7A2421B6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728FDE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A1BED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报警灯：无</w:t>
            </w:r>
          </w:p>
        </w:tc>
      </w:tr>
      <w:tr w:rsidR="00CA2C5F" w14:paraId="6A65E268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72E45D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3B2E24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44923A1B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1ABACF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64B785" w14:textId="77777777" w:rsidR="00F50403" w:rsidRDefault="00F50403" w:rsidP="00F50403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48E114ED" w14:textId="77777777" w:rsidR="00F50403" w:rsidRDefault="00F50403" w:rsidP="00F50403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2182D65" w14:textId="6EA89DD6" w:rsidR="00CA2C5F" w:rsidRDefault="00F50403" w:rsidP="00F50403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或未收到转向系统故障</w:t>
            </w:r>
            <w:r>
              <w:rPr>
                <w:rFonts w:hint="eastAsia"/>
                <w:sz w:val="20"/>
                <w:lang w:eastAsia="zh-CN"/>
              </w:rPr>
              <w:t>信号</w:t>
            </w:r>
          </w:p>
        </w:tc>
      </w:tr>
      <w:tr w:rsidR="00CA2C5F" w14:paraId="27D87D0C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8CC036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ABB8AD" w14:textId="5693C98E" w:rsidR="00F50403" w:rsidRDefault="00F50403" w:rsidP="00F50403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DM1和</w:t>
            </w:r>
            <w:r>
              <w:rPr>
                <w:rFonts w:ascii="宋体" w:hAnsi="宋体"/>
              </w:rPr>
              <w:t>0CF6034D</w:t>
            </w:r>
          </w:p>
        </w:tc>
      </w:tr>
      <w:tr w:rsidR="00CA2C5F" w14:paraId="1B992A00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741F1A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7E15C27" w14:textId="7EBC62A0" w:rsidR="00CA2C5F" w:rsidRDefault="00E551BD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无</w:t>
            </w:r>
          </w:p>
        </w:tc>
      </w:tr>
    </w:tbl>
    <w:p w14:paraId="5DECEFC8" w14:textId="77777777" w:rsidR="00CA2C5F" w:rsidRDefault="00CA2C5F">
      <w:pPr>
        <w:rPr>
          <w:highlight w:val="yellow"/>
        </w:rPr>
      </w:pPr>
    </w:p>
    <w:p w14:paraId="65B7A4D2" w14:textId="77777777" w:rsidR="00CA2C5F" w:rsidRDefault="00B42207">
      <w:pPr>
        <w:pStyle w:val="2"/>
      </w:pPr>
      <w:proofErr w:type="spellStart"/>
      <w:r>
        <w:t>高压配电盒显示</w:t>
      </w:r>
      <w:proofErr w:type="spellEnd"/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0A0CDD42" w14:textId="77777777">
        <w:trPr>
          <w:trHeight w:val="469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513AEBF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C7B879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proofErr w:type="spellStart"/>
            <w:r>
              <w:rPr>
                <w:rFonts w:hint="eastAsia"/>
              </w:rPr>
              <w:t>高压配电盒显示</w:t>
            </w:r>
            <w:proofErr w:type="spellEnd"/>
          </w:p>
        </w:tc>
      </w:tr>
      <w:tr w:rsidR="00CA2C5F" w14:paraId="2C79A042" w14:textId="77777777">
        <w:trPr>
          <w:trHeight w:val="391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A90F21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A3156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hint="eastAsia"/>
              </w:rPr>
              <w:t>高压配电盒故障提醒</w:t>
            </w:r>
            <w:proofErr w:type="spellEnd"/>
          </w:p>
        </w:tc>
      </w:tr>
      <w:tr w:rsidR="00CA2C5F" w14:paraId="611905AC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105DD8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0FED1D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故障：钥匙ON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有效且</w:t>
            </w:r>
          </w:p>
          <w:p w14:paraId="23085B69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1、高压电动转向系统DM1报文有效</w:t>
            </w:r>
          </w:p>
          <w:p w14:paraId="12A797E0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 xml:space="preserve"> 一个以上故障ID：18ECFF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>,18EBFF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 xml:space="preserve">） </w:t>
            </w:r>
          </w:p>
          <w:p w14:paraId="427A1FDA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2、低压电动转向系统DM1报文有效</w:t>
            </w:r>
          </w:p>
          <w:p w14:paraId="6224BFDE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 xml:space="preserve"> 一个以上故障ID：18ECFF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>,18EBFF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>）</w:t>
            </w:r>
          </w:p>
          <w:p w14:paraId="36E1810A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点亮对应的Warning灯或Stop灯</w:t>
            </w:r>
          </w:p>
          <w:p w14:paraId="04202ADD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54C9104A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7FB89D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E3448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报警灯：无</w:t>
            </w:r>
          </w:p>
        </w:tc>
      </w:tr>
      <w:tr w:rsidR="00CA2C5F" w14:paraId="4C664940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082BC8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87521E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3E55EA" w14:paraId="2A960368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14FBF0" w14:textId="77777777" w:rsidR="003E55EA" w:rsidRDefault="003E55EA" w:rsidP="003E55EA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87E737" w14:textId="77777777" w:rsidR="003E55EA" w:rsidRDefault="003E55EA" w:rsidP="003E55EA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5BE18FF" w14:textId="77777777" w:rsidR="003E55EA" w:rsidRDefault="003E55EA" w:rsidP="003E55EA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F11D7F1" w14:textId="0B5025BB" w:rsidR="003E55EA" w:rsidRDefault="003E55EA" w:rsidP="003E55EA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或未收到DM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1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故障</w:t>
            </w:r>
            <w:r>
              <w:rPr>
                <w:rFonts w:hint="eastAsia"/>
                <w:sz w:val="20"/>
                <w:lang w:eastAsia="zh-CN"/>
              </w:rPr>
              <w:t>信号</w:t>
            </w:r>
          </w:p>
        </w:tc>
      </w:tr>
      <w:tr w:rsidR="003E55EA" w14:paraId="2E470F00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0D71DD" w14:textId="77777777" w:rsidR="003E55EA" w:rsidRDefault="003E55EA" w:rsidP="003E55EA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D61742" w14:textId="1CC41C7A" w:rsidR="003E55EA" w:rsidRDefault="003E55EA" w:rsidP="003E55EA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DM1</w:t>
            </w:r>
          </w:p>
        </w:tc>
      </w:tr>
      <w:tr w:rsidR="003E55EA" w14:paraId="5929F545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7174C89" w14:textId="77777777" w:rsidR="003E55EA" w:rsidRDefault="003E55EA" w:rsidP="003E55EA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E0264B" w14:textId="438DFA82" w:rsidR="003E55EA" w:rsidRDefault="00702A7D" w:rsidP="003E55EA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无</w:t>
            </w:r>
          </w:p>
        </w:tc>
      </w:tr>
    </w:tbl>
    <w:p w14:paraId="39B332BB" w14:textId="77777777" w:rsidR="00CA2C5F" w:rsidRDefault="00B42207">
      <w:pPr>
        <w:pStyle w:val="2"/>
      </w:pPr>
      <w:r>
        <w:rPr>
          <w:rFonts w:hint="eastAsia"/>
          <w:lang w:eastAsia="zh-CN"/>
        </w:rPr>
        <w:lastRenderedPageBreak/>
        <w:t>ATS</w:t>
      </w:r>
      <w:r>
        <w:rPr>
          <w:rFonts w:hint="eastAsia"/>
          <w:lang w:eastAsia="zh-CN"/>
        </w:rPr>
        <w:t>冷却系统显示</w:t>
      </w:r>
    </w:p>
    <w:p w14:paraId="2AAE0188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冷却水温指示</w:t>
      </w: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2380"/>
        <w:gridCol w:w="7934"/>
      </w:tblGrid>
      <w:tr w:rsidR="00CA2C5F" w14:paraId="0E9DA63E" w14:textId="77777777">
        <w:trPr>
          <w:trHeight w:val="611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07D90D3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9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C29E75D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水温表指示</w:t>
            </w:r>
            <w:proofErr w:type="spellEnd"/>
          </w:p>
        </w:tc>
      </w:tr>
      <w:tr w:rsidR="00CA2C5F" w14:paraId="3B029BCB" w14:textId="77777777">
        <w:trPr>
          <w:trHeight w:val="397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0FF48A0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92137D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仪表从CAN总线获得水温信号，通过水温表显示冷却液温度</w:t>
            </w:r>
          </w:p>
        </w:tc>
      </w:tr>
      <w:tr w:rsidR="00CA2C5F" w14:paraId="1B801B4C" w14:textId="77777777">
        <w:trPr>
          <w:trHeight w:val="834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E1F9E79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0F7F18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438B8E5D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1.ON</w:t>
            </w:r>
            <w:proofErr w:type="gramStart"/>
            <w:r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>
              <w:rPr>
                <w:rFonts w:hint="eastAsia"/>
                <w:sz w:val="20"/>
                <w:lang w:eastAsia="zh-CN"/>
              </w:rPr>
              <w:t>电源接通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5BE16D09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且收到水温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  <w:tbl>
            <w:tblPr>
              <w:tblW w:w="7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7"/>
              <w:gridCol w:w="1825"/>
              <w:gridCol w:w="709"/>
              <w:gridCol w:w="567"/>
              <w:gridCol w:w="708"/>
              <w:gridCol w:w="2694"/>
            </w:tblGrid>
            <w:tr w:rsidR="00CA2C5F" w14:paraId="5F319EF8" w14:textId="77777777">
              <w:tc>
                <w:tcPr>
                  <w:tcW w:w="1177" w:type="dxa"/>
                  <w:shd w:val="clear" w:color="auto" w:fill="auto"/>
                </w:tcPr>
                <w:p w14:paraId="7220D7A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70FDCBE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53852E0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3743577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08" w:type="dxa"/>
                </w:tcPr>
                <w:p w14:paraId="2D7EA44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6E702468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52F757A1" w14:textId="77777777">
              <w:tc>
                <w:tcPr>
                  <w:tcW w:w="1177" w:type="dxa"/>
                  <w:shd w:val="clear" w:color="auto" w:fill="auto"/>
                </w:tcPr>
                <w:p w14:paraId="0DAC6D3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ascii="宋体" w:hAnsi="宋体"/>
                    </w:rPr>
                    <w:t>0C3DD7A7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2AE741C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冷却水温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04D45FB8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6268CE3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08" w:type="dxa"/>
                </w:tcPr>
                <w:p w14:paraId="69BAF80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0.2s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44CB0B2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</w:t>
                  </w:r>
                  <w:r>
                    <w:rPr>
                      <w:rFonts w:hint="eastAsia"/>
                      <w:sz w:val="20"/>
                    </w:rPr>
                    <w:t>℃；偏移量</w:t>
                  </w:r>
                  <w:r>
                    <w:rPr>
                      <w:rFonts w:hint="eastAsia"/>
                      <w:sz w:val="20"/>
                    </w:rPr>
                    <w:t>:-40</w:t>
                  </w:r>
                  <w:r>
                    <w:rPr>
                      <w:rFonts w:hint="eastAsia"/>
                      <w:sz w:val="20"/>
                    </w:rPr>
                    <w:t>℃；</w:t>
                  </w:r>
                </w:p>
                <w:p w14:paraId="3C779762" w14:textId="2DAAE3FC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8C632E">
                    <w:rPr>
                      <w:rFonts w:hint="eastAsia"/>
                      <w:sz w:val="20"/>
                      <w:highlight w:val="yellow"/>
                    </w:rPr>
                    <w:t>范围</w:t>
                  </w:r>
                  <w:r w:rsidRPr="008C632E">
                    <w:rPr>
                      <w:rFonts w:hint="eastAsia"/>
                      <w:sz w:val="20"/>
                      <w:highlight w:val="yellow"/>
                    </w:rPr>
                    <w:t>:</w:t>
                  </w:r>
                  <w:r w:rsidR="008C632E">
                    <w:rPr>
                      <w:rFonts w:hint="eastAsia"/>
                      <w:sz w:val="20"/>
                      <w:highlight w:val="yellow"/>
                    </w:rPr>
                    <w:t>1</w:t>
                  </w:r>
                  <w:r w:rsidRPr="008C632E">
                    <w:rPr>
                      <w:rFonts w:hint="eastAsia"/>
                      <w:sz w:val="20"/>
                      <w:highlight w:val="yellow"/>
                    </w:rPr>
                    <w:t>0</w:t>
                  </w:r>
                  <w:r w:rsidRPr="008C632E">
                    <w:rPr>
                      <w:rFonts w:hint="eastAsia"/>
                      <w:sz w:val="20"/>
                      <w:highlight w:val="yellow"/>
                    </w:rPr>
                    <w:t>℃</w:t>
                  </w:r>
                  <w:r w:rsidRPr="008C632E">
                    <w:rPr>
                      <w:rFonts w:hint="eastAsia"/>
                      <w:sz w:val="20"/>
                      <w:highlight w:val="yellow"/>
                    </w:rPr>
                    <w:t>-</w:t>
                  </w:r>
                  <w:r w:rsidR="008C632E">
                    <w:rPr>
                      <w:rFonts w:hint="eastAsia"/>
                      <w:sz w:val="20"/>
                      <w:highlight w:val="yellow"/>
                    </w:rPr>
                    <w:t>9</w:t>
                  </w:r>
                  <w:r w:rsidRPr="008C632E">
                    <w:rPr>
                      <w:sz w:val="20"/>
                      <w:highlight w:val="yellow"/>
                    </w:rPr>
                    <w:t>0</w:t>
                  </w:r>
                  <w:r w:rsidRPr="008C632E">
                    <w:rPr>
                      <w:rFonts w:hint="eastAsia"/>
                      <w:sz w:val="20"/>
                      <w:highlight w:val="yellow"/>
                    </w:rPr>
                    <w:t>℃</w:t>
                  </w:r>
                </w:p>
              </w:tc>
            </w:tr>
          </w:tbl>
          <w:p w14:paraId="75E98AD6" w14:textId="77777777" w:rsidR="00CA2C5F" w:rsidRDefault="00CA2C5F">
            <w:pPr>
              <w:spacing w:after="0" w:line="240" w:lineRule="auto"/>
              <w:ind w:firstLine="400"/>
              <w:rPr>
                <w:sz w:val="20"/>
                <w:szCs w:val="20"/>
                <w:lang w:eastAsia="zh-CN"/>
              </w:rPr>
            </w:pPr>
          </w:p>
        </w:tc>
      </w:tr>
      <w:tr w:rsidR="00CA2C5F" w14:paraId="50331066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CA3E749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ECA998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冷却液温度实时指示在水温表上</w:t>
            </w:r>
          </w:p>
        </w:tc>
      </w:tr>
      <w:tr w:rsidR="00CA2C5F" w14:paraId="3D684DE0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208ED46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837690" w14:textId="1D026721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刻度线分红色区与绿色区，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绿色为正常区域</w:t>
            </w:r>
            <w:r w:rsidRPr="008C632E">
              <w:rPr>
                <w:sz w:val="20"/>
                <w:szCs w:val="20"/>
                <w:highlight w:val="yellow"/>
                <w:lang w:eastAsia="zh-CN"/>
              </w:rPr>
              <w:t>1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0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-6</w:t>
            </w:r>
            <w:r w:rsidR="008C632E">
              <w:rPr>
                <w:rFonts w:hint="eastAsia"/>
                <w:sz w:val="20"/>
                <w:highlight w:val="yellow"/>
                <w:lang w:eastAsia="zh-CN"/>
              </w:rPr>
              <w:t>5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℃，小于</w:t>
            </w:r>
            <w:r w:rsidRPr="008C632E">
              <w:rPr>
                <w:sz w:val="20"/>
                <w:highlight w:val="yellow"/>
                <w:lang w:eastAsia="zh-CN"/>
              </w:rPr>
              <w:t>1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0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℃指示</w:t>
            </w:r>
            <w:r w:rsidR="008C632E" w:rsidRPr="008C632E">
              <w:rPr>
                <w:rFonts w:hint="eastAsia"/>
                <w:sz w:val="20"/>
                <w:highlight w:val="yellow"/>
                <w:lang w:eastAsia="zh-CN"/>
              </w:rPr>
              <w:t>到</w:t>
            </w:r>
            <w:r w:rsidRPr="008C632E">
              <w:rPr>
                <w:sz w:val="20"/>
                <w:highlight w:val="yellow"/>
                <w:lang w:eastAsia="zh-CN"/>
              </w:rPr>
              <w:t>1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0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，红色为报警区域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6</w:t>
            </w:r>
            <w:r w:rsidR="008C632E"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5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-90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</w:t>
            </w:r>
            <w:r>
              <w:rPr>
                <w:rFonts w:hint="eastAsia"/>
                <w:sz w:val="20"/>
                <w:lang w:eastAsia="zh-CN"/>
              </w:rPr>
              <w:t>，大于</w:t>
            </w:r>
            <w:r>
              <w:rPr>
                <w:rFonts w:hint="eastAsia"/>
                <w:sz w:val="20"/>
                <w:lang w:eastAsia="zh-CN"/>
              </w:rPr>
              <w:t>90</w:t>
            </w:r>
            <w:r>
              <w:rPr>
                <w:rFonts w:hint="eastAsia"/>
                <w:sz w:val="20"/>
                <w:lang w:eastAsia="zh-CN"/>
              </w:rPr>
              <w:t>℃指示到</w:t>
            </w:r>
            <w:r>
              <w:rPr>
                <w:rFonts w:hint="eastAsia"/>
                <w:sz w:val="20"/>
                <w:lang w:eastAsia="zh-CN"/>
              </w:rPr>
              <w:t>90</w:t>
            </w:r>
            <w:r>
              <w:rPr>
                <w:rFonts w:hint="eastAsia"/>
                <w:sz w:val="20"/>
                <w:lang w:eastAsia="zh-CN"/>
              </w:rPr>
              <w:t>℃</w:t>
            </w:r>
            <w:r>
              <w:rPr>
                <w:rFonts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79891BF4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58062DD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5DA5FC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以下任意条件满足时，不显示</w:t>
            </w:r>
          </w:p>
          <w:p w14:paraId="68B56506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1F18507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或无水温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总线信号输入。</w:t>
            </w:r>
          </w:p>
        </w:tc>
      </w:tr>
      <w:tr w:rsidR="00CA2C5F" w14:paraId="61EF0AA7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C026B9C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E6FED7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6FCB364D" w14:textId="5F5EFE42" w:rsidR="00CA2C5F" w:rsidRDefault="008C632E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电机</w:t>
            </w:r>
            <w:r w:rsidR="00B42207"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冷却液温度信号</w:t>
            </w:r>
          </w:p>
        </w:tc>
      </w:tr>
      <w:tr w:rsidR="00CA2C5F" w14:paraId="2B26267B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A788B0D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7B3827" w14:textId="77777777" w:rsidR="00CA2C5F" w:rsidRDefault="00CA2C5F">
            <w:pPr>
              <w:spacing w:after="0" w:line="240" w:lineRule="auto"/>
              <w:ind w:firstLine="40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69448C53" w14:textId="77777777">
        <w:trPr>
          <w:trHeight w:val="27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719F0F54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BF0C3" w14:textId="291359D0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水温表特性：水温表指示角度</w:t>
            </w:r>
            <w:r>
              <w:rPr>
                <w:rFonts w:hint="eastAsia"/>
                <w:sz w:val="20"/>
                <w:szCs w:val="20"/>
                <w:lang w:eastAsia="zh-CN"/>
              </w:rPr>
              <w:t>0~108</w:t>
            </w:r>
            <w:r>
              <w:rPr>
                <w:rFonts w:hint="eastAsia"/>
                <w:sz w:val="20"/>
                <w:szCs w:val="20"/>
                <w:lang w:eastAsia="zh-CN"/>
              </w:rPr>
              <w:t>°，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指示水温范围</w:t>
            </w:r>
            <w:r w:rsidRPr="008C632E">
              <w:rPr>
                <w:sz w:val="20"/>
                <w:szCs w:val="20"/>
                <w:highlight w:val="yellow"/>
                <w:lang w:eastAsia="zh-CN"/>
              </w:rPr>
              <w:t>1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0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℃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~90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℃，当收到小于</w:t>
            </w:r>
            <w:r w:rsidRPr="008C632E">
              <w:rPr>
                <w:sz w:val="20"/>
                <w:szCs w:val="20"/>
                <w:highlight w:val="yellow"/>
                <w:lang w:eastAsia="zh-CN"/>
              </w:rPr>
              <w:t>1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0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℃时，指示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10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℃</w:t>
            </w:r>
            <w:r>
              <w:rPr>
                <w:rFonts w:hint="eastAsia"/>
                <w:sz w:val="20"/>
                <w:szCs w:val="20"/>
                <w:lang w:eastAsia="zh-CN"/>
              </w:rPr>
              <w:t>，当收到的温度在</w:t>
            </w:r>
            <w:r>
              <w:rPr>
                <w:rFonts w:hint="eastAsia"/>
                <w:sz w:val="20"/>
                <w:szCs w:val="20"/>
                <w:lang w:eastAsia="zh-CN"/>
              </w:rPr>
              <w:t>90</w:t>
            </w:r>
            <w:r>
              <w:rPr>
                <w:rFonts w:hint="eastAsia"/>
                <w:sz w:val="20"/>
                <w:szCs w:val="20"/>
                <w:lang w:eastAsia="zh-CN"/>
              </w:rPr>
              <w:t>℃以上时，仪表指示</w:t>
            </w:r>
            <w:r>
              <w:rPr>
                <w:rFonts w:hint="eastAsia"/>
                <w:sz w:val="20"/>
                <w:szCs w:val="20"/>
                <w:lang w:eastAsia="zh-CN"/>
              </w:rPr>
              <w:t>90</w:t>
            </w:r>
            <w:r>
              <w:rPr>
                <w:rFonts w:hint="eastAsia"/>
                <w:sz w:val="20"/>
                <w:szCs w:val="20"/>
                <w:lang w:eastAsia="zh-CN"/>
              </w:rPr>
              <w:t>℃。</w:t>
            </w:r>
          </w:p>
          <w:p w14:paraId="2EFB9F92" w14:textId="142CB401" w:rsidR="008C632E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6</w:t>
            </w:r>
            <w:r w:rsidR="008C632E"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5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℃及以上对应的刻线为红色</w:t>
            </w:r>
          </w:p>
          <w:p w14:paraId="14ABA712" w14:textId="77777777" w:rsidR="00CA2C5F" w:rsidRDefault="00B42207">
            <w:pPr>
              <w:spacing w:after="0" w:line="240" w:lineRule="auto"/>
              <w:rPr>
                <w:noProof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4E2D75BC" wp14:editId="33C8BB6E">
                  <wp:extent cx="1775393" cy="998286"/>
                  <wp:effectExtent l="0" t="0" r="0" b="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rcRect l="33150" t="54324" r="23094" b="10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61" cy="10180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BB0891" w14:textId="144E7B77" w:rsidR="008C632E" w:rsidRDefault="008C632E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21E34FC3" wp14:editId="0AE6D350">
                  <wp:extent cx="1773392" cy="1194179"/>
                  <wp:effectExtent l="0" t="0" r="0" b="6350"/>
                  <wp:docPr id="2481107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110729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414" cy="1197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C82A7E" w14:textId="77777777" w:rsidR="00CA2C5F" w:rsidRDefault="00B42207">
      <w:pPr>
        <w:pStyle w:val="3"/>
        <w:rPr>
          <w:lang w:val="en-US" w:eastAsia="zh-CN"/>
        </w:rPr>
      </w:pPr>
      <w:proofErr w:type="gramStart"/>
      <w:r>
        <w:rPr>
          <w:rFonts w:hint="eastAsia"/>
          <w:lang w:val="en-US" w:eastAsia="zh-CN"/>
        </w:rPr>
        <w:t>冷却液过温</w:t>
      </w:r>
      <w:proofErr w:type="gramEnd"/>
      <w:r>
        <w:rPr>
          <w:rFonts w:hint="eastAsia"/>
          <w:lang w:val="en-US" w:eastAsia="zh-CN"/>
        </w:rPr>
        <w:t>报警</w:t>
      </w:r>
    </w:p>
    <w:tbl>
      <w:tblPr>
        <w:tblW w:w="10375" w:type="dxa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9014"/>
      </w:tblGrid>
      <w:tr w:rsidR="00CA2C5F" w14:paraId="4F0135CD" w14:textId="77777777">
        <w:trPr>
          <w:trHeight w:val="611"/>
          <w:jc w:val="center"/>
        </w:trPr>
        <w:tc>
          <w:tcPr>
            <w:tcW w:w="1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6B12CB2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901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B09B8B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冷却液过温报警</w:t>
            </w:r>
            <w:proofErr w:type="spellEnd"/>
          </w:p>
        </w:tc>
      </w:tr>
      <w:tr w:rsidR="00CA2C5F" w14:paraId="5C5C7798" w14:textId="77777777">
        <w:trPr>
          <w:trHeight w:val="834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C79DF1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6FC16E" w14:textId="0B38EC0E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仪表根据收到的水温总线信号，计算冷却液温度，</w:t>
            </w:r>
            <w:r w:rsidRPr="008C632E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冷却液温度≥6</w:t>
            </w:r>
            <w:r w:rsidR="008C632E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5</w:t>
            </w:r>
            <w:r w:rsidRPr="008C632E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℃时点亮，小于</w:t>
            </w:r>
            <w:r w:rsidR="008C632E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62</w:t>
            </w:r>
            <w:r w:rsidRPr="008C632E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℃解除</w:t>
            </w:r>
          </w:p>
        </w:tc>
      </w:tr>
      <w:tr w:rsidR="00CA2C5F" w14:paraId="4CEEBA6E" w14:textId="77777777">
        <w:trPr>
          <w:trHeight w:val="834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264EBD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B981D5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6BB6AE94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A545AAD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经过仪表计算电机冷却液水温过高</w:t>
            </w:r>
          </w:p>
          <w:tbl>
            <w:tblPr>
              <w:tblW w:w="878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96"/>
              <w:gridCol w:w="1429"/>
              <w:gridCol w:w="893"/>
              <w:gridCol w:w="715"/>
              <w:gridCol w:w="893"/>
              <w:gridCol w:w="3462"/>
            </w:tblGrid>
            <w:tr w:rsidR="00CA2C5F" w14:paraId="2E74952E" w14:textId="77777777">
              <w:tc>
                <w:tcPr>
                  <w:tcW w:w="1396" w:type="dxa"/>
                  <w:shd w:val="clear" w:color="auto" w:fill="auto"/>
                </w:tcPr>
                <w:p w14:paraId="712782E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429" w:type="dxa"/>
                  <w:shd w:val="clear" w:color="auto" w:fill="auto"/>
                </w:tcPr>
                <w:p w14:paraId="13D4B80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893" w:type="dxa"/>
                  <w:shd w:val="clear" w:color="auto" w:fill="auto"/>
                </w:tcPr>
                <w:p w14:paraId="62A4805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15" w:type="dxa"/>
                  <w:shd w:val="clear" w:color="auto" w:fill="auto"/>
                </w:tcPr>
                <w:p w14:paraId="5BDC725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893" w:type="dxa"/>
                </w:tcPr>
                <w:p w14:paraId="331BE45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462" w:type="dxa"/>
                  <w:shd w:val="clear" w:color="auto" w:fill="auto"/>
                </w:tcPr>
                <w:p w14:paraId="50141B9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1D025ED7" w14:textId="77777777">
              <w:tc>
                <w:tcPr>
                  <w:tcW w:w="1396" w:type="dxa"/>
                  <w:shd w:val="clear" w:color="auto" w:fill="auto"/>
                </w:tcPr>
                <w:p w14:paraId="498BC73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</w:rPr>
                    <w:t>0C3DD7A7</w:t>
                  </w:r>
                </w:p>
              </w:tc>
              <w:tc>
                <w:tcPr>
                  <w:tcW w:w="1429" w:type="dxa"/>
                  <w:shd w:val="clear" w:color="auto" w:fill="auto"/>
                </w:tcPr>
                <w:p w14:paraId="1265BFEE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冷却水温</w:t>
                  </w:r>
                </w:p>
              </w:tc>
              <w:tc>
                <w:tcPr>
                  <w:tcW w:w="893" w:type="dxa"/>
                  <w:shd w:val="clear" w:color="auto" w:fill="auto"/>
                </w:tcPr>
                <w:p w14:paraId="6480BD1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20"/>
                    </w:rPr>
                  </w:pPr>
                  <w:r>
                    <w:rPr>
                      <w:rFonts w:hint="eastAsia"/>
                      <w:color w:val="000000" w:themeColor="text1"/>
                      <w:sz w:val="20"/>
                    </w:rPr>
                    <w:t>5</w:t>
                  </w:r>
                </w:p>
              </w:tc>
              <w:tc>
                <w:tcPr>
                  <w:tcW w:w="715" w:type="dxa"/>
                  <w:shd w:val="clear" w:color="auto" w:fill="auto"/>
                </w:tcPr>
                <w:p w14:paraId="39E3EF7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1-8</w:t>
                  </w:r>
                </w:p>
              </w:tc>
              <w:tc>
                <w:tcPr>
                  <w:tcW w:w="893" w:type="dxa"/>
                  <w:shd w:val="clear" w:color="auto" w:fill="auto"/>
                </w:tcPr>
                <w:p w14:paraId="786620E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0.2s</w:t>
                  </w:r>
                </w:p>
              </w:tc>
              <w:tc>
                <w:tcPr>
                  <w:tcW w:w="3462" w:type="dxa"/>
                  <w:shd w:val="clear" w:color="auto" w:fill="auto"/>
                </w:tcPr>
                <w:p w14:paraId="010885F3" w14:textId="77777777" w:rsidR="00CA2C5F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</w:t>
                  </w:r>
                  <w:r>
                    <w:rPr>
                      <w:rFonts w:hint="eastAsia"/>
                      <w:sz w:val="20"/>
                    </w:rPr>
                    <w:t>℃</w:t>
                  </w:r>
                  <w:r>
                    <w:rPr>
                      <w:rFonts w:hint="eastAsia"/>
                      <w:sz w:val="20"/>
                    </w:rPr>
                    <w:t>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:-40</w:t>
                  </w:r>
                  <w:r>
                    <w:rPr>
                      <w:rFonts w:hint="eastAsia"/>
                      <w:sz w:val="20"/>
                    </w:rPr>
                    <w:t>℃</w:t>
                  </w:r>
                  <w:r>
                    <w:rPr>
                      <w:rFonts w:hint="eastAsia"/>
                      <w:sz w:val="20"/>
                    </w:rPr>
                    <w:t>;</w:t>
                  </w:r>
                </w:p>
                <w:p w14:paraId="3F077AE4" w14:textId="5030B90B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E91A5B">
                    <w:rPr>
                      <w:rFonts w:hint="eastAsia"/>
                      <w:sz w:val="20"/>
                      <w:highlight w:val="yellow"/>
                    </w:rPr>
                    <w:t>范围</w:t>
                  </w:r>
                  <w:r w:rsidRPr="00E91A5B">
                    <w:rPr>
                      <w:rFonts w:hint="eastAsia"/>
                      <w:sz w:val="20"/>
                      <w:highlight w:val="yellow"/>
                    </w:rPr>
                    <w:t>:-40-</w:t>
                  </w:r>
                  <w:r w:rsidR="00E91A5B">
                    <w:rPr>
                      <w:rFonts w:hint="eastAsia"/>
                      <w:sz w:val="20"/>
                      <w:highlight w:val="yellow"/>
                    </w:rPr>
                    <w:t>21</w:t>
                  </w:r>
                  <w:r w:rsidRPr="00E91A5B">
                    <w:rPr>
                      <w:rFonts w:hint="eastAsia"/>
                      <w:sz w:val="20"/>
                      <w:highlight w:val="yellow"/>
                    </w:rPr>
                    <w:t>0</w:t>
                  </w:r>
                  <w:r w:rsidRPr="00E91A5B">
                    <w:rPr>
                      <w:rFonts w:hint="eastAsia"/>
                      <w:sz w:val="20"/>
                      <w:highlight w:val="yellow"/>
                    </w:rPr>
                    <w:t>℃</w:t>
                  </w:r>
                </w:p>
              </w:tc>
            </w:tr>
          </w:tbl>
          <w:p w14:paraId="7EFD0D28" w14:textId="77777777" w:rsidR="00CA2C5F" w:rsidRDefault="00CA2C5F">
            <w:pPr>
              <w:spacing w:after="0"/>
              <w:rPr>
                <w:sz w:val="20"/>
                <w:lang w:eastAsia="zh-CN"/>
              </w:rPr>
            </w:pPr>
          </w:p>
        </w:tc>
      </w:tr>
      <w:tr w:rsidR="00CA2C5F" w14:paraId="7B57639C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D72F46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165F6B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冷却液温度过高报警指示灯亮</w:t>
            </w:r>
          </w:p>
        </w:tc>
      </w:tr>
      <w:tr w:rsidR="00CA2C5F" w14:paraId="2F141586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2954C6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A131FD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0707623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4D1A0DF0" wp14:editId="7B9582FB">
                  <wp:extent cx="220345" cy="21145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45" cy="21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4FD7BC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</w:t>
            </w:r>
          </w:p>
        </w:tc>
      </w:tr>
      <w:tr w:rsidR="00CA2C5F" w14:paraId="4E33D3E8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08A816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944B4D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019A9DA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3960B1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经仪表计算水温正常</w:t>
            </w:r>
          </w:p>
        </w:tc>
      </w:tr>
      <w:tr w:rsidR="00CA2C5F" w14:paraId="7A4B7D13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5555CB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D2FF33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079500C7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</w:t>
            </w:r>
            <w:r>
              <w:rPr>
                <w:rFonts w:hint="eastAsia"/>
                <w:sz w:val="20"/>
                <w:lang w:eastAsia="zh-CN"/>
              </w:rPr>
              <w:t>CAN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 w:rsidR="00CA2C5F" w14:paraId="38F928AB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D0A373E" w14:textId="77777777" w:rsidR="00CA2C5F" w:rsidRDefault="00B42207">
            <w:pPr>
              <w:spacing w:after="0"/>
              <w:jc w:val="center"/>
              <w:rPr>
                <w:sz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F60A62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蜂鸣报警</w:t>
            </w:r>
          </w:p>
        </w:tc>
      </w:tr>
    </w:tbl>
    <w:p w14:paraId="499A0482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冷却液</w:t>
      </w:r>
      <w:proofErr w:type="gramStart"/>
      <w:r>
        <w:rPr>
          <w:rFonts w:hint="eastAsia"/>
          <w:lang w:eastAsia="zh-CN"/>
        </w:rPr>
        <w:t>液</w:t>
      </w:r>
      <w:proofErr w:type="gramEnd"/>
      <w:r>
        <w:rPr>
          <w:rFonts w:hint="eastAsia"/>
          <w:lang w:eastAsia="zh-CN"/>
        </w:rPr>
        <w:t>位低（预留）</w:t>
      </w:r>
    </w:p>
    <w:tbl>
      <w:tblPr>
        <w:tblW w:w="9505" w:type="dxa"/>
        <w:jc w:val="center"/>
        <w:tblLayout w:type="fixed"/>
        <w:tblLook w:val="04A0" w:firstRow="1" w:lastRow="0" w:firstColumn="1" w:lastColumn="0" w:noHBand="0" w:noVBand="1"/>
      </w:tblPr>
      <w:tblGrid>
        <w:gridCol w:w="1911"/>
        <w:gridCol w:w="7594"/>
      </w:tblGrid>
      <w:tr w:rsidR="00CA2C5F" w14:paraId="2D9C1C4D" w14:textId="77777777">
        <w:trPr>
          <w:trHeight w:val="608"/>
          <w:jc w:val="center"/>
        </w:trPr>
        <w:tc>
          <w:tcPr>
            <w:tcW w:w="19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34ABC7A5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59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D16C54E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冷却液液位低</w:t>
            </w:r>
            <w:proofErr w:type="spellEnd"/>
          </w:p>
        </w:tc>
      </w:tr>
      <w:tr w:rsidR="00CA2C5F" w14:paraId="63049E85" w14:textId="77777777">
        <w:trPr>
          <w:trHeight w:val="829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8F67D14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295092" w14:textId="5B3854EA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仪表接收冷却液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液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位传感器信号，滤波时间30s，即当传感器电阻</w:t>
            </w:r>
            <w:r w:rsidR="00737BBD" w:rsidRPr="00737BBD">
              <w:rPr>
                <w:rFonts w:ascii="宋体" w:hAnsi="宋体" w:hint="eastAsia"/>
                <w:sz w:val="20"/>
                <w:szCs w:val="20"/>
                <w:highlight w:val="yellow"/>
                <w:lang w:eastAsia="zh-CN"/>
              </w:rPr>
              <w:t>大</w:t>
            </w:r>
            <w:r w:rsidRPr="00737BBD">
              <w:rPr>
                <w:rFonts w:ascii="宋体" w:hAnsi="宋体" w:hint="eastAsia"/>
                <w:sz w:val="20"/>
                <w:szCs w:val="20"/>
                <w:highlight w:val="yellow"/>
                <w:lang w:eastAsia="zh-CN"/>
              </w:rPr>
              <w:t>于140KΩ</w:t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超过30s时，点亮水位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过低报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警灯，并向总线发送冷却液位过低指示灯状态。</w:t>
            </w:r>
          </w:p>
        </w:tc>
      </w:tr>
      <w:tr w:rsidR="00CA2C5F" w14:paraId="1BC078F2" w14:textId="77777777">
        <w:trPr>
          <w:trHeight w:val="829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34237F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6A2C43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A30FA41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33FD6961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2且仪表判断冷却液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液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位传感器电阻大于140KΩ</w:t>
            </w:r>
          </w:p>
        </w:tc>
      </w:tr>
      <w:tr w:rsidR="00CA2C5F" w14:paraId="49843B08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1EC931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D29AAA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电机冷却液水位过低报警指示灯亮</w:t>
            </w:r>
          </w:p>
        </w:tc>
      </w:tr>
      <w:tr w:rsidR="00CA2C5F" w14:paraId="0E5B1095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0D9827C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6FD46B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图标： </w:t>
            </w:r>
            <w:r>
              <w:rPr>
                <w:rFonts w:ascii="宋体" w:hAnsi="宋体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31CECC5F" wp14:editId="658335A5">
                  <wp:extent cx="285750" cy="238125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34F2FF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颜色： 红色    </w:t>
            </w:r>
          </w:p>
        </w:tc>
      </w:tr>
      <w:tr w:rsidR="00CA2C5F" w14:paraId="1E4A895A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697E5D7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594E69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921DBCD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电源断开；</w:t>
            </w:r>
          </w:p>
          <w:p w14:paraId="12FA1028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2.或仪表判断冷却液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液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位传感器电阻低于140KΩ</w:t>
            </w:r>
          </w:p>
        </w:tc>
      </w:tr>
      <w:tr w:rsidR="00CA2C5F" w14:paraId="5049B27E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C840BBA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C2A3BA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硬线：</w:t>
            </w:r>
          </w:p>
          <w:p w14:paraId="26100983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电机冷却液传感器信号</w:t>
            </w:r>
          </w:p>
        </w:tc>
      </w:tr>
      <w:tr w:rsidR="00CA2C5F" w14:paraId="797105FB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65165B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B6E993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总线：</w:t>
            </w:r>
          </w:p>
          <w:p w14:paraId="632BA808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电机冷却液水位过低指示灯状态信号</w:t>
            </w:r>
          </w:p>
          <w:p w14:paraId="1CDA3006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ID：18FEEF17，详见协议</w:t>
            </w:r>
          </w:p>
        </w:tc>
      </w:tr>
      <w:tr w:rsidR="00CA2C5F" w14:paraId="38CD31E4" w14:textId="77777777">
        <w:trPr>
          <w:trHeight w:val="268"/>
          <w:jc w:val="center"/>
        </w:trPr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7FFF6A0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3E537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3EF1D9A8" w14:textId="77777777" w:rsidTr="00460DA1">
        <w:trPr>
          <w:trHeight w:val="268"/>
          <w:jc w:val="center"/>
        </w:trPr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FFD98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93137" w14:textId="77777777" w:rsidR="00CA2C5F" w:rsidRDefault="00CA2C5F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</w:p>
        </w:tc>
      </w:tr>
      <w:tr w:rsidR="00CA2C5F" w14:paraId="1156157E" w14:textId="77777777">
        <w:trPr>
          <w:trHeight w:val="268"/>
          <w:jc w:val="center"/>
        </w:trPr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5F37D13B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29E0B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2E83423D" w14:textId="77777777" w:rsidR="00CA2C5F" w:rsidRDefault="00B42207">
      <w:pPr>
        <w:pStyle w:val="2"/>
      </w:pPr>
      <w:r>
        <w:t>STOP</w:t>
      </w:r>
      <w:proofErr w:type="spellStart"/>
      <w:r>
        <w:t>报警灯</w:t>
      </w:r>
      <w:proofErr w:type="spellEnd"/>
    </w:p>
    <w:tbl>
      <w:tblPr>
        <w:tblW w:w="9608" w:type="dxa"/>
        <w:jc w:val="center"/>
        <w:tblLayout w:type="fixed"/>
        <w:tblLook w:val="04A0" w:firstRow="1" w:lastRow="0" w:firstColumn="1" w:lastColumn="0" w:noHBand="0" w:noVBand="1"/>
      </w:tblPr>
      <w:tblGrid>
        <w:gridCol w:w="1262"/>
        <w:gridCol w:w="8346"/>
      </w:tblGrid>
      <w:tr w:rsidR="00CA2C5F" w14:paraId="07916B5F" w14:textId="77777777">
        <w:trPr>
          <w:trHeight w:val="467"/>
          <w:jc w:val="center"/>
        </w:trPr>
        <w:tc>
          <w:tcPr>
            <w:tcW w:w="1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C90F23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4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FA993A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故障指示灯</w:t>
            </w:r>
            <w:proofErr w:type="spellEnd"/>
          </w:p>
        </w:tc>
      </w:tr>
      <w:tr w:rsidR="00CA2C5F" w14:paraId="723BBD7C" w14:textId="77777777">
        <w:trPr>
          <w:trHeight w:val="417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0D0D3D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5C692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故障指示灯</w:t>
            </w:r>
            <w:proofErr w:type="spellEnd"/>
          </w:p>
        </w:tc>
      </w:tr>
      <w:tr w:rsidR="00CA2C5F" w14:paraId="0EFA65AD" w14:textId="77777777">
        <w:trPr>
          <w:trHeight w:val="834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8E12B9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522F45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有效且</w:t>
            </w:r>
          </w:p>
          <w:p w14:paraId="78EC6E29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1、电池管理系统红色报警灯亮报文有效    </w:t>
            </w:r>
          </w:p>
          <w:p w14:paraId="6C4A5333" w14:textId="14774ECA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（单个故障ID=0x18FECAF4  一个以上故障ID：18ECFFF4,18EBFFF4）                    </w:t>
            </w:r>
          </w:p>
          <w:p w14:paraId="006B36C1" w14:textId="64394D1E" w:rsidR="00CA2C5F" w:rsidRDefault="000832C2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2</w:t>
            </w:r>
            <w:r w:rsidR="00B42207">
              <w:rPr>
                <w:rFonts w:ascii="宋体" w:hAnsi="宋体" w:hint="eastAsia"/>
                <w:lang w:eastAsia="zh-CN"/>
              </w:rPr>
              <w:t>、转向系统红色报警灯亮报文有效</w:t>
            </w:r>
          </w:p>
          <w:p w14:paraId="2C203353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（单个故障ID=0x18FECA2E一个以上故障ID：18ECFF2E,18EBFF2E）</w:t>
            </w:r>
          </w:p>
          <w:p w14:paraId="6A5DCD3E" w14:textId="75960EBE" w:rsidR="00CA2C5F" w:rsidRDefault="000832C2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lastRenderedPageBreak/>
              <w:t>3</w:t>
            </w:r>
            <w:r w:rsidR="00B42207">
              <w:rPr>
                <w:rFonts w:ascii="宋体" w:hAnsi="宋体" w:hint="eastAsia"/>
                <w:lang w:eastAsia="zh-CN"/>
              </w:rPr>
              <w:t>、高压配电盒红色报警灯亮报文有效</w:t>
            </w:r>
          </w:p>
          <w:p w14:paraId="2B97C3EA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（单个故障ID=0x18FECA1E一个以上故障ID：18ECFF1E,18EBFF1E）</w:t>
            </w:r>
          </w:p>
          <w:p w14:paraId="7843B7E1" w14:textId="2D57C06C" w:rsidR="00CA2C5F" w:rsidRDefault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4</w:t>
            </w:r>
            <w:r w:rsidR="00B42207">
              <w:rPr>
                <w:rFonts w:ascii="宋体" w:hAnsi="宋体" w:hint="eastAsia"/>
                <w:lang w:eastAsia="zh-CN"/>
              </w:rPr>
              <w:t>、低压系统红色报警灯亮报文有效</w:t>
            </w:r>
          </w:p>
          <w:p w14:paraId="58F224B4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（单个故障ID=0x18FECA4D，一个以上故障ID：18ECFF4D,18EBFF4D）</w:t>
            </w:r>
          </w:p>
          <w:p w14:paraId="0F2A4E7B" w14:textId="12BDD279" w:rsidR="00571D79" w:rsidRPr="00571D79" w:rsidRDefault="00571D79" w:rsidP="00571D79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571D79">
              <w:rPr>
                <w:rFonts w:ascii="宋体" w:hAnsi="宋体" w:hint="eastAsia"/>
                <w:highlight w:val="yellow"/>
                <w:lang w:eastAsia="zh-CN"/>
              </w:rPr>
              <w:t>整车控制器HCU（单个故障ID=0x18FECA31）红色报警灯亮报文有效</w:t>
            </w:r>
          </w:p>
          <w:p w14:paraId="61863EC2" w14:textId="658DE2AA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电池冷却系统TMS（单个故障ID=0x18FECA82）红色报警灯亮报文有效</w:t>
            </w:r>
          </w:p>
          <w:p w14:paraId="70E92160" w14:textId="7066C0D5" w:rsidR="00571D79" w:rsidRPr="001C408D" w:rsidRDefault="001C408D" w:rsidP="00571D79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高压转向系统HSCU（单个故障ID=0x18FECA2E）红色报警灯亮报文有效</w:t>
            </w:r>
          </w:p>
          <w:p w14:paraId="022AC039" w14:textId="6A115069" w:rsidR="001C408D" w:rsidRPr="001C408D" w:rsidRDefault="001C408D" w:rsidP="00571D79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电机系统MCU（单个故障ID=0x18FECAEF）红色报警灯亮报文有效</w:t>
            </w:r>
          </w:p>
          <w:p w14:paraId="5BE9CFA0" w14:textId="77777777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>
              <w:rPr>
                <w:rFonts w:ascii="宋体" w:hAnsi="宋体" w:hint="eastAsia"/>
                <w:highlight w:val="yellow"/>
                <w:lang w:eastAsia="zh-CN"/>
              </w:rPr>
              <w:t>空压机</w:t>
            </w:r>
            <w:r w:rsidRPr="001C408D">
              <w:rPr>
                <w:rFonts w:ascii="宋体" w:hAnsi="宋体" w:hint="eastAsia"/>
                <w:highlight w:val="yellow"/>
                <w:lang w:eastAsia="zh-CN"/>
              </w:rPr>
              <w:t>系统（单个故障ID=0x18FECA30）红色报警灯亮报文有效</w:t>
            </w:r>
          </w:p>
          <w:p w14:paraId="6CDE4C6C" w14:textId="52F353FC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AMT（单个故障ID=0x18FECA03）红色报警灯亮报文有效</w:t>
            </w:r>
          </w:p>
          <w:p w14:paraId="32CFE77D" w14:textId="2428D054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DCDC（单个故障ID=0x18FECA1A）红色报警灯亮报文有效</w:t>
            </w:r>
          </w:p>
          <w:p w14:paraId="5122CD40" w14:textId="49C48117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高压配电盒（单个故障ID=0x18FECA1E）红色报警灯亮报文有效</w:t>
            </w:r>
          </w:p>
          <w:p w14:paraId="6E3A843F" w14:textId="7D1591E1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FCU（单个故障ID=0x18FECAF5）红色报警灯亮报文有效</w:t>
            </w:r>
          </w:p>
          <w:p w14:paraId="3A2A107D" w14:textId="56284662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氢系统（单个故障ID=0x18FECAF6）红色报警灯亮报文有效</w:t>
            </w:r>
          </w:p>
          <w:p w14:paraId="5A29C1BD" w14:textId="7E527314" w:rsidR="00CA2C5F" w:rsidRPr="00595F08" w:rsidRDefault="00B42207" w:rsidP="00595F08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以上任意条件成立时点亮</w:t>
            </w:r>
          </w:p>
        </w:tc>
      </w:tr>
      <w:tr w:rsidR="00CA2C5F" w14:paraId="543E4553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71B548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874944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17127758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75ADF2AD" wp14:editId="2D43BABB">
                  <wp:extent cx="434340" cy="256540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12" cy="276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7922F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5D6881E8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3F66FD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2CAFFE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18F16225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D4C8AE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7AAAA5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11EFDA1E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F4EF5F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3FCED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DM1</w:t>
            </w:r>
          </w:p>
        </w:tc>
      </w:tr>
      <w:tr w:rsidR="00CA2C5F" w14:paraId="7CF762AA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98F5E9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2D3281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399111DD" w14:textId="77777777" w:rsidR="00CA2C5F" w:rsidRDefault="00CA2C5F"/>
    <w:p w14:paraId="0D6719BD" w14:textId="77777777" w:rsidR="00CA2C5F" w:rsidRDefault="00B42207">
      <w:pPr>
        <w:pStyle w:val="2"/>
        <w:rPr>
          <w:lang w:eastAsia="zh-CN"/>
        </w:rPr>
      </w:pPr>
      <w:r>
        <w:rPr>
          <w:rFonts w:hint="eastAsia"/>
        </w:rPr>
        <w:t>Warning</w:t>
      </w:r>
      <w:proofErr w:type="spellStart"/>
      <w:r>
        <w:rPr>
          <w:rFonts w:hint="eastAsia"/>
        </w:rPr>
        <w:t>报警灯</w:t>
      </w:r>
      <w:proofErr w:type="spellEnd"/>
    </w:p>
    <w:tbl>
      <w:tblPr>
        <w:tblW w:w="9608" w:type="dxa"/>
        <w:jc w:val="center"/>
        <w:tblLayout w:type="fixed"/>
        <w:tblLook w:val="04A0" w:firstRow="1" w:lastRow="0" w:firstColumn="1" w:lastColumn="0" w:noHBand="0" w:noVBand="1"/>
      </w:tblPr>
      <w:tblGrid>
        <w:gridCol w:w="1262"/>
        <w:gridCol w:w="8346"/>
      </w:tblGrid>
      <w:tr w:rsidR="00CA2C5F" w14:paraId="52425667" w14:textId="77777777">
        <w:trPr>
          <w:trHeight w:val="467"/>
          <w:jc w:val="center"/>
        </w:trPr>
        <w:tc>
          <w:tcPr>
            <w:tcW w:w="1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475321F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4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B4A739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故障指示灯</w:t>
            </w:r>
            <w:proofErr w:type="spellEnd"/>
          </w:p>
        </w:tc>
      </w:tr>
      <w:tr w:rsidR="00CA2C5F" w14:paraId="7E5D90E4" w14:textId="77777777">
        <w:trPr>
          <w:trHeight w:val="417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5F99DB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2519D9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故障指示灯</w:t>
            </w:r>
            <w:proofErr w:type="spellEnd"/>
          </w:p>
        </w:tc>
      </w:tr>
      <w:tr w:rsidR="00CA2C5F" w14:paraId="011396D6" w14:textId="77777777">
        <w:trPr>
          <w:trHeight w:val="834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68C6CB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846718" w14:textId="77777777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有效且</w:t>
            </w:r>
          </w:p>
          <w:p w14:paraId="6D73DC6E" w14:textId="483066C8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1、电池管理系统黄色报警灯亮报文有效    </w:t>
            </w:r>
          </w:p>
          <w:p w14:paraId="10DC6A90" w14:textId="77777777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（单个故障ID=0x18FECAF4  一个以上故障ID：18ECFFF4,18EBFFF4）                    </w:t>
            </w:r>
          </w:p>
          <w:p w14:paraId="72F0E0DD" w14:textId="2CFD8373" w:rsidR="000832C2" w:rsidRDefault="000832C2" w:rsidP="000832C2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2</w:t>
            </w:r>
            <w:r>
              <w:rPr>
                <w:rFonts w:ascii="宋体" w:hAnsi="宋体" w:hint="eastAsia"/>
                <w:lang w:eastAsia="zh-CN"/>
              </w:rPr>
              <w:t>、转向系统黄色报警灯亮报文有效</w:t>
            </w:r>
          </w:p>
          <w:p w14:paraId="1DEF743A" w14:textId="77777777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（单个故障ID=0x18FECA2E一个以上故障ID：18ECFF2E,18EBFF2E）</w:t>
            </w:r>
          </w:p>
          <w:p w14:paraId="064A84F4" w14:textId="24550DB2" w:rsidR="000832C2" w:rsidRDefault="000832C2" w:rsidP="000832C2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3</w:t>
            </w:r>
            <w:r>
              <w:rPr>
                <w:rFonts w:ascii="宋体" w:hAnsi="宋体" w:hint="eastAsia"/>
                <w:lang w:eastAsia="zh-CN"/>
              </w:rPr>
              <w:t>、高压配电盒黄色报警灯亮报文有效</w:t>
            </w:r>
          </w:p>
          <w:p w14:paraId="73DB3ABC" w14:textId="77777777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（单个故障ID=0x18FECA1E一个以上故障ID：18ECFF1E,18EBFF1E）</w:t>
            </w:r>
          </w:p>
          <w:p w14:paraId="3C69440B" w14:textId="57A0ED7D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4</w:t>
            </w:r>
            <w:r>
              <w:rPr>
                <w:rFonts w:ascii="宋体" w:hAnsi="宋体" w:hint="eastAsia"/>
                <w:lang w:eastAsia="zh-CN"/>
              </w:rPr>
              <w:t>、低压系统黄色报警灯亮报文有效</w:t>
            </w:r>
          </w:p>
          <w:p w14:paraId="2D643CAE" w14:textId="77777777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（单个故障ID=0x18FECA4D，一个以上故障ID：18ECFF4D,18EBFF4D）</w:t>
            </w:r>
          </w:p>
          <w:p w14:paraId="1C1EB875" w14:textId="37DB93A3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5、整车控制器黄色报警灯亮报文有效</w:t>
            </w:r>
          </w:p>
          <w:p w14:paraId="61971F84" w14:textId="7D09FBB4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（单个故障ID=0x18FECA31）</w:t>
            </w:r>
          </w:p>
          <w:p w14:paraId="7D227F89" w14:textId="4FDBABB1" w:rsidR="00064061" w:rsidRDefault="00064061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6、电池冷却系统黄色报警灯亮报文有效</w:t>
            </w:r>
          </w:p>
          <w:p w14:paraId="4A679224" w14:textId="44F0809D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（单个故障ID=0x18FECA82）</w:t>
            </w:r>
          </w:p>
          <w:p w14:paraId="4E65C306" w14:textId="1BD38B27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7、电机黄色报警灯亮报文有效</w:t>
            </w:r>
          </w:p>
          <w:p w14:paraId="30F78D81" w14:textId="3AB27147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（单个故障ID=0x18FECAEF）</w:t>
            </w:r>
          </w:p>
          <w:p w14:paraId="3591884B" w14:textId="1A75E351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lastRenderedPageBreak/>
              <w:t>8、空压机黄色报警灯亮报文有效</w:t>
            </w:r>
          </w:p>
          <w:p w14:paraId="2B26714D" w14:textId="1F0EB040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（单个故障ID=0x18FECA30）</w:t>
            </w:r>
          </w:p>
          <w:p w14:paraId="113C319E" w14:textId="433D2430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9、自动变速箱黄色报警灯亮报文有效</w:t>
            </w:r>
          </w:p>
          <w:p w14:paraId="4D483883" w14:textId="72AA47DC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（单个故障ID=0x18FECA03）</w:t>
            </w:r>
          </w:p>
          <w:p w14:paraId="79582BE7" w14:textId="56451DDE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10、DCDC黄色报警灯亮报文有效</w:t>
            </w:r>
          </w:p>
          <w:p w14:paraId="469925BE" w14:textId="69871B69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（单个故障ID=0x18FECA1A）</w:t>
            </w:r>
          </w:p>
          <w:p w14:paraId="1DA969D4" w14:textId="78694AC3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11、FCU黄色报警灯亮报文有效</w:t>
            </w:r>
          </w:p>
          <w:p w14:paraId="074DB3F9" w14:textId="642A6291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（单个故障ID=0x18FECAF5）</w:t>
            </w:r>
          </w:p>
          <w:p w14:paraId="36278D7C" w14:textId="2DDA35DF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12、</w:t>
            </w:r>
            <w:proofErr w:type="gramStart"/>
            <w:r>
              <w:rPr>
                <w:rFonts w:ascii="宋体" w:hAnsi="宋体" w:hint="eastAsia"/>
                <w:lang w:eastAsia="zh-CN"/>
              </w:rPr>
              <w:t>氢系统</w:t>
            </w:r>
            <w:proofErr w:type="gramEnd"/>
            <w:r>
              <w:rPr>
                <w:rFonts w:ascii="宋体" w:hAnsi="宋体" w:hint="eastAsia"/>
                <w:lang w:eastAsia="zh-CN"/>
              </w:rPr>
              <w:t>黄色报警灯亮报文有效</w:t>
            </w:r>
          </w:p>
          <w:p w14:paraId="266BAD82" w14:textId="79305FEA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（单个故障ID=0x18FECAF6）</w:t>
            </w:r>
          </w:p>
          <w:p w14:paraId="19DD779E" w14:textId="1B589450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13、冷却系统黄色报警灯亮报文有效</w:t>
            </w:r>
          </w:p>
          <w:p w14:paraId="6042A6D0" w14:textId="33ECE178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（单个故障ID=0x18FECAA7、0x18FECAA8）</w:t>
            </w:r>
          </w:p>
          <w:p w14:paraId="4D6BF5DF" w14:textId="0B9903D3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14、燃料电池冷却系统黄色报警灯亮报文有效</w:t>
            </w:r>
          </w:p>
          <w:p w14:paraId="469A76C7" w14:textId="471A65C1" w:rsidR="00064061" w:rsidRPr="00064061" w:rsidRDefault="00064061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（单个故障ID=0x18FECA8F）</w:t>
            </w:r>
          </w:p>
          <w:p w14:paraId="705B7E92" w14:textId="79789B27" w:rsidR="00CA2C5F" w:rsidRDefault="000832C2" w:rsidP="000832C2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以上任意条件成立时点亮</w:t>
            </w:r>
          </w:p>
        </w:tc>
      </w:tr>
      <w:tr w:rsidR="00CA2C5F" w14:paraId="2E1D5E2A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78E438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C10C80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4095ED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1A5F505B" wp14:editId="559A8448">
                  <wp:extent cx="311150" cy="284480"/>
                  <wp:effectExtent l="0" t="0" r="0" b="0"/>
                  <wp:docPr id="19" name="图片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492" cy="299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8958B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颜色：黄</w:t>
            </w:r>
          </w:p>
        </w:tc>
      </w:tr>
      <w:tr w:rsidR="00CA2C5F" w14:paraId="44B6A961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7B24A8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E0D0CA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7D5DBFE5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E8CB97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B3F227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4455C8A3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097AC7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BFA626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DM1</w:t>
            </w:r>
          </w:p>
        </w:tc>
      </w:tr>
      <w:tr w:rsidR="00CA2C5F" w14:paraId="703745CB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9FEDDF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965B3F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137D68A5" w14:textId="77777777" w:rsidR="00CA2C5F" w:rsidRDefault="00CA2C5F">
      <w:pPr>
        <w:spacing w:after="0"/>
        <w:rPr>
          <w:lang w:eastAsia="zh-CN"/>
        </w:rPr>
      </w:pPr>
    </w:p>
    <w:p w14:paraId="64849FC5" w14:textId="77777777" w:rsidR="00CA2C5F" w:rsidRDefault="00B42207">
      <w:pPr>
        <w:pStyle w:val="2"/>
      </w:pPr>
      <w:proofErr w:type="spellStart"/>
      <w:r>
        <w:t>整车状态显示</w:t>
      </w:r>
      <w:proofErr w:type="spellEnd"/>
    </w:p>
    <w:p w14:paraId="4EF23ECD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READY</w:t>
      </w:r>
      <w:r>
        <w:rPr>
          <w:rFonts w:hint="eastAsia"/>
          <w:lang w:val="en-US" w:eastAsia="zh-CN"/>
        </w:rPr>
        <w:t>指示灯</w:t>
      </w:r>
    </w:p>
    <w:tbl>
      <w:tblPr>
        <w:tblW w:w="10359" w:type="dxa"/>
        <w:jc w:val="center"/>
        <w:tblLayout w:type="fixed"/>
        <w:tblLook w:val="04A0" w:firstRow="1" w:lastRow="0" w:firstColumn="1" w:lastColumn="0" w:noHBand="0" w:noVBand="1"/>
      </w:tblPr>
      <w:tblGrid>
        <w:gridCol w:w="1353"/>
        <w:gridCol w:w="9006"/>
      </w:tblGrid>
      <w:tr w:rsidR="00CA2C5F" w14:paraId="297BE47B" w14:textId="77777777">
        <w:trPr>
          <w:trHeight w:val="357"/>
          <w:jc w:val="center"/>
        </w:trPr>
        <w:tc>
          <w:tcPr>
            <w:tcW w:w="13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3E60307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900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2F1D1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READY</w:t>
            </w: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指示灯</w:t>
            </w:r>
            <w:proofErr w:type="spellEnd"/>
          </w:p>
        </w:tc>
      </w:tr>
      <w:tr w:rsidR="00CA2C5F" w14:paraId="152D5EF2" w14:textId="77777777">
        <w:trPr>
          <w:trHeight w:val="419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0F9167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DF3CD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运行准备就绪，点亮指示灯。</w:t>
            </w:r>
          </w:p>
        </w:tc>
      </w:tr>
      <w:tr w:rsidR="00CA2C5F" w14:paraId="433D464B" w14:textId="77777777">
        <w:trPr>
          <w:trHeight w:val="68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8A019C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0A5D36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05A699A4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</w:t>
            </w:r>
            <w:r>
              <w:rPr>
                <w:rFonts w:hint="eastAsia"/>
                <w:sz w:val="20"/>
                <w:lang w:eastAsia="zh-CN"/>
              </w:rPr>
              <w:t>点火锁</w:t>
            </w:r>
            <w:r>
              <w:rPr>
                <w:rFonts w:hint="eastAsia"/>
                <w:sz w:val="20"/>
                <w:lang w:eastAsia="zh-CN"/>
              </w:rPr>
              <w:t>ON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/START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6360E4D2" w14:textId="669F0B40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2. </w:t>
            </w:r>
            <w:r>
              <w:rPr>
                <w:rFonts w:hint="eastAsia"/>
                <w:sz w:val="20"/>
                <w:szCs w:val="20"/>
                <w:lang w:eastAsia="zh-CN"/>
              </w:rPr>
              <w:t>有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  <w:tbl>
            <w:tblPr>
              <w:tblW w:w="83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6"/>
              <w:gridCol w:w="1999"/>
              <w:gridCol w:w="1560"/>
              <w:gridCol w:w="708"/>
              <w:gridCol w:w="993"/>
              <w:gridCol w:w="1984"/>
            </w:tblGrid>
            <w:tr w:rsidR="00CA2C5F" w14:paraId="43D4752A" w14:textId="77777777">
              <w:tc>
                <w:tcPr>
                  <w:tcW w:w="1096" w:type="dxa"/>
                  <w:shd w:val="clear" w:color="auto" w:fill="auto"/>
                </w:tcPr>
                <w:p w14:paraId="1737332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999" w:type="dxa"/>
                  <w:shd w:val="clear" w:color="auto" w:fill="auto"/>
                </w:tcPr>
                <w:p w14:paraId="3BB11D4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1560" w:type="dxa"/>
                  <w:shd w:val="clear" w:color="auto" w:fill="auto"/>
                </w:tcPr>
                <w:p w14:paraId="14BC1D2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08" w:type="dxa"/>
                  <w:shd w:val="clear" w:color="auto" w:fill="auto"/>
                </w:tcPr>
                <w:p w14:paraId="0FB7598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93" w:type="dxa"/>
                </w:tcPr>
                <w:p w14:paraId="07F178C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14:paraId="55B2B4F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09125E75" w14:textId="77777777">
              <w:tc>
                <w:tcPr>
                  <w:tcW w:w="1096" w:type="dxa"/>
                  <w:shd w:val="clear" w:color="auto" w:fill="auto"/>
                </w:tcPr>
                <w:p w14:paraId="489FB083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hint="eastAsia"/>
                    </w:rPr>
                    <w:t>18FFF531</w:t>
                  </w:r>
                </w:p>
              </w:tc>
              <w:tc>
                <w:tcPr>
                  <w:tcW w:w="1999" w:type="dxa"/>
                  <w:shd w:val="clear" w:color="auto" w:fill="92D050"/>
                </w:tcPr>
                <w:p w14:paraId="31436CC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READY</w:t>
                  </w:r>
                  <w:proofErr w:type="gramStart"/>
                  <w:r>
                    <w:rPr>
                      <w:rFonts w:hint="eastAsia"/>
                      <w:sz w:val="20"/>
                    </w:rPr>
                    <w:t>灯状态</w:t>
                  </w:r>
                  <w:proofErr w:type="gramEnd"/>
                </w:p>
              </w:tc>
              <w:tc>
                <w:tcPr>
                  <w:tcW w:w="1560" w:type="dxa"/>
                  <w:shd w:val="clear" w:color="auto" w:fill="auto"/>
                </w:tcPr>
                <w:p w14:paraId="02B0EA4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</w:t>
                  </w:r>
                </w:p>
              </w:tc>
              <w:tc>
                <w:tcPr>
                  <w:tcW w:w="708" w:type="dxa"/>
                  <w:shd w:val="clear" w:color="auto" w:fill="auto"/>
                </w:tcPr>
                <w:p w14:paraId="58198E4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</w:t>
                  </w:r>
                </w:p>
              </w:tc>
              <w:tc>
                <w:tcPr>
                  <w:tcW w:w="993" w:type="dxa"/>
                </w:tcPr>
                <w:p w14:paraId="6773E86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14:paraId="64A7812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</w:t>
                  </w:r>
                  <w:r>
                    <w:rPr>
                      <w:rFonts w:hint="eastAsia"/>
                      <w:sz w:val="20"/>
                    </w:rPr>
                    <w:t>亮</w:t>
                  </w:r>
                  <w:r>
                    <w:rPr>
                      <w:sz w:val="20"/>
                    </w:rPr>
                    <w:t xml:space="preserve">   </w:t>
                  </w:r>
                </w:p>
              </w:tc>
            </w:tr>
          </w:tbl>
          <w:p w14:paraId="20BE6534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25E9D067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0BE934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23B63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5712767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3A2B6A09" wp14:editId="2E8FA4C7">
                  <wp:extent cx="812800" cy="3302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583B5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颜色：绿色</w:t>
            </w:r>
          </w:p>
        </w:tc>
      </w:tr>
      <w:tr w:rsidR="00CA2C5F" w14:paraId="50358CAD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5ECB7B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4FC496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在</w:t>
            </w:r>
            <w:r>
              <w:rPr>
                <w:rFonts w:hint="eastAsia"/>
                <w:sz w:val="20"/>
                <w:lang w:eastAsia="zh-CN"/>
              </w:rPr>
              <w:t>LCD</w:t>
            </w:r>
            <w:r>
              <w:rPr>
                <w:rFonts w:hint="eastAsia"/>
                <w:sz w:val="20"/>
                <w:lang w:eastAsia="zh-CN"/>
              </w:rPr>
              <w:t>上显示，当有故障码时</w:t>
            </w:r>
            <w:r>
              <w:rPr>
                <w:rFonts w:hint="eastAsia"/>
                <w:sz w:val="20"/>
                <w:lang w:eastAsia="zh-CN"/>
              </w:rPr>
              <w:t>READY</w:t>
            </w:r>
            <w:r>
              <w:rPr>
                <w:rFonts w:hint="eastAsia"/>
                <w:sz w:val="20"/>
                <w:lang w:eastAsia="zh-CN"/>
              </w:rPr>
              <w:t>不显示</w:t>
            </w:r>
          </w:p>
        </w:tc>
      </w:tr>
      <w:tr w:rsidR="00CA2C5F" w14:paraId="14FAC046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162AF0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E25646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53147905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1.点火锁OFF/ACC；</w:t>
            </w:r>
          </w:p>
          <w:p w14:paraId="53739A7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2.或</w:t>
            </w:r>
            <w:r>
              <w:rPr>
                <w:rFonts w:hint="eastAsia"/>
                <w:sz w:val="20"/>
                <w:lang w:eastAsia="zh-CN"/>
              </w:rPr>
              <w:t>未收到总线信号</w:t>
            </w:r>
          </w:p>
        </w:tc>
      </w:tr>
      <w:tr w:rsidR="00CA2C5F" w14:paraId="40564A4E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2AEF18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73C4EB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1B61371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96D717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A7E2D7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7114BEDF" w14:textId="77777777" w:rsidR="00CA2C5F" w:rsidRDefault="00CA2C5F">
      <w:pPr>
        <w:spacing w:after="0"/>
        <w:rPr>
          <w:lang w:eastAsia="zh-CN"/>
        </w:rPr>
      </w:pPr>
    </w:p>
    <w:p w14:paraId="09F3E5E4" w14:textId="01C1F5FC" w:rsidR="00305FB9" w:rsidRDefault="00305FB9" w:rsidP="00305FB9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巡航指示</w:t>
      </w:r>
    </w:p>
    <w:tbl>
      <w:tblPr>
        <w:tblW w:w="9673" w:type="dxa"/>
        <w:jc w:val="center"/>
        <w:tblLayout w:type="fixed"/>
        <w:tblLook w:val="04A0" w:firstRow="1" w:lastRow="0" w:firstColumn="1" w:lastColumn="0" w:noHBand="0" w:noVBand="1"/>
      </w:tblPr>
      <w:tblGrid>
        <w:gridCol w:w="1263"/>
        <w:gridCol w:w="8410"/>
      </w:tblGrid>
      <w:tr w:rsidR="00305FB9" w14:paraId="1A15B1B4" w14:textId="77777777" w:rsidTr="00510FCE">
        <w:trPr>
          <w:trHeight w:val="355"/>
          <w:jc w:val="center"/>
        </w:trPr>
        <w:tc>
          <w:tcPr>
            <w:tcW w:w="12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6CC703FD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41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9F0E88A" w14:textId="142AB142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305FB9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巡航指示</w:t>
            </w:r>
            <w:proofErr w:type="spellEnd"/>
          </w:p>
        </w:tc>
      </w:tr>
      <w:tr w:rsidR="00305FB9" w14:paraId="44E1418C" w14:textId="77777777" w:rsidTr="00510FCE">
        <w:trPr>
          <w:trHeight w:val="417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D4F0960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27908C" w14:textId="28628CEA" w:rsidR="00305FB9" w:rsidRDefault="00050F9D" w:rsidP="00C61A0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巡航工</w:t>
            </w:r>
            <w:r w:rsidRPr="0090186E">
              <w:rPr>
                <w:rFonts w:ascii="宋体" w:hAnsi="宋体" w:cs="Arial" w:hint="eastAsia"/>
                <w:sz w:val="20"/>
                <w:szCs w:val="20"/>
                <w:lang w:eastAsia="zh-CN"/>
              </w:rPr>
              <w:t>作时，仪表收到HCU发出</w:t>
            </w: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的巡航CAN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总线信号，点亮巡航指示灯</w:t>
            </w:r>
          </w:p>
        </w:tc>
      </w:tr>
      <w:tr w:rsidR="00305FB9" w14:paraId="7FA85C82" w14:textId="77777777" w:rsidTr="00510FCE">
        <w:trPr>
          <w:trHeight w:val="677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09C66E9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C647EE" w14:textId="77777777" w:rsidR="00050F9D" w:rsidRPr="00050F9D" w:rsidRDefault="00050F9D" w:rsidP="00050F9D">
            <w:pPr>
              <w:spacing w:after="0"/>
              <w:rPr>
                <w:sz w:val="20"/>
                <w:lang w:eastAsia="zh-CN"/>
              </w:rPr>
            </w:pPr>
            <w:r w:rsidRPr="00050F9D"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320BAAD8" w14:textId="79C24734" w:rsidR="00050F9D" w:rsidRPr="00050F9D" w:rsidRDefault="00050F9D" w:rsidP="00050F9D">
            <w:pPr>
              <w:spacing w:after="0"/>
              <w:rPr>
                <w:sz w:val="20"/>
                <w:szCs w:val="20"/>
                <w:lang w:eastAsia="zh-CN"/>
              </w:rPr>
            </w:pPr>
            <w:r w:rsidRPr="00050F9D">
              <w:rPr>
                <w:rFonts w:hint="eastAsia"/>
                <w:sz w:val="20"/>
                <w:lang w:eastAsia="zh-CN"/>
              </w:rPr>
              <w:t>1.ON</w:t>
            </w:r>
            <w:proofErr w:type="gramStart"/>
            <w:r w:rsidRPr="00050F9D"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 w:rsidRPr="00050F9D">
              <w:rPr>
                <w:rFonts w:hint="eastAsia"/>
                <w:sz w:val="20"/>
                <w:lang w:eastAsia="zh-CN"/>
              </w:rPr>
              <w:t>电源接通且收到巡航指示</w:t>
            </w:r>
            <w:r w:rsidRPr="00050F9D">
              <w:rPr>
                <w:rFonts w:hint="eastAsia"/>
                <w:sz w:val="20"/>
                <w:lang w:eastAsia="zh-CN"/>
              </w:rPr>
              <w:t>CAN</w:t>
            </w:r>
            <w:r w:rsidRPr="00050F9D">
              <w:rPr>
                <w:rFonts w:hint="eastAsia"/>
                <w:sz w:val="20"/>
                <w:lang w:eastAsia="zh-CN"/>
              </w:rPr>
              <w:t>总线信号（闪烁）</w:t>
            </w:r>
          </w:p>
          <w:tbl>
            <w:tblPr>
              <w:tblW w:w="778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93"/>
              <w:gridCol w:w="1696"/>
              <w:gridCol w:w="1456"/>
              <w:gridCol w:w="660"/>
              <w:gridCol w:w="927"/>
              <w:gridCol w:w="1852"/>
            </w:tblGrid>
            <w:tr w:rsidR="00050F9D" w14:paraId="5C2A9D5B" w14:textId="77777777" w:rsidTr="000C52D6">
              <w:trPr>
                <w:trHeight w:val="251"/>
              </w:trPr>
              <w:tc>
                <w:tcPr>
                  <w:tcW w:w="1193" w:type="dxa"/>
                  <w:shd w:val="clear" w:color="auto" w:fill="auto"/>
                </w:tcPr>
                <w:p w14:paraId="1B2655AC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696" w:type="dxa"/>
                  <w:shd w:val="clear" w:color="auto" w:fill="auto"/>
                </w:tcPr>
                <w:p w14:paraId="28B17676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1456" w:type="dxa"/>
                  <w:shd w:val="clear" w:color="auto" w:fill="auto"/>
                </w:tcPr>
                <w:p w14:paraId="3B1A5194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60" w:type="dxa"/>
                  <w:shd w:val="clear" w:color="auto" w:fill="auto"/>
                </w:tcPr>
                <w:p w14:paraId="7BB863E4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27" w:type="dxa"/>
                </w:tcPr>
                <w:p w14:paraId="6BDD2CD1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852" w:type="dxa"/>
                  <w:shd w:val="clear" w:color="auto" w:fill="auto"/>
                </w:tcPr>
                <w:p w14:paraId="1F0D4C08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050F9D" w14:paraId="78BA0980" w14:textId="77777777" w:rsidTr="000C52D6">
              <w:trPr>
                <w:trHeight w:val="334"/>
              </w:trPr>
              <w:tc>
                <w:tcPr>
                  <w:tcW w:w="1193" w:type="dxa"/>
                  <w:shd w:val="clear" w:color="auto" w:fill="auto"/>
                </w:tcPr>
                <w:p w14:paraId="69E38CB7" w14:textId="77777777" w:rsidR="00050F9D" w:rsidRDefault="00050F9D" w:rsidP="00050F9D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hint="eastAsia"/>
                      <w:lang w:eastAsia="zh-CN"/>
                    </w:rPr>
                    <w:t>18FFF531</w:t>
                  </w:r>
                </w:p>
              </w:tc>
              <w:tc>
                <w:tcPr>
                  <w:tcW w:w="1696" w:type="dxa"/>
                  <w:shd w:val="clear" w:color="auto" w:fill="auto"/>
                </w:tcPr>
                <w:p w14:paraId="599A2E75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巡航开关</w:t>
                  </w:r>
                </w:p>
              </w:tc>
              <w:tc>
                <w:tcPr>
                  <w:tcW w:w="1456" w:type="dxa"/>
                  <w:shd w:val="clear" w:color="auto" w:fill="auto"/>
                </w:tcPr>
                <w:p w14:paraId="0AF52084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</w:t>
                  </w:r>
                </w:p>
              </w:tc>
              <w:tc>
                <w:tcPr>
                  <w:tcW w:w="660" w:type="dxa"/>
                  <w:shd w:val="clear" w:color="auto" w:fill="auto"/>
                </w:tcPr>
                <w:p w14:paraId="78ED0B8A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6</w:t>
                  </w:r>
                </w:p>
              </w:tc>
              <w:tc>
                <w:tcPr>
                  <w:tcW w:w="927" w:type="dxa"/>
                </w:tcPr>
                <w:p w14:paraId="38E0B80D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1852" w:type="dxa"/>
                  <w:shd w:val="clear" w:color="auto" w:fill="auto"/>
                </w:tcPr>
                <w:p w14:paraId="20019B93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</w:t>
                  </w:r>
                  <w:r>
                    <w:rPr>
                      <w:rFonts w:hint="eastAsia"/>
                      <w:sz w:val="20"/>
                    </w:rPr>
                    <w:t>-</w:t>
                  </w:r>
                  <w:r>
                    <w:rPr>
                      <w:sz w:val="20"/>
                    </w:rPr>
                    <w:t>灭</w:t>
                  </w:r>
                  <w:r>
                    <w:rPr>
                      <w:rFonts w:hint="eastAsia"/>
                      <w:sz w:val="20"/>
                    </w:rPr>
                    <w:t xml:space="preserve"> 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  <w:r>
                    <w:rPr>
                      <w:rFonts w:hint="eastAsia"/>
                      <w:sz w:val="20"/>
                    </w:rPr>
                    <w:t>1-</w:t>
                  </w:r>
                  <w:r>
                    <w:rPr>
                      <w:rFonts w:hint="eastAsia"/>
                      <w:sz w:val="20"/>
                    </w:rPr>
                    <w:t>闪烁</w:t>
                  </w:r>
                  <w:r>
                    <w:rPr>
                      <w:sz w:val="20"/>
                    </w:rPr>
                    <w:t xml:space="preserve">   </w:t>
                  </w:r>
                </w:p>
              </w:tc>
            </w:tr>
          </w:tbl>
          <w:p w14:paraId="6F7D6EFD" w14:textId="77777777" w:rsidR="00050F9D" w:rsidRDefault="00050F9D" w:rsidP="00C61A0C">
            <w:pPr>
              <w:spacing w:after="0"/>
              <w:rPr>
                <w:sz w:val="20"/>
                <w:szCs w:val="20"/>
                <w:lang w:eastAsia="zh-CN"/>
              </w:rPr>
            </w:pPr>
          </w:p>
          <w:p w14:paraId="5C32F7E4" w14:textId="77777777" w:rsidR="00050F9D" w:rsidRDefault="00050F9D" w:rsidP="00050F9D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</w:t>
            </w: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</w:t>
            </w:r>
            <w:r w:rsidRPr="00E62F64">
              <w:rPr>
                <w:rFonts w:hint="eastAsia"/>
                <w:lang w:eastAsia="zh-CN"/>
              </w:rPr>
              <w:t>且</w:t>
            </w:r>
            <w:r w:rsidRPr="00E62F64">
              <w:rPr>
                <w:rFonts w:hint="eastAsia"/>
                <w:sz w:val="20"/>
                <w:lang w:eastAsia="zh-CN"/>
              </w:rPr>
              <w:t>收到巡航指示</w:t>
            </w:r>
            <w:r w:rsidRPr="00E62F64">
              <w:rPr>
                <w:rFonts w:hint="eastAsia"/>
                <w:sz w:val="20"/>
                <w:lang w:eastAsia="zh-CN"/>
              </w:rPr>
              <w:t>CAN</w:t>
            </w:r>
            <w:r w:rsidRPr="00E62F64">
              <w:rPr>
                <w:rFonts w:hint="eastAsia"/>
                <w:sz w:val="20"/>
                <w:lang w:eastAsia="zh-CN"/>
              </w:rPr>
              <w:t>总线信号</w:t>
            </w:r>
            <w:r>
              <w:rPr>
                <w:rFonts w:hint="eastAsia"/>
                <w:sz w:val="20"/>
                <w:lang w:eastAsia="zh-CN"/>
              </w:rPr>
              <w:t>（常亮）</w:t>
            </w:r>
          </w:p>
          <w:tbl>
            <w:tblPr>
              <w:tblW w:w="72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0"/>
              <w:gridCol w:w="930"/>
              <w:gridCol w:w="1621"/>
              <w:gridCol w:w="737"/>
              <w:gridCol w:w="706"/>
              <w:gridCol w:w="2101"/>
            </w:tblGrid>
            <w:tr w:rsidR="006E4A64" w:rsidRPr="005C0161" w14:paraId="2BC49667" w14:textId="77777777" w:rsidTr="002563DC">
              <w:trPr>
                <w:trHeight w:val="243"/>
              </w:trPr>
              <w:tc>
                <w:tcPr>
                  <w:tcW w:w="1130" w:type="dxa"/>
                  <w:shd w:val="clear" w:color="auto" w:fill="auto"/>
                </w:tcPr>
                <w:p w14:paraId="5D5524A0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930" w:type="dxa"/>
                </w:tcPr>
                <w:p w14:paraId="266AF335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621" w:type="dxa"/>
                  <w:shd w:val="clear" w:color="auto" w:fill="auto"/>
                </w:tcPr>
                <w:p w14:paraId="7000ED00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6E911468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4EC8B9EA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059121A6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sz w:val="20"/>
                    </w:rPr>
                    <w:t>备注</w:t>
                  </w:r>
                </w:p>
              </w:tc>
            </w:tr>
            <w:tr w:rsidR="006E4A64" w:rsidRPr="00165614" w14:paraId="5FE242D3" w14:textId="77777777" w:rsidTr="002563DC">
              <w:trPr>
                <w:trHeight w:val="441"/>
              </w:trPr>
              <w:tc>
                <w:tcPr>
                  <w:tcW w:w="1130" w:type="dxa"/>
                  <w:shd w:val="clear" w:color="auto" w:fill="auto"/>
                </w:tcPr>
                <w:p w14:paraId="2FCAB0A1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50F9D">
                    <w:rPr>
                      <w:sz w:val="20"/>
                    </w:rPr>
                    <w:t>18FFF531</w:t>
                  </w:r>
                </w:p>
              </w:tc>
              <w:tc>
                <w:tcPr>
                  <w:tcW w:w="930" w:type="dxa"/>
                </w:tcPr>
                <w:p w14:paraId="0DE6E7B5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1621" w:type="dxa"/>
                  <w:shd w:val="clear" w:color="auto" w:fill="auto"/>
                </w:tcPr>
                <w:p w14:paraId="6E53CEB6" w14:textId="00108D19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50F9D">
                    <w:rPr>
                      <w:rFonts w:hint="eastAsia"/>
                      <w:sz w:val="20"/>
                    </w:rPr>
                    <w:t>行车巡航工作状态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202E12A8" w14:textId="1601B4B4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228E784C" w14:textId="5A7E0ED8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1-2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4EA9B71A" w14:textId="77777777" w:rsidR="006E4A64" w:rsidRPr="00B939A5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</w:tr>
            <w:tr w:rsidR="006E4A64" w:rsidRPr="00165614" w14:paraId="7718E79E" w14:textId="77777777" w:rsidTr="002563DC">
              <w:trPr>
                <w:trHeight w:val="441"/>
              </w:trPr>
              <w:tc>
                <w:tcPr>
                  <w:tcW w:w="1130" w:type="dxa"/>
                  <w:shd w:val="clear" w:color="auto" w:fill="auto"/>
                </w:tcPr>
                <w:p w14:paraId="1247F0BA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930" w:type="dxa"/>
                </w:tcPr>
                <w:p w14:paraId="6CEADDDE" w14:textId="77777777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1621" w:type="dxa"/>
                  <w:shd w:val="clear" w:color="auto" w:fill="auto"/>
                </w:tcPr>
                <w:p w14:paraId="094E86BC" w14:textId="2BE4D32F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50F9D">
                    <w:rPr>
                      <w:rFonts w:hint="eastAsia"/>
                      <w:sz w:val="20"/>
                    </w:rPr>
                    <w:t>PTO</w:t>
                  </w:r>
                  <w:r w:rsidRPr="00050F9D">
                    <w:rPr>
                      <w:rFonts w:hint="eastAsia"/>
                      <w:sz w:val="20"/>
                    </w:rPr>
                    <w:t>巡航工作状态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2493A228" w14:textId="04867E5B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4EC0936D" w14:textId="36AA1917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3-4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4CE48D98" w14:textId="77777777" w:rsidR="006E4A64" w:rsidRPr="00B939A5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</w:tr>
            <w:tr w:rsidR="006E4A64" w:rsidRPr="00165614" w14:paraId="615BA9E6" w14:textId="77777777" w:rsidTr="002563DC">
              <w:trPr>
                <w:trHeight w:val="441"/>
              </w:trPr>
              <w:tc>
                <w:tcPr>
                  <w:tcW w:w="1130" w:type="dxa"/>
                  <w:shd w:val="clear" w:color="auto" w:fill="auto"/>
                </w:tcPr>
                <w:p w14:paraId="0B61982E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930" w:type="dxa"/>
                </w:tcPr>
                <w:p w14:paraId="3A17C54F" w14:textId="77777777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1621" w:type="dxa"/>
                  <w:shd w:val="clear" w:color="auto" w:fill="auto"/>
                </w:tcPr>
                <w:p w14:paraId="3CF93BE2" w14:textId="60477C82" w:rsidR="006E4A64" w:rsidRPr="00050F9D" w:rsidRDefault="00AF550F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AF550F">
                    <w:rPr>
                      <w:rFonts w:hint="eastAsia"/>
                      <w:sz w:val="20"/>
                    </w:rPr>
                    <w:t>巡航</w:t>
                  </w:r>
                  <w:r>
                    <w:rPr>
                      <w:rFonts w:hint="eastAsia"/>
                      <w:sz w:val="20"/>
                    </w:rPr>
                    <w:t>目标</w:t>
                  </w:r>
                  <w:r w:rsidRPr="00AF550F">
                    <w:rPr>
                      <w:rFonts w:hint="eastAsia"/>
                      <w:sz w:val="20"/>
                    </w:rPr>
                    <w:t>车速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407B1688" w14:textId="310C5778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4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4D1C398B" w14:textId="58E3A4EB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</w:t>
                  </w:r>
                  <w:r>
                    <w:rPr>
                      <w:rFonts w:hint="eastAsia"/>
                      <w:sz w:val="20"/>
                    </w:rPr>
                    <w:t>ll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6AEF71F3" w14:textId="77777777" w:rsidR="000D024C" w:rsidRDefault="000D024C" w:rsidP="000D024C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D024C"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 w:rsidRPr="000D024C">
                    <w:rPr>
                      <w:rFonts w:hint="eastAsia"/>
                      <w:sz w:val="20"/>
                    </w:rPr>
                    <w:t>1km/h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</w:p>
                <w:p w14:paraId="590632BF" w14:textId="1CD21032" w:rsidR="000D024C" w:rsidRPr="000D024C" w:rsidRDefault="000D024C" w:rsidP="000D024C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D024C"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>
                    <w:rPr>
                      <w:rFonts w:hint="eastAsia"/>
                      <w:sz w:val="20"/>
                    </w:rPr>
                    <w:t>0km/h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</w:p>
                <w:p w14:paraId="4ED8770A" w14:textId="5E455DD7" w:rsidR="006E4A64" w:rsidRPr="00B939A5" w:rsidRDefault="000D024C" w:rsidP="000D024C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D024C"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 w:rsidRPr="000D024C">
                    <w:rPr>
                      <w:rFonts w:hint="eastAsia"/>
                      <w:sz w:val="20"/>
                    </w:rPr>
                    <w:t>-250</w:t>
                  </w:r>
                </w:p>
              </w:tc>
            </w:tr>
            <w:tr w:rsidR="006E4A64" w:rsidRPr="00165614" w14:paraId="103E594A" w14:textId="77777777" w:rsidTr="002563DC">
              <w:trPr>
                <w:trHeight w:val="441"/>
              </w:trPr>
              <w:tc>
                <w:tcPr>
                  <w:tcW w:w="1130" w:type="dxa"/>
                  <w:shd w:val="clear" w:color="auto" w:fill="auto"/>
                </w:tcPr>
                <w:p w14:paraId="062A8574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930" w:type="dxa"/>
                </w:tcPr>
                <w:p w14:paraId="284E5CBA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1621" w:type="dxa"/>
                  <w:shd w:val="clear" w:color="auto" w:fill="auto"/>
                </w:tcPr>
                <w:p w14:paraId="61481E24" w14:textId="54A66EB5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1E0EC0">
                    <w:rPr>
                      <w:rFonts w:hint="eastAsia"/>
                      <w:sz w:val="20"/>
                    </w:rPr>
                    <w:t>PTO</w:t>
                  </w:r>
                  <w:r w:rsidR="00AF550F">
                    <w:rPr>
                      <w:rFonts w:hint="eastAsia"/>
                      <w:sz w:val="20"/>
                    </w:rPr>
                    <w:t>目标</w:t>
                  </w:r>
                  <w:r w:rsidRPr="001E0EC0">
                    <w:rPr>
                      <w:rFonts w:hint="eastAsia"/>
                      <w:sz w:val="20"/>
                    </w:rPr>
                    <w:t>转速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26B92B5D" w14:textId="77777777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</w:t>
                  </w:r>
                  <w:r>
                    <w:rPr>
                      <w:sz w:val="20"/>
                    </w:rPr>
                    <w:t>-6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28C151EC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744DE2D9" w14:textId="4BC66704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6E4A64"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>
                    <w:rPr>
                      <w:rFonts w:hint="eastAsia"/>
                      <w:sz w:val="20"/>
                    </w:rPr>
                    <w:t>1rpm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</w:p>
                <w:p w14:paraId="232D4A89" w14:textId="2A4B5C49" w:rsidR="006E4A64" w:rsidRP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6E4A64"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>
                    <w:rPr>
                      <w:rFonts w:hint="eastAsia"/>
                      <w:sz w:val="20"/>
                    </w:rPr>
                    <w:t>0rpm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</w:p>
                <w:p w14:paraId="49F67DA1" w14:textId="73122449" w:rsidR="006E4A64" w:rsidRPr="00165614" w:rsidRDefault="006E4A64" w:rsidP="006E4A64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6E4A64"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 w:rsidRPr="006E4A64">
                    <w:rPr>
                      <w:rFonts w:hint="eastAsia"/>
                      <w:sz w:val="20"/>
                    </w:rPr>
                    <w:t>0-65535rpm</w:t>
                  </w:r>
                </w:p>
              </w:tc>
            </w:tr>
          </w:tbl>
          <w:p w14:paraId="262C7E09" w14:textId="77777777" w:rsidR="006E4A64" w:rsidRPr="006E4A64" w:rsidRDefault="006E4A64" w:rsidP="00050F9D">
            <w:pPr>
              <w:rPr>
                <w:sz w:val="20"/>
                <w:lang w:eastAsia="zh-CN"/>
              </w:rPr>
            </w:pPr>
          </w:p>
          <w:p w14:paraId="4BDD30DD" w14:textId="4A12811B" w:rsidR="00305FB9" w:rsidRDefault="00305FB9" w:rsidP="00050F9D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305FB9" w14:paraId="3A26F219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8F1D957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2BD105" w14:textId="77777777" w:rsidR="00305FB9" w:rsidRDefault="00305FB9" w:rsidP="00C61A0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38FE94BE" w14:textId="54D8C5F6" w:rsidR="00305FB9" w:rsidRDefault="00305FB9" w:rsidP="00C61A0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 w:rsidR="0085108B">
              <w:rPr>
                <w:rFonts w:hint="eastAsia"/>
                <w:sz w:val="20"/>
                <w:szCs w:val="20"/>
                <w:lang w:eastAsia="zh-CN"/>
              </w:rPr>
              <w:t>巡航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 w:rsidR="00061548">
              <w:rPr>
                <w:noProof/>
                <w:lang w:val="en-US" w:eastAsia="zh-CN"/>
              </w:rPr>
              <w:drawing>
                <wp:inline distT="0" distB="0" distL="0" distR="0" wp14:anchorId="7F10797B" wp14:editId="0E7F2ABC">
                  <wp:extent cx="401320" cy="390172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37" cy="391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40DD">
              <w:rPr>
                <w:sz w:val="20"/>
                <w:szCs w:val="20"/>
                <w:lang w:eastAsia="zh-CN"/>
              </w:rPr>
              <w:t xml:space="preserve">    </w:t>
            </w:r>
          </w:p>
          <w:p w14:paraId="6AEE6FDA" w14:textId="6ACB9A48" w:rsidR="008240DD" w:rsidRDefault="008240DD" w:rsidP="00C61A0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显示目标车速：</w:t>
            </w:r>
            <w:r>
              <w:rPr>
                <w:sz w:val="20"/>
                <w:szCs w:val="20"/>
                <w:lang w:eastAsia="zh-CN"/>
              </w:rPr>
              <w:t>set xxkm/h</w:t>
            </w:r>
            <w:r w:rsidR="001E0EC0">
              <w:rPr>
                <w:sz w:val="20"/>
                <w:szCs w:val="20"/>
                <w:lang w:eastAsia="zh-CN"/>
              </w:rPr>
              <w:t>或显示</w:t>
            </w:r>
            <w:r w:rsidR="001E0EC0">
              <w:rPr>
                <w:sz w:val="20"/>
                <w:szCs w:val="20"/>
                <w:lang w:eastAsia="zh-CN"/>
              </w:rPr>
              <w:t>PTO</w:t>
            </w:r>
            <w:r w:rsidR="001E0EC0">
              <w:rPr>
                <w:sz w:val="20"/>
                <w:szCs w:val="20"/>
                <w:lang w:eastAsia="zh-CN"/>
              </w:rPr>
              <w:t>目标转速：</w:t>
            </w:r>
            <w:r w:rsidR="001E0EC0">
              <w:rPr>
                <w:rFonts w:hint="eastAsia"/>
                <w:sz w:val="20"/>
                <w:szCs w:val="20"/>
                <w:lang w:eastAsia="zh-CN"/>
              </w:rPr>
              <w:t xml:space="preserve"> set</w:t>
            </w:r>
            <w:r w:rsidR="001E0EC0">
              <w:rPr>
                <w:sz w:val="20"/>
                <w:szCs w:val="20"/>
                <w:lang w:eastAsia="zh-CN"/>
              </w:rPr>
              <w:t xml:space="preserve">  </w:t>
            </w:r>
            <w:r w:rsidR="0090186E">
              <w:rPr>
                <w:sz w:val="20"/>
                <w:szCs w:val="20"/>
                <w:lang w:eastAsia="zh-CN"/>
              </w:rPr>
              <w:t>xx</w:t>
            </w:r>
            <w:r w:rsidR="001E0EC0">
              <w:rPr>
                <w:sz w:val="20"/>
                <w:szCs w:val="20"/>
                <w:lang w:eastAsia="zh-CN"/>
              </w:rPr>
              <w:t xml:space="preserve"> rpm</w:t>
            </w:r>
          </w:p>
          <w:p w14:paraId="199D1478" w14:textId="520DEE74" w:rsidR="00305FB9" w:rsidRDefault="00305FB9" w:rsidP="008240DD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颜色：绿色</w:t>
            </w:r>
            <w:r w:rsidR="0085108B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="008240DD">
              <w:rPr>
                <w:sz w:val="20"/>
                <w:szCs w:val="20"/>
                <w:lang w:eastAsia="zh-CN"/>
              </w:rPr>
              <w:t xml:space="preserve">             </w:t>
            </w:r>
          </w:p>
        </w:tc>
      </w:tr>
      <w:tr w:rsidR="00305FB9" w14:paraId="6BCBF851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3226CE5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B84F6D" w14:textId="5235042D" w:rsidR="00305FB9" w:rsidRDefault="00305FB9" w:rsidP="00C61A0C">
            <w:pPr>
              <w:spacing w:after="0"/>
              <w:rPr>
                <w:sz w:val="20"/>
                <w:szCs w:val="20"/>
                <w:lang w:eastAsia="zh-CN"/>
              </w:rPr>
            </w:pPr>
          </w:p>
        </w:tc>
      </w:tr>
      <w:tr w:rsidR="00305FB9" w14:paraId="4659BDDB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02259A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694741" w14:textId="77777777" w:rsidR="00305FB9" w:rsidRDefault="00305FB9" w:rsidP="00C61A0C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1DDF7F4D" w14:textId="77777777" w:rsidR="00305FB9" w:rsidRDefault="00305FB9" w:rsidP="00C61A0C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1.点火锁OFF/ACC；</w:t>
            </w:r>
          </w:p>
          <w:p w14:paraId="22237C06" w14:textId="77777777" w:rsidR="00305FB9" w:rsidRDefault="00305FB9" w:rsidP="00C61A0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2.或</w:t>
            </w:r>
            <w:r>
              <w:rPr>
                <w:rFonts w:hint="eastAsia"/>
                <w:sz w:val="20"/>
                <w:lang w:eastAsia="zh-CN"/>
              </w:rPr>
              <w:t>未收到总线信号</w:t>
            </w:r>
          </w:p>
        </w:tc>
      </w:tr>
      <w:tr w:rsidR="00305FB9" w14:paraId="5219E960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BD565ED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B44077" w14:textId="77777777" w:rsidR="00305FB9" w:rsidRDefault="00305FB9" w:rsidP="00C61A0C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305FB9" w14:paraId="1CA3278B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71AE10A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381C50" w14:textId="77777777" w:rsidR="00305FB9" w:rsidRDefault="00305FB9" w:rsidP="00C61A0C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35A93B12" w14:textId="79812928" w:rsidR="00510FCE" w:rsidRPr="002D2AD0" w:rsidRDefault="00510FCE" w:rsidP="00510FCE">
      <w:pPr>
        <w:pStyle w:val="3"/>
        <w:rPr>
          <w:highlight w:val="yellow"/>
          <w:lang w:val="en-US" w:eastAsia="zh-CN"/>
        </w:rPr>
      </w:pPr>
      <w:r w:rsidRPr="002D2AD0">
        <w:rPr>
          <w:highlight w:val="yellow"/>
          <w:lang w:val="en-US" w:eastAsia="zh-CN"/>
        </w:rPr>
        <w:t>驻车制动指示</w:t>
      </w:r>
    </w:p>
    <w:tbl>
      <w:tblPr>
        <w:tblW w:w="9655" w:type="dxa"/>
        <w:jc w:val="center"/>
        <w:tblLook w:val="04A0" w:firstRow="1" w:lastRow="0" w:firstColumn="1" w:lastColumn="0" w:noHBand="0" w:noVBand="1"/>
      </w:tblPr>
      <w:tblGrid>
        <w:gridCol w:w="1858"/>
        <w:gridCol w:w="7797"/>
      </w:tblGrid>
      <w:tr w:rsidR="00510FCE" w:rsidRPr="00E62F64" w14:paraId="0CDF715F" w14:textId="77777777" w:rsidTr="00510FCE">
        <w:trPr>
          <w:trHeight w:val="588"/>
          <w:jc w:val="center"/>
        </w:trPr>
        <w:tc>
          <w:tcPr>
            <w:tcW w:w="18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noWrap/>
            <w:vAlign w:val="center"/>
            <w:hideMark/>
          </w:tcPr>
          <w:p w14:paraId="3DF8DA08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797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14:paraId="0ED1420C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驻车制动指示</w:t>
            </w:r>
            <w:proofErr w:type="spellEnd"/>
          </w:p>
        </w:tc>
      </w:tr>
      <w:tr w:rsidR="00510FCE" w:rsidRPr="00E62F64" w14:paraId="16095FB2" w14:textId="77777777" w:rsidTr="00510FCE">
        <w:trPr>
          <w:trHeight w:val="803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14:paraId="730D0706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D37640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驻车制动时，仪表收到驻车制动开关低电平信号，点亮驻车制动灯。</w:t>
            </w:r>
          </w:p>
          <w:p w14:paraId="2C6C65DE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或收到驻车制动总线信号，仪表点亮驻车制动指示灯</w:t>
            </w:r>
          </w:p>
          <w:p w14:paraId="558CCFB6" w14:textId="02CF1AF2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lastRenderedPageBreak/>
              <w:t>当车辆行驶后（车速大于5Km/h）,</w:t>
            </w:r>
            <w:proofErr w:type="gramStart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若驻车</w:t>
            </w:r>
            <w:proofErr w:type="gramEnd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制动开关为低电平或驻车制动总线信号为01时，扬声器常响、LCD</w:t>
            </w:r>
            <w:r w:rsidR="0033659A"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显示“手刹未</w:t>
            </w: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解除”，直到车速低于3Km/h或驻车制动开关为高电平或总线信号为00时，扬声器及LCD报警解除。</w:t>
            </w:r>
          </w:p>
        </w:tc>
      </w:tr>
      <w:tr w:rsidR="00510FCE" w:rsidRPr="00E62F64" w14:paraId="4A12C800" w14:textId="77777777" w:rsidTr="00510FCE">
        <w:trPr>
          <w:trHeight w:val="803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00A8FCB2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触发条件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F2E1A6" w14:textId="77777777" w:rsidR="00510FCE" w:rsidRPr="00E62F64" w:rsidRDefault="00510FCE" w:rsidP="00C61A0C">
            <w:pPr>
              <w:rPr>
                <w:sz w:val="20"/>
                <w:lang w:eastAsia="zh-CN"/>
              </w:rPr>
            </w:pPr>
            <w:r w:rsidRPr="00E62F64"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19C784DC" w14:textId="77777777" w:rsidR="00510FCE" w:rsidRPr="00E62F64" w:rsidRDefault="00510FCE" w:rsidP="00C61A0C">
            <w:pPr>
              <w:rPr>
                <w:sz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1640ABFD" w14:textId="77777777" w:rsidR="00510FCE" w:rsidRPr="00E62F64" w:rsidRDefault="00510FCE" w:rsidP="00C61A0C">
            <w:pPr>
              <w:pStyle w:val="TableParagraph"/>
              <w:spacing w:before="171" w:after="171" w:line="225" w:lineRule="exact"/>
              <w:ind w:left="102"/>
              <w:rPr>
                <w:sz w:val="20"/>
                <w:lang w:eastAsia="zh-CN"/>
              </w:rPr>
            </w:pPr>
            <w:r w:rsidRPr="00E62F64">
              <w:rPr>
                <w:rFonts w:hint="eastAsia"/>
                <w:sz w:val="20"/>
                <w:lang w:eastAsia="zh-CN"/>
              </w:rPr>
              <w:t>2.</w:t>
            </w:r>
            <w:r w:rsidRPr="00E62F64">
              <w:rPr>
                <w:rFonts w:hint="eastAsia"/>
                <w:lang w:eastAsia="zh-CN"/>
              </w:rPr>
              <w:t xml:space="preserve"> </w:t>
            </w:r>
            <w:r w:rsidRPr="00E62F64">
              <w:rPr>
                <w:rFonts w:hint="eastAsia"/>
                <w:lang w:eastAsia="zh-CN"/>
              </w:rPr>
              <w:t>且</w:t>
            </w:r>
            <w:r w:rsidRPr="00E62F64">
              <w:rPr>
                <w:rFonts w:hint="eastAsia"/>
                <w:sz w:val="20"/>
                <w:lang w:eastAsia="zh-CN"/>
              </w:rPr>
              <w:t>收到驻车</w:t>
            </w:r>
            <w:proofErr w:type="gramStart"/>
            <w:r w:rsidRPr="00E62F64">
              <w:rPr>
                <w:rFonts w:hint="eastAsia"/>
                <w:sz w:val="20"/>
                <w:lang w:eastAsia="zh-CN"/>
              </w:rPr>
              <w:t>制动低</w:t>
            </w:r>
            <w:proofErr w:type="gramEnd"/>
            <w:r w:rsidRPr="00E62F64">
              <w:rPr>
                <w:rFonts w:hint="eastAsia"/>
                <w:sz w:val="20"/>
                <w:lang w:eastAsia="zh-CN"/>
              </w:rPr>
              <w:t>电平信号或收到驻车制动点亮总线信号（</w:t>
            </w:r>
            <w:r w:rsidRPr="000077A5">
              <w:rPr>
                <w:rFonts w:hint="eastAsia"/>
                <w:sz w:val="20"/>
                <w:shd w:val="clear" w:color="auto" w:fill="FF0000"/>
                <w:lang w:eastAsia="zh-CN"/>
              </w:rPr>
              <w:t>ID</w:t>
            </w:r>
            <w:r w:rsidRPr="000077A5">
              <w:rPr>
                <w:rFonts w:hint="eastAsia"/>
                <w:sz w:val="20"/>
                <w:shd w:val="clear" w:color="auto" w:fill="FF0000"/>
                <w:lang w:eastAsia="zh-CN"/>
              </w:rPr>
              <w:t>：</w:t>
            </w:r>
            <w:r w:rsidRPr="000077A5">
              <w:rPr>
                <w:sz w:val="20"/>
                <w:shd w:val="clear" w:color="auto" w:fill="FF0000"/>
                <w:lang w:eastAsia="zh-CN"/>
              </w:rPr>
              <w:t>0X18FEF131</w:t>
            </w:r>
            <w:r w:rsidRPr="000077A5">
              <w:rPr>
                <w:rFonts w:hint="eastAsia"/>
                <w:sz w:val="20"/>
                <w:shd w:val="clear" w:color="auto" w:fill="FF0000"/>
                <w:lang w:eastAsia="zh-CN"/>
              </w:rPr>
              <w:t>，</w:t>
            </w:r>
            <w:r w:rsidRPr="00F76F5D">
              <w:rPr>
                <w:rFonts w:hint="eastAsia"/>
                <w:sz w:val="20"/>
                <w:shd w:val="clear" w:color="auto" w:fill="FF0000"/>
                <w:lang w:eastAsia="zh-CN"/>
              </w:rPr>
              <w:t>BYTE1.BIT3-4</w:t>
            </w:r>
            <w:r w:rsidRPr="00F76F5D">
              <w:rPr>
                <w:sz w:val="20"/>
                <w:shd w:val="clear" w:color="auto" w:fill="FF0000"/>
                <w:lang w:eastAsia="zh-CN"/>
              </w:rPr>
              <w:t xml:space="preserve">  </w:t>
            </w:r>
            <w:r w:rsidRPr="00F76F5D">
              <w:rPr>
                <w:rFonts w:ascii="Times New Roman" w:hAnsi="Times New Roman"/>
                <w:sz w:val="18"/>
                <w:szCs w:val="18"/>
                <w:shd w:val="clear" w:color="auto" w:fill="FF0000"/>
                <w:lang w:eastAsia="zh-CN"/>
              </w:rPr>
              <w:t>00</w:t>
            </w:r>
            <w:r w:rsidRPr="00F76F5D">
              <w:rPr>
                <w:rFonts w:ascii="宋体" w:hAnsi="宋体" w:hint="eastAsia"/>
                <w:sz w:val="18"/>
                <w:szCs w:val="18"/>
                <w:shd w:val="clear" w:color="auto" w:fill="FF0000"/>
                <w:lang w:eastAsia="zh-CN"/>
              </w:rPr>
              <w:t xml:space="preserve">：未制动 </w:t>
            </w:r>
            <w:r w:rsidRPr="00F76F5D">
              <w:rPr>
                <w:rFonts w:ascii="Times New Roman" w:hAnsi="Times New Roman"/>
                <w:sz w:val="18"/>
                <w:szCs w:val="18"/>
                <w:shd w:val="clear" w:color="auto" w:fill="FF0000"/>
                <w:lang w:eastAsia="zh-CN"/>
              </w:rPr>
              <w:t>01</w:t>
            </w:r>
            <w:r w:rsidRPr="00F76F5D">
              <w:rPr>
                <w:rFonts w:ascii="宋体" w:hAnsi="宋体" w:hint="eastAsia"/>
                <w:sz w:val="18"/>
                <w:szCs w:val="18"/>
                <w:shd w:val="clear" w:color="auto" w:fill="FF0000"/>
                <w:lang w:eastAsia="zh-CN"/>
              </w:rPr>
              <w:t>：制动</w:t>
            </w:r>
            <w:r w:rsidRPr="00F76F5D">
              <w:rPr>
                <w:rFonts w:hint="eastAsia"/>
                <w:sz w:val="20"/>
                <w:shd w:val="clear" w:color="auto" w:fill="FF0000"/>
                <w:lang w:eastAsia="zh-CN"/>
              </w:rPr>
              <w:t>）</w:t>
            </w:r>
          </w:p>
        </w:tc>
      </w:tr>
      <w:tr w:rsidR="00510FCE" w:rsidRPr="00E62F64" w14:paraId="5485D0F6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14:paraId="4D8F7F97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1EAAA9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sz w:val="20"/>
                <w:szCs w:val="20"/>
              </w:rPr>
              <w:t>驻车制动指示灯亮</w:t>
            </w:r>
            <w:proofErr w:type="spellEnd"/>
          </w:p>
        </w:tc>
      </w:tr>
      <w:tr w:rsidR="00510FCE" w:rsidRPr="00E62F64" w14:paraId="1CB4E6B5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2CAE56B8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419328" w14:textId="77777777" w:rsidR="00510FCE" w:rsidRPr="00E62F64" w:rsidRDefault="00510FCE" w:rsidP="00C61A0C">
            <w:pPr>
              <w:rPr>
                <w:sz w:val="20"/>
                <w:szCs w:val="20"/>
                <w:lang w:eastAsia="zh-CN"/>
              </w:rPr>
            </w:pPr>
            <w:r w:rsidRPr="00E62F64"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69B735DA" w14:textId="38CBCBEB" w:rsidR="00510FCE" w:rsidRPr="00E62F64" w:rsidRDefault="00510FCE" w:rsidP="00C61A0C">
            <w:pPr>
              <w:rPr>
                <w:sz w:val="20"/>
                <w:szCs w:val="20"/>
                <w:lang w:eastAsia="zh-CN"/>
              </w:rPr>
            </w:pPr>
            <w:r w:rsidRPr="00E62F64"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 w:rsidRPr="00E62F64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Pr="00E62F64"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3A287AB9" wp14:editId="7F06893C">
                  <wp:extent cx="228600" cy="187960"/>
                  <wp:effectExtent l="0" t="0" r="0" b="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87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99E19C" w14:textId="77777777" w:rsidR="00510FCE" w:rsidRDefault="00510FCE" w:rsidP="00C61A0C">
            <w:pPr>
              <w:rPr>
                <w:sz w:val="20"/>
                <w:szCs w:val="20"/>
                <w:lang w:eastAsia="zh-CN"/>
              </w:rPr>
            </w:pPr>
            <w:r w:rsidRPr="00E62F64"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 w:rsidRPr="00E62F64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14:paraId="0E70E95A" w14:textId="4C2BD455" w:rsidR="00510FCE" w:rsidRPr="00E62F64" w:rsidRDefault="00510FCE" w:rsidP="00C61A0C">
            <w:pPr>
              <w:rPr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当车辆行驶后（车速大于5Km/h）,</w:t>
            </w:r>
            <w:proofErr w:type="gramStart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若驻车</w:t>
            </w:r>
            <w:proofErr w:type="gramEnd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制动开关为低电平或驻车制动总线信号为01时，扬声器常响、LCD</w:t>
            </w:r>
            <w:r w:rsidR="00F77EE7"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显示“手刹未</w:t>
            </w: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解除”，直到车速低于3Km/h或驻车制动开关为高电平或总线信号为00时，扬声器及LCD报警解除</w:t>
            </w:r>
          </w:p>
        </w:tc>
      </w:tr>
      <w:tr w:rsidR="00510FCE" w:rsidRPr="00E62F64" w14:paraId="7AB2C6EB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63036C64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6232D7" w14:textId="77777777" w:rsidR="00510FCE" w:rsidRPr="00E62F64" w:rsidRDefault="00510FCE" w:rsidP="00C61A0C">
            <w:pPr>
              <w:rPr>
                <w:sz w:val="20"/>
                <w:lang w:eastAsia="zh-CN"/>
              </w:rPr>
            </w:pPr>
            <w:r w:rsidRPr="00E62F64"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34514E7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C3FE7F7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 w:rsidRPr="00E62F64">
              <w:rPr>
                <w:rFonts w:hint="eastAsia"/>
                <w:sz w:val="20"/>
                <w:lang w:eastAsia="zh-CN"/>
              </w:rPr>
              <w:t xml:space="preserve"> </w:t>
            </w:r>
            <w:r w:rsidRPr="00E62F64">
              <w:rPr>
                <w:rFonts w:hint="eastAsia"/>
                <w:sz w:val="20"/>
                <w:lang w:eastAsia="zh-CN"/>
              </w:rPr>
              <w:t>或收到驻车制动高电平信号或收到驻车制动指示灯关闭信号</w:t>
            </w:r>
          </w:p>
        </w:tc>
      </w:tr>
      <w:tr w:rsidR="00510FCE" w:rsidRPr="00E62F64" w14:paraId="6C9D1C39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37861D8F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28B7EA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硬线：</w:t>
            </w:r>
          </w:p>
          <w:p w14:paraId="482451FE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</w:t>
            </w:r>
          </w:p>
          <w:p w14:paraId="346A49C7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驻车制动信号</w:t>
            </w:r>
          </w:p>
        </w:tc>
      </w:tr>
      <w:tr w:rsidR="00510FCE" w:rsidRPr="00E62F64" w14:paraId="25A9CB66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6250BB1B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26D326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427F3890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驻车制动总线信号（当输入为开关量时外发总线信号）</w:t>
            </w:r>
          </w:p>
        </w:tc>
      </w:tr>
    </w:tbl>
    <w:p w14:paraId="43EB75B6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可行驶模式提示</w:t>
      </w:r>
    </w:p>
    <w:tbl>
      <w:tblPr>
        <w:tblW w:w="949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8222"/>
      </w:tblGrid>
      <w:tr w:rsidR="00CA2C5F" w14:paraId="32B79FBB" w14:textId="77777777">
        <w:tc>
          <w:tcPr>
            <w:tcW w:w="1275" w:type="dxa"/>
            <w:shd w:val="clear" w:color="auto" w:fill="D9D9D9"/>
            <w:vAlign w:val="center"/>
          </w:tcPr>
          <w:p w14:paraId="3B0F94F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5FD2BD5E" w14:textId="77777777" w:rsidR="00CA2C5F" w:rsidRDefault="00B42207" w:rsidP="00510FCE">
            <w:pPr>
              <w:pStyle w:val="2"/>
              <w:numPr>
                <w:ilvl w:val="0"/>
                <w:numId w:val="0"/>
              </w:numPr>
              <w:ind w:left="576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可行驶模式提示</w:t>
            </w:r>
          </w:p>
        </w:tc>
      </w:tr>
      <w:tr w:rsidR="00CA2C5F" w14:paraId="60A412CA" w14:textId="77777777">
        <w:tc>
          <w:tcPr>
            <w:tcW w:w="1275" w:type="dxa"/>
            <w:shd w:val="clear" w:color="auto" w:fill="D9D9D9"/>
            <w:vAlign w:val="center"/>
          </w:tcPr>
          <w:p w14:paraId="4977A7F1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E72AEAE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当驾驶人离开纯电动汽车、插电式混合动力汽车时，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若车辆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驱动系统仍处于“可行驶模式”，则应通过一个明显的信号装置提示驾驶人。</w:t>
            </w:r>
          </w:p>
        </w:tc>
      </w:tr>
      <w:tr w:rsidR="00CA2C5F" w14:paraId="357F2300" w14:textId="77777777">
        <w:trPr>
          <w:trHeight w:val="1040"/>
        </w:trPr>
        <w:tc>
          <w:tcPr>
            <w:tcW w:w="1275" w:type="dxa"/>
            <w:shd w:val="clear" w:color="auto" w:fill="D9D9D9"/>
            <w:vAlign w:val="center"/>
          </w:tcPr>
          <w:p w14:paraId="1171B776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297E8CE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8CB16DB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1.任意门打开</w:t>
            </w:r>
          </w:p>
          <w:p w14:paraId="1238983E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2.高压上电</w:t>
            </w:r>
          </w:p>
          <w:p w14:paraId="20353D58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3.档位非空挡</w:t>
            </w:r>
          </w:p>
        </w:tc>
      </w:tr>
      <w:tr w:rsidR="00CA2C5F" w14:paraId="1E11D6DD" w14:textId="77777777">
        <w:tc>
          <w:tcPr>
            <w:tcW w:w="1275" w:type="dxa"/>
            <w:shd w:val="clear" w:color="auto" w:fill="D9D9D9"/>
            <w:vAlign w:val="center"/>
          </w:tcPr>
          <w:p w14:paraId="696E7C2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E9DFD78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仪表需要通过声音和文字提醒驾驶员</w:t>
            </w:r>
          </w:p>
        </w:tc>
      </w:tr>
      <w:tr w:rsidR="00CA2C5F" w14:paraId="25F7CDDF" w14:textId="77777777">
        <w:tc>
          <w:tcPr>
            <w:tcW w:w="1275" w:type="dxa"/>
            <w:shd w:val="clear" w:color="auto" w:fill="D9D9D9"/>
            <w:vAlign w:val="center"/>
          </w:tcPr>
          <w:p w14:paraId="2D6C8FD6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38D6DD62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仪表显示文字：“车辆出于可行驶模式，下车注意安全”,最高优先级</w:t>
            </w:r>
          </w:p>
        </w:tc>
      </w:tr>
      <w:tr w:rsidR="00CA2C5F" w14:paraId="48C59BDC" w14:textId="77777777">
        <w:tc>
          <w:tcPr>
            <w:tcW w:w="1275" w:type="dxa"/>
            <w:shd w:val="clear" w:color="auto" w:fill="D9D9D9"/>
            <w:vAlign w:val="center"/>
          </w:tcPr>
          <w:p w14:paraId="2EA1B29D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C4DF945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6608371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门都关闭  或</w:t>
            </w:r>
          </w:p>
          <w:p w14:paraId="5F9F4271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高压未上电  或</w:t>
            </w:r>
          </w:p>
          <w:p w14:paraId="7BC4D252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lastRenderedPageBreak/>
              <w:t>档位为空挡</w:t>
            </w:r>
          </w:p>
        </w:tc>
      </w:tr>
      <w:tr w:rsidR="00CA2C5F" w14:paraId="04DB41FC" w14:textId="77777777">
        <w:tc>
          <w:tcPr>
            <w:tcW w:w="1275" w:type="dxa"/>
            <w:shd w:val="clear" w:color="auto" w:fill="D9D9D9"/>
            <w:vAlign w:val="center"/>
          </w:tcPr>
          <w:p w14:paraId="5FF91B5D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29BB3D2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1.司机侧门打开</w:t>
            </w:r>
          </w:p>
          <w:tbl>
            <w:tblPr>
              <w:tblW w:w="7273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457"/>
              <w:gridCol w:w="703"/>
              <w:gridCol w:w="960"/>
              <w:gridCol w:w="2893"/>
            </w:tblGrid>
            <w:tr w:rsidR="00CA2C5F" w14:paraId="21343F4F" w14:textId="77777777">
              <w:trPr>
                <w:trHeight w:val="300"/>
              </w:trPr>
              <w:tc>
                <w:tcPr>
                  <w:tcW w:w="12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5A4E74DA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1457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EE5A8E3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内容</w:t>
                  </w:r>
                </w:p>
              </w:tc>
              <w:tc>
                <w:tcPr>
                  <w:tcW w:w="703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1B8CD034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字节</w:t>
                  </w:r>
                </w:p>
              </w:tc>
              <w:tc>
                <w:tcPr>
                  <w:tcW w:w="9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41C162A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位</w:t>
                  </w:r>
                </w:p>
              </w:tc>
              <w:tc>
                <w:tcPr>
                  <w:tcW w:w="2893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448AF05F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备注</w:t>
                  </w:r>
                </w:p>
              </w:tc>
            </w:tr>
            <w:tr w:rsidR="00CA2C5F" w14:paraId="7986C8B7" w14:textId="77777777">
              <w:trPr>
                <w:trHeight w:val="300"/>
              </w:trPr>
              <w:tc>
                <w:tcPr>
                  <w:tcW w:w="1260" w:type="dxa"/>
                  <w:tcBorders>
                    <w:top w:val="nil"/>
                    <w:left w:val="single" w:sz="8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C6D8885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18FF2232</w:t>
                  </w:r>
                </w:p>
              </w:tc>
              <w:tc>
                <w:tcPr>
                  <w:tcW w:w="14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11B59D1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左门开报警</w:t>
                  </w:r>
                </w:p>
              </w:tc>
              <w:tc>
                <w:tcPr>
                  <w:tcW w:w="70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151785F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D83BF5C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3—4</w:t>
                  </w:r>
                </w:p>
              </w:tc>
              <w:tc>
                <w:tcPr>
                  <w:tcW w:w="2893" w:type="dxa"/>
                  <w:tcBorders>
                    <w:top w:val="nil"/>
                    <w:left w:val="single" w:sz="4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2510704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0-关闭；1-开</w:t>
                  </w:r>
                </w:p>
              </w:tc>
            </w:tr>
            <w:tr w:rsidR="00CA2C5F" w14:paraId="4983656A" w14:textId="77777777">
              <w:trPr>
                <w:trHeight w:val="300"/>
              </w:trPr>
              <w:tc>
                <w:tcPr>
                  <w:tcW w:w="1260" w:type="dxa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2CF1163" w14:textId="77777777" w:rsidR="00CA2C5F" w:rsidRDefault="00CA2C5F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14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CDAEBF1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右门开报警</w:t>
                  </w:r>
                </w:p>
              </w:tc>
              <w:tc>
                <w:tcPr>
                  <w:tcW w:w="703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59A4263" w14:textId="77777777" w:rsidR="00CA2C5F" w:rsidRDefault="00CA2C5F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9F18E87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5-6</w:t>
                  </w:r>
                </w:p>
              </w:tc>
              <w:tc>
                <w:tcPr>
                  <w:tcW w:w="2893" w:type="dxa"/>
                  <w:tcBorders>
                    <w:top w:val="nil"/>
                    <w:left w:val="single" w:sz="4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22F5C496" w14:textId="77777777" w:rsidR="00CA2C5F" w:rsidRDefault="00CA2C5F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</w:tbl>
          <w:p w14:paraId="50D672D1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2.高压上电</w:t>
            </w:r>
          </w:p>
          <w:tbl>
            <w:tblPr>
              <w:tblW w:w="7258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200"/>
              <w:gridCol w:w="960"/>
              <w:gridCol w:w="960"/>
              <w:gridCol w:w="2878"/>
            </w:tblGrid>
            <w:tr w:rsidR="00CA2C5F" w14:paraId="1DC3D14A" w14:textId="77777777">
              <w:trPr>
                <w:trHeight w:val="500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DFF9790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1664EC5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内容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CE8C524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字节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8DFCD4B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位</w:t>
                  </w:r>
                </w:p>
              </w:tc>
              <w:tc>
                <w:tcPr>
                  <w:tcW w:w="287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CD3A092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备注</w:t>
                  </w:r>
                </w:p>
              </w:tc>
            </w:tr>
            <w:tr w:rsidR="00CA2C5F" w14:paraId="319B74A7" w14:textId="77777777">
              <w:trPr>
                <w:trHeight w:val="562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40CBF6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CDD9287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高压上电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B4B301E" w14:textId="77777777" w:rsidR="00CA2C5F" w:rsidRDefault="00B42207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7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E81B807" w14:textId="77777777" w:rsidR="00CA2C5F" w:rsidRDefault="00B42207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1-4</w:t>
                  </w:r>
                </w:p>
              </w:tc>
              <w:tc>
                <w:tcPr>
                  <w:tcW w:w="287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17DC92C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0001:高压已上电，车辆可正常运行</w:t>
                  </w:r>
                </w:p>
              </w:tc>
            </w:tr>
          </w:tbl>
          <w:p w14:paraId="33D6F213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3.档位非空挡</w:t>
            </w:r>
          </w:p>
          <w:tbl>
            <w:tblPr>
              <w:tblW w:w="7258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223"/>
              <w:gridCol w:w="634"/>
              <w:gridCol w:w="1306"/>
              <w:gridCol w:w="1270"/>
              <w:gridCol w:w="1565"/>
            </w:tblGrid>
            <w:tr w:rsidR="00CA2C5F" w14:paraId="552DE8E0" w14:textId="77777777">
              <w:trPr>
                <w:trHeight w:val="321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811A0B6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12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74F4FD8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内容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8B6D041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字节</w:t>
                  </w:r>
                </w:p>
              </w:tc>
              <w:tc>
                <w:tcPr>
                  <w:tcW w:w="13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860560F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位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2D24E72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备注</w:t>
                  </w:r>
                </w:p>
              </w:tc>
              <w:tc>
                <w:tcPr>
                  <w:tcW w:w="15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191852D1" w14:textId="77777777" w:rsidR="00CA2C5F" w:rsidRDefault="00CA2C5F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  <w:tr w:rsidR="00CA2C5F" w14:paraId="4B4B0D9A" w14:textId="77777777">
              <w:trPr>
                <w:trHeight w:val="1152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D4BC81E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</w:p>
              </w:tc>
              <w:tc>
                <w:tcPr>
                  <w:tcW w:w="12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F491292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变速箱档位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15A458D" w14:textId="77777777" w:rsidR="00CA2C5F" w:rsidRDefault="00B42207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</w:t>
                  </w:r>
                </w:p>
              </w:tc>
              <w:tc>
                <w:tcPr>
                  <w:tcW w:w="13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F2B1C3F" w14:textId="77777777" w:rsidR="00CA2C5F" w:rsidRDefault="00B42207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1-2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3E777A0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00：D档；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01：N档;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10：R档；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11：故障</w:t>
                  </w:r>
                </w:p>
              </w:tc>
              <w:tc>
                <w:tcPr>
                  <w:tcW w:w="15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01E50DB2" w14:textId="77777777" w:rsidR="00CA2C5F" w:rsidRDefault="00CA2C5F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</w:tbl>
          <w:p w14:paraId="19559FAC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详细报文见“D560纯电动仪表通讯协议”</w:t>
            </w:r>
          </w:p>
        </w:tc>
      </w:tr>
      <w:tr w:rsidR="00CA2C5F" w14:paraId="59D099FD" w14:textId="77777777">
        <w:tc>
          <w:tcPr>
            <w:tcW w:w="1275" w:type="dxa"/>
            <w:shd w:val="clear" w:color="auto" w:fill="D9D9D9"/>
            <w:vAlign w:val="center"/>
          </w:tcPr>
          <w:p w14:paraId="6A7F125F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7F0BEB3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CA2C5F" w14:paraId="3100269E" w14:textId="77777777">
        <w:tc>
          <w:tcPr>
            <w:tcW w:w="1275" w:type="dxa"/>
            <w:shd w:val="clear" w:color="auto" w:fill="D9D9D9"/>
            <w:vAlign w:val="center"/>
          </w:tcPr>
          <w:p w14:paraId="32B06B42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50F8F7B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43F2D8E3" w14:textId="77777777">
        <w:tc>
          <w:tcPr>
            <w:tcW w:w="1275" w:type="dxa"/>
            <w:shd w:val="clear" w:color="auto" w:fill="D9D9D9"/>
            <w:vAlign w:val="center"/>
          </w:tcPr>
          <w:p w14:paraId="6DD6596E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331CF97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/>
                <w:sz w:val="20"/>
                <w:szCs w:val="20"/>
                <w:lang w:eastAsia="zh-CN"/>
              </w:rPr>
              <w:t>GB/T18384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12.13.5</w:t>
            </w:r>
          </w:p>
          <w:p w14:paraId="38F5ACCC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驾驶人离开纯电动汽车、插电式混合动力汽车时，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若车辆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驱动系统仍处于“可行驶模式”，则应通过一个明显的信号装置（例如：声或光信号）提示驾驶人。切断电源后，纯电动汽车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应不能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产生由自身电驱动系统造成的不期望的行驶。</w:t>
            </w:r>
          </w:p>
        </w:tc>
      </w:tr>
      <w:tr w:rsidR="00CA2C5F" w14:paraId="697FA297" w14:textId="77777777">
        <w:tc>
          <w:tcPr>
            <w:tcW w:w="1275" w:type="dxa"/>
            <w:shd w:val="clear" w:color="auto" w:fill="D9D9D9"/>
            <w:vAlign w:val="center"/>
          </w:tcPr>
          <w:p w14:paraId="567760F1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CCEEDA5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无</w:t>
            </w:r>
          </w:p>
        </w:tc>
      </w:tr>
    </w:tbl>
    <w:p w14:paraId="608D57EA" w14:textId="6852833C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续驶里程</w:t>
      </w:r>
      <w:r w:rsidR="00514BF4">
        <w:rPr>
          <w:rFonts w:hint="eastAsia"/>
          <w:lang w:eastAsia="zh-CN"/>
        </w:rPr>
        <w:t>（点亮条件改成</w:t>
      </w:r>
      <w:r w:rsidR="00514BF4">
        <w:rPr>
          <w:rFonts w:hint="eastAsia"/>
          <w:lang w:eastAsia="zh-CN"/>
        </w:rPr>
        <w:t>SOC</w:t>
      </w:r>
      <w:r w:rsidR="00514BF4">
        <w:rPr>
          <w:lang w:eastAsia="zh-CN"/>
        </w:rPr>
        <w:t>&lt;20</w:t>
      </w:r>
      <w:r w:rsidR="00514BF4">
        <w:rPr>
          <w:rFonts w:hint="eastAsia"/>
          <w:lang w:eastAsia="zh-CN"/>
        </w:rPr>
        <w:t>%</w:t>
      </w:r>
      <w:r w:rsidR="00514BF4">
        <w:rPr>
          <w:rFonts w:hint="eastAsia"/>
          <w:lang w:eastAsia="zh-CN"/>
        </w:rPr>
        <w:t>？）</w:t>
      </w:r>
    </w:p>
    <w:tbl>
      <w:tblPr>
        <w:tblW w:w="949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8222"/>
      </w:tblGrid>
      <w:tr w:rsidR="00CA2C5F" w14:paraId="57A26BCB" w14:textId="77777777">
        <w:trPr>
          <w:trHeight w:val="304"/>
        </w:trPr>
        <w:tc>
          <w:tcPr>
            <w:tcW w:w="1275" w:type="dxa"/>
            <w:shd w:val="clear" w:color="auto" w:fill="D9D9D9"/>
            <w:vAlign w:val="center"/>
          </w:tcPr>
          <w:p w14:paraId="29729CC7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2CF53FEF" w14:textId="77777777" w:rsidR="00CA2C5F" w:rsidRDefault="00B42207" w:rsidP="00510FCE">
            <w:pPr>
              <w:pStyle w:val="2"/>
              <w:numPr>
                <w:ilvl w:val="0"/>
                <w:numId w:val="0"/>
              </w:numPr>
              <w:jc w:val="center"/>
              <w:rPr>
                <w:lang w:val="en-US" w:eastAsia="zh-CN"/>
              </w:rPr>
            </w:pPr>
            <w:r w:rsidRPr="00510FCE">
              <w:rPr>
                <w:rFonts w:ascii="宋体" w:eastAsiaTheme="minorEastAsia" w:hAnsi="宋体" w:cs="Arial" w:hint="eastAsia"/>
                <w:b w:val="0"/>
                <w:bCs w:val="0"/>
                <w:sz w:val="20"/>
                <w:szCs w:val="20"/>
                <w:lang w:eastAsia="zh-CN"/>
              </w:rPr>
              <w:t>续驶里程</w:t>
            </w:r>
          </w:p>
        </w:tc>
      </w:tr>
      <w:tr w:rsidR="00CA2C5F" w14:paraId="73673444" w14:textId="77777777">
        <w:tc>
          <w:tcPr>
            <w:tcW w:w="1275" w:type="dxa"/>
            <w:shd w:val="clear" w:color="auto" w:fill="D9D9D9"/>
            <w:vAlign w:val="center"/>
          </w:tcPr>
          <w:p w14:paraId="0D0E3EE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768F52C5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仪表接收整车控制器HCU发的续驶里程信号，仪表显示续驶里程</w:t>
            </w:r>
          </w:p>
        </w:tc>
      </w:tr>
      <w:tr w:rsidR="00CA2C5F" w14:paraId="08339FAB" w14:textId="77777777">
        <w:tc>
          <w:tcPr>
            <w:tcW w:w="1275" w:type="dxa"/>
            <w:shd w:val="clear" w:color="auto" w:fill="D9D9D9"/>
            <w:vAlign w:val="center"/>
          </w:tcPr>
          <w:p w14:paraId="594D19B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7DDFD1BF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E7E97E8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29965B2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；</w:t>
            </w:r>
          </w:p>
        </w:tc>
      </w:tr>
      <w:tr w:rsidR="00CA2C5F" w14:paraId="5EF82668" w14:textId="77777777">
        <w:tc>
          <w:tcPr>
            <w:tcW w:w="1275" w:type="dxa"/>
            <w:shd w:val="clear" w:color="auto" w:fill="D9D9D9"/>
            <w:vAlign w:val="center"/>
          </w:tcPr>
          <w:p w14:paraId="3F8114F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560D8019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仪表数字显示可行驶里程</w:t>
            </w:r>
          </w:p>
        </w:tc>
      </w:tr>
      <w:tr w:rsidR="00CA2C5F" w14:paraId="70AA7CC8" w14:textId="77777777">
        <w:trPr>
          <w:trHeight w:val="1026"/>
        </w:trPr>
        <w:tc>
          <w:tcPr>
            <w:tcW w:w="1275" w:type="dxa"/>
            <w:shd w:val="clear" w:color="auto" w:fill="D9D9D9"/>
            <w:vAlign w:val="center"/>
          </w:tcPr>
          <w:p w14:paraId="70E6502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</w:tcPr>
          <w:p w14:paraId="4E9CCE7D" w14:textId="181E0339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当</w:t>
            </w:r>
            <w:r w:rsidR="003B16D1">
              <w:rPr>
                <w:rFonts w:ascii="宋体" w:hAnsi="宋体" w:hint="eastAsia"/>
                <w:strike/>
                <w:sz w:val="20"/>
                <w:szCs w:val="20"/>
                <w:lang w:eastAsia="zh-CN"/>
              </w:rPr>
              <w:t>可行使</w:t>
            </w:r>
            <w:r w:rsidRPr="003B16D1">
              <w:rPr>
                <w:rFonts w:ascii="宋体" w:hAnsi="宋体" w:hint="eastAsia"/>
                <w:strike/>
                <w:sz w:val="20"/>
                <w:szCs w:val="20"/>
                <w:lang w:eastAsia="zh-CN"/>
              </w:rPr>
              <w:t>里程小于50km时</w:t>
            </w:r>
            <w:r w:rsidR="003B16D1">
              <w:rPr>
                <w:rFonts w:ascii="宋体" w:hAnsi="宋体" w:hint="eastAsia"/>
                <w:sz w:val="20"/>
                <w:szCs w:val="20"/>
                <w:lang w:eastAsia="zh-CN"/>
              </w:rPr>
              <w:t>或SOC&lt;</w:t>
            </w:r>
            <w:r w:rsidR="003B16D1">
              <w:rPr>
                <w:rFonts w:ascii="宋体" w:hAnsi="宋体"/>
                <w:sz w:val="20"/>
                <w:szCs w:val="20"/>
                <w:lang w:eastAsia="zh-CN"/>
              </w:rPr>
              <w:t>20%时</w:t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，指示器</w:t>
            </w:r>
            <w:r>
              <w:rPr>
                <w:rFonts w:ascii="宋体" w:hAnsi="宋体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57B12109" wp14:editId="414D3FB2">
                  <wp:extent cx="415290" cy="357505"/>
                  <wp:effectExtent l="0" t="0" r="0" b="0"/>
                  <wp:docPr id="22" name="图片 22" descr="C:\Users\ADMINI~1\AppData\Local\Temp\1583729426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C:\Users\ADMINI~1\AppData\Local\Temp\1583729426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091" cy="368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点亮，红灯</w:t>
            </w:r>
          </w:p>
        </w:tc>
      </w:tr>
      <w:tr w:rsidR="00CA2C5F" w14:paraId="24DD675D" w14:textId="77777777">
        <w:trPr>
          <w:trHeight w:val="58"/>
        </w:trPr>
        <w:tc>
          <w:tcPr>
            <w:tcW w:w="1275" w:type="dxa"/>
            <w:shd w:val="clear" w:color="auto" w:fill="D9D9D9"/>
            <w:vAlign w:val="center"/>
          </w:tcPr>
          <w:p w14:paraId="5781E9A9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2DEDCC8A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6CCA34D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电源断开；</w:t>
            </w:r>
          </w:p>
          <w:p w14:paraId="43A17A4B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2.未收到整车控制器HCU外发报文；</w:t>
            </w:r>
          </w:p>
        </w:tc>
      </w:tr>
      <w:tr w:rsidR="00CA2C5F" w14:paraId="27B96616" w14:textId="77777777">
        <w:tc>
          <w:tcPr>
            <w:tcW w:w="1275" w:type="dxa"/>
            <w:shd w:val="clear" w:color="auto" w:fill="D9D9D9"/>
            <w:vAlign w:val="center"/>
          </w:tcPr>
          <w:p w14:paraId="5CD325A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2B57C9AA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4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19"/>
              <w:gridCol w:w="795"/>
              <w:gridCol w:w="745"/>
              <w:gridCol w:w="1972"/>
              <w:gridCol w:w="3218"/>
            </w:tblGrid>
            <w:tr w:rsidR="003B16D1" w14:paraId="55D2D529" w14:textId="77777777" w:rsidTr="002563DC">
              <w:trPr>
                <w:trHeight w:val="106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8C28FA7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79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B0DE9EA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byte</w:t>
                  </w: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7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FD36D3B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bit　</w:t>
                  </w:r>
                </w:p>
              </w:tc>
              <w:tc>
                <w:tcPr>
                  <w:tcW w:w="19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D124540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Data content</w:t>
                  </w:r>
                </w:p>
              </w:tc>
              <w:tc>
                <w:tcPr>
                  <w:tcW w:w="3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0F799C5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Value</w:t>
                  </w:r>
                </w:p>
              </w:tc>
            </w:tr>
            <w:tr w:rsidR="003B16D1" w14:paraId="1521A502" w14:textId="77777777" w:rsidTr="002563DC">
              <w:trPr>
                <w:trHeight w:val="212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4486163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0CFFEAF4</w:t>
                  </w: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7CCBE20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8</w:t>
                  </w: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4A69D14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19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6E4DEBC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当前SOC（1%）</w:t>
                  </w:r>
                </w:p>
              </w:tc>
              <w:tc>
                <w:tcPr>
                  <w:tcW w:w="3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5419D4D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增益:1%;偏移量:0;</w:t>
                  </w:r>
                </w:p>
                <w:p w14:paraId="513C65FE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范围:0-120%</w:t>
                  </w:r>
                </w:p>
              </w:tc>
            </w:tr>
          </w:tbl>
          <w:p w14:paraId="03838CF0" w14:textId="77777777" w:rsidR="003B16D1" w:rsidRDefault="003B16D1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  <w:tbl>
            <w:tblPr>
              <w:tblW w:w="79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48"/>
              <w:gridCol w:w="1831"/>
              <w:gridCol w:w="928"/>
              <w:gridCol w:w="728"/>
              <w:gridCol w:w="1129"/>
              <w:gridCol w:w="1732"/>
            </w:tblGrid>
            <w:tr w:rsidR="00CA2C5F" w14:paraId="299EA5B0" w14:textId="77777777">
              <w:tc>
                <w:tcPr>
                  <w:tcW w:w="1648" w:type="dxa"/>
                  <w:shd w:val="clear" w:color="auto" w:fill="auto"/>
                </w:tcPr>
                <w:p w14:paraId="61E0445D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sz w:val="20"/>
                    </w:rPr>
                    <w:t>ID</w:t>
                  </w:r>
                </w:p>
              </w:tc>
              <w:tc>
                <w:tcPr>
                  <w:tcW w:w="1831" w:type="dxa"/>
                  <w:shd w:val="clear" w:color="auto" w:fill="auto"/>
                </w:tcPr>
                <w:p w14:paraId="73AB9A2B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strike/>
                      <w:sz w:val="20"/>
                    </w:rPr>
                    <w:t>内容</w:t>
                  </w:r>
                </w:p>
              </w:tc>
              <w:tc>
                <w:tcPr>
                  <w:tcW w:w="928" w:type="dxa"/>
                  <w:shd w:val="clear" w:color="auto" w:fill="auto"/>
                </w:tcPr>
                <w:p w14:paraId="19466387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strike/>
                      <w:sz w:val="20"/>
                    </w:rPr>
                    <w:t>字节</w:t>
                  </w:r>
                </w:p>
              </w:tc>
              <w:tc>
                <w:tcPr>
                  <w:tcW w:w="728" w:type="dxa"/>
                  <w:shd w:val="clear" w:color="auto" w:fill="auto"/>
                </w:tcPr>
                <w:p w14:paraId="3C64E7EB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strike/>
                      <w:sz w:val="20"/>
                    </w:rPr>
                    <w:t>位</w:t>
                  </w:r>
                </w:p>
              </w:tc>
              <w:tc>
                <w:tcPr>
                  <w:tcW w:w="1129" w:type="dxa"/>
                </w:tcPr>
                <w:p w14:paraId="0621ECDB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sz w:val="20"/>
                    </w:rPr>
                    <w:t>周期</w:t>
                  </w:r>
                </w:p>
              </w:tc>
              <w:tc>
                <w:tcPr>
                  <w:tcW w:w="1732" w:type="dxa"/>
                  <w:shd w:val="clear" w:color="auto" w:fill="auto"/>
                </w:tcPr>
                <w:p w14:paraId="5E882FCD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strike/>
                      <w:sz w:val="20"/>
                    </w:rPr>
                    <w:t>备注</w:t>
                  </w:r>
                </w:p>
              </w:tc>
            </w:tr>
            <w:tr w:rsidR="00CA2C5F" w14:paraId="18F27878" w14:textId="77777777">
              <w:tc>
                <w:tcPr>
                  <w:tcW w:w="1648" w:type="dxa"/>
                  <w:shd w:val="clear" w:color="auto" w:fill="auto"/>
                  <w:vAlign w:val="center"/>
                </w:tcPr>
                <w:p w14:paraId="46471F16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strike/>
                      <w:color w:val="FF0000"/>
                      <w:sz w:val="20"/>
                      <w:szCs w:val="20"/>
                    </w:rPr>
                    <w:t>18FFF</w:t>
                  </w:r>
                  <w:r w:rsidRPr="003B16D1">
                    <w:rPr>
                      <w:rFonts w:hint="eastAsia"/>
                      <w:strike/>
                      <w:color w:val="FF0000"/>
                      <w:sz w:val="20"/>
                      <w:szCs w:val="20"/>
                    </w:rPr>
                    <w:t>6</w:t>
                  </w:r>
                  <w:r w:rsidRPr="003B16D1">
                    <w:rPr>
                      <w:strike/>
                      <w:color w:val="FF0000"/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831" w:type="dxa"/>
                  <w:shd w:val="clear" w:color="auto" w:fill="auto"/>
                  <w:vAlign w:val="center"/>
                </w:tcPr>
                <w:p w14:paraId="31807A24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可行驶里程</w:t>
                  </w:r>
                </w:p>
              </w:tc>
              <w:tc>
                <w:tcPr>
                  <w:tcW w:w="928" w:type="dxa"/>
                  <w:shd w:val="clear" w:color="auto" w:fill="auto"/>
                  <w:vAlign w:val="center"/>
                </w:tcPr>
                <w:p w14:paraId="28DA872E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3</w:t>
                  </w:r>
                </w:p>
              </w:tc>
              <w:tc>
                <w:tcPr>
                  <w:tcW w:w="728" w:type="dxa"/>
                  <w:shd w:val="clear" w:color="auto" w:fill="auto"/>
                  <w:vAlign w:val="center"/>
                </w:tcPr>
                <w:p w14:paraId="6280A9DA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1-8</w:t>
                  </w:r>
                </w:p>
              </w:tc>
              <w:tc>
                <w:tcPr>
                  <w:tcW w:w="1129" w:type="dxa"/>
                  <w:vAlign w:val="center"/>
                </w:tcPr>
                <w:p w14:paraId="7D010E99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100ms</w:t>
                  </w:r>
                </w:p>
              </w:tc>
              <w:tc>
                <w:tcPr>
                  <w:tcW w:w="1732" w:type="dxa"/>
                  <w:shd w:val="clear" w:color="auto" w:fill="auto"/>
                  <w:vAlign w:val="center"/>
                </w:tcPr>
                <w:p w14:paraId="2C99EDD5" w14:textId="77777777" w:rsidR="00CA2C5F" w:rsidRPr="003B16D1" w:rsidRDefault="00B42207">
                  <w:pPr>
                    <w:pStyle w:val="HR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增益</w:t>
                  </w: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:10km</w:t>
                  </w:r>
                </w:p>
                <w:p w14:paraId="2845CDBC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范围</w:t>
                  </w: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:-0-2560</w:t>
                  </w:r>
                </w:p>
              </w:tc>
            </w:tr>
          </w:tbl>
          <w:p w14:paraId="29045EE6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2C7619BC" w14:textId="77777777">
        <w:tc>
          <w:tcPr>
            <w:tcW w:w="1275" w:type="dxa"/>
            <w:shd w:val="clear" w:color="auto" w:fill="D9D9D9"/>
            <w:vAlign w:val="center"/>
          </w:tcPr>
          <w:p w14:paraId="0E8E2D3E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7F6A4F6E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1FF7C752" w14:textId="77777777">
        <w:tc>
          <w:tcPr>
            <w:tcW w:w="1275" w:type="dxa"/>
            <w:shd w:val="clear" w:color="auto" w:fill="D9D9D9"/>
            <w:vAlign w:val="center"/>
          </w:tcPr>
          <w:p w14:paraId="49C614FE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4F2029FE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06626599" w14:textId="77777777">
        <w:tc>
          <w:tcPr>
            <w:tcW w:w="1275" w:type="dxa"/>
            <w:shd w:val="clear" w:color="auto" w:fill="D9D9D9"/>
            <w:vAlign w:val="center"/>
          </w:tcPr>
          <w:p w14:paraId="7FA66AA7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2E568F0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GB/T19836-2019，4.2</w:t>
            </w:r>
          </w:p>
          <w:p w14:paraId="49B95A2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纯电动汽车和燃料电池电动汽车仪表应能指示或显示可行驶里程。</w:t>
            </w:r>
          </w:p>
          <w:p w14:paraId="19513A7A" w14:textId="708F5873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具有纯电驱动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模式的不可外接充电式混合动力电动汽车，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仪表宜能指示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的可行驶里程。</w:t>
            </w:r>
          </w:p>
          <w:p w14:paraId="5C3D123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可外接充电式混合动力电动汽车仪表应能指示或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的可行驶里程。</w:t>
            </w:r>
          </w:p>
          <w:p w14:paraId="2DF0B52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可行驶里程的指示或显示的方式和精度应符合车辆制造厂规定。</w:t>
            </w:r>
          </w:p>
        </w:tc>
      </w:tr>
      <w:tr w:rsidR="00CA2C5F" w14:paraId="743CF657" w14:textId="77777777">
        <w:tc>
          <w:tcPr>
            <w:tcW w:w="1275" w:type="dxa"/>
            <w:shd w:val="clear" w:color="auto" w:fill="D9D9D9"/>
            <w:vAlign w:val="center"/>
          </w:tcPr>
          <w:p w14:paraId="07E05C8D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454B490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61C36A47" w14:textId="77777777" w:rsidR="00CA2C5F" w:rsidRDefault="00B42207">
      <w:pPr>
        <w:pStyle w:val="3"/>
      </w:pPr>
      <w:proofErr w:type="spellStart"/>
      <w:r>
        <w:rPr>
          <w:rFonts w:hint="eastAsia"/>
        </w:rPr>
        <w:t>可用剩余功率</w:t>
      </w:r>
      <w:proofErr w:type="spellEnd"/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188B5156" w14:textId="77777777">
        <w:tc>
          <w:tcPr>
            <w:tcW w:w="1559" w:type="dxa"/>
            <w:shd w:val="clear" w:color="auto" w:fill="D9D9D9"/>
            <w:vAlign w:val="center"/>
          </w:tcPr>
          <w:p w14:paraId="20D11D9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116987CC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可用剩余功率</w:t>
            </w:r>
            <w:proofErr w:type="spellEnd"/>
          </w:p>
        </w:tc>
      </w:tr>
      <w:tr w:rsidR="00CA2C5F" w14:paraId="3C78208F" w14:textId="77777777">
        <w:tc>
          <w:tcPr>
            <w:tcW w:w="1559" w:type="dxa"/>
            <w:shd w:val="clear" w:color="auto" w:fill="D9D9D9"/>
            <w:vAlign w:val="center"/>
          </w:tcPr>
          <w:p w14:paraId="33BC1ADF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25FB38E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表接收整车控制器HCU发的可用剩余功率，仪表显示可可用剩余功率。</w:t>
            </w:r>
          </w:p>
        </w:tc>
      </w:tr>
      <w:tr w:rsidR="00CA2C5F" w14:paraId="0B6DFCE4" w14:textId="77777777">
        <w:tc>
          <w:tcPr>
            <w:tcW w:w="1559" w:type="dxa"/>
            <w:shd w:val="clear" w:color="auto" w:fill="D9D9D9"/>
            <w:vAlign w:val="center"/>
          </w:tcPr>
          <w:p w14:paraId="6785DCD9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157654F0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7A5486F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1AD8D4F2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2.收到整车控制器HCU外发报文;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211B889C" w14:textId="77777777">
        <w:tc>
          <w:tcPr>
            <w:tcW w:w="1559" w:type="dxa"/>
            <w:shd w:val="clear" w:color="auto" w:fill="D9D9D9"/>
            <w:vAlign w:val="center"/>
          </w:tcPr>
          <w:p w14:paraId="158B7A6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2E4083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仪表数字显示可行剩余功率</w:t>
            </w:r>
          </w:p>
        </w:tc>
      </w:tr>
      <w:tr w:rsidR="00CA2C5F" w14:paraId="0E64D81B" w14:textId="77777777">
        <w:trPr>
          <w:trHeight w:val="210"/>
        </w:trPr>
        <w:tc>
          <w:tcPr>
            <w:tcW w:w="1559" w:type="dxa"/>
            <w:shd w:val="clear" w:color="auto" w:fill="D9D9D9"/>
            <w:vAlign w:val="center"/>
          </w:tcPr>
          <w:p w14:paraId="38549AB8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20C05AB7" w14:textId="77777777" w:rsidR="00CA2C5F" w:rsidRDefault="00CA2C5F">
            <w:pPr>
              <w:spacing w:after="120"/>
              <w:rPr>
                <w:rFonts w:ascii="宋体" w:hAnsi="宋体"/>
                <w:sz w:val="20"/>
                <w:szCs w:val="20"/>
              </w:rPr>
            </w:pPr>
          </w:p>
        </w:tc>
      </w:tr>
      <w:tr w:rsidR="00CA2C5F" w14:paraId="5529AF39" w14:textId="77777777">
        <w:tc>
          <w:tcPr>
            <w:tcW w:w="1559" w:type="dxa"/>
            <w:shd w:val="clear" w:color="auto" w:fill="D9D9D9"/>
            <w:vAlign w:val="center"/>
          </w:tcPr>
          <w:p w14:paraId="4DC32B12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3583245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798D6E02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电源切开；</w:t>
            </w:r>
          </w:p>
          <w:p w14:paraId="41C246FA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2.未收到整车控制器HCU外发报文; </w:t>
            </w:r>
          </w:p>
        </w:tc>
      </w:tr>
      <w:tr w:rsidR="00CA2C5F" w14:paraId="46F24552" w14:textId="77777777">
        <w:tc>
          <w:tcPr>
            <w:tcW w:w="1559" w:type="dxa"/>
            <w:shd w:val="clear" w:color="auto" w:fill="D9D9D9"/>
            <w:vAlign w:val="center"/>
          </w:tcPr>
          <w:p w14:paraId="3B3405B5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5CBCF1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51"/>
              <w:gridCol w:w="2228"/>
              <w:gridCol w:w="928"/>
              <w:gridCol w:w="728"/>
              <w:gridCol w:w="1129"/>
              <w:gridCol w:w="1732"/>
            </w:tblGrid>
            <w:tr w:rsidR="00CA2C5F" w14:paraId="02D93B44" w14:textId="77777777">
              <w:tc>
                <w:tcPr>
                  <w:tcW w:w="1251" w:type="dxa"/>
                  <w:shd w:val="clear" w:color="auto" w:fill="auto"/>
                </w:tcPr>
                <w:p w14:paraId="06D4732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2228" w:type="dxa"/>
                  <w:shd w:val="clear" w:color="auto" w:fill="auto"/>
                </w:tcPr>
                <w:p w14:paraId="1F51A7A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928" w:type="dxa"/>
                  <w:shd w:val="clear" w:color="auto" w:fill="auto"/>
                </w:tcPr>
                <w:p w14:paraId="1A99BCB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28" w:type="dxa"/>
                  <w:shd w:val="clear" w:color="auto" w:fill="auto"/>
                </w:tcPr>
                <w:p w14:paraId="16EA56E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129" w:type="dxa"/>
                </w:tcPr>
                <w:p w14:paraId="3715D21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732" w:type="dxa"/>
                  <w:shd w:val="clear" w:color="auto" w:fill="auto"/>
                </w:tcPr>
                <w:p w14:paraId="5B2A5A5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03387FC7" w14:textId="77777777">
              <w:tc>
                <w:tcPr>
                  <w:tcW w:w="1251" w:type="dxa"/>
                  <w:shd w:val="clear" w:color="auto" w:fill="auto"/>
                  <w:vAlign w:val="center"/>
                </w:tcPr>
                <w:p w14:paraId="62C349E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sz w:val="20"/>
                      <w:szCs w:val="20"/>
                    </w:rPr>
                    <w:t>18FFF</w:t>
                  </w:r>
                  <w:r>
                    <w:rPr>
                      <w:rFonts w:hint="eastAsia"/>
                      <w:sz w:val="20"/>
                      <w:szCs w:val="20"/>
                    </w:rPr>
                    <w:t>6</w:t>
                  </w:r>
                  <w:r>
                    <w:rPr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2228" w:type="dxa"/>
                  <w:shd w:val="clear" w:color="auto" w:fill="auto"/>
                  <w:vAlign w:val="center"/>
                </w:tcPr>
                <w:p w14:paraId="78F66D6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可用剩余功率</w:t>
                  </w:r>
                </w:p>
              </w:tc>
              <w:tc>
                <w:tcPr>
                  <w:tcW w:w="928" w:type="dxa"/>
                  <w:shd w:val="clear" w:color="auto" w:fill="auto"/>
                  <w:vAlign w:val="center"/>
                </w:tcPr>
                <w:p w14:paraId="20D09E8E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</w:t>
                  </w:r>
                </w:p>
              </w:tc>
              <w:tc>
                <w:tcPr>
                  <w:tcW w:w="728" w:type="dxa"/>
                  <w:shd w:val="clear" w:color="auto" w:fill="auto"/>
                  <w:vAlign w:val="center"/>
                </w:tcPr>
                <w:p w14:paraId="7E5F6AA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1-8</w:t>
                  </w:r>
                </w:p>
              </w:tc>
              <w:tc>
                <w:tcPr>
                  <w:tcW w:w="1129" w:type="dxa"/>
                  <w:vAlign w:val="center"/>
                </w:tcPr>
                <w:p w14:paraId="2D8B63E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1732" w:type="dxa"/>
                  <w:shd w:val="clear" w:color="auto" w:fill="auto"/>
                  <w:vAlign w:val="center"/>
                </w:tcPr>
                <w:p w14:paraId="57858497" w14:textId="77777777" w:rsidR="00CA2C5F" w:rsidRDefault="00B42207">
                  <w:pPr>
                    <w:pStyle w:val="HR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:2kw</w:t>
                  </w:r>
                </w:p>
                <w:p w14:paraId="383C7A9C" w14:textId="77777777" w:rsidR="00CA2C5F" w:rsidRDefault="00B42207">
                  <w:pPr>
                    <w:pStyle w:val="HR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:-0-512KW</w:t>
                  </w:r>
                </w:p>
              </w:tc>
            </w:tr>
          </w:tbl>
          <w:p w14:paraId="298AA540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4E78CC9F" w14:textId="77777777">
        <w:tc>
          <w:tcPr>
            <w:tcW w:w="1559" w:type="dxa"/>
            <w:shd w:val="clear" w:color="auto" w:fill="D9D9D9"/>
            <w:vAlign w:val="center"/>
          </w:tcPr>
          <w:p w14:paraId="575A26B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88B2E3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06A64D76" w14:textId="77777777">
        <w:tc>
          <w:tcPr>
            <w:tcW w:w="1559" w:type="dxa"/>
            <w:shd w:val="clear" w:color="auto" w:fill="D9D9D9"/>
            <w:vAlign w:val="center"/>
          </w:tcPr>
          <w:p w14:paraId="0B4EC509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7E99281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170B5BBF" w14:textId="77777777">
        <w:tc>
          <w:tcPr>
            <w:tcW w:w="1559" w:type="dxa"/>
            <w:shd w:val="clear" w:color="auto" w:fill="D9D9D9"/>
            <w:vAlign w:val="center"/>
          </w:tcPr>
          <w:p w14:paraId="34F65F3D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AB089EA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GB/T19836-2019，</w:t>
            </w:r>
          </w:p>
          <w:p w14:paraId="11A7BF49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4.2纯电动汽车和燃料电池电动汽车仪表应能指示或显示可行驶里程。</w:t>
            </w:r>
          </w:p>
          <w:p w14:paraId="6B620EDC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具有纯电驱动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模式的不可外接充电式混合动力电动汽车，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仪表宜能指示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的可行驶里程。</w:t>
            </w:r>
          </w:p>
          <w:p w14:paraId="2BE108BB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lastRenderedPageBreak/>
              <w:t>可外接充电式混合动力电动汽车仪表应能指示或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的可行驶里程。</w:t>
            </w:r>
          </w:p>
          <w:p w14:paraId="7318BCAE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可行驶里程的指示或显示的方式和精度应符合车辆制造厂规定。</w:t>
            </w:r>
          </w:p>
        </w:tc>
      </w:tr>
      <w:tr w:rsidR="00CA2C5F" w14:paraId="03406285" w14:textId="77777777">
        <w:tc>
          <w:tcPr>
            <w:tcW w:w="1559" w:type="dxa"/>
            <w:shd w:val="clear" w:color="auto" w:fill="D9D9D9"/>
            <w:vAlign w:val="center"/>
          </w:tcPr>
          <w:p w14:paraId="29CB5DA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9D53432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581041A3" w14:textId="77777777" w:rsidR="00CA2C5F" w:rsidRDefault="00B42207">
      <w:pPr>
        <w:pStyle w:val="3"/>
        <w:rPr>
          <w:highlight w:val="green"/>
          <w:lang w:eastAsia="zh-CN"/>
        </w:rPr>
      </w:pPr>
      <w:r>
        <w:rPr>
          <w:rFonts w:hint="eastAsia"/>
          <w:highlight w:val="green"/>
          <w:lang w:eastAsia="zh-CN"/>
        </w:rPr>
        <w:t>已充电量（取消）</w:t>
      </w:r>
    </w:p>
    <w:p w14:paraId="02B2E256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小计电耗</w:t>
      </w:r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37F67EA6" w14:textId="77777777">
        <w:tc>
          <w:tcPr>
            <w:tcW w:w="1559" w:type="dxa"/>
            <w:shd w:val="clear" w:color="auto" w:fill="D9D9D9"/>
            <w:vAlign w:val="center"/>
          </w:tcPr>
          <w:p w14:paraId="23A1B8BD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0E38E6AF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小计电耗</w:t>
            </w:r>
            <w:proofErr w:type="spellEnd"/>
          </w:p>
        </w:tc>
      </w:tr>
      <w:tr w:rsidR="00CA2C5F" w14:paraId="2425D497" w14:textId="77777777">
        <w:tc>
          <w:tcPr>
            <w:tcW w:w="1559" w:type="dxa"/>
            <w:shd w:val="clear" w:color="auto" w:fill="D9D9D9"/>
            <w:vAlign w:val="center"/>
          </w:tcPr>
          <w:p w14:paraId="06656D3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C1A9DD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仪表接收整车控制器HCU发的小计电耗信号，仪表显示小计电耗。</w:t>
            </w:r>
          </w:p>
        </w:tc>
      </w:tr>
      <w:tr w:rsidR="00CA2C5F" w14:paraId="03D135E6" w14:textId="77777777">
        <w:tc>
          <w:tcPr>
            <w:tcW w:w="1559" w:type="dxa"/>
            <w:shd w:val="clear" w:color="auto" w:fill="D9D9D9"/>
            <w:vAlign w:val="center"/>
          </w:tcPr>
          <w:p w14:paraId="5A596106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1EBF78D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484A3EE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2F91B4C8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2.收到整车控制器HCU外发报文；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20210276" w14:textId="77777777">
        <w:tc>
          <w:tcPr>
            <w:tcW w:w="1559" w:type="dxa"/>
            <w:shd w:val="clear" w:color="auto" w:fill="D9D9D9"/>
            <w:vAlign w:val="center"/>
          </w:tcPr>
          <w:p w14:paraId="0C0D78D9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BE1CA7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仪表数字显示小计电耗</w:t>
            </w:r>
          </w:p>
        </w:tc>
      </w:tr>
      <w:tr w:rsidR="00CA2C5F" w14:paraId="32DD896A" w14:textId="77777777">
        <w:trPr>
          <w:trHeight w:val="129"/>
        </w:trPr>
        <w:tc>
          <w:tcPr>
            <w:tcW w:w="1559" w:type="dxa"/>
            <w:shd w:val="clear" w:color="auto" w:fill="D9D9D9"/>
            <w:vAlign w:val="center"/>
          </w:tcPr>
          <w:p w14:paraId="2D682A6E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10309555" w14:textId="77777777" w:rsidR="00CA2C5F" w:rsidRDefault="00CA2C5F">
            <w:pPr>
              <w:spacing w:after="120"/>
              <w:rPr>
                <w:rFonts w:ascii="宋体" w:hAnsi="宋体"/>
                <w:sz w:val="20"/>
                <w:szCs w:val="20"/>
              </w:rPr>
            </w:pPr>
          </w:p>
        </w:tc>
      </w:tr>
      <w:tr w:rsidR="00CA2C5F" w14:paraId="0605EFEF" w14:textId="77777777">
        <w:tc>
          <w:tcPr>
            <w:tcW w:w="1559" w:type="dxa"/>
            <w:shd w:val="clear" w:color="auto" w:fill="D9D9D9"/>
            <w:vAlign w:val="center"/>
          </w:tcPr>
          <w:p w14:paraId="77ED6F7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AD903E9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277F4F6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电源切开；</w:t>
            </w:r>
          </w:p>
          <w:p w14:paraId="6EFD49D2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2.未收到整车控制器HCU外发报文； </w:t>
            </w:r>
          </w:p>
        </w:tc>
      </w:tr>
      <w:tr w:rsidR="00CA2C5F" w14:paraId="73918D41" w14:textId="77777777">
        <w:tc>
          <w:tcPr>
            <w:tcW w:w="1559" w:type="dxa"/>
            <w:shd w:val="clear" w:color="auto" w:fill="D9D9D9"/>
            <w:vAlign w:val="center"/>
          </w:tcPr>
          <w:p w14:paraId="2CD2540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1BED7C5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52"/>
              <w:gridCol w:w="1220"/>
              <w:gridCol w:w="762"/>
              <w:gridCol w:w="610"/>
              <w:gridCol w:w="917"/>
              <w:gridCol w:w="3225"/>
            </w:tblGrid>
            <w:tr w:rsidR="00CA2C5F" w14:paraId="062F70D2" w14:textId="77777777">
              <w:tc>
                <w:tcPr>
                  <w:tcW w:w="1252" w:type="dxa"/>
                  <w:shd w:val="clear" w:color="auto" w:fill="auto"/>
                </w:tcPr>
                <w:p w14:paraId="00C7BE25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20" w:type="dxa"/>
                  <w:shd w:val="clear" w:color="auto" w:fill="auto"/>
                </w:tcPr>
                <w:p w14:paraId="09D64F30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62" w:type="dxa"/>
                  <w:shd w:val="clear" w:color="auto" w:fill="auto"/>
                </w:tcPr>
                <w:p w14:paraId="7DA88B53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10" w:type="dxa"/>
                  <w:shd w:val="clear" w:color="auto" w:fill="auto"/>
                </w:tcPr>
                <w:p w14:paraId="45F5DEE8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17" w:type="dxa"/>
                </w:tcPr>
                <w:p w14:paraId="04755429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225" w:type="dxa"/>
                  <w:shd w:val="clear" w:color="auto" w:fill="auto"/>
                </w:tcPr>
                <w:p w14:paraId="242A4F43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备注</w:t>
                  </w:r>
                </w:p>
              </w:tc>
            </w:tr>
            <w:tr w:rsidR="00CA2C5F" w14:paraId="593F7DAE" w14:textId="77777777">
              <w:tc>
                <w:tcPr>
                  <w:tcW w:w="1252" w:type="dxa"/>
                  <w:shd w:val="clear" w:color="auto" w:fill="auto"/>
                </w:tcPr>
                <w:p w14:paraId="5CFF82BA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  <w:szCs w:val="20"/>
                    </w:rPr>
                    <w:t>18FFF</w:t>
                  </w:r>
                  <w:r w:rsidRPr="000C416B">
                    <w:rPr>
                      <w:rFonts w:hint="eastAsia"/>
                      <w:sz w:val="20"/>
                      <w:szCs w:val="20"/>
                    </w:rPr>
                    <w:t>7</w:t>
                  </w:r>
                  <w:r w:rsidRPr="000C416B">
                    <w:rPr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220" w:type="dxa"/>
                  <w:shd w:val="clear" w:color="auto" w:fill="auto"/>
                </w:tcPr>
                <w:p w14:paraId="5146F38F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小计电耗</w:t>
                  </w:r>
                </w:p>
              </w:tc>
              <w:tc>
                <w:tcPr>
                  <w:tcW w:w="762" w:type="dxa"/>
                  <w:shd w:val="clear" w:color="auto" w:fill="auto"/>
                </w:tcPr>
                <w:p w14:paraId="29FA948F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1-4</w:t>
                  </w:r>
                </w:p>
              </w:tc>
              <w:tc>
                <w:tcPr>
                  <w:tcW w:w="610" w:type="dxa"/>
                  <w:shd w:val="clear" w:color="auto" w:fill="auto"/>
                </w:tcPr>
                <w:p w14:paraId="0D22031A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1-32</w:t>
                  </w:r>
                </w:p>
              </w:tc>
              <w:tc>
                <w:tcPr>
                  <w:tcW w:w="917" w:type="dxa"/>
                </w:tcPr>
                <w:p w14:paraId="6CDDA50E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3225" w:type="dxa"/>
                  <w:shd w:val="clear" w:color="auto" w:fill="auto"/>
                </w:tcPr>
                <w:p w14:paraId="0E11F529" w14:textId="77777777" w:rsidR="00CA2C5F" w:rsidRPr="000C416B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增益</w:t>
                  </w:r>
                  <w:r w:rsidRPr="000C416B">
                    <w:rPr>
                      <w:rFonts w:hint="eastAsia"/>
                      <w:sz w:val="20"/>
                    </w:rPr>
                    <w:t>:1kwh</w:t>
                  </w:r>
                </w:p>
                <w:p w14:paraId="61F6EF19" w14:textId="77777777" w:rsidR="00CA2C5F" w:rsidRPr="000C416B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范围</w:t>
                  </w:r>
                  <w:r w:rsidRPr="000C416B">
                    <w:rPr>
                      <w:rFonts w:hint="eastAsia"/>
                      <w:sz w:val="20"/>
                    </w:rPr>
                    <w:t>:-0-9999KWH</w:t>
                  </w:r>
                </w:p>
              </w:tc>
            </w:tr>
          </w:tbl>
          <w:p w14:paraId="73C54FC1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39F7D2F8" w14:textId="77777777">
        <w:tc>
          <w:tcPr>
            <w:tcW w:w="1559" w:type="dxa"/>
            <w:shd w:val="clear" w:color="auto" w:fill="D9D9D9"/>
            <w:vAlign w:val="center"/>
          </w:tcPr>
          <w:p w14:paraId="31E4F76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7F480A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5076DF1D" w14:textId="77777777">
        <w:tc>
          <w:tcPr>
            <w:tcW w:w="1559" w:type="dxa"/>
            <w:shd w:val="clear" w:color="auto" w:fill="D9D9D9"/>
            <w:vAlign w:val="center"/>
          </w:tcPr>
          <w:p w14:paraId="7365413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E82F17C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2AEA313F" w14:textId="77777777">
        <w:tc>
          <w:tcPr>
            <w:tcW w:w="1559" w:type="dxa"/>
            <w:shd w:val="clear" w:color="auto" w:fill="D9D9D9"/>
            <w:vAlign w:val="center"/>
          </w:tcPr>
          <w:p w14:paraId="7B5A36C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EF51317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59352661" w14:textId="77777777">
        <w:tc>
          <w:tcPr>
            <w:tcW w:w="1559" w:type="dxa"/>
            <w:shd w:val="clear" w:color="auto" w:fill="D9D9D9"/>
            <w:vAlign w:val="center"/>
          </w:tcPr>
          <w:p w14:paraId="75701A32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8A9E7F9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670E38CB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累计电耗</w:t>
      </w:r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26FC15E1" w14:textId="77777777">
        <w:tc>
          <w:tcPr>
            <w:tcW w:w="1559" w:type="dxa"/>
            <w:shd w:val="clear" w:color="auto" w:fill="D9D9D9"/>
            <w:vAlign w:val="center"/>
          </w:tcPr>
          <w:p w14:paraId="27A5B09E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1A75745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累计电耗</w:t>
            </w:r>
            <w:proofErr w:type="spellEnd"/>
          </w:p>
        </w:tc>
      </w:tr>
      <w:tr w:rsidR="00CA2C5F" w14:paraId="38D3631C" w14:textId="77777777">
        <w:tc>
          <w:tcPr>
            <w:tcW w:w="1559" w:type="dxa"/>
            <w:shd w:val="clear" w:color="auto" w:fill="D9D9D9"/>
            <w:vAlign w:val="center"/>
          </w:tcPr>
          <w:p w14:paraId="2FE01309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246FFE2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仪表接收整车控制器HCU发的累计电耗信号，仪表显示累计电耗。</w:t>
            </w:r>
          </w:p>
        </w:tc>
      </w:tr>
      <w:tr w:rsidR="00CA2C5F" w14:paraId="0428AA63" w14:textId="77777777">
        <w:tc>
          <w:tcPr>
            <w:tcW w:w="1559" w:type="dxa"/>
            <w:shd w:val="clear" w:color="auto" w:fill="D9D9D9"/>
            <w:vAlign w:val="center"/>
          </w:tcPr>
          <w:p w14:paraId="208DF32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0B4F72F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397B7069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4F9437AC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2.收到整车控制器HCU外发报文;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24A514FB" w14:textId="77777777">
        <w:tc>
          <w:tcPr>
            <w:tcW w:w="1559" w:type="dxa"/>
            <w:shd w:val="clear" w:color="auto" w:fill="D9D9D9"/>
            <w:vAlign w:val="center"/>
          </w:tcPr>
          <w:p w14:paraId="271D56D5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B98EC11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仪表数字显示累计电耗</w:t>
            </w:r>
          </w:p>
        </w:tc>
      </w:tr>
      <w:tr w:rsidR="00CA2C5F" w14:paraId="0B67827A" w14:textId="77777777">
        <w:trPr>
          <w:trHeight w:val="452"/>
        </w:trPr>
        <w:tc>
          <w:tcPr>
            <w:tcW w:w="1559" w:type="dxa"/>
            <w:shd w:val="clear" w:color="auto" w:fill="D9D9D9"/>
            <w:vAlign w:val="center"/>
          </w:tcPr>
          <w:p w14:paraId="6C229BA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06B93D0B" w14:textId="77777777" w:rsidR="00CA2C5F" w:rsidRDefault="00CA2C5F">
            <w:pPr>
              <w:spacing w:after="120"/>
              <w:rPr>
                <w:rFonts w:ascii="宋体" w:hAnsi="宋体"/>
                <w:sz w:val="20"/>
                <w:szCs w:val="20"/>
              </w:rPr>
            </w:pPr>
          </w:p>
        </w:tc>
      </w:tr>
      <w:tr w:rsidR="00CA2C5F" w14:paraId="573E9B06" w14:textId="77777777">
        <w:tc>
          <w:tcPr>
            <w:tcW w:w="1559" w:type="dxa"/>
            <w:shd w:val="clear" w:color="auto" w:fill="D9D9D9"/>
            <w:vAlign w:val="center"/>
          </w:tcPr>
          <w:p w14:paraId="1D052DA2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AB452E0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2DC4FF7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电源断开；</w:t>
            </w:r>
          </w:p>
          <w:p w14:paraId="78F4827B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lastRenderedPageBreak/>
              <w:t xml:space="preserve">2.未收到整车控制器HCU外发报文; </w:t>
            </w:r>
          </w:p>
        </w:tc>
      </w:tr>
      <w:tr w:rsidR="00CA2C5F" w14:paraId="3C907A76" w14:textId="77777777">
        <w:tc>
          <w:tcPr>
            <w:tcW w:w="1559" w:type="dxa"/>
            <w:shd w:val="clear" w:color="auto" w:fill="D9D9D9"/>
            <w:vAlign w:val="center"/>
          </w:tcPr>
          <w:p w14:paraId="17CE1637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836F812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29"/>
              <w:gridCol w:w="1251"/>
              <w:gridCol w:w="762"/>
              <w:gridCol w:w="609"/>
              <w:gridCol w:w="915"/>
              <w:gridCol w:w="2920"/>
            </w:tblGrid>
            <w:tr w:rsidR="00CA2C5F" w14:paraId="39E19B29" w14:textId="77777777">
              <w:tc>
                <w:tcPr>
                  <w:tcW w:w="1529" w:type="dxa"/>
                  <w:shd w:val="clear" w:color="auto" w:fill="auto"/>
                </w:tcPr>
                <w:p w14:paraId="4FD7BE4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51" w:type="dxa"/>
                  <w:shd w:val="clear" w:color="auto" w:fill="auto"/>
                </w:tcPr>
                <w:p w14:paraId="22AC822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62" w:type="dxa"/>
                  <w:shd w:val="clear" w:color="auto" w:fill="auto"/>
                </w:tcPr>
                <w:p w14:paraId="4F0A583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09" w:type="dxa"/>
                  <w:shd w:val="clear" w:color="auto" w:fill="auto"/>
                </w:tcPr>
                <w:p w14:paraId="5AE69FA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15" w:type="dxa"/>
                </w:tcPr>
                <w:p w14:paraId="5C879E8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920" w:type="dxa"/>
                  <w:shd w:val="clear" w:color="auto" w:fill="auto"/>
                </w:tcPr>
                <w:p w14:paraId="59DACC6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786CCEC0" w14:textId="77777777">
              <w:tc>
                <w:tcPr>
                  <w:tcW w:w="1529" w:type="dxa"/>
                  <w:shd w:val="clear" w:color="auto" w:fill="auto"/>
                </w:tcPr>
                <w:p w14:paraId="1F0A4FC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  <w:szCs w:val="20"/>
                    </w:rPr>
                    <w:t>18FFF</w:t>
                  </w:r>
                  <w:r>
                    <w:rPr>
                      <w:rFonts w:hint="eastAsia"/>
                      <w:sz w:val="20"/>
                      <w:szCs w:val="20"/>
                    </w:rPr>
                    <w:t>6</w:t>
                  </w:r>
                  <w:r>
                    <w:rPr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251" w:type="dxa"/>
                  <w:shd w:val="clear" w:color="auto" w:fill="auto"/>
                </w:tcPr>
                <w:p w14:paraId="69A2937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累计电耗</w:t>
                  </w:r>
                </w:p>
              </w:tc>
              <w:tc>
                <w:tcPr>
                  <w:tcW w:w="762" w:type="dxa"/>
                  <w:shd w:val="clear" w:color="auto" w:fill="auto"/>
                </w:tcPr>
                <w:p w14:paraId="1D008C8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4-7</w:t>
                  </w:r>
                </w:p>
              </w:tc>
              <w:tc>
                <w:tcPr>
                  <w:tcW w:w="609" w:type="dxa"/>
                  <w:shd w:val="clear" w:color="auto" w:fill="auto"/>
                </w:tcPr>
                <w:p w14:paraId="391C15B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32</w:t>
                  </w:r>
                </w:p>
              </w:tc>
              <w:tc>
                <w:tcPr>
                  <w:tcW w:w="915" w:type="dxa"/>
                </w:tcPr>
                <w:p w14:paraId="057B202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2920" w:type="dxa"/>
                  <w:shd w:val="clear" w:color="auto" w:fill="auto"/>
                </w:tcPr>
                <w:p w14:paraId="5F8D0A86" w14:textId="77777777" w:rsidR="00CA2C5F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:1kwh</w:t>
                  </w:r>
                </w:p>
                <w:p w14:paraId="40D9A3C7" w14:textId="77777777" w:rsidR="00CA2C5F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:-0-4294967296KWH</w:t>
                  </w:r>
                </w:p>
              </w:tc>
            </w:tr>
          </w:tbl>
          <w:p w14:paraId="01448434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6FBC898C" w14:textId="77777777">
        <w:tc>
          <w:tcPr>
            <w:tcW w:w="1559" w:type="dxa"/>
            <w:shd w:val="clear" w:color="auto" w:fill="D9D9D9"/>
            <w:vAlign w:val="center"/>
          </w:tcPr>
          <w:p w14:paraId="0DB6C3DC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784765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28925B91" w14:textId="77777777">
        <w:tc>
          <w:tcPr>
            <w:tcW w:w="1559" w:type="dxa"/>
            <w:shd w:val="clear" w:color="auto" w:fill="D9D9D9"/>
            <w:vAlign w:val="center"/>
          </w:tcPr>
          <w:p w14:paraId="2EF5A49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0B706F3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20309928" w14:textId="77777777">
        <w:tc>
          <w:tcPr>
            <w:tcW w:w="1559" w:type="dxa"/>
            <w:shd w:val="clear" w:color="auto" w:fill="D9D9D9"/>
            <w:vAlign w:val="center"/>
          </w:tcPr>
          <w:p w14:paraId="11CF818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0A7CB56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19089EB0" w14:textId="77777777">
        <w:tc>
          <w:tcPr>
            <w:tcW w:w="1559" w:type="dxa"/>
            <w:shd w:val="clear" w:color="auto" w:fill="D9D9D9"/>
            <w:vAlign w:val="center"/>
          </w:tcPr>
          <w:p w14:paraId="0370512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6E4F7F1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7ABC7A02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平均电耗</w:t>
      </w:r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1F7CAC09" w14:textId="77777777">
        <w:tc>
          <w:tcPr>
            <w:tcW w:w="1559" w:type="dxa"/>
            <w:shd w:val="clear" w:color="auto" w:fill="D9D9D9"/>
            <w:vAlign w:val="center"/>
          </w:tcPr>
          <w:p w14:paraId="2BA1A826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73BC725F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平均电耗</w:t>
            </w:r>
            <w:proofErr w:type="spellEnd"/>
          </w:p>
        </w:tc>
      </w:tr>
      <w:tr w:rsidR="00CA2C5F" w14:paraId="1967875B" w14:textId="77777777">
        <w:tc>
          <w:tcPr>
            <w:tcW w:w="1559" w:type="dxa"/>
            <w:shd w:val="clear" w:color="auto" w:fill="D9D9D9"/>
            <w:vAlign w:val="center"/>
          </w:tcPr>
          <w:p w14:paraId="0CE0A32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0DEAB8A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仪表接收整车控制器HCU发的平均电耗信号，仪表显示平均电耗。</w:t>
            </w:r>
          </w:p>
        </w:tc>
      </w:tr>
      <w:tr w:rsidR="00CA2C5F" w14:paraId="5EA1DABF" w14:textId="77777777">
        <w:tc>
          <w:tcPr>
            <w:tcW w:w="1559" w:type="dxa"/>
            <w:shd w:val="clear" w:color="auto" w:fill="D9D9D9"/>
            <w:vAlign w:val="center"/>
          </w:tcPr>
          <w:p w14:paraId="33C066B5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730ED84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B14D0E6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589EC96A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2.收到整车控制器HCU外发报文;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74CCBF13" w14:textId="77777777">
        <w:tc>
          <w:tcPr>
            <w:tcW w:w="1559" w:type="dxa"/>
            <w:shd w:val="clear" w:color="auto" w:fill="D9D9D9"/>
            <w:vAlign w:val="center"/>
          </w:tcPr>
          <w:p w14:paraId="0251B92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143949B1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仪表数字显示平均电耗</w:t>
            </w:r>
          </w:p>
        </w:tc>
      </w:tr>
      <w:tr w:rsidR="00CA2C5F" w14:paraId="70E28AAD" w14:textId="77777777">
        <w:trPr>
          <w:trHeight w:val="404"/>
        </w:trPr>
        <w:tc>
          <w:tcPr>
            <w:tcW w:w="1559" w:type="dxa"/>
            <w:shd w:val="clear" w:color="auto" w:fill="D9D9D9"/>
            <w:vAlign w:val="center"/>
          </w:tcPr>
          <w:p w14:paraId="6DCB407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2974620E" w14:textId="77777777" w:rsidR="00CA2C5F" w:rsidRDefault="00CA2C5F">
            <w:pPr>
              <w:spacing w:after="120"/>
              <w:rPr>
                <w:rFonts w:ascii="宋体" w:hAnsi="宋体"/>
                <w:sz w:val="20"/>
                <w:szCs w:val="20"/>
              </w:rPr>
            </w:pPr>
          </w:p>
        </w:tc>
      </w:tr>
      <w:tr w:rsidR="00CA2C5F" w14:paraId="38B0A139" w14:textId="77777777">
        <w:tc>
          <w:tcPr>
            <w:tcW w:w="1559" w:type="dxa"/>
            <w:shd w:val="clear" w:color="auto" w:fill="D9D9D9"/>
            <w:vAlign w:val="center"/>
          </w:tcPr>
          <w:p w14:paraId="3DEEF5A6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1352C33D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918BE25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电源切开；</w:t>
            </w:r>
          </w:p>
          <w:p w14:paraId="75437A1D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2.未收到整车控制器HCU外发报文; </w:t>
            </w:r>
          </w:p>
        </w:tc>
      </w:tr>
      <w:tr w:rsidR="00CA2C5F" w14:paraId="6169242A" w14:textId="77777777">
        <w:tc>
          <w:tcPr>
            <w:tcW w:w="1559" w:type="dxa"/>
            <w:shd w:val="clear" w:color="auto" w:fill="D9D9D9"/>
            <w:vAlign w:val="center"/>
          </w:tcPr>
          <w:p w14:paraId="6B25D6C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5AC9C28" w14:textId="77777777" w:rsidR="00CA2C5F" w:rsidRPr="000C416B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04"/>
              <w:gridCol w:w="1222"/>
              <w:gridCol w:w="763"/>
              <w:gridCol w:w="609"/>
              <w:gridCol w:w="917"/>
              <w:gridCol w:w="3071"/>
            </w:tblGrid>
            <w:tr w:rsidR="000C416B" w:rsidRPr="000C416B" w14:paraId="66BFFB0A" w14:textId="77777777">
              <w:tc>
                <w:tcPr>
                  <w:tcW w:w="1404" w:type="dxa"/>
                  <w:shd w:val="clear" w:color="auto" w:fill="auto"/>
                </w:tcPr>
                <w:p w14:paraId="69EF6FB0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22" w:type="dxa"/>
                  <w:shd w:val="clear" w:color="auto" w:fill="auto"/>
                </w:tcPr>
                <w:p w14:paraId="219CA5E1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63" w:type="dxa"/>
                  <w:shd w:val="clear" w:color="auto" w:fill="auto"/>
                </w:tcPr>
                <w:p w14:paraId="119474A5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09" w:type="dxa"/>
                  <w:shd w:val="clear" w:color="auto" w:fill="auto"/>
                </w:tcPr>
                <w:p w14:paraId="074B917F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17" w:type="dxa"/>
                </w:tcPr>
                <w:p w14:paraId="79196769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071" w:type="dxa"/>
                  <w:shd w:val="clear" w:color="auto" w:fill="auto"/>
                </w:tcPr>
                <w:p w14:paraId="5EA122C6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备注</w:t>
                  </w:r>
                </w:p>
              </w:tc>
            </w:tr>
            <w:tr w:rsidR="000C416B" w:rsidRPr="000C416B" w14:paraId="72C52286" w14:textId="77777777">
              <w:tc>
                <w:tcPr>
                  <w:tcW w:w="1404" w:type="dxa"/>
                  <w:shd w:val="clear" w:color="auto" w:fill="auto"/>
                </w:tcPr>
                <w:p w14:paraId="6E0EAB29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  <w:szCs w:val="20"/>
                    </w:rPr>
                    <w:t>18FFF</w:t>
                  </w:r>
                  <w:r w:rsidRPr="000C416B">
                    <w:rPr>
                      <w:rFonts w:hint="eastAsia"/>
                      <w:sz w:val="20"/>
                      <w:szCs w:val="20"/>
                    </w:rPr>
                    <w:t>6</w:t>
                  </w:r>
                  <w:r w:rsidRPr="000C416B">
                    <w:rPr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222" w:type="dxa"/>
                  <w:shd w:val="clear" w:color="auto" w:fill="auto"/>
                </w:tcPr>
                <w:p w14:paraId="43C93FC0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平均电耗</w:t>
                  </w:r>
                </w:p>
              </w:tc>
              <w:tc>
                <w:tcPr>
                  <w:tcW w:w="763" w:type="dxa"/>
                  <w:shd w:val="clear" w:color="auto" w:fill="auto"/>
                </w:tcPr>
                <w:p w14:paraId="1A9F8C55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8</w:t>
                  </w:r>
                </w:p>
              </w:tc>
              <w:tc>
                <w:tcPr>
                  <w:tcW w:w="609" w:type="dxa"/>
                  <w:shd w:val="clear" w:color="auto" w:fill="auto"/>
                </w:tcPr>
                <w:p w14:paraId="75D75BB6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1-8</w:t>
                  </w:r>
                </w:p>
              </w:tc>
              <w:tc>
                <w:tcPr>
                  <w:tcW w:w="917" w:type="dxa"/>
                </w:tcPr>
                <w:p w14:paraId="61E65638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3071" w:type="dxa"/>
                  <w:shd w:val="clear" w:color="auto" w:fill="auto"/>
                </w:tcPr>
                <w:p w14:paraId="5C867AFC" w14:textId="5511EC14" w:rsidR="00CA2C5F" w:rsidRPr="000C416B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增益</w:t>
                  </w:r>
                  <w:r w:rsidRPr="000C416B">
                    <w:rPr>
                      <w:rFonts w:hint="eastAsia"/>
                      <w:sz w:val="20"/>
                    </w:rPr>
                    <w:t>: 2kwh</w:t>
                  </w:r>
                </w:p>
                <w:p w14:paraId="2E28EAD1" w14:textId="77777777" w:rsidR="00CA2C5F" w:rsidRPr="000C416B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范围</w:t>
                  </w:r>
                  <w:r w:rsidRPr="000C416B">
                    <w:rPr>
                      <w:rFonts w:hint="eastAsia"/>
                      <w:sz w:val="20"/>
                    </w:rPr>
                    <w:t>:0-256KWH</w:t>
                  </w:r>
                </w:p>
              </w:tc>
            </w:tr>
          </w:tbl>
          <w:p w14:paraId="0FCA5D47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5ED00F7D" w14:textId="77777777">
        <w:tc>
          <w:tcPr>
            <w:tcW w:w="1559" w:type="dxa"/>
            <w:shd w:val="clear" w:color="auto" w:fill="D9D9D9"/>
            <w:vAlign w:val="center"/>
          </w:tcPr>
          <w:p w14:paraId="199D4204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0FA565D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595F472A" w14:textId="77777777">
        <w:tc>
          <w:tcPr>
            <w:tcW w:w="1559" w:type="dxa"/>
            <w:shd w:val="clear" w:color="auto" w:fill="D9D9D9"/>
            <w:vAlign w:val="center"/>
          </w:tcPr>
          <w:p w14:paraId="6EEF2937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80D180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6C91377E" w14:textId="77777777">
        <w:tc>
          <w:tcPr>
            <w:tcW w:w="1559" w:type="dxa"/>
            <w:shd w:val="clear" w:color="auto" w:fill="D9D9D9"/>
            <w:vAlign w:val="center"/>
          </w:tcPr>
          <w:p w14:paraId="3739FDCF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6CAC916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556C4BE6" w14:textId="77777777">
        <w:tc>
          <w:tcPr>
            <w:tcW w:w="1559" w:type="dxa"/>
            <w:shd w:val="clear" w:color="auto" w:fill="D9D9D9"/>
            <w:vAlign w:val="center"/>
          </w:tcPr>
          <w:p w14:paraId="1A0AC93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AD556B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36A890D8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驱动功率限制</w:t>
      </w:r>
      <w:proofErr w:type="spellEnd"/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6B4FD6DD" w14:textId="77777777">
        <w:tc>
          <w:tcPr>
            <w:tcW w:w="1559" w:type="dxa"/>
            <w:shd w:val="clear" w:color="auto" w:fill="D9D9D9"/>
            <w:vAlign w:val="center"/>
          </w:tcPr>
          <w:p w14:paraId="7BC98395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7CC9F884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驱动功率限制</w:t>
            </w:r>
            <w:proofErr w:type="spellEnd"/>
          </w:p>
        </w:tc>
      </w:tr>
      <w:tr w:rsidR="00CA2C5F" w14:paraId="4C264D13" w14:textId="77777777">
        <w:tc>
          <w:tcPr>
            <w:tcW w:w="1559" w:type="dxa"/>
            <w:shd w:val="clear" w:color="auto" w:fill="D9D9D9"/>
            <w:vAlign w:val="center"/>
          </w:tcPr>
          <w:p w14:paraId="70F2C050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BC8A9C9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仪表接收HCU整车控制器发的总线信号，点亮驱动功率限值指示灯。</w:t>
            </w:r>
          </w:p>
        </w:tc>
      </w:tr>
      <w:tr w:rsidR="00CA2C5F" w14:paraId="601B3D62" w14:textId="77777777">
        <w:tc>
          <w:tcPr>
            <w:tcW w:w="1559" w:type="dxa"/>
            <w:shd w:val="clear" w:color="auto" w:fill="D9D9D9"/>
            <w:vAlign w:val="center"/>
          </w:tcPr>
          <w:p w14:paraId="7467AF8F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8C70319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15CEC38E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830E086" w14:textId="77777777" w:rsidR="00CA2C5F" w:rsidRDefault="00B42207">
            <w:pPr>
              <w:spacing w:after="0" w:line="240" w:lineRule="auto"/>
              <w:rPr>
                <w:color w:val="FF000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.收到整车控制器HUC外发报文;</w:t>
            </w:r>
          </w:p>
          <w:tbl>
            <w:tblPr>
              <w:tblW w:w="79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48"/>
              <w:gridCol w:w="1831"/>
              <w:gridCol w:w="928"/>
              <w:gridCol w:w="728"/>
              <w:gridCol w:w="848"/>
              <w:gridCol w:w="2013"/>
            </w:tblGrid>
            <w:tr w:rsidR="00CA2C5F" w14:paraId="359896C0" w14:textId="77777777">
              <w:tc>
                <w:tcPr>
                  <w:tcW w:w="1648" w:type="dxa"/>
                  <w:shd w:val="clear" w:color="auto" w:fill="auto"/>
                </w:tcPr>
                <w:p w14:paraId="46224886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ID</w:t>
                  </w:r>
                </w:p>
              </w:tc>
              <w:tc>
                <w:tcPr>
                  <w:tcW w:w="1831" w:type="dxa"/>
                  <w:shd w:val="clear" w:color="auto" w:fill="auto"/>
                </w:tcPr>
                <w:p w14:paraId="2C452056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/>
                      <w:sz w:val="20"/>
                      <w:szCs w:val="20"/>
                    </w:rPr>
                    <w:t>内容</w:t>
                  </w:r>
                  <w:proofErr w:type="spellEnd"/>
                </w:p>
              </w:tc>
              <w:tc>
                <w:tcPr>
                  <w:tcW w:w="928" w:type="dxa"/>
                  <w:shd w:val="clear" w:color="auto" w:fill="auto"/>
                </w:tcPr>
                <w:p w14:paraId="72F64D0B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/>
                      <w:sz w:val="20"/>
                      <w:szCs w:val="20"/>
                    </w:rPr>
                    <w:t>字节</w:t>
                  </w:r>
                  <w:proofErr w:type="spellEnd"/>
                </w:p>
              </w:tc>
              <w:tc>
                <w:tcPr>
                  <w:tcW w:w="728" w:type="dxa"/>
                  <w:shd w:val="clear" w:color="auto" w:fill="auto"/>
                </w:tcPr>
                <w:p w14:paraId="6DF69BF9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</w:rPr>
                    <w:t>位</w:t>
                  </w:r>
                </w:p>
              </w:tc>
              <w:tc>
                <w:tcPr>
                  <w:tcW w:w="848" w:type="dxa"/>
                </w:tcPr>
                <w:p w14:paraId="28CA9EC3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周期</w:t>
                  </w:r>
                  <w:proofErr w:type="spellEnd"/>
                </w:p>
              </w:tc>
              <w:tc>
                <w:tcPr>
                  <w:tcW w:w="2013" w:type="dxa"/>
                  <w:shd w:val="clear" w:color="auto" w:fill="auto"/>
                </w:tcPr>
                <w:p w14:paraId="003969B3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/>
                      <w:sz w:val="20"/>
                      <w:szCs w:val="20"/>
                    </w:rPr>
                    <w:t>备注</w:t>
                  </w:r>
                  <w:proofErr w:type="spellEnd"/>
                </w:p>
              </w:tc>
            </w:tr>
            <w:tr w:rsidR="00CA2C5F" w14:paraId="0BB73851" w14:textId="77777777">
              <w:tc>
                <w:tcPr>
                  <w:tcW w:w="1648" w:type="dxa"/>
                  <w:shd w:val="clear" w:color="auto" w:fill="auto"/>
                </w:tcPr>
                <w:p w14:paraId="39DC095C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</w:rPr>
                    <w:t>18FFF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5</w:t>
                  </w:r>
                  <w:r>
                    <w:rPr>
                      <w:rFonts w:ascii="宋体" w:hAnsi="宋体" w:cs="Arial"/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831" w:type="dxa"/>
                  <w:shd w:val="clear" w:color="auto" w:fill="auto"/>
                </w:tcPr>
                <w:p w14:paraId="495FECD5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驱动功率限</w:t>
                  </w:r>
                  <w:proofErr w:type="spellEnd"/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制</w:t>
                  </w:r>
                </w:p>
              </w:tc>
              <w:tc>
                <w:tcPr>
                  <w:tcW w:w="928" w:type="dxa"/>
                  <w:shd w:val="clear" w:color="auto" w:fill="auto"/>
                </w:tcPr>
                <w:p w14:paraId="000D7C21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728" w:type="dxa"/>
                  <w:shd w:val="clear" w:color="auto" w:fill="auto"/>
                </w:tcPr>
                <w:p w14:paraId="205F9BD0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3-4</w:t>
                  </w:r>
                </w:p>
              </w:tc>
              <w:tc>
                <w:tcPr>
                  <w:tcW w:w="848" w:type="dxa"/>
                </w:tcPr>
                <w:p w14:paraId="0EE93948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100ms</w:t>
                  </w:r>
                </w:p>
              </w:tc>
              <w:tc>
                <w:tcPr>
                  <w:tcW w:w="2013" w:type="dxa"/>
                  <w:shd w:val="clear" w:color="auto" w:fill="auto"/>
                </w:tcPr>
                <w:p w14:paraId="2447418B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0：无限制</w:t>
                  </w:r>
                </w:p>
                <w:p w14:paraId="5CAA48C9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1：有限制（点灯）</w:t>
                  </w:r>
                </w:p>
              </w:tc>
            </w:tr>
          </w:tbl>
          <w:p w14:paraId="0EF8211E" w14:textId="77777777" w:rsidR="00CA2C5F" w:rsidRDefault="00CA2C5F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</w:p>
        </w:tc>
      </w:tr>
      <w:tr w:rsidR="00CA2C5F" w14:paraId="6896BE64" w14:textId="77777777">
        <w:tc>
          <w:tcPr>
            <w:tcW w:w="1559" w:type="dxa"/>
            <w:shd w:val="clear" w:color="auto" w:fill="D9D9D9"/>
            <w:vAlign w:val="center"/>
          </w:tcPr>
          <w:p w14:paraId="100ECF5E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335F8CE" w14:textId="77777777" w:rsidR="00CA2C5F" w:rsidRDefault="00CA2C5F">
            <w:pPr>
              <w:spacing w:after="0" w:line="240" w:lineRule="auto"/>
              <w:ind w:firstLine="40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219ED5E3" w14:textId="77777777">
        <w:trPr>
          <w:trHeight w:val="1236"/>
        </w:trPr>
        <w:tc>
          <w:tcPr>
            <w:tcW w:w="1559" w:type="dxa"/>
            <w:shd w:val="clear" w:color="auto" w:fill="D9D9D9"/>
            <w:vAlign w:val="center"/>
          </w:tcPr>
          <w:p w14:paraId="7A12EE12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43443062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A010595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4B9158F2" wp14:editId="220E081E">
                  <wp:extent cx="307340" cy="272415"/>
                  <wp:effectExtent l="0" t="0" r="0" b="0"/>
                  <wp:docPr id="21" name="图片 21" descr="C:\Users\ADMINI~1\AppData\Local\Temp\1583677233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C:\Users\ADMINI~1\AppData\Local\Temp\1583677233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80" b="-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50" cy="282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3FE0C7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颜色：黄色</w:t>
            </w:r>
          </w:p>
        </w:tc>
      </w:tr>
      <w:tr w:rsidR="00CA2C5F" w14:paraId="6A69F037" w14:textId="77777777">
        <w:tc>
          <w:tcPr>
            <w:tcW w:w="1559" w:type="dxa"/>
            <w:shd w:val="clear" w:color="auto" w:fill="D9D9D9"/>
            <w:vAlign w:val="center"/>
          </w:tcPr>
          <w:p w14:paraId="658023A7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FE4B4BA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03F63577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76DCD4E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仪表未收到驱动功率限值</w:t>
            </w:r>
          </w:p>
        </w:tc>
      </w:tr>
      <w:tr w:rsidR="00CA2C5F" w14:paraId="3466302E" w14:textId="77777777">
        <w:tc>
          <w:tcPr>
            <w:tcW w:w="1559" w:type="dxa"/>
            <w:shd w:val="clear" w:color="auto" w:fill="D9D9D9"/>
            <w:vAlign w:val="center"/>
          </w:tcPr>
          <w:p w14:paraId="7D3167BC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B659DDE" w14:textId="77777777" w:rsidR="00CA2C5F" w:rsidRDefault="00CA2C5F">
            <w:pPr>
              <w:spacing w:after="0" w:line="240" w:lineRule="auto"/>
              <w:ind w:firstLine="40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FE76A73" w14:textId="77777777">
        <w:tc>
          <w:tcPr>
            <w:tcW w:w="1559" w:type="dxa"/>
            <w:shd w:val="clear" w:color="auto" w:fill="D9D9D9"/>
            <w:vAlign w:val="center"/>
          </w:tcPr>
          <w:p w14:paraId="4F53292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45EB235" w14:textId="77777777" w:rsidR="00CA2C5F" w:rsidRDefault="00CA2C5F">
            <w:pPr>
              <w:spacing w:after="0" w:line="240" w:lineRule="auto"/>
              <w:ind w:firstLine="40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7A0C859" w14:textId="77777777">
        <w:tc>
          <w:tcPr>
            <w:tcW w:w="1559" w:type="dxa"/>
            <w:shd w:val="clear" w:color="auto" w:fill="D9D9D9"/>
            <w:vAlign w:val="center"/>
          </w:tcPr>
          <w:p w14:paraId="6BEBBDC1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DDB783E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007D7E95" w14:textId="77777777">
        <w:tc>
          <w:tcPr>
            <w:tcW w:w="1559" w:type="dxa"/>
            <w:shd w:val="clear" w:color="auto" w:fill="D9D9D9"/>
            <w:vAlign w:val="center"/>
          </w:tcPr>
          <w:p w14:paraId="6E32F8C3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47E498D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GB/T4094.2-2017</w:t>
            </w:r>
          </w:p>
          <w:p w14:paraId="6BD871AC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GB/T19836-2019</w:t>
            </w:r>
          </w:p>
          <w:p w14:paraId="698DD050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电动汽车驱动系统功率限制或降低时， 车辆仪表指示或显示要求应符合 ＧＢ／Ｔ１８３８４．２—２０１５ 中４．３．１ 的相关要求。</w:t>
            </w:r>
          </w:p>
        </w:tc>
      </w:tr>
      <w:tr w:rsidR="00CA2C5F" w14:paraId="079CC1A7" w14:textId="77777777">
        <w:tc>
          <w:tcPr>
            <w:tcW w:w="1559" w:type="dxa"/>
            <w:shd w:val="clear" w:color="auto" w:fill="D9D9D9"/>
            <w:vAlign w:val="center"/>
          </w:tcPr>
          <w:p w14:paraId="696DD4B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58698B2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标志中的圆圈可省略</w:t>
            </w:r>
            <w:proofErr w:type="spellEnd"/>
          </w:p>
        </w:tc>
      </w:tr>
    </w:tbl>
    <w:p w14:paraId="23BDE71B" w14:textId="3307C900" w:rsidR="00CA2C5F" w:rsidRDefault="000C416B">
      <w:pPr>
        <w:pStyle w:val="3"/>
        <w:rPr>
          <w:lang w:eastAsia="zh-CN"/>
        </w:rPr>
      </w:pPr>
      <w:r>
        <w:rPr>
          <w:rFonts w:hint="eastAsia"/>
          <w:lang w:eastAsia="zh-CN"/>
        </w:rPr>
        <w:t>停车充电</w:t>
      </w:r>
      <w:r w:rsidR="00B42207">
        <w:rPr>
          <w:rFonts w:hint="eastAsia"/>
          <w:lang w:eastAsia="zh-CN"/>
        </w:rPr>
        <w:t>显示</w:t>
      </w:r>
    </w:p>
    <w:tbl>
      <w:tblPr>
        <w:tblW w:w="9482" w:type="dxa"/>
        <w:jc w:val="center"/>
        <w:tblLayout w:type="fixed"/>
        <w:tblLook w:val="04A0" w:firstRow="1" w:lastRow="0" w:firstColumn="1" w:lastColumn="0" w:noHBand="0" w:noVBand="1"/>
      </w:tblPr>
      <w:tblGrid>
        <w:gridCol w:w="1340"/>
        <w:gridCol w:w="8142"/>
      </w:tblGrid>
      <w:tr w:rsidR="00CA2C5F" w14:paraId="26F51284" w14:textId="77777777">
        <w:trPr>
          <w:trHeight w:val="611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4757BC91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142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BE9E4A4" w14:textId="34BA2358" w:rsidR="00CA2C5F" w:rsidRDefault="000C416B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停车充电</w:t>
            </w:r>
            <w:r w:rsidR="00B42207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显示</w:t>
            </w:r>
            <w:proofErr w:type="spellEnd"/>
          </w:p>
        </w:tc>
      </w:tr>
      <w:tr w:rsidR="00CA2C5F" w14:paraId="12A7FBC3" w14:textId="77777777">
        <w:trPr>
          <w:trHeight w:val="834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2D40881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56F955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在停车充电时，仪表显示相关信息及出现故障提醒。</w:t>
            </w:r>
          </w:p>
        </w:tc>
      </w:tr>
      <w:tr w:rsidR="00CA2C5F" w14:paraId="7D844346" w14:textId="77777777">
        <w:trPr>
          <w:trHeight w:val="834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1721F1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1E7DA2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06C67B02" w14:textId="77777777" w:rsidR="00CA2C5F" w:rsidRDefault="00B42207">
            <w:pPr>
              <w:rPr>
                <w:sz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1.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点火锁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OFF</w:t>
            </w:r>
          </w:p>
          <w:p w14:paraId="0769B653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 xml:space="preserve">2. </w:t>
            </w:r>
            <w:proofErr w:type="spellStart"/>
            <w:r>
              <w:rPr>
                <w:rFonts w:hint="eastAsia"/>
                <w:sz w:val="20"/>
              </w:rPr>
              <w:t>收到</w:t>
            </w:r>
            <w:proofErr w:type="spellEnd"/>
            <w:r>
              <w:rPr>
                <w:rFonts w:hint="eastAsia"/>
                <w:sz w:val="20"/>
              </w:rPr>
              <w:t>BMS</w:t>
            </w:r>
            <w:proofErr w:type="spellStart"/>
            <w:r>
              <w:rPr>
                <w:rFonts w:hint="eastAsia"/>
                <w:sz w:val="20"/>
              </w:rPr>
              <w:t>发的报文</w:t>
            </w:r>
            <w:proofErr w:type="spellEnd"/>
            <w:r>
              <w:rPr>
                <w:rFonts w:hint="eastAsia"/>
                <w:sz w:val="20"/>
              </w:rPr>
              <w:t xml:space="preserve">0CFFEAF4  byte1 bit6~7 </w:t>
            </w:r>
            <w:r>
              <w:rPr>
                <w:rFonts w:hint="eastAsia"/>
                <w:sz w:val="20"/>
              </w:rPr>
              <w:t>是</w:t>
            </w:r>
            <w:r>
              <w:rPr>
                <w:rFonts w:hint="eastAsia"/>
                <w:sz w:val="20"/>
              </w:rPr>
              <w:t>10</w:t>
            </w:r>
            <w:proofErr w:type="spellStart"/>
            <w:r>
              <w:rPr>
                <w:rFonts w:hint="eastAsia"/>
                <w:sz w:val="20"/>
              </w:rPr>
              <w:t>时唤醒仪表</w:t>
            </w:r>
            <w:proofErr w:type="spellEnd"/>
          </w:p>
        </w:tc>
      </w:tr>
      <w:tr w:rsidR="00CA2C5F" w14:paraId="76CC280B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615CC5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HMI1</w:t>
            </w:r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4C0AE2" w14:textId="1E1BDDFE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仪表显示停车充电界面如下：</w:t>
            </w:r>
            <w:r w:rsidR="000C416B">
              <w:rPr>
                <w:rFonts w:hint="eastAsia"/>
                <w:sz w:val="20"/>
                <w:lang w:eastAsia="zh-CN"/>
              </w:rPr>
              <w:t>（界面请车身设计）</w:t>
            </w:r>
          </w:p>
          <w:p w14:paraId="094A3036" w14:textId="77777777" w:rsidR="00CA2C5F" w:rsidRDefault="00B42207">
            <w:r>
              <w:rPr>
                <w:noProof/>
                <w:lang w:val="en-US" w:eastAsia="zh-CN"/>
              </w:rPr>
              <w:drawing>
                <wp:inline distT="0" distB="0" distL="0" distR="0" wp14:anchorId="0F5A3653" wp14:editId="12E2D650">
                  <wp:extent cx="2500630" cy="1447800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63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282C41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当</w:t>
            </w:r>
            <w:r>
              <w:rPr>
                <w:rFonts w:hint="eastAsia"/>
                <w:sz w:val="20"/>
                <w:lang w:eastAsia="zh-CN"/>
              </w:rPr>
              <w:t>BMS</w:t>
            </w:r>
            <w:r>
              <w:rPr>
                <w:rFonts w:hint="eastAsia"/>
                <w:sz w:val="20"/>
                <w:lang w:eastAsia="zh-CN"/>
              </w:rPr>
              <w:t>报文为未充电时，仪表充电界面“剩余充电时间”处显示“未充电”；</w:t>
            </w:r>
          </w:p>
          <w:p w14:paraId="6636B2FF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当</w:t>
            </w:r>
            <w:r>
              <w:rPr>
                <w:rFonts w:hint="eastAsia"/>
                <w:sz w:val="20"/>
                <w:lang w:eastAsia="zh-CN"/>
              </w:rPr>
              <w:t>BMS</w:t>
            </w:r>
            <w:r>
              <w:rPr>
                <w:rFonts w:hint="eastAsia"/>
                <w:sz w:val="20"/>
                <w:lang w:eastAsia="zh-CN"/>
              </w:rPr>
              <w:t>报文为停车充电时，且能收到</w:t>
            </w:r>
            <w:r>
              <w:rPr>
                <w:rFonts w:hint="eastAsia"/>
                <w:sz w:val="20"/>
                <w:lang w:eastAsia="zh-CN"/>
              </w:rPr>
              <w:t>HCU</w:t>
            </w:r>
            <w:r>
              <w:rPr>
                <w:rFonts w:hint="eastAsia"/>
                <w:sz w:val="20"/>
                <w:lang w:eastAsia="zh-CN"/>
              </w:rPr>
              <w:t>剩余充电时间且剩余充电时间不为</w:t>
            </w:r>
            <w:r>
              <w:rPr>
                <w:rFonts w:hint="eastAsia"/>
                <w:sz w:val="20"/>
                <w:lang w:eastAsia="zh-CN"/>
              </w:rPr>
              <w:t>FFFF</w:t>
            </w:r>
            <w:r>
              <w:rPr>
                <w:rFonts w:hint="eastAsia"/>
                <w:sz w:val="20"/>
                <w:lang w:eastAsia="zh-CN"/>
              </w:rPr>
              <w:t>，则仪表显示剩余充电时间，如上图所示。当</w:t>
            </w:r>
            <w:r>
              <w:rPr>
                <w:rFonts w:hint="eastAsia"/>
                <w:sz w:val="20"/>
                <w:lang w:eastAsia="zh-CN"/>
              </w:rPr>
              <w:t>BMS</w:t>
            </w:r>
            <w:r>
              <w:rPr>
                <w:rFonts w:hint="eastAsia"/>
                <w:sz w:val="20"/>
                <w:lang w:eastAsia="zh-CN"/>
              </w:rPr>
              <w:t>报文为停车充电时，且未收到</w:t>
            </w:r>
            <w:r>
              <w:rPr>
                <w:rFonts w:hint="eastAsia"/>
                <w:sz w:val="20"/>
                <w:lang w:eastAsia="zh-CN"/>
              </w:rPr>
              <w:t>HCU</w:t>
            </w:r>
            <w:r>
              <w:rPr>
                <w:rFonts w:hint="eastAsia"/>
                <w:sz w:val="20"/>
                <w:lang w:eastAsia="zh-CN"/>
              </w:rPr>
              <w:t>剩余充电时间或剩余充电时间为</w:t>
            </w:r>
            <w:r>
              <w:rPr>
                <w:rFonts w:hint="eastAsia"/>
                <w:sz w:val="20"/>
                <w:lang w:eastAsia="zh-CN"/>
              </w:rPr>
              <w:t>FFFF</w:t>
            </w:r>
            <w:r>
              <w:rPr>
                <w:rFonts w:hint="eastAsia"/>
                <w:sz w:val="20"/>
                <w:lang w:eastAsia="zh-CN"/>
              </w:rPr>
              <w:t>，仪表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“剩余充电时间：</w:t>
            </w:r>
            <w:r>
              <w:rPr>
                <w:rFonts w:hint="eastAsia"/>
                <w:sz w:val="20"/>
                <w:lang w:eastAsia="zh-CN"/>
              </w:rPr>
              <w:t>XX</w:t>
            </w:r>
            <w:r>
              <w:rPr>
                <w:rFonts w:hint="eastAsia"/>
                <w:sz w:val="20"/>
                <w:lang w:eastAsia="zh-CN"/>
              </w:rPr>
              <w:t>小时</w:t>
            </w:r>
            <w:r>
              <w:rPr>
                <w:rFonts w:hint="eastAsia"/>
                <w:sz w:val="20"/>
                <w:lang w:eastAsia="zh-CN"/>
              </w:rPr>
              <w:t>XX</w:t>
            </w:r>
            <w:r>
              <w:rPr>
                <w:rFonts w:hint="eastAsia"/>
                <w:sz w:val="20"/>
                <w:lang w:eastAsia="zh-CN"/>
              </w:rPr>
              <w:t>分”都不显示。</w:t>
            </w:r>
          </w:p>
          <w:p w14:paraId="5B7DC45D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当</w:t>
            </w:r>
            <w:r>
              <w:rPr>
                <w:rFonts w:hint="eastAsia"/>
                <w:sz w:val="20"/>
                <w:lang w:eastAsia="zh-CN"/>
              </w:rPr>
              <w:t>BMS</w:t>
            </w:r>
            <w:r>
              <w:rPr>
                <w:rFonts w:hint="eastAsia"/>
                <w:sz w:val="20"/>
                <w:lang w:eastAsia="zh-CN"/>
              </w:rPr>
              <w:t>报文为充电完成时，仪表充电界面“剩余充电时间”处显示“充电完成”</w:t>
            </w:r>
          </w:p>
          <w:p w14:paraId="02E31AED" w14:textId="77777777" w:rsidR="00CA2C5F" w:rsidRDefault="00CA2C5F">
            <w:pPr>
              <w:rPr>
                <w:sz w:val="20"/>
                <w:lang w:eastAsia="zh-CN"/>
              </w:rPr>
            </w:pPr>
          </w:p>
          <w:p w14:paraId="5D8CA23B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在充电界面时，出现故障按以下规则显示：</w:t>
            </w:r>
          </w:p>
          <w:p w14:paraId="77388ABF" w14:textId="77777777" w:rsidR="00CA2C5F" w:rsidRDefault="00B42207">
            <w:pPr>
              <w:rPr>
                <w:sz w:val="20"/>
              </w:rPr>
            </w:pPr>
            <w:r>
              <w:rPr>
                <w:rFonts w:hint="eastAsia"/>
                <w:sz w:val="20"/>
                <w:lang w:eastAsia="zh-CN"/>
              </w:rPr>
              <w:lastRenderedPageBreak/>
              <w:t>在充电过程中，若电池组充电状态信号为“停车充电”状态，此时收到电池管理系统</w:t>
            </w:r>
            <w:r>
              <w:rPr>
                <w:rFonts w:hint="eastAsia"/>
                <w:sz w:val="20"/>
                <w:lang w:eastAsia="zh-CN"/>
              </w:rPr>
              <w:t>DM1</w:t>
            </w:r>
            <w:r>
              <w:rPr>
                <w:rFonts w:hint="eastAsia"/>
                <w:sz w:val="20"/>
                <w:lang w:eastAsia="zh-CN"/>
              </w:rPr>
              <w:t>故障时，仪表界面不跳转，显示正常充电界面；若电池组充电状态信号为非“停车充电”状态，且收到电池管理系统</w:t>
            </w:r>
            <w:r>
              <w:rPr>
                <w:rFonts w:hint="eastAsia"/>
                <w:sz w:val="20"/>
                <w:lang w:eastAsia="zh-CN"/>
              </w:rPr>
              <w:t>DM1</w:t>
            </w:r>
            <w:r>
              <w:rPr>
                <w:rFonts w:hint="eastAsia"/>
                <w:sz w:val="20"/>
                <w:lang w:eastAsia="zh-CN"/>
              </w:rPr>
              <w:t>故障时，此时跳至充电故障界面（该点灯的点灯，该报警的报警）。</w:t>
            </w:r>
            <w:proofErr w:type="spellStart"/>
            <w:r>
              <w:rPr>
                <w:rFonts w:hint="eastAsia"/>
                <w:sz w:val="20"/>
              </w:rPr>
              <w:t>如出现多个故障时，则故障进行滚动显示</w:t>
            </w:r>
            <w:proofErr w:type="spellEnd"/>
            <w:r>
              <w:rPr>
                <w:rFonts w:hint="eastAsia"/>
                <w:sz w:val="20"/>
              </w:rPr>
              <w:t>。</w:t>
            </w:r>
          </w:p>
          <w:p w14:paraId="4F2FC602" w14:textId="77777777" w:rsidR="00CA2C5F" w:rsidRDefault="00B42207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noProof/>
                <w:sz w:val="24"/>
                <w:lang w:val="en-US" w:eastAsia="zh-CN"/>
              </w:rPr>
              <w:drawing>
                <wp:inline distT="0" distB="0" distL="0" distR="0" wp14:anchorId="23446B78" wp14:editId="12DB9B1C">
                  <wp:extent cx="2909570" cy="1690370"/>
                  <wp:effectExtent l="0" t="0" r="0" b="0"/>
                  <wp:docPr id="24" name="图片 24" descr="微信截图_20201218154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微信截图_202012181548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9570" cy="1690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5F" w14:paraId="31451EE5" w14:textId="77777777">
        <w:trPr>
          <w:trHeight w:val="522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1292EBA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取消条件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F24B71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未收到BMS的信号报文</w:t>
            </w:r>
          </w:p>
        </w:tc>
      </w:tr>
      <w:tr w:rsidR="00CA2C5F" w14:paraId="26FBE147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3BEFFF2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tbl>
            <w:tblPr>
              <w:tblW w:w="79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2"/>
              <w:gridCol w:w="1837"/>
              <w:gridCol w:w="661"/>
              <w:gridCol w:w="656"/>
              <w:gridCol w:w="860"/>
              <w:gridCol w:w="2600"/>
            </w:tblGrid>
            <w:tr w:rsidR="00CA2C5F" w14:paraId="50E80898" w14:textId="77777777">
              <w:tc>
                <w:tcPr>
                  <w:tcW w:w="1302" w:type="dxa"/>
                  <w:shd w:val="clear" w:color="auto" w:fill="auto"/>
                </w:tcPr>
                <w:p w14:paraId="116DCF11" w14:textId="77777777" w:rsidR="00CA2C5F" w:rsidRDefault="00B42207">
                  <w:pPr>
                    <w:ind w:firstLine="40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37" w:type="dxa"/>
                  <w:shd w:val="clear" w:color="auto" w:fill="auto"/>
                </w:tcPr>
                <w:p w14:paraId="3CAD8516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sz w:val="20"/>
                    </w:rPr>
                    <w:t>内容</w:t>
                  </w:r>
                  <w:proofErr w:type="spellEnd"/>
                </w:p>
              </w:tc>
              <w:tc>
                <w:tcPr>
                  <w:tcW w:w="661" w:type="dxa"/>
                  <w:shd w:val="clear" w:color="auto" w:fill="auto"/>
                </w:tcPr>
                <w:p w14:paraId="67D76286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sz w:val="20"/>
                    </w:rPr>
                    <w:t>字节</w:t>
                  </w:r>
                  <w:proofErr w:type="spellEnd"/>
                </w:p>
              </w:tc>
              <w:tc>
                <w:tcPr>
                  <w:tcW w:w="656" w:type="dxa"/>
                  <w:shd w:val="clear" w:color="auto" w:fill="auto"/>
                </w:tcPr>
                <w:p w14:paraId="4CEB9E19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860" w:type="dxa"/>
                </w:tcPr>
                <w:p w14:paraId="061D02BF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rFonts w:hint="eastAsia"/>
                      <w:sz w:val="20"/>
                    </w:rPr>
                    <w:t>周期</w:t>
                  </w:r>
                  <w:proofErr w:type="spellEnd"/>
                </w:p>
              </w:tc>
              <w:tc>
                <w:tcPr>
                  <w:tcW w:w="2600" w:type="dxa"/>
                  <w:shd w:val="clear" w:color="auto" w:fill="auto"/>
                </w:tcPr>
                <w:p w14:paraId="21FF0ED0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sz w:val="20"/>
                    </w:rPr>
                    <w:t>备注</w:t>
                  </w:r>
                  <w:proofErr w:type="spellEnd"/>
                </w:p>
              </w:tc>
            </w:tr>
            <w:tr w:rsidR="00CA2C5F" w14:paraId="044F91B1" w14:textId="77777777">
              <w:trPr>
                <w:trHeight w:val="663"/>
              </w:trPr>
              <w:tc>
                <w:tcPr>
                  <w:tcW w:w="1302" w:type="dxa"/>
                  <w:shd w:val="clear" w:color="auto" w:fill="auto"/>
                </w:tcPr>
                <w:p w14:paraId="11369D88" w14:textId="77777777" w:rsidR="00CA2C5F" w:rsidRDefault="00B42207">
                  <w:r>
                    <w:t>0x0CFFEAF4</w:t>
                  </w:r>
                </w:p>
                <w:p w14:paraId="709E908C" w14:textId="13F743B5" w:rsidR="00AF7E86" w:rsidRDefault="00AF7E86">
                  <w:pPr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hint="eastAsia"/>
                      <w:lang w:eastAsia="zh-CN"/>
                    </w:rPr>
                    <w:t>（</w:t>
                  </w:r>
                  <w:r>
                    <w:rPr>
                      <w:rFonts w:hint="eastAsia"/>
                      <w:lang w:eastAsia="zh-CN"/>
                    </w:rPr>
                    <w:t>PCAN</w:t>
                  </w:r>
                  <w:r>
                    <w:rPr>
                      <w:rFonts w:hint="eastAsia"/>
                      <w:lang w:eastAsia="zh-CN"/>
                    </w:rPr>
                    <w:t>）</w:t>
                  </w:r>
                </w:p>
              </w:tc>
              <w:tc>
                <w:tcPr>
                  <w:tcW w:w="1837" w:type="dxa"/>
                  <w:shd w:val="clear" w:color="auto" w:fill="auto"/>
                </w:tcPr>
                <w:p w14:paraId="0E1C4931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rFonts w:hint="eastAsia"/>
                    </w:rPr>
                    <w:t>电池组工作状态</w:t>
                  </w:r>
                  <w:proofErr w:type="spellEnd"/>
                </w:p>
              </w:tc>
              <w:tc>
                <w:tcPr>
                  <w:tcW w:w="661" w:type="dxa"/>
                  <w:shd w:val="clear" w:color="auto" w:fill="auto"/>
                </w:tcPr>
                <w:p w14:paraId="6E3099DD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</w:t>
                  </w:r>
                </w:p>
              </w:tc>
              <w:tc>
                <w:tcPr>
                  <w:tcW w:w="656" w:type="dxa"/>
                  <w:shd w:val="clear" w:color="auto" w:fill="auto"/>
                </w:tcPr>
                <w:p w14:paraId="598BB4E9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cr/>
                  </w:r>
                  <w:r>
                    <w:rPr>
                      <w:rFonts w:hint="eastAsia"/>
                      <w:sz w:val="20"/>
                    </w:rPr>
                    <w:t>6</w:t>
                  </w:r>
                </w:p>
              </w:tc>
              <w:tc>
                <w:tcPr>
                  <w:tcW w:w="860" w:type="dxa"/>
                </w:tcPr>
                <w:p w14:paraId="5FA831C6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20ms</w:t>
                  </w:r>
                </w:p>
              </w:tc>
              <w:tc>
                <w:tcPr>
                  <w:tcW w:w="2600" w:type="dxa"/>
                  <w:shd w:val="clear" w:color="auto" w:fill="auto"/>
                  <w:vAlign w:val="center"/>
                </w:tcPr>
                <w:p w14:paraId="528A5EAE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高压未启动</w:t>
                  </w:r>
                </w:p>
                <w:p w14:paraId="215F2CAD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01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高压输出</w:t>
                  </w:r>
                </w:p>
                <w:p w14:paraId="5B41BF2A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10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充电枪插入</w:t>
                  </w:r>
                  <w:r>
                    <w:rPr>
                      <w:sz w:val="20"/>
                      <w:lang w:eastAsia="zh-CN"/>
                    </w:rPr>
                    <w:t xml:space="preserve"> </w:t>
                  </w:r>
                </w:p>
              </w:tc>
            </w:tr>
            <w:tr w:rsidR="00CA2C5F" w14:paraId="6360189D" w14:textId="77777777">
              <w:tc>
                <w:tcPr>
                  <w:tcW w:w="1302" w:type="dxa"/>
                  <w:shd w:val="clear" w:color="auto" w:fill="auto"/>
                </w:tcPr>
                <w:p w14:paraId="7B94E832" w14:textId="7DA8B383" w:rsidR="00CA2C5F" w:rsidRDefault="00B42207">
                  <w:r>
                    <w:t>0x18FFF2F4</w:t>
                  </w:r>
                  <w:r w:rsidR="00AF7E86">
                    <w:rPr>
                      <w:rFonts w:hint="eastAsia"/>
                      <w:lang w:eastAsia="zh-CN"/>
                    </w:rPr>
                    <w:t>（</w:t>
                  </w:r>
                  <w:r w:rsidR="00AF7E86">
                    <w:rPr>
                      <w:rFonts w:hint="eastAsia"/>
                      <w:lang w:eastAsia="zh-CN"/>
                    </w:rPr>
                    <w:t>PCAN</w:t>
                  </w:r>
                  <w:r w:rsidR="00AF7E86">
                    <w:rPr>
                      <w:rFonts w:hint="eastAsia"/>
                      <w:lang w:eastAsia="zh-CN"/>
                    </w:rPr>
                    <w:t>）</w:t>
                  </w:r>
                </w:p>
              </w:tc>
              <w:tc>
                <w:tcPr>
                  <w:tcW w:w="1837" w:type="dxa"/>
                  <w:shd w:val="clear" w:color="auto" w:fill="auto"/>
                </w:tcPr>
                <w:p w14:paraId="1A9CCF83" w14:textId="77777777" w:rsidR="00CA2C5F" w:rsidRDefault="00B42207">
                  <w:proofErr w:type="spellStart"/>
                  <w:r>
                    <w:rPr>
                      <w:rFonts w:hint="eastAsia"/>
                    </w:rPr>
                    <w:t>电池组充电状态</w:t>
                  </w:r>
                  <w:proofErr w:type="spellEnd"/>
                </w:p>
              </w:tc>
              <w:tc>
                <w:tcPr>
                  <w:tcW w:w="661" w:type="dxa"/>
                  <w:shd w:val="clear" w:color="auto" w:fill="auto"/>
                </w:tcPr>
                <w:p w14:paraId="0CD1861F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</w:t>
                  </w:r>
                </w:p>
              </w:tc>
              <w:tc>
                <w:tcPr>
                  <w:tcW w:w="656" w:type="dxa"/>
                  <w:shd w:val="clear" w:color="auto" w:fill="auto"/>
                </w:tcPr>
                <w:p w14:paraId="5D130935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8</w:t>
                  </w:r>
                </w:p>
              </w:tc>
              <w:tc>
                <w:tcPr>
                  <w:tcW w:w="860" w:type="dxa"/>
                </w:tcPr>
                <w:p w14:paraId="3E552E11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1000ms</w:t>
                  </w:r>
                </w:p>
              </w:tc>
              <w:tc>
                <w:tcPr>
                  <w:tcW w:w="2600" w:type="dxa"/>
                  <w:shd w:val="clear" w:color="auto" w:fill="auto"/>
                </w:tcPr>
                <w:p w14:paraId="64D506A9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0000 0001-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停车充电</w:t>
                  </w:r>
                </w:p>
                <w:p w14:paraId="5B6D5BFB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0000 0010-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预留</w:t>
                  </w:r>
                </w:p>
                <w:p w14:paraId="0D6E9D2E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0000 0011-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未充电</w:t>
                  </w:r>
                </w:p>
                <w:p w14:paraId="67909DE3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0000 0100-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充电完成</w:t>
                  </w:r>
                </w:p>
                <w:p w14:paraId="320605CD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1111 1110-</w:t>
                  </w:r>
                  <w:proofErr w:type="spellStart"/>
                  <w:r>
                    <w:rPr>
                      <w:rFonts w:hint="eastAsia"/>
                      <w:sz w:val="20"/>
                    </w:rPr>
                    <w:t>异常</w:t>
                  </w:r>
                  <w:proofErr w:type="spellEnd"/>
                </w:p>
                <w:p w14:paraId="2C195860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1111 1111-</w:t>
                  </w:r>
                  <w:proofErr w:type="spellStart"/>
                  <w:r>
                    <w:rPr>
                      <w:rFonts w:hint="eastAsia"/>
                      <w:sz w:val="20"/>
                    </w:rPr>
                    <w:t>无效</w:t>
                  </w:r>
                  <w:proofErr w:type="spellEnd"/>
                </w:p>
              </w:tc>
            </w:tr>
            <w:tr w:rsidR="00CA2C5F" w14:paraId="775D3B37" w14:textId="77777777">
              <w:tc>
                <w:tcPr>
                  <w:tcW w:w="1302" w:type="dxa"/>
                  <w:shd w:val="clear" w:color="auto" w:fill="auto"/>
                </w:tcPr>
                <w:p w14:paraId="789D32A5" w14:textId="02D1BEB6" w:rsidR="00CA2C5F" w:rsidRDefault="00AF7E86">
                  <w:r>
                    <w:rPr>
                      <w:rFonts w:hint="eastAsia"/>
                      <w:lang w:eastAsia="zh-CN"/>
                    </w:rPr>
                    <w:t>0x</w:t>
                  </w:r>
                  <w:r w:rsidR="00B42207">
                    <w:t>18FFF731</w:t>
                  </w:r>
                  <w:r>
                    <w:rPr>
                      <w:rFonts w:hint="eastAsia"/>
                      <w:lang w:eastAsia="zh-CN"/>
                    </w:rPr>
                    <w:t>（</w:t>
                  </w:r>
                  <w:r>
                    <w:rPr>
                      <w:rFonts w:hint="eastAsia"/>
                      <w:lang w:eastAsia="zh-CN"/>
                    </w:rPr>
                    <w:t>BCAN</w:t>
                  </w:r>
                  <w:r>
                    <w:rPr>
                      <w:rFonts w:hint="eastAsia"/>
                      <w:lang w:eastAsia="zh-CN"/>
                    </w:rPr>
                    <w:t>）</w:t>
                  </w:r>
                </w:p>
              </w:tc>
              <w:tc>
                <w:tcPr>
                  <w:tcW w:w="1837" w:type="dxa"/>
                  <w:shd w:val="clear" w:color="auto" w:fill="auto"/>
                </w:tcPr>
                <w:p w14:paraId="41ACEE8F" w14:textId="77777777" w:rsidR="00CA2C5F" w:rsidRDefault="00B42207">
                  <w:proofErr w:type="spellStart"/>
                  <w:r>
                    <w:rPr>
                      <w:rFonts w:hint="eastAsia"/>
                    </w:rPr>
                    <w:t>剩余充电时间</w:t>
                  </w:r>
                  <w:proofErr w:type="spellEnd"/>
                </w:p>
              </w:tc>
              <w:tc>
                <w:tcPr>
                  <w:tcW w:w="661" w:type="dxa"/>
                  <w:shd w:val="clear" w:color="auto" w:fill="auto"/>
                </w:tcPr>
                <w:p w14:paraId="2248BF4A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5-6</w:t>
                  </w:r>
                </w:p>
              </w:tc>
              <w:tc>
                <w:tcPr>
                  <w:tcW w:w="656" w:type="dxa"/>
                  <w:shd w:val="clear" w:color="auto" w:fill="auto"/>
                </w:tcPr>
                <w:p w14:paraId="5BDF3D77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1-16</w:t>
                  </w:r>
                </w:p>
              </w:tc>
              <w:tc>
                <w:tcPr>
                  <w:tcW w:w="860" w:type="dxa"/>
                </w:tcPr>
                <w:p w14:paraId="1E45F84B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2600" w:type="dxa"/>
                  <w:shd w:val="clear" w:color="auto" w:fill="auto"/>
                </w:tcPr>
                <w:p w14:paraId="7D530499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rFonts w:hint="eastAsia"/>
                      <w:sz w:val="20"/>
                    </w:rPr>
                    <w:t>增益</w:t>
                  </w:r>
                  <w:proofErr w:type="spellEnd"/>
                  <w:r>
                    <w:rPr>
                      <w:rFonts w:hint="eastAsia"/>
                      <w:sz w:val="20"/>
                    </w:rPr>
                    <w:t>:1min</w:t>
                  </w:r>
                </w:p>
                <w:p w14:paraId="74E459FD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rFonts w:hint="eastAsia"/>
                      <w:sz w:val="20"/>
                    </w:rPr>
                    <w:t>范围</w:t>
                  </w:r>
                  <w:proofErr w:type="spellEnd"/>
                  <w:r>
                    <w:rPr>
                      <w:rFonts w:hint="eastAsia"/>
                      <w:sz w:val="20"/>
                    </w:rPr>
                    <w:t>：</w:t>
                  </w:r>
                  <w:r>
                    <w:rPr>
                      <w:rFonts w:hint="eastAsia"/>
                      <w:sz w:val="20"/>
                    </w:rPr>
                    <w:t>0-600min</w:t>
                  </w:r>
                </w:p>
              </w:tc>
            </w:tr>
          </w:tbl>
          <w:p w14:paraId="4EB59402" w14:textId="77777777" w:rsidR="00CA2C5F" w:rsidRDefault="00CA2C5F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0E63F49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7FE1E63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E07B47" w14:textId="77777777" w:rsidR="00CA2C5F" w:rsidRDefault="00CA2C5F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4C16D452" w14:textId="77777777" w:rsidR="00CA2C5F" w:rsidRDefault="00CA2C5F">
      <w:pPr>
        <w:rPr>
          <w:lang w:eastAsia="zh-CN"/>
        </w:rPr>
      </w:pPr>
    </w:p>
    <w:p w14:paraId="22DC30EC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剩余充电时间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5219A2F6" w14:textId="77777777">
        <w:tc>
          <w:tcPr>
            <w:tcW w:w="1526" w:type="dxa"/>
            <w:shd w:val="clear" w:color="auto" w:fill="D9D9D9"/>
            <w:vAlign w:val="center"/>
          </w:tcPr>
          <w:p w14:paraId="744D8D1F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/>
            <w:vAlign w:val="center"/>
          </w:tcPr>
          <w:p w14:paraId="5E2BD1BA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剩余充电时间</w:t>
            </w:r>
            <w:proofErr w:type="spellEnd"/>
          </w:p>
        </w:tc>
      </w:tr>
      <w:tr w:rsidR="00CA2C5F" w14:paraId="77841A52" w14:textId="77777777">
        <w:tc>
          <w:tcPr>
            <w:tcW w:w="1526" w:type="dxa"/>
            <w:shd w:val="clear" w:color="auto" w:fill="D9D9D9"/>
            <w:vAlign w:val="center"/>
          </w:tcPr>
          <w:p w14:paraId="3C8DA1C4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2083B359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仪表接收CAN总线信号，显示剩余充电时间。</w:t>
            </w:r>
          </w:p>
        </w:tc>
      </w:tr>
      <w:tr w:rsidR="00CA2C5F" w14:paraId="26521CB5" w14:textId="77777777">
        <w:tc>
          <w:tcPr>
            <w:tcW w:w="1526" w:type="dxa"/>
            <w:shd w:val="clear" w:color="auto" w:fill="D9D9D9"/>
            <w:vAlign w:val="center"/>
          </w:tcPr>
          <w:p w14:paraId="21F2B67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774E1A96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以下条件满足时，进入</w:t>
            </w:r>
          </w:p>
          <w:p w14:paraId="0A5EF145" w14:textId="31F9541E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1.电池管理系统充电枪插入报文有效（10充电枪插入）</w:t>
            </w:r>
            <w:r w:rsidR="008A1760">
              <w:rPr>
                <w:rFonts w:ascii="宋体" w:hAnsi="宋体" w:hint="eastAsia"/>
                <w:sz w:val="20"/>
                <w:szCs w:val="20"/>
                <w:lang w:eastAsia="zh-CN"/>
              </w:rPr>
              <w:t>且</w:t>
            </w:r>
          </w:p>
          <w:p w14:paraId="775A9272" w14:textId="451CD6BE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lastRenderedPageBreak/>
              <w:t>2.电池组充电状态有效（0000 0001-停车充电）</w:t>
            </w:r>
            <w:r w:rsidR="008A1760">
              <w:rPr>
                <w:rFonts w:ascii="宋体" w:hAnsi="宋体" w:hint="eastAsia"/>
                <w:sz w:val="20"/>
                <w:szCs w:val="20"/>
                <w:lang w:eastAsia="zh-CN"/>
              </w:rPr>
              <w:t>或</w:t>
            </w:r>
          </w:p>
          <w:p w14:paraId="68B109F6" w14:textId="6EC65603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电池组充电状态为0000 0011—未充电</w:t>
            </w:r>
            <w:r w:rsidR="008A1760"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 </w:t>
            </w:r>
            <w:r w:rsidR="008A1760">
              <w:rPr>
                <w:rFonts w:ascii="宋体" w:hAnsi="宋体"/>
                <w:sz w:val="20"/>
                <w:szCs w:val="20"/>
                <w:lang w:eastAsia="zh-CN"/>
              </w:rPr>
              <w:t xml:space="preserve"> 或</w:t>
            </w:r>
          </w:p>
          <w:p w14:paraId="0BFE2808" w14:textId="77777777" w:rsidR="008A1760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电池组充电状态为0000 0100-充电完成</w:t>
            </w:r>
            <w:r w:rsidR="008A1760"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 </w:t>
            </w:r>
            <w:r w:rsidR="008A1760">
              <w:rPr>
                <w:rFonts w:ascii="宋体" w:hAnsi="宋体"/>
                <w:sz w:val="20"/>
                <w:szCs w:val="20"/>
                <w:lang w:eastAsia="zh-CN"/>
              </w:rPr>
              <w:t xml:space="preserve"> 或</w:t>
            </w:r>
          </w:p>
          <w:p w14:paraId="7CA83B44" w14:textId="30526B3C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电池组充电状态为1111 1110-充电异常</w:t>
            </w:r>
          </w:p>
          <w:p w14:paraId="5CF69304" w14:textId="6BDDAB16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如果是ON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充</w:t>
            </w:r>
            <w:r w:rsidRPr="008A1760">
              <w:rPr>
                <w:rFonts w:ascii="宋体" w:hAnsi="宋体" w:hint="eastAsia"/>
                <w:sz w:val="20"/>
                <w:szCs w:val="20"/>
                <w:lang w:eastAsia="zh-CN"/>
              </w:rPr>
              <w:t>电，</w:t>
            </w:r>
            <w:r w:rsidR="008A1760" w:rsidRPr="008A1760">
              <w:rPr>
                <w:rFonts w:ascii="宋体" w:hAnsi="宋体" w:hint="eastAsia"/>
                <w:sz w:val="20"/>
                <w:szCs w:val="20"/>
                <w:lang w:eastAsia="zh-CN"/>
              </w:rPr>
              <w:t>显示</w:t>
            </w:r>
            <w:r w:rsidRPr="008A1760">
              <w:rPr>
                <w:rFonts w:ascii="宋体" w:hAnsi="宋体" w:hint="eastAsia"/>
                <w:sz w:val="20"/>
                <w:szCs w:val="20"/>
                <w:lang w:eastAsia="zh-CN"/>
              </w:rPr>
              <w:t>“</w:t>
            </w:r>
            <w:r w:rsidRPr="008A1760">
              <w:rPr>
                <w:rFonts w:ascii="宋体" w:hAnsi="宋体" w:cs="Arial" w:hint="eastAsia"/>
                <w:sz w:val="20"/>
                <w:szCs w:val="20"/>
                <w:lang w:eastAsia="zh-CN"/>
              </w:rPr>
              <w:t>剩余充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电时间xx小时xx分钟</w:t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”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或“未充电”或“充电完成”或“充电异常”。</w:t>
            </w:r>
          </w:p>
          <w:p w14:paraId="7A72EF45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如果是OFF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充电则按停车充电界面显示。</w:t>
            </w:r>
          </w:p>
        </w:tc>
      </w:tr>
      <w:tr w:rsidR="00CA2C5F" w14:paraId="2B52CA03" w14:textId="77777777">
        <w:tc>
          <w:tcPr>
            <w:tcW w:w="1526" w:type="dxa"/>
            <w:shd w:val="clear" w:color="auto" w:fill="D9D9D9"/>
            <w:vAlign w:val="center"/>
          </w:tcPr>
          <w:p w14:paraId="3724224C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00448F9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满足1和2时显示“剩余充电时间xx小时xx分钟”</w:t>
            </w:r>
          </w:p>
          <w:p w14:paraId="6145160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满足1和3时显示“未充电”</w:t>
            </w:r>
          </w:p>
          <w:p w14:paraId="326AEEA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满足1和4时显示“充电完成”</w:t>
            </w:r>
          </w:p>
          <w:p w14:paraId="4B5231F1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满足1和5时显示“充电异常”</w:t>
            </w:r>
          </w:p>
        </w:tc>
      </w:tr>
      <w:tr w:rsidR="00CA2C5F" w14:paraId="5E00B0C2" w14:textId="77777777">
        <w:tc>
          <w:tcPr>
            <w:tcW w:w="1526" w:type="dxa"/>
            <w:shd w:val="clear" w:color="auto" w:fill="D9D9D9"/>
            <w:vAlign w:val="center"/>
          </w:tcPr>
          <w:p w14:paraId="221C984D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shd w:val="clear" w:color="auto" w:fill="auto"/>
            <w:vAlign w:val="center"/>
          </w:tcPr>
          <w:p w14:paraId="3E0B9931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文字提示剩余充电时间及相关文字</w:t>
            </w:r>
          </w:p>
        </w:tc>
      </w:tr>
      <w:tr w:rsidR="00CA2C5F" w14:paraId="08C7FA3B" w14:textId="77777777">
        <w:tc>
          <w:tcPr>
            <w:tcW w:w="1526" w:type="dxa"/>
            <w:shd w:val="clear" w:color="auto" w:fill="D9D9D9"/>
            <w:vAlign w:val="center"/>
          </w:tcPr>
          <w:p w14:paraId="5B89F90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5722CF91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D81C198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电池管理系统充电枪插入信号无效；</w:t>
            </w:r>
          </w:p>
          <w:p w14:paraId="25ECCED8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其他无效信号不显示</w:t>
            </w:r>
            <w:proofErr w:type="spellEnd"/>
          </w:p>
        </w:tc>
      </w:tr>
      <w:tr w:rsidR="00CA2C5F" w14:paraId="33080775" w14:textId="77777777">
        <w:tc>
          <w:tcPr>
            <w:tcW w:w="1526" w:type="dxa"/>
            <w:shd w:val="clear" w:color="auto" w:fill="D9D9D9"/>
            <w:vAlign w:val="center"/>
          </w:tcPr>
          <w:p w14:paraId="7AD76107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4F290CA3" w14:textId="77777777" w:rsidR="006660C6" w:rsidRDefault="006660C6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  <w:tbl>
            <w:tblPr>
              <w:tblW w:w="749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1701"/>
              <w:gridCol w:w="709"/>
              <w:gridCol w:w="709"/>
              <w:gridCol w:w="850"/>
              <w:gridCol w:w="2219"/>
            </w:tblGrid>
            <w:tr w:rsidR="006660C6" w14:paraId="5D8375B0" w14:textId="77777777" w:rsidTr="00156B90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142F2E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62BD78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0B828E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9C52E2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248502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0FA6EB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6660C6" w14:paraId="20FDB44E" w14:textId="77777777" w:rsidTr="00156B90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46C592" w14:textId="3D1B25DB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6660C6"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  <w:t>0x0CFFEAF4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162358" w14:textId="320DE17E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电池组工作状态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56AE61" w14:textId="6DB53983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6C76B0" w14:textId="67B794E4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6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~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12014D" w14:textId="075CF738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2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0ms</w:t>
                  </w:r>
                </w:p>
              </w:tc>
              <w:tc>
                <w:tcPr>
                  <w:tcW w:w="2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C99083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高压未启动</w:t>
                  </w:r>
                </w:p>
                <w:p w14:paraId="3FB9B6AD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01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高压输出</w:t>
                  </w:r>
                </w:p>
                <w:p w14:paraId="7B8E6676" w14:textId="52A1D075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充电枪插入</w:t>
                  </w:r>
                </w:p>
              </w:tc>
            </w:tr>
            <w:tr w:rsidR="006660C6" w14:paraId="01B0E4DA" w14:textId="77777777" w:rsidTr="00156B90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DA7F02" w14:textId="67D6BEE9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0x18FFF2F4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476870" w14:textId="3466D905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电池组充电状态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D7E5C23" w14:textId="68A06FA1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A1A78C" w14:textId="6DE75305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A57104" w14:textId="5E68D75B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1000ms</w:t>
                  </w:r>
                </w:p>
              </w:tc>
              <w:tc>
                <w:tcPr>
                  <w:tcW w:w="2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48B886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 0001-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停车充电</w:t>
                  </w:r>
                </w:p>
                <w:p w14:paraId="35DBCA57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 0010-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预留</w:t>
                  </w:r>
                </w:p>
                <w:p w14:paraId="4BEE4764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 0011-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未充电</w:t>
                  </w:r>
                </w:p>
                <w:p w14:paraId="0F35B4BA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 0100-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充电完成</w:t>
                  </w:r>
                </w:p>
                <w:p w14:paraId="1A62FE8B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1111 1110-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异常</w:t>
                  </w:r>
                </w:p>
                <w:p w14:paraId="64ED610C" w14:textId="62CBCC19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1111 1111-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无效</w:t>
                  </w:r>
                </w:p>
              </w:tc>
            </w:tr>
            <w:tr w:rsidR="006660C6" w14:paraId="4A86DC90" w14:textId="77777777" w:rsidTr="00156B90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4AB02E" w14:textId="74D61AE9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18FFF731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55AB54" w14:textId="54D34578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剩余充电时间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B9A8E75" w14:textId="481CEAEE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5-6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57E949" w14:textId="186D7A3D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1-16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9D53A2" w14:textId="3AF73E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100ms</w:t>
                  </w:r>
                </w:p>
              </w:tc>
              <w:tc>
                <w:tcPr>
                  <w:tcW w:w="2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CE4DF3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增益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:1min</w:t>
                  </w:r>
                </w:p>
                <w:p w14:paraId="049E5DF3" w14:textId="55912D01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0-600min</w:t>
                  </w:r>
                </w:p>
              </w:tc>
            </w:tr>
          </w:tbl>
          <w:p w14:paraId="1E87D8E2" w14:textId="77777777" w:rsidR="006660C6" w:rsidRPr="006660C6" w:rsidRDefault="006660C6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  <w:p w14:paraId="095F95F1" w14:textId="77777777" w:rsidR="006660C6" w:rsidRDefault="006660C6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097107BB" w14:textId="77777777">
        <w:tc>
          <w:tcPr>
            <w:tcW w:w="1526" w:type="dxa"/>
            <w:shd w:val="clear" w:color="auto" w:fill="D9D9D9"/>
            <w:vAlign w:val="center"/>
          </w:tcPr>
          <w:p w14:paraId="5612E33A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2DA40C1A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6F11071A" w14:textId="77777777">
        <w:tc>
          <w:tcPr>
            <w:tcW w:w="1526" w:type="dxa"/>
            <w:shd w:val="clear" w:color="auto" w:fill="D9D9D9"/>
            <w:vAlign w:val="center"/>
          </w:tcPr>
          <w:p w14:paraId="504252F2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1B74E8BB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5AD4D9E0" w14:textId="77777777">
        <w:tc>
          <w:tcPr>
            <w:tcW w:w="1526" w:type="dxa"/>
            <w:shd w:val="clear" w:color="auto" w:fill="D9D9D9"/>
            <w:vAlign w:val="center"/>
          </w:tcPr>
          <w:p w14:paraId="7B4A60FC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6F779D2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GB/T 19836-2020</w:t>
            </w:r>
          </w:p>
        </w:tc>
      </w:tr>
      <w:tr w:rsidR="00CA2C5F" w14:paraId="462BF012" w14:textId="77777777">
        <w:tc>
          <w:tcPr>
            <w:tcW w:w="1526" w:type="dxa"/>
            <w:shd w:val="clear" w:color="auto" w:fill="D9D9D9"/>
            <w:vAlign w:val="center"/>
          </w:tcPr>
          <w:p w14:paraId="32B7583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3EBF2645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1EA5B590" w14:textId="77777777" w:rsidR="00CA2C5F" w:rsidRDefault="00B42207">
      <w:pPr>
        <w:pStyle w:val="3"/>
      </w:pPr>
      <w:proofErr w:type="spellStart"/>
      <w:r>
        <w:t>模式显示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0E682F0C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63312AE" w14:textId="77777777" w:rsidR="00CA2C5F" w:rsidRDefault="00B42207">
            <w:pPr>
              <w:spacing w:after="120" w:line="240" w:lineRule="auto"/>
              <w:ind w:firstLine="402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00606DF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显示模式</w:t>
            </w:r>
          </w:p>
        </w:tc>
      </w:tr>
      <w:tr w:rsidR="00CA2C5F" w14:paraId="3F3D1EE2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DE1925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1B6DCAF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仪表接收整车控制器总线信号，液晶屏同一位置显示EV或FCV（EV、FCV互斥）</w:t>
            </w:r>
          </w:p>
        </w:tc>
      </w:tr>
      <w:tr w:rsidR="00CA2C5F" w14:paraId="003806D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D6A0D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2E6132F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1F7A9DD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lastRenderedPageBreak/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E05D13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整车控制器总线信号</w:t>
            </w:r>
          </w:p>
        </w:tc>
      </w:tr>
      <w:tr w:rsidR="00CA2C5F" w14:paraId="452BE78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06B5A7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17A8ACF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6272546A" w14:textId="77777777">
        <w:trPr>
          <w:trHeight w:val="978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5EDBC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222F735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显示EV或FCV</w:t>
            </w:r>
          </w:p>
        </w:tc>
      </w:tr>
      <w:tr w:rsidR="00CA2C5F" w14:paraId="7839AAA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71D4E22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A4B503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5650E3A2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</w:tc>
      </w:tr>
      <w:tr w:rsidR="00CA2C5F" w14:paraId="62D2BC8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754724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DAFFA42" w14:textId="77777777" w:rsidR="00CA2C5F" w:rsidRPr="00B3243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58"/>
              <w:gridCol w:w="1448"/>
              <w:gridCol w:w="701"/>
              <w:gridCol w:w="699"/>
              <w:gridCol w:w="750"/>
              <w:gridCol w:w="2572"/>
            </w:tblGrid>
            <w:tr w:rsidR="00B3243F" w:rsidRPr="00B3243F" w14:paraId="01F23F4F" w14:textId="77777777">
              <w:tc>
                <w:tcPr>
                  <w:tcW w:w="12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209D3A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4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3C9F73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BDCF67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6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CA66FA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DD6661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5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CAD5DBF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B3243F" w:rsidRPr="00B3243F" w14:paraId="39AD95B0" w14:textId="77777777">
              <w:tc>
                <w:tcPr>
                  <w:tcW w:w="12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7361C9" w14:textId="77777777" w:rsidR="00CA2C5F" w:rsidRPr="00B3243F" w:rsidRDefault="00B42207" w:rsidP="00AE44CA">
                  <w:pPr>
                    <w:widowControl w:val="0"/>
                    <w:spacing w:after="0" w:line="240" w:lineRule="auto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B3243F"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  <w:t>18FFF531</w:t>
                  </w:r>
                </w:p>
              </w:tc>
              <w:tc>
                <w:tcPr>
                  <w:tcW w:w="14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7B3CAD" w14:textId="77777777" w:rsidR="00CA2C5F" w:rsidRPr="00B3243F" w:rsidRDefault="00B42207" w:rsidP="00AE44CA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整车模式</w:t>
                  </w:r>
                </w:p>
              </w:tc>
              <w:tc>
                <w:tcPr>
                  <w:tcW w:w="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D3B5D3" w14:textId="77777777" w:rsidR="00CA2C5F" w:rsidRPr="00B3243F" w:rsidRDefault="00B42207" w:rsidP="00AE44CA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6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F35EF6" w14:textId="77777777" w:rsidR="00CA2C5F" w:rsidRPr="00B3243F" w:rsidRDefault="00B42207" w:rsidP="00AE44CA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5-6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78EA7DC" w14:textId="77777777" w:rsidR="00CA2C5F" w:rsidRPr="00B3243F" w:rsidRDefault="00B42207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100ms</w:t>
                  </w:r>
                </w:p>
              </w:tc>
              <w:tc>
                <w:tcPr>
                  <w:tcW w:w="25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CA6802" w14:textId="77777777" w:rsidR="00CA2C5F" w:rsidRPr="00B3243F" w:rsidRDefault="00B42207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proofErr w:type="gramStart"/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纯电模式</w:t>
                  </w:r>
                  <w:proofErr w:type="gramEnd"/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EV</w:t>
                  </w:r>
                </w:p>
                <w:p w14:paraId="1E04DA56" w14:textId="77777777" w:rsidR="00CA2C5F" w:rsidRPr="00B3243F" w:rsidRDefault="00B42207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01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 xml:space="preserve"> </w:t>
                  </w:r>
                  <w:proofErr w:type="gramStart"/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燃电模式</w:t>
                  </w:r>
                  <w:proofErr w:type="gramEnd"/>
                  <w:r w:rsidRPr="00B3243F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FCV</w:t>
                  </w:r>
                </w:p>
                <w:p w14:paraId="3B38E544" w14:textId="77777777" w:rsidR="00CA2C5F" w:rsidRPr="00B3243F" w:rsidRDefault="00B42207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：发动机模式</w:t>
                  </w:r>
                </w:p>
                <w:p w14:paraId="10C03B3F" w14:textId="77777777" w:rsidR="00CA2C5F" w:rsidRPr="00B3243F" w:rsidRDefault="00B42207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11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proofErr w:type="gramStart"/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混动模式</w:t>
                  </w:r>
                  <w:proofErr w:type="gramEnd"/>
                </w:p>
              </w:tc>
            </w:tr>
          </w:tbl>
          <w:p w14:paraId="53544472" w14:textId="77777777" w:rsidR="00CA2C5F" w:rsidRDefault="00CA2C5F">
            <w:pPr>
              <w:spacing w:after="120" w:line="240" w:lineRule="auto"/>
              <w:ind w:firstLine="400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CA2C5F" w14:paraId="45DDC834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967AB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2CEE1D10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1A1FBDA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856411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00CE7A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21C9CFA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BB43D3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125CA2D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708BE78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62F1E9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8B4862A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5A5543E2" w14:textId="77777777" w:rsidR="00EE72B5" w:rsidRDefault="00EE72B5" w:rsidP="00EE72B5"/>
    <w:p w14:paraId="504B9DD5" w14:textId="668CC7DD" w:rsidR="00EE72B5" w:rsidRDefault="00BF4FFD" w:rsidP="00EE72B5">
      <w:pPr>
        <w:pStyle w:val="3"/>
      </w:pPr>
      <w:proofErr w:type="spellStart"/>
      <w:r>
        <w:t>整车</w:t>
      </w:r>
      <w:r w:rsidR="00EE72B5">
        <w:t>状态显示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EE72B5" w14:paraId="4DDC994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FF2DFBF" w14:textId="77777777" w:rsidR="00EE72B5" w:rsidRDefault="00EE72B5" w:rsidP="002563DC">
            <w:pPr>
              <w:spacing w:after="120" w:line="240" w:lineRule="auto"/>
              <w:ind w:firstLine="402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237EADC1" w14:textId="38296C8C" w:rsidR="00EE72B5" w:rsidRDefault="00BF4FFD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整车</w:t>
            </w:r>
            <w:r w:rsidR="00EE72B5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状态显示</w:t>
            </w:r>
          </w:p>
        </w:tc>
      </w:tr>
      <w:tr w:rsidR="00EE72B5" w14:paraId="301F26F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2F05225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88C0EC2" w14:textId="38D70079" w:rsidR="00EE72B5" w:rsidRDefault="00EE72B5" w:rsidP="00174E42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仪表接收整车控制器总线信号，液晶屏显示</w:t>
            </w:r>
            <w:r w:rsidR="00174E4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文字提醒“能量回收”</w:t>
            </w:r>
          </w:p>
        </w:tc>
      </w:tr>
      <w:tr w:rsidR="00EE72B5" w14:paraId="1F2B431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6264FDC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6D27001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21FC257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176F2D58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整车控制器总线信号</w:t>
            </w:r>
          </w:p>
        </w:tc>
      </w:tr>
      <w:tr w:rsidR="00EE72B5" w14:paraId="472D584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BA9E94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76274F2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E72B5" w14:paraId="343B9967" w14:textId="77777777" w:rsidTr="002563DC">
        <w:trPr>
          <w:trHeight w:val="978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A193DC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EB22B80" w14:textId="3372E6C1" w:rsidR="00EE72B5" w:rsidRDefault="00AB6597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文字提醒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“能量回收”</w:t>
            </w:r>
          </w:p>
        </w:tc>
      </w:tr>
      <w:tr w:rsidR="00EE72B5" w14:paraId="32E252F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78DE54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0F63B85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15632AA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</w:tc>
      </w:tr>
      <w:tr w:rsidR="00EE72B5" w14:paraId="25D6EDE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9591D7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808C338" w14:textId="77777777" w:rsidR="00EE72B5" w:rsidRPr="00B3243F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63"/>
              <w:gridCol w:w="1134"/>
              <w:gridCol w:w="708"/>
              <w:gridCol w:w="567"/>
              <w:gridCol w:w="851"/>
              <w:gridCol w:w="2983"/>
            </w:tblGrid>
            <w:tr w:rsidR="00EE72B5" w:rsidRPr="00B3243F" w14:paraId="771205DF" w14:textId="77777777" w:rsidTr="00404FD5">
              <w:tc>
                <w:tcPr>
                  <w:tcW w:w="11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35F437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E6B6A6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F9E1E3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5B844D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EF58B6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2B16AF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EE72B5" w:rsidRPr="00B3243F" w14:paraId="3E2D5626" w14:textId="77777777" w:rsidTr="00404FD5">
              <w:tc>
                <w:tcPr>
                  <w:tcW w:w="11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783519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B3243F"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  <w:t>18FFF531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99C7F0" w14:textId="32AC8D59" w:rsidR="00EE72B5" w:rsidRPr="00B3243F" w:rsidRDefault="004C0E2F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C0E2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整车状态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982372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949D69" w14:textId="1EEEB74F" w:rsidR="00EE72B5" w:rsidRPr="00B3243F" w:rsidRDefault="00BF4FFD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1~4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67AC8C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100ms</w:t>
                  </w:r>
                </w:p>
              </w:tc>
              <w:tc>
                <w:tcPr>
                  <w:tcW w:w="2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96E7C1" w14:textId="77777777" w:rsidR="00BF4FFD" w:rsidRPr="00BF4FFD" w:rsidRDefault="00BF4FFD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</w:t>
                  </w: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：高压未上电；</w:t>
                  </w:r>
                </w:p>
                <w:p w14:paraId="1245AD36" w14:textId="77777777" w:rsidR="00BF4FFD" w:rsidRPr="00BF4FFD" w:rsidRDefault="00BF4FFD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0001:</w:t>
                  </w: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高压已上电，车辆可正常运行</w:t>
                  </w:r>
                </w:p>
                <w:p w14:paraId="627BF1EB" w14:textId="77777777" w:rsidR="00BF4FFD" w:rsidRPr="00BF4FFD" w:rsidRDefault="00BF4FFD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0011:</w:t>
                  </w: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能量回收</w:t>
                  </w:r>
                </w:p>
                <w:p w14:paraId="632283F6" w14:textId="251FABEB" w:rsidR="00EE72B5" w:rsidRPr="00B3243F" w:rsidRDefault="00404FD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其它：不显示</w:t>
                  </w:r>
                </w:p>
              </w:tc>
            </w:tr>
          </w:tbl>
          <w:p w14:paraId="6C4ECB37" w14:textId="77777777" w:rsidR="00EE72B5" w:rsidRDefault="00EE72B5" w:rsidP="002563DC">
            <w:pPr>
              <w:spacing w:after="120" w:line="240" w:lineRule="auto"/>
              <w:ind w:firstLine="400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EE72B5" w14:paraId="3860660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716034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58487F4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E72B5" w14:paraId="3CD0153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379BFF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16863F9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EE72B5" w14:paraId="0EE6D17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5CB671B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lastRenderedPageBreak/>
              <w:t>法规要求</w:t>
            </w:r>
          </w:p>
        </w:tc>
        <w:tc>
          <w:tcPr>
            <w:tcW w:w="7654" w:type="dxa"/>
            <w:vAlign w:val="center"/>
          </w:tcPr>
          <w:p w14:paraId="373F3526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E72B5" w14:paraId="2BA32FC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FD9F56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7D6846D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5DB3A847" w14:textId="77777777" w:rsidR="00EE72B5" w:rsidRPr="00EE72B5" w:rsidRDefault="00EE72B5" w:rsidP="00EE72B5"/>
    <w:p w14:paraId="423EF473" w14:textId="77777777" w:rsidR="00CA2C5F" w:rsidRDefault="00B42207">
      <w:pPr>
        <w:pStyle w:val="2"/>
      </w:pPr>
      <w:proofErr w:type="spellStart"/>
      <w:r>
        <w:t>燃料电池系统显示</w:t>
      </w:r>
      <w:proofErr w:type="spellEnd"/>
    </w:p>
    <w:p w14:paraId="0434ACBC" w14:textId="77777777" w:rsidR="00CA2C5F" w:rsidRDefault="00B42207">
      <w:pPr>
        <w:pStyle w:val="3"/>
      </w:pPr>
      <w:proofErr w:type="gramStart"/>
      <w:r>
        <w:t>燃</w:t>
      </w:r>
      <w:r>
        <w:rPr>
          <w:rFonts w:hint="eastAsia"/>
          <w:lang w:eastAsia="zh-CN"/>
        </w:rPr>
        <w:t>电</w:t>
      </w:r>
      <w:proofErr w:type="spellStart"/>
      <w:r>
        <w:t>系统故障</w:t>
      </w:r>
      <w:proofErr w:type="spellEnd"/>
      <w:proofErr w:type="gramEnd"/>
    </w:p>
    <w:tbl>
      <w:tblPr>
        <w:tblW w:w="9545" w:type="dxa"/>
        <w:tblLayout w:type="fixed"/>
        <w:tblLook w:val="04A0" w:firstRow="1" w:lastRow="0" w:firstColumn="1" w:lastColumn="0" w:noHBand="0" w:noVBand="1"/>
      </w:tblPr>
      <w:tblGrid>
        <w:gridCol w:w="1182"/>
        <w:gridCol w:w="8363"/>
      </w:tblGrid>
      <w:tr w:rsidR="00CA2C5F" w14:paraId="4A2C68E3" w14:textId="77777777">
        <w:trPr>
          <w:trHeight w:val="469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3D34A5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63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D6CAB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燃电系统故障</w:t>
            </w:r>
            <w:proofErr w:type="gramEnd"/>
          </w:p>
        </w:tc>
      </w:tr>
      <w:tr w:rsidR="00CA2C5F" w14:paraId="143ABE50" w14:textId="77777777">
        <w:trPr>
          <w:trHeight w:val="391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4C0971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714A4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仪表接收FCU发的总线信号，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点亮燃电系统故障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指示灯。</w:t>
            </w:r>
          </w:p>
        </w:tc>
      </w:tr>
      <w:tr w:rsidR="00CA2C5F" w14:paraId="08F8F286" w14:textId="77777777">
        <w:trPr>
          <w:trHeight w:val="834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CA3D1F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BAAE79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BC42535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ED44682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收到燃电系统故障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，单个1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8FECAF5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多个故障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8EBFFF5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、1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8ECFFF5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。详见故障清单。</w:t>
            </w:r>
          </w:p>
          <w:p w14:paraId="70A1C469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点亮燃电系统故障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指示</w:t>
            </w:r>
          </w:p>
        </w:tc>
      </w:tr>
      <w:tr w:rsidR="00CA2C5F" w14:paraId="23CF8B38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17CB44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1BF695" w14:textId="77777777" w:rsidR="00CA2C5F" w:rsidRDefault="00CA2C5F">
            <w:pPr>
              <w:spacing w:after="0"/>
              <w:rPr>
                <w:sz w:val="20"/>
                <w:szCs w:val="20"/>
                <w:lang w:eastAsia="zh-CN"/>
              </w:rPr>
            </w:pPr>
          </w:p>
        </w:tc>
      </w:tr>
      <w:tr w:rsidR="00CA2C5F" w14:paraId="2422766D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C1CBC0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6767B0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0B01957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0DDA43B6" wp14:editId="09645BFC">
                  <wp:extent cx="359410" cy="359410"/>
                  <wp:effectExtent l="0" t="0" r="0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6D0D25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34EE4E6B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926021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2C46E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7A85453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FB7B02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仪表未不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到燃电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系统故障</w:t>
            </w:r>
          </w:p>
        </w:tc>
      </w:tr>
      <w:tr w:rsidR="00CA2C5F" w14:paraId="1D0C0CEE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5432ED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332B2C" w14:textId="77A2F620" w:rsidR="00CA2C5F" w:rsidRPr="005820C8" w:rsidRDefault="005820C8">
            <w:pPr>
              <w:spacing w:after="0"/>
              <w:rPr>
                <w:sz w:val="20"/>
              </w:rPr>
            </w:pPr>
            <w:r>
              <w:rPr>
                <w:rFonts w:hint="eastAsia"/>
                <w:sz w:val="20"/>
                <w:lang w:eastAsia="zh-CN"/>
              </w:rPr>
              <w:t>DM</w:t>
            </w:r>
            <w:r>
              <w:rPr>
                <w:sz w:val="20"/>
              </w:rPr>
              <w:t>1</w:t>
            </w:r>
            <w:r w:rsidR="005E4A0F">
              <w:rPr>
                <w:rFonts w:hint="eastAsia"/>
                <w:sz w:val="20"/>
                <w:lang w:eastAsia="zh-CN"/>
              </w:rPr>
              <w:t>-</w:t>
            </w:r>
            <w:r w:rsidR="005E4A0F">
              <w:rPr>
                <w:sz w:val="20"/>
              </w:rPr>
              <w:t>F5</w:t>
            </w:r>
            <w:proofErr w:type="spellStart"/>
            <w:r>
              <w:rPr>
                <w:sz w:val="20"/>
              </w:rPr>
              <w:t>故障</w:t>
            </w:r>
            <w:proofErr w:type="spellEnd"/>
          </w:p>
        </w:tc>
      </w:tr>
      <w:tr w:rsidR="00CA2C5F" w14:paraId="6AF71D40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258C70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D9073A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252A10A5" w14:textId="77777777" w:rsidR="00CA2C5F" w:rsidRDefault="00CA2C5F"/>
    <w:p w14:paraId="1DDA9210" w14:textId="449FB144" w:rsidR="005820C8" w:rsidRDefault="005820C8" w:rsidP="005820C8">
      <w:pPr>
        <w:pStyle w:val="3"/>
      </w:pPr>
      <w:proofErr w:type="spellStart"/>
      <w:r>
        <w:t>氢气</w:t>
      </w:r>
      <w:proofErr w:type="spellEnd"/>
      <w:r>
        <w:t>SOC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5820C8" w14:paraId="789B1BC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222E60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6B5A0C69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氢气SOC</w:t>
            </w:r>
          </w:p>
        </w:tc>
      </w:tr>
      <w:tr w:rsidR="005820C8" w14:paraId="1F94F08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861A21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0A546AB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仪表接收燃料电池的总线信号，柱状+数字显示氢气SOC</w:t>
            </w:r>
          </w:p>
        </w:tc>
      </w:tr>
      <w:tr w:rsidR="005820C8" w14:paraId="514D272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DB4B4C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0AE47290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90BAA84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4F999099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氢气剩余质量SOC百分比</w:t>
            </w:r>
          </w:p>
        </w:tc>
      </w:tr>
      <w:tr w:rsidR="005820C8" w14:paraId="3998DB4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7E400C0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20FD89B6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7183B23A" w14:textId="77777777" w:rsidTr="002563DC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8218D5C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A38D657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38E281C3" wp14:editId="6498DAD9">
                  <wp:extent cx="1016000" cy="377825"/>
                  <wp:effectExtent l="0" t="0" r="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707" cy="383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0C8" w14:paraId="2FABD62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4594731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00D00D6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DE5EA03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84F2785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5820C8" w14:paraId="43470AE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E43A940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4C0EB98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0"/>
              <w:gridCol w:w="1998"/>
              <w:gridCol w:w="685"/>
              <w:gridCol w:w="546"/>
              <w:gridCol w:w="813"/>
              <w:gridCol w:w="2086"/>
            </w:tblGrid>
            <w:tr w:rsidR="00DD22A5" w:rsidRPr="00DD22A5" w14:paraId="0A5B83BD" w14:textId="77777777" w:rsidTr="002563DC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81AFD0F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6B164B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6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432007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306BDC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8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A69D0E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0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E3FC87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DD22A5" w:rsidRPr="00DD22A5" w14:paraId="1194AB23" w14:textId="77777777" w:rsidTr="002563DC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D9A214" w14:textId="77777777" w:rsidR="005820C8" w:rsidRPr="00DD22A5" w:rsidRDefault="005820C8" w:rsidP="002563DC">
                  <w:r w:rsidRPr="00DD22A5">
                    <w:t>0x18FFA</w:t>
                  </w:r>
                  <w:r w:rsidRPr="00DD22A5">
                    <w:rPr>
                      <w:rFonts w:hint="eastAsia"/>
                      <w:lang w:eastAsia="zh-CN"/>
                    </w:rPr>
                    <w:t>1</w:t>
                  </w:r>
                  <w:r w:rsidRPr="00DD22A5">
                    <w:t>F6</w:t>
                  </w:r>
                </w:p>
              </w:tc>
              <w:tc>
                <w:tcPr>
                  <w:tcW w:w="1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2BD0D9" w14:textId="77777777" w:rsidR="005820C8" w:rsidRPr="00DD22A5" w:rsidRDefault="005820C8" w:rsidP="002563DC">
                  <w:pPr>
                    <w:rPr>
                      <w:lang w:eastAsia="zh-CN"/>
                    </w:rPr>
                  </w:pPr>
                  <w:r w:rsidRPr="00DD22A5">
                    <w:rPr>
                      <w:rFonts w:hint="eastAsia"/>
                      <w:lang w:eastAsia="zh-CN"/>
                    </w:rPr>
                    <w:t>氢气剩余质量</w:t>
                  </w:r>
                  <w:r w:rsidRPr="00DD22A5">
                    <w:rPr>
                      <w:rFonts w:hint="eastAsia"/>
                      <w:lang w:eastAsia="zh-CN"/>
                    </w:rPr>
                    <w:t>SOC</w:t>
                  </w:r>
                  <w:r w:rsidRPr="00DD22A5">
                    <w:rPr>
                      <w:rFonts w:hint="eastAsia"/>
                      <w:lang w:eastAsia="zh-CN"/>
                    </w:rPr>
                    <w:t>百分比</w:t>
                  </w:r>
                </w:p>
              </w:tc>
              <w:tc>
                <w:tcPr>
                  <w:tcW w:w="6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F81123" w14:textId="77777777" w:rsidR="005820C8" w:rsidRPr="00DD22A5" w:rsidRDefault="005820C8" w:rsidP="002563DC">
                  <w:r w:rsidRPr="00DD22A5"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5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B652BE" w14:textId="77777777" w:rsidR="005820C8" w:rsidRPr="00DD22A5" w:rsidRDefault="005820C8" w:rsidP="002563DC">
                  <w:r w:rsidRPr="00DD22A5">
                    <w:rPr>
                      <w:rFonts w:hint="eastAsia"/>
                    </w:rPr>
                    <w:t>1-8</w:t>
                  </w:r>
                </w:p>
              </w:tc>
              <w:tc>
                <w:tcPr>
                  <w:tcW w:w="8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91137E" w14:textId="77777777" w:rsidR="005820C8" w:rsidRPr="00DD22A5" w:rsidRDefault="005820C8" w:rsidP="002563DC">
                  <w:r w:rsidRPr="00DD22A5">
                    <w:rPr>
                      <w:rFonts w:hint="eastAsia"/>
                    </w:rPr>
                    <w:t xml:space="preserve">100ms </w:t>
                  </w:r>
                </w:p>
              </w:tc>
              <w:tc>
                <w:tcPr>
                  <w:tcW w:w="20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311C73" w14:textId="74B12FA2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Scale:1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%</w:t>
                  </w:r>
                </w:p>
                <w:p w14:paraId="281D56BF" w14:textId="77777777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offset:0 </w:t>
                  </w:r>
                </w:p>
                <w:p w14:paraId="36A5CC20" w14:textId="4F357B9B" w:rsidR="005820C8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Data range:0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~</w:t>
                  </w: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150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%</w:t>
                  </w:r>
                </w:p>
              </w:tc>
            </w:tr>
          </w:tbl>
          <w:p w14:paraId="0F762A72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5820C8" w14:paraId="50FE920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7799E81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2FC26DE4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4F10588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135EED6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1D187A16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5820C8" w14:paraId="1D12060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206E1C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142CFDD1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4B930B7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77D2E5A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7868124D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632C6318" w14:textId="77777777" w:rsidR="005820C8" w:rsidRDefault="005820C8" w:rsidP="005820C8"/>
    <w:p w14:paraId="1A0EF0D2" w14:textId="163AA42E" w:rsidR="009B6C5E" w:rsidRDefault="009B6C5E" w:rsidP="009B6C5E">
      <w:pPr>
        <w:pStyle w:val="3"/>
      </w:pPr>
      <w:proofErr w:type="spellStart"/>
      <w:r>
        <w:t>储氢系统状态显示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9B6C5E" w14:paraId="0B30170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A396F78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8763DDD" w14:textId="555DFE5E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储氢系统状态显示</w:t>
            </w:r>
          </w:p>
        </w:tc>
      </w:tr>
      <w:tr w:rsidR="009B6C5E" w14:paraId="382095D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EF8BC1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6D157C2" w14:textId="4A9C0945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</w:t>
            </w:r>
            <w:r w:rsidR="009965B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储</w:t>
            </w:r>
            <w:proofErr w:type="gramStart"/>
            <w:r w:rsidR="009965B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氢系统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总线信号，</w:t>
            </w:r>
            <w:r w:rsidR="009965B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显示压力和温度信息。</w:t>
            </w:r>
          </w:p>
        </w:tc>
      </w:tr>
      <w:tr w:rsidR="009B6C5E" w14:paraId="1E656AD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21A702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0710D744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C1EEF85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9D7946A" w14:textId="1C8C08E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 w:rsidR="00E4789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收到储氢系统相关报文。</w:t>
            </w:r>
          </w:p>
        </w:tc>
      </w:tr>
      <w:tr w:rsidR="009B6C5E" w14:paraId="7D3B5B2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C0AD1F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01BE5123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9B6C5E" w14:paraId="3D73CCC7" w14:textId="77777777" w:rsidTr="002563DC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9247375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366E3854" w14:textId="3375D9E8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9B6C5E" w14:paraId="411AB0B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83B51A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3DC772DF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78EB958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96920C3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9B6C5E" w14:paraId="481BC0F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FAD23F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C608C56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0"/>
              <w:gridCol w:w="1564"/>
              <w:gridCol w:w="708"/>
              <w:gridCol w:w="567"/>
              <w:gridCol w:w="851"/>
              <w:gridCol w:w="2438"/>
            </w:tblGrid>
            <w:tr w:rsidR="00E47890" w:rsidRPr="00DD22A5" w14:paraId="70466476" w14:textId="77777777" w:rsidTr="00B47A11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53E010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5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C78A25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0BA075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177B5F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E4E7AA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986424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E47890" w:rsidRPr="00DD22A5" w14:paraId="78F4BC83" w14:textId="77777777" w:rsidTr="00B47A11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88E339" w14:textId="5FF4018E" w:rsidR="00E47890" w:rsidRPr="00DD22A5" w:rsidRDefault="00E47890" w:rsidP="00E47890">
                  <w:r w:rsidRPr="00E47890">
                    <w:t>0x18FFA2F6</w:t>
                  </w:r>
                </w:p>
              </w:tc>
              <w:tc>
                <w:tcPr>
                  <w:tcW w:w="15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81F253" w14:textId="7B0689CB" w:rsidR="00E47890" w:rsidRPr="00E47890" w:rsidRDefault="00E47890" w:rsidP="00E47890">
                  <w:pPr>
                    <w:pStyle w:val="Default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氢气最高压力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3A3437" w14:textId="00166851" w:rsidR="00E47890" w:rsidRPr="00DD22A5" w:rsidRDefault="00E47890" w:rsidP="00E47890">
                  <w:r>
                    <w:t>1~2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F2088E" w14:textId="71330C15" w:rsidR="00E47890" w:rsidRPr="00DD22A5" w:rsidRDefault="00E47890" w:rsidP="00E47890">
                  <w:r>
                    <w:t>A</w:t>
                  </w:r>
                  <w:r>
                    <w:rPr>
                      <w:rFonts w:hint="eastAsia"/>
                    </w:rPr>
                    <w:t>ll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3F22F9" w14:textId="59A103C0" w:rsidR="00E47890" w:rsidRPr="00DD22A5" w:rsidRDefault="00E47890" w:rsidP="00E47890">
                  <w:r>
                    <w:t>5</w:t>
                  </w:r>
                  <w:r w:rsidRPr="00DD22A5">
                    <w:rPr>
                      <w:rFonts w:hint="eastAsia"/>
                    </w:rPr>
                    <w:t xml:space="preserve">00ms </w:t>
                  </w:r>
                </w:p>
              </w:tc>
              <w:tc>
                <w:tcPr>
                  <w:tcW w:w="2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2DA02C" w14:textId="621497F2" w:rsidR="00E47890" w:rsidRPr="00DD22A5" w:rsidRDefault="00E3573B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Scale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E47890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0.1MPa</w:t>
                  </w:r>
                </w:p>
                <w:p w14:paraId="3666792C" w14:textId="718D6CBA" w:rsidR="00E47890" w:rsidRPr="00DD22A5" w:rsidRDefault="00E3573B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Offset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E47890"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0 </w:t>
                  </w:r>
                </w:p>
                <w:p w14:paraId="144367E0" w14:textId="2D22E0DA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Data </w:t>
                  </w:r>
                  <w:proofErr w:type="gramStart"/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range:</w:t>
                  </w:r>
                  <w:r w:rsidR="00E3573B">
                    <w:t>：</w:t>
                  </w:r>
                  <w:proofErr w:type="gramEnd"/>
                  <w:r w:rsidRPr="00E47890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0~1000</w:t>
                  </w:r>
                </w:p>
              </w:tc>
            </w:tr>
            <w:tr w:rsidR="00B47A11" w:rsidRPr="00DD22A5" w14:paraId="2A4CDDAC" w14:textId="77777777" w:rsidTr="00B47A11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B5816B" w14:textId="6D949C9A" w:rsidR="00B47A11" w:rsidRPr="00E47890" w:rsidRDefault="00B47A11" w:rsidP="00B47A11">
                  <w:r w:rsidRPr="00B47A11">
                    <w:t>0x18FFA3F6</w:t>
                  </w:r>
                </w:p>
              </w:tc>
              <w:tc>
                <w:tcPr>
                  <w:tcW w:w="15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32D1FF" w14:textId="7D17EED7" w:rsidR="00B47A11" w:rsidRDefault="00B47A11" w:rsidP="00B47A11">
                  <w:pPr>
                    <w:pStyle w:val="Default"/>
                    <w:rPr>
                      <w:sz w:val="21"/>
                      <w:szCs w:val="21"/>
                    </w:rPr>
                  </w:pPr>
                  <w:r w:rsidRPr="00B47A11">
                    <w:rPr>
                      <w:rFonts w:hint="eastAsia"/>
                      <w:sz w:val="21"/>
                      <w:szCs w:val="21"/>
                    </w:rPr>
                    <w:t>氢气系统最高温度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AEDB3C" w14:textId="7AE861A3" w:rsidR="00B47A11" w:rsidRDefault="00B47A11" w:rsidP="00B47A11">
                  <w:r>
                    <w:t>1~2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1D5E17" w14:textId="3FF699EF" w:rsidR="00B47A11" w:rsidRDefault="00B47A11" w:rsidP="00B47A11">
                  <w:r>
                    <w:t>A</w:t>
                  </w:r>
                  <w:r>
                    <w:rPr>
                      <w:rFonts w:hint="eastAsia"/>
                    </w:rPr>
                    <w:t>ll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AF9BA1" w14:textId="22A639D0" w:rsidR="00B47A11" w:rsidRDefault="00B47A11" w:rsidP="00B47A11">
                  <w:r>
                    <w:t>5</w:t>
                  </w:r>
                  <w:r w:rsidRPr="00DD22A5">
                    <w:rPr>
                      <w:rFonts w:hint="eastAsia"/>
                    </w:rPr>
                    <w:t>00ms</w:t>
                  </w:r>
                </w:p>
              </w:tc>
              <w:tc>
                <w:tcPr>
                  <w:tcW w:w="2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23E0DE" w14:textId="315AE718" w:rsidR="00B47A11" w:rsidRPr="00DD22A5" w:rsidRDefault="00B47A11" w:rsidP="00B47A1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Scale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0.1℃</w:t>
                  </w:r>
                </w:p>
                <w:p w14:paraId="56765AD2" w14:textId="5EBE600D" w:rsidR="00B47A11" w:rsidRPr="00DD22A5" w:rsidRDefault="00B47A11" w:rsidP="00B47A1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Offset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-40</w:t>
                  </w:r>
                </w:p>
                <w:p w14:paraId="4BF25251" w14:textId="4F448BFB" w:rsidR="00B47A11" w:rsidRDefault="00B47A11" w:rsidP="00B47A1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Data </w:t>
                  </w:r>
                  <w:proofErr w:type="gramStart"/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range:</w:t>
                  </w:r>
                  <w:r>
                    <w:t>：</w:t>
                  </w:r>
                  <w:proofErr w:type="gramEnd"/>
                  <w:r w:rsidRPr="00B47A11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-40~2400</w:t>
                  </w:r>
                </w:p>
              </w:tc>
            </w:tr>
          </w:tbl>
          <w:p w14:paraId="5A9603C7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9B6C5E" w14:paraId="7C8B856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BC664C6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514DDBE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9B6C5E" w14:paraId="4C6AB1D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F88E5C2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11E2FF59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9B6C5E" w14:paraId="2ADA513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34EA35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D09C513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9B6C5E" w14:paraId="2EE5CCB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6B0A7F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97E573E" w14:textId="0CD24DFD" w:rsidR="009B6C5E" w:rsidRDefault="00E4789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任务来源</w:t>
            </w:r>
            <w:r w:rsidRPr="00E47890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DM21082515</w:t>
            </w:r>
          </w:p>
        </w:tc>
      </w:tr>
    </w:tbl>
    <w:p w14:paraId="3381EA86" w14:textId="77777777" w:rsidR="009B6C5E" w:rsidRDefault="009B6C5E" w:rsidP="005820C8"/>
    <w:p w14:paraId="3C5A715C" w14:textId="42E6A048" w:rsidR="00CA2C5F" w:rsidRDefault="006F57B1">
      <w:pPr>
        <w:pStyle w:val="3"/>
        <w:rPr>
          <w:lang w:eastAsia="zh-CN"/>
        </w:rPr>
      </w:pPr>
      <w:r>
        <w:rPr>
          <w:rFonts w:hint="eastAsia"/>
          <w:lang w:eastAsia="zh-CN"/>
        </w:rPr>
        <w:lastRenderedPageBreak/>
        <w:t>氢气</w:t>
      </w:r>
      <w:r>
        <w:rPr>
          <w:rFonts w:hint="eastAsia"/>
          <w:lang w:eastAsia="zh-CN"/>
        </w:rPr>
        <w:t>SOC</w:t>
      </w:r>
      <w:r>
        <w:rPr>
          <w:rFonts w:hint="eastAsia"/>
          <w:lang w:eastAsia="zh-CN"/>
        </w:rPr>
        <w:t>低</w:t>
      </w:r>
      <w:r>
        <w:rPr>
          <w:lang w:eastAsia="zh-CN"/>
        </w:rPr>
        <w:t>提醒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3E4094C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4BB9FA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CE7A8B8" w14:textId="6D15A9D2" w:rsidR="00CA2C5F" w:rsidRDefault="006F57B1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氢气SOC</w:t>
            </w:r>
            <w:r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  <w:t>低提醒</w:t>
            </w:r>
          </w:p>
        </w:tc>
      </w:tr>
      <w:tr w:rsidR="00CA2C5F" w14:paraId="4C6B51C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9777E5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23DF667B" w14:textId="5CADFFFD" w:rsidR="00CA2C5F" w:rsidRDefault="006F57B1" w:rsidP="006F57B1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仪表接收燃料电池的总线信号，氢气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SOC</w:t>
            </w:r>
            <w:r w:rsidR="00B42207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过低点亮加氢报警故障指示灯。</w:t>
            </w:r>
          </w:p>
        </w:tc>
      </w:tr>
      <w:tr w:rsidR="00CA2C5F" w14:paraId="742EFFF3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2E0C8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DA25AFA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888DF71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DD7DE4D" w14:textId="770D2B9C" w:rsidR="001369CE" w:rsidRDefault="00B42207">
            <w:pPr>
              <w:spacing w:after="120" w:line="240" w:lineRule="auto"/>
              <w:jc w:val="both"/>
              <w:rPr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 w:rsidR="001369CE">
              <w:rPr>
                <w:rFonts w:hint="eastAsia"/>
                <w:lang w:eastAsia="zh-CN"/>
              </w:rPr>
              <w:t>显示状态</w:t>
            </w:r>
          </w:p>
          <w:p w14:paraId="04893A1C" w14:textId="181B77A5" w:rsidR="00C369B0" w:rsidRDefault="00C369B0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氢气剩余量低于20%，</w:t>
            </w:r>
            <w:r w:rsidR="001369C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氢气SOC图形</w:t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由绿色变为红色；</w:t>
            </w:r>
          </w:p>
          <w:p w14:paraId="032A0E74" w14:textId="114E150C" w:rsidR="00C369B0" w:rsidRDefault="00C369B0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氢气剩余量低于15%，仪表显示加氢图标</w:t>
            </w:r>
            <w:r w:rsidR="009C6F71" w:rsidRPr="00B55103">
              <w:rPr>
                <w:rFonts w:asciiTheme="minorEastAsia" w:hAnsiTheme="minorEastAsia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7B8A2FAB" wp14:editId="7F53A9CE">
                  <wp:extent cx="244827" cy="226407"/>
                  <wp:effectExtent l="0" t="0" r="0" b="0"/>
                  <wp:docPr id="51" name="图片 51" descr="C:\Users\LIUXIA~1\AppData\Local\Temp\1634778087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IUXIA~1\AppData\Local\Temp\1634778087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515" cy="240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+</w:t>
            </w:r>
            <w:r w:rsidR="001369C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氢气SOC图形</w:t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由绿色变为红色；</w:t>
            </w:r>
          </w:p>
          <w:p w14:paraId="35F0DBDA" w14:textId="0AD89DEE" w:rsidR="00405371" w:rsidRDefault="00C369B0" w:rsidP="00405371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氢气剩余量低于1</w:t>
            </w:r>
            <w:r w:rsidR="00405371">
              <w:rPr>
                <w:rFonts w:asciiTheme="minorEastAsia" w:hAnsiTheme="minorEastAsia"/>
                <w:sz w:val="20"/>
                <w:szCs w:val="20"/>
                <w:lang w:eastAsia="zh-CN"/>
              </w:rPr>
              <w:t>3</w:t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%，仪表显示加氢图标</w:t>
            </w:r>
            <w:r w:rsidR="009C6F71" w:rsidRPr="00B55103">
              <w:rPr>
                <w:rFonts w:asciiTheme="minorEastAsia" w:hAnsiTheme="minorEastAsia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4578AA57" wp14:editId="412BAC7D">
                  <wp:extent cx="244827" cy="226407"/>
                  <wp:effectExtent l="0" t="0" r="0" b="0"/>
                  <wp:docPr id="52" name="图片 52" descr="C:\Users\LIUXIA~1\AppData\Local\Temp\1634778087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IUXIA~1\AppData\Local\Temp\1634778087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515" cy="240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+</w:t>
            </w:r>
            <w:r w:rsidR="001369C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氢气SOC图形</w:t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由绿色变为红色+红色字体“氢气剩余量低，请加氢”,同时不再显示剩余量值，显示“--%(H2)”</w:t>
            </w:r>
          </w:p>
        </w:tc>
      </w:tr>
      <w:tr w:rsidR="00CA2C5F" w14:paraId="5E4C712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A1E119A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E961264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6177B7F8" w14:textId="77777777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9EA616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2256728F" w14:textId="1A4287A5" w:rsidR="00CA2C5F" w:rsidRDefault="00B42207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报警灯</w:t>
            </w:r>
            <w:r w:rsidR="009C6F71" w:rsidRPr="00B55103">
              <w:rPr>
                <w:rFonts w:asciiTheme="minorEastAsia" w:hAnsiTheme="minorEastAsia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62277F1A" wp14:editId="055A8CA7">
                  <wp:extent cx="244827" cy="226407"/>
                  <wp:effectExtent l="0" t="0" r="0" b="0"/>
                  <wp:docPr id="53" name="图片 53" descr="C:\Users\LIUXIA~1\AppData\Local\Temp\1634778087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IUXIA~1\AppData\Local\Temp\1634778087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515" cy="240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75A63F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643BED2F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8D9935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DF54551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5712BCA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01A9A56D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氢气剩余质量SOC百分比大于20%</w:t>
            </w:r>
          </w:p>
        </w:tc>
      </w:tr>
      <w:tr w:rsidR="00CA2C5F" w14:paraId="22A2A09E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A0712D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C69D310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2023"/>
              <w:gridCol w:w="709"/>
              <w:gridCol w:w="570"/>
              <w:gridCol w:w="750"/>
              <w:gridCol w:w="2110"/>
            </w:tblGrid>
            <w:tr w:rsidR="00DD22A5" w:rsidRPr="00DD22A5" w14:paraId="08A4AF6C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D2DF4E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20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ECDB304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5967B6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EC80FF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1D5BE1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1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5A84C8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DD22A5" w:rsidRPr="00DD22A5" w14:paraId="0BE6F7FC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EA7E04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DD22A5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0x18FFA1F</w:t>
                  </w:r>
                  <w:r w:rsidRPr="00DD22A5">
                    <w:rPr>
                      <w:rFonts w:ascii="宋体" w:eastAsia="宋体" w:hAnsi="宋体" w:cs="宋体" w:hint="eastAsia"/>
                      <w:sz w:val="21"/>
                      <w:szCs w:val="24"/>
                      <w:lang w:val="en-US" w:eastAsia="zh-CN"/>
                    </w:rPr>
                    <w:t>6</w:t>
                  </w:r>
                </w:p>
              </w:tc>
              <w:tc>
                <w:tcPr>
                  <w:tcW w:w="20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F12BF5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氢气剩余质量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SOC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百分比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301AEF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2</w:t>
                  </w:r>
                </w:p>
              </w:tc>
              <w:tc>
                <w:tcPr>
                  <w:tcW w:w="5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864739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672E0D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00ms </w:t>
                  </w:r>
                </w:p>
              </w:tc>
              <w:tc>
                <w:tcPr>
                  <w:tcW w:w="21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B6CDD1" w14:textId="77777777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Scale:1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%</w:t>
                  </w:r>
                </w:p>
                <w:p w14:paraId="440278DB" w14:textId="77777777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offset:0 </w:t>
                  </w:r>
                </w:p>
                <w:p w14:paraId="3C5E621E" w14:textId="2DE350A9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Data range:0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~</w:t>
                  </w: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150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%</w:t>
                  </w:r>
                </w:p>
              </w:tc>
            </w:tr>
          </w:tbl>
          <w:p w14:paraId="36C44548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CA2C5F" w14:paraId="41D9C56E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3F88F7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01A569D5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38EC875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A77D78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293BDFE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5CD4935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114582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2A486CF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00CC1DD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24FF7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0686A8B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31A124DC" w14:textId="77777777" w:rsidR="00CA2C5F" w:rsidRDefault="00CA2C5F">
      <w:pPr>
        <w:rPr>
          <w:lang w:eastAsia="zh-CN"/>
        </w:rPr>
      </w:pPr>
    </w:p>
    <w:p w14:paraId="0E0FD368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val="en-US" w:eastAsia="zh-CN"/>
        </w:rPr>
        <w:t>H2</w:t>
      </w:r>
      <w:r>
        <w:rPr>
          <w:rFonts w:hint="eastAsia"/>
          <w:lang w:val="en-US" w:eastAsia="zh-CN"/>
        </w:rPr>
        <w:t>泄露报警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02E5CCF4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02E06B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0C3CEEA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H2泄露报警</w:t>
            </w:r>
          </w:p>
        </w:tc>
      </w:tr>
      <w:tr w:rsidR="00CA2C5F" w14:paraId="0DF66C8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4F451A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BED6988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仪表接收燃料电池的总线信号，氢量发生泄漏时点亮H2泄露报警指示灯加蜂鸣报警。</w:t>
            </w:r>
          </w:p>
        </w:tc>
      </w:tr>
      <w:tr w:rsidR="00CA2C5F" w14:paraId="0B17075C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AE8D6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6074574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6A451FF9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8E883D9" w14:textId="16B0A9B1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氢气浓度大于</w:t>
            </w:r>
            <w:r w:rsidR="00B72FF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等于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6000ppm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02F2C1B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81FAB7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E7BEAFD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6B9D0AD1" w14:textId="77777777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FDEF6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7654" w:type="dxa"/>
            <w:vAlign w:val="center"/>
          </w:tcPr>
          <w:p w14:paraId="69D63A87" w14:textId="77777777" w:rsidR="00CA2C5F" w:rsidRDefault="00B42207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报警灯</w:t>
            </w:r>
            <w:r>
              <w:rPr>
                <w:rFonts w:ascii="Times New Roman" w:eastAsia="宋体" w:hAnsi="Times New Roman" w:cs="Times New Roman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1671EB81" wp14:editId="2B647E92">
                  <wp:extent cx="396240" cy="384175"/>
                  <wp:effectExtent l="0" t="0" r="0" b="0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84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A90446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6399D98A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2B4E73F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7117FDFA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4077527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CA3665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氢气浓度小于6000ppm</w:t>
            </w:r>
          </w:p>
        </w:tc>
      </w:tr>
      <w:tr w:rsidR="00CA2C5F" w14:paraId="151E715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3B7D5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5445643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596"/>
              <w:gridCol w:w="708"/>
              <w:gridCol w:w="709"/>
              <w:gridCol w:w="994"/>
              <w:gridCol w:w="2153"/>
            </w:tblGrid>
            <w:tr w:rsidR="00CA2C5F" w14:paraId="3CB3F19E" w14:textId="77777777" w:rsidTr="00B72FF5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AE1225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FAEC0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3ED463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66CB1B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8AAF6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1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79335A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CA2C5F" w14:paraId="0AEAD076" w14:textId="77777777" w:rsidTr="00B72FF5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48FFC8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color w:val="FF0000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eastAsia="宋体" w:hAnsi="宋体" w:cs="宋体"/>
                      <w:color w:val="FF0000"/>
                      <w:sz w:val="21"/>
                      <w:szCs w:val="24"/>
                      <w:lang w:val="en-US" w:eastAsia="zh-CN"/>
                    </w:rPr>
                    <w:t>0x18FFA5F</w:t>
                  </w:r>
                  <w:r>
                    <w:rPr>
                      <w:rFonts w:ascii="宋体" w:eastAsia="宋体" w:hAnsi="宋体" w:cs="宋体" w:hint="eastAsia"/>
                      <w:color w:val="FF0000"/>
                      <w:sz w:val="21"/>
                      <w:szCs w:val="24"/>
                      <w:lang w:val="en-US" w:eastAsia="zh-CN"/>
                    </w:rPr>
                    <w:t>6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897D24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氢气最高浓度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928D9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1-2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4FC170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BCB3C4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100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ms </w:t>
                  </w:r>
                </w:p>
              </w:tc>
              <w:tc>
                <w:tcPr>
                  <w:tcW w:w="21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493B05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Scale:1mg/kg/bit</w:t>
                  </w:r>
                </w:p>
                <w:p w14:paraId="236A2056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offset:0 </w:t>
                  </w:r>
                </w:p>
                <w:p w14:paraId="39673DD6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Data range: 0 to 60000 mg/kg</w:t>
                  </w:r>
                </w:p>
                <w:p w14:paraId="48BC163B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0XFFFE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表示异常</w:t>
                  </w:r>
                </w:p>
                <w:p w14:paraId="72ADA6F4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0XFFFF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表示无效</w:t>
                  </w:r>
                </w:p>
              </w:tc>
            </w:tr>
          </w:tbl>
          <w:p w14:paraId="6D4BEF0B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CA2C5F" w14:paraId="59BE601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EE98E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B6DAE24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2F0F03E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77910F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7A8DDAC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798C727F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E154EEA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2816856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784B4A7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11686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2DDF6A0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7B74981C" w14:textId="77777777" w:rsidR="00CA2C5F" w:rsidRDefault="00CA2C5F">
      <w:pPr>
        <w:rPr>
          <w:lang w:eastAsia="zh-CN"/>
        </w:rPr>
      </w:pPr>
    </w:p>
    <w:p w14:paraId="752FA7B2" w14:textId="77777777" w:rsidR="00CA2C5F" w:rsidRDefault="00B42207">
      <w:pPr>
        <w:pStyle w:val="3"/>
      </w:pPr>
      <w:proofErr w:type="spellStart"/>
      <w:r>
        <w:t>吹扫状态显示</w:t>
      </w:r>
      <w:proofErr w:type="spellEnd"/>
    </w:p>
    <w:tbl>
      <w:tblPr>
        <w:tblStyle w:val="af2"/>
        <w:tblW w:w="9360" w:type="dxa"/>
        <w:tblLayout w:type="fixed"/>
        <w:tblLook w:val="04A0" w:firstRow="1" w:lastRow="0" w:firstColumn="1" w:lastColumn="0" w:noHBand="0" w:noVBand="1"/>
      </w:tblPr>
      <w:tblGrid>
        <w:gridCol w:w="1526"/>
        <w:gridCol w:w="7834"/>
      </w:tblGrid>
      <w:tr w:rsidR="00CA2C5F" w14:paraId="03CC6120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4142A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834" w:type="dxa"/>
            <w:shd w:val="clear" w:color="auto" w:fill="D9D9D9" w:themeFill="background1" w:themeFillShade="D9"/>
            <w:vAlign w:val="center"/>
          </w:tcPr>
          <w:p w14:paraId="22A735E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吹扫状态显示</w:t>
            </w:r>
          </w:p>
        </w:tc>
      </w:tr>
      <w:tr w:rsidR="00CA2C5F" w14:paraId="64395F0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B6B98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834" w:type="dxa"/>
            <w:vAlign w:val="center"/>
          </w:tcPr>
          <w:p w14:paraId="46F9478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仪表接收FCU发的总线信号，液晶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屏文字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提醒“吹扫进行中”（关钥匙后也要显示）</w:t>
            </w:r>
          </w:p>
        </w:tc>
      </w:tr>
      <w:tr w:rsidR="00CA2C5F" w14:paraId="78C24E4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7FE913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834" w:type="dxa"/>
            <w:vAlign w:val="center"/>
          </w:tcPr>
          <w:p w14:paraId="4C15BB61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FCU吹扫标志位总线信号1</w:t>
            </w:r>
          </w:p>
        </w:tc>
      </w:tr>
      <w:tr w:rsidR="00CA2C5F" w14:paraId="70635B8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141018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834" w:type="dxa"/>
            <w:vAlign w:val="center"/>
          </w:tcPr>
          <w:p w14:paraId="45E4AA3A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39C24EC4" w14:textId="77777777">
        <w:trPr>
          <w:trHeight w:val="95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EBADF1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834" w:type="dxa"/>
            <w:vAlign w:val="center"/>
          </w:tcPr>
          <w:p w14:paraId="520D9D92" w14:textId="77777777" w:rsidR="00CA2C5F" w:rsidRDefault="00B42207">
            <w:pPr>
              <w:pStyle w:val="11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钥匙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on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，液晶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屏文字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提醒“吹扫进行中”，不蜂鸣，吹扫完成后不显示；</w:t>
            </w:r>
          </w:p>
          <w:p w14:paraId="6F62BB8F" w14:textId="77777777" w:rsidR="00CA2C5F" w:rsidRDefault="00B42207">
            <w:pPr>
              <w:pStyle w:val="11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钥匙off，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液晶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屏文字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提醒“吹扫进行中”，不蜂鸣，吹扫完成后不显示；</w:t>
            </w:r>
          </w:p>
        </w:tc>
      </w:tr>
      <w:tr w:rsidR="00CA2C5F" w14:paraId="668D95A2" w14:textId="77777777">
        <w:trPr>
          <w:trHeight w:val="554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E548BB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834" w:type="dxa"/>
            <w:vAlign w:val="center"/>
          </w:tcPr>
          <w:p w14:paraId="3C81F05C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FCU吹扫标志位总线信号无效</w:t>
            </w:r>
          </w:p>
          <w:p w14:paraId="5FEEC878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CA2C5F" w14:paraId="329A53A7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0B2533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834" w:type="dxa"/>
            <w:vAlign w:val="center"/>
          </w:tcPr>
          <w:p w14:paraId="342F96B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6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11"/>
              <w:gridCol w:w="1621"/>
              <w:gridCol w:w="708"/>
              <w:gridCol w:w="514"/>
              <w:gridCol w:w="650"/>
              <w:gridCol w:w="2304"/>
            </w:tblGrid>
            <w:tr w:rsidR="00CA2C5F" w14:paraId="21993387" w14:textId="77777777">
              <w:tc>
                <w:tcPr>
                  <w:tcW w:w="18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B59844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9F1B80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EF038B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67EA0E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6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8AC69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F289B2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CA2C5F" w14:paraId="51E1D93F" w14:textId="77777777">
              <w:tc>
                <w:tcPr>
                  <w:tcW w:w="18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5A8EEC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color w:val="FF0000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eastAsia="宋体" w:hAnsi="宋体" w:cs="宋体"/>
                      <w:color w:val="FF0000"/>
                      <w:sz w:val="21"/>
                      <w:szCs w:val="24"/>
                      <w:lang w:val="en-US" w:eastAsia="zh-CN"/>
                    </w:rPr>
                    <w:t>0x18FFA6</w:t>
                  </w:r>
                  <w:r>
                    <w:rPr>
                      <w:rFonts w:ascii="宋体" w:eastAsia="宋体" w:hAnsi="宋体" w:cs="宋体" w:hint="eastAsia"/>
                      <w:color w:val="FF0000"/>
                      <w:sz w:val="21"/>
                      <w:szCs w:val="24"/>
                      <w:lang w:val="en-US" w:eastAsia="zh-CN"/>
                    </w:rPr>
                    <w:t>F5</w:t>
                  </w:r>
                </w:p>
              </w:tc>
              <w:tc>
                <w:tcPr>
                  <w:tcW w:w="1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29B525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系统吹扫标志位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173C3B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5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6EA3F0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2</w:t>
                  </w:r>
                </w:p>
              </w:tc>
              <w:tc>
                <w:tcPr>
                  <w:tcW w:w="6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93F55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20m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39066B" w14:textId="77777777" w:rsidR="00CA2C5F" w:rsidRDefault="00B42207">
                  <w:pPr>
                    <w:widowControl w:val="0"/>
                    <w:spacing w:after="0" w:line="30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0x1: 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吹扫进行中</w:t>
                  </w:r>
                </w:p>
                <w:p w14:paraId="7FB80697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0x0: 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未进行吹扫</w:t>
                  </w:r>
                </w:p>
              </w:tc>
            </w:tr>
          </w:tbl>
          <w:p w14:paraId="6058329B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079E0C8A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88045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834" w:type="dxa"/>
            <w:vAlign w:val="center"/>
          </w:tcPr>
          <w:p w14:paraId="2E1C1D55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7D636648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53C89F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834" w:type="dxa"/>
            <w:vAlign w:val="center"/>
          </w:tcPr>
          <w:p w14:paraId="0A446856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69E4598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957DD7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834" w:type="dxa"/>
            <w:vAlign w:val="center"/>
          </w:tcPr>
          <w:p w14:paraId="6AD78A5F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6F72431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84C0D3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834" w:type="dxa"/>
            <w:vAlign w:val="center"/>
          </w:tcPr>
          <w:p w14:paraId="18A43AD9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0D8596CA" w14:textId="77777777" w:rsidR="00CA2C5F" w:rsidRDefault="00CA2C5F"/>
    <w:p w14:paraId="58F6828C" w14:textId="3FC49290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lastRenderedPageBreak/>
        <w:t>平均</w:t>
      </w:r>
      <w:r>
        <w:rPr>
          <w:lang w:eastAsia="zh-CN"/>
        </w:rPr>
        <w:t>氢耗显示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69AE4D87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3FB136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224D28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百公里</w:t>
            </w:r>
            <w:proofErr w:type="gramEnd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氢</w:t>
            </w:r>
            <w:proofErr w:type="gram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耗显示</w:t>
            </w:r>
            <w:proofErr w:type="gramEnd"/>
          </w:p>
        </w:tc>
      </w:tr>
      <w:tr w:rsidR="00CA2C5F" w14:paraId="2D687BD4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EE119D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CAA541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仪表接收FCU发的总线信号，仪表显示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百公里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氢耗。</w:t>
            </w:r>
          </w:p>
        </w:tc>
      </w:tr>
      <w:tr w:rsidR="00CA2C5F" w14:paraId="291BFA2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63318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24700D1E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9B4022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09C36C3C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收到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FCU总线信号</w:t>
            </w:r>
          </w:p>
        </w:tc>
      </w:tr>
      <w:tr w:rsidR="00CA2C5F" w14:paraId="050F70D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58D1D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777AC08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1FA52EA7" w14:textId="77777777">
        <w:trPr>
          <w:trHeight w:val="764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C68E25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EBEFAB8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与平均电耗共用位置，标定为氢燃料电池（</w:t>
            </w:r>
            <w:r>
              <w:rPr>
                <w:rFonts w:hint="eastAsia"/>
                <w:lang w:eastAsia="zh-CN"/>
              </w:rPr>
              <w:t>B408Q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）实现。</w:t>
            </w:r>
          </w:p>
        </w:tc>
      </w:tr>
      <w:tr w:rsidR="00CA2C5F" w14:paraId="07D5930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FB6CE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2E8E72AD" w14:textId="77777777" w:rsidR="00CA2C5F" w:rsidRPr="0082597A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82597A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9D221A1" w14:textId="77777777" w:rsidR="00CA2C5F" w:rsidRPr="0082597A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82597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82597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82597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D60DB9A" w14:textId="77777777" w:rsidR="00CA2C5F" w:rsidRPr="0082597A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82597A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 w:rsidRPr="0082597A">
              <w:rPr>
                <w:rFonts w:hint="eastAsia"/>
                <w:lang w:eastAsia="zh-CN"/>
              </w:rPr>
              <w:t xml:space="preserve"> </w:t>
            </w:r>
            <w:r w:rsidRPr="0082597A">
              <w:rPr>
                <w:rFonts w:hint="eastAsia"/>
                <w:lang w:eastAsia="zh-CN"/>
              </w:rPr>
              <w:t>未收到</w:t>
            </w:r>
            <w:r w:rsidRPr="0082597A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FCU总线信号</w:t>
            </w:r>
          </w:p>
        </w:tc>
      </w:tr>
      <w:tr w:rsidR="00CA2C5F" w14:paraId="4702918A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76B64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03BC538" w14:textId="77777777" w:rsidR="00CA2C5F" w:rsidRPr="0082597A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82597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46"/>
              <w:gridCol w:w="1276"/>
              <w:gridCol w:w="710"/>
              <w:gridCol w:w="585"/>
              <w:gridCol w:w="750"/>
              <w:gridCol w:w="2661"/>
            </w:tblGrid>
            <w:tr w:rsidR="0082597A" w:rsidRPr="0082597A" w14:paraId="15232439" w14:textId="77777777" w:rsidTr="00FC46F6">
              <w:tc>
                <w:tcPr>
                  <w:tcW w:w="14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09BFBF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0DEA62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E5B64D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8F75D3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A7EEEE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6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85DAAE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82597A" w:rsidRPr="0082597A" w14:paraId="24B3BA34" w14:textId="77777777" w:rsidTr="00FC46F6">
              <w:tc>
                <w:tcPr>
                  <w:tcW w:w="14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315E7A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82597A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0x18FFA</w:t>
                  </w:r>
                  <w:r w:rsidRPr="0082597A">
                    <w:rPr>
                      <w:rFonts w:ascii="宋体" w:eastAsia="宋体" w:hAnsi="宋体" w:cs="宋体" w:hint="eastAsia"/>
                      <w:sz w:val="21"/>
                      <w:szCs w:val="24"/>
                      <w:lang w:val="en-US" w:eastAsia="zh-CN"/>
                    </w:rPr>
                    <w:t>8F5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02118A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燃料消耗率</w:t>
                  </w:r>
                </w:p>
              </w:tc>
              <w:tc>
                <w:tcPr>
                  <w:tcW w:w="7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679CD9" w14:textId="474A154A" w:rsidR="001B52C5" w:rsidRPr="0082597A" w:rsidRDefault="001B52C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F8FE25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3AB147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500m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6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AFB08F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0.01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1C152788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0-6000kg/100km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729A4E1E" w14:textId="77777777" w:rsidR="00CA2C5F" w:rsidRPr="0082597A" w:rsidRDefault="00B42207">
                  <w:pPr>
                    <w:pStyle w:val="Default"/>
                    <w:jc w:val="both"/>
                    <w:rPr>
                      <w:rFonts w:ascii="宋体" w:hAnsi="Times New Roman" w:cs="宋体"/>
                      <w:color w:val="auto"/>
                      <w:sz w:val="21"/>
                      <w:szCs w:val="21"/>
                    </w:rPr>
                  </w:pPr>
                  <w:r w:rsidRPr="0082597A">
                    <w:rPr>
                      <w:color w:val="auto"/>
                      <w:sz w:val="18"/>
                      <w:szCs w:val="21"/>
                    </w:rPr>
                    <w:t>0xFFFE:</w:t>
                  </w:r>
                  <w:r w:rsidRPr="0082597A">
                    <w:rPr>
                      <w:rFonts w:hint="eastAsia"/>
                      <w:color w:val="auto"/>
                      <w:sz w:val="18"/>
                      <w:szCs w:val="21"/>
                    </w:rPr>
                    <w:t>异常，</w:t>
                  </w:r>
                  <w:r w:rsidRPr="0082597A">
                    <w:rPr>
                      <w:color w:val="auto"/>
                      <w:sz w:val="18"/>
                      <w:szCs w:val="21"/>
                    </w:rPr>
                    <w:t>0xFFFF:</w:t>
                  </w:r>
                  <w:r w:rsidRPr="0082597A">
                    <w:rPr>
                      <w:rFonts w:hint="eastAsia"/>
                      <w:color w:val="auto"/>
                      <w:sz w:val="18"/>
                      <w:szCs w:val="21"/>
                    </w:rPr>
                    <w:t>无效</w:t>
                  </w:r>
                  <w:r w:rsidRPr="0082597A">
                    <w:rPr>
                      <w:color w:val="auto"/>
                      <w:sz w:val="18"/>
                      <w:szCs w:val="21"/>
                    </w:rPr>
                    <w:t xml:space="preserve"> </w:t>
                  </w:r>
                </w:p>
              </w:tc>
            </w:tr>
          </w:tbl>
          <w:p w14:paraId="1DFB268C" w14:textId="77777777" w:rsidR="00CA2C5F" w:rsidRPr="0082597A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529B82A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8963C5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4694B974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50B5785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2F08056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F782F25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3655253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CD713B3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21B8F4C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57C3078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B8150D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58CF11B" w14:textId="77777777" w:rsidR="004A506A" w:rsidRPr="004A506A" w:rsidRDefault="004A506A" w:rsidP="004A506A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4A506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平均氢耗=小计氢耗/小计里程*100，单位kg/100km；</w:t>
            </w:r>
          </w:p>
          <w:p w14:paraId="4B0A70D9" w14:textId="77777777" w:rsidR="004A506A" w:rsidRPr="00334A0C" w:rsidRDefault="004A506A" w:rsidP="004A506A">
            <w:pPr>
              <w:spacing w:after="120" w:line="240" w:lineRule="auto"/>
              <w:jc w:val="both"/>
              <w:rPr>
                <w:rFonts w:asciiTheme="minorEastAsia" w:hAnsiTheme="minorEastAsia" w:cs="Arial"/>
                <w:strike/>
                <w:sz w:val="20"/>
                <w:szCs w:val="20"/>
                <w:lang w:eastAsia="zh-CN"/>
              </w:rPr>
            </w:pPr>
            <w:r w:rsidRPr="00334A0C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小计氢耗=∑(V/7200)*燃料消耗率，单位kg；</w:t>
            </w:r>
          </w:p>
          <w:p w14:paraId="2B077292" w14:textId="6A981F14" w:rsidR="00CA2C5F" w:rsidRDefault="004A506A" w:rsidP="004A506A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4A506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每次小计里程清零，平均氢</w:t>
            </w:r>
            <w:proofErr w:type="gramStart"/>
            <w:r w:rsidRPr="004A506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耗同时</w:t>
            </w:r>
            <w:proofErr w:type="gramEnd"/>
            <w:r w:rsidRPr="004A506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清零；</w:t>
            </w:r>
          </w:p>
        </w:tc>
      </w:tr>
    </w:tbl>
    <w:p w14:paraId="7003D01A" w14:textId="77777777" w:rsidR="00CA2C5F" w:rsidRDefault="00CA2C5F">
      <w:pPr>
        <w:rPr>
          <w:lang w:eastAsia="zh-CN"/>
        </w:rPr>
      </w:pPr>
    </w:p>
    <w:p w14:paraId="5D537964" w14:textId="5B6B6D60" w:rsidR="00CA2C5F" w:rsidRDefault="00B42207">
      <w:pPr>
        <w:pStyle w:val="3"/>
        <w:rPr>
          <w:lang w:eastAsia="zh-CN"/>
        </w:rPr>
      </w:pPr>
      <w:r>
        <w:rPr>
          <w:lang w:eastAsia="zh-CN"/>
        </w:rPr>
        <w:t>小计氢耗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2FB84BDF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664EC95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48D5089D" w14:textId="1AA51519" w:rsidR="00CA2C5F" w:rsidRDefault="00A502EF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小计氢</w:t>
            </w:r>
            <w:r w:rsidR="00B42207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耗</w:t>
            </w:r>
          </w:p>
        </w:tc>
      </w:tr>
      <w:tr w:rsidR="00CA2C5F" w14:paraId="5242301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4385E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573B060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仪表计算小计</w:t>
            </w:r>
            <w:proofErr w:type="gramStart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氢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并进行</w:t>
            </w:r>
            <w:proofErr w:type="gramEnd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显示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2A56DD12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03B9455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8B660A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7A62C4D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电源接通；</w:t>
            </w:r>
          </w:p>
          <w:p w14:paraId="2CFE4CB5" w14:textId="5F19CABD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2.收到燃料消耗率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及行驶里程等数据</w:t>
            </w:r>
            <w:r w:rsidR="00A502EF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；</w:t>
            </w:r>
          </w:p>
          <w:p w14:paraId="32D18137" w14:textId="77777777" w:rsidR="00CA2C5F" w:rsidRDefault="00CA2C5F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color w:val="FF0000"/>
                <w:kern w:val="2"/>
                <w:sz w:val="21"/>
                <w:szCs w:val="24"/>
                <w:lang w:val="en-US" w:eastAsia="zh-CN"/>
              </w:rPr>
            </w:pPr>
          </w:p>
        </w:tc>
      </w:tr>
      <w:tr w:rsidR="00CA2C5F" w14:paraId="24BAC36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6BB6F5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C56B06A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仪表计算小计</w:t>
            </w:r>
            <w:proofErr w:type="gramStart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氢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并进行</w:t>
            </w:r>
            <w:proofErr w:type="gramEnd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显示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03EA09AF" w14:textId="77777777" w:rsidTr="00A502EF">
        <w:trPr>
          <w:trHeight w:val="665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BE7FC3F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DC4D9F2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CA2C5F" w14:paraId="5C423E6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482404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3E915D2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FF7094F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电源切开；</w:t>
            </w:r>
          </w:p>
          <w:p w14:paraId="332CE461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2.未收到燃料消耗率。</w:t>
            </w:r>
          </w:p>
        </w:tc>
      </w:tr>
      <w:tr w:rsidR="00CA2C5F" w14:paraId="7732A2EF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4617F43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72D3E31A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1276"/>
              <w:gridCol w:w="709"/>
              <w:gridCol w:w="850"/>
              <w:gridCol w:w="993"/>
              <w:gridCol w:w="2296"/>
            </w:tblGrid>
            <w:tr w:rsidR="00133D7F" w:rsidRPr="0082597A" w14:paraId="759A1936" w14:textId="77777777" w:rsidTr="00133D7F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B4B218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lastRenderedPageBreak/>
                    <w:t>ID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212745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EC7920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EFB297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A32F42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2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58E01A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133D7F" w:rsidRPr="0082597A" w14:paraId="1F59EDD0" w14:textId="77777777" w:rsidTr="00133D7F">
              <w:tc>
                <w:tcPr>
                  <w:tcW w:w="130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14:paraId="33C62FAB" w14:textId="4C691EBD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0x18FFABF6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1F811F" w14:textId="5CCFD983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剩余氢气量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A95F79" w14:textId="26B7695C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C07D4C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93AC5E" w14:textId="3D27F4EA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1000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m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2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48713B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0.01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6B6F13DD" w14:textId="2EA4A024" w:rsidR="00133D7F" w:rsidRP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0-600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kg</w:t>
                  </w:r>
                </w:p>
              </w:tc>
            </w:tr>
            <w:tr w:rsidR="00133D7F" w:rsidRPr="0082597A" w14:paraId="3C37B52D" w14:textId="77777777" w:rsidTr="00133D7F">
              <w:tc>
                <w:tcPr>
                  <w:tcW w:w="1304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6A852B03" w14:textId="77777777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D00A47" w14:textId="3698E9DC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单次耗氢量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2706C1" w14:textId="07A5F05F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3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3B0675" w14:textId="72EF5726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1-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73A984" w14:textId="493DF707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1000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m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2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8ABE07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0.01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143B2644" w14:textId="12A8CF64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0-600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kg</w:t>
                  </w:r>
                </w:p>
              </w:tc>
            </w:tr>
            <w:tr w:rsidR="00133D7F" w:rsidRPr="0082597A" w14:paraId="18FC9323" w14:textId="77777777" w:rsidTr="00133D7F">
              <w:tc>
                <w:tcPr>
                  <w:tcW w:w="1304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9F1021B" w14:textId="77777777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EA8B45" w14:textId="608FCC85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累计耗氢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ED9827" w14:textId="04032F21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4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F2F1F3" w14:textId="0FCF4BFD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1-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38D2B1" w14:textId="693A940B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1000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m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2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28E653" w14:textId="2FFA330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3FF79ADB" w14:textId="3BCA046C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65500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kg</w:t>
                  </w:r>
                </w:p>
              </w:tc>
            </w:tr>
          </w:tbl>
          <w:p w14:paraId="45BC3E74" w14:textId="77777777" w:rsidR="00133D7F" w:rsidRDefault="00133D7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p w14:paraId="06994BB0" w14:textId="2C30DA45" w:rsidR="00A502EF" w:rsidRDefault="00A502EF" w:rsidP="00A502EF">
            <w:pPr>
              <w:rPr>
                <w:rFonts w:ascii="Arial" w:eastAsia="宋体" w:hAnsi="Arial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根据报文，可以得到实时的累计耗氢量</w:t>
            </w:r>
            <w:r>
              <w:rPr>
                <w:lang w:eastAsia="zh-CN"/>
              </w:rPr>
              <w:t>X(</w:t>
            </w:r>
            <w:r>
              <w:rPr>
                <w:rFonts w:hint="eastAsia"/>
                <w:lang w:eastAsia="zh-CN"/>
              </w:rPr>
              <w:t>精度</w:t>
            </w:r>
            <w:r>
              <w:rPr>
                <w:lang w:eastAsia="zh-CN"/>
              </w:rPr>
              <w:t>kg).</w:t>
            </w:r>
          </w:p>
          <w:p w14:paraId="41F944B4" w14:textId="77777777" w:rsidR="00A502EF" w:rsidRDefault="00A502EF" w:rsidP="00A502E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在小计氢</w:t>
            </w:r>
            <w:proofErr w:type="gramStart"/>
            <w:r>
              <w:rPr>
                <w:rFonts w:hint="eastAsia"/>
                <w:lang w:eastAsia="zh-CN"/>
              </w:rPr>
              <w:t>耗开始</w:t>
            </w:r>
            <w:proofErr w:type="gramEnd"/>
            <w:r>
              <w:rPr>
                <w:rFonts w:hint="eastAsia"/>
                <w:lang w:eastAsia="zh-CN"/>
              </w:rPr>
              <w:t>计算的时间点</w:t>
            </w:r>
            <w:r>
              <w:rPr>
                <w:lang w:eastAsia="zh-CN"/>
              </w:rPr>
              <w:t>T1,</w:t>
            </w:r>
            <w:r>
              <w:rPr>
                <w:rFonts w:hint="eastAsia"/>
                <w:lang w:eastAsia="zh-CN"/>
              </w:rPr>
              <w:t>读数当时累计耗氢量</w:t>
            </w:r>
            <w:r>
              <w:rPr>
                <w:lang w:eastAsia="zh-CN"/>
              </w:rPr>
              <w:t>X1</w:t>
            </w:r>
            <w:r>
              <w:rPr>
                <w:rFonts w:hint="eastAsia"/>
                <w:lang w:eastAsia="zh-CN"/>
              </w:rPr>
              <w:t>；</w:t>
            </w:r>
          </w:p>
          <w:p w14:paraId="4D372DE2" w14:textId="77777777" w:rsidR="00A502EF" w:rsidRDefault="00A502EF" w:rsidP="00A502E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然后实时读取</w:t>
            </w:r>
            <w:r>
              <w:rPr>
                <w:lang w:eastAsia="zh-CN"/>
              </w:rPr>
              <w:t>can</w:t>
            </w:r>
            <w:r>
              <w:rPr>
                <w:rFonts w:hint="eastAsia"/>
                <w:lang w:eastAsia="zh-CN"/>
              </w:rPr>
              <w:t>报文中累计耗氢量</w:t>
            </w:r>
            <w:r>
              <w:rPr>
                <w:lang w:eastAsia="zh-CN"/>
              </w:rPr>
              <w:t>X2,</w:t>
            </w:r>
          </w:p>
          <w:p w14:paraId="6136A55D" w14:textId="747B19F1" w:rsidR="00A502EF" w:rsidRPr="005271BB" w:rsidRDefault="00A502EF" w:rsidP="005271B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仪表显示的</w:t>
            </w:r>
            <w:r w:rsidRPr="00A502EF">
              <w:rPr>
                <w:rFonts w:hint="eastAsia"/>
                <w:highlight w:val="green"/>
                <w:lang w:eastAsia="zh-CN"/>
              </w:rPr>
              <w:t>小计氢耗</w:t>
            </w:r>
            <w:r w:rsidRPr="00A502EF">
              <w:rPr>
                <w:highlight w:val="green"/>
                <w:lang w:eastAsia="zh-CN"/>
              </w:rPr>
              <w:t>N=X2-X1;</w:t>
            </w:r>
          </w:p>
          <w:p w14:paraId="5B5C18DC" w14:textId="77777777" w:rsidR="00133D7F" w:rsidRDefault="00133D7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29B2485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A1A40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01FA965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CA2C5F" w14:paraId="71CA1F20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8E9B8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74F18D6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2DEBBA94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218FAB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3584F6C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0C697BE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61792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7F09C03" w14:textId="77777777" w:rsidR="00654A1F" w:rsidRPr="00654A1F" w:rsidRDefault="00654A1F" w:rsidP="00654A1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654A1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平均氢耗=小计氢耗/小计里程*100，单位kg/100km；</w:t>
            </w:r>
          </w:p>
          <w:p w14:paraId="749DF554" w14:textId="77777777" w:rsidR="00654A1F" w:rsidRPr="00427519" w:rsidRDefault="00654A1F" w:rsidP="00654A1F">
            <w:pPr>
              <w:spacing w:after="120" w:line="240" w:lineRule="auto"/>
              <w:jc w:val="both"/>
              <w:rPr>
                <w:rFonts w:asciiTheme="minorEastAsia" w:hAnsiTheme="minorEastAsia" w:cs="Arial"/>
                <w:strike/>
                <w:sz w:val="20"/>
                <w:szCs w:val="20"/>
                <w:lang w:eastAsia="zh-CN"/>
              </w:rPr>
            </w:pPr>
            <w:r w:rsidRPr="00427519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小计氢耗=∑(V/7200)*燃料消耗率，单位kg；</w:t>
            </w:r>
          </w:p>
          <w:p w14:paraId="0171F8FC" w14:textId="6AD99A57" w:rsidR="00CA2C5F" w:rsidRDefault="00654A1F" w:rsidP="00654A1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654A1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每次小计里程清零，平均氢</w:t>
            </w:r>
            <w:proofErr w:type="gramStart"/>
            <w:r w:rsidRPr="00654A1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耗同时</w:t>
            </w:r>
            <w:proofErr w:type="gramEnd"/>
            <w:r w:rsidRPr="00654A1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清零；</w:t>
            </w:r>
          </w:p>
        </w:tc>
      </w:tr>
    </w:tbl>
    <w:p w14:paraId="135979A6" w14:textId="77777777" w:rsidR="00EA3C94" w:rsidRDefault="00EA3C94" w:rsidP="00EA3C94">
      <w:pPr>
        <w:pStyle w:val="3"/>
      </w:pPr>
      <w:proofErr w:type="spellStart"/>
      <w:r>
        <w:t>累计氢耗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EA3C94" w14:paraId="44165B10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A9C8ABA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282EEF8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累计氢耗</w:t>
            </w:r>
          </w:p>
        </w:tc>
      </w:tr>
      <w:tr w:rsidR="00EA3C94" w14:paraId="1F0C41BB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B04CC8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E7E5194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仪表计算累计</w:t>
            </w:r>
            <w:proofErr w:type="gramStart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氢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并进行</w:t>
            </w:r>
            <w:proofErr w:type="gramEnd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显示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EA3C94" w14:paraId="56A726E6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4267CB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294ADCF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CDCE0F3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电源接通；</w:t>
            </w:r>
          </w:p>
          <w:p w14:paraId="50AEA2C4" w14:textId="77777777" w:rsidR="00EA3C94" w:rsidRDefault="00EA3C94" w:rsidP="00C61A0C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color w:val="FF0000"/>
                <w:kern w:val="2"/>
                <w:sz w:val="21"/>
                <w:szCs w:val="24"/>
                <w:lang w:val="en-US"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 收到FCU总线信号</w:t>
            </w:r>
          </w:p>
        </w:tc>
      </w:tr>
      <w:tr w:rsidR="00EA3C94" w14:paraId="2E61388D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8C1C65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B2A3C89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A3C94" w14:paraId="72CEBD40" w14:textId="77777777" w:rsidTr="00C61A0C">
        <w:trPr>
          <w:trHeight w:val="151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C33876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659EC64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EA3C94" w14:paraId="1160BCF2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03F2316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131A696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38D086AF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2CBC6A4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未收到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FCU总线信号</w:t>
            </w:r>
          </w:p>
          <w:p w14:paraId="4E90502D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EA3C94" w14:paraId="30513497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3D4749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4E49E47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190"/>
              <w:gridCol w:w="737"/>
              <w:gridCol w:w="587"/>
              <w:gridCol w:w="750"/>
              <w:gridCol w:w="2898"/>
            </w:tblGrid>
            <w:tr w:rsidR="00EA3C94" w14:paraId="6C5D8401" w14:textId="77777777" w:rsidTr="00C61A0C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98CCB5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F1F718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A14E87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4E5FCB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BDC4EB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381A7F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EA3C94" w14:paraId="547357F4" w14:textId="77777777" w:rsidTr="00C61A0C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9DFC98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color w:val="FF0000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eastAsia="宋体" w:hAnsi="宋体" w:cs="宋体"/>
                      <w:color w:val="FF0000"/>
                      <w:sz w:val="21"/>
                      <w:szCs w:val="24"/>
                      <w:lang w:val="en-US" w:eastAsia="zh-CN"/>
                    </w:rPr>
                    <w:t>0x18FFAA</w:t>
                  </w:r>
                  <w:r>
                    <w:rPr>
                      <w:rFonts w:ascii="宋体" w:eastAsia="宋体" w:hAnsi="宋体" w:cs="宋体" w:hint="eastAsia"/>
                      <w:color w:val="FF0000"/>
                      <w:sz w:val="21"/>
                      <w:szCs w:val="24"/>
                      <w:lang w:val="en-US" w:eastAsia="zh-CN"/>
                    </w:rPr>
                    <w:t>F5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F03226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累计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氢耗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C0E155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4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5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91215E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B9E26D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500m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3029D2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cs="Times New Roman"/>
                      <w:color w:val="FF0000"/>
                      <w:kern w:val="2"/>
                      <w:sz w:val="20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1kg</w:t>
                  </w:r>
                </w:p>
                <w:p w14:paraId="52C115EF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lastRenderedPageBreak/>
                    <w:t xml:space="preserve"> 0xFFFE:</w:t>
                  </w:r>
                  <w:proofErr w:type="spellStart"/>
                  <w:r>
                    <w:rPr>
                      <w:rFonts w:hint="eastAsia"/>
                      <w:sz w:val="21"/>
                      <w:szCs w:val="21"/>
                    </w:rPr>
                    <w:t>异常</w:t>
                  </w:r>
                  <w:proofErr w:type="spellEnd"/>
                  <w:r>
                    <w:rPr>
                      <w:rFonts w:hint="eastAsia"/>
                      <w:sz w:val="21"/>
                      <w:szCs w:val="21"/>
                    </w:rPr>
                    <w:t>，</w:t>
                  </w:r>
                  <w:r>
                    <w:rPr>
                      <w:sz w:val="21"/>
                      <w:szCs w:val="21"/>
                    </w:rPr>
                    <w:t>0xFFFF:</w:t>
                  </w:r>
                  <w:proofErr w:type="spellStart"/>
                  <w:r>
                    <w:rPr>
                      <w:rFonts w:hint="eastAsia"/>
                      <w:sz w:val="21"/>
                      <w:szCs w:val="21"/>
                    </w:rPr>
                    <w:t>无效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 w14:paraId="6802039B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A3C94" w14:paraId="295A3CE5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65B522F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686C99EE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EA3C94" w14:paraId="1DC3B26C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DED338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059BD65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EA3C94" w14:paraId="4AAF9A35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7A08DD5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56E11D9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A3C94" w14:paraId="1F521D4C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DBBBE11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367771B6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</w:tbl>
    <w:p w14:paraId="23431653" w14:textId="77777777" w:rsidR="004F1DC0" w:rsidRDefault="004F1DC0" w:rsidP="004F1DC0">
      <w:pPr>
        <w:pStyle w:val="3"/>
      </w:pPr>
      <w:proofErr w:type="spellStart"/>
      <w:r>
        <w:t>加氢盖打开提醒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4F1DC0" w14:paraId="14DD55D6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FBC4225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4427708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加氢盖打开提醒</w:t>
            </w:r>
          </w:p>
        </w:tc>
      </w:tr>
      <w:tr w:rsidR="004F1DC0" w14:paraId="2104C074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A32A3C0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3C0A848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当加氢盖打开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仪表文字显示加氢盖打开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4F1DC0" w14:paraId="385DCD8A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57E401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CD2C73E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5D3256EF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电源接通；</w:t>
            </w:r>
          </w:p>
          <w:p w14:paraId="6F3DFE9D" w14:textId="77777777" w:rsidR="004F1DC0" w:rsidRDefault="004F1DC0" w:rsidP="00C61A0C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color w:val="FF0000"/>
                <w:kern w:val="2"/>
                <w:sz w:val="21"/>
                <w:szCs w:val="24"/>
                <w:lang w:val="en-US"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 收到HMU总线信号</w:t>
            </w:r>
          </w:p>
        </w:tc>
      </w:tr>
      <w:tr w:rsidR="004F1DC0" w14:paraId="3918907F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A2EE65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2A04233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仪表文字显示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“加氢盖已打开”，红色文字，显示位置与“高压已上电，车辆可正常运行”共用，优先级最高</w:t>
            </w:r>
          </w:p>
        </w:tc>
      </w:tr>
      <w:tr w:rsidR="004F1DC0" w14:paraId="3D3D3000" w14:textId="77777777" w:rsidTr="00C61A0C">
        <w:trPr>
          <w:trHeight w:val="151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E6C21A3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55371B0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4F1DC0" w14:paraId="245BC2EE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F673947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60D4B5B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710D7EC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C3847DC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未收到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HMU总线信号</w:t>
            </w:r>
          </w:p>
          <w:p w14:paraId="26299592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4F1DC0" w14:paraId="1D3A609C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F51E379" w14:textId="77777777" w:rsidR="004F1DC0" w:rsidRPr="003153A2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3153A2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3908FF2" w14:textId="77777777" w:rsidR="004F1DC0" w:rsidRPr="003153A2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3153A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190"/>
              <w:gridCol w:w="737"/>
              <w:gridCol w:w="587"/>
              <w:gridCol w:w="750"/>
              <w:gridCol w:w="2898"/>
            </w:tblGrid>
            <w:tr w:rsidR="004F1DC0" w:rsidRPr="003153A2" w14:paraId="49084F3A" w14:textId="77777777" w:rsidTr="00C61A0C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EEFB79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A323284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C8B875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595DC9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6FB679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B7FA40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4F1DC0" w:rsidRPr="003153A2" w14:paraId="3DDBF744" w14:textId="77777777" w:rsidTr="00C61A0C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D44613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3153A2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0x18FFA1F6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913739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加氢</w:t>
                  </w:r>
                  <w:proofErr w:type="gramStart"/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盖状态</w:t>
                  </w:r>
                  <w:proofErr w:type="gramEnd"/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0043E6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399F40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9F4C24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00m</w:t>
                  </w: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38DE84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0x0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：关闭</w:t>
                  </w:r>
                </w:p>
                <w:p w14:paraId="1EBD34D6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0x1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：打开</w:t>
                  </w:r>
                </w:p>
                <w:p w14:paraId="5BA0C923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0x2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：预留</w:t>
                  </w:r>
                </w:p>
                <w:p w14:paraId="425123EC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sz w:val="21"/>
                      <w:szCs w:val="21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0x3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：无效</w:t>
                  </w:r>
                </w:p>
              </w:tc>
            </w:tr>
          </w:tbl>
          <w:p w14:paraId="3AA9C013" w14:textId="77777777" w:rsidR="004F1DC0" w:rsidRPr="003153A2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4F1DC0" w14:paraId="6E6C183D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9913FE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02A0D084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4F1DC0" w14:paraId="324D6FB8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EAD685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3348E8D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4F1DC0" w14:paraId="7F8E26AE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FC3BE08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735E3117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4F1DC0" w14:paraId="33CA77D6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B6ECDA3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34D39366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</w:tbl>
    <w:p w14:paraId="45C3ABD5" w14:textId="33B51D2C" w:rsidR="00CA2C5F" w:rsidRDefault="005820C8" w:rsidP="00EA3C94">
      <w:pPr>
        <w:pStyle w:val="3"/>
        <w:rPr>
          <w:lang w:eastAsia="zh-CN"/>
        </w:rPr>
      </w:pPr>
      <w:proofErr w:type="gramStart"/>
      <w:r>
        <w:rPr>
          <w:rFonts w:hint="eastAsia"/>
          <w:lang w:eastAsia="zh-CN"/>
        </w:rPr>
        <w:t>燃</w:t>
      </w:r>
      <w:r>
        <w:rPr>
          <w:lang w:eastAsia="zh-CN"/>
        </w:rPr>
        <w:t>电</w:t>
      </w:r>
      <w:r w:rsidR="004F1DC0">
        <w:rPr>
          <w:lang w:eastAsia="zh-CN"/>
        </w:rPr>
        <w:t>系统</w:t>
      </w:r>
      <w:proofErr w:type="gramEnd"/>
      <w:r w:rsidR="004F1DC0">
        <w:rPr>
          <w:lang w:eastAsia="zh-CN"/>
        </w:rPr>
        <w:t>工作状态显示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33CE03C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EA3D7F7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6EA10F1F" w14:textId="22F7A074" w:rsidR="00CA2C5F" w:rsidRPr="004F1DC0" w:rsidRDefault="004F1DC0" w:rsidP="003153A2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4F1DC0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燃料电池系统工作状态显示</w:t>
            </w:r>
          </w:p>
        </w:tc>
      </w:tr>
      <w:tr w:rsidR="00CA2C5F" w14:paraId="7A659FD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7402A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A97535B" w14:textId="50A5FA90" w:rsidR="00CA2C5F" w:rsidRDefault="004F1DC0" w:rsidP="003153A2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上on挡电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显示燃料电池系统工作状态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520083A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B252A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F1A80A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36C65D49" w14:textId="6CFDA0B1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r w:rsidR="000F0BF8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挡或OFF挡电源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；</w:t>
            </w:r>
          </w:p>
          <w:p w14:paraId="72F59275" w14:textId="3BF5815C" w:rsidR="00CA2C5F" w:rsidRDefault="00B42207" w:rsidP="004F1DC0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color w:val="FF0000"/>
                <w:kern w:val="2"/>
                <w:sz w:val="21"/>
                <w:szCs w:val="24"/>
                <w:lang w:val="en-US"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 收到</w:t>
            </w:r>
            <w:r w:rsidR="004F1DC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U总线信号</w:t>
            </w:r>
          </w:p>
        </w:tc>
      </w:tr>
      <w:tr w:rsidR="00CA2C5F" w14:paraId="0F9E5C50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8C7359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69B9A37" w14:textId="77777777" w:rsidR="000F0BF8" w:rsidRDefault="000F0BF8" w:rsidP="00B630BF">
            <w:pPr>
              <w:widowControl w:val="0"/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ON挡电源：</w:t>
            </w:r>
          </w:p>
          <w:p w14:paraId="49123AFD" w14:textId="77777777" w:rsidR="00CA2C5F" w:rsidRDefault="004F1DC0" w:rsidP="00B630BF">
            <w:pPr>
              <w:widowControl w:val="0"/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</w:t>
            </w:r>
            <w:r w:rsidR="00B630B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文字如下所示，</w:t>
            </w:r>
            <w:r w:rsidRPr="004F1DC0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其中</w:t>
            </w:r>
            <w:r w:rsidR="00B630B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</w:t>
            </w:r>
            <w:r w:rsidR="00B630BF" w:rsidRPr="004F1DC0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FCS</w:t>
            </w:r>
            <w:r w:rsidR="00B630BF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启动中”、“</w:t>
            </w:r>
            <w:r w:rsidR="00B630BF" w:rsidRPr="004F1DC0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FCS</w:t>
            </w:r>
            <w:r w:rsidR="00B630BF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待机”、</w:t>
            </w:r>
            <w:r w:rsidRPr="004F1DC0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“FCS自检完成”、“FCS功率输出”、</w:t>
            </w:r>
            <w:r w:rsidR="00B630B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</w:t>
            </w:r>
            <w:r w:rsidR="00B630BF" w:rsidRPr="004F1DC0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FCS</w:t>
            </w:r>
            <w:r w:rsidR="00B630BF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维护模式</w:t>
            </w:r>
            <w:r w:rsidR="00B630B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”</w:t>
            </w:r>
            <w:r w:rsidRPr="004F1DC0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“FCS正常停机”</w:t>
            </w:r>
            <w:r w:rsidR="001B391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、“</w:t>
            </w:r>
            <w:r w:rsidR="001B3912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吹扫进行中</w:t>
            </w:r>
            <w:r w:rsidR="001B391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”</w:t>
            </w:r>
            <w:r w:rsidRPr="004F1DC0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字体显示绿色；“FCS故障停机”、“FCS紧急停机”字体显示红色。</w:t>
            </w:r>
          </w:p>
          <w:p w14:paraId="6D717BA7" w14:textId="77777777" w:rsidR="000F0BF8" w:rsidRDefault="000F0BF8" w:rsidP="00B630BF">
            <w:pPr>
              <w:widowControl w:val="0"/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OFF挡：</w:t>
            </w:r>
          </w:p>
          <w:p w14:paraId="0D5EF9B5" w14:textId="3913FF41" w:rsidR="000F0BF8" w:rsidRPr="00B630BF" w:rsidRDefault="000F0BF8" w:rsidP="00B630BF">
            <w:pPr>
              <w:widowControl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0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仪表如果收到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吹扫进行中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”</w:t>
            </w:r>
            <w:r w:rsidR="002B6E0D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和“</w:t>
            </w:r>
            <w:r w:rsidR="002B6E0D" w:rsidRPr="009812E1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低温停车充电</w:t>
            </w:r>
            <w:r w:rsidR="002B6E0D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”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状态则显示，其它状态不显示。</w:t>
            </w:r>
          </w:p>
        </w:tc>
      </w:tr>
      <w:tr w:rsidR="00CA2C5F" w14:paraId="0D37B319" w14:textId="77777777" w:rsidTr="00733722">
        <w:trPr>
          <w:trHeight w:val="638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482E72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12AACE5" w14:textId="77777777" w:rsidR="00CA2C5F" w:rsidRDefault="00CA2C5F" w:rsidP="006F57B1">
            <w:pPr>
              <w:pStyle w:val="font10"/>
            </w:pPr>
          </w:p>
        </w:tc>
      </w:tr>
      <w:tr w:rsidR="00CA2C5F" w14:paraId="2B741AC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CDE7AC2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E18328D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F1F56B7" w14:textId="3CFA858A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未收到</w:t>
            </w:r>
            <w:r w:rsidR="004F1DC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</w:t>
            </w:r>
            <w:r w:rsidR="003153A2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U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总线信号</w:t>
            </w:r>
          </w:p>
          <w:p w14:paraId="104E6B39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CA2C5F" w14:paraId="73707AD8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3469E3" w14:textId="77777777" w:rsidR="00CA2C5F" w:rsidRPr="003153A2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3153A2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5CEED47" w14:textId="77777777" w:rsidR="00CA2C5F" w:rsidRPr="003153A2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3153A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190"/>
              <w:gridCol w:w="737"/>
              <w:gridCol w:w="587"/>
              <w:gridCol w:w="750"/>
              <w:gridCol w:w="2898"/>
            </w:tblGrid>
            <w:tr w:rsidR="003153A2" w:rsidRPr="003153A2" w14:paraId="76EFED7C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717F08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231F43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732083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B30CE4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0275B8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6B0D75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3153A2" w:rsidRPr="003153A2" w14:paraId="02D17516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BE81B6" w14:textId="2CB94ED9" w:rsidR="00CA2C5F" w:rsidRPr="004F1DC0" w:rsidRDefault="004F1DC0" w:rsidP="004F1DC0">
                  <w:pPr>
                    <w:rPr>
                      <w:rFonts w:ascii="宋体" w:eastAsia="宋体" w:hAnsi="宋体" w:cs="Times New Roman"/>
                      <w:sz w:val="21"/>
                      <w:szCs w:val="21"/>
                      <w:lang w:val="en-US" w:eastAsia="zh-CN"/>
                    </w:rPr>
                  </w:pPr>
                  <w:r w:rsidRPr="004F1DC0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 xml:space="preserve">0x18FFA6F5 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DCD807" w14:textId="100A5D3D" w:rsidR="00CA2C5F" w:rsidRPr="004F1DC0" w:rsidRDefault="004F1DC0" w:rsidP="004F1DC0">
                  <w:pPr>
                    <w:pStyle w:val="Default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工作状态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58880C" w14:textId="6699FD73" w:rsidR="00CA2C5F" w:rsidRPr="003153A2" w:rsidRDefault="003153A2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67DF72" w14:textId="20625FF1" w:rsidR="00CA2C5F" w:rsidRPr="003153A2" w:rsidRDefault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F3DCE7" w14:textId="7BE953CB" w:rsidR="00CA2C5F" w:rsidRPr="003153A2" w:rsidRDefault="003153A2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="00B42207"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00m</w:t>
                  </w:r>
                  <w:r w:rsidR="00B42207"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437C23" w14:textId="06AD531C" w:rsidR="004F1DC0" w:rsidRDefault="004F1DC0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0x0</w:t>
                  </w:r>
                  <w:r w:rsidR="00062374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 xml:space="preserve"> FCS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自检完成</w:t>
                  </w:r>
                </w:p>
                <w:p w14:paraId="4294C650" w14:textId="2DE8012B" w:rsidR="00062374" w:rsidRP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 xml:space="preserve">  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待机</w:t>
                  </w:r>
                </w:p>
                <w:p w14:paraId="74DBE99A" w14:textId="5DDB6E8F" w:rsidR="00062374" w:rsidRPr="004F1DC0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2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 xml:space="preserve">  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启动中</w:t>
                  </w:r>
                </w:p>
                <w:p w14:paraId="339DBBC5" w14:textId="4259FF3C" w:rsidR="00062374" w:rsidRPr="004F1DC0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3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启动中</w:t>
                  </w:r>
                </w:p>
                <w:p w14:paraId="53FE3736" w14:textId="11A18521" w:rsid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0x4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功率输出</w:t>
                  </w:r>
                </w:p>
                <w:p w14:paraId="249D31D2" w14:textId="7C7CFEC7" w:rsidR="00062374" w:rsidRPr="00062374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5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维护模式</w:t>
                  </w:r>
                </w:p>
                <w:p w14:paraId="5A98ED0E" w14:textId="6247168C" w:rsid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0x6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正常停机</w:t>
                  </w:r>
                </w:p>
                <w:p w14:paraId="692C8F74" w14:textId="7033AA79" w:rsidR="00062374" w:rsidRPr="00062374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：吹扫进行中</w:t>
                  </w:r>
                </w:p>
                <w:p w14:paraId="6D883A37" w14:textId="0B59AA4E" w:rsidR="00062374" w:rsidRP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0x8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紧急停机</w:t>
                  </w:r>
                </w:p>
                <w:p w14:paraId="37CB1524" w14:textId="09E732B4" w:rsidR="004F1DC0" w:rsidRP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0x9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故障停机</w:t>
                  </w:r>
                </w:p>
                <w:p w14:paraId="3D21A25C" w14:textId="06922FD1" w:rsidR="00062374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A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：吹扫进行中</w:t>
                  </w:r>
                </w:p>
                <w:p w14:paraId="468ED849" w14:textId="20BAF262" w:rsidR="00062374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ff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自检中</w:t>
                  </w:r>
                </w:p>
                <w:p w14:paraId="2152DC12" w14:textId="631C7A7B" w:rsidR="00CA2C5F" w:rsidRPr="003153A2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其它</w:t>
                  </w:r>
                  <w:r w:rsidRPr="003153A2"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：</w:t>
                  </w:r>
                  <w:r>
                    <w:rPr>
                      <w:sz w:val="21"/>
                      <w:szCs w:val="21"/>
                    </w:rPr>
                    <w:t>FCS</w:t>
                  </w:r>
                  <w:proofErr w:type="spellStart"/>
                  <w:r>
                    <w:rPr>
                      <w:sz w:val="21"/>
                      <w:szCs w:val="21"/>
                    </w:rPr>
                    <w:t>正常停机</w:t>
                  </w:r>
                  <w:proofErr w:type="spellEnd"/>
                </w:p>
              </w:tc>
            </w:tr>
            <w:tr w:rsidR="009812E1" w:rsidRPr="003153A2" w14:paraId="59DAFBB4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3D2F4D" w14:textId="77777777" w:rsidR="009812E1" w:rsidRPr="004F1DC0" w:rsidRDefault="009812E1" w:rsidP="004F1DC0">
                  <w:pPr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4C8786" w14:textId="52FFA009" w:rsidR="009812E1" w:rsidRDefault="009812E1" w:rsidP="004F1DC0">
                  <w:pPr>
                    <w:pStyle w:val="Default"/>
                    <w:jc w:val="both"/>
                    <w:rPr>
                      <w:sz w:val="21"/>
                      <w:szCs w:val="21"/>
                    </w:rPr>
                  </w:pPr>
                  <w:r w:rsidRPr="009812E1">
                    <w:rPr>
                      <w:rFonts w:hint="eastAsia"/>
                      <w:sz w:val="21"/>
                      <w:szCs w:val="21"/>
                    </w:rPr>
                    <w:t>系统吹扫标志位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F7DE65" w14:textId="33AB6398" w:rsidR="009812E1" w:rsidRPr="003153A2" w:rsidRDefault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1BA3CE" w14:textId="54E9F558" w:rsidR="009812E1" w:rsidRDefault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1~2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67EAE2" w14:textId="77777777" w:rsidR="009812E1" w:rsidRPr="003153A2" w:rsidRDefault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028CB8" w14:textId="77777777" w:rsidR="009812E1" w:rsidRPr="009812E1" w:rsidRDefault="009812E1" w:rsidP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0x0</w:t>
                  </w: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：未进行吹扫</w:t>
                  </w:r>
                </w:p>
                <w:p w14:paraId="74DD4DB3" w14:textId="77777777" w:rsidR="009812E1" w:rsidRPr="009812E1" w:rsidRDefault="009812E1" w:rsidP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0x1</w:t>
                  </w: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：吹扫进行中</w:t>
                  </w:r>
                </w:p>
                <w:p w14:paraId="06AA99CD" w14:textId="68FACA94" w:rsidR="009812E1" w:rsidRPr="004F1DC0" w:rsidRDefault="009812E1" w:rsidP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0x2</w:t>
                  </w: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：低温停车充电</w:t>
                  </w:r>
                </w:p>
              </w:tc>
            </w:tr>
          </w:tbl>
          <w:p w14:paraId="3885789A" w14:textId="77777777" w:rsidR="00CA2C5F" w:rsidRPr="003153A2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0D7DFF3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D25AB9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6934110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CA2C5F" w14:paraId="335DE5F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B52B1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241DA3C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45711B90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4C4173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C77A7E6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0418CFD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F3B4AA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0AB3B90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</w:tbl>
    <w:p w14:paraId="1ECB9D95" w14:textId="77777777" w:rsidR="005820C8" w:rsidRDefault="005820C8" w:rsidP="005820C8">
      <w:pPr>
        <w:pStyle w:val="3"/>
        <w:rPr>
          <w:lang w:eastAsia="zh-CN"/>
        </w:rPr>
      </w:pPr>
      <w:r>
        <w:rPr>
          <w:rFonts w:hint="eastAsia"/>
          <w:lang w:eastAsia="zh-CN"/>
        </w:rPr>
        <w:t>燃料电池冷却液温度过高报警</w:t>
      </w:r>
      <w:r>
        <w:rPr>
          <w:rFonts w:hint="eastAsia"/>
          <w:lang w:eastAsia="zh-CN"/>
        </w:rPr>
        <w:t xml:space="preserve"> 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5820C8" w14:paraId="3FE3C6A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469230A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071FC2A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燃料电池冷却液温度过高报警</w:t>
            </w:r>
          </w:p>
        </w:tc>
      </w:tr>
      <w:tr w:rsidR="005820C8" w14:paraId="5170737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49B883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7382F03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仪表接收燃料电池的总线信号，点亮燃料电池冷却液温度过高报警故障指示灯。</w:t>
            </w:r>
          </w:p>
        </w:tc>
      </w:tr>
      <w:tr w:rsidR="005820C8" w14:paraId="3ADDC2E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0B3D61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643E8A34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E48D02C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A66F54F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bookmarkStart w:id="2" w:name="OLE_LINK1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 xml:space="preserve">2 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0x18FECAF5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（DM1_FCU）SPN=11187,FMI=0，点亮过温报警指示灯</w:t>
            </w:r>
            <w:bookmarkEnd w:id="2"/>
          </w:p>
        </w:tc>
      </w:tr>
      <w:tr w:rsidR="005820C8" w14:paraId="791C325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88BAECD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51BDCADC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07C02D42" w14:textId="77777777" w:rsidTr="002563DC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C3F3F8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7654" w:type="dxa"/>
            <w:vAlign w:val="center"/>
          </w:tcPr>
          <w:p w14:paraId="7D734C21" w14:textId="77777777" w:rsidR="005820C8" w:rsidRDefault="005820C8" w:rsidP="002563DC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报警灯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 xml:space="preserve"> 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35EAC840" wp14:editId="0B111C77">
                  <wp:extent cx="260985" cy="234950"/>
                  <wp:effectExtent l="0" t="0" r="0" b="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66" cy="240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C826D" w14:textId="77777777" w:rsidR="005820C8" w:rsidRDefault="005820C8" w:rsidP="002563DC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图标：用冷却水温过高报警图标，</w:t>
            </w:r>
          </w:p>
          <w:p w14:paraId="6B6473ED" w14:textId="77777777" w:rsidR="005820C8" w:rsidRDefault="005820C8" w:rsidP="002563DC">
            <w:pPr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5820C8" w14:paraId="7EA3EC5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294EEA7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69466EA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63D0EBB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F6AC8BE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0x18FECAF5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DM1_FCU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SPN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-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FMI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不等于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11187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-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0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时或未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收到DM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1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5820C8" w14:paraId="7A62B26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AE1B0B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F506E9B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p w14:paraId="0BB002A9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5820C8" w14:paraId="5010A0B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6335A5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40DCA23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0004079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F1896F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53226B6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5820C8" w14:paraId="6D0A7C9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A3B572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474B9D8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09B9BF4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65AA6FD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1EC514C0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17B0EC53" w14:textId="57476500" w:rsidR="00BB249F" w:rsidRPr="00BB249F" w:rsidRDefault="00B42207" w:rsidP="00BB249F">
      <w:pPr>
        <w:pStyle w:val="2"/>
        <w:rPr>
          <w:lang w:eastAsia="zh-CN"/>
        </w:rPr>
      </w:pPr>
      <w:r>
        <w:rPr>
          <w:rFonts w:hint="eastAsia"/>
          <w:lang w:eastAsia="zh-CN"/>
        </w:rPr>
        <w:t>变速箱</w:t>
      </w:r>
      <w:r>
        <w:rPr>
          <w:rFonts w:hint="eastAsia"/>
          <w:lang w:eastAsia="zh-CN"/>
        </w:rPr>
        <w:t>&amp;</w:t>
      </w:r>
      <w:r>
        <w:rPr>
          <w:rFonts w:hint="eastAsia"/>
          <w:lang w:eastAsia="zh-CN"/>
        </w:rPr>
        <w:t>桥</w:t>
      </w:r>
    </w:p>
    <w:p w14:paraId="7EC35AF4" w14:textId="77777777" w:rsidR="00CA2C5F" w:rsidRDefault="00CA2C5F">
      <w:pPr>
        <w:pStyle w:val="11"/>
        <w:widowControl w:val="0"/>
        <w:numPr>
          <w:ilvl w:val="0"/>
          <w:numId w:val="9"/>
        </w:numPr>
        <w:spacing w:after="0" w:line="360" w:lineRule="auto"/>
        <w:contextualSpacing w:val="0"/>
        <w:jc w:val="both"/>
        <w:outlineLvl w:val="0"/>
        <w:rPr>
          <w:rFonts w:ascii="Times New Roman" w:eastAsia="黑体" w:hAnsi="Times New Roman"/>
          <w:vanish/>
          <w:kern w:val="2"/>
          <w:sz w:val="32"/>
          <w:szCs w:val="24"/>
          <w:lang w:eastAsia="zh-CN"/>
        </w:rPr>
      </w:pPr>
      <w:bookmarkStart w:id="3" w:name="_Toc16776623"/>
      <w:bookmarkStart w:id="4" w:name="_Toc414001558"/>
    </w:p>
    <w:p w14:paraId="27854145" w14:textId="77777777" w:rsidR="00CA2C5F" w:rsidRDefault="00CA2C5F">
      <w:pPr>
        <w:pStyle w:val="11"/>
        <w:widowControl w:val="0"/>
        <w:numPr>
          <w:ilvl w:val="0"/>
          <w:numId w:val="9"/>
        </w:numPr>
        <w:spacing w:after="0" w:line="360" w:lineRule="auto"/>
        <w:contextualSpacing w:val="0"/>
        <w:jc w:val="both"/>
        <w:outlineLvl w:val="0"/>
        <w:rPr>
          <w:rFonts w:ascii="Times New Roman" w:eastAsia="黑体" w:hAnsi="Times New Roman"/>
          <w:vanish/>
          <w:kern w:val="2"/>
          <w:sz w:val="32"/>
          <w:szCs w:val="24"/>
          <w:lang w:eastAsia="zh-CN"/>
        </w:rPr>
      </w:pPr>
    </w:p>
    <w:p w14:paraId="3E25CD02" w14:textId="77777777" w:rsidR="00CA2C5F" w:rsidRDefault="00CA2C5F">
      <w:pPr>
        <w:pStyle w:val="11"/>
        <w:widowControl w:val="0"/>
        <w:numPr>
          <w:ilvl w:val="0"/>
          <w:numId w:val="9"/>
        </w:numPr>
        <w:spacing w:after="0" w:line="360" w:lineRule="auto"/>
        <w:contextualSpacing w:val="0"/>
        <w:jc w:val="both"/>
        <w:outlineLvl w:val="0"/>
        <w:rPr>
          <w:rFonts w:ascii="Times New Roman" w:eastAsia="黑体" w:hAnsi="Times New Roman"/>
          <w:vanish/>
          <w:kern w:val="2"/>
          <w:sz w:val="32"/>
          <w:szCs w:val="24"/>
          <w:lang w:eastAsia="zh-CN"/>
        </w:rPr>
      </w:pPr>
    </w:p>
    <w:p w14:paraId="4B36908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07528959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046BBEB4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347FA8AD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2076D1E9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095FA20D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34D88E5C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72DA3DC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3980094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7FEFCB1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2D4E3DD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2DA65178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60903A90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18239B94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29143A82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08155A7B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363CDE93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4C0BE4DE" w14:textId="20346BB8" w:rsidR="00CA2C5F" w:rsidRDefault="00B42207" w:rsidP="00BB249F">
      <w:pPr>
        <w:pStyle w:val="3"/>
      </w:pPr>
      <w:proofErr w:type="spellStart"/>
      <w:r>
        <w:rPr>
          <w:rFonts w:hint="eastAsia"/>
        </w:rPr>
        <w:t>变速箱档位指示</w:t>
      </w:r>
      <w:bookmarkEnd w:id="3"/>
      <w:proofErr w:type="spellEnd"/>
    </w:p>
    <w:tbl>
      <w:tblPr>
        <w:tblW w:w="10075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8604"/>
      </w:tblGrid>
      <w:tr w:rsidR="00CA2C5F" w14:paraId="2BDECF1C" w14:textId="77777777">
        <w:trPr>
          <w:trHeight w:val="611"/>
          <w:jc w:val="center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F57F495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60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C4EF375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变速箱档位指示</w:t>
            </w:r>
            <w:proofErr w:type="spellEnd"/>
          </w:p>
        </w:tc>
      </w:tr>
      <w:tr w:rsidR="00CA2C5F" w14:paraId="45DF9A67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DBC258A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F8D3BB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显示自动变速箱档位信息。</w:t>
            </w:r>
          </w:p>
        </w:tc>
      </w:tr>
      <w:tr w:rsidR="00CA2C5F" w14:paraId="0D1AD7AC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E3349B8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9FEBB1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1221A298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1.点火锁ON档/START档；</w:t>
            </w:r>
          </w:p>
          <w:p w14:paraId="581D17EC" w14:textId="29573549" w:rsidR="00D429BE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AMT</w:t>
            </w:r>
            <w:r w:rsidR="00570468">
              <w:rPr>
                <w:rFonts w:hint="eastAsia"/>
                <w:sz w:val="20"/>
                <w:lang w:eastAsia="zh-CN"/>
              </w:rPr>
              <w:t>挡位</w:t>
            </w:r>
            <w:r>
              <w:rPr>
                <w:rFonts w:hint="eastAsia"/>
                <w:sz w:val="20"/>
                <w:lang w:eastAsia="zh-CN"/>
              </w:rPr>
              <w:t>报文</w:t>
            </w:r>
            <w:r w:rsidR="00D429BE">
              <w:rPr>
                <w:rFonts w:hint="eastAsia"/>
                <w:sz w:val="20"/>
                <w:lang w:eastAsia="zh-CN"/>
              </w:rPr>
              <w:t>或</w:t>
            </w:r>
            <w:r w:rsidR="00D429BE">
              <w:rPr>
                <w:rFonts w:hint="eastAsia"/>
                <w:sz w:val="20"/>
                <w:lang w:eastAsia="zh-CN"/>
              </w:rPr>
              <w:t>HCU</w:t>
            </w:r>
            <w:r w:rsidR="00D429BE">
              <w:rPr>
                <w:rFonts w:hint="eastAsia"/>
                <w:sz w:val="20"/>
                <w:lang w:eastAsia="zh-CN"/>
              </w:rPr>
              <w:t>报文。</w:t>
            </w:r>
          </w:p>
          <w:tbl>
            <w:tblPr>
              <w:tblW w:w="8378" w:type="dxa"/>
              <w:tblInd w:w="5" w:type="dxa"/>
              <w:tblLayout w:type="fixed"/>
              <w:tblLook w:val="04A0" w:firstRow="1" w:lastRow="0" w:firstColumn="1" w:lastColumn="0" w:noHBand="0" w:noVBand="1"/>
            </w:tblPr>
            <w:tblGrid>
              <w:gridCol w:w="1162"/>
              <w:gridCol w:w="416"/>
              <w:gridCol w:w="572"/>
              <w:gridCol w:w="1218"/>
              <w:gridCol w:w="850"/>
              <w:gridCol w:w="3832"/>
              <w:gridCol w:w="328"/>
            </w:tblGrid>
            <w:tr w:rsidR="00244143" w:rsidRPr="00570468" w14:paraId="658877A5" w14:textId="77777777" w:rsidTr="00D51F84">
              <w:trPr>
                <w:trHeight w:val="303"/>
              </w:trPr>
              <w:tc>
                <w:tcPr>
                  <w:tcW w:w="11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38E3C6CA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4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154E0F79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6EB4517F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16A76C5A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2FF46BDF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8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4EDB262C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备注</w:t>
                  </w:r>
                </w:p>
              </w:tc>
              <w:tc>
                <w:tcPr>
                  <w:tcW w:w="328" w:type="dxa"/>
                </w:tcPr>
                <w:p w14:paraId="48544FDC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</w:tr>
            <w:tr w:rsidR="00244143" w:rsidRPr="00570468" w14:paraId="1BE408DD" w14:textId="77777777" w:rsidTr="00D51F84">
              <w:trPr>
                <w:gridAfter w:val="1"/>
                <w:wAfter w:w="328" w:type="dxa"/>
                <w:trHeight w:val="303"/>
              </w:trPr>
              <w:tc>
                <w:tcPr>
                  <w:tcW w:w="11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3F62F525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 xml:space="preserve">18F00503 </w:t>
                  </w:r>
                </w:p>
              </w:tc>
              <w:tc>
                <w:tcPr>
                  <w:tcW w:w="4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52635E1D" w14:textId="77777777" w:rsidR="00244143" w:rsidRPr="00570468" w:rsidRDefault="00244143" w:rsidP="00244143">
                  <w:pPr>
                    <w:rPr>
                      <w:rFonts w:ascii="宋体" w:hAnsi="宋体" w:cs="Arial"/>
                      <w:sz w:val="24"/>
                    </w:rPr>
                  </w:pPr>
                  <w:r w:rsidRPr="00570468">
                    <w:rPr>
                      <w:rFonts w:ascii="宋体" w:hAnsi="宋体" w:cs="Arial" w:hint="eastAsia"/>
                      <w:sz w:val="24"/>
                    </w:rPr>
                    <w:t>4</w:t>
                  </w:r>
                </w:p>
              </w:tc>
              <w:tc>
                <w:tcPr>
                  <w:tcW w:w="5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491E57ED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>ALL</w:t>
                  </w:r>
                </w:p>
              </w:tc>
              <w:tc>
                <w:tcPr>
                  <w:tcW w:w="1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2C1FED53" w14:textId="77777777" w:rsidR="00244143" w:rsidRPr="00570468" w:rsidRDefault="00244143" w:rsidP="00244143">
                  <w:pPr>
                    <w:rPr>
                      <w:rFonts w:ascii="宋体" w:hAnsi="宋体" w:cs="Arial"/>
                      <w:sz w:val="24"/>
                    </w:rPr>
                  </w:pPr>
                  <w:proofErr w:type="spellStart"/>
                  <w:r w:rsidRPr="00570468">
                    <w:rPr>
                      <w:rFonts w:ascii="宋体" w:hAnsi="宋体" w:cs="Arial" w:hint="eastAsia"/>
                      <w:sz w:val="24"/>
                    </w:rPr>
                    <w:t>档位显示</w:t>
                  </w:r>
                  <w:proofErr w:type="spellEnd"/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5FE054E7" w14:textId="77777777" w:rsidR="00244143" w:rsidRPr="00570468" w:rsidRDefault="00244143" w:rsidP="00244143">
                  <w:pPr>
                    <w:rPr>
                      <w:rFonts w:ascii="宋体" w:hAnsi="宋体" w:cs="Arial"/>
                      <w:sz w:val="20"/>
                      <w:szCs w:val="20"/>
                    </w:rPr>
                  </w:pPr>
                  <w:r w:rsidRPr="00570468">
                    <w:rPr>
                      <w:rFonts w:ascii="宋体" w:hAnsi="宋体" w:cs="Arial" w:hint="eastAsia"/>
                      <w:sz w:val="20"/>
                      <w:szCs w:val="20"/>
                    </w:rPr>
                    <w:t>100ms</w:t>
                  </w:r>
                </w:p>
              </w:tc>
              <w:tc>
                <w:tcPr>
                  <w:tcW w:w="38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3C261442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挡位显示，增益：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，偏移：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-125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，范围：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-125~125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。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br/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负值表示倒挡，正值表示前进挡，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表示空挡。（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-1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显示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R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，空挡显示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N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，前进</w:t>
                  </w:r>
                  <w:proofErr w:type="gramStart"/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挡显示</w:t>
                  </w:r>
                  <w:proofErr w:type="gramEnd"/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D+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数字；可显示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3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个字符）</w:t>
                  </w:r>
                </w:p>
              </w:tc>
            </w:tr>
            <w:tr w:rsidR="00244143" w:rsidRPr="00570468" w14:paraId="11007B52" w14:textId="77777777" w:rsidTr="00D51F84">
              <w:trPr>
                <w:gridAfter w:val="1"/>
                <w:wAfter w:w="328" w:type="dxa"/>
                <w:trHeight w:val="303"/>
              </w:trPr>
              <w:tc>
                <w:tcPr>
                  <w:tcW w:w="1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1634B472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>18FE4A03</w:t>
                  </w:r>
                </w:p>
              </w:tc>
              <w:tc>
                <w:tcPr>
                  <w:tcW w:w="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7EFB28B1" w14:textId="77777777" w:rsidR="00244143" w:rsidRPr="00570468" w:rsidRDefault="00244143" w:rsidP="00244143">
                  <w:pPr>
                    <w:rPr>
                      <w:rFonts w:ascii="宋体" w:hAnsi="宋体" w:cs="Arial"/>
                      <w:sz w:val="24"/>
                    </w:rPr>
                  </w:pPr>
                  <w:r w:rsidRPr="00570468">
                    <w:rPr>
                      <w:rFonts w:ascii="宋体" w:hAnsi="宋体" w:cs="Arial" w:hint="eastAsia"/>
                      <w:sz w:val="24"/>
                    </w:rPr>
                    <w:t>3</w:t>
                  </w:r>
                </w:p>
              </w:tc>
              <w:tc>
                <w:tcPr>
                  <w:tcW w:w="5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0454FFBF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>7-8</w:t>
                  </w:r>
                </w:p>
              </w:tc>
              <w:tc>
                <w:tcPr>
                  <w:tcW w:w="1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4BE3F629" w14:textId="77777777" w:rsidR="00244143" w:rsidRPr="00570468" w:rsidRDefault="00244143" w:rsidP="00244143">
                  <w:pPr>
                    <w:rPr>
                      <w:rFonts w:ascii="宋体" w:hAnsi="宋体" w:cs="Arial"/>
                      <w:sz w:val="24"/>
                    </w:rPr>
                  </w:pPr>
                  <w:r w:rsidRPr="00570468">
                    <w:rPr>
                      <w:rFonts w:ascii="宋体" w:hAnsi="宋体" w:cs="Arial" w:hint="eastAsia"/>
                      <w:sz w:val="24"/>
                    </w:rPr>
                    <w:t>A/M</w:t>
                  </w:r>
                  <w:proofErr w:type="spellStart"/>
                  <w:r w:rsidRPr="00570468">
                    <w:rPr>
                      <w:rFonts w:ascii="宋体" w:hAnsi="宋体" w:cs="Arial" w:hint="eastAsia"/>
                      <w:sz w:val="24"/>
                    </w:rPr>
                    <w:t>显示</w:t>
                  </w:r>
                  <w:proofErr w:type="spellEnd"/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03677072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 w:hint="eastAsia"/>
                      <w:sz w:val="20"/>
                      <w:szCs w:val="20"/>
                    </w:rPr>
                    <w:t>100ms</w:t>
                  </w:r>
                </w:p>
              </w:tc>
              <w:tc>
                <w:tcPr>
                  <w:tcW w:w="38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325167F5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00 A mode    A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模式</w:t>
                  </w:r>
                </w:p>
                <w:p w14:paraId="780DF1B9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01M mode   M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模式</w:t>
                  </w:r>
                </w:p>
                <w:p w14:paraId="49FF5099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10 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预留</w:t>
                  </w:r>
                </w:p>
                <w:p w14:paraId="62C3EA4D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eastAsia="zh-CN"/>
                    </w:rPr>
                  </w:pP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11 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预留</w:t>
                  </w:r>
                </w:p>
              </w:tc>
            </w:tr>
          </w:tbl>
          <w:p w14:paraId="17388700" w14:textId="469B9FCF" w:rsidR="00CA2C5F" w:rsidRDefault="00CA2C5F">
            <w:pPr>
              <w:rPr>
                <w:strike/>
                <w:sz w:val="20"/>
                <w:lang w:eastAsia="zh-CN"/>
              </w:rPr>
            </w:pPr>
          </w:p>
          <w:p w14:paraId="6A2BCEF0" w14:textId="7E9E5395" w:rsidR="00244143" w:rsidRDefault="00D429BE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当标定为不带</w:t>
            </w:r>
            <w:r>
              <w:rPr>
                <w:rFonts w:hint="eastAsia"/>
                <w:sz w:val="20"/>
                <w:lang w:eastAsia="zh-CN"/>
              </w:rPr>
              <w:t>AMT</w:t>
            </w:r>
            <w:r>
              <w:rPr>
                <w:rFonts w:hint="eastAsia"/>
                <w:sz w:val="20"/>
                <w:lang w:eastAsia="zh-CN"/>
              </w:rPr>
              <w:t>时，即</w:t>
            </w:r>
            <w:r w:rsidRPr="00D429BE">
              <w:rPr>
                <w:rFonts w:hint="eastAsia"/>
                <w:sz w:val="20"/>
                <w:lang w:eastAsia="zh-CN"/>
              </w:rPr>
              <w:t>&lt;</w:t>
            </w:r>
            <w:r w:rsidRPr="00D429BE">
              <w:rPr>
                <w:rFonts w:hint="eastAsia"/>
                <w:sz w:val="20"/>
                <w:lang w:eastAsia="zh-CN"/>
              </w:rPr>
              <w:t>变速箱类型</w:t>
            </w:r>
            <w:r w:rsidRPr="00D429BE">
              <w:rPr>
                <w:rFonts w:hint="eastAsia"/>
                <w:sz w:val="20"/>
                <w:lang w:eastAsia="zh-CN"/>
              </w:rPr>
              <w:t>&gt;</w:t>
            </w:r>
            <w:r>
              <w:rPr>
                <w:rFonts w:hint="eastAsia"/>
                <w:sz w:val="20"/>
                <w:lang w:eastAsia="zh-CN"/>
              </w:rPr>
              <w:t>标定为</w:t>
            </w:r>
            <w:r>
              <w:rPr>
                <w:rFonts w:hint="eastAsia"/>
                <w:sz w:val="20"/>
                <w:lang w:eastAsia="zh-CN"/>
              </w:rPr>
              <w:t>3</w:t>
            </w:r>
            <w:r>
              <w:rPr>
                <w:sz w:val="20"/>
                <w:lang w:eastAsia="zh-CN"/>
              </w:rPr>
              <w:t>3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eastAsia="zh-CN"/>
              </w:rPr>
              <w:t>3</w:t>
            </w:r>
            <w:r>
              <w:rPr>
                <w:sz w:val="20"/>
                <w:lang w:eastAsia="zh-CN"/>
              </w:rPr>
              <w:t>4</w:t>
            </w:r>
            <w:r>
              <w:rPr>
                <w:sz w:val="20"/>
                <w:lang w:eastAsia="zh-CN"/>
              </w:rPr>
              <w:t>时</w:t>
            </w:r>
            <w:r>
              <w:rPr>
                <w:rFonts w:hint="eastAsia"/>
                <w:sz w:val="20"/>
                <w:lang w:eastAsia="zh-CN"/>
              </w:rPr>
              <w:t>，仪表档位显示只显示</w:t>
            </w:r>
            <w:r>
              <w:rPr>
                <w:rFonts w:hint="eastAsia"/>
                <w:sz w:val="20"/>
                <w:lang w:eastAsia="zh-CN"/>
              </w:rPr>
              <w:t>N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eastAsia="zh-CN"/>
              </w:rPr>
              <w:t>D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eastAsia="zh-CN"/>
              </w:rPr>
              <w:t>R</w:t>
            </w:r>
            <w:r>
              <w:rPr>
                <w:rFonts w:hint="eastAsia"/>
                <w:sz w:val="20"/>
                <w:lang w:eastAsia="zh-CN"/>
              </w:rPr>
              <w:t>，不显示数字，且无</w:t>
            </w:r>
            <w:r>
              <w:rPr>
                <w:rFonts w:hint="eastAsia"/>
                <w:sz w:val="20"/>
                <w:lang w:eastAsia="zh-CN"/>
              </w:rPr>
              <w:t>A/M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eastAsia="zh-CN"/>
              </w:rPr>
              <w:t>E/P</w:t>
            </w:r>
            <w:r>
              <w:rPr>
                <w:rFonts w:hint="eastAsia"/>
                <w:sz w:val="20"/>
                <w:lang w:eastAsia="zh-CN"/>
              </w:rPr>
              <w:t>显示。</w:t>
            </w:r>
          </w:p>
          <w:tbl>
            <w:tblPr>
              <w:tblW w:w="7258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223"/>
              <w:gridCol w:w="634"/>
              <w:gridCol w:w="1306"/>
              <w:gridCol w:w="1270"/>
              <w:gridCol w:w="1565"/>
            </w:tblGrid>
            <w:tr w:rsidR="00D429BE" w14:paraId="6DDBBF1E" w14:textId="77777777" w:rsidTr="002563DC">
              <w:trPr>
                <w:trHeight w:val="321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D53A873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lastRenderedPageBreak/>
                    <w:t>ID</w:t>
                  </w:r>
                </w:p>
              </w:tc>
              <w:tc>
                <w:tcPr>
                  <w:tcW w:w="12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D7229C1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内容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FB8B31F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字节</w:t>
                  </w:r>
                </w:p>
              </w:tc>
              <w:tc>
                <w:tcPr>
                  <w:tcW w:w="13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BBC7637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位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8100088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备注</w:t>
                  </w:r>
                </w:p>
              </w:tc>
              <w:tc>
                <w:tcPr>
                  <w:tcW w:w="15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48F15878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  <w:tr w:rsidR="00D429BE" w14:paraId="7791871A" w14:textId="77777777" w:rsidTr="002563DC">
              <w:trPr>
                <w:trHeight w:val="1152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23FE5B3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</w:p>
              </w:tc>
              <w:tc>
                <w:tcPr>
                  <w:tcW w:w="12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85BCAFD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变速箱档位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486FFE9" w14:textId="77777777" w:rsidR="00D429BE" w:rsidRDefault="00D429BE" w:rsidP="00D429BE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</w:t>
                  </w:r>
                </w:p>
              </w:tc>
              <w:tc>
                <w:tcPr>
                  <w:tcW w:w="13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A1469BC" w14:textId="77777777" w:rsidR="00D429BE" w:rsidRDefault="00D429BE" w:rsidP="00D429BE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1-2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C290DD7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00：D档；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01：N档;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10：R档；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11：故障</w:t>
                  </w:r>
                </w:p>
              </w:tc>
              <w:tc>
                <w:tcPr>
                  <w:tcW w:w="15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5E04C1F4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</w:tbl>
          <w:p w14:paraId="4E1EC28F" w14:textId="77777777" w:rsidR="00CA2C5F" w:rsidRDefault="00CA2C5F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73A24FC0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9D08E4A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EF9E8D" w14:textId="77777777" w:rsidR="00CA2C5F" w:rsidRDefault="00B4220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LCD</w:t>
            </w:r>
            <w:proofErr w:type="spellStart"/>
            <w:r>
              <w:rPr>
                <w:rFonts w:hint="eastAsia"/>
                <w:sz w:val="20"/>
                <w:szCs w:val="20"/>
              </w:rPr>
              <w:t>显示</w:t>
            </w:r>
            <w:proofErr w:type="spellEnd"/>
          </w:p>
        </w:tc>
      </w:tr>
      <w:tr w:rsidR="00CA2C5F" w14:paraId="3A8421F2" w14:textId="77777777">
        <w:trPr>
          <w:trHeight w:val="522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4DA725C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6205C5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点火锁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OFF/ACC；</w:t>
            </w:r>
          </w:p>
        </w:tc>
      </w:tr>
      <w:tr w:rsidR="00CA2C5F" w14:paraId="17774D64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A17106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2D8EC3" w14:textId="2084D5CE" w:rsidR="00CA2C5F" w:rsidRDefault="00D429BE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转发倒挡信号到</w:t>
            </w:r>
            <w:r>
              <w:rPr>
                <w:rFonts w:hint="eastAsia"/>
                <w:sz w:val="20"/>
                <w:lang w:eastAsia="zh-CN"/>
              </w:rPr>
              <w:t>BCAN</w:t>
            </w:r>
          </w:p>
          <w:tbl>
            <w:tblPr>
              <w:tblW w:w="844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00"/>
              <w:gridCol w:w="3543"/>
              <w:gridCol w:w="1276"/>
              <w:gridCol w:w="2527"/>
            </w:tblGrid>
            <w:tr w:rsidR="00D429BE" w:rsidRPr="00D429BE" w14:paraId="66E41C9A" w14:textId="77777777" w:rsidTr="00D429BE">
              <w:trPr>
                <w:trHeight w:val="186"/>
                <w:jc w:val="center"/>
              </w:trPr>
              <w:tc>
                <w:tcPr>
                  <w:tcW w:w="11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AD827F1" w14:textId="77777777" w:rsidR="00D429BE" w:rsidRPr="00D429BE" w:rsidRDefault="00D429BE" w:rsidP="00D429BE">
                  <w:pPr>
                    <w:spacing w:after="0" w:line="240" w:lineRule="auto"/>
                    <w:rPr>
                      <w:rFonts w:ascii="宋体" w:eastAsia="宋体" w:hAnsi="宋体" w:cs="Arial"/>
                      <w:b/>
                      <w:bCs/>
                      <w:lang w:val="en-US" w:eastAsia="zh-CN"/>
                    </w:rPr>
                  </w:pPr>
                  <w:r w:rsidRPr="00D429BE">
                    <w:rPr>
                      <w:rFonts w:ascii="宋体" w:eastAsia="宋体" w:hAnsi="宋体" w:cs="Arial" w:hint="eastAsia"/>
                      <w:b/>
                      <w:bCs/>
                      <w:lang w:val="en-US" w:eastAsia="zh-CN"/>
                    </w:rPr>
                    <w:t>Message Name</w:t>
                  </w:r>
                </w:p>
              </w:tc>
              <w:tc>
                <w:tcPr>
                  <w:tcW w:w="35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1811E59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</w:pPr>
                  <w:proofErr w:type="gramStart"/>
                  <w:r w:rsidRPr="00D429BE"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  <w:t>Identifier(</w:t>
                  </w:r>
                  <w:proofErr w:type="gramEnd"/>
                  <w:r w:rsidRPr="00D429BE"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  <w:t>HEX)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175EEFC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</w:pPr>
                  <w:r w:rsidRPr="00D429BE"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  <w:t>Repetition Rate</w:t>
                  </w:r>
                </w:p>
              </w:tc>
              <w:tc>
                <w:tcPr>
                  <w:tcW w:w="252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45E0B4B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宋体" w:eastAsia="宋体" w:hAnsi="宋体" w:cs="Arial"/>
                      <w:b/>
                      <w:bCs/>
                      <w:lang w:val="en-US" w:eastAsia="zh-CN"/>
                    </w:rPr>
                  </w:pPr>
                  <w:r w:rsidRPr="00D429BE">
                    <w:rPr>
                      <w:rFonts w:ascii="宋体" w:eastAsia="宋体" w:hAnsi="宋体" w:cs="Arial" w:hint="eastAsia"/>
                      <w:b/>
                      <w:bCs/>
                      <w:lang w:val="en-US" w:eastAsia="zh-CN"/>
                    </w:rPr>
                    <w:t>备注</w:t>
                  </w:r>
                </w:p>
              </w:tc>
            </w:tr>
            <w:tr w:rsidR="00D429BE" w:rsidRPr="00D429BE" w14:paraId="52714C3B" w14:textId="77777777" w:rsidTr="00D429BE">
              <w:trPr>
                <w:trHeight w:val="480"/>
                <w:jc w:val="center"/>
              </w:trPr>
              <w:tc>
                <w:tcPr>
                  <w:tcW w:w="1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82A3069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</w:pP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ETC2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5901EA2" w14:textId="77777777" w:rsidR="00D429BE" w:rsidRPr="00D429BE" w:rsidRDefault="00D429BE" w:rsidP="00D429BE">
                  <w:pPr>
                    <w:spacing w:after="0" w:line="240" w:lineRule="auto"/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</w:pP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收到档位信号时，向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BCAN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发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18F00503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，倒挡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4byte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发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124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，其他档位发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125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4F41BAB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</w:pP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100ms</w:t>
                  </w:r>
                </w:p>
              </w:tc>
              <w:tc>
                <w:tcPr>
                  <w:tcW w:w="25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3D661C4" w14:textId="77777777" w:rsidR="00D429BE" w:rsidRPr="00D429BE" w:rsidRDefault="00D429BE" w:rsidP="00D429BE">
                  <w:pPr>
                    <w:spacing w:after="0" w:line="240" w:lineRule="auto"/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</w:pP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当仪表标定为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33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和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34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时，接收HCU的18FFF531倒挡报文，填充到ETC2中</w:t>
                  </w:r>
                </w:p>
              </w:tc>
            </w:tr>
          </w:tbl>
          <w:p w14:paraId="09C2F680" w14:textId="77777777" w:rsidR="00D429BE" w:rsidRDefault="00D429BE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36E6DFC7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6E0B457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736498" w14:textId="77777777" w:rsidR="00CA2C5F" w:rsidRDefault="00CA2C5F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01C6E5FB" w14:textId="77777777" w:rsidR="00073BD0" w:rsidRDefault="00073BD0" w:rsidP="00073BD0">
      <w:bookmarkStart w:id="5" w:name="_Toc16776624"/>
      <w:bookmarkEnd w:id="4"/>
    </w:p>
    <w:p w14:paraId="4497A9E3" w14:textId="65203E66" w:rsidR="00073BD0" w:rsidRDefault="00073BD0" w:rsidP="00073BD0">
      <w:pPr>
        <w:pStyle w:val="3"/>
        <w:rPr>
          <w:lang w:val="en-US" w:eastAsia="zh-CN"/>
        </w:rPr>
      </w:pPr>
      <w:r w:rsidRPr="00B50BFE">
        <w:rPr>
          <w:rFonts w:hint="eastAsia"/>
          <w:lang w:val="en-US" w:eastAsia="zh-CN"/>
        </w:rPr>
        <w:t>A/M</w:t>
      </w:r>
      <w:r w:rsidRPr="00B50BFE">
        <w:rPr>
          <w:rFonts w:hint="eastAsia"/>
          <w:lang w:val="en-US" w:eastAsia="zh-CN"/>
        </w:rPr>
        <w:t>模式显示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8647"/>
      </w:tblGrid>
      <w:tr w:rsidR="00073BD0" w:rsidRPr="00B50BFE" w14:paraId="29DCE613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8304049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8647" w:type="dxa"/>
            <w:shd w:val="clear" w:color="auto" w:fill="D9D9D9" w:themeFill="background1" w:themeFillShade="D9"/>
            <w:vAlign w:val="center"/>
          </w:tcPr>
          <w:p w14:paraId="1E1F17B3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A/M</w:t>
            </w:r>
            <w:r w:rsidRPr="00B50BFE">
              <w:rPr>
                <w:rFonts w:hint="eastAsia"/>
                <w:b/>
                <w:lang w:val="en-US" w:eastAsia="zh-CN"/>
              </w:rPr>
              <w:t>模式显示</w:t>
            </w:r>
          </w:p>
        </w:tc>
      </w:tr>
      <w:tr w:rsidR="00073BD0" w:rsidRPr="00B50BFE" w14:paraId="6A2C877C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A733BA6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647" w:type="dxa"/>
            <w:vAlign w:val="center"/>
          </w:tcPr>
          <w:p w14:paraId="51C4137D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仪表接收TCU/SCU发的总线信号，在LCD上显示A/M模式状态。</w:t>
            </w:r>
          </w:p>
        </w:tc>
      </w:tr>
      <w:tr w:rsidR="00073BD0" w:rsidRPr="00B50BFE" w14:paraId="73353038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56A186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647" w:type="dxa"/>
            <w:vAlign w:val="center"/>
          </w:tcPr>
          <w:p w14:paraId="1B7F66BA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194A745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EE1B04C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A/M总线信号，</w:t>
            </w:r>
          </w:p>
        </w:tc>
      </w:tr>
      <w:tr w:rsidR="00073BD0" w:rsidRPr="00B50BFE" w14:paraId="5D9ED79E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A87CD20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647" w:type="dxa"/>
            <w:vAlign w:val="center"/>
          </w:tcPr>
          <w:p w14:paraId="26D53D56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仪表显示A/M模式</w:t>
            </w:r>
          </w:p>
        </w:tc>
      </w:tr>
      <w:tr w:rsidR="00073BD0" w:rsidRPr="00B50BFE" w14:paraId="70CEAAE0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C2BE43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647" w:type="dxa"/>
            <w:vAlign w:val="center"/>
          </w:tcPr>
          <w:p w14:paraId="1709DF78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A、M</w:t>
            </w:r>
          </w:p>
        </w:tc>
      </w:tr>
      <w:tr w:rsidR="00073BD0" w:rsidRPr="00B50BFE" w14:paraId="11F7910F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7E3AA0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647" w:type="dxa"/>
            <w:vAlign w:val="center"/>
          </w:tcPr>
          <w:p w14:paraId="5C9BF1A7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592723A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E34FDC0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仪表收不到A/M总线信号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，或者A/M总线信号无效</w:t>
            </w:r>
          </w:p>
        </w:tc>
      </w:tr>
      <w:tr w:rsidR="00073BD0" w:rsidRPr="00B50BFE" w14:paraId="4FCCFBC6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84ABE9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647" w:type="dxa"/>
            <w:vAlign w:val="center"/>
          </w:tcPr>
          <w:p w14:paraId="39C40414" w14:textId="77777777" w:rsidR="00073BD0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收TCU/SCU总线报文，具体见通讯协议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00"/>
              <w:tblLook w:val="04A0" w:firstRow="1" w:lastRow="0" w:firstColumn="1" w:lastColumn="0" w:noHBand="0" w:noVBand="1"/>
            </w:tblPr>
            <w:tblGrid>
              <w:gridCol w:w="1021"/>
              <w:gridCol w:w="1285"/>
              <w:gridCol w:w="940"/>
              <w:gridCol w:w="776"/>
              <w:gridCol w:w="776"/>
              <w:gridCol w:w="615"/>
              <w:gridCol w:w="3008"/>
            </w:tblGrid>
            <w:tr w:rsidR="006A441B" w:rsidRPr="00B50BFE" w14:paraId="744A76B2" w14:textId="77777777" w:rsidTr="002563DC">
              <w:tc>
                <w:tcPr>
                  <w:tcW w:w="606" w:type="pct"/>
                  <w:shd w:val="clear" w:color="auto" w:fill="FFFF00"/>
                  <w:vAlign w:val="center"/>
                </w:tcPr>
                <w:p w14:paraId="6262D437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proofErr w:type="gramStart"/>
                  <w:r w:rsidRPr="006A441B">
                    <w:rPr>
                      <w:rFonts w:hint="eastAsia"/>
                      <w:strike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763" w:type="pct"/>
                  <w:shd w:val="clear" w:color="auto" w:fill="FFFF00"/>
                  <w:vAlign w:val="center"/>
                </w:tcPr>
                <w:p w14:paraId="04743E24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558" w:type="pct"/>
                  <w:shd w:val="clear" w:color="auto" w:fill="FFFF00"/>
                  <w:vAlign w:val="center"/>
                </w:tcPr>
                <w:p w14:paraId="7A809DBA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</w:rPr>
                    <w:t>周期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332FE0AE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strike/>
                      <w:sz w:val="18"/>
                    </w:rPr>
                    <w:t>内容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4ECB53A5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strike/>
                      <w:sz w:val="18"/>
                    </w:rPr>
                    <w:t>字节</w:t>
                  </w:r>
                </w:p>
              </w:tc>
              <w:tc>
                <w:tcPr>
                  <w:tcW w:w="365" w:type="pct"/>
                  <w:shd w:val="clear" w:color="auto" w:fill="FFFF00"/>
                  <w:vAlign w:val="center"/>
                </w:tcPr>
                <w:p w14:paraId="6954B203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strike/>
                      <w:sz w:val="18"/>
                    </w:rPr>
                    <w:t>位</w:t>
                  </w:r>
                </w:p>
              </w:tc>
              <w:tc>
                <w:tcPr>
                  <w:tcW w:w="1786" w:type="pct"/>
                  <w:shd w:val="clear" w:color="auto" w:fill="FFFF00"/>
                  <w:vAlign w:val="center"/>
                </w:tcPr>
                <w:p w14:paraId="713E0B75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strike/>
                      <w:sz w:val="18"/>
                    </w:rPr>
                    <w:t>备注</w:t>
                  </w:r>
                </w:p>
              </w:tc>
            </w:tr>
            <w:tr w:rsidR="006A441B" w:rsidRPr="00B50BFE" w14:paraId="6D0CD14D" w14:textId="77777777" w:rsidTr="002563DC">
              <w:tc>
                <w:tcPr>
                  <w:tcW w:w="606" w:type="pct"/>
                  <w:shd w:val="clear" w:color="auto" w:fill="FFFF00"/>
                  <w:vAlign w:val="center"/>
                </w:tcPr>
                <w:p w14:paraId="67B879C8" w14:textId="77777777" w:rsidR="006A441B" w:rsidRPr="006A441B" w:rsidRDefault="006A441B" w:rsidP="006A441B">
                  <w:pPr>
                    <w:spacing w:after="0" w:line="240" w:lineRule="auto"/>
                    <w:jc w:val="both"/>
                    <w:rPr>
                      <w:strike/>
                      <w:sz w:val="18"/>
                      <w:lang w:eastAsia="zh-CN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763" w:type="pct"/>
                  <w:shd w:val="clear" w:color="auto" w:fill="FFFF00"/>
                  <w:vAlign w:val="center"/>
                </w:tcPr>
                <w:p w14:paraId="2B24D5E2" w14:textId="77777777" w:rsidR="006A441B" w:rsidRPr="006A441B" w:rsidRDefault="006A441B" w:rsidP="006A441B">
                  <w:pPr>
                    <w:spacing w:after="0" w:line="240" w:lineRule="auto"/>
                    <w:jc w:val="both"/>
                    <w:rPr>
                      <w:strike/>
                      <w:sz w:val="18"/>
                      <w:lang w:eastAsia="zh-CN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eastAsia="zh-CN"/>
                    </w:rPr>
                    <w:t>18FE4A03</w:t>
                  </w:r>
                </w:p>
              </w:tc>
              <w:tc>
                <w:tcPr>
                  <w:tcW w:w="558" w:type="pct"/>
                  <w:shd w:val="clear" w:color="auto" w:fill="FFFF00"/>
                  <w:vAlign w:val="center"/>
                </w:tcPr>
                <w:p w14:paraId="3F2E0BFA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648E5D98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A/M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44A98003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365" w:type="pct"/>
                  <w:shd w:val="clear" w:color="auto" w:fill="FFFF00"/>
                  <w:vAlign w:val="center"/>
                </w:tcPr>
                <w:p w14:paraId="35A0CD3B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1-2</w:t>
                  </w:r>
                </w:p>
              </w:tc>
              <w:tc>
                <w:tcPr>
                  <w:tcW w:w="1786" w:type="pct"/>
                  <w:shd w:val="clear" w:color="auto" w:fill="FFFF00"/>
                  <w:vAlign w:val="center"/>
                </w:tcPr>
                <w:p w14:paraId="74EE179D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0-A</w:t>
                  </w: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，</w:t>
                  </w: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1-M</w:t>
                  </w:r>
                </w:p>
              </w:tc>
            </w:tr>
          </w:tbl>
          <w:p w14:paraId="6BC43800" w14:textId="77777777" w:rsidR="006A441B" w:rsidRDefault="006A441B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00"/>
              <w:tblLook w:val="04A0" w:firstRow="1" w:lastRow="0" w:firstColumn="1" w:lastColumn="0" w:noHBand="0" w:noVBand="1"/>
            </w:tblPr>
            <w:tblGrid>
              <w:gridCol w:w="1021"/>
              <w:gridCol w:w="1285"/>
              <w:gridCol w:w="940"/>
              <w:gridCol w:w="776"/>
              <w:gridCol w:w="776"/>
              <w:gridCol w:w="615"/>
              <w:gridCol w:w="3008"/>
            </w:tblGrid>
            <w:tr w:rsidR="006A441B" w:rsidRPr="00B50BFE" w14:paraId="305F138F" w14:textId="77777777" w:rsidTr="002563DC">
              <w:tc>
                <w:tcPr>
                  <w:tcW w:w="606" w:type="pct"/>
                  <w:shd w:val="clear" w:color="auto" w:fill="FFFF00"/>
                  <w:vAlign w:val="center"/>
                </w:tcPr>
                <w:p w14:paraId="1FC66D23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763" w:type="pct"/>
                  <w:shd w:val="clear" w:color="auto" w:fill="FFFF00"/>
                  <w:vAlign w:val="center"/>
                </w:tcPr>
                <w:p w14:paraId="1A559C6D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558" w:type="pct"/>
                  <w:shd w:val="clear" w:color="auto" w:fill="FFFF00"/>
                  <w:vAlign w:val="center"/>
                </w:tcPr>
                <w:p w14:paraId="615ECABA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0C942634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2A8A4A32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65" w:type="pct"/>
                  <w:shd w:val="clear" w:color="auto" w:fill="FFFF00"/>
                  <w:vAlign w:val="center"/>
                </w:tcPr>
                <w:p w14:paraId="164D2793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786" w:type="pct"/>
                  <w:shd w:val="clear" w:color="auto" w:fill="FFFF00"/>
                  <w:vAlign w:val="center"/>
                </w:tcPr>
                <w:p w14:paraId="28F3E9DA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6A441B" w:rsidRPr="00B50BFE" w14:paraId="4C9F80BC" w14:textId="77777777" w:rsidTr="002563DC">
              <w:tc>
                <w:tcPr>
                  <w:tcW w:w="606" w:type="pct"/>
                  <w:shd w:val="clear" w:color="auto" w:fill="FFFF00"/>
                  <w:vAlign w:val="center"/>
                </w:tcPr>
                <w:p w14:paraId="4A7E13BD" w14:textId="77777777" w:rsidR="006A441B" w:rsidRPr="00B50BFE" w:rsidRDefault="006A441B" w:rsidP="006A441B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763" w:type="pct"/>
                  <w:shd w:val="clear" w:color="auto" w:fill="FFFF00"/>
                  <w:vAlign w:val="center"/>
                </w:tcPr>
                <w:p w14:paraId="61C81BBD" w14:textId="77777777" w:rsidR="006A441B" w:rsidRPr="00B50BFE" w:rsidRDefault="006A441B" w:rsidP="006A441B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18FE4A03</w:t>
                  </w:r>
                </w:p>
              </w:tc>
              <w:tc>
                <w:tcPr>
                  <w:tcW w:w="558" w:type="pct"/>
                  <w:shd w:val="clear" w:color="auto" w:fill="FFFF00"/>
                  <w:vAlign w:val="center"/>
                </w:tcPr>
                <w:p w14:paraId="54DD18F2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4112DC59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A/M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0B9C1368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365" w:type="pct"/>
                  <w:shd w:val="clear" w:color="auto" w:fill="FFFF00"/>
                  <w:vAlign w:val="center"/>
                </w:tcPr>
                <w:p w14:paraId="7DA144C9" w14:textId="6FD495BF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sz w:val="18"/>
                      <w:lang w:val="sv-SE"/>
                    </w:rPr>
                    <w:t>7</w:t>
                  </w:r>
                  <w:r>
                    <w:rPr>
                      <w:rFonts w:hint="eastAsia"/>
                      <w:sz w:val="18"/>
                      <w:lang w:val="sv-SE"/>
                    </w:rPr>
                    <w:t>-</w:t>
                  </w:r>
                  <w:r>
                    <w:rPr>
                      <w:sz w:val="18"/>
                      <w:lang w:val="sv-SE"/>
                    </w:rPr>
                    <w:t>8</w:t>
                  </w:r>
                </w:p>
              </w:tc>
              <w:tc>
                <w:tcPr>
                  <w:tcW w:w="1786" w:type="pct"/>
                  <w:shd w:val="clear" w:color="auto" w:fill="FFFF00"/>
                  <w:vAlign w:val="center"/>
                </w:tcPr>
                <w:p w14:paraId="2ED8C237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0-A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1-M</w:t>
                  </w:r>
                </w:p>
              </w:tc>
            </w:tr>
          </w:tbl>
          <w:p w14:paraId="61A54C70" w14:textId="77777777" w:rsidR="006A441B" w:rsidRDefault="006A441B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p w14:paraId="1D724905" w14:textId="77777777" w:rsidR="006A441B" w:rsidRDefault="006A441B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p w14:paraId="7E177392" w14:textId="77777777" w:rsidR="006A441B" w:rsidRPr="006A441B" w:rsidRDefault="006A441B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p w14:paraId="6DD642C9" w14:textId="37166940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73BD0" w:rsidRPr="00B50BFE" w14:paraId="6343F5CE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E3C45C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647" w:type="dxa"/>
            <w:vAlign w:val="center"/>
          </w:tcPr>
          <w:p w14:paraId="0DF0A058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73BD0" w:rsidRPr="00B50BFE" w14:paraId="3FE757EC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39D5A0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8647" w:type="dxa"/>
            <w:vAlign w:val="center"/>
          </w:tcPr>
          <w:p w14:paraId="62C52347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073BD0" w:rsidRPr="00B50BFE" w14:paraId="41BD6244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924DF9D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lastRenderedPageBreak/>
              <w:t>法规要求</w:t>
            </w:r>
          </w:p>
        </w:tc>
        <w:tc>
          <w:tcPr>
            <w:tcW w:w="8647" w:type="dxa"/>
            <w:vAlign w:val="center"/>
          </w:tcPr>
          <w:p w14:paraId="06A34C93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73BD0" w:rsidRPr="00B50BFE" w14:paraId="278254D1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96FB3C1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8647" w:type="dxa"/>
            <w:vAlign w:val="center"/>
          </w:tcPr>
          <w:p w14:paraId="6D4FBFEA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73BD0" w:rsidRPr="00B50BFE" w14:paraId="711E6BB1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DFCA37A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8647" w:type="dxa"/>
            <w:vAlign w:val="center"/>
          </w:tcPr>
          <w:p w14:paraId="70185915" w14:textId="71D09124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47E59B6D" w14:textId="77777777" w:rsidR="00073BD0" w:rsidRDefault="00073BD0" w:rsidP="00073BD0">
      <w:pPr>
        <w:rPr>
          <w:lang w:val="en-US" w:eastAsia="zh-CN"/>
        </w:rPr>
      </w:pPr>
    </w:p>
    <w:p w14:paraId="3D098772" w14:textId="77777777" w:rsidR="000E0549" w:rsidRPr="00B50BFE" w:rsidRDefault="000E0549" w:rsidP="000E0549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E/P</w:t>
      </w:r>
      <w:r w:rsidRPr="00B50BFE">
        <w:rPr>
          <w:rFonts w:hint="eastAsia"/>
          <w:lang w:val="en-US" w:eastAsia="zh-CN"/>
        </w:rPr>
        <w:t>模式显示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0E0549" w:rsidRPr="00B50BFE" w14:paraId="586B71F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9DF828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445E4E9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E/P</w:t>
            </w:r>
            <w:r w:rsidRPr="00B50BFE">
              <w:rPr>
                <w:rFonts w:hint="eastAsia"/>
                <w:b/>
                <w:lang w:val="en-US" w:eastAsia="zh-CN"/>
              </w:rPr>
              <w:t>模式显示</w:t>
            </w:r>
          </w:p>
        </w:tc>
      </w:tr>
      <w:tr w:rsidR="000E0549" w:rsidRPr="00B50BFE" w14:paraId="7E630DC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002132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906366E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仪表接收EECU/TCU发的总线信号，在LCD上显示E/P模式状态。</w:t>
            </w:r>
          </w:p>
        </w:tc>
      </w:tr>
      <w:tr w:rsidR="000E0549" w:rsidRPr="00B50BFE" w14:paraId="7F88A51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915446B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FEE99B4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F8B909D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2837CB8D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TCU发的总线信号，</w:t>
            </w:r>
          </w:p>
        </w:tc>
      </w:tr>
      <w:tr w:rsidR="000E0549" w:rsidRPr="00B50BFE" w14:paraId="24F364E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831EDB2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E78A233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仪表显示E/P模式</w:t>
            </w:r>
          </w:p>
        </w:tc>
      </w:tr>
      <w:tr w:rsidR="000E0549" w:rsidRPr="00B50BFE" w14:paraId="6CC68B1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71EA60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35392829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E、P</w:t>
            </w:r>
          </w:p>
        </w:tc>
      </w:tr>
      <w:tr w:rsidR="000E0549" w:rsidRPr="00B50BFE" w14:paraId="1311A95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7D26478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7D652023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B8EE909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48EBDBC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0E0549" w:rsidRPr="00B50BFE" w14:paraId="5013F60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9B4D59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0BF30CC7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收EECU/TCU发的总线信号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21"/>
              <w:gridCol w:w="991"/>
              <w:gridCol w:w="709"/>
              <w:gridCol w:w="709"/>
              <w:gridCol w:w="709"/>
              <w:gridCol w:w="709"/>
              <w:gridCol w:w="2580"/>
            </w:tblGrid>
            <w:tr w:rsidR="000E0549" w:rsidRPr="00B50BFE" w14:paraId="2F7E5376" w14:textId="77777777" w:rsidTr="002563DC">
              <w:tc>
                <w:tcPr>
                  <w:tcW w:w="687" w:type="pct"/>
                  <w:shd w:val="clear" w:color="auto" w:fill="D9D9D9" w:themeFill="background1" w:themeFillShade="D9"/>
                  <w:vAlign w:val="center"/>
                </w:tcPr>
                <w:p w14:paraId="063DDFAD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67" w:type="pct"/>
                  <w:shd w:val="clear" w:color="auto" w:fill="D9D9D9" w:themeFill="background1" w:themeFillShade="D9"/>
                  <w:vAlign w:val="center"/>
                </w:tcPr>
                <w:p w14:paraId="0EBA97DD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2760AC9D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42CAC6C5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78385532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24295301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737" w:type="pct"/>
                  <w:shd w:val="clear" w:color="auto" w:fill="D9D9D9" w:themeFill="background1" w:themeFillShade="D9"/>
                  <w:vAlign w:val="center"/>
                </w:tcPr>
                <w:p w14:paraId="6062204F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0E0549" w:rsidRPr="00B50BFE" w14:paraId="10D8C9EC" w14:textId="77777777" w:rsidTr="002563DC">
              <w:tc>
                <w:tcPr>
                  <w:tcW w:w="687" w:type="pct"/>
                  <w:vAlign w:val="center"/>
                </w:tcPr>
                <w:p w14:paraId="1D062AA7" w14:textId="77777777" w:rsidR="000E0549" w:rsidRPr="00B50BFE" w:rsidRDefault="000E0549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667" w:type="pct"/>
                  <w:shd w:val="clear" w:color="auto" w:fill="auto"/>
                  <w:vAlign w:val="center"/>
                </w:tcPr>
                <w:p w14:paraId="109EF9C0" w14:textId="77777777" w:rsidR="000E0549" w:rsidRPr="00B50BFE" w:rsidRDefault="000E0549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18FE4A03</w:t>
                  </w:r>
                </w:p>
              </w:tc>
              <w:tc>
                <w:tcPr>
                  <w:tcW w:w="477" w:type="pct"/>
                  <w:vAlign w:val="center"/>
                </w:tcPr>
                <w:p w14:paraId="3DDFED41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529D9A6C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E/P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033A09D7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64982018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5-6</w:t>
                  </w:r>
                </w:p>
              </w:tc>
              <w:tc>
                <w:tcPr>
                  <w:tcW w:w="1737" w:type="pct"/>
                  <w:shd w:val="clear" w:color="auto" w:fill="auto"/>
                  <w:vAlign w:val="center"/>
                </w:tcPr>
                <w:p w14:paraId="3B143241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0-E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1-P</w:t>
                  </w:r>
                </w:p>
              </w:tc>
            </w:tr>
          </w:tbl>
          <w:p w14:paraId="493D4F31" w14:textId="15D98700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E0549" w:rsidRPr="00B50BFE" w14:paraId="118581D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D21B40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F6C1C47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E0549" w:rsidRPr="00B50BFE" w14:paraId="2B8BC01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D32232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3D3B321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0E0549" w:rsidRPr="00B50BFE" w14:paraId="68D3A70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B554105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0AC30AA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E0549" w:rsidRPr="00B50BFE" w14:paraId="393087E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ABC6788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7D86D89A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4E889105" w14:textId="77777777" w:rsidR="00073BD0" w:rsidRPr="00073BD0" w:rsidRDefault="00073BD0" w:rsidP="00073BD0">
      <w:pPr>
        <w:rPr>
          <w:lang w:val="en-US" w:eastAsia="zh-CN"/>
        </w:rPr>
      </w:pPr>
    </w:p>
    <w:p w14:paraId="099B57DC" w14:textId="46320F58" w:rsidR="00C5293E" w:rsidRPr="00B50BFE" w:rsidRDefault="00C5293E" w:rsidP="00C5293E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蠕动模式显示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C5293E" w:rsidRPr="00B50BFE" w14:paraId="68BBBF3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864799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vAlign w:val="center"/>
          </w:tcPr>
          <w:p w14:paraId="657586A8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蠕动模式显示</w:t>
            </w:r>
          </w:p>
        </w:tc>
      </w:tr>
      <w:tr w:rsidR="00C5293E" w:rsidRPr="00B50BFE" w14:paraId="561637F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A34ED7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51447E0" w14:textId="2C1A5CD6" w:rsidR="00C5293E" w:rsidRPr="00B50BFE" w:rsidRDefault="00C5293E" w:rsidP="00C5293E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仪表接收TCU发的总线信号，当变速箱处于蠕动模式时，若当前档位为前进挡，显示Dm，若为倒挡时，显示Rm。</w:t>
            </w:r>
          </w:p>
        </w:tc>
      </w:tr>
      <w:tr w:rsidR="00C5293E" w:rsidRPr="00B50BFE" w14:paraId="314E8CE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6CCAAE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41A83C8B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6E277756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B1A0C15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</w:tc>
      </w:tr>
      <w:tr w:rsidR="00C5293E" w:rsidRPr="00B50BFE" w14:paraId="7717F4A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8106FD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9F5D5CD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仪表显示蠕动模式，Rm或者Dm</w:t>
            </w:r>
          </w:p>
        </w:tc>
      </w:tr>
      <w:tr w:rsidR="00C5293E" w:rsidRPr="00B50BFE" w14:paraId="66091FE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11D367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5FE818B7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C5293E" w:rsidRPr="00B50BFE" w14:paraId="4F24B50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7192787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B0E1445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62C9E0B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8B7D2F4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C5293E" w:rsidRPr="00B50BFE" w14:paraId="67055F3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40C373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596F5AF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p w14:paraId="2B5C0B6C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ETC7(</w:t>
            </w:r>
            <w:r w:rsidRPr="00B50BFE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18FE4A03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），具体见通讯协议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65"/>
              <w:gridCol w:w="1334"/>
              <w:gridCol w:w="982"/>
              <w:gridCol w:w="1318"/>
              <w:gridCol w:w="811"/>
              <w:gridCol w:w="642"/>
              <w:gridCol w:w="1276"/>
            </w:tblGrid>
            <w:tr w:rsidR="00C5293E" w:rsidRPr="00B50BFE" w14:paraId="677E3338" w14:textId="77777777" w:rsidTr="002563DC">
              <w:tc>
                <w:tcPr>
                  <w:tcW w:w="717" w:type="pct"/>
                  <w:shd w:val="clear" w:color="auto" w:fill="D9D9D9" w:themeFill="background1" w:themeFillShade="D9"/>
                  <w:vAlign w:val="center"/>
                </w:tcPr>
                <w:p w14:paraId="052F07B4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lastRenderedPageBreak/>
                    <w:t>报文名</w:t>
                  </w:r>
                  <w:proofErr w:type="gramEnd"/>
                </w:p>
              </w:tc>
              <w:tc>
                <w:tcPr>
                  <w:tcW w:w="898" w:type="pct"/>
                  <w:shd w:val="clear" w:color="auto" w:fill="D9D9D9" w:themeFill="background1" w:themeFillShade="D9"/>
                  <w:vAlign w:val="center"/>
                </w:tcPr>
                <w:p w14:paraId="78473338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661" w:type="pct"/>
                  <w:shd w:val="clear" w:color="auto" w:fill="D9D9D9" w:themeFill="background1" w:themeFillShade="D9"/>
                  <w:vAlign w:val="center"/>
                </w:tcPr>
                <w:p w14:paraId="5E84D956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887" w:type="pct"/>
                  <w:shd w:val="clear" w:color="auto" w:fill="D9D9D9" w:themeFill="background1" w:themeFillShade="D9"/>
                  <w:vAlign w:val="center"/>
                </w:tcPr>
                <w:p w14:paraId="2992AAF6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546" w:type="pct"/>
                  <w:shd w:val="clear" w:color="auto" w:fill="D9D9D9" w:themeFill="background1" w:themeFillShade="D9"/>
                  <w:vAlign w:val="center"/>
                </w:tcPr>
                <w:p w14:paraId="7AB5565C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32" w:type="pct"/>
                  <w:shd w:val="clear" w:color="auto" w:fill="D9D9D9" w:themeFill="background1" w:themeFillShade="D9"/>
                  <w:vAlign w:val="center"/>
                </w:tcPr>
                <w:p w14:paraId="19BF1411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859" w:type="pct"/>
                  <w:shd w:val="clear" w:color="auto" w:fill="D9D9D9" w:themeFill="background1" w:themeFillShade="D9"/>
                  <w:vAlign w:val="center"/>
                </w:tcPr>
                <w:p w14:paraId="52718167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C5293E" w:rsidRPr="00B50BFE" w14:paraId="1A79B5F2" w14:textId="77777777" w:rsidTr="002563DC">
              <w:tc>
                <w:tcPr>
                  <w:tcW w:w="717" w:type="pct"/>
                  <w:vAlign w:val="center"/>
                </w:tcPr>
                <w:p w14:paraId="5AC331A9" w14:textId="77777777" w:rsidR="00C5293E" w:rsidRPr="00B50BFE" w:rsidRDefault="00C5293E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898" w:type="pct"/>
                  <w:shd w:val="clear" w:color="auto" w:fill="auto"/>
                  <w:vAlign w:val="center"/>
                </w:tcPr>
                <w:p w14:paraId="0D54F930" w14:textId="77777777" w:rsidR="00C5293E" w:rsidRPr="00B50BFE" w:rsidRDefault="00C5293E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18FE4A03</w:t>
                  </w:r>
                </w:p>
              </w:tc>
              <w:tc>
                <w:tcPr>
                  <w:tcW w:w="661" w:type="pct"/>
                  <w:vAlign w:val="center"/>
                </w:tcPr>
                <w:p w14:paraId="0FE86348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887" w:type="pct"/>
                  <w:shd w:val="clear" w:color="auto" w:fill="auto"/>
                  <w:vAlign w:val="center"/>
                </w:tcPr>
                <w:p w14:paraId="61358783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蠕动模式</w:t>
                  </w: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5D9C9BEF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432" w:type="pct"/>
                  <w:shd w:val="clear" w:color="auto" w:fill="auto"/>
                  <w:vAlign w:val="center"/>
                </w:tcPr>
                <w:p w14:paraId="5C16F684" w14:textId="073ADEC3" w:rsidR="00C5293E" w:rsidRPr="00B50BFE" w:rsidRDefault="001E6B12" w:rsidP="003D70A0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sz w:val="18"/>
                      <w:lang w:val="sv-SE"/>
                    </w:rPr>
                    <w:t>3</w:t>
                  </w:r>
                  <w:r w:rsidR="003D70A0">
                    <w:rPr>
                      <w:rFonts w:hint="eastAsia"/>
                      <w:sz w:val="18"/>
                      <w:lang w:val="sv-SE"/>
                    </w:rPr>
                    <w:t>~</w:t>
                  </w:r>
                  <w:r>
                    <w:rPr>
                      <w:sz w:val="18"/>
                      <w:lang w:val="sv-SE"/>
                    </w:rPr>
                    <w:t>4</w:t>
                  </w:r>
                </w:p>
              </w:tc>
              <w:tc>
                <w:tcPr>
                  <w:tcW w:w="859" w:type="pct"/>
                  <w:shd w:val="clear" w:color="auto" w:fill="auto"/>
                  <w:vAlign w:val="center"/>
                </w:tcPr>
                <w:p w14:paraId="77FC05DC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开启</w:t>
                  </w:r>
                </w:p>
              </w:tc>
            </w:tr>
          </w:tbl>
          <w:p w14:paraId="716912DB" w14:textId="0A684A2C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5293E" w:rsidRPr="00B50BFE" w14:paraId="54AE31A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42253A3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43EF76D2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5293E" w:rsidRPr="00B50BFE" w14:paraId="0C57384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9B2B113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173FF99A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5293E" w:rsidRPr="00B50BFE" w14:paraId="62B48E8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917B406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D61F9AF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5293E" w:rsidRPr="00B50BFE" w14:paraId="325CD03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CDD1A6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9F0B501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46718807" w14:textId="77777777" w:rsidR="00073BD0" w:rsidRPr="00363CA1" w:rsidRDefault="00073BD0" w:rsidP="00073BD0">
      <w:pPr>
        <w:rPr>
          <w:color w:val="000000" w:themeColor="text1"/>
        </w:rPr>
      </w:pPr>
    </w:p>
    <w:bookmarkEnd w:id="5"/>
    <w:p w14:paraId="00730DFD" w14:textId="769FCA5F" w:rsidR="00CA2C5F" w:rsidRPr="00363CA1" w:rsidRDefault="0007796C" w:rsidP="00BB249F">
      <w:pPr>
        <w:pStyle w:val="3"/>
        <w:rPr>
          <w:color w:val="000000" w:themeColor="text1"/>
          <w:lang w:eastAsia="zh-CN"/>
        </w:rPr>
      </w:pPr>
      <w:proofErr w:type="gramStart"/>
      <w:r w:rsidRPr="00363CA1">
        <w:rPr>
          <w:rFonts w:hint="eastAsia"/>
          <w:color w:val="000000" w:themeColor="text1"/>
          <w:lang w:eastAsia="zh-CN"/>
        </w:rPr>
        <w:t>变速箱取力指示</w:t>
      </w:r>
      <w:proofErr w:type="gramEnd"/>
    </w:p>
    <w:tbl>
      <w:tblPr>
        <w:tblW w:w="9537" w:type="dxa"/>
        <w:tblLayout w:type="fixed"/>
        <w:tblLook w:val="04A0" w:firstRow="1" w:lastRow="0" w:firstColumn="1" w:lastColumn="0" w:noHBand="0" w:noVBand="1"/>
      </w:tblPr>
      <w:tblGrid>
        <w:gridCol w:w="1559"/>
        <w:gridCol w:w="7978"/>
      </w:tblGrid>
      <w:tr w:rsidR="00CA2C5F" w14:paraId="787A0C68" w14:textId="77777777" w:rsidTr="002D3597">
        <w:trPr>
          <w:trHeight w:val="611"/>
        </w:trPr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58EC4D3E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978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C5C356A" w14:textId="4F225AA7" w:rsidR="00CA2C5F" w:rsidRDefault="0007796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变速箱取力指示</w:t>
            </w:r>
            <w:proofErr w:type="spellEnd"/>
          </w:p>
        </w:tc>
      </w:tr>
      <w:tr w:rsidR="00CA2C5F" w14:paraId="11C58F0B" w14:textId="77777777" w:rsidTr="002D3597">
        <w:trPr>
          <w:trHeight w:val="834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D3AD702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5750DA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仪表收到取力点亮总线信号，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点亮取力指示灯</w:t>
            </w:r>
            <w:proofErr w:type="gramEnd"/>
          </w:p>
        </w:tc>
      </w:tr>
      <w:tr w:rsidR="00CA2C5F" w14:paraId="468CFFA9" w14:textId="77777777" w:rsidTr="00053581">
        <w:trPr>
          <w:trHeight w:val="834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30D564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B41EB1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460A1C8E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6602893B" w14:textId="39E985F0" w:rsidR="0085108B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2、仪表收到</w:t>
            </w:r>
            <w:r w:rsidR="00FA4FA1"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以下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总线信号</w:t>
            </w:r>
            <w:r w:rsidR="00FA4FA1">
              <w:rPr>
                <w:rFonts w:ascii="宋体" w:hAnsi="宋体" w:cs="Arial" w:hint="eastAsia"/>
                <w:sz w:val="20"/>
                <w:szCs w:val="20"/>
                <w:lang w:eastAsia="zh-CN"/>
              </w:rPr>
              <w:t>任一</w:t>
            </w:r>
          </w:p>
          <w:p w14:paraId="5B1DB5AD" w14:textId="2B01CC5B" w:rsidR="00FA4FA1" w:rsidRDefault="00FA4FA1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FA4FA1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报文1：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85"/>
              <w:gridCol w:w="1177"/>
              <w:gridCol w:w="1930"/>
              <w:gridCol w:w="623"/>
              <w:gridCol w:w="755"/>
              <w:gridCol w:w="1682"/>
            </w:tblGrid>
            <w:tr w:rsidR="00FA4FA1" w:rsidRPr="009315FC" w14:paraId="1D2AF1B0" w14:textId="77777777" w:rsidTr="00FA4FA1">
              <w:tc>
                <w:tcPr>
                  <w:tcW w:w="1022" w:type="pct"/>
                  <w:shd w:val="clear" w:color="auto" w:fill="auto"/>
                  <w:vAlign w:val="center"/>
                </w:tcPr>
                <w:p w14:paraId="50052731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759" w:type="pct"/>
                  <w:vAlign w:val="center"/>
                </w:tcPr>
                <w:p w14:paraId="70BD5F56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1245" w:type="pct"/>
                  <w:shd w:val="clear" w:color="auto" w:fill="auto"/>
                  <w:vAlign w:val="center"/>
                </w:tcPr>
                <w:p w14:paraId="2BFF4C99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402" w:type="pct"/>
                  <w:shd w:val="clear" w:color="auto" w:fill="auto"/>
                  <w:vAlign w:val="center"/>
                </w:tcPr>
                <w:p w14:paraId="7C2A41DA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487" w:type="pct"/>
                  <w:shd w:val="clear" w:color="auto" w:fill="auto"/>
                  <w:vAlign w:val="center"/>
                </w:tcPr>
                <w:p w14:paraId="7C2D31D7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1085" w:type="pct"/>
                  <w:shd w:val="clear" w:color="auto" w:fill="auto"/>
                  <w:vAlign w:val="center"/>
                </w:tcPr>
                <w:p w14:paraId="6CDE09CD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FA4FA1" w:rsidRPr="009315FC" w14:paraId="1F880C0F" w14:textId="77777777" w:rsidTr="00FA4FA1">
              <w:tc>
                <w:tcPr>
                  <w:tcW w:w="1022" w:type="pct"/>
                  <w:shd w:val="clear" w:color="auto" w:fill="auto"/>
                  <w:vAlign w:val="center"/>
                </w:tcPr>
                <w:p w14:paraId="1386BC4A" w14:textId="01859693" w:rsidR="00FA4FA1" w:rsidRPr="009315FC" w:rsidRDefault="00FA4FA1" w:rsidP="00FA4FA1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0xCEF3103</w:t>
                  </w:r>
                </w:p>
              </w:tc>
              <w:tc>
                <w:tcPr>
                  <w:tcW w:w="759" w:type="pct"/>
                  <w:vAlign w:val="center"/>
                </w:tcPr>
                <w:p w14:paraId="32F22412" w14:textId="6EB7BE01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highlight w:val="yellow"/>
                      <w:lang w:val="sv-SE"/>
                    </w:rPr>
                  </w:pPr>
                  <w:r w:rsidRPr="00FA4FA1">
                    <w:rPr>
                      <w:rFonts w:hint="eastAsia"/>
                      <w:color w:val="000000" w:themeColor="text1"/>
                      <w:sz w:val="18"/>
                      <w:highlight w:val="yellow"/>
                      <w:lang w:val="sv-SE"/>
                    </w:rPr>
                    <w:t>20ms</w:t>
                  </w:r>
                </w:p>
              </w:tc>
              <w:tc>
                <w:tcPr>
                  <w:tcW w:w="1245" w:type="pct"/>
                  <w:shd w:val="clear" w:color="auto" w:fill="auto"/>
                  <w:vAlign w:val="center"/>
                </w:tcPr>
                <w:p w14:paraId="0E5EA16E" w14:textId="7A73277C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变速箱取力</w:t>
                  </w:r>
                  <w:proofErr w:type="gramEnd"/>
                </w:p>
              </w:tc>
              <w:tc>
                <w:tcPr>
                  <w:tcW w:w="402" w:type="pct"/>
                  <w:shd w:val="clear" w:color="auto" w:fill="auto"/>
                  <w:vAlign w:val="center"/>
                </w:tcPr>
                <w:p w14:paraId="5F63B919" w14:textId="133DC3D2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6</w:t>
                  </w:r>
                </w:p>
              </w:tc>
              <w:tc>
                <w:tcPr>
                  <w:tcW w:w="487" w:type="pct"/>
                  <w:shd w:val="clear" w:color="auto" w:fill="auto"/>
                  <w:vAlign w:val="center"/>
                </w:tcPr>
                <w:p w14:paraId="0FC0E082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7-8</w:t>
                  </w:r>
                </w:p>
              </w:tc>
              <w:tc>
                <w:tcPr>
                  <w:tcW w:w="1085" w:type="pct"/>
                  <w:shd w:val="clear" w:color="auto" w:fill="auto"/>
                  <w:vAlign w:val="center"/>
                </w:tcPr>
                <w:p w14:paraId="75718855" w14:textId="7F9A1A8A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0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-</w:t>
                  </w: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灭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，</w:t>
                  </w: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1-</w:t>
                  </w: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开</w:t>
                  </w:r>
                </w:p>
              </w:tc>
            </w:tr>
            <w:tr w:rsidR="00FA4FA1" w:rsidRPr="009315FC" w14:paraId="443AAABF" w14:textId="77777777" w:rsidTr="00FA4FA1">
              <w:tc>
                <w:tcPr>
                  <w:tcW w:w="1022" w:type="pct"/>
                  <w:shd w:val="clear" w:color="auto" w:fill="auto"/>
                  <w:vAlign w:val="center"/>
                </w:tcPr>
                <w:p w14:paraId="41435392" w14:textId="236C97D5" w:rsidR="00FA4FA1" w:rsidRPr="00FA4FA1" w:rsidRDefault="00FA4FA1" w:rsidP="00FA4FA1">
                  <w:pPr>
                    <w:spacing w:after="0" w:line="240" w:lineRule="auto"/>
                    <w:jc w:val="both"/>
                    <w:rPr>
                      <w:strike/>
                      <w:color w:val="FF0000"/>
                      <w:sz w:val="18"/>
                      <w:lang w:eastAsia="zh-CN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eastAsia="zh-CN"/>
                    </w:rPr>
                    <w:t>0x187021E</w:t>
                  </w:r>
                </w:p>
              </w:tc>
              <w:tc>
                <w:tcPr>
                  <w:tcW w:w="759" w:type="pct"/>
                  <w:vAlign w:val="center"/>
                </w:tcPr>
                <w:p w14:paraId="4EE9E3C0" w14:textId="72DD3295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1245" w:type="pct"/>
                  <w:shd w:val="clear" w:color="auto" w:fill="auto"/>
                  <w:vAlign w:val="center"/>
                </w:tcPr>
                <w:p w14:paraId="7DD3232C" w14:textId="1176C927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上装正极继电器状态</w:t>
                  </w:r>
                </w:p>
              </w:tc>
              <w:tc>
                <w:tcPr>
                  <w:tcW w:w="402" w:type="pct"/>
                  <w:shd w:val="clear" w:color="auto" w:fill="auto"/>
                  <w:vAlign w:val="center"/>
                </w:tcPr>
                <w:p w14:paraId="27F95ACD" w14:textId="3B549C22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2</w:t>
                  </w:r>
                </w:p>
              </w:tc>
              <w:tc>
                <w:tcPr>
                  <w:tcW w:w="487" w:type="pct"/>
                  <w:shd w:val="clear" w:color="auto" w:fill="auto"/>
                  <w:vAlign w:val="center"/>
                </w:tcPr>
                <w:p w14:paraId="241D4237" w14:textId="78FC446B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6</w:t>
                  </w:r>
                </w:p>
              </w:tc>
              <w:tc>
                <w:tcPr>
                  <w:tcW w:w="1085" w:type="pct"/>
                  <w:shd w:val="clear" w:color="auto" w:fill="auto"/>
                  <w:vAlign w:val="center"/>
                </w:tcPr>
                <w:p w14:paraId="1182065C" w14:textId="51C95454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0-</w:t>
                  </w: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灭，</w:t>
                  </w: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1-</w:t>
                  </w: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开</w:t>
                  </w:r>
                </w:p>
              </w:tc>
            </w:tr>
          </w:tbl>
          <w:p w14:paraId="26CF59C7" w14:textId="77777777" w:rsidR="00FA4FA1" w:rsidRDefault="00FA4FA1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  <w:p w14:paraId="5CEBB5D0" w14:textId="6292EF0C" w:rsidR="00FA4FA1" w:rsidRPr="00A018B1" w:rsidRDefault="00FA4FA1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报文2：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4"/>
              <w:gridCol w:w="1359"/>
              <w:gridCol w:w="1011"/>
              <w:gridCol w:w="1357"/>
              <w:gridCol w:w="836"/>
              <w:gridCol w:w="648"/>
              <w:gridCol w:w="1447"/>
            </w:tblGrid>
            <w:tr w:rsidR="002D3597" w:rsidRPr="009315FC" w14:paraId="2749D574" w14:textId="77777777" w:rsidTr="00FA4FA1">
              <w:tc>
                <w:tcPr>
                  <w:tcW w:w="706" w:type="pct"/>
                  <w:vAlign w:val="center"/>
                </w:tcPr>
                <w:p w14:paraId="7529BF6F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9315FC">
                    <w:rPr>
                      <w:rFonts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5DA20D78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652" w:type="pct"/>
                  <w:vAlign w:val="center"/>
                </w:tcPr>
                <w:p w14:paraId="2CEB9015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64034726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6CCD6E9E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2019A03B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1224C297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2D3597" w:rsidRPr="009315FC" w14:paraId="7A9386AC" w14:textId="77777777" w:rsidTr="00FA4FA1">
              <w:tc>
                <w:tcPr>
                  <w:tcW w:w="706" w:type="pct"/>
                  <w:vAlign w:val="center"/>
                </w:tcPr>
                <w:p w14:paraId="568E7844" w14:textId="7833811D" w:rsidR="002D3597" w:rsidRPr="009315FC" w:rsidRDefault="002D3597" w:rsidP="00053581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PTO</w:t>
                  </w:r>
                  <w:r w:rsidR="00053581">
                    <w:rPr>
                      <w:color w:val="000000" w:themeColor="text1"/>
                      <w:sz w:val="18"/>
                      <w:lang w:eastAsia="zh-CN"/>
                    </w:rPr>
                    <w:t>-TCU</w:t>
                  </w: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32A89A3A" w14:textId="77777777" w:rsidR="002D3597" w:rsidRPr="009315FC" w:rsidRDefault="002D3597" w:rsidP="002D3597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18FDA403</w:t>
                  </w:r>
                </w:p>
              </w:tc>
              <w:tc>
                <w:tcPr>
                  <w:tcW w:w="652" w:type="pct"/>
                  <w:vAlign w:val="center"/>
                </w:tcPr>
                <w:p w14:paraId="09316E87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4869E126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取力开关</w:t>
                  </w:r>
                  <w:proofErr w:type="gramEnd"/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20EF39CF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14898D39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7-8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7BFB8112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1-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开，其他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-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关</w:t>
                  </w:r>
                </w:p>
              </w:tc>
            </w:tr>
            <w:tr w:rsidR="002D3597" w:rsidRPr="009315FC" w14:paraId="0E7CD741" w14:textId="77777777" w:rsidTr="00FA4FA1">
              <w:tc>
                <w:tcPr>
                  <w:tcW w:w="706" w:type="pct"/>
                  <w:vAlign w:val="center"/>
                </w:tcPr>
                <w:p w14:paraId="08A26D7F" w14:textId="77777777" w:rsidR="002D3597" w:rsidRPr="009315FC" w:rsidRDefault="002D3597" w:rsidP="002D3597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5A4F6219" w14:textId="77777777" w:rsidR="002D3597" w:rsidRPr="009315FC" w:rsidRDefault="002D3597" w:rsidP="002D3597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</w:p>
              </w:tc>
              <w:tc>
                <w:tcPr>
                  <w:tcW w:w="652" w:type="pct"/>
                  <w:vAlign w:val="center"/>
                </w:tcPr>
                <w:p w14:paraId="3273456E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0B3B5977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取力控制</w:t>
                  </w:r>
                  <w:proofErr w:type="gramEnd"/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7EE3EF29" w14:textId="1822AB9D" w:rsidR="002D3597" w:rsidRPr="009315FC" w:rsidRDefault="00053581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>
                    <w:rPr>
                      <w:color w:val="000000" w:themeColor="text1"/>
                      <w:sz w:val="18"/>
                      <w:lang w:val="sv-SE"/>
                    </w:rPr>
                    <w:t>5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095AFC4C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7-8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028DA197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1-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开，其他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-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关</w:t>
                  </w:r>
                </w:p>
              </w:tc>
            </w:tr>
            <w:tr w:rsidR="00FA4FA1" w:rsidRPr="009315FC" w14:paraId="7706045E" w14:textId="77777777" w:rsidTr="00FA4FA1">
              <w:tc>
                <w:tcPr>
                  <w:tcW w:w="5000" w:type="pct"/>
                  <w:gridSpan w:val="7"/>
                  <w:vAlign w:val="center"/>
                </w:tcPr>
                <w:p w14:paraId="63221E2C" w14:textId="77777777" w:rsidR="00FA4FA1" w:rsidRPr="00AB7198" w:rsidRDefault="00FA4FA1" w:rsidP="00FA4FA1">
                  <w:pPr>
                    <w:spacing w:line="240" w:lineRule="auto"/>
                    <w:rPr>
                      <w:sz w:val="20"/>
                      <w:lang w:eastAsia="zh-CN"/>
                    </w:rPr>
                  </w:pP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取力控制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=1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，</w:t>
                  </w: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不论取力开关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状态，</w:t>
                  </w: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取力指示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常亮，同时有声音报警提醒；</w:t>
                  </w:r>
                </w:p>
                <w:p w14:paraId="7418D08F" w14:textId="3C39E817" w:rsidR="00FA4FA1" w:rsidRPr="00FA4FA1" w:rsidRDefault="00FA4FA1" w:rsidP="00FA4FA1">
                  <w:pPr>
                    <w:spacing w:line="240" w:lineRule="auto"/>
                    <w:rPr>
                      <w:sz w:val="20"/>
                      <w:lang w:eastAsia="zh-CN"/>
                    </w:rPr>
                  </w:pP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取力控制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≠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1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，</w:t>
                  </w: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取力开关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=1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，</w:t>
                  </w: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取力指示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闪烁，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1Hz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。</w:t>
                  </w:r>
                </w:p>
              </w:tc>
            </w:tr>
          </w:tbl>
          <w:p w14:paraId="7B653832" w14:textId="77777777" w:rsidR="00CA2C5F" w:rsidRDefault="00CA2C5F">
            <w:pPr>
              <w:rPr>
                <w:sz w:val="20"/>
                <w:lang w:eastAsia="zh-CN"/>
              </w:rPr>
            </w:pPr>
          </w:p>
          <w:p w14:paraId="61E26D6E" w14:textId="1E44835B" w:rsidR="001E0EC0" w:rsidRPr="005831D6" w:rsidRDefault="00B128DE" w:rsidP="00FA4FA1">
            <w:pPr>
              <w:rPr>
                <w:sz w:val="20"/>
                <w:lang w:eastAsia="zh-CN"/>
              </w:rPr>
            </w:pPr>
            <w:r w:rsidRPr="00B128DE">
              <w:rPr>
                <w:rFonts w:hint="eastAsia"/>
                <w:sz w:val="20"/>
                <w:highlight w:val="yellow"/>
                <w:lang w:eastAsia="zh-CN"/>
              </w:rPr>
              <w:t>根据车型不同，</w:t>
            </w:r>
            <w:r w:rsidRPr="00B128DE">
              <w:rPr>
                <w:rFonts w:hint="eastAsia"/>
                <w:sz w:val="20"/>
                <w:highlight w:val="yellow"/>
                <w:lang w:eastAsia="zh-CN"/>
              </w:rPr>
              <w:t>TCU</w:t>
            </w:r>
            <w:r w:rsidRPr="00B128DE">
              <w:rPr>
                <w:rFonts w:hint="eastAsia"/>
                <w:sz w:val="20"/>
                <w:highlight w:val="yellow"/>
                <w:lang w:eastAsia="zh-CN"/>
              </w:rPr>
              <w:t>反馈的</w:t>
            </w:r>
            <w:proofErr w:type="gramStart"/>
            <w:r w:rsidRPr="00B128DE">
              <w:rPr>
                <w:rFonts w:hint="eastAsia"/>
                <w:sz w:val="20"/>
                <w:highlight w:val="yellow"/>
                <w:lang w:eastAsia="zh-CN"/>
              </w:rPr>
              <w:t>取力状态</w:t>
            </w:r>
            <w:proofErr w:type="gramEnd"/>
            <w:r w:rsidRPr="00B128DE">
              <w:rPr>
                <w:rFonts w:hint="eastAsia"/>
                <w:sz w:val="20"/>
                <w:highlight w:val="yellow"/>
                <w:lang w:eastAsia="zh-CN"/>
              </w:rPr>
              <w:t>可能包含以上两种报文或其中一条</w:t>
            </w:r>
          </w:p>
        </w:tc>
      </w:tr>
      <w:tr w:rsidR="00CA2C5F" w14:paraId="26878B3A" w14:textId="77777777" w:rsidTr="002D3597">
        <w:trPr>
          <w:trHeight w:val="27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A38C30C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9F763B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取力指示灯亮</w:t>
            </w:r>
            <w:proofErr w:type="spellEnd"/>
          </w:p>
        </w:tc>
      </w:tr>
      <w:tr w:rsidR="00CA2C5F" w14:paraId="7814E3DC" w14:textId="77777777" w:rsidTr="002D3597">
        <w:trPr>
          <w:trHeight w:val="27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8F50916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6A62BE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LCD</w:t>
            </w:r>
          </w:p>
          <w:p w14:paraId="3805A6C3" w14:textId="04EE74DE" w:rsidR="005831D6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5EFD5728" wp14:editId="76E23977">
                  <wp:extent cx="423333" cy="407051"/>
                  <wp:effectExtent l="0" t="0" r="0" b="0"/>
                  <wp:docPr id="3" name="图片 3" descr="说明: 屏幕剪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说明: 屏幕剪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117" cy="415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7802EB" w14:textId="68FD06B2" w:rsidR="005831D6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黄色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31440A6B" w14:textId="77777777" w:rsidTr="002D3597">
        <w:trPr>
          <w:trHeight w:val="27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4765DBD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F70E60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2FEF563D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lastRenderedPageBreak/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0BCC2214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2.或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proofErr w:type="gramStart"/>
            <w:r>
              <w:rPr>
                <w:rFonts w:hint="eastAsia"/>
                <w:sz w:val="20"/>
                <w:lang w:eastAsia="zh-CN"/>
              </w:rPr>
              <w:t>收到取力指示</w:t>
            </w:r>
            <w:proofErr w:type="gramEnd"/>
            <w:r>
              <w:rPr>
                <w:rFonts w:hint="eastAsia"/>
                <w:sz w:val="20"/>
                <w:lang w:eastAsia="zh-CN"/>
              </w:rPr>
              <w:t>熄灭总线信号</w:t>
            </w:r>
          </w:p>
        </w:tc>
      </w:tr>
      <w:tr w:rsidR="00CA2C5F" w14:paraId="33491361" w14:textId="77777777" w:rsidTr="00102C7E">
        <w:trPr>
          <w:trHeight w:val="27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A508AB5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E60172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：</w:t>
            </w:r>
          </w:p>
          <w:p w14:paraId="78D23506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</w:rPr>
              <w:t>取力指示信号</w:t>
            </w:r>
            <w:proofErr w:type="spellEnd"/>
          </w:p>
        </w:tc>
      </w:tr>
      <w:tr w:rsidR="00CA2C5F" w14:paraId="1A8DEA61" w14:textId="77777777" w:rsidTr="00102C7E">
        <w:trPr>
          <w:trHeight w:val="27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15792ECE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056203" w14:textId="77777777" w:rsidR="00CA2C5F" w:rsidRDefault="00CA2C5F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102C7E" w14:paraId="1DA0CF9D" w14:textId="77777777" w:rsidTr="00102C7E">
        <w:trPr>
          <w:trHeight w:val="27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5C197110" w14:textId="7CF55DD5" w:rsidR="00102C7E" w:rsidRDefault="00102C7E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其它</w:t>
            </w:r>
            <w:r w:rsidR="000E791F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技术要求</w:t>
            </w:r>
            <w:proofErr w:type="spellEnd"/>
          </w:p>
        </w:tc>
        <w:tc>
          <w:tcPr>
            <w:tcW w:w="7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BAFE7" w14:textId="77777777" w:rsidR="00102C7E" w:rsidRPr="00B50BFE" w:rsidRDefault="00102C7E" w:rsidP="00102C7E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在D320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平台上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，</w:t>
            </w:r>
            <w:r w:rsidRPr="00F84F4F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cyan"/>
                <w:lang w:eastAsia="zh-CN"/>
              </w:rPr>
              <w:t>需先区分是自卸车还是非自卸车，其他平台不需要区分</w:t>
            </w:r>
          </w:p>
          <w:p w14:paraId="55982B20" w14:textId="77777777" w:rsidR="00102C7E" w:rsidRDefault="00102C7E" w:rsidP="00102C7E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如果标定为自卸车(车辆类别参数为1），则取力、车厢举升开关任一打开时，或者收到PTODE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的取力开关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信号时，开启举升报警，</w:t>
            </w:r>
            <w:r w:rsidRPr="00B50BFE">
              <w:rPr>
                <w:rFonts w:hint="eastAsia"/>
                <w:sz w:val="20"/>
                <w:lang w:eastAsia="zh-CN"/>
              </w:rPr>
              <w:t>语音提示：举升，请注意！</w:t>
            </w:r>
            <w:r w:rsidRPr="00B50BFE">
              <w:rPr>
                <w:sz w:val="20"/>
                <w:lang w:eastAsia="zh-CN"/>
              </w:rPr>
              <w:t xml:space="preserve"> </w:t>
            </w:r>
            <w:r w:rsidRPr="00B50BFE">
              <w:rPr>
                <w:rFonts w:hint="eastAsia"/>
                <w:sz w:val="20"/>
                <w:lang w:eastAsia="zh-CN"/>
              </w:rPr>
              <w:t>一直语音报警，直至取消激活，无指示灯。</w:t>
            </w:r>
          </w:p>
          <w:p w14:paraId="571361EE" w14:textId="77777777" w:rsidR="00102C7E" w:rsidRPr="00102C7E" w:rsidRDefault="00102C7E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</w:tbl>
    <w:p w14:paraId="74BE24C1" w14:textId="738855B0" w:rsidR="00CA2C5F" w:rsidRDefault="00B42207" w:rsidP="00BB249F">
      <w:pPr>
        <w:pStyle w:val="3"/>
      </w:pPr>
      <w:bookmarkStart w:id="6" w:name="_Toc16776625"/>
      <w:proofErr w:type="spellStart"/>
      <w:r>
        <w:rPr>
          <w:rFonts w:hint="eastAsia"/>
        </w:rPr>
        <w:t>轮差开启</w:t>
      </w:r>
      <w:bookmarkEnd w:id="6"/>
      <w:proofErr w:type="spellEnd"/>
    </w:p>
    <w:tbl>
      <w:tblPr>
        <w:tblW w:w="8670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7199"/>
      </w:tblGrid>
      <w:tr w:rsidR="00CA2C5F" w14:paraId="734858D4" w14:textId="77777777">
        <w:trPr>
          <w:trHeight w:val="611"/>
          <w:jc w:val="center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3D94EABD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199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4FE1A6C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轮差开启</w:t>
            </w:r>
            <w:proofErr w:type="spellEnd"/>
          </w:p>
        </w:tc>
      </w:tr>
      <w:tr w:rsidR="00CA2C5F" w14:paraId="282F2E2E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984B4AD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142DD6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仪表收到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轮间差速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开关信号低电平时，点亮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轮间差速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</w:t>
            </w:r>
          </w:p>
        </w:tc>
      </w:tr>
      <w:tr w:rsidR="00CA2C5F" w14:paraId="2A51B9EC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50B6078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80B98F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355B4DE2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0AC7B404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收到</w:t>
            </w:r>
            <w:proofErr w:type="gramStart"/>
            <w:r>
              <w:rPr>
                <w:rFonts w:hint="eastAsia"/>
                <w:sz w:val="20"/>
                <w:lang w:eastAsia="zh-CN"/>
              </w:rPr>
              <w:t>轮间差速</w:t>
            </w:r>
            <w:proofErr w:type="gramEnd"/>
            <w:r>
              <w:rPr>
                <w:rFonts w:hint="eastAsia"/>
                <w:sz w:val="20"/>
                <w:lang w:eastAsia="zh-CN"/>
              </w:rPr>
              <w:t>开关信号（低电平）</w:t>
            </w:r>
          </w:p>
        </w:tc>
      </w:tr>
      <w:tr w:rsidR="00CA2C5F" w14:paraId="03EF3896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C565C9E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2BD09F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轮间差速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指示灯亮</w:t>
            </w:r>
          </w:p>
        </w:tc>
      </w:tr>
      <w:tr w:rsidR="00CA2C5F" w14:paraId="38FD91D8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B5A774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9EE61D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LCD</w:t>
            </w:r>
          </w:p>
          <w:p w14:paraId="72EEC205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452A898B" wp14:editId="0BEB7FA0">
                  <wp:extent cx="314325" cy="190500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C9631B4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黄色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</w:t>
            </w:r>
          </w:p>
        </w:tc>
      </w:tr>
      <w:tr w:rsidR="00CA2C5F" w14:paraId="6682DB7A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2D0E1EF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787F31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3B44DE5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671D34E3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</w:t>
            </w:r>
            <w:r>
              <w:rPr>
                <w:rFonts w:hint="eastAsia"/>
                <w:sz w:val="20"/>
                <w:lang w:eastAsia="zh-CN"/>
              </w:rPr>
              <w:t>轮间差</w:t>
            </w:r>
            <w:proofErr w:type="gramEnd"/>
            <w:r>
              <w:rPr>
                <w:rFonts w:hint="eastAsia"/>
                <w:sz w:val="20"/>
                <w:lang w:eastAsia="zh-CN"/>
              </w:rPr>
              <w:t>速开关信号为高电平</w:t>
            </w:r>
          </w:p>
        </w:tc>
      </w:tr>
      <w:tr w:rsidR="00CA2C5F" w14:paraId="611CFE5C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52AD08E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8FAD62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硬线：</w:t>
            </w:r>
          </w:p>
          <w:p w14:paraId="20FB3B41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gramStart"/>
            <w:r>
              <w:rPr>
                <w:rFonts w:hint="eastAsia"/>
                <w:sz w:val="20"/>
                <w:lang w:eastAsia="zh-CN"/>
              </w:rPr>
              <w:t>轮间差速</w:t>
            </w:r>
            <w:proofErr w:type="gramEnd"/>
            <w:r>
              <w:rPr>
                <w:rFonts w:hint="eastAsia"/>
                <w:sz w:val="20"/>
                <w:lang w:eastAsia="zh-CN"/>
              </w:rPr>
              <w:t>开关信号</w:t>
            </w:r>
          </w:p>
        </w:tc>
      </w:tr>
      <w:tr w:rsidR="00CA2C5F" w14:paraId="61ABE47F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056EFC8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3995C3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463325F8" w14:textId="77777777" w:rsidR="00CA2C5F" w:rsidRDefault="00B42207">
            <w:pPr>
              <w:rPr>
                <w:sz w:val="20"/>
                <w:lang w:eastAsia="zh-CN"/>
              </w:rPr>
            </w:pPr>
            <w:proofErr w:type="gramStart"/>
            <w:r>
              <w:rPr>
                <w:rFonts w:hint="eastAsia"/>
                <w:sz w:val="20"/>
                <w:lang w:eastAsia="zh-CN"/>
              </w:rPr>
              <w:t>轮间差速</w:t>
            </w:r>
            <w:proofErr w:type="gramEnd"/>
            <w:r>
              <w:rPr>
                <w:rFonts w:hint="eastAsia"/>
                <w:sz w:val="20"/>
                <w:lang w:eastAsia="zh-CN"/>
              </w:rPr>
              <w:t>低电平开关信号</w:t>
            </w:r>
          </w:p>
          <w:p w14:paraId="3344638D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18FF7117</w:t>
            </w:r>
            <w:r>
              <w:rPr>
                <w:rFonts w:ascii="宋体" w:hAnsi="宋体" w:cs="Arial" w:hint="eastAsia"/>
                <w:sz w:val="20"/>
                <w:szCs w:val="20"/>
              </w:rPr>
              <w:t>第3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字节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3-4位</w:t>
            </w:r>
          </w:p>
        </w:tc>
      </w:tr>
    </w:tbl>
    <w:p w14:paraId="01E00CBC" w14:textId="277F0A0F" w:rsidR="00CA2C5F" w:rsidRDefault="00B42207" w:rsidP="00BB249F">
      <w:pPr>
        <w:pStyle w:val="3"/>
      </w:pPr>
      <w:bookmarkStart w:id="7" w:name="_Toc16776626"/>
      <w:proofErr w:type="spellStart"/>
      <w:r>
        <w:lastRenderedPageBreak/>
        <w:t>轴差</w:t>
      </w:r>
      <w:r>
        <w:rPr>
          <w:rFonts w:hint="eastAsia"/>
        </w:rPr>
        <w:t>开启</w:t>
      </w:r>
      <w:bookmarkEnd w:id="7"/>
      <w:proofErr w:type="spellEnd"/>
    </w:p>
    <w:tbl>
      <w:tblPr>
        <w:tblW w:w="8670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7199"/>
      </w:tblGrid>
      <w:tr w:rsidR="00CA2C5F" w14:paraId="25EBFE0E" w14:textId="77777777">
        <w:trPr>
          <w:trHeight w:val="611"/>
          <w:jc w:val="center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0B552B84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199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D7328AB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轴差开启</w:t>
            </w:r>
            <w:proofErr w:type="spellEnd"/>
          </w:p>
        </w:tc>
      </w:tr>
      <w:tr w:rsidR="00CA2C5F" w14:paraId="75CF3920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97E36C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075186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仪表收到轴间差速开关低电平信号时，点亮轴间差速指示灯。</w:t>
            </w:r>
          </w:p>
        </w:tc>
      </w:tr>
      <w:tr w:rsidR="00CA2C5F" w14:paraId="62E1B547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9CF6A5A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2FBD90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6387FFFF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374CCCC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收到轴间差速开关信号（低电平）</w:t>
            </w:r>
          </w:p>
        </w:tc>
      </w:tr>
      <w:tr w:rsidR="00CA2C5F" w14:paraId="336D4605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7F458B6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FBF185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仪表轴间差速指示灯亮</w:t>
            </w:r>
          </w:p>
        </w:tc>
      </w:tr>
      <w:tr w:rsidR="00CA2C5F" w14:paraId="300ED83C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2240B55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D3635E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LCD</w:t>
            </w:r>
          </w:p>
          <w:p w14:paraId="3797DC6D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648BE6B4" wp14:editId="661E6F77">
                  <wp:extent cx="209550" cy="219075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1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7F012D2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黄色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</w:t>
            </w:r>
          </w:p>
        </w:tc>
      </w:tr>
      <w:tr w:rsidR="00CA2C5F" w14:paraId="0F6E646C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48A3663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553D79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322405B4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AFB8D74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或轴间差速开关信号为高电平</w:t>
            </w:r>
          </w:p>
        </w:tc>
      </w:tr>
      <w:tr w:rsidR="00CA2C5F" w14:paraId="1698E025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90F4F7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674B1C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硬线：</w:t>
            </w:r>
          </w:p>
          <w:p w14:paraId="44B95FB1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轴间差速低电平开关信号</w:t>
            </w:r>
          </w:p>
        </w:tc>
      </w:tr>
      <w:tr w:rsidR="00CA2C5F" w14:paraId="49A4B15F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1DBB2ED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6BEC83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1B5D4333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轴间差速低电平开关信号</w:t>
            </w:r>
          </w:p>
          <w:p w14:paraId="63E7AB54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18FF7117</w:t>
            </w:r>
            <w:r>
              <w:rPr>
                <w:rFonts w:ascii="宋体" w:hAnsi="宋体" w:cs="Arial" w:hint="eastAsia"/>
                <w:sz w:val="20"/>
                <w:szCs w:val="20"/>
              </w:rPr>
              <w:t>第3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字节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1-2位</w:t>
            </w:r>
          </w:p>
        </w:tc>
      </w:tr>
    </w:tbl>
    <w:p w14:paraId="650D0DF8" w14:textId="77777777" w:rsidR="001B42AA" w:rsidRDefault="001B42AA" w:rsidP="001B42AA">
      <w:pPr>
        <w:pStyle w:val="3"/>
        <w:rPr>
          <w:shd w:val="clear" w:color="auto" w:fill="FF0000"/>
        </w:rPr>
      </w:pPr>
      <w:proofErr w:type="spellStart"/>
      <w:r>
        <w:rPr>
          <w:shd w:val="clear" w:color="auto" w:fill="FF0000"/>
        </w:rPr>
        <w:t>车速显示</w:t>
      </w:r>
      <w:proofErr w:type="spellEnd"/>
    </w:p>
    <w:p w14:paraId="23490254" w14:textId="77777777" w:rsidR="001B42AA" w:rsidRDefault="001B42AA" w:rsidP="001B42AA"/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1B42AA" w:rsidRPr="00B50BFE" w14:paraId="1097FCD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179BAB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7ABBC596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车速计算</w:t>
            </w: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/</w:t>
            </w: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显示</w:t>
            </w:r>
          </w:p>
        </w:tc>
      </w:tr>
      <w:tr w:rsidR="001B42AA" w:rsidRPr="00B50BFE" w14:paraId="4F3EE7D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CC5705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7331F28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仪表接收TCU发的变速箱输出轴总线信号，或者仪表检测车速传感器的脉冲，计算车速并在LCD上显示。</w:t>
            </w:r>
          </w:p>
        </w:tc>
      </w:tr>
      <w:tr w:rsidR="001B42AA" w:rsidRPr="00B50BFE" w14:paraId="39A0405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B503629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0F3A98B1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以下所有条件满足时，进入</w:t>
            </w:r>
          </w:p>
          <w:p w14:paraId="560070F4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电源接通；</w:t>
            </w:r>
          </w:p>
          <w:p w14:paraId="69FA1263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TCU发的总线信号/无车速传感器故障</w:t>
            </w:r>
          </w:p>
        </w:tc>
      </w:tr>
      <w:tr w:rsidR="001B42AA" w:rsidRPr="00B50BFE" w14:paraId="0F308E4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3D07A41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FEF021A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仪表显示故障模式</w:t>
            </w:r>
          </w:p>
        </w:tc>
      </w:tr>
      <w:tr w:rsidR="001B42AA" w:rsidRPr="00B50BFE" w14:paraId="746F490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4CE930E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3EC5D73" w14:textId="77777777" w:rsidR="001B42AA" w:rsidRPr="00B50BFE" w:rsidRDefault="001B42AA" w:rsidP="002563DC">
            <w:pPr>
              <w:spacing w:after="120" w:line="240" w:lineRule="auto"/>
              <w:jc w:val="both"/>
              <w:rPr>
                <w:color w:val="000000" w:themeColor="text1"/>
                <w:lang w:eastAsia="zh-CN"/>
              </w:rPr>
            </w:pPr>
            <w:r w:rsidRPr="00B50BFE">
              <w:rPr>
                <w:rFonts w:hint="eastAsia"/>
                <w:color w:val="000000" w:themeColor="text1"/>
                <w:lang w:eastAsia="zh-CN"/>
              </w:rPr>
              <w:t>车速显示</w:t>
            </w:r>
          </w:p>
          <w:p w14:paraId="6DC9C4B0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0"/>
                <w:szCs w:val="24"/>
                <w:lang w:val="en-US"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表盘显示车速范围</w:t>
            </w:r>
            <w:r w:rsidRPr="00B50BFE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：</w:t>
            </w:r>
            <w:r w:rsidRPr="00B50BFE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0-140km/h</w:t>
            </w:r>
            <w:r w:rsidRPr="00B50BFE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。</w:t>
            </w:r>
          </w:p>
          <w:p w14:paraId="708B91D0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lastRenderedPageBreak/>
              <w:t>仪表指示值比实际值偏大值定义如下：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指示车速比实际车速大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2%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，（即仪表要将计算出来的车速放大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2%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显示出来（偏移误差取大，即误差为（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0,+1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））。</w:t>
            </w:r>
          </w:p>
          <w:p w14:paraId="3565DEC3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当仪表处于上电自</w:t>
            </w:r>
            <w:proofErr w:type="gramStart"/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检状态</w:t>
            </w:r>
            <w:proofErr w:type="gramEnd"/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时，仪表车速表指针自检，数显和指针显示变化同步，但外发总线车速按实际检测到的脉冲信号计算结果（≤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140km/h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时）的实际值发送。</w:t>
            </w:r>
          </w:p>
          <w:tbl>
            <w:tblPr>
              <w:tblStyle w:val="af2"/>
              <w:tblW w:w="0" w:type="auto"/>
              <w:tblLook w:val="04A0" w:firstRow="1" w:lastRow="0" w:firstColumn="1" w:lastColumn="0" w:noHBand="0" w:noVBand="1"/>
            </w:tblPr>
            <w:tblGrid>
              <w:gridCol w:w="2297"/>
              <w:gridCol w:w="2126"/>
              <w:gridCol w:w="2835"/>
            </w:tblGrid>
            <w:tr w:rsidR="001B42AA" w:rsidRPr="00B50BFE" w14:paraId="22C0C083" w14:textId="77777777" w:rsidTr="002563DC">
              <w:tc>
                <w:tcPr>
                  <w:tcW w:w="2297" w:type="dxa"/>
                  <w:shd w:val="clear" w:color="auto" w:fill="D9D9D9" w:themeFill="background1" w:themeFillShade="D9"/>
                  <w:vAlign w:val="center"/>
                </w:tcPr>
                <w:p w14:paraId="201F9E9B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b/>
                      <w:sz w:val="20"/>
                      <w:szCs w:val="20"/>
                      <w:lang w:eastAsia="zh-CN"/>
                    </w:rPr>
                  </w:pPr>
                  <w:proofErr w:type="gramStart"/>
                  <w:r w:rsidRPr="00B50BFE">
                    <w:rPr>
                      <w:rFonts w:hint="eastAsia"/>
                      <w:b/>
                      <w:sz w:val="20"/>
                      <w:szCs w:val="20"/>
                      <w:lang w:eastAsia="zh-CN"/>
                    </w:rPr>
                    <w:t>表显车速</w:t>
                  </w:r>
                  <w:proofErr w:type="gramEnd"/>
                  <w:r w:rsidRPr="00B50BFE">
                    <w:rPr>
                      <w:rFonts w:hint="eastAsia"/>
                      <w:b/>
                      <w:sz w:val="20"/>
                      <w:szCs w:val="20"/>
                      <w:lang w:eastAsia="zh-CN"/>
                    </w:rPr>
                    <w:t>范围</w:t>
                  </w:r>
                </w:p>
              </w:tc>
              <w:tc>
                <w:tcPr>
                  <w:tcW w:w="2126" w:type="dxa"/>
                  <w:shd w:val="clear" w:color="auto" w:fill="D9D9D9" w:themeFill="background1" w:themeFillShade="D9"/>
                  <w:vAlign w:val="center"/>
                </w:tcPr>
                <w:p w14:paraId="781469E3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b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b/>
                      <w:sz w:val="20"/>
                      <w:szCs w:val="20"/>
                      <w:lang w:eastAsia="zh-CN"/>
                    </w:rPr>
                    <w:t>车速表</w:t>
                  </w:r>
                </w:p>
              </w:tc>
              <w:tc>
                <w:tcPr>
                  <w:tcW w:w="2835" w:type="dxa"/>
                  <w:shd w:val="clear" w:color="auto" w:fill="D9D9D9" w:themeFill="background1" w:themeFillShade="D9"/>
                </w:tcPr>
                <w:p w14:paraId="422F118A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b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b/>
                      <w:sz w:val="20"/>
                      <w:szCs w:val="20"/>
                      <w:lang w:eastAsia="zh-CN"/>
                    </w:rPr>
                    <w:t>数显</w:t>
                  </w:r>
                </w:p>
              </w:tc>
            </w:tr>
            <w:tr w:rsidR="001B42AA" w:rsidRPr="00B50BFE" w14:paraId="78D9CBCE" w14:textId="77777777" w:rsidTr="002563DC">
              <w:tc>
                <w:tcPr>
                  <w:tcW w:w="2297" w:type="dxa"/>
                  <w:vAlign w:val="center"/>
                </w:tcPr>
                <w:p w14:paraId="57A63236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[0-140]</w:t>
                  </w:r>
                </w:p>
              </w:tc>
              <w:tc>
                <w:tcPr>
                  <w:tcW w:w="2126" w:type="dxa"/>
                  <w:vAlign w:val="center"/>
                </w:tcPr>
                <w:p w14:paraId="1DE12C8B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←</w:t>
                  </w:r>
                </w:p>
              </w:tc>
              <w:tc>
                <w:tcPr>
                  <w:tcW w:w="2835" w:type="dxa"/>
                </w:tcPr>
                <w:p w14:paraId="62768BB0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←</w:t>
                  </w:r>
                </w:p>
              </w:tc>
            </w:tr>
            <w:tr w:rsidR="001B42AA" w:rsidRPr="00B50BFE" w14:paraId="1B61E9E4" w14:textId="77777777" w:rsidTr="002563DC">
              <w:tc>
                <w:tcPr>
                  <w:tcW w:w="2297" w:type="dxa"/>
                  <w:vAlign w:val="center"/>
                </w:tcPr>
                <w:p w14:paraId="566C9B1D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(140-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最大限频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)</w:t>
                  </w:r>
                </w:p>
              </w:tc>
              <w:tc>
                <w:tcPr>
                  <w:tcW w:w="2126" w:type="dxa"/>
                  <w:vAlign w:val="center"/>
                </w:tcPr>
                <w:p w14:paraId="1F879C5A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rFonts w:asciiTheme="minorEastAsia" w:hAnsiTheme="minorEastAsia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140km/h</w:t>
                  </w:r>
                </w:p>
              </w:tc>
              <w:tc>
                <w:tcPr>
                  <w:tcW w:w="2835" w:type="dxa"/>
                </w:tcPr>
                <w:p w14:paraId="3085E2FE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rFonts w:asciiTheme="minorEastAsia" w:hAnsiTheme="minorEastAsia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140km/h</w:t>
                  </w:r>
                </w:p>
              </w:tc>
            </w:tr>
            <w:tr w:rsidR="001B42AA" w:rsidRPr="00B50BFE" w14:paraId="253AE23A" w14:textId="77777777" w:rsidTr="002563DC">
              <w:tc>
                <w:tcPr>
                  <w:tcW w:w="2297" w:type="dxa"/>
                  <w:vAlign w:val="center"/>
                </w:tcPr>
                <w:p w14:paraId="16568B79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[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最大限频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-255.996]</w:t>
                  </w:r>
                </w:p>
              </w:tc>
              <w:tc>
                <w:tcPr>
                  <w:tcW w:w="2126" w:type="dxa"/>
                  <w:vAlign w:val="center"/>
                </w:tcPr>
                <w:p w14:paraId="11316AEA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指针归零</w:t>
                  </w:r>
                </w:p>
              </w:tc>
              <w:tc>
                <w:tcPr>
                  <w:tcW w:w="2835" w:type="dxa"/>
                </w:tcPr>
                <w:p w14:paraId="2FDF5133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数显为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0</w:t>
                  </w:r>
                </w:p>
              </w:tc>
            </w:tr>
          </w:tbl>
          <w:p w14:paraId="5F059699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B42AA" w:rsidRPr="00B50BFE" w14:paraId="02D0FFB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510BB2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lastRenderedPageBreak/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7C3AA592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70EEC042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电源断开；</w:t>
            </w:r>
          </w:p>
          <w:p w14:paraId="12528550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或者信号无效/有车速传感器故障</w:t>
            </w:r>
          </w:p>
        </w:tc>
      </w:tr>
      <w:tr w:rsidR="001B42AA" w:rsidRPr="00B50BFE" w14:paraId="0F736A9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EFDFE9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03D854E" w14:textId="252D8CE5" w:rsidR="001B42AA" w:rsidRPr="001B42AA" w:rsidRDefault="001B42AA" w:rsidP="001B42AA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highlight w:val="yellow"/>
                <w:lang w:eastAsia="zh-CN"/>
              </w:rPr>
              <w:t>输出轴转速由</w:t>
            </w:r>
            <w:r>
              <w:rPr>
                <w:rFonts w:hint="eastAsia"/>
                <w:sz w:val="20"/>
                <w:highlight w:val="yellow"/>
                <w:lang w:eastAsia="zh-CN"/>
              </w:rPr>
              <w:t>ETC1</w:t>
            </w:r>
            <w:r>
              <w:rPr>
                <w:rFonts w:hint="eastAsia"/>
                <w:sz w:val="20"/>
                <w:highlight w:val="yellow"/>
                <w:lang w:eastAsia="zh-CN"/>
              </w:rPr>
              <w:t>决定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69"/>
              <w:gridCol w:w="961"/>
              <w:gridCol w:w="618"/>
              <w:gridCol w:w="1688"/>
              <w:gridCol w:w="587"/>
              <w:gridCol w:w="456"/>
              <w:gridCol w:w="2349"/>
            </w:tblGrid>
            <w:tr w:rsidR="001B42AA" w:rsidRPr="00B50BFE" w14:paraId="14610EBD" w14:textId="77777777" w:rsidTr="002563DC">
              <w:tc>
                <w:tcPr>
                  <w:tcW w:w="518" w:type="pct"/>
                  <w:shd w:val="clear" w:color="auto" w:fill="D9D9D9" w:themeFill="background1" w:themeFillShade="D9"/>
                  <w:vAlign w:val="center"/>
                </w:tcPr>
                <w:p w14:paraId="1B0CA56F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7" w:type="pct"/>
                  <w:shd w:val="clear" w:color="auto" w:fill="D9D9D9" w:themeFill="background1" w:themeFillShade="D9"/>
                  <w:vAlign w:val="center"/>
                </w:tcPr>
                <w:p w14:paraId="4F335DCD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16" w:type="pct"/>
                  <w:shd w:val="clear" w:color="auto" w:fill="D9D9D9" w:themeFill="background1" w:themeFillShade="D9"/>
                  <w:vAlign w:val="center"/>
                </w:tcPr>
                <w:p w14:paraId="00A27072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1136" w:type="pct"/>
                  <w:shd w:val="clear" w:color="auto" w:fill="D9D9D9" w:themeFill="background1" w:themeFillShade="D9"/>
                  <w:vAlign w:val="center"/>
                </w:tcPr>
                <w:p w14:paraId="72C07943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395" w:type="pct"/>
                  <w:shd w:val="clear" w:color="auto" w:fill="D9D9D9" w:themeFill="background1" w:themeFillShade="D9"/>
                  <w:vAlign w:val="center"/>
                </w:tcPr>
                <w:p w14:paraId="5CF8F3DA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307" w:type="pct"/>
                  <w:shd w:val="clear" w:color="auto" w:fill="D9D9D9" w:themeFill="background1" w:themeFillShade="D9"/>
                  <w:vAlign w:val="center"/>
                </w:tcPr>
                <w:p w14:paraId="55AFE8F5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1581" w:type="pct"/>
                  <w:shd w:val="clear" w:color="auto" w:fill="D9D9D9" w:themeFill="background1" w:themeFillShade="D9"/>
                  <w:vAlign w:val="center"/>
                </w:tcPr>
                <w:p w14:paraId="5888D505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1B42AA" w:rsidRPr="00B50BFE" w14:paraId="723F5F7C" w14:textId="77777777" w:rsidTr="002563DC">
              <w:tc>
                <w:tcPr>
                  <w:tcW w:w="518" w:type="pct"/>
                  <w:vAlign w:val="center"/>
                </w:tcPr>
                <w:p w14:paraId="6A7F2E0B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ETC1</w:t>
                  </w:r>
                </w:p>
              </w:tc>
              <w:tc>
                <w:tcPr>
                  <w:tcW w:w="647" w:type="pct"/>
                  <w:shd w:val="clear" w:color="auto" w:fill="auto"/>
                  <w:vAlign w:val="center"/>
                </w:tcPr>
                <w:p w14:paraId="2C163D7B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0CF00203</w:t>
                  </w:r>
                </w:p>
              </w:tc>
              <w:tc>
                <w:tcPr>
                  <w:tcW w:w="416" w:type="pct"/>
                  <w:vAlign w:val="center"/>
                </w:tcPr>
                <w:p w14:paraId="6C415738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10ms</w:t>
                  </w:r>
                </w:p>
              </w:tc>
              <w:tc>
                <w:tcPr>
                  <w:tcW w:w="1136" w:type="pct"/>
                  <w:shd w:val="clear" w:color="auto" w:fill="auto"/>
                  <w:vAlign w:val="center"/>
                </w:tcPr>
                <w:p w14:paraId="21BC00BF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变速箱输出轴转速</w:t>
                  </w:r>
                </w:p>
              </w:tc>
              <w:tc>
                <w:tcPr>
                  <w:tcW w:w="395" w:type="pct"/>
                  <w:shd w:val="clear" w:color="auto" w:fill="auto"/>
                  <w:vAlign w:val="center"/>
                </w:tcPr>
                <w:p w14:paraId="44756D89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2-3</w:t>
                  </w:r>
                </w:p>
              </w:tc>
              <w:tc>
                <w:tcPr>
                  <w:tcW w:w="307" w:type="pct"/>
                  <w:shd w:val="clear" w:color="auto" w:fill="auto"/>
                  <w:vAlign w:val="center"/>
                </w:tcPr>
                <w:p w14:paraId="67F80BEA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  <w:lang w:val="sv-SE"/>
                    </w:rPr>
                    <w:t>A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ll</w:t>
                  </w:r>
                </w:p>
              </w:tc>
              <w:tc>
                <w:tcPr>
                  <w:tcW w:w="1581" w:type="pct"/>
                  <w:shd w:val="clear" w:color="auto" w:fill="auto"/>
                  <w:vAlign w:val="center"/>
                </w:tcPr>
                <w:p w14:paraId="31EE0678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增益：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0.125rpm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，偏移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0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；</w:t>
                  </w:r>
                </w:p>
                <w:p w14:paraId="137B0A1B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范围：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0-8031.875rpm</w:t>
                  </w:r>
                </w:p>
              </w:tc>
            </w:tr>
          </w:tbl>
          <w:p w14:paraId="131B0AA0" w14:textId="5F82F99E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B42AA" w:rsidRPr="00B50BFE" w14:paraId="06425F8C" w14:textId="77777777" w:rsidTr="002563DC">
        <w:trPr>
          <w:trHeight w:val="3420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CC6A0F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20DA76E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仪表外发总线车速：</w:t>
            </w:r>
          </w:p>
          <w:p w14:paraId="30DCE29B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当≤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140km/h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时（包括上电自检时），按计算结果正常外发；</w:t>
            </w:r>
          </w:p>
          <w:p w14:paraId="24EE1E44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当处于最大频率（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140km/h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）与最大限</w:t>
            </w:r>
            <w:proofErr w:type="gramStart"/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频</w:t>
            </w:r>
            <w:proofErr w:type="gramEnd"/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之间时，外发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140km/h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。</w:t>
            </w:r>
          </w:p>
          <w:p w14:paraId="5E0BD4E4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＞最大限频时，外发总线车速为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0.</w:t>
            </w:r>
          </w:p>
          <w:p w14:paraId="06F325E5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当仪表检测车速传感器电源或信号异常时，外发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0.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（台架测试，通过信号发生器模拟脉冲信号，传感器电源异常时，仪表仍能有正常车速，非问题状态；实车上，若传感器电源异常，信号也会异常）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69"/>
              <w:gridCol w:w="961"/>
              <w:gridCol w:w="618"/>
              <w:gridCol w:w="1688"/>
              <w:gridCol w:w="587"/>
              <w:gridCol w:w="456"/>
              <w:gridCol w:w="2349"/>
            </w:tblGrid>
            <w:tr w:rsidR="001B42AA" w:rsidRPr="00B50BFE" w14:paraId="322C951F" w14:textId="77777777" w:rsidTr="002563DC">
              <w:tc>
                <w:tcPr>
                  <w:tcW w:w="518" w:type="pct"/>
                  <w:shd w:val="clear" w:color="auto" w:fill="D9D9D9" w:themeFill="background1" w:themeFillShade="D9"/>
                  <w:vAlign w:val="center"/>
                </w:tcPr>
                <w:p w14:paraId="3901675B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7" w:type="pct"/>
                  <w:shd w:val="clear" w:color="auto" w:fill="D9D9D9" w:themeFill="background1" w:themeFillShade="D9"/>
                  <w:vAlign w:val="center"/>
                </w:tcPr>
                <w:p w14:paraId="05E6EB7F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16" w:type="pct"/>
                  <w:shd w:val="clear" w:color="auto" w:fill="D9D9D9" w:themeFill="background1" w:themeFillShade="D9"/>
                  <w:vAlign w:val="center"/>
                </w:tcPr>
                <w:p w14:paraId="06E52E06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1136" w:type="pct"/>
                  <w:shd w:val="clear" w:color="auto" w:fill="D9D9D9" w:themeFill="background1" w:themeFillShade="D9"/>
                  <w:vAlign w:val="center"/>
                </w:tcPr>
                <w:p w14:paraId="21234937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395" w:type="pct"/>
                  <w:shd w:val="clear" w:color="auto" w:fill="D9D9D9" w:themeFill="background1" w:themeFillShade="D9"/>
                  <w:vAlign w:val="center"/>
                </w:tcPr>
                <w:p w14:paraId="61BC7CD3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307" w:type="pct"/>
                  <w:shd w:val="clear" w:color="auto" w:fill="D9D9D9" w:themeFill="background1" w:themeFillShade="D9"/>
                  <w:vAlign w:val="center"/>
                </w:tcPr>
                <w:p w14:paraId="170D8D30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1581" w:type="pct"/>
                  <w:shd w:val="clear" w:color="auto" w:fill="D9D9D9" w:themeFill="background1" w:themeFillShade="D9"/>
                  <w:vAlign w:val="center"/>
                </w:tcPr>
                <w:p w14:paraId="7DEE1871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1B42AA" w:rsidRPr="00B50BFE" w14:paraId="659A6C8D" w14:textId="77777777" w:rsidTr="002563DC">
              <w:tc>
                <w:tcPr>
                  <w:tcW w:w="518" w:type="pct"/>
                  <w:vAlign w:val="center"/>
                </w:tcPr>
                <w:p w14:paraId="736199A7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TCO1</w:t>
                  </w:r>
                </w:p>
              </w:tc>
              <w:tc>
                <w:tcPr>
                  <w:tcW w:w="647" w:type="pct"/>
                  <w:shd w:val="clear" w:color="auto" w:fill="auto"/>
                  <w:vAlign w:val="center"/>
                </w:tcPr>
                <w:p w14:paraId="0250A23E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kern w:val="2"/>
                      <w:sz w:val="18"/>
                      <w:lang w:val="en-US" w:eastAsia="zh-CN"/>
                    </w:rPr>
                    <w:t>0CFE6CEE</w:t>
                  </w:r>
                </w:p>
              </w:tc>
              <w:tc>
                <w:tcPr>
                  <w:tcW w:w="416" w:type="pct"/>
                  <w:vAlign w:val="center"/>
                </w:tcPr>
                <w:p w14:paraId="6A6CE0B0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50ms</w:t>
                  </w:r>
                </w:p>
              </w:tc>
              <w:tc>
                <w:tcPr>
                  <w:tcW w:w="1136" w:type="pct"/>
                  <w:shd w:val="clear" w:color="auto" w:fill="auto"/>
                  <w:vAlign w:val="center"/>
                </w:tcPr>
                <w:p w14:paraId="6DF4BAAB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输出轴转速</w:t>
                  </w:r>
                </w:p>
              </w:tc>
              <w:tc>
                <w:tcPr>
                  <w:tcW w:w="395" w:type="pct"/>
                  <w:shd w:val="clear" w:color="auto" w:fill="auto"/>
                  <w:vAlign w:val="center"/>
                </w:tcPr>
                <w:p w14:paraId="60AA3731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5-6</w:t>
                  </w:r>
                </w:p>
              </w:tc>
              <w:tc>
                <w:tcPr>
                  <w:tcW w:w="307" w:type="pct"/>
                  <w:shd w:val="clear" w:color="auto" w:fill="auto"/>
                  <w:vAlign w:val="center"/>
                </w:tcPr>
                <w:p w14:paraId="7D14436A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kern w:val="2"/>
                      <w:sz w:val="18"/>
                      <w:lang w:val="en-US" w:eastAsia="zh-CN"/>
                    </w:rPr>
                    <w:t>A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ll</w:t>
                  </w:r>
                </w:p>
              </w:tc>
              <w:tc>
                <w:tcPr>
                  <w:tcW w:w="1581" w:type="pct"/>
                  <w:shd w:val="clear" w:color="auto" w:fill="auto"/>
                  <w:vAlign w:val="center"/>
                </w:tcPr>
                <w:p w14:paraId="0D6B39F0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Factor:0.125rpm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｜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Offset: 0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∣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Range:0~8031.875rpm</w:t>
                  </w:r>
                </w:p>
              </w:tc>
            </w:tr>
            <w:tr w:rsidR="001B42AA" w:rsidRPr="00B50BFE" w14:paraId="13C30679" w14:textId="77777777" w:rsidTr="002563DC">
              <w:tc>
                <w:tcPr>
                  <w:tcW w:w="518" w:type="pct"/>
                  <w:vAlign w:val="center"/>
                </w:tcPr>
                <w:p w14:paraId="7043382F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</w:p>
              </w:tc>
              <w:tc>
                <w:tcPr>
                  <w:tcW w:w="647" w:type="pct"/>
                  <w:shd w:val="clear" w:color="auto" w:fill="auto"/>
                  <w:vAlign w:val="center"/>
                </w:tcPr>
                <w:p w14:paraId="5DCF508B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kern w:val="2"/>
                      <w:sz w:val="18"/>
                      <w:lang w:val="en-US" w:eastAsia="zh-CN"/>
                    </w:rPr>
                  </w:pPr>
                </w:p>
              </w:tc>
              <w:tc>
                <w:tcPr>
                  <w:tcW w:w="416" w:type="pct"/>
                  <w:vAlign w:val="center"/>
                </w:tcPr>
                <w:p w14:paraId="7551CCDE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</w:p>
              </w:tc>
              <w:tc>
                <w:tcPr>
                  <w:tcW w:w="1136" w:type="pct"/>
                  <w:shd w:val="clear" w:color="auto" w:fill="auto"/>
                  <w:vAlign w:val="center"/>
                </w:tcPr>
                <w:p w14:paraId="5E2D61D3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车速</w:t>
                  </w:r>
                </w:p>
              </w:tc>
              <w:tc>
                <w:tcPr>
                  <w:tcW w:w="395" w:type="pct"/>
                  <w:shd w:val="clear" w:color="auto" w:fill="auto"/>
                  <w:vAlign w:val="center"/>
                </w:tcPr>
                <w:p w14:paraId="0E0EBB30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7-8</w:t>
                  </w:r>
                </w:p>
              </w:tc>
              <w:tc>
                <w:tcPr>
                  <w:tcW w:w="307" w:type="pct"/>
                  <w:shd w:val="clear" w:color="auto" w:fill="auto"/>
                  <w:vAlign w:val="center"/>
                </w:tcPr>
                <w:p w14:paraId="662FEA9D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kern w:val="2"/>
                      <w:sz w:val="18"/>
                      <w:lang w:val="en-US" w:eastAsia="zh-CN"/>
                    </w:rPr>
                    <w:t>A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ll</w:t>
                  </w:r>
                </w:p>
              </w:tc>
              <w:tc>
                <w:tcPr>
                  <w:tcW w:w="1581" w:type="pct"/>
                  <w:shd w:val="clear" w:color="auto" w:fill="auto"/>
                  <w:vAlign w:val="center"/>
                </w:tcPr>
                <w:p w14:paraId="5748827E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Factor:1/256 km/h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｜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Offset: 0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∣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Range:0~250.996 km/h</w:t>
                  </w:r>
                </w:p>
              </w:tc>
            </w:tr>
          </w:tbl>
          <w:p w14:paraId="000C4448" w14:textId="77777777" w:rsidR="001B42AA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当仪表ON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档电下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电，报文停发前，仪表外发车速按照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实际值外发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。</w:t>
            </w:r>
          </w:p>
          <w:p w14:paraId="71A42D22" w14:textId="77777777" w:rsidR="002A5FCE" w:rsidRDefault="002A5FC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  <w:p w14:paraId="42646D49" w14:textId="77777777" w:rsidR="002A5FCE" w:rsidRDefault="002A5FC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  <w:p w14:paraId="63332B06" w14:textId="77777777" w:rsidR="002A5FCE" w:rsidRPr="002A5FCE" w:rsidRDefault="002A5FC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</w:pP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当标定为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3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3时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，</w:t>
            </w:r>
          </w:p>
          <w:p w14:paraId="26996EC4" w14:textId="0C3F3CB7" w:rsidR="002A5FCE" w:rsidRPr="002A5FCE" w:rsidRDefault="002A5FC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</w:pP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当标定为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3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4时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，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电机经过一个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6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.243的减速器后输出给后桥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，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此时</w:t>
            </w:r>
            <w:r w:rsidR="00617F8B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输出轴转速</w:t>
            </w:r>
            <w:r w:rsidR="00617F8B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=</w:t>
            </w:r>
            <w:r w:rsidR="00617F8B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电机转速</w:t>
            </w:r>
            <w:r w:rsidR="00617F8B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/</w:t>
            </w:r>
            <w:r w:rsidR="00617F8B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6.243</w:t>
            </w:r>
            <w:r w:rsidR="00617F8B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。</w:t>
            </w:r>
            <w:r w:rsidR="00617F8B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最终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车速计算公式为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：</w:t>
            </w:r>
          </w:p>
          <w:p w14:paraId="3BDC1C9C" w14:textId="72DD6780" w:rsidR="002A5FCE" w:rsidRPr="002A5FCE" w:rsidRDefault="002A5FCE" w:rsidP="002A5FCE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车速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=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60*电机转速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/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(表头系数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*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里程表速比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*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6.243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)</w:t>
            </w:r>
          </w:p>
        </w:tc>
      </w:tr>
      <w:tr w:rsidR="001B42AA" w:rsidRPr="00B50BFE" w14:paraId="44CF714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B582D4A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0CE48E6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1B42AA" w:rsidRPr="00B50BFE" w14:paraId="2B1EACA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3A7754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F00C1FC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B42AA" w:rsidRPr="00B50BFE" w14:paraId="4CCFBA5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D3314D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0B17499E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里程表传感器硬线接仪表时：</w:t>
            </w:r>
          </w:p>
          <w:p w14:paraId="176FE26E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输出轴转速=(变速箱输出速比的分子/变速箱输出速比的分母)*(车速传感器当前的频率/车速传感器每转脉冲数)*60</w:t>
            </w:r>
          </w:p>
          <w:p w14:paraId="3A4E59FF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车速=频率*3600/每公里脉冲数(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km/h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)</w:t>
            </w:r>
          </w:p>
          <w:p w14:paraId="6ADF62C7" w14:textId="7EDDC09E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每公里脉冲数</w:t>
            </w:r>
            <w:r w:rsidR="00E10160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（</w:t>
            </w:r>
            <w:r w:rsidR="00BD1AB1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即</w:t>
            </w:r>
            <w:r w:rsidR="00E10160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K值）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=表头系数 *车速传感器每转脉冲数</w:t>
            </w:r>
          </w:p>
          <w:p w14:paraId="16DD4FA7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lastRenderedPageBreak/>
              <w:t>传感器不接仪表时，车速根据收到的输出轴转速报文计算时，在报文有效范围内：</w:t>
            </w:r>
          </w:p>
          <w:p w14:paraId="434567C0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车速=（1920*变速箱输出轴转速报文值）/（256*表头系数）km/h</w:t>
            </w:r>
          </w:p>
          <w:p w14:paraId="58A9FF6C" w14:textId="77777777" w:rsidR="001B42AA" w:rsidRDefault="001B42AA" w:rsidP="002563DC">
            <w:pPr>
              <w:spacing w:after="120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车速=(变速箱输出轴转速/后桥速比*里程表速比）*2*R*3.14*60(R单位是m）=60*输出轴转速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转速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/(表头系数*里程表速比）</w:t>
            </w:r>
          </w:p>
          <w:p w14:paraId="0C2EE3B3" w14:textId="140D0882" w:rsidR="002A5FCE" w:rsidRPr="002A5FCE" w:rsidRDefault="002A5FCE" w:rsidP="002563DC">
            <w:pPr>
              <w:spacing w:after="120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表头系数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=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1000000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*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后桥速比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/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(2*3.14*滚动半径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*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里程速比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)</w:t>
            </w:r>
          </w:p>
          <w:p w14:paraId="0CB8C7CD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报文超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范围或者超时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时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，车速为0</w:t>
            </w:r>
          </w:p>
          <w:p w14:paraId="27D5B6BA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里程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=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∑车速⁄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 xml:space="preserve">3600 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(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km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)</w:t>
            </w:r>
          </w:p>
        </w:tc>
      </w:tr>
      <w:tr w:rsidR="001B42AA" w:rsidRPr="00B50BFE" w14:paraId="6387FF4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82C5AFE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lastRenderedPageBreak/>
              <w:t>相关资料</w:t>
            </w:r>
          </w:p>
        </w:tc>
        <w:tc>
          <w:tcPr>
            <w:tcW w:w="7654" w:type="dxa"/>
            <w:vAlign w:val="center"/>
          </w:tcPr>
          <w:p w14:paraId="2E67E9FB" w14:textId="24008078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B42AA" w:rsidRPr="00B50BFE" w14:paraId="48396BC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3581583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153E2593" w14:textId="77777777" w:rsidR="001B42AA" w:rsidRPr="00B50BFE" w:rsidRDefault="001B42AA" w:rsidP="002563DC">
            <w:pPr>
              <w:spacing w:after="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1、D760匹配伊顿AMT，前期车速传感器接TCU，仪表接收TCU的输出轴转速信号, 软件同步需对里程、油耗计算及保存等关联性功能的策略做适应性修改，产生了隐性BUG：小计油耗走满量程自动正常清零后，其置位标志发生了概率性的未被复位，仪表反复向E2存储器的相应地址单元执行写数据操作，以至损坏，E2存储器存储的实车K值无法读取，仪表随即调用默认的K值12214，从而导致车速、里程不准。</w:t>
            </w:r>
          </w:p>
          <w:p w14:paraId="0C3429EF" w14:textId="77777777" w:rsidR="001B42AA" w:rsidRPr="00B50BFE" w:rsidRDefault="001B42AA" w:rsidP="002563DC">
            <w:pPr>
              <w:spacing w:after="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、D760仪表出现黑屏问题，因油耗和里程数据更新在中断程序中执行，右对齐函数未设置最大值限制，匹配伊顿，里程油耗数据函数处理周期由100ms更改为10ms，加剧中断发生，右对齐文字函数在被中断打断篡改时的数据出现负值（极大值），刷写显存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时数据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越界，引发看门狗复位。更改措施：导致里程油耗数据更新不再放到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中断里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执行，调整到主程序里执行，同时右对齐函数增加最大值限制，防止溢出。</w:t>
            </w:r>
          </w:p>
        </w:tc>
      </w:tr>
      <w:tr w:rsidR="001B42AA" w:rsidRPr="00B50BFE" w14:paraId="26A9DE3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DE85C60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362CB9B9" w14:textId="77777777" w:rsidR="001B42AA" w:rsidRPr="00B50BFE" w:rsidRDefault="001B42AA" w:rsidP="002563DC">
            <w:pPr>
              <w:spacing w:after="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凡是涉及车速或者输出轴转速信号相关的软件更改，都需要进行充分的台架测试以及实车测试，确认车速信号的精度，需同时满足以下要求：</w:t>
            </w:r>
          </w:p>
          <w:p w14:paraId="6CDDC8CB" w14:textId="77777777" w:rsidR="001B42AA" w:rsidRPr="00B50BFE" w:rsidRDefault="001B42AA" w:rsidP="001B42AA">
            <w:pPr>
              <w:pStyle w:val="af5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Theme="minorEastAsia" w:eastAsiaTheme="minorEastAsia" w:hAnsiTheme="minorEastAsia" w:cs="Arial"/>
                <w:color w:val="000000" w:themeColor="text1"/>
                <w:sz w:val="20"/>
                <w:szCs w:val="20"/>
                <w:lang w:val="sv-SE" w:eastAsia="zh-CN"/>
              </w:rPr>
            </w:pPr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停车时，车速需为0</w:t>
            </w:r>
          </w:p>
          <w:p w14:paraId="136D04BE" w14:textId="77777777" w:rsidR="001B42AA" w:rsidRPr="00B50BFE" w:rsidRDefault="001B42AA" w:rsidP="001B42AA">
            <w:pPr>
              <w:pStyle w:val="af5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Theme="minorEastAsia" w:eastAsiaTheme="minorEastAsia" w:hAnsiTheme="minorEastAsia" w:cs="Arial"/>
                <w:color w:val="000000" w:themeColor="text1"/>
                <w:sz w:val="20"/>
                <w:szCs w:val="20"/>
                <w:lang w:val="sv-SE" w:eastAsia="zh-CN"/>
              </w:rPr>
            </w:pPr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从国</w:t>
            </w:r>
            <w:proofErr w:type="gramStart"/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六法规限扭</w:t>
            </w:r>
            <w:proofErr w:type="gramEnd"/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限速条款的角度, 实际车速20km/h时误差不能有正偏差</w:t>
            </w:r>
          </w:p>
          <w:p w14:paraId="585B9D34" w14:textId="77777777" w:rsidR="001B42AA" w:rsidRPr="00B50BFE" w:rsidRDefault="001B42AA" w:rsidP="001B42AA">
            <w:pPr>
              <w:pStyle w:val="af5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Theme="minorEastAsia" w:eastAsiaTheme="minorEastAsia" w:hAnsiTheme="minorEastAsia" w:cs="Arial"/>
                <w:color w:val="000000" w:themeColor="text1"/>
                <w:sz w:val="20"/>
                <w:szCs w:val="20"/>
                <w:lang w:val="sv-SE" w:eastAsia="zh-CN"/>
              </w:rPr>
            </w:pPr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10Km/h以上误差在±3%以内，制动时可以稍大(需进一步明确)</w:t>
            </w:r>
          </w:p>
          <w:p w14:paraId="4DAAA5DD" w14:textId="77777777" w:rsidR="001B42AA" w:rsidRPr="00B50BFE" w:rsidRDefault="001B42AA" w:rsidP="001B42AA">
            <w:pPr>
              <w:pStyle w:val="af5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Theme="minorEastAsia" w:eastAsiaTheme="minorEastAsia" w:hAnsiTheme="minorEastAsia" w:cs="Arial"/>
                <w:color w:val="000000" w:themeColor="text1"/>
                <w:sz w:val="20"/>
                <w:szCs w:val="20"/>
                <w:lang w:val="sv-SE" w:eastAsia="zh-CN"/>
              </w:rPr>
            </w:pPr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需进行里程、油耗自动清零的耐久性验证。</w:t>
            </w:r>
          </w:p>
        </w:tc>
      </w:tr>
    </w:tbl>
    <w:p w14:paraId="42EB1BAB" w14:textId="77777777" w:rsidR="001B42AA" w:rsidRPr="001B42AA" w:rsidRDefault="001B42AA" w:rsidP="001B42AA">
      <w:pPr>
        <w:rPr>
          <w:lang w:eastAsia="zh-CN"/>
        </w:rPr>
      </w:pPr>
    </w:p>
    <w:p w14:paraId="290BAB70" w14:textId="77777777" w:rsidR="00856C57" w:rsidRPr="00B50BFE" w:rsidRDefault="00856C57" w:rsidP="00856C57">
      <w:pPr>
        <w:pStyle w:val="3"/>
        <w:ind w:left="720" w:hanging="720"/>
        <w:rPr>
          <w:color w:val="000000" w:themeColor="text1"/>
          <w:lang w:val="en-US" w:eastAsia="zh-CN"/>
        </w:rPr>
      </w:pPr>
      <w:r w:rsidRPr="00B50BFE">
        <w:rPr>
          <w:rFonts w:hint="eastAsia"/>
          <w:color w:val="000000" w:themeColor="text1"/>
          <w:lang w:val="en-US" w:eastAsia="zh-CN"/>
        </w:rPr>
        <w:t>车速超速报警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56C57" w:rsidRPr="00B50BFE" w14:paraId="7C1929C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BCB337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4534226B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车速超速报警</w:t>
            </w:r>
          </w:p>
        </w:tc>
      </w:tr>
      <w:tr w:rsidR="00856C57" w:rsidRPr="00B50BFE" w14:paraId="7B708AB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63A482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5AAEF82" w14:textId="77777777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当标定项“语言”为中文时，才带车速超速报警功能；当非中文时，不带超速报警。</w:t>
            </w:r>
          </w:p>
          <w:p w14:paraId="49B337CD" w14:textId="220D8AC1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实际车速大于等于100km/h或者60km/h(具体</w:t>
            </w:r>
            <w:proofErr w:type="gramStart"/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超速值依据</w:t>
            </w:r>
            <w:proofErr w:type="gramEnd"/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标定参数)</w:t>
            </w:r>
            <w:r w:rsidR="00261270">
              <w:rPr>
                <w:rFonts w:ascii="宋体" w:hAnsi="宋体" w:cs="Arial" w:hint="eastAsia"/>
                <w:sz w:val="20"/>
                <w:szCs w:val="20"/>
                <w:lang w:eastAsia="zh-CN"/>
              </w:rPr>
              <w:t>且</w:t>
            </w: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持续3s，扬声器鸣叫。</w:t>
            </w:r>
          </w:p>
        </w:tc>
      </w:tr>
      <w:tr w:rsidR="00856C57" w:rsidRPr="00B50BFE" w14:paraId="734A66E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856C43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44971697" w14:textId="77777777" w:rsidR="00856C57" w:rsidRPr="00B50BFE" w:rsidRDefault="00856C57" w:rsidP="002563DC">
            <w:pPr>
              <w:spacing w:line="360" w:lineRule="auto"/>
              <w:rPr>
                <w:sz w:val="20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</w:rPr>
              <w:t>略</w:t>
            </w:r>
          </w:p>
        </w:tc>
      </w:tr>
      <w:tr w:rsidR="00856C57" w:rsidRPr="00B50BFE" w14:paraId="214F7D7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85BD4FD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606B29F" w14:textId="5A931B9A" w:rsidR="00856C57" w:rsidRPr="00B50BFE" w:rsidRDefault="00856C57" w:rsidP="002563DC">
            <w:pPr>
              <w:pStyle w:val="HR"/>
              <w:spacing w:line="360" w:lineRule="auto"/>
              <w:ind w:firstLineChars="0" w:firstLine="0"/>
              <w:rPr>
                <w:rFonts w:ascii="宋体" w:eastAsiaTheme="minorEastAsia" w:hAnsi="宋体" w:cs="Arial"/>
                <w:kern w:val="0"/>
                <w:sz w:val="20"/>
                <w:szCs w:val="20"/>
                <w:lang w:val="sv-SE"/>
              </w:rPr>
            </w:pPr>
            <w:r w:rsidRPr="00B50BFE">
              <w:rPr>
                <w:rFonts w:ascii="宋体" w:eastAsiaTheme="minorEastAsia" w:hAnsi="宋体" w:cs="Arial" w:hint="eastAsia"/>
                <w:kern w:val="0"/>
                <w:sz w:val="20"/>
                <w:szCs w:val="20"/>
                <w:lang w:val="sv-SE"/>
              </w:rPr>
              <w:t>D320</w:t>
            </w:r>
            <w:r>
              <w:rPr>
                <w:rFonts w:ascii="宋体" w:eastAsiaTheme="minorEastAsia" w:hAnsi="宋体" w:cs="Arial" w:hint="eastAsia"/>
                <w:kern w:val="0"/>
                <w:sz w:val="20"/>
                <w:szCs w:val="20"/>
                <w:lang w:val="sv-SE"/>
              </w:rPr>
              <w:t>液晶</w:t>
            </w:r>
            <w:r w:rsidRPr="00B50BFE">
              <w:rPr>
                <w:rFonts w:ascii="宋体" w:eastAsiaTheme="minorEastAsia" w:hAnsi="宋体" w:cs="Arial" w:hint="eastAsia"/>
                <w:kern w:val="0"/>
                <w:sz w:val="20"/>
                <w:szCs w:val="20"/>
                <w:lang w:val="sv-SE"/>
              </w:rPr>
              <w:t>仪表，语音提示：您已超速，请减速慢行！（以2s的间隔播报3次）</w:t>
            </w:r>
          </w:p>
          <w:p w14:paraId="09FF46E5" w14:textId="77777777" w:rsidR="00856C57" w:rsidRPr="00B50BFE" w:rsidRDefault="00856C57" w:rsidP="002563DC">
            <w:pPr>
              <w:spacing w:after="0" w:line="36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其他仪表：扬声器以1Hz频率鸣叫,最长不超过15s。</w:t>
            </w:r>
          </w:p>
        </w:tc>
      </w:tr>
      <w:tr w:rsidR="00856C57" w:rsidRPr="00B50BFE" w14:paraId="2297901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8CC92D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10E6465" w14:textId="77777777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LCD：大图标+小图标</w:t>
            </w:r>
          </w:p>
          <w:p w14:paraId="702E2E23" w14:textId="77777777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图标： </w:t>
            </w:r>
            <w:r w:rsidRPr="00B50BFE">
              <w:rPr>
                <w:rFonts w:ascii="宋体" w:hAnsi="宋体" w:cs="Arial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0B7EFCC0" wp14:editId="21B2FFAF">
                  <wp:extent cx="203200" cy="152400"/>
                  <wp:effectExtent l="0" t="0" r="6350" b="0"/>
                  <wp:docPr id="269" name="图片 269" descr="说明: 说明: 屏幕剪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6" descr="说明: 说明: 屏幕剪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ACE9F1" w14:textId="77777777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颜色： 红色    </w:t>
            </w:r>
          </w:p>
        </w:tc>
      </w:tr>
      <w:tr w:rsidR="00856C57" w:rsidRPr="00B50BFE" w14:paraId="0906510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B800F36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AD45552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6EDA084C" w14:textId="77777777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1.点火锁OFF/ACC；</w:t>
            </w:r>
          </w:p>
          <w:p w14:paraId="3D7D3FD3" w14:textId="77777777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2．或仪表判断实际车速未超过97km/h/57km/h</w:t>
            </w:r>
          </w:p>
        </w:tc>
      </w:tr>
      <w:tr w:rsidR="00856C57" w:rsidRPr="00B50BFE" w14:paraId="7DE598A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5E548D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07DE801D" w14:textId="77777777" w:rsidR="00856C57" w:rsidRPr="00B50BFE" w:rsidRDefault="00856C57" w:rsidP="002563DC">
            <w:pPr>
              <w:rPr>
                <w:rFonts w:ascii="宋体" w:hAnsi="宋体" w:cs="Arial"/>
                <w:sz w:val="20"/>
                <w:szCs w:val="20"/>
              </w:rPr>
            </w:pPr>
            <w:r w:rsidRPr="00B50BFE">
              <w:rPr>
                <w:rFonts w:hint="eastAsia"/>
                <w:sz w:val="20"/>
              </w:rPr>
              <w:t>略</w:t>
            </w:r>
          </w:p>
        </w:tc>
      </w:tr>
      <w:tr w:rsidR="00856C57" w:rsidRPr="00B50BFE" w14:paraId="58E821D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1EEAE7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92699D3" w14:textId="77777777" w:rsidR="00856C57" w:rsidRPr="00B50BFE" w:rsidRDefault="00856C57" w:rsidP="002563DC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856C57" w:rsidRPr="00B50BFE" w14:paraId="5375901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C684958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lastRenderedPageBreak/>
              <w:t>电源模式</w:t>
            </w:r>
          </w:p>
        </w:tc>
        <w:tc>
          <w:tcPr>
            <w:tcW w:w="7654" w:type="dxa"/>
            <w:vAlign w:val="center"/>
          </w:tcPr>
          <w:p w14:paraId="27D28CF0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sz w:val="20"/>
                <w:szCs w:val="20"/>
              </w:rPr>
              <w:t>ON</w:t>
            </w:r>
            <w:proofErr w:type="spellStart"/>
            <w:r w:rsidRPr="00B50BFE">
              <w:rPr>
                <w:rFonts w:hint="eastAsia"/>
                <w:sz w:val="20"/>
                <w:szCs w:val="20"/>
              </w:rPr>
              <w:t>档电源</w:t>
            </w:r>
            <w:proofErr w:type="spellEnd"/>
          </w:p>
        </w:tc>
      </w:tr>
      <w:tr w:rsidR="00856C57" w:rsidRPr="00B50BFE" w14:paraId="69DFA5F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0262922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3304E893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GB 7258-2017</w:t>
            </w:r>
          </w:p>
          <w:p w14:paraId="5E5B2678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6B079D4F" wp14:editId="1E2ADD82">
                  <wp:extent cx="4441371" cy="2035628"/>
                  <wp:effectExtent l="0" t="0" r="0" b="3175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1371" cy="2035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6C57" w:rsidRPr="00B50BFE" w14:paraId="7F72A9A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EF6699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523FE24F" w14:textId="77777777" w:rsidR="00856C57" w:rsidRPr="00B50BFE" w:rsidRDefault="00856C57" w:rsidP="002563DC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  <w:r w:rsidRPr="00B50BFE">
              <w:rPr>
                <w:rFonts w:hint="eastAsia"/>
                <w:sz w:val="20"/>
                <w:lang w:eastAsia="zh-CN"/>
              </w:rPr>
              <w:t>1</w:t>
            </w:r>
            <w:r w:rsidRPr="00B50BFE">
              <w:rPr>
                <w:rFonts w:hint="eastAsia"/>
                <w:sz w:val="20"/>
                <w:lang w:eastAsia="zh-CN"/>
              </w:rPr>
              <w:t>、扬声器提示，</w:t>
            </w:r>
            <w:r w:rsidRPr="00B50BFE">
              <w:rPr>
                <w:rFonts w:hint="eastAsia"/>
                <w:sz w:val="20"/>
                <w:lang w:eastAsia="zh-CN"/>
              </w:rPr>
              <w:t>1HZ</w:t>
            </w:r>
            <w:r w:rsidRPr="00B50BFE">
              <w:rPr>
                <w:rFonts w:hint="eastAsia"/>
                <w:sz w:val="20"/>
                <w:lang w:eastAsia="zh-CN"/>
              </w:rPr>
              <w:t>。</w:t>
            </w:r>
          </w:p>
          <w:p w14:paraId="77D9CBA9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sz w:val="20"/>
                <w:lang w:eastAsia="zh-CN"/>
              </w:rPr>
              <w:t>2</w:t>
            </w:r>
            <w:r w:rsidRPr="00B50BFE">
              <w:rPr>
                <w:rFonts w:hint="eastAsia"/>
                <w:sz w:val="20"/>
                <w:lang w:eastAsia="zh-CN"/>
              </w:rPr>
              <w:t>、仅</w:t>
            </w:r>
            <w:r w:rsidRPr="00B50BFE">
              <w:rPr>
                <w:rFonts w:hint="eastAsia"/>
                <w:sz w:val="20"/>
                <w:lang w:eastAsia="zh-CN"/>
              </w:rPr>
              <w:t>D310&amp;D530</w:t>
            </w:r>
            <w:r w:rsidRPr="00B50BFE">
              <w:rPr>
                <w:rFonts w:hint="eastAsia"/>
                <w:sz w:val="20"/>
                <w:lang w:eastAsia="zh-CN"/>
              </w:rPr>
              <w:t>仪表需要支持标定项“超速报警值”，因</w:t>
            </w:r>
            <w:r w:rsidRPr="00B50BFE">
              <w:rPr>
                <w:rFonts w:hint="eastAsia"/>
                <w:sz w:val="20"/>
                <w:lang w:eastAsia="zh-CN"/>
              </w:rPr>
              <w:t>D310</w:t>
            </w:r>
            <w:r w:rsidRPr="00B50BFE">
              <w:rPr>
                <w:rFonts w:hint="eastAsia"/>
                <w:sz w:val="20"/>
                <w:lang w:eastAsia="zh-CN"/>
              </w:rPr>
              <w:t>存在水泥搅拌车，需要区分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100和60两种；760不存在水泥搅拌车，所以目前就是存在出国车和非出国，带与不带的问题。D320、D560、D760中文仪表，默认超速100km/h报文。</w:t>
            </w:r>
          </w:p>
          <w:p w14:paraId="7966FFDD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3、D310平台存在语言为“中文”，但是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是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海外车型不需要做超速报警，所以超速报警多了一个“无-海外车型”，系统里参数维护255(FF)，也等于不具备报警功能，实车不可能达到的车速。</w:t>
            </w:r>
          </w:p>
        </w:tc>
      </w:tr>
      <w:tr w:rsidR="00856C57" w:rsidRPr="00B50BFE" w14:paraId="2619546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E39348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719617BB" w14:textId="77777777" w:rsidR="00856C57" w:rsidRPr="00B50BFE" w:rsidRDefault="00856C57" w:rsidP="002563DC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  <w:r w:rsidRPr="00B50BFE">
              <w:rPr>
                <w:rFonts w:hint="eastAsia"/>
                <w:sz w:val="20"/>
                <w:lang w:eastAsia="zh-CN"/>
              </w:rPr>
              <w:t>2020</w:t>
            </w:r>
            <w:r w:rsidRPr="00B50BFE">
              <w:rPr>
                <w:rFonts w:hint="eastAsia"/>
                <w:sz w:val="20"/>
                <w:lang w:eastAsia="zh-CN"/>
              </w:rPr>
              <w:t>年</w:t>
            </w:r>
            <w:r w:rsidRPr="00B50BFE">
              <w:rPr>
                <w:rFonts w:hint="eastAsia"/>
                <w:sz w:val="20"/>
                <w:lang w:eastAsia="zh-CN"/>
              </w:rPr>
              <w:t>12</w:t>
            </w:r>
            <w:r w:rsidRPr="00B50BFE">
              <w:rPr>
                <w:rFonts w:hint="eastAsia"/>
                <w:sz w:val="20"/>
                <w:lang w:eastAsia="zh-CN"/>
              </w:rPr>
              <w:t>月第三方评价问题“超速提醒不够人性化”：东风车只要车速超过了</w:t>
            </w:r>
            <w:r w:rsidRPr="00B50BFE">
              <w:rPr>
                <w:rFonts w:hint="eastAsia"/>
                <w:sz w:val="20"/>
                <w:lang w:eastAsia="zh-CN"/>
              </w:rPr>
              <w:t>100km/h</w:t>
            </w:r>
            <w:r w:rsidRPr="00B50BFE">
              <w:rPr>
                <w:rFonts w:hint="eastAsia"/>
                <w:sz w:val="20"/>
                <w:lang w:eastAsia="zh-CN"/>
              </w:rPr>
              <w:t>，就会“当当当”的叫个不停，有时候客户赶时效，要跑到</w:t>
            </w:r>
            <w:r w:rsidRPr="00B50BFE">
              <w:rPr>
                <w:rFonts w:hint="eastAsia"/>
                <w:sz w:val="20"/>
                <w:lang w:eastAsia="zh-CN"/>
              </w:rPr>
              <w:t>100km/h</w:t>
            </w:r>
            <w:r w:rsidRPr="00B50BFE">
              <w:rPr>
                <w:rFonts w:hint="eastAsia"/>
                <w:sz w:val="20"/>
                <w:lang w:eastAsia="zh-CN"/>
              </w:rPr>
              <w:t>以上时，有时候叫多了我都听疲劳了，或者就很烦躁，心情就不好了，解放车一般就会提醒</w:t>
            </w:r>
            <w:r w:rsidRPr="00B50BFE">
              <w:rPr>
                <w:rFonts w:hint="eastAsia"/>
                <w:sz w:val="20"/>
                <w:lang w:eastAsia="zh-CN"/>
              </w:rPr>
              <w:t>3</w:t>
            </w:r>
            <w:r w:rsidRPr="00B50BFE">
              <w:rPr>
                <w:rFonts w:hint="eastAsia"/>
                <w:sz w:val="20"/>
                <w:lang w:eastAsia="zh-CN"/>
              </w:rPr>
              <w:t>次，后面就不提醒了，比较人性化一点</w:t>
            </w:r>
          </w:p>
        </w:tc>
      </w:tr>
      <w:tr w:rsidR="00856C57" w:rsidRPr="00B50BFE" w14:paraId="5A01A0B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C7A373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69D636CF" w14:textId="77777777" w:rsidR="00856C57" w:rsidRPr="00B50BFE" w:rsidRDefault="00856C57" w:rsidP="002563DC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</w:p>
        </w:tc>
      </w:tr>
    </w:tbl>
    <w:p w14:paraId="50915014" w14:textId="77777777" w:rsidR="001B42AA" w:rsidRDefault="001B42AA" w:rsidP="001B42AA">
      <w:pPr>
        <w:rPr>
          <w:lang w:eastAsia="zh-CN"/>
        </w:rPr>
      </w:pPr>
    </w:p>
    <w:p w14:paraId="787C47C4" w14:textId="77777777" w:rsidR="009B14B2" w:rsidRPr="00B50BFE" w:rsidRDefault="009B14B2" w:rsidP="009B14B2">
      <w:pPr>
        <w:pStyle w:val="3"/>
        <w:ind w:left="720" w:hanging="720"/>
        <w:rPr>
          <w:color w:val="000000" w:themeColor="text1"/>
          <w:lang w:val="en-US" w:eastAsia="zh-CN"/>
        </w:rPr>
      </w:pPr>
      <w:r w:rsidRPr="00B50BFE">
        <w:rPr>
          <w:rFonts w:hint="eastAsia"/>
          <w:color w:val="000000" w:themeColor="text1"/>
          <w:lang w:val="en-US" w:eastAsia="zh-CN"/>
        </w:rPr>
        <w:t>系统超时报警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9B14B2" w:rsidRPr="00B50BFE" w14:paraId="1055EB7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DA284E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6492D27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系统超时报警</w:t>
            </w:r>
          </w:p>
        </w:tc>
      </w:tr>
      <w:tr w:rsidR="009B14B2" w:rsidRPr="00B50BFE" w14:paraId="1E9B1D4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36F3D8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1635877A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仪表接收变速箱系统特定报文，并进行一定周期判断，若未收到，则报超时故障</w:t>
            </w:r>
          </w:p>
        </w:tc>
      </w:tr>
      <w:tr w:rsidR="009B14B2" w:rsidRPr="00B50BFE" w14:paraId="4E5D77C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BEEAFC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A49963F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以下所有条件满足时，进入</w:t>
            </w:r>
          </w:p>
          <w:p w14:paraId="1415BA6B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电源接通；</w:t>
            </w:r>
          </w:p>
          <w:p w14:paraId="209D51F2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2.一定时间未收到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指定报文</w:t>
            </w:r>
          </w:p>
        </w:tc>
      </w:tr>
      <w:tr w:rsidR="009B14B2" w:rsidRPr="00B50BFE" w14:paraId="190F761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2C9A080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C1F5512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B14B2" w:rsidRPr="00B50BFE" w14:paraId="12757E0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3164EA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5EF90659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="宋体" w:hAnsi="宋体" w:cs="Arial"/>
                <w:color w:val="000000" w:themeColor="text1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仪表显示系统CAN报文超时</w:t>
            </w:r>
          </w:p>
        </w:tc>
      </w:tr>
      <w:tr w:rsidR="009B14B2" w:rsidRPr="00B50BFE" w14:paraId="7AFA3E8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704428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2DF3912B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7414E1E7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电源断开；</w:t>
            </w:r>
          </w:p>
          <w:p w14:paraId="602B5F77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 xml:space="preserve"> 收到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指定报文</w:t>
            </w:r>
          </w:p>
        </w:tc>
      </w:tr>
      <w:tr w:rsidR="009B14B2" w:rsidRPr="00B50BFE" w14:paraId="45A839F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3CD8BE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253D0DB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总线</w:t>
            </w:r>
          </w:p>
          <w:tbl>
            <w:tblPr>
              <w:tblW w:w="4599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30"/>
              <w:gridCol w:w="2268"/>
              <w:gridCol w:w="2834"/>
            </w:tblGrid>
            <w:tr w:rsidR="009B14B2" w:rsidRPr="00B50BFE" w14:paraId="251135AA" w14:textId="77777777" w:rsidTr="002563DC">
              <w:tc>
                <w:tcPr>
                  <w:tcW w:w="1266" w:type="pct"/>
                  <w:shd w:val="clear" w:color="auto" w:fill="D9D9D9" w:themeFill="background1" w:themeFillShade="D9"/>
                  <w:vAlign w:val="center"/>
                </w:tcPr>
                <w:p w14:paraId="748047AF" w14:textId="77777777" w:rsidR="009B14B2" w:rsidRPr="00B50BFE" w:rsidRDefault="009B14B2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cs="Arial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</w:pPr>
                  <w:proofErr w:type="gramStart"/>
                  <w:r w:rsidRPr="00B50BFE"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  <w:t>报文名</w:t>
                  </w:r>
                  <w:proofErr w:type="gramEnd"/>
                </w:p>
              </w:tc>
              <w:tc>
                <w:tcPr>
                  <w:tcW w:w="1660" w:type="pct"/>
                  <w:shd w:val="clear" w:color="auto" w:fill="D9D9D9" w:themeFill="background1" w:themeFillShade="D9"/>
                  <w:vAlign w:val="center"/>
                </w:tcPr>
                <w:p w14:paraId="784AF484" w14:textId="77777777" w:rsidR="009B14B2" w:rsidRPr="00B50BFE" w:rsidRDefault="009B14B2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cs="Arial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</w:pPr>
                  <w:r w:rsidRPr="00B50BFE"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  <w:t>ID</w:t>
                  </w:r>
                </w:p>
              </w:tc>
              <w:tc>
                <w:tcPr>
                  <w:tcW w:w="2074" w:type="pct"/>
                  <w:shd w:val="clear" w:color="auto" w:fill="D9D9D9" w:themeFill="background1" w:themeFillShade="D9"/>
                  <w:vAlign w:val="center"/>
                </w:tcPr>
                <w:p w14:paraId="6E93542D" w14:textId="77777777" w:rsidR="009B14B2" w:rsidRPr="00B50BFE" w:rsidRDefault="009B14B2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cs="Arial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</w:pPr>
                  <w:r w:rsidRPr="00B50BFE"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  <w:t>周期</w:t>
                  </w:r>
                </w:p>
              </w:tc>
            </w:tr>
            <w:tr w:rsidR="009B14B2" w:rsidRPr="00B50BFE" w14:paraId="42222199" w14:textId="77777777" w:rsidTr="002563DC">
              <w:tc>
                <w:tcPr>
                  <w:tcW w:w="1266" w:type="pct"/>
                  <w:vAlign w:val="center"/>
                </w:tcPr>
                <w:p w14:paraId="4D7105A4" w14:textId="77777777" w:rsidR="009B14B2" w:rsidRPr="00B50BFE" w:rsidRDefault="009B14B2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color w:val="000000" w:themeColor="text1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color w:val="000000" w:themeColor="text1"/>
                      <w:sz w:val="20"/>
                      <w:szCs w:val="20"/>
                      <w:lang w:eastAsia="zh-CN"/>
                    </w:rPr>
                    <w:t>ETC2</w:t>
                  </w:r>
                </w:p>
              </w:tc>
              <w:tc>
                <w:tcPr>
                  <w:tcW w:w="1660" w:type="pct"/>
                  <w:shd w:val="clear" w:color="auto" w:fill="auto"/>
                  <w:vAlign w:val="center"/>
                </w:tcPr>
                <w:p w14:paraId="03F2532D" w14:textId="77777777" w:rsidR="009B14B2" w:rsidRPr="00B50BFE" w:rsidRDefault="009B14B2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color w:val="000000" w:themeColor="text1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/>
                      <w:color w:val="000000" w:themeColor="text1"/>
                      <w:sz w:val="20"/>
                      <w:szCs w:val="20"/>
                      <w:lang w:eastAsia="zh-CN"/>
                    </w:rPr>
                    <w:t>18F</w:t>
                  </w:r>
                  <w:r w:rsidRPr="00B50BFE">
                    <w:rPr>
                      <w:rFonts w:asciiTheme="minorEastAsia" w:hAnsiTheme="minorEastAsia" w:cs="Arial" w:hint="eastAsia"/>
                      <w:color w:val="000000" w:themeColor="text1"/>
                      <w:sz w:val="20"/>
                      <w:szCs w:val="20"/>
                      <w:lang w:eastAsia="zh-CN"/>
                    </w:rPr>
                    <w:t>00503</w:t>
                  </w:r>
                </w:p>
              </w:tc>
              <w:tc>
                <w:tcPr>
                  <w:tcW w:w="2074" w:type="pct"/>
                  <w:vAlign w:val="center"/>
                </w:tcPr>
                <w:p w14:paraId="026D9CB9" w14:textId="77777777" w:rsidR="009B14B2" w:rsidRPr="00B50BFE" w:rsidRDefault="009B14B2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cs="Arial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</w:pPr>
                  <w:r w:rsidRPr="00B50BFE"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  <w:t>100ms</w:t>
                  </w:r>
                </w:p>
              </w:tc>
            </w:tr>
          </w:tbl>
          <w:p w14:paraId="7EADF7E9" w14:textId="77777777" w:rsidR="009B14B2" w:rsidRPr="00B50BFE" w:rsidRDefault="009B14B2" w:rsidP="002563DC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  <w:r w:rsidRPr="00B50BFE">
              <w:rPr>
                <w:rFonts w:hint="eastAsia"/>
                <w:sz w:val="20"/>
                <w:lang w:eastAsia="zh-CN"/>
              </w:rPr>
              <w:t>仪表诊断故障显示文字、</w:t>
            </w:r>
            <w:r w:rsidRPr="00B50BFE">
              <w:rPr>
                <w:rFonts w:hint="eastAsia"/>
                <w:sz w:val="20"/>
                <w:lang w:eastAsia="zh-CN"/>
              </w:rPr>
              <w:t>SPN-FMI</w:t>
            </w:r>
            <w:r w:rsidRPr="00B50BFE">
              <w:rPr>
                <w:rFonts w:hint="eastAsia"/>
                <w:sz w:val="20"/>
                <w:lang w:eastAsia="zh-CN"/>
              </w:rPr>
              <w:t>，以故障清单为准。</w:t>
            </w:r>
          </w:p>
          <w:p w14:paraId="730C9B21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lastRenderedPageBreak/>
              <w:t>所有平台全部统一为：仪表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ON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档上电后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5s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开始判断，报文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倍周期小于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3s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采用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3s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，大于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3s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采用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倍周期</w:t>
            </w:r>
          </w:p>
        </w:tc>
      </w:tr>
      <w:tr w:rsidR="009B14B2" w:rsidRPr="00B50BFE" w14:paraId="5E701FF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C5D2F6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D3B13B6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B14B2" w:rsidRPr="00B50BFE" w14:paraId="2792D40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E87CB8F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A98EB98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9B14B2" w:rsidRPr="00B50BFE" w14:paraId="212CBCA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6DBDD2A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7BC073F0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B14B2" w:rsidRPr="00B50BFE" w14:paraId="415BDEE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4EB6F9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02CE59E9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B14B2" w:rsidRPr="00B50BFE" w14:paraId="525D39B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C82A0DA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700A3341" w14:textId="7DBE9F34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</w:tbl>
    <w:p w14:paraId="71B9EAC0" w14:textId="77777777" w:rsidR="001B42AA" w:rsidRDefault="001B42AA" w:rsidP="001B42AA">
      <w:pPr>
        <w:rPr>
          <w:lang w:eastAsia="zh-CN"/>
        </w:rPr>
      </w:pPr>
    </w:p>
    <w:p w14:paraId="4C23541F" w14:textId="77777777" w:rsidR="00000B98" w:rsidRPr="00B50BFE" w:rsidRDefault="00000B98" w:rsidP="00000B98">
      <w:pPr>
        <w:pStyle w:val="3"/>
        <w:ind w:left="720" w:hanging="720"/>
        <w:rPr>
          <w:color w:val="000000" w:themeColor="text1"/>
          <w:lang w:val="en-US" w:eastAsia="zh-CN"/>
        </w:rPr>
      </w:pPr>
      <w:r w:rsidRPr="00B50BFE">
        <w:rPr>
          <w:rFonts w:hint="eastAsia"/>
          <w:color w:val="000000" w:themeColor="text1"/>
          <w:lang w:val="en-US" w:eastAsia="zh-CN"/>
        </w:rPr>
        <w:t>文字故障显示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000B98" w:rsidRPr="00B50BFE" w14:paraId="4F783E9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25F05A7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26889B9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文字故障显示</w:t>
            </w:r>
          </w:p>
        </w:tc>
      </w:tr>
      <w:tr w:rsidR="00000B98" w:rsidRPr="00B50BFE" w14:paraId="674ACB5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3055901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F345FC5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仪表接收TCU、SCU发的DM1报文，解读SPN-FMI，根据故障清单显示相关故障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000B98" w:rsidRPr="00B50BFE" w14:paraId="2B9B701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B672949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FA7B234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以下所有条件满足时，进入</w:t>
            </w:r>
          </w:p>
          <w:p w14:paraId="5F6C692E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电源接通；</w:t>
            </w:r>
          </w:p>
          <w:p w14:paraId="5D0BDFF4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2.未收到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DM1故障</w:t>
            </w:r>
          </w:p>
        </w:tc>
      </w:tr>
      <w:tr w:rsidR="00000B98" w:rsidRPr="00B50BFE" w14:paraId="118E6E1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2874D5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C16CB9E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5DF8588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229F1C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6B3EA978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显示文字故障“TCU:XXXXXX(SPN-FMI)”或“SCU:XXXXXX(SPN-FMI)”</w:t>
            </w:r>
          </w:p>
        </w:tc>
      </w:tr>
      <w:tr w:rsidR="00000B98" w:rsidRPr="00B50BFE" w14:paraId="44BB798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B6A1216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4F4488F1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1346732D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电源断开；</w:t>
            </w:r>
          </w:p>
          <w:p w14:paraId="10BD2EDC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仪表收到系统故障</w:t>
            </w:r>
          </w:p>
        </w:tc>
      </w:tr>
      <w:tr w:rsidR="00000B98" w:rsidRPr="00B50BFE" w14:paraId="0B08F28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731EE15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018784C2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总线</w:t>
            </w:r>
          </w:p>
          <w:p w14:paraId="46FCB3E2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(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18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FECA03、18FECA05)，具体见通讯协议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49"/>
              <w:gridCol w:w="1303"/>
              <w:gridCol w:w="969"/>
              <w:gridCol w:w="1300"/>
              <w:gridCol w:w="801"/>
              <w:gridCol w:w="621"/>
              <w:gridCol w:w="1385"/>
            </w:tblGrid>
            <w:tr w:rsidR="00000B98" w:rsidRPr="00B50BFE" w14:paraId="5BB7B8E3" w14:textId="77777777" w:rsidTr="002563DC">
              <w:tc>
                <w:tcPr>
                  <w:tcW w:w="706" w:type="pct"/>
                  <w:shd w:val="clear" w:color="auto" w:fill="D9D9D9" w:themeFill="background1" w:themeFillShade="D9"/>
                  <w:vAlign w:val="center"/>
                </w:tcPr>
                <w:p w14:paraId="678DC1C9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877" w:type="pct"/>
                  <w:shd w:val="clear" w:color="auto" w:fill="D9D9D9" w:themeFill="background1" w:themeFillShade="D9"/>
                  <w:vAlign w:val="center"/>
                </w:tcPr>
                <w:p w14:paraId="44503BC6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652" w:type="pct"/>
                  <w:shd w:val="clear" w:color="auto" w:fill="D9D9D9" w:themeFill="background1" w:themeFillShade="D9"/>
                  <w:vAlign w:val="center"/>
                </w:tcPr>
                <w:p w14:paraId="5511E927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875" w:type="pct"/>
                  <w:shd w:val="clear" w:color="auto" w:fill="D9D9D9" w:themeFill="background1" w:themeFillShade="D9"/>
                  <w:vAlign w:val="center"/>
                </w:tcPr>
                <w:p w14:paraId="2B2A6F49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539" w:type="pct"/>
                  <w:shd w:val="clear" w:color="auto" w:fill="D9D9D9" w:themeFill="background1" w:themeFillShade="D9"/>
                  <w:vAlign w:val="center"/>
                </w:tcPr>
                <w:p w14:paraId="15FC0F80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418" w:type="pct"/>
                  <w:shd w:val="clear" w:color="auto" w:fill="D9D9D9" w:themeFill="background1" w:themeFillShade="D9"/>
                  <w:vAlign w:val="center"/>
                </w:tcPr>
                <w:p w14:paraId="01EB5C06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932" w:type="pct"/>
                  <w:shd w:val="clear" w:color="auto" w:fill="D9D9D9" w:themeFill="background1" w:themeFillShade="D9"/>
                  <w:vAlign w:val="center"/>
                </w:tcPr>
                <w:p w14:paraId="3D360056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000B98" w:rsidRPr="00B50BFE" w14:paraId="1AE98159" w14:textId="77777777" w:rsidTr="002563DC">
              <w:tc>
                <w:tcPr>
                  <w:tcW w:w="706" w:type="pct"/>
                  <w:vAlign w:val="center"/>
                </w:tcPr>
                <w:p w14:paraId="323CBE8C" w14:textId="77777777" w:rsidR="00000B98" w:rsidRPr="00B50BFE" w:rsidRDefault="00000B98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DM1_03</w:t>
                  </w: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5F66D1C8" w14:textId="77777777" w:rsidR="00000B98" w:rsidRPr="00B50BFE" w:rsidRDefault="00000B98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color w:val="000000" w:themeColor="text1"/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ECA03</w:t>
                  </w:r>
                </w:p>
              </w:tc>
              <w:tc>
                <w:tcPr>
                  <w:tcW w:w="652" w:type="pct"/>
                  <w:vAlign w:val="center"/>
                </w:tcPr>
                <w:p w14:paraId="068AC618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14DE316E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DTC</w:t>
                  </w:r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2B1B10F8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3-6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4866C2ED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All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2950C6DB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</w:p>
              </w:tc>
            </w:tr>
            <w:tr w:rsidR="00000B98" w:rsidRPr="00B50BFE" w14:paraId="1CF4C8E1" w14:textId="77777777" w:rsidTr="002563DC">
              <w:tc>
                <w:tcPr>
                  <w:tcW w:w="706" w:type="pct"/>
                  <w:vAlign w:val="center"/>
                </w:tcPr>
                <w:p w14:paraId="0B13F93E" w14:textId="77777777" w:rsidR="00000B98" w:rsidRPr="00B50BFE" w:rsidRDefault="00000B98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DM1_05</w:t>
                  </w: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184D850F" w14:textId="77777777" w:rsidR="00000B98" w:rsidRPr="00B50BFE" w:rsidRDefault="00000B98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color w:val="000000" w:themeColor="text1"/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ECA05</w:t>
                  </w:r>
                </w:p>
              </w:tc>
              <w:tc>
                <w:tcPr>
                  <w:tcW w:w="652" w:type="pct"/>
                  <w:vAlign w:val="center"/>
                </w:tcPr>
                <w:p w14:paraId="70F65980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35D48786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DTC</w:t>
                  </w:r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355FFB9E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3-6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3E44B15E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  <w:lang w:val="sv-SE"/>
                    </w:rPr>
                    <w:t>A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ll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6C553C3C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</w:p>
              </w:tc>
            </w:tr>
          </w:tbl>
          <w:p w14:paraId="75CB159C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5AE1DF5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4C7AB5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E0C59E8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12617DA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41E014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83E2014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000B98" w:rsidRPr="00B50BFE" w14:paraId="3721CD7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1F2A98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3B1CD67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6CB6954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D55C40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240D84B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1E6A17B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8AA5EE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690C7825" w14:textId="66DA95CF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</w:tbl>
    <w:p w14:paraId="671D372D" w14:textId="77777777" w:rsidR="00000B98" w:rsidRPr="00B50BFE" w:rsidRDefault="00000B98" w:rsidP="00000B98">
      <w:pPr>
        <w:rPr>
          <w:color w:val="FF0000"/>
          <w:lang w:eastAsia="zh-CN"/>
        </w:rPr>
      </w:pPr>
    </w:p>
    <w:p w14:paraId="2807BA4A" w14:textId="77777777" w:rsidR="00770110" w:rsidRPr="00B50BFE" w:rsidRDefault="00770110" w:rsidP="00770110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变速箱故障红灯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70110" w:rsidRPr="00B50BFE" w14:paraId="40A1477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82762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66FADA9B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strike/>
                <w:lang w:val="en-US" w:eastAsia="zh-CN"/>
              </w:rPr>
              <w:t>STOP</w:t>
            </w:r>
            <w:r w:rsidRPr="00B50BFE">
              <w:rPr>
                <w:rFonts w:hint="eastAsia"/>
                <w:b/>
                <w:strike/>
                <w:lang w:val="en-US" w:eastAsia="zh-CN"/>
              </w:rPr>
              <w:t>灯</w:t>
            </w:r>
            <w:r w:rsidRPr="00B50BFE">
              <w:rPr>
                <w:rFonts w:hint="eastAsia"/>
                <w:b/>
                <w:lang w:val="en-US" w:eastAsia="zh-CN"/>
              </w:rPr>
              <w:t>变速箱故障红灯</w:t>
            </w:r>
          </w:p>
        </w:tc>
      </w:tr>
      <w:tr w:rsidR="00770110" w:rsidRPr="00B50BFE" w14:paraId="6CD0EDF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640AF27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A8C20B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当变速箱出现严重故障时，仪表接收TCU发的总线信号，点亮</w:t>
            </w:r>
            <w:r w:rsidRPr="00B50BFE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整车STOP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变速箱故障红灯。</w:t>
            </w:r>
          </w:p>
        </w:tc>
      </w:tr>
      <w:tr w:rsidR="00770110" w:rsidRPr="00B50BFE" w14:paraId="7FD5265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470284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0D384252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254F86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0C9DB6F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46"/>
              <w:gridCol w:w="955"/>
              <w:gridCol w:w="700"/>
              <w:gridCol w:w="1480"/>
              <w:gridCol w:w="578"/>
              <w:gridCol w:w="458"/>
              <w:gridCol w:w="2411"/>
            </w:tblGrid>
            <w:tr w:rsidR="00770110" w:rsidRPr="00B50BFE" w14:paraId="1D9EAEFE" w14:textId="77777777" w:rsidTr="002563DC">
              <w:tc>
                <w:tcPr>
                  <w:tcW w:w="569" w:type="pct"/>
                  <w:shd w:val="clear" w:color="auto" w:fill="D9D9D9" w:themeFill="background1" w:themeFillShade="D9"/>
                  <w:vAlign w:val="center"/>
                </w:tcPr>
                <w:p w14:paraId="6AF4199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3187E2F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451B27D3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996" w:type="pct"/>
                  <w:shd w:val="clear" w:color="auto" w:fill="D9D9D9" w:themeFill="background1" w:themeFillShade="D9"/>
                  <w:vAlign w:val="center"/>
                </w:tcPr>
                <w:p w14:paraId="3DD39A6D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389" w:type="pct"/>
                  <w:shd w:val="clear" w:color="auto" w:fill="D9D9D9" w:themeFill="background1" w:themeFillShade="D9"/>
                  <w:vAlign w:val="center"/>
                </w:tcPr>
                <w:p w14:paraId="79D81A1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08" w:type="pct"/>
                  <w:shd w:val="clear" w:color="auto" w:fill="D9D9D9" w:themeFill="background1" w:themeFillShade="D9"/>
                  <w:vAlign w:val="center"/>
                </w:tcPr>
                <w:p w14:paraId="726DE408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3" w:type="pct"/>
                  <w:shd w:val="clear" w:color="auto" w:fill="D9D9D9" w:themeFill="background1" w:themeFillShade="D9"/>
                  <w:vAlign w:val="center"/>
                </w:tcPr>
                <w:p w14:paraId="7CD1F48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770110" w:rsidRPr="00B50BFE" w14:paraId="6D1E1C10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6BAC18EB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lastRenderedPageBreak/>
                    <w:t>DM1_03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4444D69F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18FECA03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1FEA774B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00EF3072" w14:textId="769367B8" w:rsidR="00770110" w:rsidRPr="00B50BFE" w:rsidRDefault="00334A0C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STOP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732241BB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0440853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5-6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3A44668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</w:t>
                  </w:r>
                </w:p>
              </w:tc>
            </w:tr>
          </w:tbl>
          <w:p w14:paraId="3727758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62747FB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2CD76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65192A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点亮故障红灯</w:t>
            </w:r>
          </w:p>
        </w:tc>
      </w:tr>
      <w:tr w:rsidR="00770110" w:rsidRPr="00B50BFE" w14:paraId="727C108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A536D6A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5D99334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针对彩屏仪表：</w:t>
            </w: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649814ED" wp14:editId="3967AD1A">
                  <wp:extent cx="387928" cy="374852"/>
                  <wp:effectExtent l="0" t="0" r="0" b="0"/>
                  <wp:docPr id="224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338" cy="375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，小图标，红色</w:t>
            </w:r>
          </w:p>
          <w:p w14:paraId="595023D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针对黑白屏仪表：</w:t>
            </w:r>
            <w:r w:rsidRPr="00B50BFE">
              <w:rPr>
                <w:rFonts w:ascii="Times New Roman" w:hAnsi="Times New Roman" w:cs="Times New Roman"/>
                <w:noProof/>
                <w:lang w:val="en-US" w:eastAsia="zh-CN"/>
              </w:rPr>
              <w:drawing>
                <wp:inline distT="0" distB="0" distL="0" distR="0" wp14:anchorId="59689297" wp14:editId="1BCC8406">
                  <wp:extent cx="409222" cy="190500"/>
                  <wp:effectExtent l="0" t="0" r="0" b="0"/>
                  <wp:docPr id="225" name="图片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833" cy="191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，小图标，红色</w:t>
            </w:r>
          </w:p>
        </w:tc>
      </w:tr>
      <w:tr w:rsidR="00770110" w:rsidRPr="00B50BFE" w14:paraId="77FAAFB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91E21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239B028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0CBD49D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54C6918C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  <w:p w14:paraId="60CA9CE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自主AMT、ZF AMT 、伊顿AMT  DM1、陕齿AMT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发红色报警灯</w:t>
            </w:r>
            <w:proofErr w:type="gramEnd"/>
          </w:p>
          <w:p w14:paraId="57F1F2C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Allison AT不识别DM1中点灯信号</w:t>
            </w:r>
          </w:p>
        </w:tc>
      </w:tr>
      <w:tr w:rsidR="00770110" w:rsidRPr="00B50BFE" w14:paraId="23AD04B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73455B3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DC899D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p w14:paraId="73C33AA0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DM1(</w:t>
            </w:r>
            <w:r w:rsidRPr="00B50BFE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18FECA03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)，具体见通讯协议</w:t>
            </w:r>
          </w:p>
        </w:tc>
      </w:tr>
      <w:tr w:rsidR="00770110" w:rsidRPr="00B50BFE" w14:paraId="714A8E7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999174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016DEDD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593DDBA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447ABD7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C98493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1F1635D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21A97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76EC20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245DBA5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21BAABB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A71A1EC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7831BA1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AC2931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5592B4DF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26BCA720" w14:textId="77777777" w:rsidR="00770110" w:rsidRPr="00B50BFE" w:rsidRDefault="00770110" w:rsidP="00770110">
      <w:pPr>
        <w:rPr>
          <w:lang w:eastAsia="zh-CN"/>
        </w:rPr>
      </w:pPr>
    </w:p>
    <w:p w14:paraId="2E6434E4" w14:textId="77777777" w:rsidR="00770110" w:rsidRPr="00B50BFE" w:rsidRDefault="00770110" w:rsidP="00770110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变速箱故障黄灯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70110" w:rsidRPr="00B50BFE" w14:paraId="45617B4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4DE67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28905D8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变速箱故障黄灯</w:t>
            </w:r>
          </w:p>
        </w:tc>
      </w:tr>
      <w:tr w:rsidR="00770110" w:rsidRPr="00B50BFE" w14:paraId="68FE5B0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C4490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033A99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仪表接收TCU发的总线信号，点亮变速箱故障灯。</w:t>
            </w:r>
          </w:p>
        </w:tc>
      </w:tr>
      <w:tr w:rsidR="00770110" w:rsidRPr="00B50BFE" w14:paraId="40E230F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0F6EC7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BDA71A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64757D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1A0159E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</w:tc>
      </w:tr>
      <w:tr w:rsidR="00770110" w:rsidRPr="00B50BFE" w14:paraId="1C14BDA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7C7D1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02D7639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点亮变速箱故障灯</w:t>
            </w:r>
            <w:r w:rsidRPr="00B50BFE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770110" w:rsidRPr="00B50BFE" w14:paraId="7CD4A9F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BD4833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287BFC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0FF19381" wp14:editId="41B46D9E">
                  <wp:extent cx="360000" cy="364045"/>
                  <wp:effectExtent l="0" t="0" r="0" b="0"/>
                  <wp:docPr id="22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黄色，小图标</w:t>
            </w:r>
          </w:p>
        </w:tc>
      </w:tr>
      <w:tr w:rsidR="00770110" w:rsidRPr="00B50BFE" w14:paraId="058F1BC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89CB9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255202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6C02587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46C9B4F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770110" w:rsidRPr="00B50BFE" w14:paraId="2F903C8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E29D20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056C0302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收TCU总线信号，具体见通讯协议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46"/>
              <w:gridCol w:w="955"/>
              <w:gridCol w:w="700"/>
              <w:gridCol w:w="1480"/>
              <w:gridCol w:w="578"/>
              <w:gridCol w:w="458"/>
              <w:gridCol w:w="2411"/>
            </w:tblGrid>
            <w:tr w:rsidR="00770110" w:rsidRPr="00B50BFE" w14:paraId="7B682BC1" w14:textId="77777777" w:rsidTr="002563DC">
              <w:tc>
                <w:tcPr>
                  <w:tcW w:w="570" w:type="pct"/>
                  <w:shd w:val="clear" w:color="auto" w:fill="D9D9D9" w:themeFill="background1" w:themeFillShade="D9"/>
                  <w:vAlign w:val="center"/>
                </w:tcPr>
                <w:p w14:paraId="1BBC25B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1C009E7A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5ECC677D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996" w:type="pct"/>
                  <w:shd w:val="clear" w:color="auto" w:fill="D9D9D9" w:themeFill="background1" w:themeFillShade="D9"/>
                  <w:vAlign w:val="center"/>
                </w:tcPr>
                <w:p w14:paraId="62AB16F3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389" w:type="pct"/>
                  <w:shd w:val="clear" w:color="auto" w:fill="D9D9D9" w:themeFill="background1" w:themeFillShade="D9"/>
                  <w:vAlign w:val="center"/>
                </w:tcPr>
                <w:p w14:paraId="589C61BC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08" w:type="pct"/>
                  <w:shd w:val="clear" w:color="auto" w:fill="D9D9D9" w:themeFill="background1" w:themeFillShade="D9"/>
                  <w:vAlign w:val="center"/>
                </w:tcPr>
                <w:p w14:paraId="025E5400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4" w:type="pct"/>
                  <w:shd w:val="clear" w:color="auto" w:fill="D9D9D9" w:themeFill="background1" w:themeFillShade="D9"/>
                  <w:vAlign w:val="center"/>
                </w:tcPr>
                <w:p w14:paraId="77C92A4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770110" w:rsidRPr="00B50BFE" w14:paraId="6EE1140B" w14:textId="77777777" w:rsidTr="002563DC">
              <w:trPr>
                <w:trHeight w:val="342"/>
              </w:trPr>
              <w:tc>
                <w:tcPr>
                  <w:tcW w:w="570" w:type="pct"/>
                  <w:vAlign w:val="center"/>
                </w:tcPr>
                <w:p w14:paraId="666377FB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10FED58B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sz w:val="18"/>
                      <w:lang w:eastAsia="zh-CN"/>
                    </w:rPr>
                    <w:t>E4A03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1B52E48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5616D1C2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变速箱故障报警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4479E5D4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6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1372D48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3-4</w:t>
                  </w:r>
                </w:p>
              </w:tc>
              <w:tc>
                <w:tcPr>
                  <w:tcW w:w="1624" w:type="pct"/>
                  <w:shd w:val="clear" w:color="auto" w:fill="auto"/>
                  <w:vAlign w:val="center"/>
                </w:tcPr>
                <w:p w14:paraId="374F0E3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2-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闪烁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(1Hz)</w:t>
                  </w:r>
                  <w:r w:rsidRPr="00B50BFE">
                    <w:rPr>
                      <w:sz w:val="18"/>
                      <w:lang w:val="sv-SE"/>
                    </w:rPr>
                    <w:t xml:space="preserve"> </w:t>
                  </w:r>
                </w:p>
              </w:tc>
            </w:tr>
            <w:tr w:rsidR="00770110" w:rsidRPr="00B50BFE" w14:paraId="3DA87B5A" w14:textId="77777777" w:rsidTr="002563DC">
              <w:trPr>
                <w:trHeight w:val="342"/>
              </w:trPr>
              <w:tc>
                <w:tcPr>
                  <w:tcW w:w="570" w:type="pct"/>
                  <w:vAlign w:val="center"/>
                </w:tcPr>
                <w:p w14:paraId="4BCACF73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DM1_03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3E854685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18FECA03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19EF2AB2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0745A1F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Warning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15645103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44849B5C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3-4</w:t>
                  </w:r>
                </w:p>
              </w:tc>
              <w:tc>
                <w:tcPr>
                  <w:tcW w:w="1624" w:type="pct"/>
                  <w:shd w:val="clear" w:color="auto" w:fill="auto"/>
                  <w:vAlign w:val="center"/>
                </w:tcPr>
                <w:p w14:paraId="2E48E5E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</w:t>
                  </w:r>
                </w:p>
              </w:tc>
            </w:tr>
          </w:tbl>
          <w:p w14:paraId="0390FA86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标定为Allison AT变速箱，使用ETC7，</w:t>
            </w:r>
          </w:p>
          <w:p w14:paraId="6BE79D73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标定为ZF AMT、DF AMT、伊顿AMT、陕齿AMT，使用DM1_03(B1b34)</w:t>
            </w:r>
          </w:p>
        </w:tc>
      </w:tr>
      <w:tr w:rsidR="00770110" w:rsidRPr="00B50BFE" w14:paraId="00A1196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6E519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623E070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2000749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572C53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E4C4BB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7BDE842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85433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2F70223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14DC5AE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27FDD8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1E61468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41CFB112" w14:textId="77777777" w:rsidR="00000B98" w:rsidRDefault="00000B98" w:rsidP="001B42AA">
      <w:pPr>
        <w:rPr>
          <w:lang w:eastAsia="zh-CN"/>
        </w:rPr>
      </w:pPr>
    </w:p>
    <w:p w14:paraId="1D1B104A" w14:textId="7F088397" w:rsidR="00770110" w:rsidRPr="00B50BFE" w:rsidRDefault="00770110" w:rsidP="00770110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变速箱维修报警灯</w:t>
      </w:r>
      <w:r>
        <w:rPr>
          <w:rFonts w:hint="eastAsia"/>
          <w:lang w:val="en-US" w:eastAsia="zh-CN"/>
        </w:rPr>
        <w:t>（</w:t>
      </w:r>
      <w:r w:rsidR="00363CA1">
        <w:rPr>
          <w:rFonts w:hint="eastAsia"/>
          <w:lang w:val="en-US" w:eastAsia="zh-CN"/>
        </w:rPr>
        <w:t>暂不做</w:t>
      </w:r>
      <w:r>
        <w:rPr>
          <w:rFonts w:hint="eastAsia"/>
          <w:lang w:val="en-US" w:eastAsia="zh-CN"/>
        </w:rPr>
        <w:t>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70110" w:rsidRPr="00B50BFE" w14:paraId="660304A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24CA85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41E414E9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变速箱维修报警灯</w:t>
            </w:r>
          </w:p>
        </w:tc>
      </w:tr>
      <w:tr w:rsidR="00770110" w:rsidRPr="00B50BFE" w14:paraId="58DD4BA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D6B551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3F6A9C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仪表接收TCU发的总线信号，点亮变速箱维修报警灯</w:t>
            </w:r>
          </w:p>
        </w:tc>
      </w:tr>
      <w:tr w:rsidR="00770110" w:rsidRPr="00B50BFE" w14:paraId="4856CA1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CAD383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5C516B7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3A93BE5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0FB00B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</w:tc>
      </w:tr>
      <w:tr w:rsidR="00770110" w:rsidRPr="00B50BFE" w14:paraId="60283B0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4939FE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E697E8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点亮变速箱维修报警灯</w:t>
            </w:r>
          </w:p>
        </w:tc>
      </w:tr>
      <w:tr w:rsidR="00770110" w:rsidRPr="00B50BFE" w14:paraId="65DF050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26CDC01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2540B3C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2A39F636" wp14:editId="0CA73250">
                  <wp:extent cx="360000" cy="314375"/>
                  <wp:effectExtent l="0" t="0" r="0" b="0"/>
                  <wp:docPr id="22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14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黄色</w:t>
            </w:r>
          </w:p>
          <w:p w14:paraId="3E3DD9F3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大</w:t>
            </w:r>
            <w:proofErr w:type="gramStart"/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图标弹窗</w:t>
            </w:r>
            <w:proofErr w:type="gramEnd"/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+小图标，1.5s</w:t>
            </w:r>
            <w:proofErr w:type="gramStart"/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弹窗显示</w:t>
            </w:r>
            <w:proofErr w:type="gramEnd"/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文字“变速箱保养指示”</w:t>
            </w:r>
          </w:p>
        </w:tc>
      </w:tr>
      <w:tr w:rsidR="00770110" w:rsidRPr="00B50BFE" w14:paraId="68AE32D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D1083B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93590B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46FE32D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0F16B4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770110" w:rsidRPr="00B50BFE" w14:paraId="3CA2AE7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DE1B2C7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694777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收TCU发的总线信号，具体见通讯协议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46"/>
              <w:gridCol w:w="955"/>
              <w:gridCol w:w="700"/>
              <w:gridCol w:w="1480"/>
              <w:gridCol w:w="578"/>
              <w:gridCol w:w="458"/>
              <w:gridCol w:w="2411"/>
            </w:tblGrid>
            <w:tr w:rsidR="00770110" w:rsidRPr="00B50BFE" w14:paraId="79F2CB14" w14:textId="77777777" w:rsidTr="002563DC">
              <w:tc>
                <w:tcPr>
                  <w:tcW w:w="569" w:type="pct"/>
                  <w:shd w:val="clear" w:color="auto" w:fill="D9D9D9" w:themeFill="background1" w:themeFillShade="D9"/>
                  <w:vAlign w:val="center"/>
                </w:tcPr>
                <w:p w14:paraId="18B84E7A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71A758E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3C0AE47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996" w:type="pct"/>
                  <w:shd w:val="clear" w:color="auto" w:fill="D9D9D9" w:themeFill="background1" w:themeFillShade="D9"/>
                  <w:vAlign w:val="center"/>
                </w:tcPr>
                <w:p w14:paraId="08ECADBD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389" w:type="pct"/>
                  <w:shd w:val="clear" w:color="auto" w:fill="D9D9D9" w:themeFill="background1" w:themeFillShade="D9"/>
                  <w:vAlign w:val="center"/>
                </w:tcPr>
                <w:p w14:paraId="7AD1D7B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08" w:type="pct"/>
                  <w:shd w:val="clear" w:color="auto" w:fill="D9D9D9" w:themeFill="background1" w:themeFillShade="D9"/>
                  <w:vAlign w:val="center"/>
                </w:tcPr>
                <w:p w14:paraId="5F4D8030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3" w:type="pct"/>
                  <w:shd w:val="clear" w:color="auto" w:fill="D9D9D9" w:themeFill="background1" w:themeFillShade="D9"/>
                  <w:vAlign w:val="center"/>
                </w:tcPr>
                <w:p w14:paraId="3B3BA34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770110" w:rsidRPr="00B50BFE" w14:paraId="4B6B199C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7265AFA1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420FACF2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sz w:val="18"/>
                      <w:lang w:eastAsia="zh-CN"/>
                    </w:rPr>
                    <w:t>E4A03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6E6AAAA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0D22F590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变速箱维修报警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11333DB4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75D2D23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3-4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33D69DA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2-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闪烁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(1Hz)</w:t>
                  </w:r>
                  <w:r w:rsidRPr="00B50BFE">
                    <w:rPr>
                      <w:sz w:val="18"/>
                      <w:lang w:val="sv-SE"/>
                    </w:rPr>
                    <w:t xml:space="preserve"> </w:t>
                  </w:r>
                </w:p>
              </w:tc>
            </w:tr>
            <w:tr w:rsidR="00770110" w:rsidRPr="00B50BFE" w14:paraId="167A7956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66C25EDF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DM1_03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49BE6BC0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18FECA03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29387D5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772C5AB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变速箱维修报警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7BA1644A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7991591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1-2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58141BC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亮，其他不亮</w:t>
                  </w:r>
                </w:p>
              </w:tc>
            </w:tr>
          </w:tbl>
          <w:p w14:paraId="738D9C20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标定为Allison AT箱，使用ETC7</w:t>
            </w:r>
          </w:p>
          <w:p w14:paraId="1AAB6732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标定为DF AMT箱</w:t>
            </w:r>
            <w:r w:rsidRPr="00B50BFE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、陕齿AMT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 xml:space="preserve">，使用DM1_03  </w:t>
            </w:r>
          </w:p>
        </w:tc>
      </w:tr>
      <w:tr w:rsidR="00770110" w:rsidRPr="00B50BFE" w14:paraId="6BD8FB0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80C327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6F90F9F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357B18F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E24666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5799CA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70D7717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79B051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2D6E058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7F9CD2A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290FD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06517FB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3E49A489" w14:textId="77777777" w:rsidR="00770110" w:rsidRPr="00B50BFE" w:rsidRDefault="00770110" w:rsidP="00770110">
      <w:pPr>
        <w:rPr>
          <w:lang w:eastAsia="zh-CN"/>
        </w:rPr>
      </w:pPr>
    </w:p>
    <w:p w14:paraId="767D15D1" w14:textId="09837A6A" w:rsidR="00770110" w:rsidRPr="00B50BFE" w:rsidRDefault="00770110" w:rsidP="00770110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自学习状态显示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70110" w:rsidRPr="00B50BFE" w14:paraId="164632A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BAE977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89B3B7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自学习状态显示</w:t>
            </w:r>
          </w:p>
        </w:tc>
      </w:tr>
      <w:tr w:rsidR="00770110" w:rsidRPr="00B50BFE" w14:paraId="73233E5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112CD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13F32D73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 xml:space="preserve">仪表接收TCU发的总线信号，显示自学习状态。 </w:t>
            </w:r>
          </w:p>
        </w:tc>
      </w:tr>
      <w:tr w:rsidR="00770110" w:rsidRPr="00B50BFE" w14:paraId="2D21B5F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A1C485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触发条件</w:t>
            </w:r>
          </w:p>
        </w:tc>
        <w:tc>
          <w:tcPr>
            <w:tcW w:w="7654" w:type="dxa"/>
            <w:vAlign w:val="center"/>
          </w:tcPr>
          <w:p w14:paraId="1A10AB7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C8FD1D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047239D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</w:tc>
      </w:tr>
      <w:tr w:rsidR="00770110" w:rsidRPr="00B50BFE" w14:paraId="000E104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4D80F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反馈信息</w:t>
            </w:r>
          </w:p>
        </w:tc>
        <w:tc>
          <w:tcPr>
            <w:tcW w:w="7654" w:type="dxa"/>
            <w:vAlign w:val="center"/>
          </w:tcPr>
          <w:p w14:paraId="155885B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文字显示“变速箱正在自学习”、“变速箱自学习完成”、“变速箱自学习失败”，</w:t>
            </w:r>
            <w:r w:rsidRPr="00B50BFE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显示5s</w:t>
            </w:r>
          </w:p>
        </w:tc>
      </w:tr>
      <w:tr w:rsidR="00770110" w:rsidRPr="00B50BFE" w14:paraId="35503EB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6942B0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lastRenderedPageBreak/>
              <w:t>HMI</w:t>
            </w:r>
          </w:p>
        </w:tc>
        <w:tc>
          <w:tcPr>
            <w:tcW w:w="7654" w:type="dxa"/>
            <w:vAlign w:val="center"/>
          </w:tcPr>
          <w:p w14:paraId="6D42C36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3E8C202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82876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取消条件</w:t>
            </w:r>
          </w:p>
        </w:tc>
        <w:tc>
          <w:tcPr>
            <w:tcW w:w="7654" w:type="dxa"/>
            <w:vAlign w:val="center"/>
          </w:tcPr>
          <w:p w14:paraId="4490AE7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7D80F7D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57B10EA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770110" w:rsidRPr="00B50BFE" w14:paraId="35FE6B7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BAE2F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输入信号</w:t>
            </w:r>
          </w:p>
        </w:tc>
        <w:tc>
          <w:tcPr>
            <w:tcW w:w="7654" w:type="dxa"/>
            <w:vAlign w:val="center"/>
          </w:tcPr>
          <w:p w14:paraId="3CA30E27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收TCU发的总线信号，具体见通讯协议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45"/>
              <w:gridCol w:w="955"/>
              <w:gridCol w:w="700"/>
              <w:gridCol w:w="1214"/>
              <w:gridCol w:w="709"/>
              <w:gridCol w:w="594"/>
              <w:gridCol w:w="2411"/>
            </w:tblGrid>
            <w:tr w:rsidR="00770110" w:rsidRPr="00B50BFE" w14:paraId="4DBE1B92" w14:textId="77777777" w:rsidTr="002563DC">
              <w:tc>
                <w:tcPr>
                  <w:tcW w:w="569" w:type="pct"/>
                  <w:shd w:val="clear" w:color="auto" w:fill="D9D9D9" w:themeFill="background1" w:themeFillShade="D9"/>
                  <w:vAlign w:val="center"/>
                </w:tcPr>
                <w:p w14:paraId="5662CCE0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275A9DF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5A6BF35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817" w:type="pct"/>
                  <w:shd w:val="clear" w:color="auto" w:fill="D9D9D9" w:themeFill="background1" w:themeFillShade="D9"/>
                  <w:vAlign w:val="center"/>
                </w:tcPr>
                <w:p w14:paraId="7A6310D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4589155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00" w:type="pct"/>
                  <w:shd w:val="clear" w:color="auto" w:fill="D9D9D9" w:themeFill="background1" w:themeFillShade="D9"/>
                  <w:vAlign w:val="center"/>
                </w:tcPr>
                <w:p w14:paraId="370393C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3" w:type="pct"/>
                  <w:shd w:val="clear" w:color="auto" w:fill="D9D9D9" w:themeFill="background1" w:themeFillShade="D9"/>
                  <w:vAlign w:val="center"/>
                </w:tcPr>
                <w:p w14:paraId="1F48FA7C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770110" w:rsidRPr="00B50BFE" w14:paraId="662F0FFE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1134968B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2980188E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sz w:val="18"/>
                      <w:lang w:eastAsia="zh-CN"/>
                    </w:rPr>
                    <w:t>E4A03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323AD30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817" w:type="pct"/>
                  <w:shd w:val="clear" w:color="auto" w:fill="auto"/>
                  <w:vAlign w:val="center"/>
                </w:tcPr>
                <w:p w14:paraId="15BFA744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自学习状态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748093B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5</w:t>
                  </w:r>
                </w:p>
              </w:tc>
              <w:tc>
                <w:tcPr>
                  <w:tcW w:w="400" w:type="pct"/>
                  <w:shd w:val="clear" w:color="auto" w:fill="auto"/>
                  <w:vAlign w:val="center"/>
                </w:tcPr>
                <w:p w14:paraId="03B1017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1-2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3893296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0</w:t>
                  </w:r>
                  <w:r>
                    <w:rPr>
                      <w:rFonts w:hint="eastAsia"/>
                      <w:sz w:val="18"/>
                      <w:lang w:val="sv-SE"/>
                    </w:rPr>
                    <w:t>：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不显示</w:t>
                  </w:r>
                </w:p>
                <w:p w14:paraId="00A7F3B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1</w:t>
                  </w:r>
                  <w:r>
                    <w:rPr>
                      <w:rFonts w:hint="eastAsia"/>
                      <w:sz w:val="18"/>
                      <w:lang w:val="sv-SE"/>
                    </w:rPr>
                    <w:t>：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自学习激活</w:t>
                  </w:r>
                </w:p>
                <w:p w14:paraId="463E70A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2</w:t>
                  </w:r>
                  <w:r>
                    <w:rPr>
                      <w:rFonts w:hint="eastAsia"/>
                      <w:sz w:val="18"/>
                      <w:lang w:val="sv-SE"/>
                    </w:rPr>
                    <w:t>：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自学习完成</w:t>
                  </w:r>
                </w:p>
                <w:p w14:paraId="64748C1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3</w:t>
                  </w:r>
                  <w:r>
                    <w:rPr>
                      <w:rFonts w:hint="eastAsia"/>
                      <w:sz w:val="18"/>
                      <w:lang w:val="sv-SE"/>
                    </w:rPr>
                    <w:t>：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自学习失败</w:t>
                  </w:r>
                </w:p>
              </w:tc>
            </w:tr>
          </w:tbl>
          <w:p w14:paraId="3685619C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仅陕齿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 xml:space="preserve">AMT具备该功能 </w:t>
            </w:r>
          </w:p>
        </w:tc>
      </w:tr>
      <w:tr w:rsidR="00770110" w:rsidRPr="00B50BFE" w14:paraId="437E788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C6CE314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850815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340FB51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E2235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F71993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4D60220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A1F7B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35A9C7B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01CA19BF" w14:textId="77777777" w:rsidTr="002563DC">
        <w:trPr>
          <w:trHeight w:val="39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C056EBB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7775EB20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37FEF10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4A764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60A7422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陕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齿设计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说明：</w:t>
            </w:r>
          </w:p>
          <w:p w14:paraId="0BA0C46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仪表显示时间，AMT系统做判断，仪表执行，学习完成，AMT发5s。</w:t>
            </w:r>
          </w:p>
          <w:tbl>
            <w:tblPr>
              <w:tblStyle w:val="af2"/>
              <w:tblW w:w="0" w:type="auto"/>
              <w:tblLook w:val="04A0" w:firstRow="1" w:lastRow="0" w:firstColumn="1" w:lastColumn="0" w:noHBand="0" w:noVBand="1"/>
            </w:tblPr>
            <w:tblGrid>
              <w:gridCol w:w="806"/>
              <w:gridCol w:w="6622"/>
            </w:tblGrid>
            <w:tr w:rsidR="00770110" w:rsidRPr="00B50BFE" w14:paraId="69F0C4E3" w14:textId="77777777" w:rsidTr="002563DC">
              <w:tc>
                <w:tcPr>
                  <w:tcW w:w="879" w:type="dxa"/>
                  <w:shd w:val="clear" w:color="auto" w:fill="D9D9D9" w:themeFill="background1" w:themeFillShade="D9"/>
                </w:tcPr>
                <w:p w14:paraId="319B8A25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状态</w:t>
                  </w:r>
                </w:p>
              </w:tc>
              <w:tc>
                <w:tcPr>
                  <w:tcW w:w="7746" w:type="dxa"/>
                  <w:shd w:val="clear" w:color="auto" w:fill="D9D9D9" w:themeFill="background1" w:themeFillShade="D9"/>
                </w:tcPr>
                <w:p w14:paraId="370F8868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说明</w:t>
                  </w:r>
                </w:p>
              </w:tc>
            </w:tr>
            <w:tr w:rsidR="00770110" w:rsidRPr="00B50BFE" w14:paraId="03DC5705" w14:textId="77777777" w:rsidTr="002563DC">
              <w:tc>
                <w:tcPr>
                  <w:tcW w:w="879" w:type="dxa"/>
                </w:tcPr>
                <w:p w14:paraId="54BE20C4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01</w:t>
                  </w:r>
                </w:p>
              </w:tc>
              <w:tc>
                <w:tcPr>
                  <w:tcW w:w="7746" w:type="dxa"/>
                </w:tcPr>
                <w:p w14:paraId="1CFBD30D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实时发送当前状态</w:t>
                  </w:r>
                </w:p>
              </w:tc>
            </w:tr>
            <w:tr w:rsidR="00770110" w:rsidRPr="00B50BFE" w14:paraId="3AE0A029" w14:textId="77777777" w:rsidTr="002563DC">
              <w:tc>
                <w:tcPr>
                  <w:tcW w:w="879" w:type="dxa"/>
                </w:tcPr>
                <w:p w14:paraId="3702FE42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10</w:t>
                  </w:r>
                </w:p>
              </w:tc>
              <w:tc>
                <w:tcPr>
                  <w:tcW w:w="7746" w:type="dxa"/>
                </w:tcPr>
                <w:p w14:paraId="08E10099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当学习完成后发送（直到驾驶员有操作\学习条件不满足时停止置位）</w:t>
                  </w:r>
                </w:p>
              </w:tc>
            </w:tr>
            <w:tr w:rsidR="00770110" w:rsidRPr="00B50BFE" w14:paraId="462D5676" w14:textId="77777777" w:rsidTr="002563DC">
              <w:tc>
                <w:tcPr>
                  <w:tcW w:w="879" w:type="dxa"/>
                </w:tcPr>
                <w:p w14:paraId="566D0FAC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11</w:t>
                  </w:r>
                </w:p>
              </w:tc>
              <w:tc>
                <w:tcPr>
                  <w:tcW w:w="7746" w:type="dxa"/>
                </w:tcPr>
                <w:p w14:paraId="30FF1DF7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当学习失败后发送（直到驾驶员有操作\学习条件不满足时停止置位）</w:t>
                  </w:r>
                </w:p>
              </w:tc>
            </w:tr>
          </w:tbl>
          <w:p w14:paraId="545ABC8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4A70F0DB" w14:textId="77777777" w:rsidR="00770110" w:rsidRPr="00B50BFE" w:rsidRDefault="00770110" w:rsidP="00770110">
      <w:pPr>
        <w:rPr>
          <w:color w:val="000000" w:themeColor="text1"/>
          <w:lang w:val="en-US" w:eastAsia="zh-CN"/>
        </w:rPr>
      </w:pPr>
    </w:p>
    <w:p w14:paraId="69D4E98F" w14:textId="1C18E2FD" w:rsidR="00770110" w:rsidRPr="00B50BFE" w:rsidRDefault="00770110" w:rsidP="00770110">
      <w:pPr>
        <w:pStyle w:val="3"/>
        <w:ind w:left="720" w:hanging="720"/>
        <w:rPr>
          <w:lang w:eastAsia="zh-CN"/>
        </w:rPr>
      </w:pPr>
      <w:r w:rsidRPr="00B50BFE">
        <w:rPr>
          <w:rFonts w:hint="eastAsia"/>
          <w:lang w:eastAsia="zh-CN"/>
        </w:rPr>
        <w:t>整车限速功能提醒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39"/>
        <w:gridCol w:w="8856"/>
      </w:tblGrid>
      <w:tr w:rsidR="00770110" w:rsidRPr="00B50BFE" w14:paraId="3F266AE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10F149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2D054B4C" w14:textId="77777777" w:rsidR="00770110" w:rsidRPr="00B50BFE" w:rsidRDefault="00770110" w:rsidP="002563DC">
            <w:pPr>
              <w:pStyle w:val="3"/>
              <w:numPr>
                <w:ilvl w:val="0"/>
                <w:numId w:val="0"/>
              </w:numPr>
              <w:jc w:val="center"/>
              <w:rPr>
                <w:lang w:eastAsia="zh-CN"/>
              </w:rPr>
            </w:pPr>
            <w:r w:rsidRPr="00B50BFE">
              <w:rPr>
                <w:rFonts w:hint="eastAsia"/>
                <w:lang w:eastAsia="zh-CN"/>
              </w:rPr>
              <w:t>整车限速功能提醒</w:t>
            </w:r>
          </w:p>
        </w:tc>
      </w:tr>
      <w:tr w:rsidR="00770110" w:rsidRPr="00B50BFE" w14:paraId="3312775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E077B6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215D5FC1" w14:textId="77777777" w:rsidR="00770110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增加一下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大前提：当仪表识别该车为中文仪表时，具备限速</w:t>
            </w:r>
            <w:proofErr w:type="gramStart"/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提醒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自</w:t>
            </w:r>
            <w:proofErr w:type="gramEnd"/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检和</w:t>
            </w:r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声光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提醒功能。</w:t>
            </w:r>
          </w:p>
          <w:p w14:paraId="162F3267" w14:textId="304682E9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当整车车速超过限定的最高车速时，需要声光提醒驾驶员；不同车型，限速功能由</w:t>
            </w:r>
            <w:r w:rsidR="0087562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HCU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来判断，仪表接信号</w:t>
            </w:r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同时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判断车速</w:t>
            </w:r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超过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限速值</w:t>
            </w:r>
            <w:r w:rsidR="003F6E1E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（该</w:t>
            </w:r>
            <w:proofErr w:type="gramStart"/>
            <w:r w:rsidR="003F6E1E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值通过</w:t>
            </w:r>
            <w:proofErr w:type="gramEnd"/>
            <w:r w:rsidR="003F6E1E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识别标定项DID=</w:t>
            </w:r>
            <w:r w:rsidR="003F6E1E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0192</w:t>
            </w:r>
            <w:r w:rsidR="003F6E1E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）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，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来提醒驾驶员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  <w:p w14:paraId="2BAD513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根据法规要求，整车限速提醒指示需上电自检，因此仪表增加上电自检显示，无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标定项需识别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770110" w:rsidRPr="00B50BFE" w14:paraId="7935BE9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679FB5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触发条件</w:t>
            </w:r>
          </w:p>
        </w:tc>
        <w:tc>
          <w:tcPr>
            <w:tcW w:w="7654" w:type="dxa"/>
            <w:vAlign w:val="center"/>
          </w:tcPr>
          <w:p w14:paraId="70ABCFD5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A51040F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611579A8" w14:textId="5A0B5566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收到</w:t>
            </w:r>
            <w:r w:rsidR="00875622"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HCU</w:t>
            </w: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总线信号</w:t>
            </w:r>
          </w:p>
          <w:p w14:paraId="0FE90371" w14:textId="0E03EC49" w:rsidR="00770110" w:rsidRPr="00996C95" w:rsidRDefault="00770110" w:rsidP="00996C95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3.车速大于识别</w:t>
            </w:r>
            <w:r w:rsidR="00875622" w:rsidRPr="00996C9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限速</w:t>
            </w:r>
            <w:r w:rsidRPr="00996C9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报警值</w:t>
            </w:r>
          </w:p>
        </w:tc>
      </w:tr>
      <w:tr w:rsidR="00770110" w:rsidRPr="00B50BFE" w14:paraId="5EB78FA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DDEB8E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反馈信息</w:t>
            </w:r>
          </w:p>
        </w:tc>
        <w:tc>
          <w:tcPr>
            <w:tcW w:w="7654" w:type="dxa"/>
            <w:vAlign w:val="center"/>
          </w:tcPr>
          <w:p w14:paraId="04690397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上电自检：大图标，文字“车速限制指示”</w:t>
            </w:r>
          </w:p>
          <w:p w14:paraId="4BBB60C4" w14:textId="5D975210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若触发限速功能，点亮限速指示灯,小图标，并蜂鸣最长不超过5s</w:t>
            </w:r>
          </w:p>
          <w:p w14:paraId="6E7C1FC8" w14:textId="77777777" w:rsidR="00770110" w:rsidRPr="00996C95" w:rsidRDefault="00770110" w:rsidP="002563DC">
            <w:pPr>
              <w:spacing w:after="0" w:line="240" w:lineRule="auto"/>
              <w:rPr>
                <w:sz w:val="20"/>
                <w:lang w:eastAsia="zh-CN"/>
              </w:rPr>
            </w:pPr>
            <w:r w:rsidRPr="00996C95">
              <w:rPr>
                <w:rFonts w:hint="eastAsia"/>
                <w:sz w:val="20"/>
                <w:lang w:eastAsia="zh-CN"/>
              </w:rPr>
              <w:t>扬声器频率：（</w:t>
            </w:r>
            <w:r w:rsidRPr="00996C95">
              <w:rPr>
                <w:sz w:val="20"/>
                <w:lang w:eastAsia="zh-CN"/>
              </w:rPr>
              <w:t>2.6</w:t>
            </w:r>
            <w:r w:rsidRPr="00996C95">
              <w:rPr>
                <w:rFonts w:hint="eastAsia"/>
                <w:sz w:val="20"/>
                <w:lang w:eastAsia="zh-CN"/>
              </w:rPr>
              <w:t>±</w:t>
            </w:r>
            <w:r w:rsidRPr="00996C95">
              <w:rPr>
                <w:sz w:val="20"/>
                <w:lang w:eastAsia="zh-CN"/>
              </w:rPr>
              <w:t>0.5</w:t>
            </w:r>
            <w:r w:rsidRPr="00996C95">
              <w:rPr>
                <w:rFonts w:hint="eastAsia"/>
                <w:sz w:val="20"/>
                <w:lang w:eastAsia="zh-CN"/>
              </w:rPr>
              <w:t>）</w:t>
            </w:r>
            <w:r w:rsidRPr="00996C95">
              <w:rPr>
                <w:sz w:val="20"/>
                <w:lang w:eastAsia="zh-CN"/>
              </w:rPr>
              <w:t>khz</w:t>
            </w:r>
          </w:p>
          <w:p w14:paraId="2ADC4108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996C95">
              <w:rPr>
                <w:rFonts w:hint="eastAsia"/>
                <w:sz w:val="20"/>
                <w:lang w:eastAsia="zh-CN"/>
              </w:rPr>
              <w:t>扬声器特性：扬声器频率</w:t>
            </w:r>
            <w:r w:rsidRPr="00996C95">
              <w:rPr>
                <w:sz w:val="20"/>
                <w:lang w:eastAsia="zh-CN"/>
              </w:rPr>
              <w:t>1Hz</w:t>
            </w:r>
            <w:r w:rsidRPr="00996C95">
              <w:rPr>
                <w:rFonts w:hint="eastAsia"/>
                <w:sz w:val="20"/>
                <w:lang w:eastAsia="zh-CN"/>
              </w:rPr>
              <w:t>，占空比</w:t>
            </w:r>
            <w:r w:rsidRPr="00996C95">
              <w:rPr>
                <w:sz w:val="20"/>
                <w:lang w:eastAsia="zh-CN"/>
              </w:rPr>
              <w:t>50%</w:t>
            </w:r>
            <w:r w:rsidRPr="00996C95">
              <w:rPr>
                <w:rFonts w:hint="eastAsia"/>
                <w:sz w:val="20"/>
                <w:lang w:eastAsia="zh-CN"/>
              </w:rPr>
              <w:t>，音量</w:t>
            </w:r>
            <w:r w:rsidRPr="00996C95">
              <w:rPr>
                <w:sz w:val="20"/>
                <w:lang w:eastAsia="zh-CN"/>
              </w:rPr>
              <w:t>75</w:t>
            </w:r>
            <w:r w:rsidRPr="00996C95">
              <w:rPr>
                <w:rFonts w:hint="eastAsia"/>
                <w:sz w:val="20"/>
                <w:lang w:eastAsia="zh-CN"/>
              </w:rPr>
              <w:t>±</w:t>
            </w:r>
            <w:r w:rsidRPr="00996C95">
              <w:rPr>
                <w:sz w:val="20"/>
                <w:lang w:eastAsia="zh-CN"/>
              </w:rPr>
              <w:t>5Db</w:t>
            </w:r>
          </w:p>
        </w:tc>
      </w:tr>
      <w:tr w:rsidR="00770110" w:rsidRPr="00B50BFE" w14:paraId="564CF83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0F831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HMI</w:t>
            </w:r>
          </w:p>
        </w:tc>
        <w:tc>
          <w:tcPr>
            <w:tcW w:w="7654" w:type="dxa"/>
            <w:vAlign w:val="center"/>
          </w:tcPr>
          <w:p w14:paraId="4523E4E3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指示灯：</w:t>
            </w:r>
            <w:r w:rsidRPr="00996C95">
              <w:rPr>
                <w:noProof/>
                <w:lang w:val="en-US" w:eastAsia="zh-CN"/>
              </w:rPr>
              <w:drawing>
                <wp:inline distT="0" distB="0" distL="0" distR="0" wp14:anchorId="46561DB1" wp14:editId="70BDECBC">
                  <wp:extent cx="348484" cy="364181"/>
                  <wp:effectExtent l="0" t="0" r="0" b="0"/>
                  <wp:docPr id="228" name="图片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484" cy="364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10BDC5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颜色：黄色</w:t>
            </w:r>
          </w:p>
        </w:tc>
      </w:tr>
      <w:tr w:rsidR="00770110" w:rsidRPr="00B50BFE" w14:paraId="14B3393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DB6B63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lastRenderedPageBreak/>
              <w:t>取消条件</w:t>
            </w:r>
          </w:p>
        </w:tc>
        <w:tc>
          <w:tcPr>
            <w:tcW w:w="7654" w:type="dxa"/>
            <w:vAlign w:val="center"/>
          </w:tcPr>
          <w:p w14:paraId="39B39626" w14:textId="77777777" w:rsidR="00770110" w:rsidRPr="0001394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3993F9D6" w14:textId="77777777" w:rsidR="00770110" w:rsidRPr="0001394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CE44BE6" w14:textId="3B508205" w:rsidR="00770110" w:rsidRPr="0001394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01394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</w:t>
            </w:r>
            <w:r w:rsidR="009D4C9D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HCU</w:t>
            </w:r>
            <w:r w:rsidRPr="0001394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总线信号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  <w:p w14:paraId="5D40A97E" w14:textId="7AF46CEE" w:rsidR="00770110" w:rsidRPr="00013945" w:rsidRDefault="00770110" w:rsidP="00996C95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3.车速小于</w:t>
            </w:r>
            <w:r w:rsidR="00996C95"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限速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报警值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-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3km/h</w:t>
            </w:r>
          </w:p>
        </w:tc>
      </w:tr>
      <w:tr w:rsidR="00770110" w:rsidRPr="00B50BFE" w14:paraId="7BA5279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AA5CE4A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输入信号</w:t>
            </w:r>
          </w:p>
        </w:tc>
        <w:tc>
          <w:tcPr>
            <w:tcW w:w="7654" w:type="dxa"/>
            <w:vAlign w:val="center"/>
          </w:tcPr>
          <w:p w14:paraId="238D0ADD" w14:textId="5E38A49F" w:rsidR="00DC170B" w:rsidRPr="00013945" w:rsidRDefault="00770110" w:rsidP="00DC170B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仪表需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识别标定项“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限速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功能”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中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具体限速值，同时判断</w:t>
            </w:r>
            <w:r w:rsidR="00875622"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HCU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的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限速激活信号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83"/>
              <w:gridCol w:w="1110"/>
              <w:gridCol w:w="813"/>
              <w:gridCol w:w="1410"/>
              <w:gridCol w:w="823"/>
              <w:gridCol w:w="690"/>
              <w:gridCol w:w="2801"/>
            </w:tblGrid>
            <w:tr w:rsidR="00013945" w:rsidRPr="00013945" w14:paraId="65DD2508" w14:textId="77777777" w:rsidTr="002563DC">
              <w:tc>
                <w:tcPr>
                  <w:tcW w:w="569" w:type="pct"/>
                  <w:shd w:val="clear" w:color="auto" w:fill="D9D9D9" w:themeFill="background1" w:themeFillShade="D9"/>
                  <w:vAlign w:val="center"/>
                </w:tcPr>
                <w:p w14:paraId="2D5057CD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013945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7E452DE8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3EFF26B3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817" w:type="pct"/>
                  <w:shd w:val="clear" w:color="auto" w:fill="D9D9D9" w:themeFill="background1" w:themeFillShade="D9"/>
                  <w:vAlign w:val="center"/>
                </w:tcPr>
                <w:p w14:paraId="5D7C7FF6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0C45DF88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00" w:type="pct"/>
                  <w:shd w:val="clear" w:color="auto" w:fill="D9D9D9" w:themeFill="background1" w:themeFillShade="D9"/>
                  <w:vAlign w:val="center"/>
                </w:tcPr>
                <w:p w14:paraId="6F9D0BBE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3" w:type="pct"/>
                  <w:shd w:val="clear" w:color="auto" w:fill="D9D9D9" w:themeFill="background1" w:themeFillShade="D9"/>
                  <w:vAlign w:val="center"/>
                </w:tcPr>
                <w:p w14:paraId="76D85FB9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</w:rPr>
                    <w:t>备注</w:t>
                  </w:r>
                </w:p>
              </w:tc>
            </w:tr>
            <w:tr w:rsidR="00013945" w:rsidRPr="00013945" w14:paraId="6D5DD605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6FE2823D" w14:textId="2AA777AC" w:rsidR="00DC170B" w:rsidRPr="00013945" w:rsidRDefault="00DC170B" w:rsidP="00DC170B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5FAB524C" w14:textId="25E84129" w:rsidR="00DC170B" w:rsidRPr="00013945" w:rsidRDefault="00DC170B" w:rsidP="00DC170B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013945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</w:p>
              </w:tc>
              <w:tc>
                <w:tcPr>
                  <w:tcW w:w="471" w:type="pct"/>
                  <w:vAlign w:val="center"/>
                </w:tcPr>
                <w:p w14:paraId="4A811C6E" w14:textId="3CDEA5FB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  <w:lang w:val="sv-SE"/>
                    </w:rPr>
                    <w:t>100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ms</w:t>
                  </w:r>
                </w:p>
              </w:tc>
              <w:tc>
                <w:tcPr>
                  <w:tcW w:w="817" w:type="pct"/>
                  <w:shd w:val="clear" w:color="auto" w:fill="auto"/>
                  <w:vAlign w:val="center"/>
                </w:tcPr>
                <w:p w14:paraId="562C743D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限速功能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02741E8E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400" w:type="pct"/>
                  <w:shd w:val="clear" w:color="auto" w:fill="auto"/>
                  <w:vAlign w:val="center"/>
                </w:tcPr>
                <w:p w14:paraId="3BC4F19F" w14:textId="649E91A2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  <w:lang w:val="sv-SE"/>
                    </w:rPr>
                    <w:t>7~8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5A681CCA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00-</w:t>
                  </w:r>
                  <w:proofErr w:type="gramStart"/>
                  <w:r w:rsidRPr="00013945">
                    <w:rPr>
                      <w:rFonts w:hint="eastAsia"/>
                      <w:sz w:val="18"/>
                      <w:lang w:val="sv-SE"/>
                    </w:rPr>
                    <w:t>不</w:t>
                  </w:r>
                  <w:proofErr w:type="gramEnd"/>
                  <w:r w:rsidRPr="00013945">
                    <w:rPr>
                      <w:rFonts w:hint="eastAsia"/>
                      <w:sz w:val="18"/>
                      <w:lang w:val="sv-SE"/>
                    </w:rPr>
                    <w:t>限速；</w:t>
                  </w:r>
                </w:p>
                <w:p w14:paraId="6725666B" w14:textId="023C7360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01-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最高车速限速；</w:t>
                  </w:r>
                </w:p>
                <w:p w14:paraId="20D70C70" w14:textId="00E233B0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10-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远程限速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/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锁车；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 xml:space="preserve"> </w:t>
                  </w:r>
                </w:p>
                <w:p w14:paraId="0B4B9348" w14:textId="29FB4025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11-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故障限速；</w:t>
                  </w:r>
                  <w:r w:rsidRPr="00013945">
                    <w:rPr>
                      <w:sz w:val="18"/>
                      <w:lang w:val="sv-SE"/>
                    </w:rPr>
                    <w:t xml:space="preserve"> </w:t>
                  </w:r>
                </w:p>
              </w:tc>
            </w:tr>
          </w:tbl>
          <w:p w14:paraId="219C1382" w14:textId="77777777" w:rsidR="00770110" w:rsidRPr="0001394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20F9087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9ED6D2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481572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0618A31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CC5EDB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03E037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0722EBC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A3634B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C909477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GB 24545-2019</w:t>
            </w:r>
          </w:p>
          <w:p w14:paraId="219C603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412FD58B" wp14:editId="6320090A">
                  <wp:extent cx="5486400" cy="1431925"/>
                  <wp:effectExtent l="0" t="0" r="0" b="0"/>
                  <wp:docPr id="229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3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0110" w:rsidRPr="00B50BFE" w14:paraId="18467D69" w14:textId="77777777" w:rsidTr="002563DC">
        <w:trPr>
          <w:trHeight w:val="39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BCF38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28D897DB" w14:textId="77777777" w:rsidR="00770110" w:rsidRPr="00B50BFE" w:rsidRDefault="00770110" w:rsidP="002563DC">
            <w:pPr>
              <w:spacing w:after="0" w:line="240" w:lineRule="auto"/>
              <w:rPr>
                <w:sz w:val="20"/>
                <w:lang w:eastAsia="zh-CN"/>
              </w:rPr>
            </w:pPr>
          </w:p>
        </w:tc>
      </w:tr>
      <w:tr w:rsidR="00770110" w:rsidRPr="00B50BFE" w14:paraId="6AD9F34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45D83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0985BE1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任务输入：东风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商技电开纪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[ 2021] 26  号</w:t>
            </w:r>
          </w:p>
        </w:tc>
      </w:tr>
    </w:tbl>
    <w:p w14:paraId="57C8C466" w14:textId="77777777" w:rsidR="00000B98" w:rsidRPr="00770110" w:rsidRDefault="00000B98" w:rsidP="001B42AA">
      <w:pPr>
        <w:rPr>
          <w:lang w:eastAsia="zh-CN"/>
        </w:rPr>
      </w:pPr>
    </w:p>
    <w:p w14:paraId="4D2A6ECD" w14:textId="209945C2" w:rsidR="00766453" w:rsidRPr="00B50BFE" w:rsidRDefault="00766453" w:rsidP="00766453">
      <w:pPr>
        <w:pStyle w:val="3"/>
        <w:ind w:left="720" w:hanging="720"/>
        <w:rPr>
          <w:lang w:eastAsia="zh-CN"/>
        </w:rPr>
      </w:pPr>
      <w:proofErr w:type="gramStart"/>
      <w:r>
        <w:rPr>
          <w:rFonts w:hint="eastAsia"/>
          <w:lang w:eastAsia="zh-CN"/>
        </w:rPr>
        <w:t>转向锁止指示灯</w:t>
      </w:r>
      <w:proofErr w:type="gramEnd"/>
      <w:r w:rsidR="00776E89">
        <w:rPr>
          <w:rFonts w:hint="eastAsia"/>
          <w:lang w:eastAsia="zh-CN"/>
        </w:rPr>
        <w:t>--</w:t>
      </w:r>
      <w:r w:rsidR="006238C8">
        <w:rPr>
          <w:rFonts w:hint="eastAsia"/>
          <w:lang w:eastAsia="zh-CN"/>
        </w:rPr>
        <w:t>临时</w:t>
      </w:r>
      <w:r w:rsidR="006E39D1">
        <w:rPr>
          <w:rFonts w:hint="eastAsia"/>
          <w:lang w:eastAsia="zh-CN"/>
        </w:rPr>
        <w:t>版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66453" w:rsidRPr="00B50BFE" w14:paraId="18F4A16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FE97C2C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6B4D8BAF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proofErr w:type="gramStart"/>
            <w:r>
              <w:rPr>
                <w:rFonts w:hint="eastAsia"/>
                <w:b/>
                <w:color w:val="000000" w:themeColor="text1"/>
                <w:lang w:eastAsia="zh-CN"/>
              </w:rPr>
              <w:t>转向锁止指示灯</w:t>
            </w:r>
            <w:proofErr w:type="gramEnd"/>
          </w:p>
        </w:tc>
      </w:tr>
      <w:tr w:rsidR="00766453" w:rsidRPr="00B50BFE" w14:paraId="0C99FA4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BE0A463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40F5E1A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A7硬线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信号，点亮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转向锁止指示灯</w:t>
            </w:r>
            <w:proofErr w:type="gramEnd"/>
          </w:p>
        </w:tc>
      </w:tr>
      <w:tr w:rsidR="00766453" w:rsidRPr="00B50BFE" w14:paraId="2351BAA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A22CF0F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46E2972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138E0B1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E10BDE4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&lt;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驱动型式及位置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&gt;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标定为11（10×4）且A7管脚悬空</w:t>
            </w:r>
          </w:p>
        </w:tc>
      </w:tr>
      <w:tr w:rsidR="00766453" w:rsidRPr="00B50BFE" w14:paraId="38F66B0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171946C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D57B638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转向锁止指示灯</w:t>
            </w:r>
            <w:proofErr w:type="gramEnd"/>
          </w:p>
        </w:tc>
      </w:tr>
      <w:tr w:rsidR="00766453" w:rsidRPr="00B50BFE" w14:paraId="66530D4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0746F23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6DD88720" w14:textId="77777777" w:rsidR="00766453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790F2F">
              <w:rPr>
                <w:rFonts w:asciiTheme="minorEastAsia" w:hAnsiTheme="minorEastAsia"/>
                <w:noProof/>
                <w:sz w:val="20"/>
                <w:szCs w:val="20"/>
                <w:lang w:eastAsia="zh-CN"/>
              </w:rPr>
              <w:drawing>
                <wp:inline distT="0" distB="0" distL="0" distR="0" wp14:anchorId="16A2D330" wp14:editId="7F8C9C18">
                  <wp:extent cx="403011" cy="350322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11894" cy="3580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黄色</w:t>
            </w:r>
          </w:p>
          <w:p w14:paraId="26C4C8AB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小图标</w:t>
            </w:r>
          </w:p>
        </w:tc>
      </w:tr>
      <w:tr w:rsidR="00766453" w:rsidRPr="00B50BFE" w14:paraId="2236EB9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B314FBC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4DCCAB33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3FD09D71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134D0B1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收到A7硬线信号</w:t>
            </w:r>
          </w:p>
        </w:tc>
      </w:tr>
      <w:tr w:rsidR="00766453" w:rsidRPr="00B50BFE" w14:paraId="4158EFE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F80EA4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A5671CF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A7硬线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信号，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悬空报警</w:t>
            </w:r>
          </w:p>
        </w:tc>
      </w:tr>
      <w:tr w:rsidR="00766453" w:rsidRPr="00B50BFE" w14:paraId="450FF25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BF98695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EACC509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66453" w:rsidRPr="00B50BFE" w14:paraId="66B33D4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FD0C80E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lastRenderedPageBreak/>
              <w:t>电源模式</w:t>
            </w:r>
          </w:p>
        </w:tc>
        <w:tc>
          <w:tcPr>
            <w:tcW w:w="7654" w:type="dxa"/>
            <w:vAlign w:val="center"/>
          </w:tcPr>
          <w:p w14:paraId="57976965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66453" w:rsidRPr="00B50BFE" w14:paraId="11430E4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41C03B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6785433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66453" w:rsidRPr="00B50BFE" w14:paraId="6E3587AC" w14:textId="77777777" w:rsidTr="006E39D1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487AD42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shd w:val="clear" w:color="auto" w:fill="FFFF00"/>
            <w:vAlign w:val="center"/>
          </w:tcPr>
          <w:p w14:paraId="740E934B" w14:textId="2DACD1D9" w:rsidR="00766453" w:rsidRPr="00B50BFE" w:rsidRDefault="006E39D1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任务来源DM22111013，仅TZ9A（</w:t>
            </w:r>
            <w:r w:rsidR="00141CB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目前唯一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10×4</w:t>
            </w:r>
            <w:r w:rsidR="00141CB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纯电动车型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）具备此功能，不影响其他量产车型</w:t>
            </w:r>
            <w:r w:rsidR="00141CB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，软件版本V1.08.00</w:t>
            </w:r>
            <w:r w:rsidR="00141CB8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_20230216</w:t>
            </w:r>
            <w:r w:rsidR="00141CB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实现</w:t>
            </w:r>
          </w:p>
        </w:tc>
      </w:tr>
    </w:tbl>
    <w:p w14:paraId="046FBFA4" w14:textId="77777777" w:rsidR="001B42AA" w:rsidRPr="006E39D1" w:rsidRDefault="001B42AA" w:rsidP="001B42AA">
      <w:pPr>
        <w:rPr>
          <w:lang w:eastAsia="zh-CN"/>
        </w:rPr>
      </w:pPr>
    </w:p>
    <w:p w14:paraId="48FC0297" w14:textId="1E107AF1" w:rsidR="00766453" w:rsidRPr="00B50BFE" w:rsidRDefault="00766453" w:rsidP="00766453">
      <w:pPr>
        <w:pStyle w:val="3"/>
        <w:ind w:left="720" w:hanging="720"/>
        <w:rPr>
          <w:lang w:eastAsia="zh-CN"/>
        </w:rPr>
      </w:pPr>
      <w:r>
        <w:rPr>
          <w:rFonts w:hint="eastAsia"/>
          <w:lang w:eastAsia="zh-CN"/>
        </w:rPr>
        <w:t>三桥提升指示灯</w:t>
      </w:r>
      <w:r w:rsidR="00776E89">
        <w:rPr>
          <w:rFonts w:hint="eastAsia"/>
          <w:lang w:eastAsia="zh-CN"/>
        </w:rPr>
        <w:t>--</w:t>
      </w:r>
      <w:r w:rsidR="006238C8">
        <w:rPr>
          <w:rFonts w:hint="eastAsia"/>
          <w:lang w:eastAsia="zh-CN"/>
        </w:rPr>
        <w:t>临时</w:t>
      </w:r>
      <w:r w:rsidR="006E39D1">
        <w:rPr>
          <w:rFonts w:hint="eastAsia"/>
          <w:lang w:eastAsia="zh-CN"/>
        </w:rPr>
        <w:t>版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66453" w:rsidRPr="00B50BFE" w14:paraId="1DF2223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6FC440F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6CBA7D4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/>
                <w:b/>
                <w:color w:val="000000" w:themeColor="text1"/>
                <w:lang w:eastAsia="zh-CN"/>
              </w:rPr>
              <w:t>三桥提升指示灯</w:t>
            </w:r>
          </w:p>
        </w:tc>
      </w:tr>
      <w:tr w:rsidR="00766453" w:rsidRPr="00B50BFE" w14:paraId="086B099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178CA4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3B7B68AA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C3硬线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信号，点亮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转向锁止指示灯</w:t>
            </w:r>
            <w:proofErr w:type="gramEnd"/>
          </w:p>
        </w:tc>
      </w:tr>
      <w:tr w:rsidR="00766453" w:rsidRPr="00B50BFE" w14:paraId="0BE8241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5CAD4C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3770E73F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1641CEE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8B67D0C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&lt;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驱动型式及位置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&gt;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标定为11（10×4）且C3管脚悬空</w:t>
            </w:r>
          </w:p>
        </w:tc>
      </w:tr>
      <w:tr w:rsidR="00766453" w:rsidRPr="00B50BFE" w14:paraId="37257B5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BDF0A8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08C63680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三桥提升指示灯</w:t>
            </w:r>
          </w:p>
        </w:tc>
      </w:tr>
      <w:tr w:rsidR="00766453" w:rsidRPr="00B50BFE" w14:paraId="0DBB371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F93383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A39F4F0" w14:textId="77777777" w:rsidR="00766453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3B52DDB6" wp14:editId="75105300">
                  <wp:extent cx="358959" cy="338447"/>
                  <wp:effectExtent l="0" t="0" r="3175" b="5080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51" cy="343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黄色</w:t>
            </w:r>
          </w:p>
          <w:p w14:paraId="1C769EEA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小图标</w:t>
            </w:r>
          </w:p>
        </w:tc>
      </w:tr>
      <w:tr w:rsidR="00766453" w:rsidRPr="00B50BFE" w14:paraId="6639421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3C92FD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48DFF1DD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524E9216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B4737ED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收到C3硬线信号</w:t>
            </w:r>
          </w:p>
        </w:tc>
      </w:tr>
      <w:tr w:rsidR="00766453" w:rsidRPr="00B50BFE" w14:paraId="42ABEA7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DA9084E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8B068A9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C3硬线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信号，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悬空报警</w:t>
            </w:r>
          </w:p>
        </w:tc>
      </w:tr>
      <w:tr w:rsidR="00766453" w:rsidRPr="00B50BFE" w14:paraId="10A6C89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84DE317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F0DD4BA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66453" w:rsidRPr="00B50BFE" w14:paraId="625EA4D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969838B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FE86B07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66453" w:rsidRPr="00B50BFE" w14:paraId="7CA1AE8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E78A66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4B55C45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6E39D1" w:rsidRPr="00B50BFE" w14:paraId="42330BA7" w14:textId="77777777" w:rsidTr="006E39D1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B0C38F" w14:textId="77777777" w:rsidR="006E39D1" w:rsidRPr="00B50BFE" w:rsidRDefault="006E39D1" w:rsidP="006E39D1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shd w:val="clear" w:color="auto" w:fill="FFFF00"/>
            <w:vAlign w:val="center"/>
          </w:tcPr>
          <w:p w14:paraId="554B3B69" w14:textId="38D17C9A" w:rsidR="006E39D1" w:rsidRPr="00B50BFE" w:rsidRDefault="00141CB8" w:rsidP="006E39D1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任务来源DM22111013，仅TZ9A（目前唯一10×4纯电动车型）具备此功能，不影响其他量产车型，软件版本V1.08.00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_20230216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实现</w:t>
            </w:r>
          </w:p>
        </w:tc>
      </w:tr>
    </w:tbl>
    <w:p w14:paraId="0541DF7D" w14:textId="77777777" w:rsidR="00770110" w:rsidRDefault="00770110" w:rsidP="001B42AA">
      <w:pPr>
        <w:rPr>
          <w:lang w:eastAsia="zh-CN"/>
        </w:rPr>
      </w:pPr>
    </w:p>
    <w:p w14:paraId="185828DB" w14:textId="3224D2F4" w:rsidR="00E1586D" w:rsidRPr="00B50BFE" w:rsidRDefault="003056BD" w:rsidP="00E1586D">
      <w:pPr>
        <w:pStyle w:val="3"/>
        <w:ind w:left="720" w:hanging="720"/>
        <w:rPr>
          <w:lang w:eastAsia="zh-CN"/>
        </w:rPr>
      </w:pPr>
      <w:r>
        <w:rPr>
          <w:rFonts w:hint="eastAsia"/>
          <w:lang w:eastAsia="zh-CN"/>
        </w:rPr>
        <w:t>换挡</w:t>
      </w:r>
      <w:r w:rsidR="00E1586D">
        <w:rPr>
          <w:rFonts w:hint="eastAsia"/>
          <w:lang w:eastAsia="zh-CN"/>
        </w:rPr>
        <w:t>开关未回零提醒</w:t>
      </w:r>
    </w:p>
    <w:tbl>
      <w:tblPr>
        <w:tblW w:w="10075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8604"/>
      </w:tblGrid>
      <w:tr w:rsidR="00E1586D" w14:paraId="2421ADA0" w14:textId="77777777" w:rsidTr="002563DC">
        <w:trPr>
          <w:trHeight w:val="611"/>
          <w:jc w:val="center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5048C31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60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A8324A5" w14:textId="1E62F2E5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换挡开关未回零提醒</w:t>
            </w:r>
          </w:p>
        </w:tc>
      </w:tr>
      <w:tr w:rsidR="00E1586D" w14:paraId="01023254" w14:textId="77777777" w:rsidTr="002563DC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B0EAB3E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CC3461" w14:textId="3CC2F7DB" w:rsidR="00E1586D" w:rsidRPr="003056BD" w:rsidRDefault="006103BE" w:rsidP="006103BE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3056BD">
              <w:rPr>
                <w:rFonts w:asciiTheme="minorEastAsia" w:hAnsiTheme="minorEastAsia" w:cs="Calibri"/>
                <w:sz w:val="20"/>
                <w:szCs w:val="20"/>
                <w:lang w:eastAsia="zh-CN"/>
              </w:rPr>
              <w:t>HCU</w:t>
            </w:r>
            <w:r w:rsidRPr="003056BD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判断车辆无法上高压原因</w:t>
            </w:r>
            <w:r w:rsidR="00DB465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为</w:t>
            </w:r>
            <w:r w:rsidRPr="003056BD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换档手柄与变速箱实际档位不符时</w:t>
            </w:r>
            <w:r w:rsidRPr="003056BD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，仪表接收HCU报文信号显示文字</w:t>
            </w:r>
            <w:r w:rsidR="00DB465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提醒</w:t>
            </w:r>
            <w:r w:rsidRPr="003056BD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，提醒驾驶员</w:t>
            </w:r>
            <w:r w:rsidR="00DB465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E1586D" w14:paraId="0BA697AC" w14:textId="77777777" w:rsidTr="002563DC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C515FC3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D38BDD" w14:textId="77777777" w:rsidR="00E1586D" w:rsidRDefault="00E1586D" w:rsidP="002563DC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16A9824B" w14:textId="77777777" w:rsidR="00E1586D" w:rsidRDefault="00E1586D" w:rsidP="002563DC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1.点火锁ON档/START档；</w:t>
            </w:r>
          </w:p>
          <w:p w14:paraId="4BE78358" w14:textId="3609B9D2" w:rsidR="00E1586D" w:rsidRPr="003056BD" w:rsidRDefault="00E1586D" w:rsidP="003056BD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 w:rsidR="003056BD">
              <w:rPr>
                <w:rFonts w:hint="eastAsia"/>
                <w:lang w:eastAsia="zh-CN"/>
              </w:rPr>
              <w:t>接收到</w:t>
            </w:r>
            <w:r>
              <w:rPr>
                <w:rFonts w:hint="eastAsia"/>
                <w:sz w:val="20"/>
                <w:lang w:eastAsia="zh-CN"/>
              </w:rPr>
              <w:t>HCU</w:t>
            </w:r>
            <w:r>
              <w:rPr>
                <w:rFonts w:hint="eastAsia"/>
                <w:sz w:val="20"/>
                <w:lang w:eastAsia="zh-CN"/>
              </w:rPr>
              <w:t>报文。</w:t>
            </w:r>
          </w:p>
        </w:tc>
      </w:tr>
      <w:tr w:rsidR="00E1586D" w14:paraId="6A4EDEE7" w14:textId="77777777" w:rsidTr="002563DC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11546A7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695837" w14:textId="5950B516" w:rsidR="00E1586D" w:rsidRDefault="00E1586D" w:rsidP="002563DC">
            <w:pPr>
              <w:rPr>
                <w:sz w:val="20"/>
                <w:szCs w:val="20"/>
                <w:lang w:eastAsia="zh-CN"/>
              </w:rPr>
            </w:pP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LCD</w:t>
            </w: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显示</w:t>
            </w:r>
            <w:r w:rsidR="003056BD"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文字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提醒</w:t>
            </w:r>
            <w:r w:rsidR="003056BD"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“换挡开关未回</w:t>
            </w:r>
            <w:r w:rsidR="003056BD"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N</w:t>
            </w:r>
            <w:r w:rsidR="003056BD"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档”</w:t>
            </w:r>
            <w:r w:rsid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（中文显示界面）；</w:t>
            </w:r>
          </w:p>
          <w:p w14:paraId="78442BBD" w14:textId="2E99BED4" w:rsidR="003056BD" w:rsidRPr="003056BD" w:rsidRDefault="003056BD" w:rsidP="002563DC">
            <w:pPr>
              <w:rPr>
                <w:sz w:val="20"/>
                <w:szCs w:val="20"/>
                <w:lang w:eastAsia="zh-CN"/>
              </w:rPr>
            </w:pP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LCD</w:t>
            </w: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显示文字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提醒</w:t>
            </w: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“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Please</w:t>
            </w:r>
            <w:r>
              <w:rPr>
                <w:sz w:val="20"/>
                <w:szCs w:val="20"/>
                <w:highlight w:val="yellow"/>
                <w:lang w:eastAsia="zh-CN"/>
              </w:rPr>
              <w:t xml:space="preserve"> 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put</w:t>
            </w:r>
            <w:r>
              <w:rPr>
                <w:sz w:val="20"/>
                <w:szCs w:val="20"/>
                <w:highlight w:val="yellow"/>
                <w:lang w:eastAsia="zh-CN"/>
              </w:rPr>
              <w:t xml:space="preserve"> 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the</w:t>
            </w:r>
            <w:r w:rsidR="00DB465E">
              <w:rPr>
                <w:sz w:val="20"/>
                <w:szCs w:val="20"/>
                <w:highlight w:val="yellow"/>
                <w:lang w:eastAsia="zh-CN"/>
              </w:rPr>
              <w:t xml:space="preserve"> gear lever 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to</w:t>
            </w:r>
            <w:r>
              <w:rPr>
                <w:sz w:val="20"/>
                <w:szCs w:val="20"/>
                <w:highlight w:val="yellow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N</w:t>
            </w: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”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（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英文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显示界面）；</w:t>
            </w:r>
          </w:p>
        </w:tc>
      </w:tr>
      <w:tr w:rsidR="00E1586D" w14:paraId="65F52D8C" w14:textId="77777777" w:rsidTr="002563DC">
        <w:trPr>
          <w:trHeight w:val="522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ECA3DD3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取消条件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3E52F2" w14:textId="0900AFDC" w:rsidR="00E1586D" w:rsidRPr="003056BD" w:rsidRDefault="00E1586D" w:rsidP="003056BD">
            <w:pPr>
              <w:pStyle w:val="af5"/>
              <w:numPr>
                <w:ilvl w:val="5"/>
                <w:numId w:val="9"/>
              </w:numPr>
              <w:rPr>
                <w:rFonts w:ascii="宋体" w:hAnsi="宋体" w:cs="Arial"/>
                <w:sz w:val="20"/>
                <w:szCs w:val="20"/>
              </w:rPr>
            </w:pPr>
            <w:proofErr w:type="spellStart"/>
            <w:r w:rsidRPr="003056BD">
              <w:rPr>
                <w:rFonts w:ascii="宋体" w:hAnsi="宋体" w:cs="Arial" w:hint="eastAsia"/>
                <w:sz w:val="20"/>
                <w:szCs w:val="20"/>
              </w:rPr>
              <w:t>点火锁OFF</w:t>
            </w:r>
            <w:proofErr w:type="spellEnd"/>
            <w:r w:rsidRPr="003056BD">
              <w:rPr>
                <w:rFonts w:ascii="宋体" w:hAnsi="宋体" w:cs="Arial" w:hint="eastAsia"/>
                <w:sz w:val="20"/>
                <w:szCs w:val="20"/>
              </w:rPr>
              <w:t>/ACC；</w:t>
            </w:r>
          </w:p>
          <w:p w14:paraId="5FB2B5CC" w14:textId="19036E21" w:rsidR="003056BD" w:rsidRPr="003056BD" w:rsidRDefault="003056BD" w:rsidP="003056BD">
            <w:pPr>
              <w:pStyle w:val="af5"/>
              <w:numPr>
                <w:ilvl w:val="5"/>
                <w:numId w:val="9"/>
              </w:numPr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未收到报文信号</w:t>
            </w:r>
          </w:p>
        </w:tc>
      </w:tr>
      <w:tr w:rsidR="00E1586D" w14:paraId="1EEB5266" w14:textId="77777777" w:rsidTr="002563DC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9E136EB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048DCB" w14:textId="09421DEA" w:rsidR="00E1586D" w:rsidRDefault="00E1586D" w:rsidP="002563DC">
            <w:pPr>
              <w:rPr>
                <w:sz w:val="20"/>
                <w:lang w:eastAsia="zh-CN"/>
              </w:rPr>
            </w:pPr>
          </w:p>
          <w:tbl>
            <w:tblPr>
              <w:tblW w:w="8050" w:type="dxa"/>
              <w:tblInd w:w="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62"/>
              <w:gridCol w:w="416"/>
              <w:gridCol w:w="572"/>
              <w:gridCol w:w="1218"/>
              <w:gridCol w:w="850"/>
              <w:gridCol w:w="3832"/>
            </w:tblGrid>
            <w:tr w:rsidR="003056BD" w:rsidRPr="00570468" w14:paraId="484EFAB8" w14:textId="77777777" w:rsidTr="002563DC">
              <w:trPr>
                <w:trHeight w:val="303"/>
              </w:trPr>
              <w:tc>
                <w:tcPr>
                  <w:tcW w:w="1162" w:type="dxa"/>
                  <w:shd w:val="clear" w:color="auto" w:fill="FFFF00"/>
                </w:tcPr>
                <w:p w14:paraId="59CF3475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416" w:type="dxa"/>
                  <w:shd w:val="clear" w:color="auto" w:fill="FFFF00"/>
                </w:tcPr>
                <w:p w14:paraId="7D1C618A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72" w:type="dxa"/>
                  <w:shd w:val="clear" w:color="auto" w:fill="FFFF00"/>
                </w:tcPr>
                <w:p w14:paraId="44D6E0B2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218" w:type="dxa"/>
                  <w:shd w:val="clear" w:color="auto" w:fill="FFFF00"/>
                </w:tcPr>
                <w:p w14:paraId="0276E65B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850" w:type="dxa"/>
                  <w:shd w:val="clear" w:color="auto" w:fill="FFFF00"/>
                </w:tcPr>
                <w:p w14:paraId="266FF4CC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832" w:type="dxa"/>
                  <w:shd w:val="clear" w:color="auto" w:fill="FFFF00"/>
                </w:tcPr>
                <w:p w14:paraId="300EF162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备注</w:t>
                  </w:r>
                </w:p>
              </w:tc>
            </w:tr>
            <w:tr w:rsidR="003056BD" w:rsidRPr="00570468" w14:paraId="12FCD9F4" w14:textId="77777777" w:rsidTr="002563DC">
              <w:trPr>
                <w:trHeight w:val="303"/>
              </w:trPr>
              <w:tc>
                <w:tcPr>
                  <w:tcW w:w="1162" w:type="dxa"/>
                  <w:shd w:val="clear" w:color="auto" w:fill="FFFF00"/>
                  <w:vAlign w:val="center"/>
                </w:tcPr>
                <w:p w14:paraId="18F52E93" w14:textId="77777777" w:rsidR="003056BD" w:rsidRPr="00570468" w:rsidRDefault="003056BD" w:rsidP="003056B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416" w:type="dxa"/>
                  <w:shd w:val="clear" w:color="auto" w:fill="FFFF00"/>
                  <w:vAlign w:val="center"/>
                </w:tcPr>
                <w:p w14:paraId="11088D0E" w14:textId="77777777" w:rsidR="003056BD" w:rsidRPr="00570468" w:rsidRDefault="003056BD" w:rsidP="003056BD">
                  <w:pPr>
                    <w:rPr>
                      <w:rFonts w:ascii="宋体" w:hAnsi="宋体" w:cs="Arial"/>
                      <w:sz w:val="24"/>
                    </w:rPr>
                  </w:pPr>
                  <w:r>
                    <w:rPr>
                      <w:rFonts w:ascii="宋体" w:hAnsi="宋体" w:cs="Arial" w:hint="eastAsia"/>
                      <w:sz w:val="24"/>
                      <w:lang w:eastAsia="zh-CN"/>
                    </w:rPr>
                    <w:t>7</w:t>
                  </w:r>
                </w:p>
              </w:tc>
              <w:tc>
                <w:tcPr>
                  <w:tcW w:w="572" w:type="dxa"/>
                  <w:shd w:val="clear" w:color="auto" w:fill="FFFF00"/>
                  <w:vAlign w:val="center"/>
                </w:tcPr>
                <w:p w14:paraId="101808C9" w14:textId="77777777" w:rsidR="003056BD" w:rsidRPr="00570468" w:rsidRDefault="003056BD" w:rsidP="003056B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 w:hint="eastAsia"/>
                      <w:sz w:val="20"/>
                      <w:szCs w:val="20"/>
                      <w:lang w:eastAsia="zh-CN"/>
                    </w:rPr>
                    <w:t>7-8</w:t>
                  </w:r>
                </w:p>
              </w:tc>
              <w:tc>
                <w:tcPr>
                  <w:tcW w:w="1218" w:type="dxa"/>
                  <w:shd w:val="clear" w:color="auto" w:fill="FFFF00"/>
                  <w:vAlign w:val="center"/>
                </w:tcPr>
                <w:p w14:paraId="0515D16D" w14:textId="77777777" w:rsidR="003056BD" w:rsidRPr="00570468" w:rsidRDefault="003056BD" w:rsidP="003056BD">
                  <w:pPr>
                    <w:rPr>
                      <w:rFonts w:ascii="宋体" w:hAnsi="宋体" w:cs="Arial"/>
                      <w:sz w:val="24"/>
                    </w:rPr>
                  </w:pPr>
                  <w:r>
                    <w:rPr>
                      <w:rFonts w:ascii="宋体" w:hAnsi="宋体" w:cs="Arial" w:hint="eastAsia"/>
                      <w:sz w:val="24"/>
                      <w:lang w:eastAsia="zh-CN"/>
                    </w:rPr>
                    <w:t>档位状态</w:t>
                  </w:r>
                </w:p>
              </w:tc>
              <w:tc>
                <w:tcPr>
                  <w:tcW w:w="850" w:type="dxa"/>
                  <w:shd w:val="clear" w:color="auto" w:fill="FFFF00"/>
                </w:tcPr>
                <w:p w14:paraId="3110043C" w14:textId="77777777" w:rsidR="003056BD" w:rsidRPr="00570468" w:rsidRDefault="003056BD" w:rsidP="003056BD">
                  <w:pPr>
                    <w:rPr>
                      <w:rFonts w:ascii="宋体" w:hAnsi="宋体" w:cs="Arial"/>
                      <w:sz w:val="20"/>
                      <w:szCs w:val="20"/>
                    </w:rPr>
                  </w:pPr>
                  <w:r w:rsidRPr="00570468">
                    <w:rPr>
                      <w:rFonts w:ascii="宋体" w:hAnsi="宋体" w:cs="Arial" w:hint="eastAsia"/>
                      <w:sz w:val="20"/>
                      <w:szCs w:val="20"/>
                    </w:rPr>
                    <w:t>100ms</w:t>
                  </w:r>
                </w:p>
              </w:tc>
              <w:tc>
                <w:tcPr>
                  <w:tcW w:w="3832" w:type="dxa"/>
                  <w:shd w:val="clear" w:color="auto" w:fill="FFFF00"/>
                  <w:vAlign w:val="center"/>
                </w:tcPr>
                <w:p w14:paraId="4E7F5022" w14:textId="77777777" w:rsidR="003056BD" w:rsidRDefault="003056BD" w:rsidP="003056BD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：手柄档位与实际一致</w:t>
                  </w:r>
                </w:p>
                <w:p w14:paraId="0531F622" w14:textId="5F897CF2" w:rsidR="003056BD" w:rsidRDefault="003056BD" w:rsidP="003056BD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：手柄档位与实际不一致</w:t>
                  </w:r>
                  <w:r w:rsidR="00DB465E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，仪表显示文字提醒“换挡开关未回</w:t>
                  </w:r>
                  <w:r w:rsidR="00DB465E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N</w:t>
                  </w:r>
                  <w:r w:rsidR="00DB465E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档”</w:t>
                  </w:r>
                </w:p>
                <w:p w14:paraId="68BC184B" w14:textId="77777777" w:rsidR="003056BD" w:rsidRPr="00570468" w:rsidRDefault="003056BD" w:rsidP="003056BD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暂不用</w:t>
                  </w:r>
                </w:p>
              </w:tc>
            </w:tr>
          </w:tbl>
          <w:p w14:paraId="1A8C998C" w14:textId="77777777" w:rsidR="00E1586D" w:rsidRDefault="00E1586D" w:rsidP="002563D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E1586D" w14:paraId="5C2DB509" w14:textId="77777777" w:rsidTr="002563DC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4C4D1EB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B60D6C" w14:textId="77777777" w:rsidR="00E1586D" w:rsidRDefault="00E1586D" w:rsidP="002563DC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41FE5202" w14:textId="77777777" w:rsidR="00770110" w:rsidRPr="001B42AA" w:rsidRDefault="00770110" w:rsidP="001B42AA">
      <w:pPr>
        <w:rPr>
          <w:rFonts w:hint="eastAsia"/>
          <w:lang w:eastAsia="zh-CN"/>
        </w:rPr>
      </w:pPr>
    </w:p>
    <w:p w14:paraId="242CCBE1" w14:textId="77777777" w:rsidR="001B42AA" w:rsidRDefault="001B42AA" w:rsidP="001B42AA">
      <w:pPr>
        <w:rPr>
          <w:lang w:val="en-US" w:eastAsia="zh-CN"/>
        </w:rPr>
      </w:pPr>
    </w:p>
    <w:p w14:paraId="0E0F451D" w14:textId="3012DBFB" w:rsidR="00A133E5" w:rsidRDefault="00A133E5">
      <w:pPr>
        <w:pStyle w:val="2"/>
      </w:pPr>
      <w:proofErr w:type="spellStart"/>
      <w:r>
        <w:t>制动系统</w:t>
      </w:r>
      <w:proofErr w:type="spellEnd"/>
    </w:p>
    <w:p w14:paraId="3CAD2813" w14:textId="77777777" w:rsidR="00BF356C" w:rsidRDefault="00BF356C" w:rsidP="00BF356C">
      <w:pPr>
        <w:rPr>
          <w:lang w:eastAsia="zh-CN"/>
        </w:rPr>
      </w:pPr>
      <w:r>
        <w:rPr>
          <w:lang w:eastAsia="zh-CN"/>
        </w:rPr>
        <w:t>见《</w:t>
      </w:r>
      <w:r w:rsidRPr="00A76C6A">
        <w:rPr>
          <w:rFonts w:hint="eastAsia"/>
          <w:lang w:eastAsia="zh-CN"/>
        </w:rPr>
        <w:t>TF_03</w:t>
      </w:r>
      <w:r w:rsidRPr="00A76C6A">
        <w:rPr>
          <w:rFonts w:hint="eastAsia"/>
          <w:lang w:eastAsia="zh-CN"/>
        </w:rPr>
        <w:t>转向制动悬架系统显示及报警需求</w:t>
      </w:r>
      <w:r>
        <w:rPr>
          <w:lang w:eastAsia="zh-CN"/>
        </w:rPr>
        <w:t>》。</w:t>
      </w:r>
    </w:p>
    <w:p w14:paraId="435D7946" w14:textId="43206A6D" w:rsidR="008B2F5B" w:rsidRDefault="005A43BD" w:rsidP="00BF356C">
      <w:pPr>
        <w:rPr>
          <w:lang w:eastAsia="zh-CN"/>
        </w:rPr>
      </w:pPr>
      <w:r>
        <w:rPr>
          <w:rFonts w:hint="eastAsia"/>
          <w:lang w:eastAsia="zh-CN"/>
        </w:rPr>
        <w:t>坡道起步指示</w:t>
      </w:r>
      <w:r>
        <w:rPr>
          <w:rFonts w:hint="eastAsia"/>
          <w:lang w:eastAsia="zh-CN"/>
        </w:rPr>
        <w:t>-202309</w:t>
      </w:r>
      <w:r>
        <w:rPr>
          <w:rFonts w:hint="eastAsia"/>
          <w:lang w:eastAsia="zh-CN"/>
        </w:rPr>
        <w:t>量产版本实现</w:t>
      </w:r>
    </w:p>
    <w:p w14:paraId="397B7D43" w14:textId="77777777" w:rsidR="005A43BD" w:rsidRPr="00A76C6A" w:rsidRDefault="005A43BD" w:rsidP="00BF356C">
      <w:pPr>
        <w:rPr>
          <w:rFonts w:hint="eastAsia"/>
          <w:lang w:eastAsia="zh-CN"/>
        </w:rPr>
      </w:pPr>
    </w:p>
    <w:p w14:paraId="394466DE" w14:textId="6EE4940E" w:rsidR="002E532D" w:rsidRDefault="002E532D">
      <w:pPr>
        <w:pStyle w:val="2"/>
      </w:pPr>
      <w:proofErr w:type="spellStart"/>
      <w:r>
        <w:t>车身及</w:t>
      </w:r>
      <w:proofErr w:type="spellEnd"/>
      <w:r w:rsidR="00064061">
        <w:rPr>
          <w:rFonts w:hint="eastAsia"/>
          <w:lang w:eastAsia="zh-CN"/>
        </w:rPr>
        <w:t>底</w:t>
      </w:r>
      <w:proofErr w:type="spellStart"/>
      <w:r>
        <w:t>盘附件</w:t>
      </w:r>
      <w:proofErr w:type="spellEnd"/>
    </w:p>
    <w:p w14:paraId="06DCE468" w14:textId="32323F1E" w:rsidR="00064061" w:rsidRPr="00B50BFE" w:rsidRDefault="00064061" w:rsidP="00064061">
      <w:pPr>
        <w:pStyle w:val="3"/>
        <w:ind w:left="720" w:hanging="720"/>
        <w:rPr>
          <w:lang w:val="en-US" w:eastAsia="zh-CN"/>
        </w:rPr>
      </w:pPr>
      <w:r>
        <w:rPr>
          <w:rFonts w:hint="eastAsia"/>
          <w:lang w:val="en-US" w:eastAsia="zh-CN"/>
        </w:rPr>
        <w:t>后视镜加热指示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064061" w:rsidRPr="00B50BFE" w14:paraId="7FD06E32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33293E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3CC229F5" w14:textId="489BE2BD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/>
                <w:b/>
                <w:color w:val="000000" w:themeColor="text1"/>
                <w:lang w:eastAsia="zh-CN"/>
              </w:rPr>
              <w:t>后视镜加热指示</w:t>
            </w:r>
          </w:p>
        </w:tc>
      </w:tr>
      <w:tr w:rsidR="00064061" w:rsidRPr="00B50BFE" w14:paraId="21F05437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A207E54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B9B5A9F" w14:textId="676B5E0F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仪表检测到后视镜加热开关高电平信号，点亮指示灯。</w:t>
            </w:r>
          </w:p>
        </w:tc>
      </w:tr>
      <w:tr w:rsidR="00064061" w:rsidRPr="00B50BFE" w14:paraId="670DD4CB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BDB7C47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653B54E9" w14:textId="77777777" w:rsidR="00064061" w:rsidRPr="00F84AED" w:rsidRDefault="00064061" w:rsidP="00064061">
            <w:pPr>
              <w:spacing w:after="0" w:line="240" w:lineRule="auto"/>
              <w:rPr>
                <w:sz w:val="20"/>
                <w:lang w:eastAsia="zh-CN"/>
              </w:rPr>
            </w:pPr>
            <w:r w:rsidRPr="00F84AED"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303555F9" w14:textId="77777777" w:rsidR="00064061" w:rsidRPr="00F84AED" w:rsidRDefault="00064061" w:rsidP="00064061">
            <w:pPr>
              <w:spacing w:after="0" w:line="240" w:lineRule="auto"/>
              <w:rPr>
                <w:sz w:val="20"/>
                <w:lang w:eastAsia="zh-CN"/>
              </w:rPr>
            </w:pPr>
            <w:r w:rsidRPr="00F84AED">
              <w:rPr>
                <w:rFonts w:hint="eastAsia"/>
                <w:sz w:val="20"/>
                <w:lang w:eastAsia="zh-CN"/>
              </w:rPr>
              <w:t xml:space="preserve">1. </w:t>
            </w:r>
            <w:r w:rsidRPr="00F84AED">
              <w:rPr>
                <w:rFonts w:hint="eastAsia"/>
                <w:sz w:val="20"/>
                <w:lang w:eastAsia="zh-CN"/>
              </w:rPr>
              <w:t>常电</w:t>
            </w:r>
            <w:r w:rsidRPr="00F84AED">
              <w:rPr>
                <w:rFonts w:hint="eastAsia"/>
                <w:sz w:val="20"/>
                <w:lang w:eastAsia="zh-CN"/>
              </w:rPr>
              <w:t>/on</w:t>
            </w:r>
            <w:proofErr w:type="gramStart"/>
            <w:r w:rsidRPr="00F84AED"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 w:rsidRPr="00F84AED">
              <w:rPr>
                <w:rFonts w:hint="eastAsia"/>
                <w:sz w:val="20"/>
                <w:lang w:eastAsia="zh-CN"/>
              </w:rPr>
              <w:t>接通；</w:t>
            </w:r>
          </w:p>
          <w:p w14:paraId="4CC97156" w14:textId="3575DE06" w:rsidR="00064061" w:rsidRPr="00064061" w:rsidRDefault="00064061" w:rsidP="00064061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F84AED">
              <w:rPr>
                <w:rFonts w:hint="eastAsia"/>
                <w:sz w:val="20"/>
                <w:lang w:eastAsia="zh-CN"/>
              </w:rPr>
              <w:t xml:space="preserve">2. </w:t>
            </w:r>
            <w:r w:rsidRPr="00F84AED">
              <w:rPr>
                <w:rFonts w:hint="eastAsia"/>
                <w:sz w:val="20"/>
                <w:lang w:eastAsia="zh-CN"/>
              </w:rPr>
              <w:t>且</w:t>
            </w:r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检测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A25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pin脚</w:t>
            </w:r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到后视镜</w:t>
            </w:r>
            <w:proofErr w:type="gramStart"/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加热高</w:t>
            </w:r>
            <w:proofErr w:type="gramEnd"/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电平信号</w:t>
            </w:r>
          </w:p>
        </w:tc>
      </w:tr>
      <w:tr w:rsidR="00064061" w:rsidRPr="00B50BFE" w14:paraId="02426303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8A966CF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9DBC412" w14:textId="77777777" w:rsidR="00064061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报警灯</w:t>
            </w:r>
          </w:p>
          <w:p w14:paraId="2364E799" w14:textId="77777777" w:rsidR="00064061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图标：</w:t>
            </w:r>
            <w:r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52B1D475" wp14:editId="0B305CE8">
                  <wp:extent cx="320040" cy="365760"/>
                  <wp:effectExtent l="0" t="0" r="3810" b="0"/>
                  <wp:docPr id="1128395139" name="图片 1128395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D9DEBA" w14:textId="40C1F03A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颜色：黄色</w:t>
            </w:r>
          </w:p>
        </w:tc>
      </w:tr>
      <w:tr w:rsidR="00064061" w:rsidRPr="00B50BFE" w14:paraId="69DD4162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DD0A9C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05ECD613" w14:textId="2C2B4738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064061" w:rsidRPr="00B50BFE" w14:paraId="20D7B009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8224C6D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0261A9D" w14:textId="1357EBBD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064061" w:rsidRPr="00B50BFE" w14:paraId="514B36BC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890930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8D41129" w14:textId="77777777" w:rsidR="00064061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硬线：</w:t>
            </w:r>
          </w:p>
          <w:p w14:paraId="1F887708" w14:textId="1AA30E24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后视镜加热指示信号</w:t>
            </w:r>
          </w:p>
        </w:tc>
      </w:tr>
      <w:tr w:rsidR="00064061" w:rsidRPr="00B50BFE" w14:paraId="6674BC4D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D7FB96A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7F8FFA9" w14:textId="77777777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64061" w:rsidRPr="00B50BFE" w14:paraId="1D4CD6D7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68C1DF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78E25110" w14:textId="0C423DCB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</w:t>
            </w:r>
          </w:p>
        </w:tc>
      </w:tr>
      <w:tr w:rsidR="00064061" w:rsidRPr="00B50BFE" w14:paraId="0E9548CE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DAABAE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AF9072F" w14:textId="77777777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64061" w:rsidRPr="00B50BFE" w14:paraId="5AC9B153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016B931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52CB42AC" w14:textId="77777777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18EB889E" w14:textId="3CE64D92" w:rsidR="00B1286D" w:rsidRPr="00B50BFE" w:rsidRDefault="00B1286D" w:rsidP="00B1286D">
      <w:pPr>
        <w:pStyle w:val="3"/>
        <w:ind w:left="720" w:hanging="720"/>
        <w:rPr>
          <w:lang w:val="en-US" w:eastAsia="zh-CN"/>
        </w:rPr>
      </w:pPr>
      <w:proofErr w:type="gramStart"/>
      <w:r>
        <w:rPr>
          <w:rFonts w:hint="eastAsia"/>
          <w:lang w:val="en-US" w:eastAsia="zh-CN"/>
        </w:rPr>
        <w:lastRenderedPageBreak/>
        <w:t>空滤阻塞</w:t>
      </w:r>
      <w:proofErr w:type="gramEnd"/>
      <w:r>
        <w:rPr>
          <w:rFonts w:hint="eastAsia"/>
          <w:lang w:val="en-US" w:eastAsia="zh-CN"/>
        </w:rPr>
        <w:t>指示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B1286D" w:rsidRPr="00B1286D" w14:paraId="0796C27E" w14:textId="77777777" w:rsidTr="00333060">
        <w:trPr>
          <w:trHeight w:val="5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2722B56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bookmarkStart w:id="8" w:name="_Hlk144812540"/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70F524EE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proofErr w:type="gram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空滤阻塞</w:t>
            </w:r>
            <w:proofErr w:type="gramEnd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指示</w:t>
            </w:r>
          </w:p>
        </w:tc>
      </w:tr>
      <w:tr w:rsidR="00B1286D" w:rsidRPr="00B1286D" w14:paraId="3F5DC244" w14:textId="77777777" w:rsidTr="00485F8C">
        <w:trPr>
          <w:trHeight w:val="535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DB001EA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D37C3C2" w14:textId="7014A056" w:rsidR="00B1286D" w:rsidRPr="00B1286D" w:rsidRDefault="00B1286D" w:rsidP="00B1286D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当仪表</w:t>
            </w:r>
            <w:proofErr w:type="gramStart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收到空滤阻塞</w:t>
            </w:r>
            <w:proofErr w:type="gramEnd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开关</w:t>
            </w:r>
            <w:r w:rsidR="00485F8C">
              <w:rPr>
                <w:rFonts w:ascii="宋体" w:hAnsi="宋体" w:cs="Arial" w:hint="eastAsia"/>
                <w:sz w:val="20"/>
                <w:szCs w:val="20"/>
                <w:lang w:eastAsia="zh-CN"/>
              </w:rPr>
              <w:t>（A7</w:t>
            </w:r>
            <w:r w:rsidR="00485F8C">
              <w:rPr>
                <w:rFonts w:ascii="宋体" w:hAnsi="宋体" w:cs="Arial"/>
                <w:sz w:val="20"/>
                <w:szCs w:val="20"/>
                <w:lang w:eastAsia="zh-CN"/>
              </w:rPr>
              <w:t xml:space="preserve"> </w:t>
            </w:r>
            <w:r w:rsidR="00485F8C">
              <w:rPr>
                <w:rFonts w:ascii="宋体" w:hAnsi="宋体" w:cs="Arial" w:hint="eastAsia"/>
                <w:sz w:val="20"/>
                <w:szCs w:val="20"/>
                <w:lang w:eastAsia="zh-CN"/>
              </w:rPr>
              <w:t>管脚）</w:t>
            </w:r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为低电平时，</w:t>
            </w:r>
            <w:proofErr w:type="gramStart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空滤阻塞</w:t>
            </w:r>
            <w:proofErr w:type="gramEnd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指示灯点亮</w:t>
            </w:r>
            <w:r w:rsidR="00485F8C">
              <w:rPr>
                <w:rFonts w:ascii="宋体" w:hAnsi="宋体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B1286D" w:rsidRPr="00B1286D" w14:paraId="2CA08F93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AF28DE9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63AEA01" w14:textId="77777777" w:rsidR="00B1286D" w:rsidRPr="00B1286D" w:rsidRDefault="00B1286D" w:rsidP="00B1286D">
            <w:pPr>
              <w:spacing w:after="0" w:line="240" w:lineRule="auto"/>
              <w:rPr>
                <w:sz w:val="20"/>
                <w:lang w:eastAsia="zh-CN"/>
              </w:rPr>
            </w:pPr>
            <w:r w:rsidRPr="00B1286D"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6D2FF157" w14:textId="77777777" w:rsidR="00B1286D" w:rsidRPr="00B1286D" w:rsidRDefault="00B1286D" w:rsidP="00B1286D">
            <w:pPr>
              <w:spacing w:after="0" w:line="240" w:lineRule="auto"/>
              <w:rPr>
                <w:sz w:val="20"/>
                <w:lang w:eastAsia="zh-CN"/>
              </w:rPr>
            </w:pPr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F84F395" w14:textId="0CD1960D" w:rsidR="00B1286D" w:rsidRDefault="00B1286D" w:rsidP="00B1286D">
            <w:pPr>
              <w:spacing w:after="0" w:line="240" w:lineRule="auto"/>
              <w:rPr>
                <w:sz w:val="20"/>
                <w:lang w:eastAsia="zh-CN"/>
              </w:rPr>
            </w:pPr>
            <w:r w:rsidRPr="00B1286D">
              <w:rPr>
                <w:rFonts w:hint="eastAsia"/>
                <w:sz w:val="20"/>
                <w:lang w:eastAsia="zh-CN"/>
              </w:rPr>
              <w:t>2.</w:t>
            </w:r>
            <w:r w:rsidRPr="00B1286D">
              <w:rPr>
                <w:rFonts w:hint="eastAsia"/>
                <w:lang w:eastAsia="zh-CN"/>
              </w:rPr>
              <w:t xml:space="preserve"> </w:t>
            </w:r>
            <w:proofErr w:type="gramStart"/>
            <w:r w:rsidRPr="00B1286D">
              <w:rPr>
                <w:rFonts w:hint="eastAsia"/>
                <w:lang w:eastAsia="zh-CN"/>
              </w:rPr>
              <w:t>且</w:t>
            </w:r>
            <w:r w:rsidRPr="00B1286D">
              <w:rPr>
                <w:rFonts w:hint="eastAsia"/>
                <w:sz w:val="20"/>
                <w:lang w:eastAsia="zh-CN"/>
              </w:rPr>
              <w:t>空滤阻塞</w:t>
            </w:r>
            <w:proofErr w:type="gramEnd"/>
            <w:r w:rsidRPr="00B1286D">
              <w:rPr>
                <w:rFonts w:hint="eastAsia"/>
                <w:sz w:val="20"/>
                <w:lang w:eastAsia="zh-CN"/>
              </w:rPr>
              <w:t>报警开关为低电平</w:t>
            </w:r>
          </w:p>
          <w:p w14:paraId="295E95AB" w14:textId="170C4D2F" w:rsidR="00B1286D" w:rsidRPr="00B1286D" w:rsidRDefault="00B1286D" w:rsidP="00B1286D">
            <w:pPr>
              <w:spacing w:after="0" w:line="240" w:lineRule="auto"/>
              <w:rPr>
                <w:sz w:val="20"/>
                <w:lang w:eastAsia="zh-CN"/>
              </w:rPr>
            </w:pPr>
          </w:p>
        </w:tc>
      </w:tr>
      <w:tr w:rsidR="00B1286D" w:rsidRPr="00B1286D" w14:paraId="79D2D39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B0B4B3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410F6A4" w14:textId="77777777" w:rsidR="00B1286D" w:rsidRPr="00B1286D" w:rsidRDefault="00B1286D" w:rsidP="00B1286D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  <w:proofErr w:type="spellStart"/>
            <w:r w:rsidRPr="00B1286D">
              <w:rPr>
                <w:rFonts w:ascii="宋体" w:hAnsi="宋体" w:cs="Arial" w:hint="eastAsia"/>
                <w:sz w:val="20"/>
                <w:szCs w:val="20"/>
              </w:rPr>
              <w:t>空滤阻塞指示灯亮</w:t>
            </w:r>
            <w:proofErr w:type="spellEnd"/>
          </w:p>
        </w:tc>
      </w:tr>
      <w:tr w:rsidR="00B1286D" w:rsidRPr="00B1286D" w14:paraId="377B67E3" w14:textId="77777777" w:rsidTr="00B1286D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0BEB73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6C54590A" w14:textId="77777777" w:rsidR="00B1286D" w:rsidRPr="00B1286D" w:rsidRDefault="00B1286D" w:rsidP="00B1286D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 w:rsidRPr="00B1286D">
              <w:rPr>
                <w:rFonts w:hint="eastAsia"/>
                <w:sz w:val="20"/>
                <w:szCs w:val="20"/>
                <w:lang w:eastAsia="zh-CN"/>
              </w:rPr>
              <w:t>LCD</w:t>
            </w:r>
          </w:p>
          <w:p w14:paraId="7AE8D2A9" w14:textId="4A7FDDE0" w:rsidR="00B1286D" w:rsidRPr="00B1286D" w:rsidRDefault="00B1286D" w:rsidP="00B1286D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 w:rsidRPr="00B1286D"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 w:rsidRPr="00B1286D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66FAFA5" wp14:editId="7B338B8A">
                  <wp:extent cx="267195" cy="267195"/>
                  <wp:effectExtent l="0" t="0" r="0" b="0"/>
                  <wp:docPr id="266" name="图片 26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A01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图片 265">
                            <a:extLst>
                              <a:ext uri="{FF2B5EF4-FFF2-40B4-BE49-F238E27FC236}">
                                <a16:creationId xmlns:a16="http://schemas.microsoft.com/office/drawing/2014/main" id="{00000000-0008-0000-0000-00000A01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79" cy="268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E68B50" w14:textId="77777777" w:rsidR="00B1286D" w:rsidRPr="00B1286D" w:rsidRDefault="00B1286D" w:rsidP="00B1286D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 w:rsidRPr="00B1286D">
              <w:rPr>
                <w:rFonts w:hint="eastAsia"/>
                <w:sz w:val="20"/>
                <w:szCs w:val="20"/>
                <w:lang w:eastAsia="zh-CN"/>
              </w:rPr>
              <w:t>颜色：</w:t>
            </w:r>
            <w:r w:rsidRPr="00B1286D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Pr="00B1286D">
              <w:rPr>
                <w:rFonts w:hint="eastAsia"/>
                <w:sz w:val="20"/>
                <w:szCs w:val="20"/>
                <w:lang w:eastAsia="zh-CN"/>
              </w:rPr>
              <w:t>黄色</w:t>
            </w:r>
            <w:r w:rsidRPr="00B1286D">
              <w:rPr>
                <w:rFonts w:hint="eastAsia"/>
                <w:sz w:val="20"/>
                <w:szCs w:val="20"/>
                <w:lang w:eastAsia="zh-CN"/>
              </w:rPr>
              <w:t xml:space="preserve">   </w:t>
            </w:r>
          </w:p>
        </w:tc>
      </w:tr>
      <w:tr w:rsidR="00B1286D" w:rsidRPr="00B1286D" w14:paraId="3780D97B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4D318E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7072D000" w14:textId="77777777" w:rsidR="00B1286D" w:rsidRPr="00B1286D" w:rsidRDefault="00B1286D" w:rsidP="00B1286D">
            <w:pPr>
              <w:spacing w:after="0" w:line="240" w:lineRule="auto"/>
              <w:rPr>
                <w:sz w:val="20"/>
                <w:lang w:eastAsia="zh-CN"/>
              </w:rPr>
            </w:pPr>
            <w:r w:rsidRPr="00B1286D"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FA291C6" w14:textId="77777777" w:rsidR="00B1286D" w:rsidRPr="00B1286D" w:rsidRDefault="00B1286D" w:rsidP="00B1286D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ABF49D9" w14:textId="77777777" w:rsidR="00B1286D" w:rsidRPr="00B1286D" w:rsidRDefault="00B1286D" w:rsidP="00B1286D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 w:rsidRPr="00B1286D">
              <w:rPr>
                <w:rFonts w:hint="eastAsia"/>
                <w:sz w:val="20"/>
                <w:lang w:eastAsia="zh-CN"/>
              </w:rPr>
              <w:t xml:space="preserve"> </w:t>
            </w:r>
            <w:r w:rsidRPr="00B1286D">
              <w:rPr>
                <w:rFonts w:hint="eastAsia"/>
                <w:sz w:val="20"/>
                <w:lang w:eastAsia="zh-CN"/>
              </w:rPr>
              <w:t>或滤阻塞开关非低电平</w:t>
            </w:r>
          </w:p>
        </w:tc>
      </w:tr>
      <w:tr w:rsidR="00B1286D" w:rsidRPr="00B1286D" w14:paraId="3235F7F0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2420BE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60909CB" w14:textId="77777777" w:rsidR="00B1286D" w:rsidRPr="00B1286D" w:rsidRDefault="00B1286D" w:rsidP="00B1286D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硬线：</w:t>
            </w:r>
          </w:p>
          <w:p w14:paraId="13C97263" w14:textId="77777777" w:rsidR="00B1286D" w:rsidRPr="00B1286D" w:rsidRDefault="00B1286D" w:rsidP="00B1286D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gramStart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空滤阻塞</w:t>
            </w:r>
            <w:proofErr w:type="gramEnd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报警开关信号</w:t>
            </w:r>
          </w:p>
        </w:tc>
      </w:tr>
      <w:tr w:rsidR="00B1286D" w:rsidRPr="00B1286D" w14:paraId="1FA4FF18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B757FF6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2F7110F9" w14:textId="121E9B8D" w:rsidR="00B1286D" w:rsidRPr="00B1286D" w:rsidRDefault="00485F8C" w:rsidP="00B1286D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B1286D" w:rsidRPr="00B1286D" w14:paraId="07A98C11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7DAFF02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775A78C" w14:textId="77777777" w:rsidR="00B1286D" w:rsidRPr="00B1286D" w:rsidRDefault="00B1286D" w:rsidP="00B1286D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1286D">
              <w:rPr>
                <w:rFonts w:hint="eastAsia"/>
                <w:sz w:val="20"/>
                <w:szCs w:val="20"/>
              </w:rPr>
              <w:t>ON</w:t>
            </w:r>
            <w:proofErr w:type="spellStart"/>
            <w:r w:rsidRPr="00B1286D">
              <w:rPr>
                <w:rFonts w:hint="eastAsia"/>
                <w:sz w:val="20"/>
                <w:szCs w:val="20"/>
              </w:rPr>
              <w:t>档电源</w:t>
            </w:r>
            <w:proofErr w:type="spellEnd"/>
          </w:p>
        </w:tc>
      </w:tr>
      <w:tr w:rsidR="00B1286D" w:rsidRPr="00B1286D" w14:paraId="2CF9438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E6F125D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56203760" w14:textId="77777777" w:rsidR="00B1286D" w:rsidRPr="00B1286D" w:rsidRDefault="00B1286D" w:rsidP="00B1286D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B1286D" w:rsidRPr="00B1286D" w14:paraId="7380CA49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A164B7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57A1C148" w14:textId="05E06203" w:rsidR="00B1286D" w:rsidRPr="00B1286D" w:rsidRDefault="001B7567" w:rsidP="00B1286D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当驱动型式标定为11（10×4）时，显示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转向锁止</w:t>
            </w:r>
            <w:proofErr w:type="gramEnd"/>
          </w:p>
        </w:tc>
      </w:tr>
      <w:tr w:rsidR="00B1286D" w:rsidRPr="00B1286D" w14:paraId="2658E8A6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EDD3846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5658C3B5" w14:textId="77777777" w:rsidR="00B1286D" w:rsidRPr="00B1286D" w:rsidRDefault="00B1286D" w:rsidP="00B1286D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bookmarkEnd w:id="8"/>
    </w:tbl>
    <w:p w14:paraId="10A124FD" w14:textId="77777777" w:rsidR="00064061" w:rsidRPr="00064061" w:rsidRDefault="00064061" w:rsidP="00064061"/>
    <w:p w14:paraId="2DDDE4F6" w14:textId="5AAC8130" w:rsidR="002E532D" w:rsidRPr="002E532D" w:rsidRDefault="005A43BD" w:rsidP="002E532D">
      <w:pPr>
        <w:rPr>
          <w:lang w:eastAsia="zh-CN"/>
        </w:rPr>
      </w:pPr>
      <w:r>
        <w:rPr>
          <w:rFonts w:hint="eastAsia"/>
          <w:lang w:eastAsia="zh-CN"/>
        </w:rPr>
        <w:t>其余</w:t>
      </w:r>
      <w:r w:rsidR="002E532D">
        <w:rPr>
          <w:lang w:eastAsia="zh-CN"/>
        </w:rPr>
        <w:t>见《</w:t>
      </w:r>
      <w:r w:rsidR="002E532D" w:rsidRPr="002E532D">
        <w:rPr>
          <w:rFonts w:hint="eastAsia"/>
          <w:lang w:eastAsia="zh-CN"/>
        </w:rPr>
        <w:t>TF_04</w:t>
      </w:r>
      <w:r w:rsidR="002E532D" w:rsidRPr="002E532D">
        <w:rPr>
          <w:rFonts w:hint="eastAsia"/>
          <w:lang w:eastAsia="zh-CN"/>
        </w:rPr>
        <w:t>仪表匹配车身底盘及附件系统功能及报警要求</w:t>
      </w:r>
      <w:r w:rsidR="002E532D">
        <w:rPr>
          <w:lang w:eastAsia="zh-CN"/>
        </w:rPr>
        <w:t>》。</w:t>
      </w:r>
    </w:p>
    <w:p w14:paraId="27796345" w14:textId="0CCFB805" w:rsidR="0026119B" w:rsidRDefault="0026119B">
      <w:pPr>
        <w:pStyle w:val="2"/>
      </w:pPr>
      <w:r>
        <w:rPr>
          <w:rFonts w:hint="eastAsia"/>
          <w:lang w:eastAsia="zh-CN"/>
        </w:rPr>
        <w:t xml:space="preserve"> ADAS</w:t>
      </w:r>
      <w:r>
        <w:rPr>
          <w:rFonts w:hint="eastAsia"/>
          <w:lang w:eastAsia="zh-CN"/>
        </w:rPr>
        <w:t>系统</w:t>
      </w:r>
    </w:p>
    <w:p w14:paraId="76E2031D" w14:textId="479B8623" w:rsidR="0026119B" w:rsidRPr="0026119B" w:rsidRDefault="0026119B" w:rsidP="0026119B">
      <w:pPr>
        <w:rPr>
          <w:lang w:eastAsia="zh-CN"/>
        </w:rPr>
      </w:pPr>
      <w:r>
        <w:rPr>
          <w:lang w:eastAsia="zh-CN"/>
        </w:rPr>
        <w:t>见《</w:t>
      </w:r>
      <w:r w:rsidRPr="0026119B">
        <w:rPr>
          <w:rFonts w:hint="eastAsia"/>
          <w:lang w:eastAsia="zh-CN"/>
        </w:rPr>
        <w:t>TF_05</w:t>
      </w:r>
      <w:r w:rsidRPr="0026119B">
        <w:rPr>
          <w:rFonts w:hint="eastAsia"/>
          <w:lang w:eastAsia="zh-CN"/>
        </w:rPr>
        <w:t>仪表匹配</w:t>
      </w:r>
      <w:r w:rsidRPr="0026119B">
        <w:rPr>
          <w:rFonts w:hint="eastAsia"/>
          <w:lang w:eastAsia="zh-CN"/>
        </w:rPr>
        <w:t>ADAS</w:t>
      </w:r>
      <w:r w:rsidRPr="0026119B">
        <w:rPr>
          <w:rFonts w:hint="eastAsia"/>
          <w:lang w:eastAsia="zh-CN"/>
        </w:rPr>
        <w:t>系统显示及报警要求</w:t>
      </w:r>
      <w:r>
        <w:rPr>
          <w:lang w:eastAsia="zh-CN"/>
        </w:rPr>
        <w:t>》。</w:t>
      </w:r>
    </w:p>
    <w:p w14:paraId="54C1AD7D" w14:textId="2BB0B8C0" w:rsidR="00603B2A" w:rsidRDefault="00603B2A" w:rsidP="00603B2A">
      <w:pPr>
        <w:pStyle w:val="2"/>
      </w:pPr>
      <w:r>
        <w:t>TPMS</w:t>
      </w:r>
      <w:proofErr w:type="spellStart"/>
      <w:r>
        <w:t>系统</w:t>
      </w:r>
      <w:proofErr w:type="spellEnd"/>
    </w:p>
    <w:p w14:paraId="35AC55A6" w14:textId="66A495D7" w:rsidR="00603B2A" w:rsidRPr="00603B2A" w:rsidRDefault="00603B2A" w:rsidP="00603B2A">
      <w:pPr>
        <w:rPr>
          <w:lang w:eastAsia="zh-CN"/>
        </w:rPr>
      </w:pPr>
      <w:r>
        <w:rPr>
          <w:lang w:eastAsia="zh-CN"/>
        </w:rPr>
        <w:t>TPMS</w:t>
      </w:r>
      <w:r>
        <w:rPr>
          <w:lang w:eastAsia="zh-CN"/>
        </w:rPr>
        <w:t>系统报警需求同燃油车。</w:t>
      </w:r>
    </w:p>
    <w:p w14:paraId="3188660D" w14:textId="77326566" w:rsidR="00AB3154" w:rsidRDefault="00AB3154">
      <w:pPr>
        <w:pStyle w:val="2"/>
      </w:pPr>
      <w:proofErr w:type="spellStart"/>
      <w:r>
        <w:t>远程锁车</w:t>
      </w:r>
      <w:proofErr w:type="spellEnd"/>
    </w:p>
    <w:p w14:paraId="6368E86C" w14:textId="01EE7329" w:rsidR="00AB3154" w:rsidRPr="00AB3154" w:rsidRDefault="00AB3154" w:rsidP="00AB3154">
      <w:pPr>
        <w:rPr>
          <w:lang w:eastAsia="zh-CN"/>
        </w:rPr>
      </w:pPr>
      <w:r>
        <w:rPr>
          <w:lang w:eastAsia="zh-CN"/>
        </w:rPr>
        <w:t>远程锁车功能见《</w:t>
      </w:r>
      <w:r w:rsidRPr="00AB3154">
        <w:rPr>
          <w:rFonts w:hint="eastAsia"/>
          <w:lang w:eastAsia="zh-CN"/>
        </w:rPr>
        <w:t>00_</w:t>
      </w:r>
      <w:r w:rsidRPr="00AB3154">
        <w:rPr>
          <w:rFonts w:hint="eastAsia"/>
          <w:lang w:eastAsia="zh-CN"/>
        </w:rPr>
        <w:t>新能源</w:t>
      </w:r>
      <w:r w:rsidRPr="00AB3154">
        <w:rPr>
          <w:rFonts w:hint="eastAsia"/>
          <w:lang w:eastAsia="zh-CN"/>
        </w:rPr>
        <w:t>-</w:t>
      </w:r>
      <w:r w:rsidRPr="00AB3154">
        <w:rPr>
          <w:rFonts w:hint="eastAsia"/>
          <w:lang w:eastAsia="zh-CN"/>
        </w:rPr>
        <w:t>仪表远程锁车控制策略定义书</w:t>
      </w:r>
      <w:r>
        <w:rPr>
          <w:lang w:eastAsia="zh-CN"/>
        </w:rPr>
        <w:t>》。</w:t>
      </w:r>
    </w:p>
    <w:p w14:paraId="675B65FF" w14:textId="24E55730" w:rsidR="00A76C6A" w:rsidRDefault="00503626">
      <w:pPr>
        <w:pStyle w:val="2"/>
      </w:pPr>
      <w:r>
        <w:rPr>
          <w:rFonts w:hint="eastAsia"/>
          <w:lang w:eastAsia="zh-CN"/>
        </w:rPr>
        <w:t xml:space="preserve"> </w:t>
      </w:r>
      <w:proofErr w:type="spellStart"/>
      <w:r w:rsidR="00A76C6A">
        <w:t>气压显示及报警</w:t>
      </w:r>
      <w:proofErr w:type="spellEnd"/>
    </w:p>
    <w:p w14:paraId="37CBCEA8" w14:textId="7C868E68" w:rsidR="00A76C6A" w:rsidRDefault="00A76C6A" w:rsidP="00A76C6A">
      <w:pPr>
        <w:rPr>
          <w:lang w:eastAsia="zh-CN"/>
        </w:rPr>
      </w:pPr>
      <w:r>
        <w:rPr>
          <w:lang w:eastAsia="zh-CN"/>
        </w:rPr>
        <w:t>见《</w:t>
      </w:r>
      <w:r w:rsidRPr="00A76C6A">
        <w:rPr>
          <w:rFonts w:hint="eastAsia"/>
          <w:lang w:eastAsia="zh-CN"/>
        </w:rPr>
        <w:t>TF_03</w:t>
      </w:r>
      <w:r w:rsidRPr="00A76C6A">
        <w:rPr>
          <w:rFonts w:hint="eastAsia"/>
          <w:lang w:eastAsia="zh-CN"/>
        </w:rPr>
        <w:t>转向制动悬架系统显示及报警需求</w:t>
      </w:r>
      <w:r>
        <w:rPr>
          <w:lang w:eastAsia="zh-CN"/>
        </w:rPr>
        <w:t>》。</w:t>
      </w:r>
    </w:p>
    <w:p w14:paraId="7327A757" w14:textId="1B71F0EF" w:rsidR="008B2F5B" w:rsidRPr="00697079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/>
          <w:lang w:val="en-US" w:eastAsia="zh-CN"/>
        </w:rPr>
      </w:pPr>
      <w:r>
        <w:rPr>
          <w:rFonts w:asciiTheme="minorEastAsia" w:eastAsiaTheme="minorEastAsia" w:hAnsiTheme="minorEastAsia" w:hint="eastAsia"/>
          <w:lang w:val="en-US" w:eastAsia="zh-CN"/>
        </w:rPr>
        <w:t>气压传感器及报警开关数量</w:t>
      </w:r>
    </w:p>
    <w:tbl>
      <w:tblPr>
        <w:tblW w:w="960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5"/>
        <w:gridCol w:w="2702"/>
        <w:gridCol w:w="1565"/>
        <w:gridCol w:w="1682"/>
        <w:gridCol w:w="1586"/>
        <w:gridCol w:w="1374"/>
      </w:tblGrid>
      <w:tr w:rsidR="008B2F5B" w:rsidRPr="00AE69A3" w14:paraId="4A3E4B9D" w14:textId="77777777" w:rsidTr="008B2F5B">
        <w:trPr>
          <w:trHeight w:val="481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7AD65" w14:textId="77777777" w:rsidR="008B2F5B" w:rsidRPr="00AE69A3" w:rsidRDefault="008B2F5B" w:rsidP="00333060">
            <w:pPr>
              <w:jc w:val="center"/>
              <w:rPr>
                <w:rFonts w:ascii="宋体" w:hAnsi="宋体"/>
                <w:color w:val="000000"/>
              </w:rPr>
            </w:pPr>
            <w:proofErr w:type="spellStart"/>
            <w:r w:rsidRPr="00AE69A3">
              <w:rPr>
                <w:rFonts w:ascii="宋体" w:hAnsi="宋体" w:hint="eastAsia"/>
                <w:color w:val="000000"/>
              </w:rPr>
              <w:t>序号</w:t>
            </w:r>
            <w:proofErr w:type="spellEnd"/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3F6BA" w14:textId="77777777" w:rsidR="008B2F5B" w:rsidRPr="00AE69A3" w:rsidRDefault="008B2F5B" w:rsidP="00333060">
            <w:pPr>
              <w:jc w:val="center"/>
              <w:rPr>
                <w:rFonts w:ascii="宋体" w:hAnsi="宋体"/>
                <w:color w:val="000000"/>
              </w:rPr>
            </w:pPr>
            <w:proofErr w:type="spellStart"/>
            <w:r w:rsidRPr="00AE69A3">
              <w:rPr>
                <w:rFonts w:ascii="宋体" w:hAnsi="宋体" w:hint="eastAsia"/>
                <w:color w:val="000000"/>
              </w:rPr>
              <w:t>平台</w:t>
            </w:r>
            <w:proofErr w:type="spell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CFAC9" w14:textId="77777777" w:rsidR="008B2F5B" w:rsidRPr="008B2F5B" w:rsidRDefault="008B2F5B" w:rsidP="00333060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proofErr w:type="spellStart"/>
            <w:r w:rsidRPr="008B2F5B">
              <w:rPr>
                <w:rFonts w:ascii="宋体" w:hAnsi="宋体" w:hint="eastAsia"/>
                <w:color w:val="000000"/>
                <w:sz w:val="18"/>
                <w:szCs w:val="18"/>
              </w:rPr>
              <w:t>行车压力传感器</w:t>
            </w:r>
            <w:proofErr w:type="spellEnd"/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DDA38" w14:textId="77777777" w:rsidR="008B2F5B" w:rsidRPr="008B2F5B" w:rsidRDefault="008B2F5B" w:rsidP="00333060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proofErr w:type="spellStart"/>
            <w:r w:rsidRPr="008B2F5B">
              <w:rPr>
                <w:rFonts w:ascii="宋体" w:hAnsi="宋体" w:hint="eastAsia"/>
                <w:color w:val="000000"/>
                <w:sz w:val="18"/>
                <w:szCs w:val="18"/>
              </w:rPr>
              <w:t>驻车压力传感器</w:t>
            </w:r>
            <w:proofErr w:type="spellEnd"/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97114" w14:textId="77777777" w:rsidR="008B2F5B" w:rsidRPr="008B2F5B" w:rsidRDefault="008B2F5B" w:rsidP="00333060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proofErr w:type="spellStart"/>
            <w:r w:rsidRPr="008B2F5B">
              <w:rPr>
                <w:rFonts w:ascii="宋体" w:hAnsi="宋体" w:hint="eastAsia"/>
                <w:color w:val="000000"/>
                <w:sz w:val="18"/>
                <w:szCs w:val="18"/>
              </w:rPr>
              <w:t>气压传感器总数</w:t>
            </w:r>
            <w:proofErr w:type="spellEnd"/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40B33" w14:textId="77777777" w:rsidR="008B2F5B" w:rsidRPr="008B2F5B" w:rsidRDefault="008B2F5B" w:rsidP="00333060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 w:rsidRPr="008B2F5B">
              <w:rPr>
                <w:rFonts w:ascii="宋体" w:hAnsi="宋体" w:hint="eastAsia"/>
                <w:color w:val="000000"/>
                <w:sz w:val="18"/>
                <w:szCs w:val="18"/>
              </w:rPr>
              <w:t>P</w:t>
            </w:r>
            <w:proofErr w:type="spellStart"/>
            <w:r w:rsidRPr="008B2F5B">
              <w:rPr>
                <w:rFonts w:ascii="宋体" w:hAnsi="宋体" w:hint="eastAsia"/>
                <w:color w:val="000000"/>
                <w:sz w:val="18"/>
                <w:szCs w:val="18"/>
              </w:rPr>
              <w:t>灯报警开关</w:t>
            </w:r>
            <w:proofErr w:type="spellEnd"/>
          </w:p>
        </w:tc>
      </w:tr>
      <w:tr w:rsidR="008B2F5B" w:rsidRPr="00AE69A3" w14:paraId="18BA2F75" w14:textId="77777777" w:rsidTr="008B2F5B">
        <w:trPr>
          <w:trHeight w:val="459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7A6B2" w14:textId="77777777" w:rsidR="008B2F5B" w:rsidRPr="00AE69A3" w:rsidRDefault="008B2F5B" w:rsidP="00333060">
            <w:pPr>
              <w:jc w:val="center"/>
              <w:rPr>
                <w:rFonts w:ascii="宋体" w:hAnsi="宋体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1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2D149" w14:textId="1809E6F5" w:rsidR="008B2F5B" w:rsidRPr="00AE69A3" w:rsidRDefault="008B2F5B" w:rsidP="00333060">
            <w:pPr>
              <w:rPr>
                <w:rFonts w:ascii="宋体" w:hAnsi="宋体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D320（3</w:t>
            </w:r>
            <w:proofErr w:type="spellStart"/>
            <w:r w:rsidRPr="00AE69A3">
              <w:rPr>
                <w:rFonts w:ascii="宋体" w:hAnsi="宋体" w:hint="eastAsia"/>
                <w:color w:val="000000"/>
              </w:rPr>
              <w:t>路气压</w:t>
            </w:r>
            <w:proofErr w:type="spellEnd"/>
            <w:r w:rsidRPr="00AE69A3">
              <w:rPr>
                <w:rFonts w:ascii="宋体" w:hAnsi="宋体" w:hint="eastAsia"/>
                <w:color w:val="000000"/>
              </w:rPr>
              <w:t>)</w:t>
            </w:r>
          </w:p>
        </w:tc>
        <w:tc>
          <w:tcPr>
            <w:tcW w:w="15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39018" w14:textId="77777777" w:rsidR="008B2F5B" w:rsidRPr="00AE69A3" w:rsidRDefault="008B2F5B" w:rsidP="00333060">
            <w:pPr>
              <w:jc w:val="center"/>
              <w:rPr>
                <w:rFonts w:ascii="宋体" w:hAnsi="宋体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2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BD9DD" w14:textId="77777777" w:rsidR="008B2F5B" w:rsidRPr="00AE69A3" w:rsidRDefault="008B2F5B" w:rsidP="00333060">
            <w:pPr>
              <w:jc w:val="center"/>
              <w:rPr>
                <w:rFonts w:ascii="宋体" w:hAnsi="宋体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1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1B167" w14:textId="77777777" w:rsidR="008B2F5B" w:rsidRPr="00AE69A3" w:rsidRDefault="008B2F5B" w:rsidP="00333060">
            <w:pPr>
              <w:jc w:val="center"/>
              <w:rPr>
                <w:rFonts w:ascii="宋体" w:hAnsi="宋体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3</w:t>
            </w:r>
          </w:p>
        </w:tc>
        <w:tc>
          <w:tcPr>
            <w:tcW w:w="13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F8625" w14:textId="77777777" w:rsidR="008B2F5B" w:rsidRPr="00AE69A3" w:rsidRDefault="008B2F5B" w:rsidP="00333060">
            <w:pPr>
              <w:jc w:val="center"/>
              <w:rPr>
                <w:rFonts w:ascii="宋体" w:hAnsi="宋体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1</w:t>
            </w:r>
          </w:p>
        </w:tc>
      </w:tr>
      <w:tr w:rsidR="008B2F5B" w:rsidRPr="00AE69A3" w14:paraId="3341B58E" w14:textId="77777777" w:rsidTr="008B2F5B">
        <w:trPr>
          <w:trHeight w:val="483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B5247" w14:textId="77777777" w:rsidR="008B2F5B" w:rsidRPr="00AE69A3" w:rsidRDefault="008B2F5B" w:rsidP="00333060">
            <w:pPr>
              <w:jc w:val="center"/>
              <w:rPr>
                <w:rFonts w:ascii="宋体" w:hAnsi="宋体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2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03F2A" w14:textId="7AC48D14" w:rsidR="008B2F5B" w:rsidRPr="00AE69A3" w:rsidRDefault="008B2F5B" w:rsidP="00333060">
            <w:pPr>
              <w:rPr>
                <w:rFonts w:ascii="宋体" w:hAnsi="宋体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D560（2</w:t>
            </w:r>
            <w:proofErr w:type="spellStart"/>
            <w:r w:rsidRPr="00AE69A3">
              <w:rPr>
                <w:rFonts w:ascii="宋体" w:hAnsi="宋体" w:hint="eastAsia"/>
                <w:color w:val="000000"/>
              </w:rPr>
              <w:t>路气压</w:t>
            </w:r>
            <w:proofErr w:type="spellEnd"/>
            <w:r w:rsidRPr="00AE69A3">
              <w:rPr>
                <w:rFonts w:ascii="宋体" w:hAnsi="宋体" w:hint="eastAsia"/>
                <w:color w:val="000000"/>
              </w:rPr>
              <w:t>)</w:t>
            </w:r>
          </w:p>
        </w:tc>
        <w:tc>
          <w:tcPr>
            <w:tcW w:w="15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41223" w14:textId="77777777" w:rsidR="008B2F5B" w:rsidRPr="00AE69A3" w:rsidRDefault="008B2F5B" w:rsidP="00333060">
            <w:pPr>
              <w:rPr>
                <w:rFonts w:ascii="宋体" w:hAnsi="宋体"/>
                <w:color w:val="000000"/>
                <w:kern w:val="2"/>
                <w:sz w:val="21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8A76D" w14:textId="77777777" w:rsidR="008B2F5B" w:rsidRPr="00AE69A3" w:rsidRDefault="008B2F5B" w:rsidP="00333060">
            <w:pPr>
              <w:jc w:val="center"/>
              <w:rPr>
                <w:rFonts w:ascii="宋体" w:hAnsi="宋体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0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BCADA" w14:textId="77777777" w:rsidR="008B2F5B" w:rsidRPr="00AE69A3" w:rsidRDefault="008B2F5B" w:rsidP="00333060">
            <w:pPr>
              <w:jc w:val="center"/>
              <w:rPr>
                <w:rFonts w:ascii="宋体" w:hAnsi="宋体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1E743" w14:textId="77777777" w:rsidR="008B2F5B" w:rsidRPr="00AE69A3" w:rsidRDefault="008B2F5B" w:rsidP="00333060">
            <w:pPr>
              <w:rPr>
                <w:rFonts w:ascii="宋体" w:hAnsi="宋体"/>
                <w:color w:val="000000"/>
                <w:kern w:val="2"/>
                <w:sz w:val="21"/>
              </w:rPr>
            </w:pPr>
          </w:p>
        </w:tc>
      </w:tr>
    </w:tbl>
    <w:p w14:paraId="3B086B4C" w14:textId="77777777" w:rsidR="008B2F5B" w:rsidRDefault="008B2F5B" w:rsidP="00A76C6A">
      <w:pPr>
        <w:rPr>
          <w:lang w:eastAsia="zh-CN"/>
        </w:rPr>
      </w:pPr>
    </w:p>
    <w:p w14:paraId="6E3CEE5E" w14:textId="25C609BA" w:rsidR="008B2F5B" w:rsidRPr="00697079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/>
          <w:lang w:val="en-US" w:eastAsia="zh-CN"/>
        </w:rPr>
      </w:pPr>
      <w:r>
        <w:rPr>
          <w:rFonts w:asciiTheme="minorEastAsia" w:eastAsiaTheme="minorEastAsia" w:hAnsiTheme="minorEastAsia" w:hint="eastAsia"/>
          <w:lang w:val="en-US" w:eastAsia="zh-CN"/>
        </w:rPr>
        <w:lastRenderedPageBreak/>
        <w:t>气压显示定义</w:t>
      </w:r>
    </w:p>
    <w:tbl>
      <w:tblPr>
        <w:tblW w:w="9520" w:type="dxa"/>
        <w:tblInd w:w="-10" w:type="dxa"/>
        <w:tblLook w:val="0000" w:firstRow="0" w:lastRow="0" w:firstColumn="0" w:lastColumn="0" w:noHBand="0" w:noVBand="0"/>
      </w:tblPr>
      <w:tblGrid>
        <w:gridCol w:w="1081"/>
        <w:gridCol w:w="1250"/>
        <w:gridCol w:w="1106"/>
        <w:gridCol w:w="1244"/>
        <w:gridCol w:w="1243"/>
        <w:gridCol w:w="1244"/>
        <w:gridCol w:w="1246"/>
        <w:gridCol w:w="1106"/>
      </w:tblGrid>
      <w:tr w:rsidR="008B2F5B" w:rsidRPr="00AE69A3" w14:paraId="7B3169B4" w14:textId="77777777" w:rsidTr="008B2F5B">
        <w:trPr>
          <w:trHeight w:val="378"/>
        </w:trPr>
        <w:tc>
          <w:tcPr>
            <w:tcW w:w="2331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2EB18AB" w14:textId="77777777" w:rsidR="008B2F5B" w:rsidRPr="00AE69A3" w:rsidRDefault="008B2F5B" w:rsidP="00333060">
            <w:pPr>
              <w:jc w:val="center"/>
              <w:rPr>
                <w:rFonts w:ascii="宋体" w:hAnsi="宋体" w:cs="宋体"/>
                <w:b/>
              </w:rPr>
            </w:pPr>
            <w:proofErr w:type="spellStart"/>
            <w:r w:rsidRPr="00AE69A3">
              <w:rPr>
                <w:rFonts w:ascii="宋体" w:hAnsi="宋体" w:cs="宋体" w:hint="eastAsia"/>
                <w:b/>
              </w:rPr>
              <w:t>序号</w:t>
            </w:r>
            <w:proofErr w:type="spellEnd"/>
          </w:p>
        </w:tc>
        <w:tc>
          <w:tcPr>
            <w:tcW w:w="110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01E41B2" w14:textId="77777777" w:rsidR="008B2F5B" w:rsidRPr="00AE69A3" w:rsidRDefault="008B2F5B" w:rsidP="00333060">
            <w:pPr>
              <w:jc w:val="center"/>
              <w:rPr>
                <w:rFonts w:ascii="宋体" w:hAnsi="宋体" w:cs="宋体"/>
                <w:b/>
              </w:rPr>
            </w:pPr>
            <w:r w:rsidRPr="00AE69A3">
              <w:rPr>
                <w:rFonts w:ascii="宋体" w:hAnsi="宋体" w:cs="宋体" w:hint="eastAsia"/>
                <w:b/>
              </w:rPr>
              <w:t>1</w:t>
            </w:r>
          </w:p>
        </w:tc>
        <w:tc>
          <w:tcPr>
            <w:tcW w:w="124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3CB20E2" w14:textId="77777777" w:rsidR="008B2F5B" w:rsidRPr="00AE69A3" w:rsidRDefault="008B2F5B" w:rsidP="00333060">
            <w:pPr>
              <w:jc w:val="center"/>
              <w:rPr>
                <w:rFonts w:ascii="宋体" w:hAnsi="宋体" w:cs="宋体"/>
                <w:b/>
              </w:rPr>
            </w:pPr>
            <w:r w:rsidRPr="00AE69A3">
              <w:rPr>
                <w:rFonts w:ascii="宋体" w:hAnsi="宋体" w:cs="宋体" w:hint="eastAsia"/>
                <w:b/>
              </w:rPr>
              <w:t>2</w:t>
            </w:r>
          </w:p>
        </w:tc>
        <w:tc>
          <w:tcPr>
            <w:tcW w:w="1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2B94211" w14:textId="77777777" w:rsidR="008B2F5B" w:rsidRPr="00AE69A3" w:rsidRDefault="008B2F5B" w:rsidP="00333060">
            <w:pPr>
              <w:jc w:val="center"/>
              <w:rPr>
                <w:rFonts w:ascii="宋体" w:hAnsi="宋体" w:cs="宋体"/>
                <w:b/>
              </w:rPr>
            </w:pPr>
            <w:r w:rsidRPr="00AE69A3">
              <w:rPr>
                <w:rFonts w:ascii="宋体" w:hAnsi="宋体" w:cs="宋体" w:hint="eastAsia"/>
                <w:b/>
              </w:rPr>
              <w:t>3</w:t>
            </w:r>
          </w:p>
        </w:tc>
        <w:tc>
          <w:tcPr>
            <w:tcW w:w="1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8282FFC" w14:textId="77777777" w:rsidR="008B2F5B" w:rsidRPr="00AE69A3" w:rsidRDefault="008B2F5B" w:rsidP="00333060">
            <w:pPr>
              <w:jc w:val="center"/>
              <w:rPr>
                <w:rFonts w:ascii="宋体" w:hAnsi="宋体" w:cs="宋体"/>
                <w:b/>
              </w:rPr>
            </w:pPr>
            <w:r w:rsidRPr="00AE69A3">
              <w:rPr>
                <w:rFonts w:ascii="宋体" w:hAnsi="宋体" w:cs="宋体" w:hint="eastAsia"/>
                <w:b/>
              </w:rPr>
              <w:t>4</w:t>
            </w:r>
          </w:p>
        </w:tc>
        <w:tc>
          <w:tcPr>
            <w:tcW w:w="124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8C5BE05" w14:textId="77777777" w:rsidR="008B2F5B" w:rsidRPr="00AE69A3" w:rsidRDefault="008B2F5B" w:rsidP="00333060">
            <w:pPr>
              <w:jc w:val="center"/>
              <w:rPr>
                <w:rFonts w:ascii="宋体" w:hAnsi="宋体" w:cs="宋体"/>
                <w:b/>
              </w:rPr>
            </w:pPr>
            <w:r w:rsidRPr="00AE69A3">
              <w:rPr>
                <w:rFonts w:ascii="宋体" w:hAnsi="宋体" w:cs="宋体"/>
                <w:b/>
              </w:rPr>
              <w:t>5</w:t>
            </w:r>
          </w:p>
        </w:tc>
        <w:tc>
          <w:tcPr>
            <w:tcW w:w="110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17C01A" w14:textId="77777777" w:rsidR="008B2F5B" w:rsidRPr="00AE69A3" w:rsidRDefault="008B2F5B" w:rsidP="00333060">
            <w:pPr>
              <w:jc w:val="center"/>
              <w:rPr>
                <w:rFonts w:ascii="宋体" w:hAnsi="宋体" w:cs="宋体"/>
                <w:b/>
              </w:rPr>
            </w:pPr>
            <w:r w:rsidRPr="00AE69A3">
              <w:rPr>
                <w:rFonts w:ascii="宋体" w:hAnsi="宋体" w:cs="宋体"/>
                <w:b/>
              </w:rPr>
              <w:t>6</w:t>
            </w:r>
          </w:p>
        </w:tc>
      </w:tr>
      <w:tr w:rsidR="008B2F5B" w:rsidRPr="00AE69A3" w14:paraId="7FA77FD9" w14:textId="77777777" w:rsidTr="008B2F5B">
        <w:trPr>
          <w:trHeight w:val="252"/>
        </w:trPr>
        <w:tc>
          <w:tcPr>
            <w:tcW w:w="2331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B10A70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proofErr w:type="spellStart"/>
            <w:r w:rsidRPr="00AE69A3">
              <w:rPr>
                <w:rFonts w:ascii="宋体" w:hAnsi="宋体" w:cs="宋体" w:hint="eastAsia"/>
              </w:rPr>
              <w:t>传感器位置</w:t>
            </w:r>
            <w:proofErr w:type="spellEnd"/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EA41D4" w14:textId="77777777" w:rsidR="008B2F5B" w:rsidRPr="00AE69A3" w:rsidRDefault="008B2F5B" w:rsidP="00333060">
            <w:pPr>
              <w:jc w:val="center"/>
              <w:rPr>
                <w:rFonts w:ascii="宋体" w:hAnsi="宋体" w:cs="宋体"/>
                <w:lang w:eastAsia="zh-CN"/>
              </w:rPr>
            </w:pPr>
            <w:r w:rsidRPr="00AE69A3">
              <w:rPr>
                <w:rFonts w:ascii="宋体" w:hAnsi="宋体" w:cs="宋体" w:hint="eastAsia"/>
              </w:rPr>
              <w:t>前</w:t>
            </w:r>
            <w:r w:rsidRPr="00AE69A3">
              <w:rPr>
                <w:rFonts w:ascii="宋体" w:hAnsi="宋体" w:cs="宋体" w:hint="eastAsia"/>
                <w:lang w:eastAsia="zh-CN"/>
              </w:rPr>
              <w:t>回路</w:t>
            </w:r>
          </w:p>
          <w:p w14:paraId="08EC4560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 w:cs="宋体" w:hint="eastAsia"/>
                <w:lang w:eastAsia="zh-CN"/>
              </w:rPr>
              <w:t>限压前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B2E21F4" w14:textId="77777777" w:rsidR="008B2F5B" w:rsidRPr="00AE69A3" w:rsidRDefault="008B2F5B" w:rsidP="00333060">
            <w:pPr>
              <w:jc w:val="center"/>
              <w:rPr>
                <w:rFonts w:ascii="宋体" w:hAnsi="宋体" w:cs="宋体"/>
                <w:lang w:eastAsia="zh-CN"/>
              </w:rPr>
            </w:pPr>
            <w:r w:rsidRPr="00AE69A3">
              <w:rPr>
                <w:rFonts w:ascii="宋体" w:hAnsi="宋体" w:cs="宋体" w:hint="eastAsia"/>
                <w:lang w:eastAsia="zh-CN"/>
              </w:rPr>
              <w:t>后回路</w:t>
            </w:r>
          </w:p>
          <w:p w14:paraId="63D982AD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 w:cs="宋体" w:hint="eastAsia"/>
                <w:lang w:eastAsia="zh-CN"/>
              </w:rPr>
              <w:t>限压前</w:t>
            </w:r>
          </w:p>
        </w:tc>
        <w:tc>
          <w:tcPr>
            <w:tcW w:w="1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771C90" w14:textId="77777777" w:rsidR="008B2F5B" w:rsidRPr="00AE69A3" w:rsidRDefault="008B2F5B" w:rsidP="00333060">
            <w:pPr>
              <w:jc w:val="center"/>
              <w:rPr>
                <w:rFonts w:ascii="宋体" w:hAnsi="宋体"/>
                <w:lang w:eastAsia="zh-CN"/>
              </w:rPr>
            </w:pPr>
            <w:proofErr w:type="spellStart"/>
            <w:r w:rsidRPr="00AE69A3">
              <w:rPr>
                <w:rFonts w:ascii="宋体" w:hAnsi="宋体" w:hint="eastAsia"/>
              </w:rPr>
              <w:t>前</w:t>
            </w:r>
            <w:r w:rsidRPr="00AE69A3">
              <w:rPr>
                <w:rFonts w:ascii="宋体" w:hAnsi="宋体"/>
              </w:rPr>
              <w:t>回路</w:t>
            </w:r>
            <w:proofErr w:type="spellEnd"/>
          </w:p>
          <w:p w14:paraId="368F8180" w14:textId="77777777" w:rsidR="008B2F5B" w:rsidRPr="00AE69A3" w:rsidRDefault="008B2F5B" w:rsidP="00333060">
            <w:pPr>
              <w:jc w:val="center"/>
              <w:rPr>
                <w:rFonts w:ascii="宋体" w:hAnsi="宋体"/>
              </w:rPr>
            </w:pPr>
            <w:proofErr w:type="spellStart"/>
            <w:r w:rsidRPr="00AE69A3">
              <w:rPr>
                <w:rFonts w:ascii="宋体" w:hAnsi="宋体"/>
              </w:rPr>
              <w:t>限压后</w:t>
            </w:r>
            <w:proofErr w:type="spellEnd"/>
          </w:p>
        </w:tc>
        <w:tc>
          <w:tcPr>
            <w:tcW w:w="1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67E664" w14:textId="77777777" w:rsidR="008B2F5B" w:rsidRPr="00AE69A3" w:rsidRDefault="008B2F5B" w:rsidP="00333060">
            <w:pPr>
              <w:jc w:val="center"/>
              <w:rPr>
                <w:rFonts w:ascii="宋体" w:hAnsi="宋体"/>
                <w:lang w:eastAsia="zh-CN"/>
              </w:rPr>
            </w:pPr>
            <w:proofErr w:type="spellStart"/>
            <w:r w:rsidRPr="00AE69A3">
              <w:rPr>
                <w:rFonts w:ascii="宋体" w:hAnsi="宋体" w:hint="eastAsia"/>
              </w:rPr>
              <w:t>后</w:t>
            </w:r>
            <w:r w:rsidRPr="00AE69A3">
              <w:rPr>
                <w:rFonts w:ascii="宋体" w:hAnsi="宋体"/>
              </w:rPr>
              <w:t>回路</w:t>
            </w:r>
            <w:proofErr w:type="spellEnd"/>
          </w:p>
          <w:p w14:paraId="3EFE4A78" w14:textId="77777777" w:rsidR="008B2F5B" w:rsidRPr="00AE69A3" w:rsidRDefault="008B2F5B" w:rsidP="00333060">
            <w:pPr>
              <w:jc w:val="center"/>
              <w:rPr>
                <w:rFonts w:ascii="宋体" w:hAnsi="宋体"/>
              </w:rPr>
            </w:pPr>
            <w:proofErr w:type="spellStart"/>
            <w:r w:rsidRPr="00AE69A3">
              <w:rPr>
                <w:rFonts w:ascii="宋体" w:hAnsi="宋体"/>
              </w:rPr>
              <w:t>限压后</w:t>
            </w:r>
            <w:proofErr w:type="spellEnd"/>
          </w:p>
        </w:tc>
        <w:tc>
          <w:tcPr>
            <w:tcW w:w="12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7BA3A7" w14:textId="77777777" w:rsidR="008B2F5B" w:rsidRPr="00AE69A3" w:rsidRDefault="008B2F5B" w:rsidP="00333060">
            <w:pPr>
              <w:jc w:val="center"/>
              <w:rPr>
                <w:rFonts w:ascii="宋体" w:hAnsi="宋体"/>
                <w:lang w:eastAsia="zh-CN"/>
              </w:rPr>
            </w:pPr>
            <w:proofErr w:type="spellStart"/>
            <w:r w:rsidRPr="00AE69A3">
              <w:rPr>
                <w:rFonts w:ascii="宋体" w:hAnsi="宋体" w:hint="eastAsia"/>
              </w:rPr>
              <w:t>驻挂</w:t>
            </w:r>
            <w:proofErr w:type="spellEnd"/>
          </w:p>
          <w:p w14:paraId="6E421123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proofErr w:type="spellStart"/>
            <w:r w:rsidRPr="00AE69A3">
              <w:rPr>
                <w:rFonts w:ascii="宋体" w:hAnsi="宋体" w:hint="eastAsia"/>
              </w:rPr>
              <w:t>回路</w:t>
            </w:r>
            <w:proofErr w:type="spellEnd"/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9852E3" w14:textId="77777777" w:rsidR="008B2F5B" w:rsidRPr="00AE69A3" w:rsidRDefault="008B2F5B" w:rsidP="00333060">
            <w:pPr>
              <w:jc w:val="center"/>
              <w:rPr>
                <w:rFonts w:ascii="宋体" w:hAnsi="宋体" w:cs="宋体"/>
                <w:lang w:eastAsia="zh-CN"/>
              </w:rPr>
            </w:pPr>
            <w:proofErr w:type="spellStart"/>
            <w:r w:rsidRPr="00AE69A3">
              <w:rPr>
                <w:rFonts w:ascii="宋体" w:hAnsi="宋体" w:cs="宋体" w:hint="eastAsia"/>
              </w:rPr>
              <w:t>手控阀</w:t>
            </w:r>
            <w:proofErr w:type="spellEnd"/>
          </w:p>
          <w:p w14:paraId="29B0D350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 w:cs="宋体" w:hint="eastAsia"/>
              </w:rPr>
              <w:t>21口</w:t>
            </w:r>
          </w:p>
        </w:tc>
      </w:tr>
      <w:tr w:rsidR="008B2F5B" w:rsidRPr="00AE69A3" w14:paraId="5F27BAD4" w14:textId="77777777" w:rsidTr="008B2F5B">
        <w:trPr>
          <w:trHeight w:val="252"/>
        </w:trPr>
        <w:tc>
          <w:tcPr>
            <w:tcW w:w="1081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center"/>
          </w:tcPr>
          <w:p w14:paraId="57E0953A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proofErr w:type="spellStart"/>
            <w:r w:rsidRPr="00AE69A3">
              <w:rPr>
                <w:rFonts w:ascii="宋体" w:hAnsi="宋体" w:cs="宋体" w:hint="eastAsia"/>
              </w:rPr>
              <w:t>液晶屏显示回路</w:t>
            </w:r>
            <w:proofErr w:type="spellEnd"/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9B367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 w:cs="宋体" w:hint="eastAsia"/>
              </w:rPr>
              <w:t>2</w:t>
            </w:r>
            <w:proofErr w:type="spellStart"/>
            <w:r w:rsidRPr="00AE69A3">
              <w:rPr>
                <w:rFonts w:ascii="宋体" w:hAnsi="宋体" w:cs="宋体" w:hint="eastAsia"/>
              </w:rPr>
              <w:t>路气压</w:t>
            </w:r>
            <w:proofErr w:type="spellEnd"/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F44E63" w14:textId="77777777" w:rsidR="008B2F5B" w:rsidRPr="00AE69A3" w:rsidRDefault="008B2F5B" w:rsidP="00333060">
            <w:pPr>
              <w:jc w:val="center"/>
              <w:rPr>
                <w:rFonts w:ascii="宋体" w:hAnsi="宋体"/>
                <w:noProof/>
              </w:rPr>
            </w:pPr>
            <w:r w:rsidRPr="00AE69A3"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38403845" wp14:editId="12BB7DAB">
                  <wp:extent cx="316800" cy="288000"/>
                  <wp:effectExtent l="0" t="0" r="7620" b="0"/>
                  <wp:docPr id="160" name="图片 160" descr="说明: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4" descr="说明: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8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06FE8E2" w14:textId="77777777" w:rsidR="008B2F5B" w:rsidRPr="00AE69A3" w:rsidRDefault="008B2F5B" w:rsidP="00333060">
            <w:pPr>
              <w:jc w:val="center"/>
              <w:rPr>
                <w:rFonts w:ascii="宋体" w:hAnsi="宋体"/>
                <w:noProof/>
              </w:rPr>
            </w:pPr>
            <w:r w:rsidRPr="00AE69A3"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3DD0D15A" wp14:editId="0EFC476F">
                  <wp:extent cx="334080" cy="288000"/>
                  <wp:effectExtent l="0" t="0" r="8890" b="0"/>
                  <wp:docPr id="161" name="图片 161" descr="说明: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3" descr="说明: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08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45F36E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 w:cs="宋体" w:hint="eastAsia"/>
              </w:rPr>
              <w:t>/</w:t>
            </w:r>
          </w:p>
        </w:tc>
        <w:tc>
          <w:tcPr>
            <w:tcW w:w="1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9887D2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 w:cs="宋体" w:hint="eastAsia"/>
              </w:rPr>
              <w:t>/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9F5A5C" w14:textId="77777777" w:rsidR="008B2F5B" w:rsidRPr="00AE69A3" w:rsidRDefault="008B2F5B" w:rsidP="00333060">
            <w:pPr>
              <w:jc w:val="center"/>
              <w:rPr>
                <w:rFonts w:ascii="宋体" w:hAnsi="宋体"/>
                <w:noProof/>
              </w:rPr>
            </w:pPr>
            <w:r w:rsidRPr="00AE69A3">
              <w:rPr>
                <w:rFonts w:ascii="宋体" w:hAnsi="宋体" w:cs="宋体" w:hint="eastAsia"/>
              </w:rPr>
              <w:t>/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5A3172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 w:cs="宋体" w:hint="eastAsia"/>
              </w:rPr>
              <w:t>/</w:t>
            </w:r>
          </w:p>
        </w:tc>
      </w:tr>
      <w:tr w:rsidR="008B2F5B" w:rsidRPr="00AE69A3" w14:paraId="1BECEE4A" w14:textId="77777777" w:rsidTr="008B2F5B">
        <w:trPr>
          <w:trHeight w:val="252"/>
        </w:trPr>
        <w:tc>
          <w:tcPr>
            <w:tcW w:w="1081" w:type="dxa"/>
            <w:vMerge/>
            <w:tcBorders>
              <w:left w:val="single" w:sz="8" w:space="0" w:color="auto"/>
              <w:right w:val="single" w:sz="4" w:space="0" w:color="auto"/>
            </w:tcBorders>
            <w:noWrap/>
            <w:vAlign w:val="center"/>
          </w:tcPr>
          <w:p w14:paraId="12373DBF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7CFC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 w:cs="宋体" w:hint="eastAsia"/>
              </w:rPr>
              <w:t>3</w:t>
            </w:r>
            <w:proofErr w:type="spellStart"/>
            <w:r w:rsidRPr="00AE69A3">
              <w:rPr>
                <w:rFonts w:ascii="宋体" w:hAnsi="宋体" w:cs="宋体" w:hint="eastAsia"/>
              </w:rPr>
              <w:t>路气压</w:t>
            </w:r>
            <w:proofErr w:type="spellEnd"/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EFBD05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7F4D29B6" wp14:editId="4E463AC1">
                  <wp:extent cx="316800" cy="288000"/>
                  <wp:effectExtent l="0" t="0" r="7620" b="0"/>
                  <wp:docPr id="162" name="图片 162" descr="说明: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4" descr="说明: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8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F332AD5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7748DFE4" wp14:editId="41C22F9B">
                  <wp:extent cx="334080" cy="288000"/>
                  <wp:effectExtent l="0" t="0" r="8890" b="0"/>
                  <wp:docPr id="163" name="图片 163" descr="说明: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3" descr="说明: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08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FEE1D4" w14:textId="77777777" w:rsidR="008B2F5B" w:rsidRPr="00AE69A3" w:rsidRDefault="008B2F5B" w:rsidP="00333060">
            <w:pPr>
              <w:jc w:val="center"/>
              <w:rPr>
                <w:rFonts w:ascii="宋体" w:hAnsi="宋体"/>
                <w:noProof/>
              </w:rPr>
            </w:pPr>
            <w:r w:rsidRPr="00AE69A3">
              <w:rPr>
                <w:rFonts w:ascii="宋体" w:hAnsi="宋体" w:cs="宋体" w:hint="eastAsia"/>
              </w:rPr>
              <w:t>/</w:t>
            </w:r>
          </w:p>
        </w:tc>
        <w:tc>
          <w:tcPr>
            <w:tcW w:w="1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2A618D" w14:textId="77777777" w:rsidR="008B2F5B" w:rsidRPr="00AE69A3" w:rsidRDefault="008B2F5B" w:rsidP="00333060">
            <w:pPr>
              <w:jc w:val="center"/>
              <w:rPr>
                <w:rFonts w:ascii="宋体" w:hAnsi="宋体"/>
                <w:noProof/>
              </w:rPr>
            </w:pPr>
            <w:r w:rsidRPr="00AE69A3">
              <w:rPr>
                <w:rFonts w:ascii="宋体" w:hAnsi="宋体" w:cs="宋体" w:hint="eastAsia"/>
              </w:rPr>
              <w:t>/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ED2866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51A917DD" wp14:editId="5F0548DC">
                  <wp:extent cx="318857" cy="288000"/>
                  <wp:effectExtent l="0" t="0" r="5080" b="0"/>
                  <wp:docPr id="164" name="图片 164" descr="说明: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2" descr="说明: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857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33CA83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 w:cs="宋体" w:hint="eastAsia"/>
              </w:rPr>
              <w:t>/</w:t>
            </w:r>
          </w:p>
        </w:tc>
      </w:tr>
      <w:tr w:rsidR="008B2F5B" w:rsidRPr="00AE69A3" w14:paraId="51A4BF00" w14:textId="77777777" w:rsidTr="008B2F5B">
        <w:trPr>
          <w:trHeight w:val="252"/>
        </w:trPr>
        <w:tc>
          <w:tcPr>
            <w:tcW w:w="233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56A0FE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proofErr w:type="spellStart"/>
            <w:r w:rsidRPr="00AE69A3">
              <w:rPr>
                <w:rFonts w:ascii="宋体" w:hAnsi="宋体" w:cs="宋体" w:hint="eastAsia"/>
              </w:rPr>
              <w:t>报警灯</w:t>
            </w:r>
            <w:proofErr w:type="spellEnd"/>
          </w:p>
        </w:tc>
        <w:tc>
          <w:tcPr>
            <w:tcW w:w="60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6B228A" w14:textId="77777777" w:rsidR="008B2F5B" w:rsidRPr="00AE69A3" w:rsidRDefault="008B2F5B" w:rsidP="00333060">
            <w:pPr>
              <w:jc w:val="center"/>
              <w:rPr>
                <w:rFonts w:ascii="宋体" w:hAnsi="宋体"/>
                <w:noProof/>
              </w:rPr>
            </w:pPr>
            <w:r w:rsidRPr="00AE69A3">
              <w:rPr>
                <w:noProof/>
                <w:lang w:val="en-US" w:eastAsia="zh-CN"/>
              </w:rPr>
              <w:drawing>
                <wp:inline distT="0" distB="0" distL="0" distR="0" wp14:anchorId="6DDD42B7" wp14:editId="5C555D51">
                  <wp:extent cx="315100" cy="293370"/>
                  <wp:effectExtent l="0" t="0" r="8890" b="0"/>
                  <wp:docPr id="189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762" cy="295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18E20C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51E9C990" wp14:editId="10E66AB0">
                  <wp:extent cx="318857" cy="288000"/>
                  <wp:effectExtent l="0" t="0" r="5080" b="0"/>
                  <wp:docPr id="196" name="图片 196" descr="说明: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2" descr="说明: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857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81D8DB" w14:textId="77777777" w:rsidR="008B2F5B" w:rsidRDefault="008B2F5B" w:rsidP="00A76C6A">
      <w:pPr>
        <w:rPr>
          <w:lang w:val="en-US" w:eastAsia="zh-CN"/>
        </w:rPr>
      </w:pPr>
    </w:p>
    <w:p w14:paraId="521E707E" w14:textId="3A39EB93" w:rsidR="008B2F5B" w:rsidRDefault="008B2F5B" w:rsidP="008B2F5B">
      <w:pPr>
        <w:rPr>
          <w:lang w:val="en-US" w:eastAsia="zh-CN"/>
        </w:rPr>
      </w:pPr>
      <w:proofErr w:type="gramStart"/>
      <w:r>
        <w:rPr>
          <w:rFonts w:hint="eastAsia"/>
          <w:lang w:val="en-US" w:eastAsia="zh-CN"/>
        </w:rPr>
        <w:t>表显气压</w:t>
      </w:r>
      <w:proofErr w:type="gramEnd"/>
      <w:r>
        <w:rPr>
          <w:rFonts w:hint="eastAsia"/>
          <w:lang w:val="en-US" w:eastAsia="zh-CN"/>
        </w:rPr>
        <w:t>计算公式</w:t>
      </w:r>
    </w:p>
    <w:p w14:paraId="3579A011" w14:textId="586FBFD0" w:rsidR="008B2F5B" w:rsidRPr="008B2F5B" w:rsidRDefault="008B2F5B" w:rsidP="008B2F5B">
      <w:pPr>
        <w:rPr>
          <w:lang w:val="en-US" w:eastAsia="zh-CN"/>
        </w:rPr>
      </w:pPr>
      <w:r w:rsidRPr="008B2F5B">
        <w:rPr>
          <w:rFonts w:hint="eastAsia"/>
          <w:lang w:val="en-US" w:eastAsia="zh-CN"/>
        </w:rPr>
        <w:t>P=(</w:t>
      </w:r>
      <w:proofErr w:type="spellStart"/>
      <w:r w:rsidRPr="008B2F5B">
        <w:rPr>
          <w:rFonts w:hint="eastAsia"/>
          <w:lang w:val="en-US" w:eastAsia="zh-CN"/>
        </w:rPr>
        <w:t>Vout</w:t>
      </w:r>
      <w:proofErr w:type="spellEnd"/>
      <w:r w:rsidRPr="008B2F5B">
        <w:rPr>
          <w:rFonts w:hint="eastAsia"/>
          <w:lang w:val="en-US" w:eastAsia="zh-CN"/>
        </w:rPr>
        <w:t>/</w:t>
      </w:r>
      <w:proofErr w:type="spellStart"/>
      <w:r w:rsidRPr="008B2F5B">
        <w:rPr>
          <w:rFonts w:hint="eastAsia"/>
          <w:lang w:val="en-US" w:eastAsia="zh-CN"/>
        </w:rPr>
        <w:t>Vcc</w:t>
      </w:r>
      <w:proofErr w:type="spellEnd"/>
      <w:r w:rsidRPr="008B2F5B">
        <w:rPr>
          <w:rFonts w:hint="eastAsia"/>
          <w:lang w:val="en-US" w:eastAsia="zh-CN"/>
        </w:rPr>
        <w:t>*100-10)/54.222*1000</w:t>
      </w:r>
    </w:p>
    <w:p w14:paraId="15FE7503" w14:textId="77777777" w:rsidR="008B2F5B" w:rsidRPr="008B2F5B" w:rsidRDefault="008B2F5B" w:rsidP="008B2F5B">
      <w:pPr>
        <w:rPr>
          <w:lang w:val="en-US" w:eastAsia="zh-CN"/>
        </w:rPr>
      </w:pPr>
      <w:r w:rsidRPr="008B2F5B">
        <w:rPr>
          <w:rFonts w:hint="eastAsia"/>
          <w:lang w:val="en-US" w:eastAsia="zh-CN"/>
        </w:rPr>
        <w:t>(</w:t>
      </w:r>
      <w:r w:rsidRPr="008B2F5B">
        <w:rPr>
          <w:rFonts w:hint="eastAsia"/>
          <w:lang w:val="en-US" w:eastAsia="zh-CN"/>
        </w:rPr>
        <w:t>单位：</w:t>
      </w:r>
      <w:r w:rsidRPr="008B2F5B">
        <w:rPr>
          <w:rFonts w:hint="eastAsia"/>
          <w:lang w:val="en-US" w:eastAsia="zh-CN"/>
        </w:rPr>
        <w:t>Kpa)</w:t>
      </w:r>
    </w:p>
    <w:p w14:paraId="5DDBAD7C" w14:textId="77777777" w:rsidR="008B2F5B" w:rsidRPr="008B2F5B" w:rsidRDefault="008B2F5B" w:rsidP="008B2F5B">
      <w:pPr>
        <w:rPr>
          <w:lang w:val="en-US" w:eastAsia="zh-CN"/>
        </w:rPr>
      </w:pPr>
      <w:proofErr w:type="spellStart"/>
      <w:r w:rsidRPr="008B2F5B">
        <w:rPr>
          <w:rFonts w:hint="eastAsia"/>
          <w:lang w:val="en-US" w:eastAsia="zh-CN"/>
        </w:rPr>
        <w:t>Vout</w:t>
      </w:r>
      <w:proofErr w:type="spellEnd"/>
      <w:r w:rsidRPr="008B2F5B">
        <w:rPr>
          <w:rFonts w:hint="eastAsia"/>
          <w:lang w:val="en-US" w:eastAsia="zh-CN"/>
        </w:rPr>
        <w:t>传感器输出电压</w:t>
      </w:r>
    </w:p>
    <w:p w14:paraId="4F9B4D21" w14:textId="77777777" w:rsidR="008B2F5B" w:rsidRPr="008B2F5B" w:rsidRDefault="008B2F5B" w:rsidP="008B2F5B">
      <w:pPr>
        <w:rPr>
          <w:lang w:val="en-US" w:eastAsia="zh-CN"/>
        </w:rPr>
      </w:pPr>
      <w:proofErr w:type="spellStart"/>
      <w:r w:rsidRPr="008B2F5B">
        <w:rPr>
          <w:rFonts w:hint="eastAsia"/>
          <w:lang w:val="en-US" w:eastAsia="zh-CN"/>
        </w:rPr>
        <w:t>Vcc</w:t>
      </w:r>
      <w:proofErr w:type="spellEnd"/>
      <w:r w:rsidRPr="008B2F5B">
        <w:rPr>
          <w:rFonts w:hint="eastAsia"/>
          <w:lang w:val="en-US" w:eastAsia="zh-CN"/>
        </w:rPr>
        <w:t>传感器供电电压</w:t>
      </w:r>
    </w:p>
    <w:p w14:paraId="58AD598C" w14:textId="382EC45A" w:rsidR="008B2F5B" w:rsidRPr="008B2F5B" w:rsidRDefault="008B2F5B" w:rsidP="00A76C6A">
      <w:pPr>
        <w:rPr>
          <w:lang w:val="en-US" w:eastAsia="zh-CN"/>
        </w:rPr>
      </w:pPr>
      <w:proofErr w:type="gramStart"/>
      <w:r>
        <w:rPr>
          <w:rFonts w:hint="eastAsia"/>
          <w:lang w:val="en-US" w:eastAsia="zh-CN"/>
        </w:rPr>
        <w:t>表显气压</w:t>
      </w:r>
      <w:proofErr w:type="gramEnd"/>
      <w:r>
        <w:rPr>
          <w:rFonts w:hint="eastAsia"/>
          <w:lang w:val="en-US" w:eastAsia="zh-CN"/>
        </w:rPr>
        <w:t>量程</w:t>
      </w:r>
      <w:r>
        <w:rPr>
          <w:rFonts w:hint="eastAsia"/>
          <w:lang w:val="en-US" w:eastAsia="zh-CN"/>
        </w:rPr>
        <w:t>0-13bar</w:t>
      </w:r>
      <w:r>
        <w:rPr>
          <w:rFonts w:hint="eastAsia"/>
          <w:lang w:val="en-US" w:eastAsia="zh-CN"/>
        </w:rPr>
        <w:t>，如计算后超过</w:t>
      </w:r>
      <w:r>
        <w:rPr>
          <w:rFonts w:hint="eastAsia"/>
          <w:lang w:val="en-US" w:eastAsia="zh-CN"/>
        </w:rPr>
        <w:t>13</w:t>
      </w:r>
      <w:r>
        <w:rPr>
          <w:rFonts w:hint="eastAsia"/>
          <w:lang w:val="en-US" w:eastAsia="zh-CN"/>
        </w:rPr>
        <w:t>且满足</w:t>
      </w:r>
      <w:proofErr w:type="spellStart"/>
      <w:r>
        <w:rPr>
          <w:rFonts w:hint="eastAsia"/>
          <w:lang w:val="en-US" w:eastAsia="zh-CN"/>
        </w:rPr>
        <w:t>Vout</w:t>
      </w:r>
      <w:proofErr w:type="spellEnd"/>
      <w:r>
        <w:rPr>
          <w:rFonts w:hint="eastAsia"/>
          <w:lang w:val="en-US" w:eastAsia="zh-CN"/>
        </w:rPr>
        <w:t>＜</w:t>
      </w:r>
      <w:r>
        <w:rPr>
          <w:rFonts w:hint="eastAsia"/>
          <w:lang w:val="en-US" w:eastAsia="zh-CN"/>
        </w:rPr>
        <w:t>96%Vcc</w:t>
      </w:r>
      <w:r>
        <w:rPr>
          <w:rFonts w:hint="eastAsia"/>
          <w:lang w:val="en-US" w:eastAsia="zh-CN"/>
        </w:rPr>
        <w:t>，仪表只显示</w:t>
      </w:r>
      <w:r>
        <w:rPr>
          <w:rFonts w:hint="eastAsia"/>
          <w:lang w:val="en-US" w:eastAsia="zh-CN"/>
        </w:rPr>
        <w:t>13bar</w:t>
      </w:r>
    </w:p>
    <w:p w14:paraId="009FCB26" w14:textId="2197708C" w:rsidR="008B2F5B" w:rsidRPr="00AE69A3" w:rsidRDefault="008B2F5B" w:rsidP="008B2F5B">
      <w:pPr>
        <w:pStyle w:val="3"/>
        <w:spacing w:after="120"/>
        <w:ind w:left="722" w:hanging="722"/>
        <w:rPr>
          <w:color w:val="000000" w:themeColor="text1"/>
          <w:lang w:val="en-US" w:eastAsia="zh-CN"/>
        </w:rPr>
      </w:pPr>
      <w:r>
        <w:rPr>
          <w:rFonts w:hint="eastAsia"/>
          <w:color w:val="000000" w:themeColor="text1"/>
          <w:lang w:val="en-US" w:eastAsia="zh-CN"/>
        </w:rPr>
        <w:t>仪表诊断气压传感器策略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8"/>
        <w:gridCol w:w="1417"/>
        <w:gridCol w:w="1985"/>
        <w:gridCol w:w="1559"/>
      </w:tblGrid>
      <w:tr w:rsidR="008B2F5B" w:rsidRPr="008B2F5B" w14:paraId="43E9DC8C" w14:textId="77777777" w:rsidTr="008B2F5B">
        <w:tc>
          <w:tcPr>
            <w:tcW w:w="38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99EB8F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8"/>
                <w:szCs w:val="18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8"/>
                <w:szCs w:val="18"/>
                <w:lang w:val="en-US" w:eastAsia="zh-CN"/>
              </w:rPr>
              <w:t>DM1报文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EE7D20" w14:textId="1CEF57EB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8"/>
                <w:szCs w:val="18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8"/>
                <w:szCs w:val="18"/>
                <w:lang w:val="en-US" w:eastAsia="zh-CN"/>
              </w:rPr>
              <w:t>旧诊断策略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432CF7" w14:textId="3F501405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8"/>
                <w:szCs w:val="18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8"/>
                <w:szCs w:val="18"/>
                <w:lang w:val="en-US" w:eastAsia="zh-CN"/>
              </w:rPr>
              <w:t>旧策略存在问题</w:t>
            </w:r>
          </w:p>
        </w:tc>
        <w:tc>
          <w:tcPr>
            <w:tcW w:w="1559" w:type="dxa"/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0A86B" w14:textId="0F0F9B4A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8"/>
                <w:szCs w:val="18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  <w:lang w:val="en-US" w:eastAsia="zh-CN"/>
              </w:rPr>
              <w:t>调整策略</w:t>
            </w:r>
          </w:p>
        </w:tc>
      </w:tr>
      <w:tr w:rsidR="008B2F5B" w:rsidRPr="008B2F5B" w14:paraId="4F7C8254" w14:textId="77777777" w:rsidTr="008B2F5B">
        <w:tc>
          <w:tcPr>
            <w:tcW w:w="38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BED23A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仪表：前桥回路气压传感器电压高（523004，3）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40670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＞4.95V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C7CAD4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旧硬件版本仪表</w:t>
            </w:r>
            <w:proofErr w:type="spellStart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Vcc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低于4.75V，该故障无法报出</w:t>
            </w:r>
          </w:p>
        </w:tc>
        <w:tc>
          <w:tcPr>
            <w:tcW w:w="1559" w:type="dxa"/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934890" w14:textId="77777777" w:rsid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color w:val="000000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 xml:space="preserve"> ≥ 96%Vcc，</w:t>
            </w:r>
          </w:p>
          <w:p w14:paraId="0CBD268C" w14:textId="306728C1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proofErr w:type="gram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表显气压</w:t>
            </w:r>
            <w:proofErr w:type="gram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0bar</w:t>
            </w:r>
          </w:p>
        </w:tc>
      </w:tr>
      <w:tr w:rsidR="008B2F5B" w:rsidRPr="008B2F5B" w14:paraId="2E776948" w14:textId="77777777" w:rsidTr="008B2F5B">
        <w:tc>
          <w:tcPr>
            <w:tcW w:w="38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0B691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仪表：前桥回路气压传感器电压低（523004，4）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8C1A7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＜0.3V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9E994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</w:p>
        </w:tc>
        <w:tc>
          <w:tcPr>
            <w:tcW w:w="1559" w:type="dxa"/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02984C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color w:val="000000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 xml:space="preserve"> ≤ 4%Vcc，</w:t>
            </w:r>
          </w:p>
          <w:p w14:paraId="45998B07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proofErr w:type="gram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表显气压</w:t>
            </w:r>
            <w:proofErr w:type="gram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0bar</w:t>
            </w:r>
          </w:p>
        </w:tc>
      </w:tr>
      <w:tr w:rsidR="008B2F5B" w:rsidRPr="008B2F5B" w14:paraId="0FBA5FDF" w14:textId="77777777" w:rsidTr="008B2F5B">
        <w:tc>
          <w:tcPr>
            <w:tcW w:w="38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0EAB8D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仪表：后桥回路气压传感器电压高（523005，3）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D80322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＞4.95V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FD110F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旧硬件版本仪表</w:t>
            </w:r>
            <w:proofErr w:type="spellStart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Vcc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低于4.75V，该故障无法报出</w:t>
            </w:r>
          </w:p>
        </w:tc>
        <w:tc>
          <w:tcPr>
            <w:tcW w:w="1559" w:type="dxa"/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81D53" w14:textId="77777777" w:rsid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color w:val="000000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 xml:space="preserve"> ≥ 96%Vcc，</w:t>
            </w:r>
          </w:p>
          <w:p w14:paraId="7F8440E4" w14:textId="2D5364A0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proofErr w:type="gram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表显气压</w:t>
            </w:r>
            <w:proofErr w:type="gram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0bar</w:t>
            </w:r>
          </w:p>
        </w:tc>
      </w:tr>
      <w:tr w:rsidR="008B2F5B" w:rsidRPr="008B2F5B" w14:paraId="1B774B3C" w14:textId="77777777" w:rsidTr="008B2F5B">
        <w:tc>
          <w:tcPr>
            <w:tcW w:w="38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FC96FF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仪表：后桥回路气压传感器电压低（523005，4）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399C31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＜0.3V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29B87A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</w:p>
        </w:tc>
        <w:tc>
          <w:tcPr>
            <w:tcW w:w="1559" w:type="dxa"/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96EE65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color w:val="000000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 xml:space="preserve"> ≤ 4%Vcc，</w:t>
            </w:r>
          </w:p>
          <w:p w14:paraId="61447CDE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proofErr w:type="gram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表显气压</w:t>
            </w:r>
            <w:proofErr w:type="gram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0bar</w:t>
            </w:r>
          </w:p>
        </w:tc>
      </w:tr>
    </w:tbl>
    <w:p w14:paraId="75F795B2" w14:textId="1CC8DCEF" w:rsidR="008B2F5B" w:rsidRPr="008B2F5B" w:rsidRDefault="008B2F5B" w:rsidP="00A76C6A">
      <w:pPr>
        <w:rPr>
          <w:lang w:val="en-US" w:eastAsia="zh-CN"/>
        </w:rPr>
      </w:pPr>
      <w:r>
        <w:rPr>
          <w:lang w:val="en-US" w:eastAsia="zh-CN"/>
        </w:rPr>
        <w:t xml:space="preserve"> </w:t>
      </w:r>
      <w:r w:rsidRPr="008B2F5B">
        <w:rPr>
          <w:rFonts w:asciiTheme="minorEastAsia" w:hAnsiTheme="minorEastAsia" w:cs="Calibri" w:hint="eastAsia"/>
          <w:color w:val="000000"/>
          <w:lang w:val="en-US" w:eastAsia="zh-CN"/>
        </w:rPr>
        <w:t>调整策略（</w:t>
      </w:r>
      <w:r>
        <w:rPr>
          <w:rFonts w:asciiTheme="minorEastAsia" w:hAnsiTheme="minorEastAsia" w:cs="Calibri" w:hint="eastAsia"/>
          <w:color w:val="000000"/>
          <w:lang w:val="en-US" w:eastAsia="zh-CN"/>
        </w:rPr>
        <w:t>已</w:t>
      </w:r>
      <w:r w:rsidRPr="008B2F5B">
        <w:rPr>
          <w:rFonts w:asciiTheme="minorEastAsia" w:hAnsiTheme="minorEastAsia" w:cs="Calibri" w:hint="eastAsia"/>
          <w:color w:val="000000"/>
          <w:lang w:val="en-US" w:eastAsia="zh-CN"/>
        </w:rPr>
        <w:t>在V1.09.00</w:t>
      </w:r>
      <w:r w:rsidRPr="008B2F5B">
        <w:rPr>
          <w:rFonts w:asciiTheme="minorEastAsia" w:hAnsiTheme="minorEastAsia" w:cs="Calibri"/>
          <w:color w:val="000000"/>
          <w:lang w:val="en-US" w:eastAsia="zh-CN"/>
        </w:rPr>
        <w:t>_20230724</w:t>
      </w:r>
      <w:r w:rsidRPr="008B2F5B">
        <w:rPr>
          <w:rFonts w:asciiTheme="minorEastAsia" w:hAnsiTheme="minorEastAsia" w:cs="Calibri" w:hint="eastAsia"/>
          <w:color w:val="000000"/>
          <w:lang w:val="en-US" w:eastAsia="zh-CN"/>
        </w:rPr>
        <w:t>版本量产实现）</w:t>
      </w:r>
    </w:p>
    <w:p w14:paraId="55AB500A" w14:textId="58364AED" w:rsidR="00AA70F7" w:rsidRDefault="00AA70F7" w:rsidP="00AA70F7">
      <w:pPr>
        <w:pStyle w:val="2"/>
      </w:pPr>
      <w:r>
        <w:rPr>
          <w:rFonts w:hint="eastAsia"/>
          <w:lang w:eastAsia="zh-CN"/>
        </w:rPr>
        <w:t>EPB</w:t>
      </w:r>
      <w:proofErr w:type="spellStart"/>
      <w:r>
        <w:t>功能</w:t>
      </w:r>
      <w:proofErr w:type="spellEnd"/>
    </w:p>
    <w:p w14:paraId="282A667A" w14:textId="11076763" w:rsidR="00AA70F7" w:rsidRPr="00A76C6A" w:rsidRDefault="00AA70F7" w:rsidP="00AA70F7">
      <w:pPr>
        <w:rPr>
          <w:lang w:eastAsia="zh-CN"/>
        </w:rPr>
      </w:pPr>
      <w:r>
        <w:rPr>
          <w:lang w:eastAsia="zh-CN"/>
        </w:rPr>
        <w:t>见《</w:t>
      </w:r>
      <w:r w:rsidRPr="00AA70F7">
        <w:rPr>
          <w:rFonts w:hint="eastAsia"/>
          <w:lang w:eastAsia="zh-CN"/>
        </w:rPr>
        <w:t>电动车</w:t>
      </w:r>
      <w:r w:rsidRPr="00AA70F7">
        <w:rPr>
          <w:rFonts w:hint="eastAsia"/>
          <w:lang w:eastAsia="zh-CN"/>
        </w:rPr>
        <w:t>EPB</w:t>
      </w:r>
      <w:r w:rsidRPr="00AA70F7">
        <w:rPr>
          <w:rFonts w:hint="eastAsia"/>
          <w:lang w:eastAsia="zh-CN"/>
        </w:rPr>
        <w:t>需求</w:t>
      </w:r>
      <w:r w:rsidRPr="00AA70F7">
        <w:rPr>
          <w:rFonts w:hint="eastAsia"/>
          <w:lang w:eastAsia="zh-CN"/>
        </w:rPr>
        <w:t>-20220419</w:t>
      </w:r>
      <w:r>
        <w:rPr>
          <w:lang w:eastAsia="zh-CN"/>
        </w:rPr>
        <w:t>》。</w:t>
      </w:r>
    </w:p>
    <w:p w14:paraId="19540C4C" w14:textId="77777777" w:rsidR="008B2F5B" w:rsidRPr="00697079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/>
          <w:lang w:val="en-US" w:eastAsia="zh-CN"/>
        </w:rPr>
      </w:pPr>
      <w:r w:rsidRPr="00697079">
        <w:rPr>
          <w:rFonts w:asciiTheme="minorEastAsia" w:eastAsiaTheme="minorEastAsia" w:hAnsiTheme="minorEastAsia" w:hint="eastAsia"/>
          <w:lang w:val="en-US" w:eastAsia="zh-CN"/>
        </w:rPr>
        <w:t>驻车制动指示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B2F5B" w:rsidRPr="00697079" w14:paraId="67546D4E" w14:textId="77777777" w:rsidTr="00333060">
        <w:trPr>
          <w:trHeight w:val="44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865876E" w14:textId="77777777" w:rsidR="008B2F5B" w:rsidRPr="00697079" w:rsidRDefault="008B2F5B" w:rsidP="00333060">
            <w:pPr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4A097182" w14:textId="77777777" w:rsidR="008B2F5B" w:rsidRPr="00697079" w:rsidRDefault="008B2F5B" w:rsidP="00333060">
            <w:pPr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驻车制动指示</w:t>
            </w:r>
          </w:p>
        </w:tc>
      </w:tr>
      <w:tr w:rsidR="008B2F5B" w:rsidRPr="00697079" w14:paraId="562A6C59" w14:textId="77777777" w:rsidTr="00333060">
        <w:trPr>
          <w:trHeight w:val="45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CF22473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06D24D2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当车辆</w:t>
            </w:r>
            <w:proofErr w:type="gramStart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处于驻</w:t>
            </w:r>
            <w:proofErr w:type="gramEnd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车制动状态时，仪表上P灯点亮。</w:t>
            </w:r>
          </w:p>
        </w:tc>
      </w:tr>
      <w:tr w:rsidR="008B2F5B" w:rsidRPr="00697079" w14:paraId="132E1957" w14:textId="77777777" w:rsidTr="00333060">
        <w:trPr>
          <w:trHeight w:val="182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8B66E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lastRenderedPageBreak/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62F86EB5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6FBC0312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1.仪表ON档电；</w:t>
            </w:r>
          </w:p>
          <w:p w14:paraId="1ACECA45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2.</w:t>
            </w:r>
            <w:r w:rsidRPr="00697079">
              <w:rPr>
                <w:rFonts w:asciiTheme="minorEastAsia" w:hAnsiTheme="minorEastAsia" w:hint="eastAsia"/>
                <w:lang w:eastAsia="zh-CN"/>
              </w:rPr>
              <w:t>且</w:t>
            </w: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收到驻车制动指示有效信号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65"/>
              <w:gridCol w:w="848"/>
              <w:gridCol w:w="851"/>
              <w:gridCol w:w="709"/>
              <w:gridCol w:w="1560"/>
              <w:gridCol w:w="2295"/>
            </w:tblGrid>
            <w:tr w:rsidR="008B2F5B" w:rsidRPr="00697079" w14:paraId="2DBF96EA" w14:textId="77777777" w:rsidTr="00333060">
              <w:tc>
                <w:tcPr>
                  <w:tcW w:w="784" w:type="pct"/>
                  <w:shd w:val="clear" w:color="auto" w:fill="D9D9D9" w:themeFill="background1" w:themeFillShade="D9"/>
                  <w:vAlign w:val="center"/>
                </w:tcPr>
                <w:p w14:paraId="0A326EF2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shd w:val="clear" w:color="auto" w:fill="D9D9D9" w:themeFill="background1" w:themeFillShade="D9"/>
                  <w:vAlign w:val="center"/>
                </w:tcPr>
                <w:p w14:paraId="4BD6DE07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shd w:val="clear" w:color="auto" w:fill="D9D9D9" w:themeFill="background1" w:themeFillShade="D9"/>
                  <w:vAlign w:val="center"/>
                </w:tcPr>
                <w:p w14:paraId="0D10A184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5210F8CD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shd w:val="clear" w:color="auto" w:fill="D9D9D9" w:themeFill="background1" w:themeFillShade="D9"/>
                  <w:vAlign w:val="center"/>
                </w:tcPr>
                <w:p w14:paraId="7025C4FC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信号</w:t>
                  </w:r>
                </w:p>
              </w:tc>
              <w:tc>
                <w:tcPr>
                  <w:tcW w:w="1546" w:type="pct"/>
                  <w:shd w:val="clear" w:color="auto" w:fill="D9D9D9" w:themeFill="background1" w:themeFillShade="D9"/>
                  <w:vAlign w:val="center"/>
                </w:tcPr>
                <w:p w14:paraId="7402E2B1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备注</w:t>
                  </w:r>
                </w:p>
              </w:tc>
            </w:tr>
            <w:tr w:rsidR="008B2F5B" w:rsidRPr="00697079" w14:paraId="75BDF49B" w14:textId="77777777" w:rsidTr="00333060">
              <w:tc>
                <w:tcPr>
                  <w:tcW w:w="784" w:type="pct"/>
                  <w:shd w:val="clear" w:color="auto" w:fill="auto"/>
                  <w:vAlign w:val="center"/>
                </w:tcPr>
                <w:p w14:paraId="2A0D572A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EPB1</w:t>
                  </w:r>
                </w:p>
                <w:p w14:paraId="5CD5BD06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18FF3C50</w:t>
                  </w:r>
                </w:p>
              </w:tc>
              <w:tc>
                <w:tcPr>
                  <w:tcW w:w="571" w:type="pct"/>
                  <w:shd w:val="clear" w:color="auto" w:fill="auto"/>
                  <w:vAlign w:val="center"/>
                </w:tcPr>
                <w:p w14:paraId="0EC1760F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shd w:val="clear" w:color="auto" w:fill="auto"/>
                  <w:vAlign w:val="center"/>
                </w:tcPr>
                <w:p w14:paraId="2EDADFFD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5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1DCFABC7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1-8</w:t>
                  </w:r>
                </w:p>
              </w:tc>
              <w:tc>
                <w:tcPr>
                  <w:tcW w:w="1050" w:type="pct"/>
                  <w:vAlign w:val="center"/>
                </w:tcPr>
                <w:p w14:paraId="42FDB3FB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驻车制动指示</w:t>
                  </w:r>
                </w:p>
              </w:tc>
              <w:tc>
                <w:tcPr>
                  <w:tcW w:w="1546" w:type="pct"/>
                  <w:shd w:val="clear" w:color="auto" w:fill="auto"/>
                  <w:vAlign w:val="center"/>
                </w:tcPr>
                <w:p w14:paraId="19EE70FD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1：点灯</w:t>
                  </w:r>
                </w:p>
                <w:p w14:paraId="6B71545A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其余不点</w:t>
                  </w:r>
                </w:p>
              </w:tc>
            </w:tr>
          </w:tbl>
          <w:p w14:paraId="135DDE84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</w:rPr>
            </w:pPr>
          </w:p>
        </w:tc>
      </w:tr>
      <w:tr w:rsidR="008B2F5B" w:rsidRPr="00697079" w14:paraId="11A9FCD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A8ED899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0518560E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P灯点亮</w:t>
            </w:r>
          </w:p>
        </w:tc>
      </w:tr>
      <w:tr w:rsidR="008B2F5B" w:rsidRPr="00697079" w14:paraId="536CE9BC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55FFA7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B3D75F3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LED</w:t>
            </w:r>
          </w:p>
          <w:p w14:paraId="1FE29B4F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 xml:space="preserve">图标： </w:t>
            </w:r>
            <w:r w:rsidRPr="00697079">
              <w:rPr>
                <w:noProof/>
                <w:sz w:val="20"/>
                <w:lang w:val="en-US" w:eastAsia="zh-CN"/>
              </w:rPr>
              <w:drawing>
                <wp:inline distT="0" distB="0" distL="0" distR="0" wp14:anchorId="2E136062" wp14:editId="386557FC">
                  <wp:extent cx="249381" cy="249381"/>
                  <wp:effectExtent l="0" t="0" r="0" b="0"/>
                  <wp:docPr id="234" name="图片 234" descr="D:\D320sw\gravisV0605_V3.01\PRJ\res\img\ImgResources\WarnIcon\LargeIcon\WarnL_0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320sw\gravisV0605_V3.01\PRJ\res\img\ImgResources\WarnIcon\LargeIcon\WarnL_0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230" cy="249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 xml:space="preserve">红色   </w:t>
            </w:r>
          </w:p>
        </w:tc>
      </w:tr>
      <w:tr w:rsidR="008B2F5B" w:rsidRPr="00697079" w14:paraId="127BD1F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4FA871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4EFDB40B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75F0DE4A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1.仪表进入休眠状态</w:t>
            </w:r>
          </w:p>
          <w:p w14:paraId="348CA3FC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2.未收到信号或收到信号但无效</w:t>
            </w:r>
          </w:p>
        </w:tc>
      </w:tr>
      <w:tr w:rsidR="008B2F5B" w:rsidRPr="00697079" w14:paraId="3894B30C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33AFC7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60EB291A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总线：</w:t>
            </w:r>
          </w:p>
        </w:tc>
      </w:tr>
      <w:tr w:rsidR="008B2F5B" w:rsidRPr="00697079" w14:paraId="6F5230F8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BA59CB7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5B79EBA6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B2F5B" w:rsidRPr="00697079" w14:paraId="34B741C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2D88F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0ED2528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仪表ON</w:t>
            </w:r>
            <w:proofErr w:type="gramStart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8B2F5B" w:rsidRPr="00697079" w14:paraId="2F453DF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564403E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22018482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B2F5B" w:rsidRPr="00697079" w14:paraId="008192ED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E6775FE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32264068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079">
              <w:rPr>
                <w:rFonts w:asciiTheme="minorEastAsia" w:eastAsiaTheme="minorEastAsia" w:hAnsiTheme="minorEastAsia" w:hint="eastAsia"/>
                <w:sz w:val="20"/>
                <w:szCs w:val="20"/>
              </w:rPr>
              <w:t>仪表无法识别是否带EPB系统，兼容接收CCVS_00中驻车制动开关信号，两者任</w:t>
            </w:r>
            <w:proofErr w:type="gramStart"/>
            <w:r w:rsidRPr="00697079">
              <w:rPr>
                <w:rFonts w:asciiTheme="minorEastAsia" w:eastAsiaTheme="minorEastAsia" w:hAnsiTheme="minorEastAsia" w:hint="eastAsia"/>
                <w:sz w:val="20"/>
                <w:szCs w:val="20"/>
              </w:rPr>
              <w:t>一</w:t>
            </w:r>
            <w:proofErr w:type="gramEnd"/>
            <w:r w:rsidRPr="00697079">
              <w:rPr>
                <w:rFonts w:asciiTheme="minorEastAsia" w:eastAsiaTheme="minorEastAsia" w:hAnsiTheme="minorEastAsia" w:hint="eastAsia"/>
                <w:sz w:val="20"/>
                <w:szCs w:val="20"/>
              </w:rPr>
              <w:t>有效点亮P灯。</w:t>
            </w:r>
          </w:p>
        </w:tc>
      </w:tr>
      <w:tr w:rsidR="008B2F5B" w:rsidRPr="00697079" w14:paraId="6ECAEF8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EE49F8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21986798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8B2F5B" w:rsidRPr="00697079" w14:paraId="221F71E3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A548052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16CBC3B3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8B2F5B" w:rsidRPr="00697079" w14:paraId="203F0E46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B60CC5C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3B8CB66C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</w:tbl>
    <w:p w14:paraId="4A9A8344" w14:textId="77777777" w:rsidR="008B2F5B" w:rsidRPr="00697079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/>
          <w:lang w:val="en-US" w:eastAsia="zh-CN"/>
        </w:rPr>
      </w:pPr>
      <w:r w:rsidRPr="00697079">
        <w:rPr>
          <w:rFonts w:asciiTheme="minorEastAsia" w:eastAsiaTheme="minorEastAsia" w:hAnsiTheme="minorEastAsia" w:hint="eastAsia"/>
          <w:lang w:val="en-US" w:eastAsia="zh-CN"/>
        </w:rPr>
        <w:t>EPB</w:t>
      </w:r>
      <w:proofErr w:type="gramStart"/>
      <w:r w:rsidRPr="00697079">
        <w:rPr>
          <w:rFonts w:asciiTheme="minorEastAsia" w:eastAsiaTheme="minorEastAsia" w:hAnsiTheme="minorEastAsia" w:hint="eastAsia"/>
          <w:lang w:val="en-US" w:eastAsia="zh-CN"/>
        </w:rPr>
        <w:t>临停激活</w:t>
      </w:r>
      <w:proofErr w:type="gramEnd"/>
      <w:r w:rsidRPr="00697079">
        <w:rPr>
          <w:rFonts w:asciiTheme="minorEastAsia" w:eastAsiaTheme="minorEastAsia" w:hAnsiTheme="minorEastAsia" w:hint="eastAsia"/>
          <w:lang w:val="en-US" w:eastAsia="zh-CN"/>
        </w:rPr>
        <w:t>提醒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B2F5B" w:rsidRPr="00697079" w14:paraId="1C8DC255" w14:textId="77777777" w:rsidTr="00333060">
        <w:trPr>
          <w:trHeight w:val="44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982FC8" w14:textId="77777777" w:rsidR="008B2F5B" w:rsidRPr="00697079" w:rsidRDefault="008B2F5B" w:rsidP="00333060">
            <w:pPr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3E6DFCF3" w14:textId="77777777" w:rsidR="008B2F5B" w:rsidRPr="00697079" w:rsidRDefault="008B2F5B" w:rsidP="00333060">
            <w:pPr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EPB</w:t>
            </w:r>
            <w:proofErr w:type="gram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临停激活</w:t>
            </w:r>
            <w:proofErr w:type="gramEnd"/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提醒</w:t>
            </w:r>
          </w:p>
        </w:tc>
      </w:tr>
      <w:tr w:rsidR="008B2F5B" w:rsidRPr="00697079" w14:paraId="416A16E1" w14:textId="77777777" w:rsidTr="00333060">
        <w:trPr>
          <w:trHeight w:val="906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64F85F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D98FE8D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当系统</w:t>
            </w:r>
            <w:proofErr w:type="gramStart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开启临停功能</w:t>
            </w:r>
            <w:proofErr w:type="gramEnd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，采用行车制动作为驻车，仪表接收EPB发送信号，屏幕显示临时停车启动，提醒驾驶员；若临停时间过长，则自动转成驻车制动，此时仪表显示字消失，</w:t>
            </w:r>
            <w:r w:rsidRPr="00697079">
              <w:rPr>
                <w:rFonts w:asciiTheme="minorEastAsia" w:hAnsiTheme="minorEastAsia" w:cs="Arial"/>
                <w:sz w:val="20"/>
                <w:lang w:eastAsia="zh-CN"/>
              </w:rPr>
              <w:t>P</w:t>
            </w: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灯点亮。</w:t>
            </w:r>
          </w:p>
        </w:tc>
      </w:tr>
      <w:tr w:rsidR="008B2F5B" w:rsidRPr="00697079" w14:paraId="6D4DECDA" w14:textId="77777777" w:rsidTr="00333060">
        <w:trPr>
          <w:trHeight w:val="1535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DFC7D4C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A5F91FD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3F709EC1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1.点火锁ON档/START档；</w:t>
            </w:r>
          </w:p>
          <w:p w14:paraId="5E873817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2.</w:t>
            </w:r>
            <w:r w:rsidRPr="00697079">
              <w:rPr>
                <w:rFonts w:asciiTheme="minorEastAsia" w:hAnsiTheme="minorEastAsia" w:hint="eastAsia"/>
                <w:lang w:eastAsia="zh-CN"/>
              </w:rPr>
              <w:t xml:space="preserve"> 且</w:t>
            </w: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收到EPB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临停激活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有效信号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67"/>
              <w:gridCol w:w="848"/>
              <w:gridCol w:w="710"/>
              <w:gridCol w:w="567"/>
              <w:gridCol w:w="989"/>
              <w:gridCol w:w="3147"/>
            </w:tblGrid>
            <w:tr w:rsidR="008B2F5B" w:rsidRPr="00697079" w14:paraId="5F8281F6" w14:textId="77777777" w:rsidTr="00333060">
              <w:tc>
                <w:tcPr>
                  <w:tcW w:w="785" w:type="pct"/>
                  <w:shd w:val="clear" w:color="auto" w:fill="D9D9D9" w:themeFill="background1" w:themeFillShade="D9"/>
                  <w:vAlign w:val="center"/>
                </w:tcPr>
                <w:p w14:paraId="047FAC5E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shd w:val="clear" w:color="auto" w:fill="D9D9D9" w:themeFill="background1" w:themeFillShade="D9"/>
                  <w:vAlign w:val="center"/>
                </w:tcPr>
                <w:p w14:paraId="310435BE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478" w:type="pct"/>
                  <w:shd w:val="clear" w:color="auto" w:fill="D9D9D9" w:themeFill="background1" w:themeFillShade="D9"/>
                  <w:vAlign w:val="center"/>
                </w:tcPr>
                <w:p w14:paraId="098E7838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字节</w:t>
                  </w:r>
                </w:p>
              </w:tc>
              <w:tc>
                <w:tcPr>
                  <w:tcW w:w="382" w:type="pct"/>
                  <w:shd w:val="clear" w:color="auto" w:fill="D9D9D9" w:themeFill="background1" w:themeFillShade="D9"/>
                  <w:vAlign w:val="center"/>
                </w:tcPr>
                <w:p w14:paraId="39A6A6AE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位</w:t>
                  </w:r>
                </w:p>
              </w:tc>
              <w:tc>
                <w:tcPr>
                  <w:tcW w:w="666" w:type="pct"/>
                  <w:shd w:val="clear" w:color="auto" w:fill="D9D9D9" w:themeFill="background1" w:themeFillShade="D9"/>
                  <w:vAlign w:val="center"/>
                </w:tcPr>
                <w:p w14:paraId="49552CBD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信号</w:t>
                  </w:r>
                </w:p>
              </w:tc>
              <w:tc>
                <w:tcPr>
                  <w:tcW w:w="2118" w:type="pct"/>
                  <w:shd w:val="clear" w:color="auto" w:fill="D9D9D9" w:themeFill="background1" w:themeFillShade="D9"/>
                  <w:vAlign w:val="center"/>
                </w:tcPr>
                <w:p w14:paraId="63A22C18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备注</w:t>
                  </w:r>
                </w:p>
              </w:tc>
            </w:tr>
            <w:tr w:rsidR="008B2F5B" w:rsidRPr="00697079" w14:paraId="549E5A89" w14:textId="77777777" w:rsidTr="00333060">
              <w:tc>
                <w:tcPr>
                  <w:tcW w:w="785" w:type="pct"/>
                  <w:shd w:val="clear" w:color="auto" w:fill="auto"/>
                  <w:vAlign w:val="center"/>
                </w:tcPr>
                <w:p w14:paraId="2CC0B421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EPB1</w:t>
                  </w:r>
                </w:p>
                <w:p w14:paraId="77CB0FD4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18FF3C50</w:t>
                  </w:r>
                </w:p>
              </w:tc>
              <w:tc>
                <w:tcPr>
                  <w:tcW w:w="571" w:type="pct"/>
                  <w:shd w:val="clear" w:color="auto" w:fill="auto"/>
                  <w:vAlign w:val="center"/>
                </w:tcPr>
                <w:p w14:paraId="442B40E9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478" w:type="pct"/>
                  <w:shd w:val="clear" w:color="auto" w:fill="auto"/>
                  <w:vAlign w:val="center"/>
                </w:tcPr>
                <w:p w14:paraId="4A65FF17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3</w:t>
                  </w:r>
                </w:p>
              </w:tc>
              <w:tc>
                <w:tcPr>
                  <w:tcW w:w="382" w:type="pct"/>
                  <w:shd w:val="clear" w:color="auto" w:fill="auto"/>
                  <w:vAlign w:val="center"/>
                </w:tcPr>
                <w:p w14:paraId="45F7E408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1-2</w:t>
                  </w:r>
                </w:p>
              </w:tc>
              <w:tc>
                <w:tcPr>
                  <w:tcW w:w="666" w:type="pct"/>
                  <w:vAlign w:val="center"/>
                </w:tcPr>
                <w:p w14:paraId="51F3D61B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proofErr w:type="gramStart"/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临停激活</w:t>
                  </w:r>
                  <w:proofErr w:type="gramEnd"/>
                </w:p>
              </w:tc>
              <w:tc>
                <w:tcPr>
                  <w:tcW w:w="2118" w:type="pct"/>
                  <w:shd w:val="clear" w:color="auto" w:fill="auto"/>
                  <w:vAlign w:val="center"/>
                </w:tcPr>
                <w:p w14:paraId="1269A36D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1：文字“临时停车制动启动”</w:t>
                  </w:r>
                </w:p>
                <w:p w14:paraId="79AF495C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其余无效</w:t>
                  </w:r>
                </w:p>
              </w:tc>
            </w:tr>
          </w:tbl>
          <w:p w14:paraId="5A042D62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</w:p>
        </w:tc>
      </w:tr>
      <w:tr w:rsidR="008B2F5B" w:rsidRPr="00697079" w14:paraId="0B305BD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8468BF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2FB3437A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</w:rPr>
            </w:pPr>
          </w:p>
        </w:tc>
      </w:tr>
      <w:tr w:rsidR="008B2F5B" w:rsidRPr="00697079" w14:paraId="2C04221F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40FE22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2D6237D1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文字提醒“临时停车制动启动”</w:t>
            </w:r>
          </w:p>
        </w:tc>
      </w:tr>
      <w:tr w:rsidR="008B2F5B" w:rsidRPr="00697079" w14:paraId="3E1F9FB9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9DC6E5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00E40B8C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479BB0DB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1.点火锁OFF/ACC；</w:t>
            </w:r>
          </w:p>
          <w:p w14:paraId="3ADCA7D6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2.未收到信号或收到信号但无效</w:t>
            </w:r>
          </w:p>
        </w:tc>
      </w:tr>
      <w:tr w:rsidR="008B2F5B" w:rsidRPr="00697079" w14:paraId="659CCD3F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E3F5405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E873F86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总线</w:t>
            </w:r>
          </w:p>
        </w:tc>
      </w:tr>
      <w:tr w:rsidR="008B2F5B" w:rsidRPr="00697079" w14:paraId="068E5FA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7AD45C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4231AB88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B2F5B" w:rsidRPr="00697079" w14:paraId="70D9C56D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F7EB40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808B378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ON</w:t>
            </w:r>
            <w:proofErr w:type="gramStart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8B2F5B" w:rsidRPr="00697079" w14:paraId="2DA0F377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77E7B2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2C0096AB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B2F5B" w:rsidRPr="00697079" w14:paraId="1DE9773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2A8F1C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76510994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8B2F5B" w:rsidRPr="00697079" w14:paraId="6BF41600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903E65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58B67D5C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8B2F5B" w:rsidRPr="00697079" w14:paraId="077F8B46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FCE734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3A3E6A44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8B2F5B" w:rsidRPr="00697079" w14:paraId="43F73ED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0EA45E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23C47CDF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</w:tbl>
    <w:p w14:paraId="4145EE1C" w14:textId="77777777" w:rsidR="008B2F5B" w:rsidRPr="00697079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/>
          <w:lang w:val="en-US" w:eastAsia="zh-CN"/>
        </w:rPr>
      </w:pPr>
      <w:r w:rsidRPr="00697079">
        <w:rPr>
          <w:rFonts w:asciiTheme="minorEastAsia" w:eastAsiaTheme="minorEastAsia" w:hAnsiTheme="minorEastAsia" w:hint="eastAsia"/>
          <w:lang w:val="en-US" w:eastAsia="zh-CN"/>
        </w:rPr>
        <w:t>手刹释放失败原因提醒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B2F5B" w:rsidRPr="00697079" w14:paraId="5C576456" w14:textId="77777777" w:rsidTr="00333060">
        <w:trPr>
          <w:trHeight w:val="44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65FA1D" w14:textId="77777777" w:rsidR="008B2F5B" w:rsidRPr="00697079" w:rsidRDefault="008B2F5B" w:rsidP="00333060">
            <w:pPr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70392BEF" w14:textId="77777777" w:rsidR="008B2F5B" w:rsidRPr="00697079" w:rsidRDefault="008B2F5B" w:rsidP="00333060">
            <w:pPr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手刹释放失败原因提醒</w:t>
            </w:r>
          </w:p>
        </w:tc>
      </w:tr>
      <w:tr w:rsidR="008B2F5B" w:rsidRPr="00697079" w14:paraId="5772A80D" w14:textId="77777777" w:rsidTr="00333060">
        <w:trPr>
          <w:trHeight w:val="1226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FB12278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984064C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当驾驶员未踩下制动踏板，操作EPB开关要</w:t>
            </w:r>
            <w:proofErr w:type="gramStart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释放驻</w:t>
            </w:r>
            <w:proofErr w:type="gramEnd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车时，</w:t>
            </w: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EPB限制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释放驻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车制动</w:t>
            </w: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，仪表根据EPB发出的信号，提醒驾驶员踩脚</w:t>
            </w:r>
            <w:proofErr w:type="gramStart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刹才能释放驻</w:t>
            </w:r>
            <w:proofErr w:type="gramEnd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车。</w:t>
            </w:r>
          </w:p>
          <w:p w14:paraId="08F26E00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当车辆气压过低时，若驾驶员操作EPB开关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释放驻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车，EPB限制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释放驻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车制动，</w:t>
            </w: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仪表接收EPB发送信号，提醒驾驶员。</w:t>
            </w:r>
          </w:p>
        </w:tc>
      </w:tr>
      <w:tr w:rsidR="008B2F5B" w:rsidRPr="00697079" w14:paraId="0B596532" w14:textId="77777777" w:rsidTr="00333060">
        <w:trPr>
          <w:trHeight w:val="166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4A5E173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4AC6D3BD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48B5E721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1.点火锁ON档/START档；</w:t>
            </w:r>
          </w:p>
          <w:p w14:paraId="0570C54B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2.</w:t>
            </w:r>
            <w:r w:rsidRPr="00697079">
              <w:rPr>
                <w:rFonts w:asciiTheme="minorEastAsia" w:hAnsiTheme="minorEastAsia" w:hint="eastAsia"/>
                <w:lang w:eastAsia="zh-CN"/>
              </w:rPr>
              <w:t xml:space="preserve"> 且</w:t>
            </w: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收到EPB的提醒信号有效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65"/>
              <w:gridCol w:w="848"/>
              <w:gridCol w:w="851"/>
              <w:gridCol w:w="709"/>
              <w:gridCol w:w="1560"/>
              <w:gridCol w:w="2295"/>
            </w:tblGrid>
            <w:tr w:rsidR="008B2F5B" w:rsidRPr="00697079" w14:paraId="28A47523" w14:textId="77777777" w:rsidTr="00333060">
              <w:tc>
                <w:tcPr>
                  <w:tcW w:w="784" w:type="pct"/>
                  <w:shd w:val="clear" w:color="auto" w:fill="D9D9D9" w:themeFill="background1" w:themeFillShade="D9"/>
                  <w:vAlign w:val="center"/>
                </w:tcPr>
                <w:p w14:paraId="524D7BBA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shd w:val="clear" w:color="auto" w:fill="D9D9D9" w:themeFill="background1" w:themeFillShade="D9"/>
                  <w:vAlign w:val="center"/>
                </w:tcPr>
                <w:p w14:paraId="0190723B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shd w:val="clear" w:color="auto" w:fill="D9D9D9" w:themeFill="background1" w:themeFillShade="D9"/>
                  <w:vAlign w:val="center"/>
                </w:tcPr>
                <w:p w14:paraId="1D7AE4E1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0EAB3BFF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shd w:val="clear" w:color="auto" w:fill="D9D9D9" w:themeFill="background1" w:themeFillShade="D9"/>
                  <w:vAlign w:val="center"/>
                </w:tcPr>
                <w:p w14:paraId="5A2963B7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信号</w:t>
                  </w:r>
                </w:p>
              </w:tc>
              <w:tc>
                <w:tcPr>
                  <w:tcW w:w="1546" w:type="pct"/>
                  <w:shd w:val="clear" w:color="auto" w:fill="D9D9D9" w:themeFill="background1" w:themeFillShade="D9"/>
                  <w:vAlign w:val="center"/>
                </w:tcPr>
                <w:p w14:paraId="00E33CE9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备注</w:t>
                  </w:r>
                </w:p>
              </w:tc>
            </w:tr>
            <w:tr w:rsidR="008B2F5B" w:rsidRPr="00697079" w14:paraId="596E019D" w14:textId="77777777" w:rsidTr="00333060">
              <w:tc>
                <w:tcPr>
                  <w:tcW w:w="784" w:type="pct"/>
                  <w:shd w:val="clear" w:color="auto" w:fill="auto"/>
                  <w:vAlign w:val="center"/>
                </w:tcPr>
                <w:p w14:paraId="482E85EC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EPB1</w:t>
                  </w:r>
                </w:p>
                <w:p w14:paraId="3BD49BA5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18FF3C50</w:t>
                  </w:r>
                </w:p>
              </w:tc>
              <w:tc>
                <w:tcPr>
                  <w:tcW w:w="571" w:type="pct"/>
                  <w:shd w:val="clear" w:color="auto" w:fill="auto"/>
                  <w:vAlign w:val="center"/>
                </w:tcPr>
                <w:p w14:paraId="6663D01F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shd w:val="clear" w:color="auto" w:fill="auto"/>
                  <w:vAlign w:val="center"/>
                </w:tcPr>
                <w:p w14:paraId="1E342488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2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516A4521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1-4</w:t>
                  </w:r>
                </w:p>
              </w:tc>
              <w:tc>
                <w:tcPr>
                  <w:tcW w:w="1050" w:type="pct"/>
                  <w:vAlign w:val="center"/>
                </w:tcPr>
                <w:p w14:paraId="74EAE704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驻车制动指示</w:t>
                  </w:r>
                </w:p>
              </w:tc>
              <w:tc>
                <w:tcPr>
                  <w:tcW w:w="1546" w:type="pct"/>
                  <w:shd w:val="clear" w:color="auto" w:fill="auto"/>
                  <w:vAlign w:val="center"/>
                </w:tcPr>
                <w:p w14:paraId="72AD7119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1：文字“</w:t>
                  </w:r>
                  <w:r w:rsidRPr="00697079">
                    <w:rPr>
                      <w:rFonts w:asciiTheme="minorEastAsia" w:hAnsiTheme="minorEastAsia" w:hint="eastAsia"/>
                      <w:sz w:val="20"/>
                      <w:szCs w:val="20"/>
                    </w:rPr>
                    <w:t>请踩住脚刹释放驻车</w:t>
                  </w: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”</w:t>
                  </w:r>
                </w:p>
                <w:p w14:paraId="02D8B49C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3：文字“气压低，驻车暂时无法解除”</w:t>
                  </w:r>
                </w:p>
                <w:p w14:paraId="4E958722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其余无效</w:t>
                  </w:r>
                </w:p>
              </w:tc>
            </w:tr>
          </w:tbl>
          <w:p w14:paraId="6C40C1D8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</w:p>
        </w:tc>
      </w:tr>
      <w:tr w:rsidR="008B2F5B" w:rsidRPr="00697079" w14:paraId="0727732D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F8BEE06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6376B98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</w:rPr>
            </w:pPr>
          </w:p>
        </w:tc>
      </w:tr>
      <w:tr w:rsidR="008B2F5B" w:rsidRPr="00697079" w14:paraId="5969307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F7A275E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5C450675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文字提醒“请踩住脚刹释放驻车”或“</w:t>
            </w:r>
            <w:r w:rsidRPr="00697079">
              <w:rPr>
                <w:rFonts w:asciiTheme="minorEastAsia" w:hAnsiTheme="minorEastAsia" w:hint="eastAsia"/>
                <w:sz w:val="20"/>
                <w:szCs w:val="24"/>
                <w:lang w:eastAsia="zh-CN"/>
              </w:rPr>
              <w:t>气压低，驻车暂时无法解除</w:t>
            </w: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”，同时增加滴滴滴3声（3s）提醒驾驶员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。</w:t>
            </w:r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声音</w:t>
            </w:r>
            <w:r w:rsidRPr="00E837EB">
              <w:rPr>
                <w:rFonts w:asciiTheme="minorEastAsia" w:hAnsiTheme="minorEastAsia"/>
                <w:sz w:val="20"/>
                <w:highlight w:val="yellow"/>
                <w:lang w:eastAsia="zh-CN"/>
              </w:rPr>
              <w:t>要求：</w:t>
            </w:r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（2.6±0.5）khz，扬声器响动频率：1Hz，占空比50 % ，音量：75±5dB</w:t>
            </w:r>
          </w:p>
          <w:p w14:paraId="5F159104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lastRenderedPageBreak/>
              <w:t>仪表收到信号，持续时间≤3s，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则文字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和声音都持续3s；</w:t>
            </w:r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若信号持续时间＞3s，</w:t>
            </w:r>
            <w:proofErr w:type="gramStart"/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则文字</w:t>
            </w:r>
            <w:proofErr w:type="gramEnd"/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提醒显示时间与信号有效时间保持同步，</w:t>
            </w:r>
            <w:proofErr w:type="gramStart"/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报警声仅</w:t>
            </w:r>
            <w:r w:rsidRPr="00E837EB">
              <w:rPr>
                <w:rFonts w:asciiTheme="minorEastAsia" w:hAnsiTheme="minorEastAsia"/>
                <w:sz w:val="20"/>
                <w:highlight w:val="yellow"/>
                <w:lang w:eastAsia="zh-CN"/>
              </w:rPr>
              <w:t>蜂鸣</w:t>
            </w:r>
            <w:proofErr w:type="gramEnd"/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3</w:t>
            </w:r>
            <w:r w:rsidRPr="00E837EB">
              <w:rPr>
                <w:rFonts w:asciiTheme="minorEastAsia" w:hAnsiTheme="minorEastAsia"/>
                <w:sz w:val="20"/>
                <w:highlight w:val="yellow"/>
                <w:lang w:eastAsia="zh-CN"/>
              </w:rPr>
              <w:t>s</w:t>
            </w:r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。</w:t>
            </w:r>
          </w:p>
        </w:tc>
      </w:tr>
      <w:tr w:rsidR="008B2F5B" w:rsidRPr="00697079" w14:paraId="6BA8623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7592FC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lastRenderedPageBreak/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40949F25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20AA20DD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1.点火锁OFF/ACC；</w:t>
            </w:r>
          </w:p>
          <w:p w14:paraId="39BB90A2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2. 未收到信号或收到信号但无效</w:t>
            </w:r>
          </w:p>
        </w:tc>
      </w:tr>
      <w:tr w:rsidR="008B2F5B" w:rsidRPr="00697079" w14:paraId="39DF1FCB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CD40EF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E40E007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总线：</w:t>
            </w:r>
          </w:p>
        </w:tc>
      </w:tr>
      <w:tr w:rsidR="008B2F5B" w:rsidRPr="00697079" w14:paraId="5EC6D317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D391E0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2902421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B2F5B" w:rsidRPr="00697079" w14:paraId="49FBF84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C9CEFA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7BA37CE9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ON</w:t>
            </w:r>
            <w:proofErr w:type="gramStart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8B2F5B" w:rsidRPr="00697079" w14:paraId="5D045D79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705232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A0E2DEC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B2F5B" w:rsidRPr="00697079" w14:paraId="7C123C2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B82C147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323D7DDC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8B2F5B" w:rsidRPr="00697079" w14:paraId="51D68D22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9BBA0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0B3D82FB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079">
              <w:rPr>
                <w:rFonts w:asciiTheme="minorEastAsia" w:hAnsiTheme="minorEastAsia" w:hint="eastAsia"/>
                <w:sz w:val="20"/>
              </w:rPr>
              <w:t>当车辆气压过低时限制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</w:rPr>
              <w:t>释放驻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</w:rPr>
              <w:t>车制动，等待气压恢复正常时才能释放，如需强制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</w:rPr>
              <w:t>释放驻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</w:rPr>
              <w:t>车，需踩住脚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</w:rPr>
              <w:t>刹并长按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</w:rPr>
              <w:t>EPB开关5秒。</w:t>
            </w:r>
          </w:p>
        </w:tc>
      </w:tr>
      <w:tr w:rsidR="008B2F5B" w:rsidRPr="00697079" w14:paraId="2DD34F98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EF122C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73D0D6F4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8B2F5B" w:rsidRPr="00697079" w14:paraId="7C3011BC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A144E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2BDDEF3F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</w:tbl>
    <w:p w14:paraId="566015C5" w14:textId="77777777" w:rsidR="008B2F5B" w:rsidRPr="00697079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/>
          <w:color w:val="000000" w:themeColor="text1"/>
          <w:lang w:val="en-US" w:eastAsia="zh-CN"/>
        </w:rPr>
      </w:pPr>
      <w:r w:rsidRPr="00697079">
        <w:rPr>
          <w:rFonts w:asciiTheme="minorEastAsia" w:eastAsiaTheme="minorEastAsia" w:hAnsiTheme="minorEastAsia" w:hint="eastAsia"/>
          <w:color w:val="000000" w:themeColor="text1"/>
          <w:lang w:val="en-US" w:eastAsia="zh-CN"/>
        </w:rPr>
        <w:t>EPB系统故障灯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B2F5B" w:rsidRPr="00697079" w14:paraId="2F31BB12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60336A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CA13316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b/>
                <w:color w:val="000000" w:themeColor="text1"/>
                <w:lang w:val="en-US" w:eastAsia="zh-CN"/>
              </w:rPr>
              <w:t>EPB系统故障灯</w:t>
            </w:r>
          </w:p>
        </w:tc>
      </w:tr>
      <w:tr w:rsidR="008B2F5B" w:rsidRPr="00697079" w14:paraId="735E8A48" w14:textId="77777777" w:rsidTr="00333060">
        <w:trPr>
          <w:trHeight w:val="50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1E2607B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49C1858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当EPB系统检测到故障时，会发出报警灯信号，仪表点亮故障灯。</w:t>
            </w:r>
          </w:p>
        </w:tc>
      </w:tr>
      <w:tr w:rsidR="008B2F5B" w:rsidRPr="00697079" w14:paraId="7F680C2B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CEBF3B4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52F10A7E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以下所有条件满足时，进入</w:t>
            </w:r>
          </w:p>
          <w:p w14:paraId="042C7645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1.ON</w:t>
            </w:r>
            <w:proofErr w:type="gramStart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档</w:t>
            </w:r>
            <w:proofErr w:type="gramEnd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电源接通；</w:t>
            </w:r>
          </w:p>
          <w:p w14:paraId="38C1D729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2.收到</w:t>
            </w: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DM1中故障</w:t>
            </w:r>
            <w:proofErr w:type="gramStart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灯有效</w:t>
            </w:r>
            <w:proofErr w:type="gramEnd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信号</w:t>
            </w:r>
          </w:p>
        </w:tc>
      </w:tr>
      <w:tr w:rsidR="008B2F5B" w:rsidRPr="00697079" w14:paraId="5852C771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A7CA60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210BAF5A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1DC20D6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ABA1948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5068DA30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Warning灯：</w:t>
            </w:r>
            <w:r w:rsidRPr="00697079">
              <w:rPr>
                <w:noProof/>
                <w:lang w:val="en-US" w:eastAsia="zh-CN"/>
              </w:rPr>
              <w:drawing>
                <wp:inline distT="0" distB="0" distL="0" distR="0" wp14:anchorId="63615D39" wp14:editId="2942309F">
                  <wp:extent cx="248705" cy="221673"/>
                  <wp:effectExtent l="0" t="0" r="0" b="0"/>
                  <wp:docPr id="235" name="图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10" cy="224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97079">
              <w:rPr>
                <w:sz w:val="20"/>
                <w:lang w:eastAsia="zh-CN"/>
              </w:rPr>
              <w:t>，黄色</w:t>
            </w:r>
          </w:p>
          <w:p w14:paraId="6187472A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STOP灯：</w:t>
            </w:r>
            <w:r w:rsidRPr="00697079">
              <w:rPr>
                <w:noProof/>
                <w:lang w:val="en-US" w:eastAsia="zh-CN"/>
              </w:rPr>
              <w:drawing>
                <wp:inline distT="0" distB="0" distL="0" distR="0" wp14:anchorId="6B50003A" wp14:editId="7725A14F">
                  <wp:extent cx="401782" cy="187036"/>
                  <wp:effectExtent l="0" t="0" r="0" b="0"/>
                  <wp:docPr id="1119843251" name="图片 1119843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833" cy="191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97079">
              <w:rPr>
                <w:sz w:val="20"/>
                <w:lang w:eastAsia="zh-CN"/>
              </w:rPr>
              <w:t>，红色</w:t>
            </w:r>
          </w:p>
        </w:tc>
      </w:tr>
      <w:tr w:rsidR="008B2F5B" w:rsidRPr="00697079" w14:paraId="746AA86F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888AE30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E8F40C0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以下任意条件满足时，退出</w:t>
            </w:r>
          </w:p>
          <w:p w14:paraId="08B3F360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1.ON</w:t>
            </w:r>
            <w:proofErr w:type="gramStart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档</w:t>
            </w:r>
            <w:proofErr w:type="gramEnd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电源断开；</w:t>
            </w:r>
          </w:p>
          <w:p w14:paraId="7A8C5375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2.</w:t>
            </w: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仪表未收到系统故障</w:t>
            </w:r>
          </w:p>
        </w:tc>
      </w:tr>
      <w:tr w:rsidR="008B2F5B" w:rsidRPr="00697079" w14:paraId="4C518483" w14:textId="77777777" w:rsidTr="00333060">
        <w:trPr>
          <w:trHeight w:val="1304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ACCB11F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9B3C368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总线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27"/>
              <w:gridCol w:w="1044"/>
              <w:gridCol w:w="709"/>
              <w:gridCol w:w="709"/>
              <w:gridCol w:w="874"/>
              <w:gridCol w:w="1252"/>
              <w:gridCol w:w="2013"/>
            </w:tblGrid>
            <w:tr w:rsidR="008B2F5B" w:rsidRPr="00697079" w14:paraId="3C82BE41" w14:textId="77777777" w:rsidTr="00333060">
              <w:tc>
                <w:tcPr>
                  <w:tcW w:w="556" w:type="pct"/>
                  <w:shd w:val="clear" w:color="auto" w:fill="D9D9D9" w:themeFill="background1" w:themeFillShade="D9"/>
                  <w:vAlign w:val="center"/>
                </w:tcPr>
                <w:p w14:paraId="605C621E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proofErr w:type="gramStart"/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报文名</w:t>
                  </w:r>
                  <w:proofErr w:type="gramEnd"/>
                </w:p>
              </w:tc>
              <w:tc>
                <w:tcPr>
                  <w:tcW w:w="703" w:type="pct"/>
                  <w:shd w:val="clear" w:color="auto" w:fill="D9D9D9" w:themeFill="background1" w:themeFillShade="D9"/>
                  <w:vAlign w:val="center"/>
                </w:tcPr>
                <w:p w14:paraId="532D03F8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  <w:t>ID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00FE3097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周期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329ACF1F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字节</w:t>
                  </w:r>
                </w:p>
              </w:tc>
              <w:tc>
                <w:tcPr>
                  <w:tcW w:w="588" w:type="pct"/>
                  <w:shd w:val="clear" w:color="auto" w:fill="D9D9D9" w:themeFill="background1" w:themeFillShade="D9"/>
                  <w:vAlign w:val="center"/>
                </w:tcPr>
                <w:p w14:paraId="7808AFED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位</w:t>
                  </w:r>
                </w:p>
              </w:tc>
              <w:tc>
                <w:tcPr>
                  <w:tcW w:w="843" w:type="pct"/>
                  <w:shd w:val="clear" w:color="auto" w:fill="D9D9D9" w:themeFill="background1" w:themeFillShade="D9"/>
                  <w:vAlign w:val="center"/>
                </w:tcPr>
                <w:p w14:paraId="00521060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信号</w:t>
                  </w:r>
                </w:p>
              </w:tc>
              <w:tc>
                <w:tcPr>
                  <w:tcW w:w="1355" w:type="pct"/>
                  <w:shd w:val="clear" w:color="auto" w:fill="D9D9D9" w:themeFill="background1" w:themeFillShade="D9"/>
                  <w:vAlign w:val="center"/>
                </w:tcPr>
                <w:p w14:paraId="674AD2B8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备注</w:t>
                  </w:r>
                </w:p>
              </w:tc>
            </w:tr>
            <w:tr w:rsidR="008B2F5B" w:rsidRPr="00697079" w14:paraId="7A07D184" w14:textId="77777777" w:rsidTr="00333060">
              <w:tc>
                <w:tcPr>
                  <w:tcW w:w="556" w:type="pct"/>
                  <w:vAlign w:val="center"/>
                </w:tcPr>
                <w:p w14:paraId="7EC98A91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</w:pPr>
                  <w:r w:rsidRPr="00697079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  <w:t>DM1</w:t>
                  </w:r>
                </w:p>
              </w:tc>
              <w:tc>
                <w:tcPr>
                  <w:tcW w:w="703" w:type="pct"/>
                  <w:shd w:val="clear" w:color="auto" w:fill="auto"/>
                  <w:vAlign w:val="center"/>
                </w:tcPr>
                <w:p w14:paraId="14D5DD68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</w:pPr>
                  <w:r w:rsidRPr="00697079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  <w:t>18FECA50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6B9B94A7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kern w:val="0"/>
                      <w:sz w:val="20"/>
                      <w:szCs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  <w:lang w:val="sv-SE"/>
                    </w:rPr>
                    <w:t>1</w:t>
                  </w:r>
                  <w:r w:rsidRPr="00697079">
                    <w:rPr>
                      <w:rFonts w:asciiTheme="minorEastAsia" w:eastAsiaTheme="minorEastAsia" w:hAnsiTheme="minorEastAsia"/>
                      <w:kern w:val="0"/>
                      <w:sz w:val="20"/>
                      <w:szCs w:val="20"/>
                      <w:lang w:val="sv-SE"/>
                    </w:rPr>
                    <w:t>s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4AA2BB82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kern w:val="0"/>
                      <w:sz w:val="20"/>
                      <w:szCs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  <w:lang w:val="sv-SE"/>
                    </w:rPr>
                    <w:t>1</w:t>
                  </w:r>
                </w:p>
              </w:tc>
              <w:tc>
                <w:tcPr>
                  <w:tcW w:w="588" w:type="pct"/>
                  <w:shd w:val="clear" w:color="auto" w:fill="auto"/>
                  <w:vAlign w:val="center"/>
                </w:tcPr>
                <w:p w14:paraId="60005958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kern w:val="0"/>
                      <w:sz w:val="20"/>
                      <w:szCs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  <w:lang w:val="sv-SE"/>
                    </w:rPr>
                    <w:t>3-4</w:t>
                  </w:r>
                </w:p>
              </w:tc>
              <w:tc>
                <w:tcPr>
                  <w:tcW w:w="843" w:type="pct"/>
                  <w:vAlign w:val="center"/>
                </w:tcPr>
                <w:p w14:paraId="08706D1F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</w:pPr>
                  <w:r w:rsidRPr="00697079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  <w:t>Warning灯</w:t>
                  </w:r>
                </w:p>
              </w:tc>
              <w:tc>
                <w:tcPr>
                  <w:tcW w:w="1355" w:type="pct"/>
                  <w:shd w:val="clear" w:color="auto" w:fill="auto"/>
                  <w:vAlign w:val="center"/>
                </w:tcPr>
                <w:p w14:paraId="5C17042B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</w:pPr>
                  <w:r w:rsidRPr="00697079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  <w:t>1-亮，其余不亮</w:t>
                  </w:r>
                </w:p>
              </w:tc>
            </w:tr>
            <w:tr w:rsidR="008B2F5B" w:rsidRPr="00697079" w14:paraId="7B04D310" w14:textId="77777777" w:rsidTr="00333060">
              <w:tc>
                <w:tcPr>
                  <w:tcW w:w="556" w:type="pct"/>
                  <w:vAlign w:val="center"/>
                </w:tcPr>
                <w:p w14:paraId="18FDA460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703" w:type="pct"/>
                  <w:shd w:val="clear" w:color="auto" w:fill="auto"/>
                  <w:vAlign w:val="center"/>
                </w:tcPr>
                <w:p w14:paraId="5597AE3F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370489A5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kern w:val="0"/>
                      <w:sz w:val="20"/>
                      <w:szCs w:val="20"/>
                      <w:lang w:val="sv-SE"/>
                    </w:rPr>
                  </w:pP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442141DA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kern w:val="0"/>
                      <w:sz w:val="20"/>
                      <w:szCs w:val="20"/>
                      <w:lang w:val="sv-SE"/>
                    </w:rPr>
                  </w:pPr>
                </w:p>
              </w:tc>
              <w:tc>
                <w:tcPr>
                  <w:tcW w:w="588" w:type="pct"/>
                  <w:shd w:val="clear" w:color="auto" w:fill="auto"/>
                  <w:vAlign w:val="center"/>
                </w:tcPr>
                <w:p w14:paraId="4AE829E7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kern w:val="0"/>
                      <w:sz w:val="20"/>
                      <w:szCs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  <w:lang w:val="sv-SE"/>
                    </w:rPr>
                    <w:t>5-6</w:t>
                  </w:r>
                </w:p>
              </w:tc>
              <w:tc>
                <w:tcPr>
                  <w:tcW w:w="843" w:type="pct"/>
                  <w:vAlign w:val="center"/>
                </w:tcPr>
                <w:p w14:paraId="479C575D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</w:pPr>
                  <w:r w:rsidRPr="00697079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  <w:t>STOP灯</w:t>
                  </w:r>
                </w:p>
              </w:tc>
              <w:tc>
                <w:tcPr>
                  <w:tcW w:w="1355" w:type="pct"/>
                  <w:shd w:val="clear" w:color="auto" w:fill="auto"/>
                  <w:vAlign w:val="center"/>
                </w:tcPr>
                <w:p w14:paraId="53D05975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</w:pPr>
                  <w:r w:rsidRPr="00697079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  <w:t>1-亮，其余不亮</w:t>
                  </w:r>
                </w:p>
              </w:tc>
            </w:tr>
          </w:tbl>
          <w:p w14:paraId="03220CCB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546D7D27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E557B58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6069C312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5572BA3F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767256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lastRenderedPageBreak/>
              <w:t>电源模式</w:t>
            </w:r>
          </w:p>
        </w:tc>
        <w:tc>
          <w:tcPr>
            <w:tcW w:w="7654" w:type="dxa"/>
            <w:vAlign w:val="center"/>
          </w:tcPr>
          <w:p w14:paraId="1B137B6D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ON</w:t>
            </w:r>
            <w:proofErr w:type="gramStart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档电</w:t>
            </w:r>
            <w:proofErr w:type="gramEnd"/>
          </w:p>
        </w:tc>
      </w:tr>
      <w:tr w:rsidR="008B2F5B" w:rsidRPr="00697079" w14:paraId="1C87C1DB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5FDED3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51F4199F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70CF3694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F24A0EA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5B3DE6E1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4667879C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86DBABC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04A19897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721CA47C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CCA52B4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48D36D80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080282D2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FDF12D8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3BE2D497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</w:tbl>
    <w:p w14:paraId="059CE08C" w14:textId="77777777" w:rsidR="008B2F5B" w:rsidRPr="00697079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/>
          <w:color w:val="000000" w:themeColor="text1"/>
          <w:lang w:val="en-US" w:eastAsia="zh-CN"/>
        </w:rPr>
      </w:pPr>
      <w:r w:rsidRPr="00697079">
        <w:rPr>
          <w:rFonts w:asciiTheme="minorEastAsia" w:eastAsiaTheme="minorEastAsia" w:hAnsiTheme="minorEastAsia" w:hint="eastAsia"/>
          <w:color w:val="000000" w:themeColor="text1"/>
          <w:lang w:val="en-US" w:eastAsia="zh-CN"/>
        </w:rPr>
        <w:t>EPB系统故障显示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B2F5B" w:rsidRPr="00697079" w14:paraId="02305A6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6D17DA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0138FC36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b/>
                <w:color w:val="000000" w:themeColor="text1"/>
                <w:lang w:val="en-US" w:eastAsia="zh-CN"/>
              </w:rPr>
              <w:t>DM1故障显示</w:t>
            </w:r>
          </w:p>
        </w:tc>
      </w:tr>
      <w:tr w:rsidR="008B2F5B" w:rsidRPr="00697079" w14:paraId="20C89D23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087FB4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2517E568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仪表接收EPB发的DM1报文，解读SPN-FMI，根据故障清单显示相关故障</w:t>
            </w:r>
            <w:r w:rsidRPr="00697079"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  <w:t xml:space="preserve"> </w:t>
            </w:r>
          </w:p>
        </w:tc>
      </w:tr>
      <w:tr w:rsidR="008B2F5B" w:rsidRPr="00697079" w14:paraId="28AF7A00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411B72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BC6D0CD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以下所有条件满足时，进入</w:t>
            </w:r>
          </w:p>
          <w:p w14:paraId="35450551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1.ON</w:t>
            </w:r>
            <w:proofErr w:type="gramStart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档</w:t>
            </w:r>
            <w:proofErr w:type="gramEnd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电源接通；</w:t>
            </w:r>
          </w:p>
          <w:p w14:paraId="33E9BAC9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2.收到</w:t>
            </w: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DM1故障</w:t>
            </w:r>
          </w:p>
        </w:tc>
      </w:tr>
      <w:tr w:rsidR="008B2F5B" w:rsidRPr="00697079" w14:paraId="23585447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EE828B1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5B6DEE35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0CD974FB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EA5E649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0D8044BB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显示文字故障“EPB:XXXXXX(SPN-FMI)”</w:t>
            </w:r>
          </w:p>
        </w:tc>
      </w:tr>
      <w:tr w:rsidR="008B2F5B" w:rsidRPr="00697079" w14:paraId="05B5C0C4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6979C2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2270C046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以下任意条件满足时，退出</w:t>
            </w:r>
          </w:p>
          <w:p w14:paraId="5A8D0B21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1.ON</w:t>
            </w:r>
            <w:proofErr w:type="gramStart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档</w:t>
            </w:r>
            <w:proofErr w:type="gramEnd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电源断开；</w:t>
            </w:r>
          </w:p>
          <w:p w14:paraId="6FF0D8B0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2.</w:t>
            </w: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仪表未收到系统故障</w:t>
            </w:r>
          </w:p>
        </w:tc>
      </w:tr>
      <w:tr w:rsidR="008B2F5B" w:rsidRPr="00697079" w14:paraId="6DF87996" w14:textId="77777777" w:rsidTr="00333060">
        <w:trPr>
          <w:trHeight w:val="990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B0D72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33BA720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总线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49"/>
              <w:gridCol w:w="1303"/>
              <w:gridCol w:w="969"/>
              <w:gridCol w:w="1300"/>
              <w:gridCol w:w="801"/>
              <w:gridCol w:w="621"/>
              <w:gridCol w:w="1385"/>
            </w:tblGrid>
            <w:tr w:rsidR="008B2F5B" w:rsidRPr="00697079" w14:paraId="3F0A7029" w14:textId="77777777" w:rsidTr="00333060">
              <w:tc>
                <w:tcPr>
                  <w:tcW w:w="706" w:type="pct"/>
                  <w:shd w:val="clear" w:color="auto" w:fill="D9D9D9" w:themeFill="background1" w:themeFillShade="D9"/>
                  <w:vAlign w:val="center"/>
                </w:tcPr>
                <w:p w14:paraId="42873EEE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877" w:type="pct"/>
                  <w:shd w:val="clear" w:color="auto" w:fill="D9D9D9" w:themeFill="background1" w:themeFillShade="D9"/>
                  <w:vAlign w:val="center"/>
                </w:tcPr>
                <w:p w14:paraId="5986152A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652" w:type="pct"/>
                  <w:shd w:val="clear" w:color="auto" w:fill="D9D9D9" w:themeFill="background1" w:themeFillShade="D9"/>
                  <w:vAlign w:val="center"/>
                </w:tcPr>
                <w:p w14:paraId="07E6CAE5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875" w:type="pct"/>
                  <w:shd w:val="clear" w:color="auto" w:fill="D9D9D9" w:themeFill="background1" w:themeFillShade="D9"/>
                  <w:vAlign w:val="center"/>
                </w:tcPr>
                <w:p w14:paraId="3C02767A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539" w:type="pct"/>
                  <w:shd w:val="clear" w:color="auto" w:fill="D9D9D9" w:themeFill="background1" w:themeFillShade="D9"/>
                  <w:vAlign w:val="center"/>
                </w:tcPr>
                <w:p w14:paraId="45880481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418" w:type="pct"/>
                  <w:shd w:val="clear" w:color="auto" w:fill="D9D9D9" w:themeFill="background1" w:themeFillShade="D9"/>
                  <w:vAlign w:val="center"/>
                </w:tcPr>
                <w:p w14:paraId="0E21AF12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932" w:type="pct"/>
                  <w:shd w:val="clear" w:color="auto" w:fill="D9D9D9" w:themeFill="background1" w:themeFillShade="D9"/>
                  <w:vAlign w:val="center"/>
                </w:tcPr>
                <w:p w14:paraId="3D45EFB9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8B2F5B" w:rsidRPr="00697079" w14:paraId="20D840AE" w14:textId="77777777" w:rsidTr="00333060">
              <w:tc>
                <w:tcPr>
                  <w:tcW w:w="706" w:type="pct"/>
                  <w:vAlign w:val="center"/>
                </w:tcPr>
                <w:p w14:paraId="0E7DBA93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/>
                      <w:color w:val="000000" w:themeColor="text1"/>
                      <w:sz w:val="18"/>
                      <w:lang w:eastAsia="zh-CN"/>
                    </w:rPr>
                  </w:pPr>
                  <w:r w:rsidRPr="00697079">
                    <w:rPr>
                      <w:rFonts w:asciiTheme="minorEastAsia" w:hAnsiTheme="minorEastAsia" w:hint="eastAsia"/>
                      <w:color w:val="000000" w:themeColor="text1"/>
                      <w:sz w:val="18"/>
                      <w:lang w:eastAsia="zh-CN"/>
                    </w:rPr>
                    <w:t>DM1_50</w:t>
                  </w: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086B5F8A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/>
                      <w:color w:val="000000" w:themeColor="text1"/>
                      <w:sz w:val="18"/>
                      <w:lang w:eastAsia="zh-CN"/>
                    </w:rPr>
                  </w:pPr>
                  <w:r w:rsidRPr="00697079">
                    <w:rPr>
                      <w:rFonts w:asciiTheme="minorEastAsia" w:hAnsiTheme="minorEastAsia"/>
                      <w:color w:val="000000" w:themeColor="text1"/>
                      <w:sz w:val="18"/>
                      <w:lang w:eastAsia="zh-CN"/>
                    </w:rPr>
                    <w:t>18F</w:t>
                  </w:r>
                  <w:r w:rsidRPr="00697079">
                    <w:rPr>
                      <w:rFonts w:asciiTheme="minorEastAsia" w:hAnsiTheme="minorEastAsia" w:hint="eastAsia"/>
                      <w:color w:val="000000" w:themeColor="text1"/>
                      <w:sz w:val="18"/>
                      <w:lang w:eastAsia="zh-CN"/>
                    </w:rPr>
                    <w:t>ECA50</w:t>
                  </w:r>
                </w:p>
              </w:tc>
              <w:tc>
                <w:tcPr>
                  <w:tcW w:w="652" w:type="pct"/>
                  <w:vAlign w:val="center"/>
                </w:tcPr>
                <w:p w14:paraId="1A3CE536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2D320550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  <w:t>DTC</w:t>
                  </w:r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7302867B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  <w:t>3-6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42EE1445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  <w:t>All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428C7102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</w:p>
              </w:tc>
            </w:tr>
          </w:tbl>
          <w:p w14:paraId="23361CB8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66DACAD0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05D58EA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4828F8BA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2F5CC8E2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2A38632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66016F1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ON</w:t>
            </w:r>
            <w:proofErr w:type="gramStart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档电</w:t>
            </w:r>
            <w:proofErr w:type="gramEnd"/>
          </w:p>
        </w:tc>
      </w:tr>
      <w:tr w:rsidR="008B2F5B" w:rsidRPr="00697079" w14:paraId="2D0E0E1D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5935BD3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51365956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6A166343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F402829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2B515429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26811430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7EAEE48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0AC44469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232B9BF0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F03713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5A7DB23C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064912F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B0A0E7E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2BDADC7B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</w:tbl>
    <w:p w14:paraId="5BEEB18D" w14:textId="77777777" w:rsidR="008B2F5B" w:rsidRPr="00E269F8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/>
          <w:highlight w:val="yellow"/>
          <w:lang w:val="en-US" w:eastAsia="zh-CN"/>
        </w:rPr>
      </w:pPr>
      <w:r w:rsidRPr="00E269F8">
        <w:rPr>
          <w:rFonts w:asciiTheme="minorEastAsia" w:eastAsiaTheme="minorEastAsia" w:hAnsiTheme="minorEastAsia" w:hint="eastAsia"/>
          <w:highlight w:val="yellow"/>
          <w:lang w:val="en-US" w:eastAsia="zh-CN"/>
        </w:rPr>
        <w:t>EPB工作模式指示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B2F5B" w:rsidRPr="00B76A57" w14:paraId="746D6807" w14:textId="77777777" w:rsidTr="00333060">
        <w:trPr>
          <w:trHeight w:val="44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ABB95E1" w14:textId="77777777" w:rsidR="008B2F5B" w:rsidRPr="00B76A57" w:rsidRDefault="008B2F5B" w:rsidP="00333060">
            <w:pPr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9718E50" w14:textId="77777777" w:rsidR="008B2F5B" w:rsidRPr="00B76A57" w:rsidRDefault="008B2F5B" w:rsidP="00333060">
            <w:pPr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驻车制动指示</w:t>
            </w:r>
          </w:p>
        </w:tc>
      </w:tr>
      <w:tr w:rsidR="008B2F5B" w:rsidRPr="00B76A57" w14:paraId="596C56CD" w14:textId="77777777" w:rsidTr="00333060">
        <w:trPr>
          <w:trHeight w:val="45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43CD3FF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C9DB66D" w14:textId="77777777" w:rsidR="008B2F5B" w:rsidRPr="00B76A57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指示E</w:t>
            </w:r>
            <w:r>
              <w:rPr>
                <w:rFonts w:asciiTheme="minorEastAsia" w:hAnsiTheme="minorEastAsia" w:cs="Arial"/>
                <w:sz w:val="20"/>
                <w:lang w:eastAsia="zh-CN"/>
              </w:rPr>
              <w:t>PB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目前的工作模式+超时提醒</w:t>
            </w:r>
          </w:p>
        </w:tc>
      </w:tr>
      <w:tr w:rsidR="008B2F5B" w:rsidRPr="00B76A57" w14:paraId="1887D2FC" w14:textId="77777777" w:rsidTr="00333060">
        <w:trPr>
          <w:trHeight w:val="182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C4AE332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lastRenderedPageBreak/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4FFABE25" w14:textId="77777777" w:rsidR="008B2F5B" w:rsidRPr="00B76A57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615D6822" w14:textId="77777777" w:rsidR="008B2F5B" w:rsidRPr="00B76A57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1.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仪表ON档电</w:t>
            </w: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；</w:t>
            </w:r>
          </w:p>
          <w:p w14:paraId="5770C042" w14:textId="77777777" w:rsidR="008B2F5B" w:rsidRPr="00B76A57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2.</w:t>
            </w:r>
            <w:r w:rsidRPr="00D60A52">
              <w:rPr>
                <w:rFonts w:asciiTheme="minorEastAsia" w:hAnsiTheme="minorEastAsia" w:hint="eastAsia"/>
                <w:sz w:val="20"/>
                <w:lang w:eastAsia="zh-CN"/>
              </w:rPr>
              <w:t xml:space="preserve"> EPB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工作模式有效</w:t>
            </w: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65"/>
              <w:gridCol w:w="848"/>
              <w:gridCol w:w="851"/>
              <w:gridCol w:w="709"/>
              <w:gridCol w:w="1560"/>
              <w:gridCol w:w="2295"/>
            </w:tblGrid>
            <w:tr w:rsidR="008B2F5B" w:rsidRPr="00B76A57" w14:paraId="04669968" w14:textId="77777777" w:rsidTr="00333060">
              <w:tc>
                <w:tcPr>
                  <w:tcW w:w="784" w:type="pct"/>
                  <w:shd w:val="clear" w:color="auto" w:fill="D9D9D9" w:themeFill="background1" w:themeFillShade="D9"/>
                  <w:vAlign w:val="center"/>
                </w:tcPr>
                <w:p w14:paraId="1B8C9100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shd w:val="clear" w:color="auto" w:fill="D9D9D9" w:themeFill="background1" w:themeFillShade="D9"/>
                  <w:vAlign w:val="center"/>
                </w:tcPr>
                <w:p w14:paraId="7AA36B7D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shd w:val="clear" w:color="auto" w:fill="D9D9D9" w:themeFill="background1" w:themeFillShade="D9"/>
                  <w:vAlign w:val="center"/>
                </w:tcPr>
                <w:p w14:paraId="6A5F86FB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6DCA2CAA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shd w:val="clear" w:color="auto" w:fill="D9D9D9" w:themeFill="background1" w:themeFillShade="D9"/>
                  <w:vAlign w:val="center"/>
                </w:tcPr>
                <w:p w14:paraId="00205BAA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信号</w:t>
                  </w:r>
                </w:p>
              </w:tc>
              <w:tc>
                <w:tcPr>
                  <w:tcW w:w="1546" w:type="pct"/>
                  <w:shd w:val="clear" w:color="auto" w:fill="D9D9D9" w:themeFill="background1" w:themeFillShade="D9"/>
                  <w:vAlign w:val="center"/>
                </w:tcPr>
                <w:p w14:paraId="74693D6E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/>
                      <w:sz w:val="20"/>
                    </w:rPr>
                    <w:t>备注</w:t>
                  </w:r>
                </w:p>
              </w:tc>
            </w:tr>
            <w:tr w:rsidR="008B2F5B" w:rsidRPr="00B76A57" w14:paraId="6436455A" w14:textId="77777777" w:rsidTr="00333060">
              <w:tc>
                <w:tcPr>
                  <w:tcW w:w="784" w:type="pct"/>
                  <w:shd w:val="clear" w:color="auto" w:fill="auto"/>
                  <w:vAlign w:val="center"/>
                </w:tcPr>
                <w:p w14:paraId="6F17D09E" w14:textId="77777777" w:rsidR="008B2F5B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D11EDB">
                    <w:rPr>
                      <w:rFonts w:asciiTheme="minorEastAsia" w:eastAsiaTheme="minorEastAsia" w:hAnsiTheme="minorEastAsia"/>
                      <w:sz w:val="20"/>
                    </w:rPr>
                    <w:t>EPB1</w:t>
                  </w:r>
                </w:p>
                <w:p w14:paraId="7FAB332F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D11EDB">
                    <w:rPr>
                      <w:rFonts w:asciiTheme="minorEastAsia" w:eastAsiaTheme="minorEastAsia" w:hAnsiTheme="minorEastAsia"/>
                      <w:sz w:val="20"/>
                    </w:rPr>
                    <w:t>18FF3C50</w:t>
                  </w:r>
                </w:p>
              </w:tc>
              <w:tc>
                <w:tcPr>
                  <w:tcW w:w="571" w:type="pct"/>
                  <w:shd w:val="clear" w:color="auto" w:fill="auto"/>
                  <w:vAlign w:val="center"/>
                </w:tcPr>
                <w:p w14:paraId="65D78097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shd w:val="clear" w:color="auto" w:fill="auto"/>
                  <w:vAlign w:val="center"/>
                </w:tcPr>
                <w:p w14:paraId="176D1E10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6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5027134B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1-8</w:t>
                  </w:r>
                </w:p>
              </w:tc>
              <w:tc>
                <w:tcPr>
                  <w:tcW w:w="1050" w:type="pct"/>
                  <w:vAlign w:val="center"/>
                </w:tcPr>
                <w:p w14:paraId="061C0907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hAnsiTheme="minorEastAsia" w:cs="Arial" w:hint="eastAsia"/>
                      <w:sz w:val="20"/>
                      <w:szCs w:val="20"/>
                    </w:rPr>
                    <w:t>E</w:t>
                  </w:r>
                  <w:r>
                    <w:rPr>
                      <w:rFonts w:asciiTheme="minorEastAsia" w:hAnsiTheme="minorEastAsia" w:cs="Arial"/>
                      <w:sz w:val="20"/>
                      <w:szCs w:val="20"/>
                    </w:rPr>
                    <w:t>PB</w:t>
                  </w:r>
                  <w:r>
                    <w:rPr>
                      <w:rFonts w:asciiTheme="minorEastAsia" w:hAnsiTheme="minorEastAsia" w:cs="Arial" w:hint="eastAsia"/>
                      <w:sz w:val="20"/>
                      <w:szCs w:val="20"/>
                    </w:rPr>
                    <w:t>工作模式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指示</w:t>
                  </w:r>
                </w:p>
              </w:tc>
              <w:tc>
                <w:tcPr>
                  <w:tcW w:w="1546" w:type="pct"/>
                  <w:shd w:val="clear" w:color="auto" w:fill="auto"/>
                  <w:vAlign w:val="center"/>
                </w:tcPr>
                <w:p w14:paraId="7C9310C7" w14:textId="77777777" w:rsidR="008B2F5B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7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：文字提醒</w:t>
                  </w:r>
                </w:p>
                <w:p w14:paraId="30F7AE2F" w14:textId="77777777" w:rsidR="008B2F5B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254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：文字提醒</w:t>
                  </w:r>
                </w:p>
                <w:p w14:paraId="28E21FB6" w14:textId="77777777" w:rsidR="008B2F5B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2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：文字提醒</w:t>
                  </w:r>
                </w:p>
                <w:p w14:paraId="05E74C68" w14:textId="77777777" w:rsidR="008B2F5B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1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：文字提醒</w:t>
                  </w:r>
                </w:p>
                <w:p w14:paraId="156AE99B" w14:textId="77777777" w:rsidR="008B2F5B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B31701">
                    <w:rPr>
                      <w:rFonts w:asciiTheme="minorEastAsia" w:eastAsiaTheme="minorEastAsia" w:hAnsiTheme="minorEastAsia"/>
                      <w:sz w:val="20"/>
                    </w:rPr>
                    <w:t>EPB1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超时：文字提醒</w:t>
                  </w:r>
                </w:p>
                <w:p w14:paraId="41909F26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其余无效</w:t>
                  </w:r>
                </w:p>
              </w:tc>
            </w:tr>
          </w:tbl>
          <w:p w14:paraId="110F71A7" w14:textId="77777777" w:rsidR="008B2F5B" w:rsidRPr="00B76A57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</w:p>
        </w:tc>
      </w:tr>
      <w:tr w:rsidR="008B2F5B" w:rsidRPr="00B76A57" w14:paraId="4D01875C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B5D3AE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38694A7" w14:textId="77777777" w:rsidR="008B2F5B" w:rsidRPr="00B76A57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B2F5B" w:rsidRPr="00B76A57" w14:paraId="28E9BAD4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B2B335" w14:textId="77777777" w:rsidR="008B2F5B" w:rsidRPr="00B31701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/>
                <w:sz w:val="20"/>
                <w:lang w:val="sv-SE"/>
              </w:rPr>
            </w:pP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HMI</w:t>
            </w:r>
          </w:p>
        </w:tc>
        <w:tc>
          <w:tcPr>
            <w:tcW w:w="7654" w:type="dxa"/>
            <w:vAlign w:val="center"/>
          </w:tcPr>
          <w:p w14:paraId="3891C97A" w14:textId="77777777" w:rsidR="008B2F5B" w:rsidRPr="00E72B00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/>
                <w:sz w:val="20"/>
                <w:lang w:val="sv-SE"/>
              </w:rPr>
            </w:pPr>
            <w:r w:rsidRPr="00E72B00">
              <w:rPr>
                <w:rFonts w:asciiTheme="minorEastAsia" w:eastAsiaTheme="minorEastAsia" w:hAnsiTheme="minorEastAsia"/>
                <w:sz w:val="20"/>
                <w:lang w:val="sv-SE"/>
              </w:rPr>
              <w:t>7</w:t>
            </w:r>
            <w:r w:rsidRPr="00E72B00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：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文字提醒“</w:t>
            </w:r>
            <w:r>
              <w:rPr>
                <w:rFonts w:asciiTheme="minorEastAsia" w:eastAsiaTheme="minorEastAsia" w:hAnsiTheme="minorEastAsia" w:hint="eastAsia"/>
                <w:sz w:val="20"/>
                <w:lang w:val="sv-SE"/>
              </w:rPr>
              <w:t>E</w:t>
            </w:r>
            <w:r>
              <w:rPr>
                <w:rFonts w:asciiTheme="minorEastAsia" w:eastAsiaTheme="minorEastAsia" w:hAnsiTheme="minorEastAsia"/>
                <w:sz w:val="20"/>
                <w:lang w:val="sv-SE"/>
              </w:rPr>
              <w:t>PB功能失效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，使用车轮楔块”</w:t>
            </w:r>
          </w:p>
          <w:p w14:paraId="4BEB2343" w14:textId="77777777" w:rsidR="008B2F5B" w:rsidRPr="00E72B00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/>
                <w:sz w:val="20"/>
                <w:lang w:val="sv-SE"/>
              </w:rPr>
            </w:pPr>
            <w:r w:rsidRPr="00E72B00">
              <w:rPr>
                <w:rFonts w:asciiTheme="minorEastAsia" w:eastAsiaTheme="minorEastAsia" w:hAnsiTheme="minorEastAsia"/>
                <w:sz w:val="20"/>
                <w:lang w:val="sv-SE"/>
              </w:rPr>
              <w:t>254</w:t>
            </w:r>
            <w:r w:rsidRPr="00E72B00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：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文字提醒“</w:t>
            </w:r>
            <w:r>
              <w:rPr>
                <w:rFonts w:asciiTheme="minorEastAsia" w:eastAsiaTheme="minorEastAsia" w:hAnsiTheme="minorEastAsia" w:hint="eastAsia"/>
                <w:sz w:val="20"/>
                <w:lang w:val="sv-SE"/>
              </w:rPr>
              <w:t>E</w:t>
            </w:r>
            <w:r>
              <w:rPr>
                <w:rFonts w:asciiTheme="minorEastAsia" w:eastAsiaTheme="minorEastAsia" w:hAnsiTheme="minorEastAsia"/>
                <w:sz w:val="20"/>
                <w:lang w:val="sv-SE"/>
              </w:rPr>
              <w:t>PB功能失效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，使用车轮楔块”</w:t>
            </w:r>
          </w:p>
          <w:p w14:paraId="16B4A84B" w14:textId="77777777" w:rsidR="008B2F5B" w:rsidRPr="00E72B00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/>
                <w:sz w:val="20"/>
                <w:lang w:val="sv-SE"/>
              </w:rPr>
            </w:pPr>
            <w:r w:rsidRPr="00E72B00">
              <w:rPr>
                <w:rFonts w:asciiTheme="minorEastAsia" w:eastAsiaTheme="minorEastAsia" w:hAnsiTheme="minorEastAsia"/>
                <w:sz w:val="20"/>
                <w:lang w:val="sv-SE"/>
              </w:rPr>
              <w:t>2</w:t>
            </w:r>
            <w:r w:rsidRPr="00E72B00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：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文字提醒“</w:t>
            </w:r>
            <w:r>
              <w:rPr>
                <w:rFonts w:asciiTheme="minorEastAsia" w:eastAsiaTheme="minorEastAsia" w:hAnsiTheme="minorEastAsia" w:hint="eastAsia"/>
                <w:sz w:val="20"/>
                <w:lang w:val="sv-SE"/>
              </w:rPr>
              <w:t>手动操作E</w:t>
            </w:r>
            <w:r>
              <w:rPr>
                <w:rFonts w:asciiTheme="minorEastAsia" w:eastAsiaTheme="minorEastAsia" w:hAnsiTheme="minorEastAsia"/>
                <w:sz w:val="20"/>
                <w:lang w:val="sv-SE"/>
              </w:rPr>
              <w:t>PB开关功能失效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”</w:t>
            </w:r>
            <w:r w:rsidRPr="00E72B00">
              <w:rPr>
                <w:rFonts w:asciiTheme="minorEastAsia" w:eastAsiaTheme="minorEastAsia" w:hAnsiTheme="minorEastAsia"/>
                <w:sz w:val="20"/>
                <w:lang w:val="sv-SE"/>
              </w:rPr>
              <w:t xml:space="preserve"> </w:t>
            </w:r>
          </w:p>
          <w:p w14:paraId="2BA90EC1" w14:textId="77777777" w:rsidR="008B2F5B" w:rsidRPr="00B31701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/>
                <w:sz w:val="20"/>
                <w:lang w:val="sv-SE"/>
              </w:rPr>
            </w:pPr>
            <w:r w:rsidRPr="00B31701">
              <w:rPr>
                <w:rFonts w:asciiTheme="minorEastAsia" w:eastAsiaTheme="minorEastAsia" w:hAnsiTheme="minorEastAsia"/>
                <w:sz w:val="20"/>
                <w:lang w:val="sv-SE"/>
              </w:rPr>
              <w:t>1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：文字提醒“车间模式，</w:t>
            </w:r>
            <w:r>
              <w:rPr>
                <w:rFonts w:asciiTheme="minorEastAsia" w:eastAsiaTheme="minorEastAsia" w:hAnsiTheme="minorEastAsia" w:hint="eastAsia"/>
                <w:sz w:val="20"/>
                <w:lang w:val="sv-SE"/>
              </w:rPr>
              <w:t>熄火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自动驻车制动无法应用”</w:t>
            </w:r>
            <w:r w:rsidRPr="00B31701">
              <w:rPr>
                <w:rFonts w:asciiTheme="minorEastAsia" w:eastAsiaTheme="minorEastAsia" w:hAnsiTheme="minorEastAsia"/>
                <w:sz w:val="20"/>
                <w:lang w:val="sv-SE"/>
              </w:rPr>
              <w:t xml:space="preserve"> </w:t>
            </w:r>
          </w:p>
          <w:p w14:paraId="0FA7BCDC" w14:textId="77777777" w:rsidR="008B2F5B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/>
                <w:sz w:val="20"/>
                <w:lang w:val="sv-SE"/>
              </w:rPr>
            </w:pPr>
            <w:r>
              <w:rPr>
                <w:rFonts w:asciiTheme="minorEastAsia" w:eastAsiaTheme="minorEastAsia" w:hAnsiTheme="minorEastAsia"/>
                <w:sz w:val="20"/>
              </w:rPr>
              <w:t>仪表接收</w:t>
            </w:r>
            <w:r w:rsidRPr="00B31701">
              <w:rPr>
                <w:rFonts w:asciiTheme="minorEastAsia" w:eastAsiaTheme="minorEastAsia" w:hAnsiTheme="minorEastAsia"/>
                <w:sz w:val="20"/>
              </w:rPr>
              <w:t>EPB1</w:t>
            </w:r>
            <w:r>
              <w:rPr>
                <w:rFonts w:asciiTheme="minorEastAsia" w:eastAsiaTheme="minorEastAsia" w:hAnsiTheme="minorEastAsia" w:hint="eastAsia"/>
                <w:sz w:val="20"/>
              </w:rPr>
              <w:t>报文超时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：文字提醒“</w:t>
            </w:r>
            <w:r>
              <w:rPr>
                <w:rFonts w:asciiTheme="minorEastAsia" w:eastAsiaTheme="minorEastAsia" w:hAnsiTheme="minorEastAsia" w:hint="eastAsia"/>
                <w:sz w:val="20"/>
                <w:lang w:val="sv-SE"/>
              </w:rPr>
              <w:t>E</w:t>
            </w:r>
            <w:r>
              <w:rPr>
                <w:rFonts w:asciiTheme="minorEastAsia" w:eastAsiaTheme="minorEastAsia" w:hAnsiTheme="minorEastAsia"/>
                <w:sz w:val="20"/>
                <w:lang w:val="sv-SE"/>
              </w:rPr>
              <w:t>PB系统失效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”</w:t>
            </w:r>
            <w:r w:rsidRPr="00B31701">
              <w:rPr>
                <w:rFonts w:asciiTheme="minorEastAsia" w:eastAsiaTheme="minorEastAsia" w:hAnsiTheme="minorEastAsia"/>
                <w:sz w:val="20"/>
                <w:lang w:val="sv-SE"/>
              </w:rPr>
              <w:t xml:space="preserve"> </w:t>
            </w:r>
          </w:p>
          <w:p w14:paraId="310506FC" w14:textId="77777777" w:rsidR="008B2F5B" w:rsidRPr="00704B30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844B7F">
              <w:rPr>
                <w:rFonts w:asciiTheme="minorEastAsia" w:hAnsiTheme="minorEastAsia" w:hint="eastAsia"/>
                <w:sz w:val="20"/>
                <w:lang w:eastAsia="zh-CN"/>
              </w:rPr>
              <w:t>仪表收到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上述</w:t>
            </w:r>
            <w:r w:rsidRPr="00844B7F">
              <w:rPr>
                <w:rFonts w:asciiTheme="minorEastAsia" w:hAnsiTheme="minorEastAsia" w:hint="eastAsia"/>
                <w:sz w:val="20"/>
                <w:lang w:eastAsia="zh-CN"/>
              </w:rPr>
              <w:t>信号，同时增加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蜂鸣器</w:t>
            </w:r>
            <w:r w:rsidRPr="00844B7F">
              <w:rPr>
                <w:rFonts w:asciiTheme="minorEastAsia" w:hAnsiTheme="minorEastAsia" w:hint="eastAsia"/>
                <w:sz w:val="20"/>
                <w:lang w:eastAsia="zh-CN"/>
              </w:rPr>
              <w:t>提醒驾驶员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（</w:t>
            </w:r>
            <w:r w:rsidRPr="00844B7F">
              <w:rPr>
                <w:rFonts w:asciiTheme="minorEastAsia" w:hAnsiTheme="minorEastAsia" w:hint="eastAsia"/>
                <w:sz w:val="20"/>
                <w:lang w:eastAsia="zh-CN"/>
              </w:rPr>
              <w:t>持续时间3s</w:t>
            </w:r>
            <w:r>
              <w:rPr>
                <w:rFonts w:asciiTheme="minorEastAsia" w:hAnsiTheme="minorEastAsia"/>
                <w:sz w:val="20"/>
                <w:lang w:eastAsia="zh-CN"/>
              </w:rPr>
              <w:t>,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频率1</w:t>
            </w:r>
            <w:r>
              <w:rPr>
                <w:rFonts w:asciiTheme="minorEastAsia" w:hAnsiTheme="minorEastAsia"/>
                <w:sz w:val="20"/>
                <w:lang w:eastAsia="zh-CN"/>
              </w:rPr>
              <w:t>H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z，报文触发时间小于3s的，按照3s进行报警）</w:t>
            </w:r>
          </w:p>
        </w:tc>
      </w:tr>
      <w:tr w:rsidR="008B2F5B" w:rsidRPr="00B76A57" w14:paraId="4F2C315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9B12338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0BA0EAC5" w14:textId="77777777" w:rsidR="008B2F5B" w:rsidRPr="00B76A57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375B4FB9" w14:textId="77777777" w:rsidR="008B2F5B" w:rsidRPr="00B76A57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844B7F">
              <w:rPr>
                <w:rFonts w:asciiTheme="minorEastAsia" w:hAnsiTheme="minorEastAsia" w:cs="Arial" w:hint="eastAsia"/>
                <w:sz w:val="20"/>
                <w:lang w:eastAsia="zh-CN"/>
              </w:rPr>
              <w:t>1.</w:t>
            </w:r>
            <w:r>
              <w:rPr>
                <w:rFonts w:asciiTheme="minorEastAsia" w:hAnsiTheme="minorEastAsia" w:cs="Arial"/>
                <w:sz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电源断开</w:t>
            </w:r>
          </w:p>
          <w:p w14:paraId="450E42F9" w14:textId="77777777" w:rsidR="008B2F5B" w:rsidRPr="00B76A57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2.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未收到信号或收到信号但无效</w:t>
            </w:r>
          </w:p>
        </w:tc>
      </w:tr>
      <w:tr w:rsidR="008B2F5B" w:rsidRPr="00B76A57" w14:paraId="16E7D472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6D72C7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AD92186" w14:textId="77777777" w:rsidR="008B2F5B" w:rsidRPr="00B76A57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总线：</w:t>
            </w:r>
          </w:p>
        </w:tc>
      </w:tr>
      <w:tr w:rsidR="008B2F5B" w:rsidRPr="00B76A57" w14:paraId="5B833EBF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6CDC6D2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2F5142FA" w14:textId="77777777" w:rsidR="008B2F5B" w:rsidRPr="00B76A57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B2F5B" w:rsidRPr="00B76A57" w14:paraId="1AF6E8A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0AFBA1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1642BF4" w14:textId="77777777" w:rsidR="008B2F5B" w:rsidRPr="00B76A57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</w:t>
            </w: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ON</w:t>
            </w:r>
            <w:proofErr w:type="gramStart"/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8B2F5B" w:rsidRPr="00B76A57" w14:paraId="4C384A31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487E01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3116A157" w14:textId="77777777" w:rsidR="008B2F5B" w:rsidRPr="00B76A57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B2F5B" w:rsidRPr="00B76A57" w14:paraId="610D219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830D7F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0CA996DC" w14:textId="77777777" w:rsidR="008B2F5B" w:rsidRPr="00B76A57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仪表需要识别车辆是否匹配E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PB,</w:t>
            </w: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如车辆配置E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PB</w:t>
            </w: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系统的车辆检测到E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PB1</w:t>
            </w: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信号超时，需要文字提醒</w:t>
            </w:r>
            <w:r w:rsidRPr="00B346D5">
              <w:rPr>
                <w:rFonts w:asciiTheme="minorEastAsia" w:eastAsiaTheme="minorEastAsia" w:hAnsiTheme="minorEastAsia" w:hint="eastAsia"/>
                <w:sz w:val="20"/>
                <w:szCs w:val="20"/>
              </w:rPr>
              <w:t>“</w:t>
            </w:r>
            <w:r>
              <w:rPr>
                <w:rFonts w:asciiTheme="minorEastAsia" w:eastAsiaTheme="minorEastAsia" w:hAnsiTheme="minorEastAsia" w:hint="eastAsia"/>
                <w:sz w:val="20"/>
                <w:lang w:val="sv-SE"/>
              </w:rPr>
              <w:t>E</w:t>
            </w:r>
            <w:r>
              <w:rPr>
                <w:rFonts w:asciiTheme="minorEastAsia" w:eastAsiaTheme="minorEastAsia" w:hAnsiTheme="minorEastAsia"/>
                <w:sz w:val="20"/>
                <w:lang w:val="sv-SE"/>
              </w:rPr>
              <w:t>PB系统失效</w:t>
            </w:r>
            <w:r w:rsidRPr="00B346D5">
              <w:rPr>
                <w:rFonts w:asciiTheme="minorEastAsia" w:eastAsiaTheme="minorEastAsia" w:hAnsiTheme="minorEastAsia" w:hint="eastAsia"/>
                <w:sz w:val="20"/>
                <w:szCs w:val="20"/>
              </w:rPr>
              <w:t>”</w:t>
            </w:r>
          </w:p>
        </w:tc>
      </w:tr>
      <w:tr w:rsidR="008B2F5B" w:rsidRPr="00B76A57" w14:paraId="13D82582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FCF0D2D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55395754" w14:textId="77777777" w:rsidR="008B2F5B" w:rsidRPr="00B76A57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8B2F5B" w:rsidRPr="00B76A57" w14:paraId="214EE32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623A698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00BB022B" w14:textId="77777777" w:rsidR="008B2F5B" w:rsidRPr="00F754D4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  <w:highlight w:val="yellow"/>
              </w:rPr>
            </w:pPr>
          </w:p>
        </w:tc>
      </w:tr>
      <w:tr w:rsidR="008B2F5B" w:rsidRPr="00B76A57" w14:paraId="5C704639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A6CCCC5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6AF88E19" w14:textId="77777777" w:rsidR="008B2F5B" w:rsidRPr="00631C72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  <w:highlight w:val="yellow"/>
              </w:rPr>
            </w:pPr>
          </w:p>
        </w:tc>
      </w:tr>
    </w:tbl>
    <w:p w14:paraId="2B9F4663" w14:textId="77777777" w:rsidR="008B2F5B" w:rsidRPr="00421062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/>
          <w:highlight w:val="yellow"/>
          <w:lang w:val="en-US" w:eastAsia="zh-CN"/>
        </w:rPr>
      </w:pPr>
      <w:r w:rsidRPr="00D52326">
        <w:rPr>
          <w:rFonts w:asciiTheme="minorEastAsia" w:hAnsiTheme="minorEastAsia" w:hint="eastAsia"/>
          <w:highlight w:val="yellow"/>
          <w:lang w:val="en-US" w:eastAsia="zh-CN"/>
        </w:rPr>
        <w:t>驻车制动挂车测试激活状态指示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B2F5B" w:rsidRPr="00B76A57" w14:paraId="3F8D5BB6" w14:textId="77777777" w:rsidTr="00333060">
        <w:trPr>
          <w:trHeight w:val="44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F42A481" w14:textId="77777777" w:rsidR="008B2F5B" w:rsidRPr="00B76A57" w:rsidRDefault="008B2F5B" w:rsidP="00333060">
            <w:pPr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0AAD9081" w14:textId="77777777" w:rsidR="008B2F5B" w:rsidRPr="00B76A57" w:rsidRDefault="008B2F5B" w:rsidP="00333060">
            <w:pPr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驻车制动指示</w:t>
            </w:r>
          </w:p>
        </w:tc>
      </w:tr>
      <w:tr w:rsidR="008B2F5B" w:rsidRPr="00B76A57" w14:paraId="7913066C" w14:textId="77777777" w:rsidTr="00333060">
        <w:trPr>
          <w:trHeight w:val="45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042D76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1450C144" w14:textId="77777777" w:rsidR="008B2F5B" w:rsidRPr="00B76A57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指示E</w:t>
            </w:r>
            <w:r>
              <w:rPr>
                <w:rFonts w:asciiTheme="minorEastAsia" w:hAnsiTheme="minorEastAsia" w:cs="Arial"/>
                <w:sz w:val="20"/>
                <w:lang w:eastAsia="zh-CN"/>
              </w:rPr>
              <w:t>PB</w:t>
            </w:r>
            <w:r w:rsidRPr="00242A63">
              <w:rPr>
                <w:rFonts w:asciiTheme="minorEastAsia" w:hAnsiTheme="minorEastAsia" w:cs="Arial" w:hint="eastAsia"/>
                <w:sz w:val="20"/>
                <w:lang w:eastAsia="zh-CN"/>
              </w:rPr>
              <w:t>驻车制动</w:t>
            </w:r>
            <w:r w:rsidRPr="00E9678C">
              <w:rPr>
                <w:rFonts w:asciiTheme="minorEastAsia" w:hAnsiTheme="minorEastAsia" w:cs="Arial" w:hint="eastAsia"/>
                <w:sz w:val="20"/>
                <w:lang w:eastAsia="zh-CN"/>
              </w:rPr>
              <w:t>挂车测试激活状态</w:t>
            </w:r>
          </w:p>
        </w:tc>
      </w:tr>
      <w:tr w:rsidR="008B2F5B" w:rsidRPr="00B76A57" w14:paraId="345BDABF" w14:textId="77777777" w:rsidTr="00333060">
        <w:trPr>
          <w:trHeight w:val="182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9EA4A54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lastRenderedPageBreak/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5C326456" w14:textId="77777777" w:rsidR="008B2F5B" w:rsidRPr="00B76A57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14401FB2" w14:textId="77777777" w:rsidR="008B2F5B" w:rsidRPr="00B76A57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1.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仪表ON档电</w:t>
            </w: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；</w:t>
            </w:r>
          </w:p>
          <w:p w14:paraId="7B0CAB14" w14:textId="77777777" w:rsidR="008B2F5B" w:rsidRPr="00B76A57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2.</w:t>
            </w:r>
            <w:r w:rsidRPr="00D60A52">
              <w:rPr>
                <w:rFonts w:asciiTheme="minorEastAsia" w:hAnsiTheme="minorEastAsia" w:hint="eastAsia"/>
                <w:sz w:val="20"/>
                <w:lang w:eastAsia="zh-CN"/>
              </w:rPr>
              <w:t xml:space="preserve"> EPB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挂</w:t>
            </w:r>
            <w:r w:rsidRPr="00E9678C">
              <w:rPr>
                <w:rFonts w:asciiTheme="minorEastAsia" w:hAnsiTheme="minorEastAsia" w:hint="eastAsia"/>
                <w:sz w:val="20"/>
                <w:lang w:eastAsia="zh-CN"/>
              </w:rPr>
              <w:t>车测试激活状态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有效</w:t>
            </w: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65"/>
              <w:gridCol w:w="848"/>
              <w:gridCol w:w="851"/>
              <w:gridCol w:w="709"/>
              <w:gridCol w:w="1560"/>
              <w:gridCol w:w="2295"/>
            </w:tblGrid>
            <w:tr w:rsidR="008B2F5B" w:rsidRPr="00B76A57" w14:paraId="42CF4535" w14:textId="77777777" w:rsidTr="00333060">
              <w:tc>
                <w:tcPr>
                  <w:tcW w:w="784" w:type="pct"/>
                  <w:shd w:val="clear" w:color="auto" w:fill="D9D9D9" w:themeFill="background1" w:themeFillShade="D9"/>
                  <w:vAlign w:val="center"/>
                </w:tcPr>
                <w:p w14:paraId="300C200B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shd w:val="clear" w:color="auto" w:fill="D9D9D9" w:themeFill="background1" w:themeFillShade="D9"/>
                  <w:vAlign w:val="center"/>
                </w:tcPr>
                <w:p w14:paraId="5C36108C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shd w:val="clear" w:color="auto" w:fill="D9D9D9" w:themeFill="background1" w:themeFillShade="D9"/>
                  <w:vAlign w:val="center"/>
                </w:tcPr>
                <w:p w14:paraId="2125C0CC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40622834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shd w:val="clear" w:color="auto" w:fill="D9D9D9" w:themeFill="background1" w:themeFillShade="D9"/>
                  <w:vAlign w:val="center"/>
                </w:tcPr>
                <w:p w14:paraId="10AD216B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信号</w:t>
                  </w:r>
                </w:p>
              </w:tc>
              <w:tc>
                <w:tcPr>
                  <w:tcW w:w="1546" w:type="pct"/>
                  <w:shd w:val="clear" w:color="auto" w:fill="D9D9D9" w:themeFill="background1" w:themeFillShade="D9"/>
                  <w:vAlign w:val="center"/>
                </w:tcPr>
                <w:p w14:paraId="5CE7C722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/>
                      <w:sz w:val="20"/>
                    </w:rPr>
                    <w:t>备注</w:t>
                  </w:r>
                </w:p>
              </w:tc>
            </w:tr>
            <w:tr w:rsidR="008B2F5B" w:rsidRPr="00B76A57" w14:paraId="387F7BFA" w14:textId="77777777" w:rsidTr="00333060">
              <w:tc>
                <w:tcPr>
                  <w:tcW w:w="784" w:type="pct"/>
                  <w:shd w:val="clear" w:color="auto" w:fill="auto"/>
                  <w:vAlign w:val="center"/>
                </w:tcPr>
                <w:p w14:paraId="249EE4A3" w14:textId="77777777" w:rsidR="008B2F5B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D11EDB">
                    <w:rPr>
                      <w:rFonts w:asciiTheme="minorEastAsia" w:eastAsiaTheme="minorEastAsia" w:hAnsiTheme="minorEastAsia"/>
                      <w:sz w:val="20"/>
                    </w:rPr>
                    <w:t>EPB1</w:t>
                  </w:r>
                </w:p>
                <w:p w14:paraId="7EB607A5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D11EDB">
                    <w:rPr>
                      <w:rFonts w:asciiTheme="minorEastAsia" w:eastAsiaTheme="minorEastAsia" w:hAnsiTheme="minorEastAsia"/>
                      <w:sz w:val="20"/>
                    </w:rPr>
                    <w:t>18FF3C50</w:t>
                  </w:r>
                </w:p>
              </w:tc>
              <w:tc>
                <w:tcPr>
                  <w:tcW w:w="571" w:type="pct"/>
                  <w:shd w:val="clear" w:color="auto" w:fill="auto"/>
                  <w:vAlign w:val="center"/>
                </w:tcPr>
                <w:p w14:paraId="28503B41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shd w:val="clear" w:color="auto" w:fill="auto"/>
                  <w:vAlign w:val="center"/>
                </w:tcPr>
                <w:p w14:paraId="28FDFF43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7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33366E3B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1-</w:t>
                  </w:r>
                  <w:r>
                    <w:rPr>
                      <w:rFonts w:asciiTheme="minorEastAsia" w:eastAsiaTheme="minorEastAsia" w:hAnsiTheme="minorEastAsia"/>
                      <w:sz w:val="20"/>
                    </w:rPr>
                    <w:t>2</w:t>
                  </w:r>
                </w:p>
              </w:tc>
              <w:tc>
                <w:tcPr>
                  <w:tcW w:w="1050" w:type="pct"/>
                  <w:vAlign w:val="center"/>
                </w:tcPr>
                <w:p w14:paraId="4A2F8C73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hAnsiTheme="minorEastAsia" w:cs="Arial" w:hint="eastAsia"/>
                      <w:sz w:val="20"/>
                      <w:szCs w:val="20"/>
                    </w:rPr>
                    <w:t>E</w:t>
                  </w:r>
                  <w:r>
                    <w:rPr>
                      <w:rFonts w:asciiTheme="minorEastAsia" w:hAnsiTheme="minorEastAsia" w:cs="Arial"/>
                      <w:sz w:val="20"/>
                      <w:szCs w:val="20"/>
                    </w:rPr>
                    <w:t>PB</w:t>
                  </w:r>
                  <w:r w:rsidRPr="00E9678C">
                    <w:rPr>
                      <w:rFonts w:asciiTheme="minorEastAsia" w:hAnsiTheme="minorEastAsia" w:cs="Arial" w:hint="eastAsia"/>
                      <w:sz w:val="20"/>
                      <w:szCs w:val="20"/>
                    </w:rPr>
                    <w:t>挂车测试激活状态</w:t>
                  </w:r>
                </w:p>
              </w:tc>
              <w:tc>
                <w:tcPr>
                  <w:tcW w:w="1546" w:type="pct"/>
                  <w:shd w:val="clear" w:color="auto" w:fill="auto"/>
                  <w:vAlign w:val="center"/>
                </w:tcPr>
                <w:p w14:paraId="1D2BE867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1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：文字提醒</w:t>
                  </w:r>
                </w:p>
              </w:tc>
            </w:tr>
          </w:tbl>
          <w:p w14:paraId="0DC40761" w14:textId="77777777" w:rsidR="008B2F5B" w:rsidRPr="00B76A57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</w:p>
        </w:tc>
      </w:tr>
      <w:tr w:rsidR="008B2F5B" w:rsidRPr="00B76A57" w14:paraId="058BADA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2E3A84E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2BC86C9" w14:textId="77777777" w:rsidR="008B2F5B" w:rsidRPr="00B76A57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B2F5B" w:rsidRPr="00B76A57" w14:paraId="0FB7E05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A92ABD3" w14:textId="77777777" w:rsidR="008B2F5B" w:rsidRPr="00B31701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/>
                <w:sz w:val="20"/>
                <w:lang w:val="sv-SE"/>
              </w:rPr>
            </w:pP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HMI</w:t>
            </w:r>
          </w:p>
        </w:tc>
        <w:tc>
          <w:tcPr>
            <w:tcW w:w="7654" w:type="dxa"/>
            <w:vAlign w:val="center"/>
          </w:tcPr>
          <w:p w14:paraId="47D69FA9" w14:textId="77777777" w:rsidR="008B2F5B" w:rsidRPr="00B31701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/>
                <w:sz w:val="20"/>
                <w:lang w:val="sv-SE"/>
              </w:rPr>
            </w:pPr>
            <w:r w:rsidRPr="00B31701">
              <w:rPr>
                <w:rFonts w:asciiTheme="minorEastAsia" w:eastAsiaTheme="minorEastAsia" w:hAnsiTheme="minorEastAsia"/>
                <w:sz w:val="20"/>
                <w:lang w:val="sv-SE"/>
              </w:rPr>
              <w:t>1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：文字提醒</w:t>
            </w:r>
            <w:r w:rsidRPr="00894518">
              <w:rPr>
                <w:rFonts w:asciiTheme="minorEastAsia" w:eastAsiaTheme="minorEastAsia" w:hAnsiTheme="minorEastAsia" w:hint="eastAsia"/>
                <w:sz w:val="20"/>
                <w:lang w:val="sv-SE"/>
              </w:rPr>
              <w:t xml:space="preserve"> “驻车制动</w:t>
            </w:r>
            <w:r w:rsidRPr="00894518">
              <w:rPr>
                <w:rFonts w:asciiTheme="minorEastAsia" w:eastAsiaTheme="minorEastAsia" w:hAnsiTheme="minorEastAsia"/>
                <w:sz w:val="20"/>
                <w:lang w:val="sv-SE"/>
              </w:rPr>
              <w:t>正在执行挂车</w:t>
            </w:r>
            <w:r w:rsidRPr="00894518">
              <w:rPr>
                <w:rFonts w:asciiTheme="minorEastAsia" w:eastAsiaTheme="minorEastAsia" w:hAnsiTheme="minorEastAsia" w:hint="eastAsia"/>
                <w:sz w:val="20"/>
                <w:lang w:val="sv-SE"/>
              </w:rPr>
              <w:t>检查</w:t>
            </w:r>
            <w:r>
              <w:rPr>
                <w:rFonts w:asciiTheme="minorEastAsia" w:eastAsiaTheme="minorEastAsia" w:hAnsiTheme="minorEastAsia" w:hint="eastAsia"/>
                <w:sz w:val="20"/>
                <w:lang w:val="sv-SE"/>
              </w:rPr>
              <w:t>测试</w:t>
            </w:r>
            <w:r w:rsidRPr="00894518">
              <w:rPr>
                <w:rFonts w:asciiTheme="minorEastAsia" w:eastAsiaTheme="minorEastAsia" w:hAnsiTheme="minorEastAsia" w:hint="eastAsia"/>
                <w:sz w:val="20"/>
                <w:lang w:val="sv-SE"/>
              </w:rPr>
              <w:t>”</w:t>
            </w:r>
          </w:p>
        </w:tc>
      </w:tr>
      <w:tr w:rsidR="008B2F5B" w:rsidRPr="00B76A57" w14:paraId="0F2A0477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269AE3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010C72A" w14:textId="77777777" w:rsidR="008B2F5B" w:rsidRPr="00B76A57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6EB561C8" w14:textId="77777777" w:rsidR="008B2F5B" w:rsidRPr="00B76A57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844B7F">
              <w:rPr>
                <w:rFonts w:asciiTheme="minorEastAsia" w:hAnsiTheme="minorEastAsia" w:cs="Arial" w:hint="eastAsia"/>
                <w:sz w:val="20"/>
                <w:lang w:eastAsia="zh-CN"/>
              </w:rPr>
              <w:t>1.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电源断开</w:t>
            </w:r>
          </w:p>
          <w:p w14:paraId="3F753975" w14:textId="77777777" w:rsidR="008B2F5B" w:rsidRPr="00B76A57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2.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未收到信号或收到信号但无效</w:t>
            </w:r>
          </w:p>
        </w:tc>
      </w:tr>
      <w:tr w:rsidR="008B2F5B" w:rsidRPr="00B76A57" w14:paraId="22A57D39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F9FD3B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66749C85" w14:textId="77777777" w:rsidR="008B2F5B" w:rsidRPr="00B76A57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总线：</w:t>
            </w:r>
          </w:p>
        </w:tc>
      </w:tr>
      <w:tr w:rsidR="008B2F5B" w:rsidRPr="00B76A57" w14:paraId="7231A8E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C1C48E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419E550D" w14:textId="77777777" w:rsidR="008B2F5B" w:rsidRPr="00B76A57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B2F5B" w:rsidRPr="00B76A57" w14:paraId="61F2B2E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62A0700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55B7DB7" w14:textId="77777777" w:rsidR="008B2F5B" w:rsidRPr="00B76A57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</w:t>
            </w: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ON</w:t>
            </w:r>
            <w:proofErr w:type="gramStart"/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8B2F5B" w:rsidRPr="00B76A57" w14:paraId="4FC7C1EF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6C6A841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7E319901" w14:textId="77777777" w:rsidR="008B2F5B" w:rsidRPr="00B76A57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B2F5B" w:rsidRPr="00B76A57" w14:paraId="6C76CEA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D67D05B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52B1076D" w14:textId="77777777" w:rsidR="008B2F5B" w:rsidRPr="00B76A57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8B2F5B" w:rsidRPr="00B76A57" w14:paraId="1AF2F68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4E34971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3E854D4A" w14:textId="77777777" w:rsidR="008B2F5B" w:rsidRPr="00B76A57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8B2F5B" w:rsidRPr="00B76A57" w14:paraId="26F8E6E3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5E8B9C3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7C2B5F6E" w14:textId="77777777" w:rsidR="008B2F5B" w:rsidRPr="00F754D4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  <w:highlight w:val="yellow"/>
              </w:rPr>
            </w:pPr>
          </w:p>
        </w:tc>
      </w:tr>
      <w:tr w:rsidR="008B2F5B" w:rsidRPr="00B76A57" w14:paraId="29B1EF9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BE69E8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64F1C225" w14:textId="77777777" w:rsidR="008B2F5B" w:rsidRPr="00631C72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  <w:highlight w:val="yellow"/>
              </w:rPr>
            </w:pPr>
          </w:p>
        </w:tc>
      </w:tr>
    </w:tbl>
    <w:p w14:paraId="4BD21638" w14:textId="77777777" w:rsidR="00AA70F7" w:rsidRPr="008B2F5B" w:rsidRDefault="00AA70F7" w:rsidP="00A76C6A">
      <w:pPr>
        <w:rPr>
          <w:lang w:val="en-US" w:eastAsia="zh-CN"/>
        </w:rPr>
      </w:pPr>
    </w:p>
    <w:p w14:paraId="190A3288" w14:textId="77777777" w:rsidR="00CA2C5F" w:rsidRDefault="00B42207">
      <w:pPr>
        <w:pStyle w:val="1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通讯协议</w:t>
      </w:r>
    </w:p>
    <w:p w14:paraId="07727C23" w14:textId="6AF5C3CF" w:rsidR="00503626" w:rsidRPr="00503626" w:rsidRDefault="00503626" w:rsidP="00503626">
      <w:pPr>
        <w:pStyle w:val="2"/>
        <w:rPr>
          <w:lang w:eastAsia="zh-CN"/>
        </w:rPr>
      </w:pPr>
      <w:r w:rsidRPr="00503626">
        <w:rPr>
          <w:lang w:eastAsia="zh-CN"/>
        </w:rPr>
        <w:t>仪表接收报文</w:t>
      </w:r>
    </w:p>
    <w:p w14:paraId="37413B23" w14:textId="2FC73C4C" w:rsidR="00CA2C5F" w:rsidRDefault="00B42207">
      <w:pPr>
        <w:rPr>
          <w:lang w:val="en-US" w:eastAsia="zh-CN"/>
        </w:rPr>
      </w:pPr>
      <w:r>
        <w:rPr>
          <w:rFonts w:hint="eastAsia"/>
          <w:lang w:val="en-US" w:eastAsia="zh-CN"/>
        </w:rPr>
        <w:t>PCAN</w:t>
      </w:r>
      <w:r>
        <w:rPr>
          <w:rFonts w:hint="eastAsia"/>
          <w:lang w:val="en-US" w:eastAsia="zh-CN"/>
        </w:rPr>
        <w:t>总线通讯速率</w:t>
      </w:r>
      <w:r>
        <w:rPr>
          <w:rFonts w:hint="eastAsia"/>
          <w:lang w:val="en-US" w:eastAsia="zh-CN"/>
        </w:rPr>
        <w:t>500K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val="en-US" w:eastAsia="zh-CN"/>
        </w:rPr>
        <w:t>BCAN</w:t>
      </w:r>
      <w:r>
        <w:rPr>
          <w:rFonts w:hint="eastAsia"/>
          <w:lang w:val="en-US" w:eastAsia="zh-CN"/>
        </w:rPr>
        <w:t>总线通讯速率</w:t>
      </w:r>
      <w:r>
        <w:rPr>
          <w:rFonts w:hint="eastAsia"/>
          <w:lang w:val="en-US" w:eastAsia="zh-CN"/>
        </w:rPr>
        <w:t>250K</w:t>
      </w:r>
      <w:r>
        <w:rPr>
          <w:lang w:val="en-US" w:eastAsia="zh-CN"/>
        </w:rPr>
        <w:t>。</w:t>
      </w:r>
    </w:p>
    <w:tbl>
      <w:tblPr>
        <w:tblpPr w:leftFromText="180" w:rightFromText="180" w:vertAnchor="text" w:tblpY="1"/>
        <w:tblOverlap w:val="never"/>
        <w:tblW w:w="9702" w:type="dxa"/>
        <w:tblLayout w:type="fixed"/>
        <w:tblLook w:val="04A0" w:firstRow="1" w:lastRow="0" w:firstColumn="1" w:lastColumn="0" w:noHBand="0" w:noVBand="1"/>
      </w:tblPr>
      <w:tblGrid>
        <w:gridCol w:w="1008"/>
        <w:gridCol w:w="141"/>
        <w:gridCol w:w="660"/>
        <w:gridCol w:w="1939"/>
        <w:gridCol w:w="616"/>
        <w:gridCol w:w="696"/>
        <w:gridCol w:w="916"/>
        <w:gridCol w:w="2299"/>
        <w:gridCol w:w="1418"/>
        <w:gridCol w:w="9"/>
      </w:tblGrid>
      <w:tr w:rsidR="00CA2C5F" w14:paraId="14984956" w14:textId="77777777" w:rsidTr="00DC4441">
        <w:trPr>
          <w:gridAfter w:val="1"/>
          <w:wAfter w:w="9" w:type="dxa"/>
          <w:trHeight w:val="1104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C867C3D" w14:textId="77777777" w:rsidR="00CA2C5F" w:rsidRDefault="00CA2C5F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8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E5917C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周期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AF25BE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ID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EBB82C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BYTE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A9412E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BIT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4DA6449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Data content</w:t>
            </w: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EA24DC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Value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38F1EA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功能定义对应内容&amp;Note</w:t>
            </w:r>
          </w:p>
        </w:tc>
      </w:tr>
      <w:tr w:rsidR="00CA2C5F" w14:paraId="46460838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1421919" w14:textId="77777777" w:rsidR="00CA2C5F" w:rsidRDefault="00CA2C5F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FC9980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20ms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03DAAE2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0CFFEAF4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7588F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B7686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CFF98A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48EF7C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BC5973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249E039D" w14:textId="77777777" w:rsidTr="00DC4441">
        <w:trPr>
          <w:gridAfter w:val="1"/>
          <w:wAfter w:w="9" w:type="dxa"/>
          <w:trHeight w:val="50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628E2" w14:textId="77777777" w:rsidR="00CA2C5F" w:rsidRDefault="00CA2C5F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B261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11ED7" w14:textId="77777777" w:rsidR="00CA2C5F" w:rsidRDefault="00CA2C5F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8F9E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2-3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78D3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1A50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电池组输出电压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45489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增益:0.1V;偏移量:0V;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范围:0-6425.5V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EF8D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电池组输出电压</w:t>
            </w:r>
          </w:p>
        </w:tc>
      </w:tr>
      <w:tr w:rsidR="00CA2C5F" w14:paraId="364313D1" w14:textId="77777777" w:rsidTr="00DC4441">
        <w:trPr>
          <w:gridAfter w:val="1"/>
          <w:wAfter w:w="9" w:type="dxa"/>
          <w:trHeight w:val="98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D62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C7C24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3A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FDA4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4-5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959D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9AB7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电池组输出电流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F3E21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增益:0.1A;偏移量:-600A;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范围:-600-5553.5A;充电为负,放电为正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4D7A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电池组输出电流</w:t>
            </w:r>
          </w:p>
        </w:tc>
      </w:tr>
      <w:tr w:rsidR="00CA2C5F" w14:paraId="1B4C1551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BF8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968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ABBB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F313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0FD5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439C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当前SOC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8E68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增益:1%;偏移量:0;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范围:0-120%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17AA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当前SOC</w:t>
            </w:r>
          </w:p>
        </w:tc>
      </w:tr>
      <w:tr w:rsidR="00CA2C5F" w14:paraId="1FFBFFB9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A8F9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301B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25F1B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60B4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ADBC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2D9A3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0EED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697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24BCC567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18E2E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6A8487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60F022C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18FFEEF4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7773965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285C7F1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7F83B72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7B16E07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37ADE1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5DD2FC02" w14:textId="77777777" w:rsidTr="00DC4441">
        <w:trPr>
          <w:gridAfter w:val="1"/>
          <w:wAfter w:w="9" w:type="dxa"/>
          <w:trHeight w:val="48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DB5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8C65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8F07C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AFC6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2708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30AA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SOH</w:t>
            </w: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DC52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增益:1%;偏移量:0;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范围:0-100%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11A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SOH</w:t>
            </w:r>
          </w:p>
        </w:tc>
      </w:tr>
      <w:tr w:rsidR="00CA2C5F" w14:paraId="7B29B3FC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ACB2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00BE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0.1s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0679D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18FFEFF4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DD9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ED76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A772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F9691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03B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0B027ED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EAB79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11A9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679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F675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0C073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C981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当前SOC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E2F05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增益:0.1%;偏移量:0;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范围:0-120.0%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BE2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当前SOC</w:t>
            </w:r>
          </w:p>
        </w:tc>
      </w:tr>
      <w:tr w:rsidR="00CA2C5F" w14:paraId="69893173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0F8A0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D2DE86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538B91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18FFF2F4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C2177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AFBFD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02DA8C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2B0C1E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20C36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22D9BCF" w14:textId="77777777" w:rsidTr="00DC4441">
        <w:trPr>
          <w:gridAfter w:val="1"/>
          <w:wAfter w:w="9" w:type="dxa"/>
          <w:trHeight w:val="144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AF59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BD8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7C74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45BF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9BC0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FE89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电池组充电状态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B70C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0000 0001-停车充电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0000 0010-预留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0000 0011-未充电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0000 0100-充电完成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1111 1110-异常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1111 1111-无效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17A4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电池组充电状态</w:t>
            </w:r>
          </w:p>
        </w:tc>
      </w:tr>
      <w:tr w:rsidR="00CA2C5F" w14:paraId="4F41A502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ABF4B1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7B1553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691E722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18FECAF4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500EEA8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674765F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391FFF1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1B8AC67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35EC8F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14D182D5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40E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EB7A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57FC7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E7FE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FCE2B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313C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A65B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D5F6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13D352CE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94D0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0B49D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CC22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228F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A65D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2E33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2D51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5008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50990C65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C6F0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CDA6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380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FDBD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22E4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581C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F928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5B8A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2D01455F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7D6DF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0518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5909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39198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4D84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A419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F3D66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4703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0E59FE87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F161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057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AC1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541B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07264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555ED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45C8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DD17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5C9E56B0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646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45C5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B6C4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5BA7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AEEC4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A339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AB1C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D2EB6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38221FA9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70909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7542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146CE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A3BD9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DA04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B7E4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7DDC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E4FF4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0B03108B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55A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02657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C5C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7312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5BD5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DD5E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92C45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3593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1A7461FD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E4B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ED2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BF6C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25D96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1F9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05A3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2D59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9C0C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133C51F0" w14:textId="77777777" w:rsidTr="00DC4441">
        <w:trPr>
          <w:trHeight w:val="264"/>
        </w:trPr>
        <w:tc>
          <w:tcPr>
            <w:tcW w:w="970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FF16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电机控制系统，当电机系统存在一个以上故障时，ID分别为18ECFFEF,18EBFFEF。</w:t>
            </w:r>
          </w:p>
        </w:tc>
      </w:tr>
      <w:tr w:rsidR="00CA2C5F" w14:paraId="04787921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C20181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649E5A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20ms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1BFC1EB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0CFF11EF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232632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21212B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A6446D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3FDF8C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13DA1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5E4BF658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B9D8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7739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CAA4D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2103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5C9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8EF035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控制器母线电流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1FE1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增益:0.1A;偏移量:-600A;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范围:-600-5953.5A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D9437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控制器母线电流，负为发电,正为驱动</w:t>
            </w:r>
          </w:p>
        </w:tc>
      </w:tr>
      <w:tr w:rsidR="00CA2C5F" w14:paraId="7BF0A052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66B2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A9C0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17E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5E13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2EF30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2EAA37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控制器母线电压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4C2D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增益:0.1V;偏移量:0A;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范围:0-6553.5A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2A6AA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控制器母线电压</w:t>
            </w:r>
          </w:p>
        </w:tc>
      </w:tr>
      <w:tr w:rsidR="00CA2C5F" w14:paraId="37F2CDA1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435E7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B5A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2C78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4E83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4DCA7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C3516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电机当前转速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D2CE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增益:0.25rpm;偏移量:0rpm;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范围:0-16383.75rpm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0CF05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电机当前转速</w:t>
            </w:r>
          </w:p>
        </w:tc>
      </w:tr>
      <w:tr w:rsidR="00CA2C5F" w14:paraId="2607357A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C7790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7AA5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68DA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5AB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7-8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D06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BFE723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电机当前转矩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325C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增益:1Nm;偏移量:0Nm;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范围:0-65535Nm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9DD528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电机当前转矩</w:t>
            </w:r>
          </w:p>
        </w:tc>
      </w:tr>
      <w:tr w:rsidR="00CA2C5F" w14:paraId="64C647B2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D9B49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96F392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4AF047F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18FECAEF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F067EF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740A8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6951AC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130CA6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7D3007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485C58A8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96FC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1DF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DFE3F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A2D0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EA1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6BBA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90C6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D50A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52B48A35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C209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55C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7C43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EA30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04C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8D331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EDEDD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CB48C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7A4DA48C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6F3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6257E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23D1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D5EF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1D10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CA71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354B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5698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386A6CD4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E868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B79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968C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539B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12F2F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0012B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B1C0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CDE8D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01ED4E1A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DE0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D8AA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BFC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04A8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714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993D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48B83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07A3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405DF6E6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9DED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5A13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688A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606E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38C4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9813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E293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0ED5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7D8655DC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5BCB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6305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974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F54B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2C2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470B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624C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ECF6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180DA604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8DDC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0AA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142C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EC4F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9EA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75833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708D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5B7E6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64BBEA39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A6A48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25D9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CD9C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A4C3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A3C3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59F5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F9D4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0CB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0D05413E" w14:textId="77777777" w:rsidTr="00DC4441">
        <w:trPr>
          <w:trHeight w:val="264"/>
        </w:trPr>
        <w:tc>
          <w:tcPr>
            <w:tcW w:w="970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587B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空压机系统，当空压机系统存在一个以上故障时，ID分别为18ECFF30,18EBFF30。</w:t>
            </w:r>
          </w:p>
        </w:tc>
      </w:tr>
      <w:tr w:rsidR="00CA2C5F" w14:paraId="5ABC43FA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DA4AA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128662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15E40B7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18FECA30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8987C2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CE0505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47707D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5740A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FD35DA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6D21D4C0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8C1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6241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398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A0ED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838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AE24A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C0EC6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A7ED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3A267927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BBC3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A15EF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58F7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1D786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1263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2FBB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C08F0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3CB63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5056D3CB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02909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72501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67A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3B41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B53E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AE350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577A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B41C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6474B010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7F98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D51C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79BB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E3D9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6E70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1D2F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37DA0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4E9A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45212357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3547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B4BD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95A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4D554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DE31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E59E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AC2C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E8B4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4E448D29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59B9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DF72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F2EB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102D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07E24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1942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CFFB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A289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5505CE0A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8495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27A9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54FC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42D1E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C26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D091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19DF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660A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0E017222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E2F6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2D26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4BDF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6960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B1E8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2814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C5FAA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D903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3425CB46" w14:textId="77777777" w:rsidTr="00DC4441">
        <w:trPr>
          <w:trHeight w:val="264"/>
        </w:trPr>
        <w:tc>
          <w:tcPr>
            <w:tcW w:w="970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843D0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DCDC系统，当DCDC系统存在一个以上故障时，ID分别为18ECFF1A,18EBFF1A。</w:t>
            </w:r>
          </w:p>
        </w:tc>
      </w:tr>
      <w:tr w:rsidR="00CA2C5F" w14:paraId="6F16FB60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8F409D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529FC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26BD503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18FECA1A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7BA914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B6498C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D45DC6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C25AB5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C2B2A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932792F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B6957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035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29FA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3CF4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3386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6781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9F38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1695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3274CEBA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FC65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9796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4722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5B88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6C98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D33E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DF1A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D46E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138E39FA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2B76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77CB5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C195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8FD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2DA0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F2D8F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7B66A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F1C5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3C6ED8C4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2EA8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C64E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7072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9F68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261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3B25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FD2DD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4452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609C4E77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EB6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1E3B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BCE1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D969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77AC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DB5D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54CD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1072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5CAAAC54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B094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F4DF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EFB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1F06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FACE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9EB5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57FD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6D0F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5F79790F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1F9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39A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A748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4D44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F957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598A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E63C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67E2E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10D83FF1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621E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01CA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8C6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2D682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229C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A00F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535F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3296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1FDF36E5" w14:textId="77777777" w:rsidTr="00DC4441">
        <w:trPr>
          <w:trHeight w:val="264"/>
        </w:trPr>
        <w:tc>
          <w:tcPr>
            <w:tcW w:w="970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9CD2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>整车状态信息，</w:t>
            </w:r>
          </w:p>
        </w:tc>
      </w:tr>
      <w:tr w:rsidR="00CA2C5F" w14:paraId="096FFF83" w14:textId="77777777" w:rsidTr="00DC4441">
        <w:trPr>
          <w:gridAfter w:val="1"/>
          <w:wAfter w:w="9" w:type="dxa"/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149A2B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0F52BA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0.1s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898EE0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18FFF531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DF0512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765C0A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59D643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21A9B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1BCF78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651BBFE9" w14:textId="77777777" w:rsidTr="00DC4441">
        <w:trPr>
          <w:gridAfter w:val="1"/>
          <w:wAfter w:w="9" w:type="dxa"/>
          <w:trHeight w:val="120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9EA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34D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C971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0E570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2D8E6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D87C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档位指示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E75C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00：D档；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01：N档;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10：R档；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11：故障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9D5C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档位指示</w:t>
            </w:r>
          </w:p>
        </w:tc>
      </w:tr>
      <w:tr w:rsidR="00CA2C5F" w14:paraId="1228B7AC" w14:textId="77777777" w:rsidTr="00DC4441">
        <w:trPr>
          <w:gridAfter w:val="1"/>
          <w:wAfter w:w="9" w:type="dxa"/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E2E7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68E5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091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CE3D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CF6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69B3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巡航工作状态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C994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00：不工作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01：工作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19AB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巡航工作状态</w:t>
            </w:r>
          </w:p>
        </w:tc>
      </w:tr>
      <w:tr w:rsidR="00CA2C5F" w14:paraId="6115D287" w14:textId="77777777" w:rsidTr="00DC4441">
        <w:trPr>
          <w:gridAfter w:val="1"/>
          <w:wAfter w:w="9" w:type="dxa"/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AF18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018F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BB79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FCB1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BE928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95F2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PTO工作状态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32D1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00：不工作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01：工作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666E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PTO工作状态</w:t>
            </w:r>
          </w:p>
        </w:tc>
      </w:tr>
      <w:tr w:rsidR="00CA2C5F" w14:paraId="18E98CFC" w14:textId="77777777" w:rsidTr="00DC4441">
        <w:trPr>
          <w:gridAfter w:val="1"/>
          <w:wAfter w:w="9" w:type="dxa"/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A6A8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461B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6035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C35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B196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A46B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READY</w:t>
            </w:r>
            <w:proofErr w:type="gram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灯状态</w:t>
            </w:r>
            <w:proofErr w:type="gram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8445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8246F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READY</w:t>
            </w:r>
            <w:proofErr w:type="gram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灯状态</w:t>
            </w:r>
            <w:proofErr w:type="gramEnd"/>
          </w:p>
        </w:tc>
      </w:tr>
      <w:tr w:rsidR="00CA2C5F" w14:paraId="63433038" w14:textId="77777777" w:rsidTr="00DC4441">
        <w:trPr>
          <w:gridAfter w:val="1"/>
          <w:wAfter w:w="9" w:type="dxa"/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260C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8C7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9467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130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F2C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89A1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巡航车速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CDA5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增益：1km/h;偏移量:0km/h;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范围:0-250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1486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巡航车速</w:t>
            </w:r>
          </w:p>
        </w:tc>
      </w:tr>
      <w:tr w:rsidR="00CA2C5F" w14:paraId="6B4C63BB" w14:textId="77777777" w:rsidTr="00DC4441">
        <w:trPr>
          <w:gridAfter w:val="1"/>
          <w:wAfter w:w="9" w:type="dxa"/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9DB2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5419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28A2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C13C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07A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85E1C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PTO转速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4110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增益:1rpm;偏移量:0rpm;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范围:0-65535rpm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7ED8B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PTO转速</w:t>
            </w:r>
          </w:p>
        </w:tc>
      </w:tr>
      <w:tr w:rsidR="00CA2C5F" w14:paraId="3DBC94F8" w14:textId="77777777" w:rsidTr="00DC4441">
        <w:trPr>
          <w:gridAfter w:val="1"/>
          <w:wAfter w:w="9" w:type="dxa"/>
          <w:trHeight w:val="19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9ADD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C6F8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F1E0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EDA4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91F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BEB1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整车状态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68A6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0000：高压未上电；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0001:高压已上电，车辆可正常运行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0010:电机驱动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0011:能量回收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0100:倒车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1101-1111：预留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7678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整车状态</w:t>
            </w:r>
          </w:p>
        </w:tc>
      </w:tr>
      <w:tr w:rsidR="003056BD" w14:paraId="37D2AF28" w14:textId="77777777" w:rsidTr="00DC4441">
        <w:trPr>
          <w:gridAfter w:val="1"/>
          <w:wAfter w:w="9" w:type="dxa"/>
          <w:trHeight w:val="519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D2AA16E" w14:textId="77777777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77FE767" w14:textId="77777777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0DD5096" w14:textId="77777777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56928D7" w14:textId="18BE624F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E50893C" w14:textId="1E65D2D7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2ADB2E4" w14:textId="7FDE89A7" w:rsidR="003056BD" w:rsidRDefault="003056BD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档位状态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9B48F97" w14:textId="77777777" w:rsidR="003056BD" w:rsidRDefault="003056BD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00：手柄档位与实际一致</w:t>
            </w:r>
          </w:p>
          <w:p w14:paraId="7CB4A479" w14:textId="151D0F22" w:rsidR="003056BD" w:rsidRDefault="003056BD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01：手柄档位与实际不一致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916B962" w14:textId="71669805" w:rsidR="003056BD" w:rsidRDefault="003056BD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档位状态</w:t>
            </w:r>
          </w:p>
        </w:tc>
      </w:tr>
      <w:tr w:rsidR="00CA2C5F" w14:paraId="763C91E4" w14:textId="77777777" w:rsidTr="00DC4441">
        <w:trPr>
          <w:gridAfter w:val="1"/>
          <w:wAfter w:w="9" w:type="dxa"/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BB49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冷却系统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C4ED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A42B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F06F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4AA49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9A236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D16B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E0E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5C74159A" w14:textId="77777777" w:rsidTr="00DC4441">
        <w:trPr>
          <w:gridAfter w:val="1"/>
          <w:wAfter w:w="9" w:type="dxa"/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CB5C9B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50880D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0.2s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2242BE2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0C3DD7A7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584903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99C74F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240784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E5242E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4DEA53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5F20642F" w14:textId="77777777" w:rsidTr="00DC4441">
        <w:trPr>
          <w:gridAfter w:val="1"/>
          <w:wAfter w:w="9" w:type="dxa"/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D95C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16DAA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F859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45104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D67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55F9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冷却液温度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0EF9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增益:1℃;偏移量:-40℃;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范围:-40-210℃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94FFA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冷却液温度</w:t>
            </w:r>
          </w:p>
        </w:tc>
      </w:tr>
      <w:tr w:rsidR="00CA2C5F" w14:paraId="1AA6ECCA" w14:textId="77777777" w:rsidTr="00DC4441">
        <w:trPr>
          <w:gridAfter w:val="1"/>
          <w:wAfter w:w="9" w:type="dxa"/>
          <w:trHeight w:val="48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059F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77E1A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8687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6C317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B257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E0FA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电子风扇状态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B727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0：正常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1：故障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29E7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电子风扇状态</w:t>
            </w:r>
          </w:p>
        </w:tc>
      </w:tr>
      <w:tr w:rsidR="00CA2C5F" w14:paraId="49DFDB2C" w14:textId="77777777" w:rsidTr="00DC4441">
        <w:trPr>
          <w:gridAfter w:val="1"/>
          <w:wAfter w:w="9" w:type="dxa"/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0D6D0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C183D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68F1ACB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18FECA03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A7BCFB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ADD1E5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FE0B3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A5A2B7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04388B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CA5D4D1" w14:textId="77777777" w:rsidTr="00DC4441">
        <w:trPr>
          <w:gridAfter w:val="1"/>
          <w:wAfter w:w="9" w:type="dxa"/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E7FDE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0455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74BD7C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A2DFF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76D05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224EC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34E73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97B27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70C8F61C" w14:textId="77777777" w:rsidTr="00DC4441">
        <w:trPr>
          <w:gridAfter w:val="1"/>
          <w:wAfter w:w="9" w:type="dxa"/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25D7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8B51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6F2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92DB8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BE53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944FE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CA5F9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1AAF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7D5424FC" w14:textId="77777777" w:rsidTr="00DC4441">
        <w:trPr>
          <w:gridAfter w:val="1"/>
          <w:wAfter w:w="9" w:type="dxa"/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96805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6604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9238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46BF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2F144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B074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2C37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1D7E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3F9DB5D9" w14:textId="77777777" w:rsidTr="00DC4441">
        <w:trPr>
          <w:gridAfter w:val="1"/>
          <w:wAfter w:w="9" w:type="dxa"/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BCB9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5F077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D90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21B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61B8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FE324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BC3E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F672C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3F6C4494" w14:textId="77777777" w:rsidTr="00DC4441">
        <w:trPr>
          <w:gridAfter w:val="1"/>
          <w:wAfter w:w="9" w:type="dxa"/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62E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7821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85A5B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3014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593B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04B2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05DE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EE4F7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1E9178C8" w14:textId="77777777" w:rsidTr="00DC4441">
        <w:trPr>
          <w:gridAfter w:val="1"/>
          <w:wAfter w:w="9" w:type="dxa"/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FB74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642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14AE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3D1D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709D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14EE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DC16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2389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4F437690" w14:textId="77777777" w:rsidTr="00DC4441">
        <w:trPr>
          <w:gridAfter w:val="1"/>
          <w:wAfter w:w="9" w:type="dxa"/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3638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9E07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9F75C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565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91C1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6824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0D04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348F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54AD39E2" w14:textId="77777777" w:rsidTr="00DC4441">
        <w:trPr>
          <w:gridAfter w:val="1"/>
          <w:wAfter w:w="9" w:type="dxa"/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840A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4679A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4D9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E415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D741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B1C6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E506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E01C5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6D7C04B2" w14:textId="77777777" w:rsidTr="00DC4441">
        <w:trPr>
          <w:gridAfter w:val="1"/>
          <w:wAfter w:w="9" w:type="dxa"/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92772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119A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7144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533FE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6A0A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0D577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170A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BC39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5BE04880" w14:textId="77777777" w:rsidTr="00DC4441">
        <w:trPr>
          <w:trHeight w:val="264"/>
        </w:trPr>
        <w:tc>
          <w:tcPr>
            <w:tcW w:w="970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D166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电池烟雾检测信息</w:t>
            </w:r>
          </w:p>
        </w:tc>
      </w:tr>
      <w:tr w:rsidR="00CA2C5F" w14:paraId="366EA9CE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A385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0DD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BFE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EAAF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F2CB3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A90B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D811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DF7F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2C1BF20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750CF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F445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E55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31A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C48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205C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C5BC1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CE0C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6FF47F45" w14:textId="77777777" w:rsidTr="00DC4441">
        <w:trPr>
          <w:trHeight w:val="264"/>
        </w:trPr>
        <w:tc>
          <w:tcPr>
            <w:tcW w:w="970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DEC7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整车控制器故障，当整车控制器存在一个以上故障时，ID分别为18ECFF31,18EBFF31</w:t>
            </w:r>
          </w:p>
        </w:tc>
      </w:tr>
      <w:tr w:rsidR="00CA2C5F" w14:paraId="75E71D02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1C35A3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E68322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E5954B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18FECA31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413DA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8A122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8ADCE4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ED009C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E14254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2D003D44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0DE7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38E7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D422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4F7A4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1F04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B6D0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3210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6044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24BA711A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B29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59F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725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E290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7C9C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4BCE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F82B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6AB6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491072AB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91AE7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DED1A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E36B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590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EA06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DABD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B58DE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19F1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0E86E2F6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BF10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94F8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D200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162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3C6B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C217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1CC62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A533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6A6C6210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DAE8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DCCBC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36D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DAB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8A9D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9612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19F6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C80F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18E0A17E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AF3F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6D9FF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9DEB9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4EB0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97B8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5D4C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06FC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CA91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7FB212BA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01E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F1E7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317BD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916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9FE14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91257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768E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60268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564F2C7E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5710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E760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13E6C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A40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6580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2BF37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6E2E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CBD1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36243E71" w14:textId="77777777" w:rsidTr="00DC4441">
        <w:trPr>
          <w:trHeight w:val="264"/>
        </w:trPr>
        <w:tc>
          <w:tcPr>
            <w:tcW w:w="970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AB16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高压转向控制系统故障</w:t>
            </w:r>
          </w:p>
        </w:tc>
      </w:tr>
      <w:tr w:rsidR="00CA2C5F" w14:paraId="0544C5BA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C4B3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E78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4E8D3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18FECA13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8D8C1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539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C59FA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8B34F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AE8E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FC1C7F4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6216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0E090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E15C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158BB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ED0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D9EC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0B1E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69A1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3DF946A7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0E1E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794A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F229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FA73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FD6E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5476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0CCE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7274D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3800FC60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859C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7CF8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20368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9528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0E6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10F1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BBE0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66EA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6E3FA861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ECFC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519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53214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0923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66E1C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0BBA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AE0A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89C4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633E15D6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B7C9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851B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50DD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1AC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CF29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2C62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863F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0C62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3E3A7425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8AC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CEA1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5C35B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669E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99F7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870B7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0BF6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BE26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2F63F759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695A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7AB7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ABE5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95DB7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12A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30C3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48C9C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11CA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0E0D1D9D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4E74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94F6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72C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3E8E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B42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0659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6B78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AEC0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31246F91" w14:textId="77777777" w:rsidTr="00DC4441">
        <w:trPr>
          <w:trHeight w:val="264"/>
        </w:trPr>
        <w:tc>
          <w:tcPr>
            <w:tcW w:w="970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5C07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低压转向控制系统</w:t>
            </w:r>
          </w:p>
        </w:tc>
      </w:tr>
      <w:tr w:rsidR="00CA2C5F" w14:paraId="35B3F85E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DD8D0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1B88CD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0.1s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0000238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0CF6034D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05F721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8A9C9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4AC00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58C5C4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4BDF02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4BC66CAC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4BF8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79E2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FEAB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BA08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B507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9B8A4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工作状态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4887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00：停机；01：运行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10：故障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C4A3A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工作状态</w:t>
            </w:r>
          </w:p>
        </w:tc>
      </w:tr>
      <w:tr w:rsidR="00CA2C5F" w14:paraId="26BDCA9B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643CEC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25FE53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3E9F2D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18FECA4D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115AC8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7884DB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31B73B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F336A2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27C546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69016A95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26D2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2710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5BBD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3A2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B19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BE16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35F6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9089C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1878BD08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62BC2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A19A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83AD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965C5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24B3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BE78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EFF0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9FA6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2AFD2A30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88D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6B7A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FB9A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1273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BEC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DDF2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724C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B9E8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145F28F5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82D0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5661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9C7A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C7EC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935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941F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481C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2F85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3A6D0D19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B30DC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237B4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D4EA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F19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0DC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6050B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52EA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CBDE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39D43D46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C3F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4DBB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CD56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404A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21BA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CCCD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1AF36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9739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59D4B2A2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F82F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024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5181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AEC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6135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FC99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05847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8991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20EDB262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5D7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804A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C69EC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C72A8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B6D0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59B66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87D0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A0E13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19F0414E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12F8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9CE7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1DB4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63A4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605C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7F97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AD64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A3BA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4E03C11D" w14:textId="77777777" w:rsidTr="00DC4441">
        <w:trPr>
          <w:trHeight w:val="264"/>
        </w:trPr>
        <w:tc>
          <w:tcPr>
            <w:tcW w:w="970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05FE9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高压配电盒故障</w:t>
            </w:r>
          </w:p>
        </w:tc>
      </w:tr>
      <w:tr w:rsidR="00CA2C5F" w14:paraId="45379F39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114577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46C599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4BB56B7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18FECA81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9E7A9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76CA61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E2D285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5712C8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1C532B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A031A9A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43A8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A536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49C2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6BBA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693CA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87D6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FEBA3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BCBB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0E9D74BC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047B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CBD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A35FC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E91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E53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0591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7C14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FF3B9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50720891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940D3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BC4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6CF8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578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A0D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1C99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FB9F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EFCB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72160935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BF87D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AB2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F3A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0118C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11B2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CA23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8884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0D34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6989C917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C1B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586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5D88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17BE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B2F4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42636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C5CB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E449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697E26D2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463B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A1BCE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862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943A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582A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D2662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6FC5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BFC6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2B153D72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443B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6C6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AF9DD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47748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F6CE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2144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044A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68D3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78F8E08F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3018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F4E7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2400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F8F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E59F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8DF48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AC7C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FF8E0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699F97B5" w14:textId="77777777" w:rsidTr="00DC4441">
        <w:trPr>
          <w:trHeight w:val="264"/>
        </w:trPr>
        <w:tc>
          <w:tcPr>
            <w:tcW w:w="970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CBC05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再生制动系统故障，当再生制动系统存在一个以上当前故障时，按照数据传输协议发送故障码，传输协议的具体要求参照SAE J1939-21，此时ID分别为18ECFF0B，18EBFF0B。</w:t>
            </w:r>
          </w:p>
        </w:tc>
      </w:tr>
      <w:tr w:rsidR="00CA2C5F" w14:paraId="2DAEE72E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A8BF88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6CB5E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53013BB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18FECA0B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15D83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B99D7E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7FCD8E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A19751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DAE2A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2F1E63E5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79E7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6EB0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38DC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2555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0F33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0ECA6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7102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3A06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425FF56C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B0A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ED87F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5D02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8EE4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F192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4B45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A7B51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A14E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35F3F6D2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7097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34D9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52D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B84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7462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C857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9F58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9D5C8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1440677B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50A4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8A8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A6F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A83E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206D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E01A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B18A4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2AB4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5D146E3B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E9A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B793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5362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B387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1297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7F6C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02FBF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9447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63E55185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D5C7F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6441B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39E95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8883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D896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C44B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4678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4CAC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1F75C596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551D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1FFA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A3D7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562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50839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D46CB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B081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3086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3DE0797A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9DC7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C8EC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F8E8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B265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A76B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38997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4BF1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423D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28788349" w14:textId="77777777" w:rsidTr="00DC4441">
        <w:trPr>
          <w:trHeight w:val="264"/>
        </w:trPr>
        <w:tc>
          <w:tcPr>
            <w:tcW w:w="970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10CE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电池烟雾检测信息，对于TK1A，n=01……18(12hex)</w:t>
            </w:r>
          </w:p>
        </w:tc>
      </w:tr>
      <w:tr w:rsidR="00CA2C5F" w14:paraId="1D02B4DF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51560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ECB9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B6749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1801F480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4B3E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9785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6041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7AA4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D599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2957C78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E19FA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5F4C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C317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34EE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764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4F395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7528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AA:无报警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55：有报警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0637B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</w:tr>
      <w:tr w:rsidR="00CA2C5F" w14:paraId="1A8A614B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D4D88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320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7E470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1802F480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812A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FE66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712E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CE9B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E8AA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535036B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3434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9BEA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328A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AE29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45C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6A6A5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DFBC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AA:无报警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55：有报警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318E8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</w:tr>
      <w:tr w:rsidR="00CA2C5F" w14:paraId="26999E45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0F2D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0018A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BFECD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1803F480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D798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B005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8BF1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83CF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76E2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C59BAE8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977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3F2AA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4595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4C8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546C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69367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AEB2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AA:无报警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55：有报警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FB863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</w:tr>
      <w:tr w:rsidR="00CA2C5F" w14:paraId="5830EA0D" w14:textId="77777777" w:rsidTr="00DC4441">
        <w:trPr>
          <w:gridAfter w:val="1"/>
          <w:wAfter w:w="9" w:type="dxa"/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454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AA8E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2FA39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1804F480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A42F6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BC325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3A72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0F09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BA8A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01DB8DAA" w14:textId="77777777" w:rsidTr="00DC4441">
        <w:trPr>
          <w:gridAfter w:val="1"/>
          <w:wAfter w:w="9" w:type="dxa"/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8FCC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5604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A658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366DB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C1F1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E1506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66F3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AA:无报警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55：有报警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7544C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</w:tr>
    </w:tbl>
    <w:p w14:paraId="5ED6554C" w14:textId="77777777" w:rsidR="00CA2C5F" w:rsidRDefault="00B42207">
      <w:pPr>
        <w:spacing w:after="0"/>
        <w:rPr>
          <w:lang w:eastAsia="zh-CN"/>
        </w:rPr>
      </w:pPr>
      <w:r>
        <w:rPr>
          <w:lang w:eastAsia="zh-CN"/>
        </w:rPr>
        <w:br w:type="textWrapping" w:clear="all"/>
      </w:r>
    </w:p>
    <w:p w14:paraId="7165CED6" w14:textId="55BDC70E" w:rsidR="00503626" w:rsidRDefault="00C82629">
      <w:pPr>
        <w:pStyle w:val="2"/>
      </w:pPr>
      <w:proofErr w:type="spellStart"/>
      <w:r>
        <w:t>仪表发送</w:t>
      </w:r>
      <w:r w:rsidR="00503626">
        <w:t>报文</w:t>
      </w:r>
      <w:proofErr w:type="spellEnd"/>
    </w:p>
    <w:p w14:paraId="4C7C5669" w14:textId="016AB4BA" w:rsidR="00503626" w:rsidRPr="00503626" w:rsidRDefault="00503626" w:rsidP="00503626">
      <w:pPr>
        <w:rPr>
          <w:lang w:eastAsia="zh-CN"/>
        </w:rPr>
      </w:pPr>
      <w:r>
        <w:rPr>
          <w:lang w:eastAsia="zh-CN"/>
        </w:rPr>
        <w:t>仪表发送</w:t>
      </w:r>
      <w:proofErr w:type="gramStart"/>
      <w:r>
        <w:rPr>
          <w:lang w:eastAsia="zh-CN"/>
        </w:rPr>
        <w:t>报文见</w:t>
      </w:r>
      <w:proofErr w:type="gramEnd"/>
      <w:r>
        <w:rPr>
          <w:lang w:eastAsia="zh-CN"/>
        </w:rPr>
        <w:t>《</w:t>
      </w:r>
      <w:r w:rsidRPr="00503626">
        <w:rPr>
          <w:rFonts w:hint="eastAsia"/>
          <w:lang w:eastAsia="zh-CN"/>
        </w:rPr>
        <w:t>D320&amp;D560</w:t>
      </w:r>
      <w:r w:rsidRPr="00503626">
        <w:rPr>
          <w:rFonts w:hint="eastAsia"/>
          <w:lang w:eastAsia="zh-CN"/>
        </w:rPr>
        <w:t>仪表通讯协议</w:t>
      </w:r>
      <w:r>
        <w:rPr>
          <w:lang w:eastAsia="zh-CN"/>
        </w:rPr>
        <w:t>》。</w:t>
      </w:r>
    </w:p>
    <w:p w14:paraId="5F933AB2" w14:textId="77777777" w:rsidR="00CA2C5F" w:rsidRDefault="00B42207">
      <w:pPr>
        <w:pStyle w:val="1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法规需求</w:t>
      </w:r>
    </w:p>
    <w:p w14:paraId="2E3FB9B3" w14:textId="77777777" w:rsidR="00CA2C5F" w:rsidRDefault="00B42207">
      <w:pPr>
        <w:spacing w:after="0"/>
        <w:rPr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>ISO2575</w:t>
      </w:r>
      <w:r>
        <w:rPr>
          <w:rFonts w:hint="eastAsia"/>
          <w:sz w:val="20"/>
          <w:szCs w:val="20"/>
          <w:lang w:eastAsia="zh-CN"/>
        </w:rPr>
        <w:t>汽车控制件，指示器及信号灯的标志</w:t>
      </w:r>
    </w:p>
    <w:p w14:paraId="5DC3C53E" w14:textId="77777777" w:rsidR="00CA2C5F" w:rsidRPr="001868C0" w:rsidRDefault="00B42207">
      <w:pPr>
        <w:spacing w:after="0"/>
        <w:rPr>
          <w:sz w:val="20"/>
          <w:szCs w:val="20"/>
          <w:lang w:eastAsia="zh-CN"/>
        </w:rPr>
      </w:pPr>
      <w:r w:rsidRPr="001868C0">
        <w:rPr>
          <w:rFonts w:hint="eastAsia"/>
          <w:sz w:val="20"/>
          <w:szCs w:val="20"/>
          <w:lang w:eastAsia="zh-CN"/>
        </w:rPr>
        <w:t>G</w:t>
      </w:r>
      <w:r w:rsidRPr="001868C0">
        <w:rPr>
          <w:sz w:val="20"/>
          <w:szCs w:val="20"/>
          <w:lang w:eastAsia="zh-CN"/>
        </w:rPr>
        <w:t>B 19836</w:t>
      </w:r>
    </w:p>
    <w:p w14:paraId="13DEA7FD" w14:textId="774EFA69" w:rsidR="00CA2C5F" w:rsidRDefault="001868C0">
      <w:pPr>
        <w:spacing w:after="0"/>
        <w:rPr>
          <w:lang w:val="en-US" w:eastAsia="zh-CN"/>
        </w:rPr>
      </w:pPr>
      <w:r>
        <w:rPr>
          <w:lang w:val="en-US" w:eastAsia="zh-CN"/>
        </w:rPr>
        <w:t>等</w:t>
      </w:r>
    </w:p>
    <w:p w14:paraId="78459382" w14:textId="40EECC29" w:rsidR="001D02E4" w:rsidRDefault="001D02E4">
      <w:pPr>
        <w:pStyle w:val="1"/>
      </w:pPr>
      <w:proofErr w:type="spellStart"/>
      <w:r>
        <w:t>变更日志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10"/>
        <w:gridCol w:w="1405"/>
        <w:gridCol w:w="1111"/>
        <w:gridCol w:w="6450"/>
      </w:tblGrid>
      <w:tr w:rsidR="001D02E4" w:rsidRPr="00DB3A14" w14:paraId="094FA6C9" w14:textId="77777777" w:rsidTr="008B2F5B">
        <w:trPr>
          <w:trHeight w:val="407"/>
        </w:trPr>
        <w:tc>
          <w:tcPr>
            <w:tcW w:w="810" w:type="dxa"/>
            <w:vAlign w:val="center"/>
          </w:tcPr>
          <w:p w14:paraId="52190184" w14:textId="77777777" w:rsidR="001D02E4" w:rsidRPr="00DB3A14" w:rsidRDefault="001D02E4" w:rsidP="002563DC">
            <w:pPr>
              <w:pStyle w:val="-"/>
              <w:rPr>
                <w:b/>
                <w:sz w:val="20"/>
              </w:rPr>
            </w:pPr>
            <w:bookmarkStart w:id="9" w:name="_Hlk141447504"/>
            <w:r w:rsidRPr="00DB3A14">
              <w:rPr>
                <w:rFonts w:hint="eastAsia"/>
                <w:b/>
                <w:sz w:val="20"/>
              </w:rPr>
              <w:t>版本</w:t>
            </w:r>
          </w:p>
        </w:tc>
        <w:tc>
          <w:tcPr>
            <w:tcW w:w="1405" w:type="dxa"/>
            <w:vAlign w:val="center"/>
          </w:tcPr>
          <w:p w14:paraId="245C0816" w14:textId="77777777" w:rsidR="001D02E4" w:rsidRPr="00DB3A14" w:rsidRDefault="001D02E4" w:rsidP="002563DC">
            <w:pPr>
              <w:pStyle w:val="-"/>
              <w:rPr>
                <w:b/>
                <w:sz w:val="20"/>
              </w:rPr>
            </w:pPr>
            <w:r w:rsidRPr="00DB3A14">
              <w:rPr>
                <w:rFonts w:hint="eastAsia"/>
                <w:b/>
                <w:sz w:val="20"/>
              </w:rPr>
              <w:t>日期</w:t>
            </w:r>
          </w:p>
        </w:tc>
        <w:tc>
          <w:tcPr>
            <w:tcW w:w="1111" w:type="dxa"/>
            <w:vAlign w:val="center"/>
          </w:tcPr>
          <w:p w14:paraId="79AEF361" w14:textId="77777777" w:rsidR="001D02E4" w:rsidRPr="00DB3A14" w:rsidRDefault="001D02E4" w:rsidP="002563DC">
            <w:pPr>
              <w:pStyle w:val="-"/>
              <w:rPr>
                <w:b/>
                <w:sz w:val="20"/>
              </w:rPr>
            </w:pPr>
            <w:r w:rsidRPr="00DB3A14">
              <w:rPr>
                <w:rFonts w:hint="eastAsia"/>
                <w:b/>
                <w:sz w:val="20"/>
              </w:rPr>
              <w:t>作者</w:t>
            </w:r>
          </w:p>
        </w:tc>
        <w:tc>
          <w:tcPr>
            <w:tcW w:w="6450" w:type="dxa"/>
            <w:vAlign w:val="center"/>
          </w:tcPr>
          <w:p w14:paraId="47BBC3B4" w14:textId="77777777" w:rsidR="001D02E4" w:rsidRPr="00DB3A14" w:rsidRDefault="001D02E4" w:rsidP="002563DC">
            <w:pPr>
              <w:pStyle w:val="-"/>
              <w:rPr>
                <w:b/>
                <w:sz w:val="20"/>
              </w:rPr>
            </w:pPr>
            <w:r w:rsidRPr="00DB3A14">
              <w:rPr>
                <w:rFonts w:hint="eastAsia"/>
                <w:b/>
                <w:sz w:val="20"/>
              </w:rPr>
              <w:t>变更描述</w:t>
            </w:r>
          </w:p>
        </w:tc>
      </w:tr>
      <w:tr w:rsidR="0033247B" w:rsidRPr="00DB3A14" w14:paraId="22E120EF" w14:textId="77777777" w:rsidTr="008B2F5B">
        <w:trPr>
          <w:trHeight w:val="413"/>
        </w:trPr>
        <w:tc>
          <w:tcPr>
            <w:tcW w:w="810" w:type="dxa"/>
            <w:vAlign w:val="center"/>
          </w:tcPr>
          <w:p w14:paraId="38375AA8" w14:textId="77777777" w:rsidR="0033247B" w:rsidRDefault="0033247B" w:rsidP="002563DC">
            <w:pPr>
              <w:pStyle w:val="-"/>
              <w:rPr>
                <w:sz w:val="20"/>
              </w:rPr>
            </w:pPr>
          </w:p>
        </w:tc>
        <w:tc>
          <w:tcPr>
            <w:tcW w:w="1405" w:type="dxa"/>
            <w:vAlign w:val="center"/>
          </w:tcPr>
          <w:p w14:paraId="3E9DAD68" w14:textId="77777777" w:rsidR="0033247B" w:rsidRDefault="0033247B" w:rsidP="002563DC">
            <w:pPr>
              <w:pStyle w:val="-"/>
              <w:rPr>
                <w:sz w:val="20"/>
              </w:rPr>
            </w:pPr>
          </w:p>
        </w:tc>
        <w:tc>
          <w:tcPr>
            <w:tcW w:w="1111" w:type="dxa"/>
            <w:vAlign w:val="center"/>
          </w:tcPr>
          <w:p w14:paraId="42124878" w14:textId="77777777" w:rsidR="0033247B" w:rsidRDefault="0033247B" w:rsidP="002563DC">
            <w:pPr>
              <w:pStyle w:val="-"/>
              <w:rPr>
                <w:sz w:val="20"/>
              </w:rPr>
            </w:pPr>
          </w:p>
        </w:tc>
        <w:tc>
          <w:tcPr>
            <w:tcW w:w="6450" w:type="dxa"/>
            <w:vAlign w:val="center"/>
          </w:tcPr>
          <w:p w14:paraId="52730DB1" w14:textId="77777777" w:rsidR="0033247B" w:rsidRDefault="0033247B" w:rsidP="002563DC">
            <w:pPr>
              <w:pStyle w:val="-"/>
              <w:rPr>
                <w:sz w:val="20"/>
              </w:rPr>
            </w:pPr>
          </w:p>
        </w:tc>
      </w:tr>
      <w:tr w:rsidR="001D02E4" w:rsidRPr="00DB3A14" w14:paraId="29D9DBEE" w14:textId="77777777" w:rsidTr="008B2F5B">
        <w:trPr>
          <w:trHeight w:val="413"/>
        </w:trPr>
        <w:tc>
          <w:tcPr>
            <w:tcW w:w="810" w:type="dxa"/>
            <w:vAlign w:val="center"/>
          </w:tcPr>
          <w:p w14:paraId="4FBE310E" w14:textId="0802669D" w:rsidR="001D02E4" w:rsidRPr="00DB3A14" w:rsidRDefault="001D02E4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V1.2</w:t>
            </w:r>
          </w:p>
        </w:tc>
        <w:tc>
          <w:tcPr>
            <w:tcW w:w="1405" w:type="dxa"/>
            <w:vAlign w:val="center"/>
          </w:tcPr>
          <w:p w14:paraId="4E6CBD3A" w14:textId="334F68E2" w:rsidR="001D02E4" w:rsidRPr="00DB3A14" w:rsidRDefault="001D02E4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20220227</w:t>
            </w:r>
          </w:p>
        </w:tc>
        <w:tc>
          <w:tcPr>
            <w:tcW w:w="1111" w:type="dxa"/>
            <w:vAlign w:val="center"/>
          </w:tcPr>
          <w:p w14:paraId="3CA43D6D" w14:textId="0ABDED90" w:rsidR="001D02E4" w:rsidRPr="00DB3A14" w:rsidRDefault="001D02E4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450" w:type="dxa"/>
            <w:vAlign w:val="center"/>
          </w:tcPr>
          <w:p w14:paraId="03D552E5" w14:textId="1C4C46D2" w:rsidR="001D02E4" w:rsidRPr="00DB3A14" w:rsidRDefault="001D02E4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完善需求</w:t>
            </w:r>
          </w:p>
        </w:tc>
      </w:tr>
      <w:tr w:rsidR="00FD5E72" w:rsidRPr="00DB3A14" w14:paraId="66C807B9" w14:textId="77777777" w:rsidTr="008B2F5B">
        <w:trPr>
          <w:trHeight w:val="413"/>
        </w:trPr>
        <w:tc>
          <w:tcPr>
            <w:tcW w:w="810" w:type="dxa"/>
            <w:vAlign w:val="center"/>
          </w:tcPr>
          <w:p w14:paraId="2DAB2428" w14:textId="22DD1F8C" w:rsidR="00FD5E72" w:rsidRDefault="00FD5E72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V1.3</w:t>
            </w:r>
          </w:p>
        </w:tc>
        <w:tc>
          <w:tcPr>
            <w:tcW w:w="1405" w:type="dxa"/>
            <w:vAlign w:val="center"/>
          </w:tcPr>
          <w:p w14:paraId="1996E8C7" w14:textId="166F91B6" w:rsidR="00FD5E72" w:rsidRDefault="00FD5E72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0221018</w:t>
            </w:r>
          </w:p>
        </w:tc>
        <w:tc>
          <w:tcPr>
            <w:tcW w:w="1111" w:type="dxa"/>
            <w:vAlign w:val="center"/>
          </w:tcPr>
          <w:p w14:paraId="4D6CD064" w14:textId="5135BA73" w:rsidR="00FD5E72" w:rsidRDefault="00FD5E72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450" w:type="dxa"/>
            <w:vAlign w:val="center"/>
          </w:tcPr>
          <w:p w14:paraId="62836BB6" w14:textId="29CF1D78" w:rsidR="00FD5E72" w:rsidRDefault="00FD5E72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增加辅助制动电流偏移量识别</w:t>
            </w:r>
            <w:r>
              <w:rPr>
                <w:rFonts w:hint="eastAsia"/>
                <w:sz w:val="20"/>
              </w:rPr>
              <w:t>。</w:t>
            </w:r>
          </w:p>
        </w:tc>
      </w:tr>
      <w:tr w:rsidR="00003CB7" w:rsidRPr="00DB3A14" w14:paraId="143176D0" w14:textId="77777777" w:rsidTr="008B2F5B">
        <w:trPr>
          <w:trHeight w:val="413"/>
        </w:trPr>
        <w:tc>
          <w:tcPr>
            <w:tcW w:w="810" w:type="dxa"/>
            <w:vAlign w:val="center"/>
          </w:tcPr>
          <w:p w14:paraId="3BDB31F4" w14:textId="7E8BFB30" w:rsidR="00003CB7" w:rsidRDefault="00003CB7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V1.4</w:t>
            </w:r>
          </w:p>
        </w:tc>
        <w:tc>
          <w:tcPr>
            <w:tcW w:w="1405" w:type="dxa"/>
            <w:vAlign w:val="center"/>
          </w:tcPr>
          <w:p w14:paraId="6318427E" w14:textId="1B8111A2" w:rsidR="00003CB7" w:rsidRDefault="00003CB7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0221025</w:t>
            </w:r>
          </w:p>
        </w:tc>
        <w:tc>
          <w:tcPr>
            <w:tcW w:w="1111" w:type="dxa"/>
            <w:vAlign w:val="center"/>
          </w:tcPr>
          <w:p w14:paraId="34BBC858" w14:textId="418E3B7C" w:rsidR="00003CB7" w:rsidRDefault="00003CB7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450" w:type="dxa"/>
            <w:vAlign w:val="center"/>
          </w:tcPr>
          <w:p w14:paraId="4A508F0C" w14:textId="77777777" w:rsidR="00003CB7" w:rsidRDefault="00003CB7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</w:t>
            </w:r>
            <w:r>
              <w:rPr>
                <w:sz w:val="20"/>
              </w:rPr>
              <w:t>.2.3</w:t>
            </w:r>
            <w:r>
              <w:rPr>
                <w:sz w:val="20"/>
              </w:rPr>
              <w:t>动力电池电压显示</w:t>
            </w:r>
            <w:r>
              <w:rPr>
                <w:rFonts w:hint="eastAsia"/>
                <w:sz w:val="20"/>
              </w:rPr>
              <w:t>，</w:t>
            </w:r>
            <w:r>
              <w:rPr>
                <w:sz w:val="20"/>
              </w:rPr>
              <w:t>修改笔误</w:t>
            </w:r>
            <w:r>
              <w:rPr>
                <w:rFonts w:hint="eastAsia"/>
                <w:sz w:val="20"/>
              </w:rPr>
              <w:t>。</w:t>
            </w:r>
          </w:p>
          <w:p w14:paraId="37217D34" w14:textId="77777777" w:rsidR="00003CB7" w:rsidRDefault="008E5109" w:rsidP="008E5109">
            <w:pPr>
              <w:pStyle w:val="-"/>
              <w:rPr>
                <w:sz w:val="20"/>
              </w:rPr>
            </w:pPr>
            <w:r w:rsidRPr="008E5109">
              <w:rPr>
                <w:rFonts w:hint="eastAsia"/>
                <w:sz w:val="20"/>
              </w:rPr>
              <w:t xml:space="preserve">3.2.9 </w:t>
            </w:r>
            <w:r w:rsidRPr="008E5109">
              <w:rPr>
                <w:rFonts w:hint="eastAsia"/>
                <w:sz w:val="20"/>
              </w:rPr>
              <w:t>高压电池断开</w:t>
            </w:r>
            <w:r>
              <w:rPr>
                <w:rFonts w:hint="eastAsia"/>
                <w:sz w:val="20"/>
              </w:rPr>
              <w:t>，报文单位笔误，修正。</w:t>
            </w:r>
          </w:p>
          <w:p w14:paraId="2301B961" w14:textId="5AD1CFE0" w:rsidR="008E5109" w:rsidRDefault="00334A0C" w:rsidP="008E5109">
            <w:pPr>
              <w:pStyle w:val="-"/>
              <w:rPr>
                <w:sz w:val="20"/>
              </w:rPr>
            </w:pPr>
            <w:r w:rsidRPr="00334A0C">
              <w:rPr>
                <w:rFonts w:hint="eastAsia"/>
                <w:sz w:val="20"/>
              </w:rPr>
              <w:t xml:space="preserve">3.13.12 </w:t>
            </w:r>
            <w:r w:rsidRPr="00334A0C">
              <w:rPr>
                <w:rFonts w:hint="eastAsia"/>
                <w:sz w:val="20"/>
              </w:rPr>
              <w:t>变速箱故障红灯</w:t>
            </w:r>
            <w:r>
              <w:rPr>
                <w:rFonts w:hint="eastAsia"/>
                <w:sz w:val="20"/>
              </w:rPr>
              <w:t>，报文内容笔误，修正。</w:t>
            </w:r>
          </w:p>
        </w:tc>
      </w:tr>
      <w:tr w:rsidR="00D429BE" w:rsidRPr="00DB3A14" w14:paraId="378DA2F2" w14:textId="77777777" w:rsidTr="008B2F5B">
        <w:trPr>
          <w:trHeight w:val="413"/>
        </w:trPr>
        <w:tc>
          <w:tcPr>
            <w:tcW w:w="810" w:type="dxa"/>
            <w:vAlign w:val="center"/>
          </w:tcPr>
          <w:p w14:paraId="04FDF78D" w14:textId="1F2119C0" w:rsidR="00D429BE" w:rsidRDefault="00D429BE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V1.5</w:t>
            </w:r>
          </w:p>
        </w:tc>
        <w:tc>
          <w:tcPr>
            <w:tcW w:w="1405" w:type="dxa"/>
            <w:vAlign w:val="center"/>
          </w:tcPr>
          <w:p w14:paraId="1E0E9BD7" w14:textId="03F0A6B3" w:rsidR="00D429BE" w:rsidRDefault="00D429BE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0221103</w:t>
            </w:r>
          </w:p>
        </w:tc>
        <w:tc>
          <w:tcPr>
            <w:tcW w:w="1111" w:type="dxa"/>
            <w:vAlign w:val="center"/>
          </w:tcPr>
          <w:p w14:paraId="317D42C0" w14:textId="4237C957" w:rsidR="00D429BE" w:rsidRDefault="00D429BE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450" w:type="dxa"/>
            <w:vAlign w:val="center"/>
          </w:tcPr>
          <w:p w14:paraId="2D7689B5" w14:textId="563342CD" w:rsidR="00D429BE" w:rsidRDefault="00D429BE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</w:t>
            </w:r>
            <w:r>
              <w:rPr>
                <w:sz w:val="20"/>
              </w:rPr>
              <w:t>13.1</w:t>
            </w:r>
            <w:r>
              <w:rPr>
                <w:sz w:val="20"/>
              </w:rPr>
              <w:t>补充无</w:t>
            </w:r>
            <w:r>
              <w:rPr>
                <w:sz w:val="20"/>
              </w:rPr>
              <w:t>AMT</w:t>
            </w:r>
            <w:r>
              <w:rPr>
                <w:sz w:val="20"/>
              </w:rPr>
              <w:t>报文时档位显示说明及报文转发说明</w:t>
            </w:r>
            <w:r>
              <w:rPr>
                <w:rFonts w:hint="eastAsia"/>
                <w:sz w:val="20"/>
              </w:rPr>
              <w:t>。</w:t>
            </w:r>
          </w:p>
        </w:tc>
      </w:tr>
      <w:tr w:rsidR="00441A24" w:rsidRPr="00DB3A14" w14:paraId="7F354231" w14:textId="77777777" w:rsidTr="008B2F5B">
        <w:trPr>
          <w:trHeight w:val="413"/>
        </w:trPr>
        <w:tc>
          <w:tcPr>
            <w:tcW w:w="810" w:type="dxa"/>
            <w:vAlign w:val="center"/>
          </w:tcPr>
          <w:p w14:paraId="5F123B61" w14:textId="39394378" w:rsidR="00441A24" w:rsidRDefault="00441A24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V1.6</w:t>
            </w:r>
          </w:p>
        </w:tc>
        <w:tc>
          <w:tcPr>
            <w:tcW w:w="1405" w:type="dxa"/>
            <w:vAlign w:val="center"/>
          </w:tcPr>
          <w:p w14:paraId="597CE269" w14:textId="5362E8E2" w:rsidR="00441A24" w:rsidRDefault="00441A24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0221210</w:t>
            </w:r>
          </w:p>
        </w:tc>
        <w:tc>
          <w:tcPr>
            <w:tcW w:w="1111" w:type="dxa"/>
            <w:vAlign w:val="center"/>
          </w:tcPr>
          <w:p w14:paraId="2706BEBF" w14:textId="148CF946" w:rsidR="00441A24" w:rsidRDefault="00441A24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450" w:type="dxa"/>
            <w:vAlign w:val="center"/>
          </w:tcPr>
          <w:p w14:paraId="44653114" w14:textId="77777777" w:rsidR="00441A24" w:rsidRDefault="00764DBC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</w:t>
            </w:r>
            <w:r>
              <w:rPr>
                <w:sz w:val="20"/>
              </w:rPr>
              <w:t>13.2</w:t>
            </w:r>
            <w:r w:rsidR="00441A24">
              <w:rPr>
                <w:rFonts w:hint="eastAsia"/>
                <w:sz w:val="20"/>
              </w:rPr>
              <w:t>修正</w:t>
            </w:r>
            <w:r w:rsidR="00441A24">
              <w:rPr>
                <w:rFonts w:hint="eastAsia"/>
                <w:sz w:val="20"/>
              </w:rPr>
              <w:t>A/</w:t>
            </w:r>
            <w:r w:rsidR="00441A24">
              <w:rPr>
                <w:sz w:val="20"/>
              </w:rPr>
              <w:t>M</w:t>
            </w:r>
            <w:r w:rsidR="005934B5">
              <w:rPr>
                <w:sz w:val="20"/>
              </w:rPr>
              <w:t>对应的报文是</w:t>
            </w:r>
            <w:r w:rsidR="005934B5">
              <w:rPr>
                <w:sz w:val="20"/>
              </w:rPr>
              <w:t>byte3bit7~8</w:t>
            </w:r>
            <w:r w:rsidR="005934B5">
              <w:rPr>
                <w:rFonts w:hint="eastAsia"/>
                <w:sz w:val="20"/>
              </w:rPr>
              <w:t>。</w:t>
            </w:r>
          </w:p>
          <w:p w14:paraId="536CFE4F" w14:textId="77777777" w:rsidR="00764DBC" w:rsidRDefault="00764DBC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</w:t>
            </w:r>
            <w:r>
              <w:rPr>
                <w:sz w:val="20"/>
              </w:rPr>
              <w:t>13.4</w:t>
            </w:r>
            <w:r>
              <w:rPr>
                <w:sz w:val="20"/>
              </w:rPr>
              <w:t>增加蠕动模式显示</w:t>
            </w:r>
          </w:p>
          <w:p w14:paraId="48D06EBE" w14:textId="69A08823" w:rsidR="00764DBC" w:rsidRDefault="00764DBC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</w:t>
            </w:r>
            <w:r>
              <w:rPr>
                <w:sz w:val="20"/>
              </w:rPr>
              <w:t>13.15</w:t>
            </w:r>
            <w:r>
              <w:rPr>
                <w:sz w:val="20"/>
              </w:rPr>
              <w:t>增加自学习提醒</w:t>
            </w:r>
          </w:p>
        </w:tc>
      </w:tr>
      <w:tr w:rsidR="00766453" w:rsidRPr="00DB3A14" w14:paraId="7812B2CD" w14:textId="77777777" w:rsidTr="008B2F5B">
        <w:trPr>
          <w:trHeight w:val="413"/>
        </w:trPr>
        <w:tc>
          <w:tcPr>
            <w:tcW w:w="810" w:type="dxa"/>
            <w:vAlign w:val="center"/>
          </w:tcPr>
          <w:p w14:paraId="6D5F47DD" w14:textId="619DA2AC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V1.7</w:t>
            </w:r>
          </w:p>
        </w:tc>
        <w:tc>
          <w:tcPr>
            <w:tcW w:w="1405" w:type="dxa"/>
            <w:vAlign w:val="center"/>
          </w:tcPr>
          <w:p w14:paraId="7B54DC39" w14:textId="0455BD84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20230216</w:t>
            </w:r>
          </w:p>
        </w:tc>
        <w:tc>
          <w:tcPr>
            <w:tcW w:w="1111" w:type="dxa"/>
            <w:vAlign w:val="center"/>
          </w:tcPr>
          <w:p w14:paraId="01916920" w14:textId="68542F24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vAlign w:val="center"/>
          </w:tcPr>
          <w:p w14:paraId="00A16F25" w14:textId="4A8C33C6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3.3.</w:t>
            </w:r>
            <w:r w:rsidR="00A51408">
              <w:rPr>
                <w:sz w:val="20"/>
              </w:rPr>
              <w:t xml:space="preserve">6 </w:t>
            </w:r>
            <w:r w:rsidR="00A51408">
              <w:rPr>
                <w:rFonts w:hint="eastAsia"/>
                <w:sz w:val="20"/>
              </w:rPr>
              <w:t>新增</w:t>
            </w:r>
            <w:r w:rsidR="00A51408">
              <w:rPr>
                <w:rFonts w:hint="eastAsia"/>
                <w:sz w:val="20"/>
              </w:rPr>
              <w:t>&lt;</w:t>
            </w:r>
            <w:r>
              <w:rPr>
                <w:rFonts w:hint="eastAsia"/>
                <w:sz w:val="20"/>
              </w:rPr>
              <w:t>变速箱型号及速比</w:t>
            </w:r>
            <w:r>
              <w:rPr>
                <w:sz w:val="20"/>
              </w:rPr>
              <w:t>&gt;</w:t>
            </w:r>
            <w:proofErr w:type="gramStart"/>
            <w:r>
              <w:rPr>
                <w:rFonts w:hint="eastAsia"/>
                <w:sz w:val="20"/>
              </w:rPr>
              <w:t>标定值</w:t>
            </w:r>
            <w:proofErr w:type="gramEnd"/>
            <w:r w:rsidR="00A51408">
              <w:rPr>
                <w:rFonts w:hint="eastAsia"/>
                <w:sz w:val="20"/>
              </w:rPr>
              <w:t>288</w:t>
            </w:r>
            <w:r>
              <w:rPr>
                <w:rFonts w:hint="eastAsia"/>
                <w:sz w:val="20"/>
              </w:rPr>
              <w:t>；</w:t>
            </w:r>
          </w:p>
          <w:p w14:paraId="4C31839B" w14:textId="077CE957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3.1</w:t>
            </w:r>
            <w:r w:rsidR="006238C8">
              <w:rPr>
                <w:rFonts w:hint="eastAsia"/>
                <w:sz w:val="20"/>
              </w:rPr>
              <w:t>3</w:t>
            </w:r>
            <w:r>
              <w:rPr>
                <w:rFonts w:hint="eastAsia"/>
                <w:sz w:val="20"/>
              </w:rPr>
              <w:t>.17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转向</w:t>
            </w:r>
            <w:proofErr w:type="gramStart"/>
            <w:r>
              <w:rPr>
                <w:sz w:val="20"/>
              </w:rPr>
              <w:t>锁</w:t>
            </w:r>
            <w:r w:rsidR="006238C8">
              <w:rPr>
                <w:rFonts w:hint="eastAsia"/>
                <w:sz w:val="20"/>
              </w:rPr>
              <w:t>止指示</w:t>
            </w:r>
            <w:r>
              <w:rPr>
                <w:sz w:val="20"/>
              </w:rPr>
              <w:t>灯</w:t>
            </w:r>
            <w:r w:rsidR="006238C8">
              <w:rPr>
                <w:sz w:val="20"/>
              </w:rPr>
              <w:t>—</w:t>
            </w:r>
            <w:r w:rsidR="006238C8">
              <w:rPr>
                <w:rFonts w:hint="eastAsia"/>
                <w:sz w:val="20"/>
              </w:rPr>
              <w:t>临时</w:t>
            </w:r>
            <w:proofErr w:type="gramEnd"/>
            <w:r w:rsidR="006238C8">
              <w:rPr>
                <w:rFonts w:hint="eastAsia"/>
                <w:sz w:val="20"/>
              </w:rPr>
              <w:t>增加，仅</w:t>
            </w:r>
            <w:r w:rsidR="006238C8">
              <w:rPr>
                <w:rFonts w:hint="eastAsia"/>
                <w:sz w:val="20"/>
              </w:rPr>
              <w:t>TZ9A</w:t>
            </w:r>
            <w:r w:rsidR="006238C8">
              <w:rPr>
                <w:rFonts w:hint="eastAsia"/>
                <w:sz w:val="20"/>
              </w:rPr>
              <w:t>车型实现</w:t>
            </w:r>
          </w:p>
          <w:p w14:paraId="427AB230" w14:textId="22A06676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sz w:val="20"/>
              </w:rPr>
              <w:t>新增</w:t>
            </w:r>
            <w:r>
              <w:rPr>
                <w:sz w:val="20"/>
              </w:rPr>
              <w:t>3.1</w:t>
            </w:r>
            <w:r w:rsidR="006238C8">
              <w:rPr>
                <w:rFonts w:hint="eastAsia"/>
                <w:sz w:val="20"/>
              </w:rPr>
              <w:t>3</w:t>
            </w:r>
            <w:r>
              <w:rPr>
                <w:sz w:val="20"/>
              </w:rPr>
              <w:t xml:space="preserve">.18 </w:t>
            </w:r>
            <w:r>
              <w:rPr>
                <w:sz w:val="20"/>
              </w:rPr>
              <w:t>三桥提升指示灯</w:t>
            </w:r>
            <w:proofErr w:type="gramStart"/>
            <w:r w:rsidR="006238C8">
              <w:rPr>
                <w:sz w:val="20"/>
              </w:rPr>
              <w:t>—</w:t>
            </w:r>
            <w:r w:rsidR="006238C8">
              <w:rPr>
                <w:rFonts w:hint="eastAsia"/>
                <w:sz w:val="20"/>
              </w:rPr>
              <w:t>临时</w:t>
            </w:r>
            <w:proofErr w:type="gramEnd"/>
            <w:r w:rsidR="006238C8">
              <w:rPr>
                <w:rFonts w:hint="eastAsia"/>
                <w:sz w:val="20"/>
              </w:rPr>
              <w:t>增加，仅</w:t>
            </w:r>
            <w:r w:rsidR="006238C8">
              <w:rPr>
                <w:rFonts w:hint="eastAsia"/>
                <w:sz w:val="20"/>
              </w:rPr>
              <w:t>TZ9A</w:t>
            </w:r>
            <w:r w:rsidR="006238C8">
              <w:rPr>
                <w:rFonts w:hint="eastAsia"/>
                <w:sz w:val="20"/>
              </w:rPr>
              <w:t>车型实现</w:t>
            </w:r>
          </w:p>
        </w:tc>
      </w:tr>
      <w:tr w:rsidR="00DB465E" w:rsidRPr="00DB3A14" w14:paraId="52C094EC" w14:textId="77777777" w:rsidTr="008B2F5B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35C601EA" w14:textId="632A89C3" w:rsidR="00DB465E" w:rsidRPr="008A7B08" w:rsidRDefault="00DB465E" w:rsidP="00766453">
            <w:pPr>
              <w:pStyle w:val="-"/>
              <w:rPr>
                <w:sz w:val="20"/>
              </w:rPr>
            </w:pPr>
            <w:r w:rsidRPr="008A7B08">
              <w:rPr>
                <w:rFonts w:hint="eastAsia"/>
                <w:sz w:val="20"/>
              </w:rPr>
              <w:lastRenderedPageBreak/>
              <w:t>V1</w:t>
            </w:r>
            <w:r w:rsidRPr="008A7B08">
              <w:rPr>
                <w:sz w:val="20"/>
              </w:rPr>
              <w:t>.8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084439D7" w14:textId="02C0FBCF" w:rsidR="00DB465E" w:rsidRPr="008A7B08" w:rsidRDefault="00DB465E" w:rsidP="00766453">
            <w:pPr>
              <w:pStyle w:val="-"/>
              <w:rPr>
                <w:sz w:val="20"/>
              </w:rPr>
            </w:pPr>
            <w:r w:rsidRPr="008A7B08">
              <w:rPr>
                <w:rFonts w:hint="eastAsia"/>
                <w:sz w:val="20"/>
              </w:rPr>
              <w:t>2</w:t>
            </w:r>
            <w:r w:rsidRPr="008A7B08">
              <w:rPr>
                <w:sz w:val="20"/>
              </w:rPr>
              <w:t>0230419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3C6B99B0" w14:textId="346AFCA3" w:rsidR="00DB465E" w:rsidRPr="008A7B08" w:rsidRDefault="00DB465E" w:rsidP="00766453">
            <w:pPr>
              <w:pStyle w:val="-"/>
              <w:rPr>
                <w:sz w:val="20"/>
              </w:rPr>
            </w:pPr>
            <w:r w:rsidRPr="008A7B08"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auto"/>
            <w:vAlign w:val="center"/>
          </w:tcPr>
          <w:p w14:paraId="06F3D1B4" w14:textId="01D84AC3" w:rsidR="00DB465E" w:rsidRPr="008A7B08" w:rsidRDefault="00DB465E" w:rsidP="00766453">
            <w:pPr>
              <w:pStyle w:val="-"/>
              <w:rPr>
                <w:sz w:val="20"/>
              </w:rPr>
            </w:pPr>
            <w:r w:rsidRPr="008A7B08">
              <w:rPr>
                <w:rFonts w:hint="eastAsia"/>
                <w:sz w:val="20"/>
              </w:rPr>
              <w:t>新增</w:t>
            </w:r>
            <w:r w:rsidRPr="008A7B08">
              <w:rPr>
                <w:rFonts w:hint="eastAsia"/>
                <w:sz w:val="20"/>
              </w:rPr>
              <w:t>3.13.19</w:t>
            </w:r>
            <w:r w:rsidRPr="008A7B08">
              <w:rPr>
                <w:sz w:val="20"/>
              </w:rPr>
              <w:t xml:space="preserve"> </w:t>
            </w:r>
            <w:r w:rsidRPr="008A7B08">
              <w:rPr>
                <w:rFonts w:hint="eastAsia"/>
                <w:sz w:val="20"/>
              </w:rPr>
              <w:t>换挡开关未回零提醒</w:t>
            </w:r>
          </w:p>
        </w:tc>
      </w:tr>
      <w:tr w:rsidR="008A7B08" w:rsidRPr="00DB3A14" w14:paraId="3480EE41" w14:textId="77777777" w:rsidTr="008B2F5B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36972540" w14:textId="7E095723" w:rsidR="008A7B08" w:rsidRDefault="008A7B08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V1.9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5F7CE22A" w14:textId="4FED7BA6" w:rsidR="008A7B08" w:rsidRDefault="008A7B08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2023050</w:t>
            </w:r>
            <w:r w:rsidR="00064061">
              <w:rPr>
                <w:rFonts w:hint="eastAsia"/>
                <w:sz w:val="20"/>
              </w:rPr>
              <w:t>8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54FD3DE6" w14:textId="2E17E632" w:rsidR="008A7B08" w:rsidRDefault="008A7B08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auto"/>
            <w:vAlign w:val="center"/>
          </w:tcPr>
          <w:p w14:paraId="72E4CDCE" w14:textId="2A9E8488" w:rsidR="00064061" w:rsidRDefault="00064061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3.9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新能源仪表故障</w:t>
            </w:r>
            <w:proofErr w:type="gramStart"/>
            <w:r>
              <w:rPr>
                <w:rFonts w:hint="eastAsia"/>
                <w:sz w:val="20"/>
              </w:rPr>
              <w:t>码显示</w:t>
            </w:r>
            <w:proofErr w:type="gramEnd"/>
            <w:r>
              <w:rPr>
                <w:rFonts w:hint="eastAsia"/>
                <w:sz w:val="20"/>
              </w:rPr>
              <w:t>净化（</w:t>
            </w:r>
            <w:r>
              <w:rPr>
                <w:rFonts w:hint="eastAsia"/>
                <w:sz w:val="20"/>
              </w:rPr>
              <w:t>DM23033330203</w:t>
            </w:r>
            <w:r>
              <w:rPr>
                <w:rFonts w:hint="eastAsia"/>
                <w:sz w:val="20"/>
              </w:rPr>
              <w:t>），新增</w:t>
            </w:r>
            <w:r>
              <w:rPr>
                <w:rFonts w:hint="eastAsia"/>
                <w:sz w:val="20"/>
              </w:rPr>
              <w:t>STOP</w:t>
            </w:r>
            <w:r>
              <w:rPr>
                <w:rFonts w:hint="eastAsia"/>
                <w:sz w:val="20"/>
              </w:rPr>
              <w:t>灯源地址</w:t>
            </w:r>
          </w:p>
          <w:p w14:paraId="2953E952" w14:textId="77777777" w:rsidR="008A7B08" w:rsidRDefault="00064061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3.10</w:t>
            </w:r>
            <w:r w:rsidR="008A7B08">
              <w:rPr>
                <w:rFonts w:hint="eastAsia"/>
                <w:sz w:val="20"/>
              </w:rPr>
              <w:t>新能源仪表故障</w:t>
            </w:r>
            <w:proofErr w:type="gramStart"/>
            <w:r w:rsidR="008A7B08">
              <w:rPr>
                <w:rFonts w:hint="eastAsia"/>
                <w:sz w:val="20"/>
              </w:rPr>
              <w:t>码显示</w:t>
            </w:r>
            <w:proofErr w:type="gramEnd"/>
            <w:r w:rsidR="008A7B08">
              <w:rPr>
                <w:rFonts w:hint="eastAsia"/>
                <w:sz w:val="20"/>
              </w:rPr>
              <w:t>净化（</w:t>
            </w:r>
            <w:r w:rsidR="008A7B08">
              <w:rPr>
                <w:rFonts w:hint="eastAsia"/>
                <w:sz w:val="20"/>
              </w:rPr>
              <w:t>DM23033330203</w:t>
            </w:r>
            <w:r w:rsidR="008A7B08">
              <w:rPr>
                <w:rFonts w:hint="eastAsia"/>
                <w:sz w:val="20"/>
              </w:rPr>
              <w:t>），</w:t>
            </w:r>
            <w:r>
              <w:rPr>
                <w:rFonts w:hint="eastAsia"/>
                <w:sz w:val="20"/>
              </w:rPr>
              <w:t>新增</w:t>
            </w:r>
            <w:r w:rsidR="008A7B08">
              <w:rPr>
                <w:rFonts w:hint="eastAsia"/>
                <w:sz w:val="20"/>
              </w:rPr>
              <w:t>Warning</w:t>
            </w:r>
            <w:proofErr w:type="gramStart"/>
            <w:r w:rsidR="008A7B08">
              <w:rPr>
                <w:rFonts w:hint="eastAsia"/>
                <w:sz w:val="20"/>
              </w:rPr>
              <w:t>灯显示</w:t>
            </w:r>
            <w:proofErr w:type="gramEnd"/>
            <w:r w:rsidR="008A7B08">
              <w:rPr>
                <w:rFonts w:hint="eastAsia"/>
                <w:sz w:val="20"/>
              </w:rPr>
              <w:t>源地址</w:t>
            </w:r>
          </w:p>
          <w:p w14:paraId="123C75D4" w14:textId="74D54F4D" w:rsidR="00064061" w:rsidRDefault="00064061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3.15.1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后视镜加热指示</w:t>
            </w:r>
          </w:p>
        </w:tc>
      </w:tr>
      <w:tr w:rsidR="00904EEE" w:rsidRPr="00DB3A14" w14:paraId="6BF68686" w14:textId="77777777" w:rsidTr="008B2F5B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072087DF" w14:textId="6027A059" w:rsidR="00904EEE" w:rsidRDefault="00904EEE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V2.0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0609369B" w14:textId="2B9D7602" w:rsidR="00904EEE" w:rsidRDefault="00904EEE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20230714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2A807B74" w14:textId="1F363DD7" w:rsidR="00904EEE" w:rsidRDefault="00904EEE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auto"/>
            <w:vAlign w:val="center"/>
          </w:tcPr>
          <w:p w14:paraId="1E0CCBE3" w14:textId="364CC8E7" w:rsidR="00904EEE" w:rsidRDefault="00904EEE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3.13.5</w:t>
            </w:r>
            <w:r>
              <w:rPr>
                <w:sz w:val="20"/>
              </w:rPr>
              <w:t xml:space="preserve"> </w:t>
            </w:r>
            <w:proofErr w:type="gramStart"/>
            <w:r>
              <w:rPr>
                <w:rFonts w:hint="eastAsia"/>
                <w:sz w:val="20"/>
              </w:rPr>
              <w:t>变速箱取力指示</w:t>
            </w:r>
            <w:proofErr w:type="gramEnd"/>
            <w:r>
              <w:rPr>
                <w:rFonts w:hint="eastAsia"/>
                <w:sz w:val="20"/>
              </w:rPr>
              <w:t>删除接收上装正极继电器状态点亮指示灯</w:t>
            </w:r>
          </w:p>
        </w:tc>
      </w:tr>
      <w:tr w:rsidR="008C632E" w:rsidRPr="00DB3A14" w14:paraId="44CF1D35" w14:textId="77777777" w:rsidTr="008B2F5B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14AEF912" w14:textId="6F3CCCD4" w:rsidR="008C632E" w:rsidRPr="00B1286D" w:rsidRDefault="008C632E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V2.1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1795EAAD" w14:textId="38C9A011" w:rsidR="008C632E" w:rsidRPr="00B1286D" w:rsidRDefault="008C632E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20230728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6D58BF18" w14:textId="70BF94A7" w:rsidR="008C632E" w:rsidRPr="00B1286D" w:rsidRDefault="008C632E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auto"/>
            <w:vAlign w:val="center"/>
          </w:tcPr>
          <w:p w14:paraId="6C704100" w14:textId="0229136E" w:rsidR="00737BBD" w:rsidRPr="00B1286D" w:rsidRDefault="00737BBD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根据</w:t>
            </w:r>
            <w:r w:rsidRPr="00B1286D">
              <w:rPr>
                <w:rFonts w:hint="eastAsia"/>
                <w:sz w:val="20"/>
              </w:rPr>
              <w:t>DM23072006</w:t>
            </w:r>
            <w:r w:rsidRPr="00B1286D">
              <w:rPr>
                <w:rFonts w:hint="eastAsia"/>
                <w:sz w:val="20"/>
              </w:rPr>
              <w:t>做如下更新：</w:t>
            </w:r>
          </w:p>
          <w:p w14:paraId="096A8880" w14:textId="2FA51DAD" w:rsidR="008C632E" w:rsidRPr="00B1286D" w:rsidRDefault="008C632E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3.8.1</w:t>
            </w:r>
            <w:r w:rsidRPr="00B1286D">
              <w:rPr>
                <w:sz w:val="20"/>
              </w:rPr>
              <w:t xml:space="preserve"> </w:t>
            </w:r>
            <w:r w:rsidRPr="00B1286D">
              <w:rPr>
                <w:rFonts w:hint="eastAsia"/>
                <w:sz w:val="20"/>
              </w:rPr>
              <w:t>冷却水温指示，仪表显示水温范围从</w:t>
            </w:r>
            <w:r w:rsidRPr="00B1286D">
              <w:rPr>
                <w:rFonts w:hint="eastAsia"/>
                <w:sz w:val="20"/>
              </w:rPr>
              <w:t>-10</w:t>
            </w:r>
            <w:r w:rsidRPr="00B1286D">
              <w:rPr>
                <w:rFonts w:hint="eastAsia"/>
                <w:sz w:val="20"/>
              </w:rPr>
              <w:t>℃</w:t>
            </w:r>
            <w:r w:rsidRPr="00B1286D">
              <w:rPr>
                <w:rFonts w:hint="eastAsia"/>
                <w:sz w:val="20"/>
              </w:rPr>
              <w:t>~90</w:t>
            </w:r>
            <w:r w:rsidRPr="00B1286D">
              <w:rPr>
                <w:rFonts w:hint="eastAsia"/>
                <w:sz w:val="20"/>
              </w:rPr>
              <w:t>℃变更为</w:t>
            </w:r>
            <w:r w:rsidRPr="00B1286D">
              <w:rPr>
                <w:rFonts w:hint="eastAsia"/>
                <w:sz w:val="20"/>
              </w:rPr>
              <w:t>10</w:t>
            </w:r>
            <w:r w:rsidRPr="00B1286D">
              <w:rPr>
                <w:rFonts w:hint="eastAsia"/>
                <w:sz w:val="20"/>
              </w:rPr>
              <w:t>℃</w:t>
            </w:r>
            <w:r w:rsidRPr="00B1286D">
              <w:rPr>
                <w:rFonts w:hint="eastAsia"/>
                <w:sz w:val="20"/>
              </w:rPr>
              <w:t>~90</w:t>
            </w:r>
            <w:r w:rsidRPr="00B1286D">
              <w:rPr>
                <w:rFonts w:hint="eastAsia"/>
                <w:sz w:val="20"/>
              </w:rPr>
              <w:t>℃</w:t>
            </w:r>
          </w:p>
          <w:p w14:paraId="7A41847C" w14:textId="77777777" w:rsidR="008C632E" w:rsidRPr="00B1286D" w:rsidRDefault="008C632E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3.8.2</w:t>
            </w:r>
            <w:r w:rsidRPr="00B1286D">
              <w:rPr>
                <w:sz w:val="20"/>
              </w:rPr>
              <w:t xml:space="preserve"> </w:t>
            </w:r>
            <w:proofErr w:type="gramStart"/>
            <w:r w:rsidRPr="00B1286D">
              <w:rPr>
                <w:rFonts w:hint="eastAsia"/>
                <w:sz w:val="20"/>
              </w:rPr>
              <w:t>冷却液过温</w:t>
            </w:r>
            <w:proofErr w:type="gramEnd"/>
            <w:r w:rsidRPr="00B1286D">
              <w:rPr>
                <w:rFonts w:hint="eastAsia"/>
                <w:sz w:val="20"/>
              </w:rPr>
              <w:t>报警，修改报警温度（</w:t>
            </w:r>
            <w:r w:rsidRPr="00B1286D">
              <w:rPr>
                <w:rFonts w:hint="eastAsia"/>
                <w:sz w:val="20"/>
              </w:rPr>
              <w:t>58</w:t>
            </w:r>
            <w:r w:rsidRPr="00B1286D">
              <w:rPr>
                <w:rFonts w:hint="eastAsia"/>
                <w:sz w:val="20"/>
              </w:rPr>
              <w:t>℃改为</w:t>
            </w:r>
            <w:r w:rsidRPr="00B1286D">
              <w:rPr>
                <w:rFonts w:hint="eastAsia"/>
                <w:sz w:val="20"/>
              </w:rPr>
              <w:t>65</w:t>
            </w:r>
            <w:r w:rsidRPr="00B1286D">
              <w:rPr>
                <w:rFonts w:hint="eastAsia"/>
                <w:sz w:val="20"/>
              </w:rPr>
              <w:t>℃）</w:t>
            </w:r>
          </w:p>
          <w:p w14:paraId="00A7EA2B" w14:textId="1EEBCF1C" w:rsidR="00737BBD" w:rsidRPr="00B1286D" w:rsidRDefault="00737BBD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3.8.3</w:t>
            </w:r>
            <w:r w:rsidRPr="00B1286D">
              <w:rPr>
                <w:sz w:val="20"/>
              </w:rPr>
              <w:t xml:space="preserve"> </w:t>
            </w:r>
            <w:r w:rsidRPr="00B1286D">
              <w:rPr>
                <w:rFonts w:hint="eastAsia"/>
                <w:sz w:val="20"/>
              </w:rPr>
              <w:t>冷却液</w:t>
            </w:r>
            <w:proofErr w:type="gramStart"/>
            <w:r w:rsidRPr="00B1286D">
              <w:rPr>
                <w:rFonts w:hint="eastAsia"/>
                <w:sz w:val="20"/>
              </w:rPr>
              <w:t>液</w:t>
            </w:r>
            <w:proofErr w:type="gramEnd"/>
            <w:r w:rsidRPr="00B1286D">
              <w:rPr>
                <w:rFonts w:hint="eastAsia"/>
                <w:sz w:val="20"/>
              </w:rPr>
              <w:t>位低（预留），笔误，修正。</w:t>
            </w:r>
          </w:p>
        </w:tc>
      </w:tr>
      <w:tr w:rsidR="00B1286D" w:rsidRPr="00DB3A14" w14:paraId="0B042404" w14:textId="77777777" w:rsidTr="008B2F5B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79B6F931" w14:textId="11D24256" w:rsidR="00B1286D" w:rsidRDefault="00B1286D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V2.2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7B82CB6D" w14:textId="754345F8" w:rsidR="00B1286D" w:rsidRDefault="00B1286D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2023090</w:t>
            </w:r>
            <w:r w:rsidR="00485F8C">
              <w:rPr>
                <w:rFonts w:hint="eastAsia"/>
                <w:sz w:val="20"/>
              </w:rPr>
              <w:t>5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63C313E6" w14:textId="5DBD06A1" w:rsidR="00B1286D" w:rsidRDefault="00B1286D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auto"/>
            <w:vAlign w:val="center"/>
          </w:tcPr>
          <w:p w14:paraId="4DDF4FC5" w14:textId="1D935092" w:rsidR="00B1286D" w:rsidRDefault="00485F8C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 xml:space="preserve"> 3.15.2</w:t>
            </w:r>
            <w:r>
              <w:rPr>
                <w:sz w:val="20"/>
              </w:rPr>
              <w:t xml:space="preserve"> </w:t>
            </w:r>
            <w:proofErr w:type="gramStart"/>
            <w:r>
              <w:rPr>
                <w:rFonts w:hint="eastAsia"/>
                <w:sz w:val="20"/>
              </w:rPr>
              <w:t>空滤阻塞</w:t>
            </w:r>
            <w:proofErr w:type="gramEnd"/>
            <w:r>
              <w:rPr>
                <w:rFonts w:hint="eastAsia"/>
                <w:sz w:val="20"/>
              </w:rPr>
              <w:t>指示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（便函</w:t>
            </w:r>
            <w:r>
              <w:rPr>
                <w:rFonts w:hint="eastAsia"/>
                <w:sz w:val="20"/>
              </w:rPr>
              <w:t>DM23090115</w:t>
            </w:r>
            <w:r>
              <w:rPr>
                <w:rFonts w:hint="eastAsia"/>
                <w:sz w:val="20"/>
              </w:rPr>
              <w:t>）</w:t>
            </w:r>
          </w:p>
        </w:tc>
      </w:tr>
      <w:tr w:rsidR="0033247B" w:rsidRPr="00DB3A14" w14:paraId="6864AD1A" w14:textId="77777777" w:rsidTr="008B2F5B">
        <w:trPr>
          <w:trHeight w:val="413"/>
        </w:trPr>
        <w:tc>
          <w:tcPr>
            <w:tcW w:w="810" w:type="dxa"/>
            <w:shd w:val="clear" w:color="auto" w:fill="FFC000"/>
            <w:vAlign w:val="center"/>
          </w:tcPr>
          <w:p w14:paraId="1A39D99B" w14:textId="2A049E23" w:rsidR="0033247B" w:rsidRDefault="0033247B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V2.3</w:t>
            </w:r>
          </w:p>
        </w:tc>
        <w:tc>
          <w:tcPr>
            <w:tcW w:w="1405" w:type="dxa"/>
            <w:shd w:val="clear" w:color="auto" w:fill="FFC000"/>
            <w:vAlign w:val="center"/>
          </w:tcPr>
          <w:p w14:paraId="385DCCFA" w14:textId="7F9701FD" w:rsidR="0033247B" w:rsidRDefault="0033247B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202309</w:t>
            </w:r>
            <w:r w:rsidR="008B2F5B">
              <w:rPr>
                <w:rFonts w:hint="eastAsia"/>
                <w:sz w:val="20"/>
              </w:rPr>
              <w:t>13</w:t>
            </w:r>
          </w:p>
        </w:tc>
        <w:tc>
          <w:tcPr>
            <w:tcW w:w="1111" w:type="dxa"/>
            <w:shd w:val="clear" w:color="auto" w:fill="FFC000"/>
            <w:vAlign w:val="center"/>
          </w:tcPr>
          <w:p w14:paraId="018D591B" w14:textId="3A662C83" w:rsidR="0033247B" w:rsidRDefault="0033247B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FFC000"/>
            <w:vAlign w:val="center"/>
          </w:tcPr>
          <w:p w14:paraId="6E9DEA27" w14:textId="69C054E2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3.2.2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动力电池输出电流，修改“无”冷却方式对应偏移量“</w:t>
            </w:r>
            <w:r>
              <w:rPr>
                <w:rFonts w:hint="eastAsia"/>
                <w:sz w:val="20"/>
              </w:rPr>
              <w:t>-1000</w:t>
            </w:r>
            <w:r>
              <w:rPr>
                <w:rFonts w:hint="eastAsia"/>
                <w:sz w:val="20"/>
              </w:rPr>
              <w:t>”（</w:t>
            </w:r>
            <w:r>
              <w:rPr>
                <w:rFonts w:hint="eastAsia"/>
                <w:sz w:val="20"/>
              </w:rPr>
              <w:t>DM23051721</w:t>
            </w:r>
            <w:r>
              <w:rPr>
                <w:rFonts w:hint="eastAsia"/>
                <w:sz w:val="20"/>
              </w:rPr>
              <w:t>）</w:t>
            </w:r>
          </w:p>
          <w:p w14:paraId="3AFBA91C" w14:textId="44BD2A22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3.3.6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辅助制动显示，补充标定为</w:t>
            </w:r>
            <w:r>
              <w:rPr>
                <w:rFonts w:hint="eastAsia"/>
                <w:sz w:val="20"/>
              </w:rPr>
              <w:t>175-</w:t>
            </w:r>
            <w:r>
              <w:rPr>
                <w:rFonts w:hint="eastAsia"/>
                <w:sz w:val="20"/>
              </w:rPr>
              <w:t>德纳电驱桥，旧车偏移量</w:t>
            </w:r>
            <w:r>
              <w:rPr>
                <w:rFonts w:hint="eastAsia"/>
                <w:sz w:val="20"/>
              </w:rPr>
              <w:t>-600A</w:t>
            </w:r>
          </w:p>
          <w:p w14:paraId="7395A04C" w14:textId="674FF3FF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3.19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气压显示及报警补充完整：</w:t>
            </w:r>
          </w:p>
          <w:p w14:paraId="0338897C" w14:textId="09FA3BE3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3.19.1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气压传感器及报警开关数量</w:t>
            </w:r>
          </w:p>
          <w:p w14:paraId="34CE6F92" w14:textId="36F74D07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3.19.2</w:t>
            </w:r>
            <w:r>
              <w:rPr>
                <w:rFonts w:hint="eastAsia"/>
                <w:sz w:val="20"/>
              </w:rPr>
              <w:t>气压显示定义</w:t>
            </w:r>
          </w:p>
          <w:p w14:paraId="0A901A40" w14:textId="7C6EF466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3.19.3</w:t>
            </w:r>
            <w:r>
              <w:rPr>
                <w:rFonts w:hint="eastAsia"/>
                <w:sz w:val="20"/>
              </w:rPr>
              <w:t>仪表诊断气压传感器策略</w:t>
            </w:r>
          </w:p>
          <w:p w14:paraId="4EBD7ED4" w14:textId="5AB7A68F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3.20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EPB</w:t>
            </w:r>
            <w:r>
              <w:rPr>
                <w:rFonts w:hint="eastAsia"/>
                <w:sz w:val="20"/>
              </w:rPr>
              <w:t>功能补充完整（参考</w:t>
            </w:r>
            <w:r>
              <w:rPr>
                <w:rFonts w:hint="eastAsia"/>
                <w:sz w:val="20"/>
              </w:rPr>
              <w:t>TF03</w:t>
            </w:r>
            <w:r>
              <w:rPr>
                <w:sz w:val="20"/>
              </w:rPr>
              <w:t>_</w:t>
            </w:r>
            <w:r>
              <w:rPr>
                <w:rFonts w:hint="eastAsia"/>
                <w:sz w:val="20"/>
              </w:rPr>
              <w:t>V3.1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20230814</w:t>
            </w:r>
            <w:r>
              <w:rPr>
                <w:rFonts w:hint="eastAsia"/>
                <w:sz w:val="20"/>
              </w:rPr>
              <w:t>）：</w:t>
            </w:r>
          </w:p>
          <w:p w14:paraId="59DD8CB4" w14:textId="77777777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3.20.6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EPB</w:t>
            </w:r>
            <w:r>
              <w:rPr>
                <w:rFonts w:hint="eastAsia"/>
                <w:sz w:val="20"/>
              </w:rPr>
              <w:t>工作模式指示</w:t>
            </w:r>
          </w:p>
          <w:p w14:paraId="26A022D3" w14:textId="06A65BBA" w:rsidR="005A43BD" w:rsidRDefault="008B2F5B" w:rsidP="008B2F5B">
            <w:pPr>
              <w:pStyle w:val="-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3.20.7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驻车制动挂车测试激活状态</w:t>
            </w:r>
            <w:r w:rsidR="005A43BD">
              <w:rPr>
                <w:rFonts w:hint="eastAsia"/>
                <w:sz w:val="20"/>
              </w:rPr>
              <w:t>指示</w:t>
            </w:r>
          </w:p>
        </w:tc>
      </w:tr>
      <w:bookmarkEnd w:id="9"/>
    </w:tbl>
    <w:p w14:paraId="241B1112" w14:textId="77777777" w:rsidR="001D02E4" w:rsidRPr="008B2F5B" w:rsidRDefault="001D02E4" w:rsidP="001D02E4">
      <w:pPr>
        <w:rPr>
          <w:lang w:eastAsia="zh-CN"/>
        </w:rPr>
      </w:pPr>
    </w:p>
    <w:sectPr w:rsidR="001D02E4" w:rsidRPr="008B2F5B">
      <w:headerReference w:type="even" r:id="rId78"/>
      <w:headerReference w:type="default" r:id="rId79"/>
      <w:headerReference w:type="first" r:id="rId80"/>
      <w:pgSz w:w="11906" w:h="16838"/>
      <w:pgMar w:top="1134" w:right="567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70C97" w14:textId="77777777" w:rsidR="00891BF7" w:rsidRDefault="00891BF7">
      <w:pPr>
        <w:spacing w:after="0" w:line="240" w:lineRule="auto"/>
      </w:pPr>
      <w:r>
        <w:separator/>
      </w:r>
    </w:p>
  </w:endnote>
  <w:endnote w:type="continuationSeparator" w:id="0">
    <w:p w14:paraId="0068D8D9" w14:textId="77777777" w:rsidR="00891BF7" w:rsidRDefault="00891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ill Sans for Saab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C588A" w14:textId="77777777" w:rsidR="00891BF7" w:rsidRDefault="00891BF7">
      <w:pPr>
        <w:spacing w:after="0" w:line="240" w:lineRule="auto"/>
      </w:pPr>
      <w:r>
        <w:separator/>
      </w:r>
    </w:p>
  </w:footnote>
  <w:footnote w:type="continuationSeparator" w:id="0">
    <w:p w14:paraId="6DC8BA27" w14:textId="77777777" w:rsidR="00891BF7" w:rsidRDefault="00891B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695DD" w14:textId="77777777" w:rsidR="00C61A0C" w:rsidRDefault="00000000">
    <w:pPr>
      <w:pStyle w:val="ac"/>
    </w:pPr>
    <w:r>
      <w:pict w14:anchorId="229F934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70834" o:spid="_x0000_s1029" type="#_x0000_t136" style="position:absolute;margin-left:0;margin-top:0;width:594.65pt;height:124.75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Arial Unicode MS&quot;;font-size:1pt" trim="t" fitpath="t" string="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2"/>
      <w:tblW w:w="10421" w:type="dxa"/>
      <w:tblLayout w:type="fixed"/>
      <w:tblLook w:val="04A0" w:firstRow="1" w:lastRow="0" w:firstColumn="1" w:lastColumn="0" w:noHBand="0" w:noVBand="1"/>
    </w:tblPr>
    <w:tblGrid>
      <w:gridCol w:w="2316"/>
      <w:gridCol w:w="1198"/>
      <w:gridCol w:w="5539"/>
      <w:gridCol w:w="1368"/>
    </w:tblGrid>
    <w:tr w:rsidR="00C61A0C" w14:paraId="36E365AF" w14:textId="77777777">
      <w:trPr>
        <w:trHeight w:val="190"/>
      </w:trPr>
      <w:tc>
        <w:tcPr>
          <w:tcW w:w="2316" w:type="dxa"/>
          <w:vMerge w:val="restart"/>
          <w:vAlign w:val="center"/>
        </w:tcPr>
        <w:p w14:paraId="4CDA8094" w14:textId="5DBB1AC9" w:rsidR="00C61A0C" w:rsidRDefault="00C61A0C">
          <w:pPr>
            <w:pStyle w:val="ac"/>
            <w:jc w:val="center"/>
          </w:pPr>
          <w:r>
            <w:rPr>
              <w:noProof/>
              <w:lang w:val="en-US" w:eastAsia="zh-CN"/>
            </w:rPr>
            <w:drawing>
              <wp:inline distT="0" distB="0" distL="0" distR="0" wp14:anchorId="5EE29D54" wp14:editId="36BA8DBC">
                <wp:extent cx="1327785" cy="179705"/>
                <wp:effectExtent l="0" t="0" r="13335" b="3175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275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98" w:type="dxa"/>
        </w:tcPr>
        <w:p w14:paraId="75839204" w14:textId="77777777" w:rsidR="00C61A0C" w:rsidRDefault="00C61A0C">
          <w:pPr>
            <w:pStyle w:val="ac"/>
            <w:rPr>
              <w:lang w:val="en-US"/>
            </w:rPr>
          </w:pPr>
          <w:r>
            <w:rPr>
              <w:rFonts w:hint="eastAsia"/>
              <w:lang w:val="en-US" w:eastAsia="zh-CN"/>
            </w:rPr>
            <w:t>文档</w:t>
          </w:r>
          <w:r>
            <w:rPr>
              <w:lang w:val="en-US"/>
            </w:rPr>
            <w:t>:</w:t>
          </w:r>
        </w:p>
      </w:tc>
      <w:tc>
        <w:tcPr>
          <w:tcW w:w="5539" w:type="dxa"/>
        </w:tcPr>
        <w:p w14:paraId="5385A501" w14:textId="77777777" w:rsidR="00C61A0C" w:rsidRDefault="00C61A0C">
          <w:pPr>
            <w:spacing w:after="0" w:line="240" w:lineRule="auto"/>
            <w:rPr>
              <w:rFonts w:ascii="Calibri" w:hAnsi="Calibri" w:cs="Calibri"/>
              <w:color w:val="000000"/>
              <w:lang w:val="en-US" w:eastAsia="zh-CN"/>
            </w:rPr>
          </w:pPr>
        </w:p>
      </w:tc>
      <w:tc>
        <w:tcPr>
          <w:tcW w:w="1368" w:type="dxa"/>
        </w:tcPr>
        <w:p w14:paraId="4917F373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页码</w:t>
          </w:r>
          <w:r>
            <w:t xml:space="preserve">: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 w:rsidR="00764DBC">
            <w:rPr>
              <w:noProof/>
            </w:rPr>
            <w:t>6</w:t>
          </w:r>
          <w:r w:rsidR="00764DBC">
            <w:rPr>
              <w:noProof/>
            </w:rPr>
            <w:t>4</w:t>
          </w:r>
          <w:r>
            <w:fldChar w:fldCharType="end"/>
          </w:r>
          <w:r>
            <w:t xml:space="preserve"> / </w:t>
          </w:r>
          <w:fldSimple w:instr=" NUMPAGES  \* Arabic  \* MERGEFORMAT ">
            <w:r w:rsidR="00764DBC">
              <w:rPr>
                <w:noProof/>
              </w:rPr>
              <w:t>65</w:t>
            </w:r>
          </w:fldSimple>
        </w:p>
      </w:tc>
    </w:tr>
    <w:tr w:rsidR="00C61A0C" w14:paraId="6F965AF4" w14:textId="77777777">
      <w:trPr>
        <w:trHeight w:val="104"/>
      </w:trPr>
      <w:tc>
        <w:tcPr>
          <w:tcW w:w="2316" w:type="dxa"/>
          <w:vMerge/>
        </w:tcPr>
        <w:p w14:paraId="4CC0BB6C" w14:textId="77777777" w:rsidR="00C61A0C" w:rsidRDefault="00C61A0C">
          <w:pPr>
            <w:pStyle w:val="ac"/>
          </w:pPr>
        </w:p>
      </w:tc>
      <w:tc>
        <w:tcPr>
          <w:tcW w:w="1198" w:type="dxa"/>
        </w:tcPr>
        <w:p w14:paraId="18E2F7B4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时间</w:t>
          </w:r>
          <w:r>
            <w:t xml:space="preserve">:  </w:t>
          </w:r>
        </w:p>
      </w:tc>
      <w:tc>
        <w:tcPr>
          <w:tcW w:w="5539" w:type="dxa"/>
        </w:tcPr>
        <w:p w14:paraId="56456338" w14:textId="77777777" w:rsidR="00C61A0C" w:rsidRDefault="00C61A0C">
          <w:pPr>
            <w:pStyle w:val="ac"/>
            <w:rPr>
              <w:lang w:eastAsia="zh-CN"/>
            </w:rPr>
          </w:pPr>
        </w:p>
      </w:tc>
      <w:tc>
        <w:tcPr>
          <w:tcW w:w="1368" w:type="dxa"/>
        </w:tcPr>
        <w:p w14:paraId="3EFC4957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版本</w:t>
          </w:r>
          <w:r>
            <w:t xml:space="preserve">: </w:t>
          </w:r>
        </w:p>
      </w:tc>
    </w:tr>
  </w:tbl>
  <w:p w14:paraId="762C465D" w14:textId="6DFF80F6" w:rsidR="00C61A0C" w:rsidRDefault="00000000">
    <w:pPr>
      <w:pStyle w:val="ac"/>
    </w:pPr>
    <w:r>
      <w:pict w14:anchorId="2DDC468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70835" o:spid="_x0000_s1032" type="#_x0000_t136" style="position:absolute;margin-left:0;margin-top:0;width:594.65pt;height:124.75pt;rotation:315;z-index:-251653120;mso-position-horizontal:center;mso-position-horizontal-relative:margin;mso-position-vertical:center;mso-position-vertical-relative:margin" o:allowincell="f" fillcolor="red" stroked="f">
          <v:fill opacity=".5"/>
          <v:textpath style="font-family:&quot;Arial Unicode MS&quot;;font-size:1pt" trim="t" fitpath="t" string="Confidenti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2"/>
      <w:tblW w:w="10421" w:type="dxa"/>
      <w:tblLayout w:type="fixed"/>
      <w:tblLook w:val="04A0" w:firstRow="1" w:lastRow="0" w:firstColumn="1" w:lastColumn="0" w:noHBand="0" w:noVBand="1"/>
    </w:tblPr>
    <w:tblGrid>
      <w:gridCol w:w="2316"/>
      <w:gridCol w:w="1198"/>
      <w:gridCol w:w="5539"/>
      <w:gridCol w:w="1368"/>
    </w:tblGrid>
    <w:tr w:rsidR="00C61A0C" w14:paraId="36E9B3C8" w14:textId="77777777">
      <w:trPr>
        <w:trHeight w:val="190"/>
      </w:trPr>
      <w:tc>
        <w:tcPr>
          <w:tcW w:w="2316" w:type="dxa"/>
          <w:vMerge w:val="restart"/>
          <w:vAlign w:val="center"/>
        </w:tcPr>
        <w:p w14:paraId="2209B126" w14:textId="47B01100" w:rsidR="00C61A0C" w:rsidRDefault="00C61A0C">
          <w:pPr>
            <w:pStyle w:val="ac"/>
            <w:jc w:val="center"/>
          </w:pPr>
          <w:r>
            <w:rPr>
              <w:noProof/>
              <w:lang w:val="en-US" w:eastAsia="zh-CN"/>
            </w:rPr>
            <w:drawing>
              <wp:inline distT="0" distB="0" distL="0" distR="0" wp14:anchorId="768B8695" wp14:editId="61B6E987">
                <wp:extent cx="1327785" cy="179705"/>
                <wp:effectExtent l="0" t="0" r="13335" b="3175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275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904EE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1" locked="0" layoutInCell="0" allowOverlap="1" wp14:anchorId="159049C2" wp14:editId="581C1074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7552055" cy="113665"/>
                    <wp:effectExtent l="0" t="0" r="0" b="0"/>
                    <wp:wrapNone/>
                    <wp:docPr id="1244760450" name="文本框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 rot="18900000">
                              <a:off x="0" y="0"/>
                              <a:ext cx="7552055" cy="11366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00C876D" w14:textId="77777777" w:rsidR="0025247C" w:rsidRDefault="0025247C" w:rsidP="0025247C">
                                <w:pPr>
                                  <w:pStyle w:val="ae"/>
                                  <w:spacing w:before="0" w:beforeAutospacing="0" w:after="0" w:afterAutospacing="0"/>
                                  <w:jc w:val="center"/>
                                </w:pPr>
                                <w:r w:rsidRPr="00064061">
                                  <w:rPr>
                                    <w:rFonts w:ascii="Arial Unicode MS" w:eastAsia="Arial Unicode MS" w:hAnsi="Arial Unicode MS" w:cs="Arial Unicode MS" w:hint="eastAsia"/>
                                    <w:color w:val="FF0000"/>
                                    <w:sz w:val="2"/>
                                    <w:szCs w:val="2"/>
                                  </w:rPr>
                                  <w:t>Confidential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59049C2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" o:spid="_x0000_s1026" type="#_x0000_t202" style="position:absolute;left:0;text-align:left;margin-left:0;margin-top:0;width:594.65pt;height:8.95pt;rotation:-45;z-index:-251651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" o:allowincell="f" filled="f" stroked="f">
                    <o:lock v:ext="edit" shapetype="t"/>
                    <v:textbox style="mso-fit-shape-to-text:t">
                      <w:txbxContent>
                        <w:p w14:paraId="000C876D" w14:textId="77777777" w:rsidR="0025247C" w:rsidRDefault="0025247C" w:rsidP="0025247C">
                          <w:pPr>
                            <w:pStyle w:val="ae"/>
                            <w:spacing w:before="0" w:beforeAutospacing="0" w:after="0" w:afterAutospacing="0"/>
                            <w:jc w:val="center"/>
                          </w:pPr>
                          <w:r w:rsidRPr="00064061">
                            <w:rPr>
                              <w:rFonts w:ascii="Arial Unicode MS" w:eastAsia="Arial Unicode MS" w:hAnsi="Arial Unicode MS" w:cs="Arial Unicode MS" w:hint="eastAsia"/>
                              <w:color w:val="FF0000"/>
                              <w:sz w:val="2"/>
                              <w:szCs w:val="2"/>
                            </w:rPr>
                            <w:t>Confidential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</w:tc>
      <w:tc>
        <w:tcPr>
          <w:tcW w:w="1198" w:type="dxa"/>
        </w:tcPr>
        <w:p w14:paraId="68DDB700" w14:textId="77777777" w:rsidR="00C61A0C" w:rsidRDefault="00C61A0C">
          <w:pPr>
            <w:pStyle w:val="ac"/>
            <w:rPr>
              <w:lang w:val="en-US"/>
            </w:rPr>
          </w:pPr>
          <w:r>
            <w:rPr>
              <w:rFonts w:hint="eastAsia"/>
              <w:lang w:val="en-US" w:eastAsia="zh-CN"/>
            </w:rPr>
            <w:t>文档</w:t>
          </w:r>
          <w:r>
            <w:rPr>
              <w:lang w:val="en-US"/>
            </w:rPr>
            <w:t>:</w:t>
          </w:r>
        </w:p>
      </w:tc>
      <w:tc>
        <w:tcPr>
          <w:tcW w:w="5539" w:type="dxa"/>
        </w:tcPr>
        <w:p w14:paraId="1CC25DAF" w14:textId="77777777" w:rsidR="00C61A0C" w:rsidRDefault="00C61A0C">
          <w:pPr>
            <w:spacing w:after="0" w:line="240" w:lineRule="auto"/>
            <w:rPr>
              <w:rFonts w:ascii="Calibri" w:hAnsi="Calibri" w:cs="Calibri"/>
              <w:color w:val="000000"/>
              <w:lang w:val="en-US" w:eastAsia="zh-CN"/>
            </w:rPr>
          </w:pPr>
        </w:p>
      </w:tc>
      <w:tc>
        <w:tcPr>
          <w:tcW w:w="1368" w:type="dxa"/>
        </w:tcPr>
        <w:p w14:paraId="6790BE84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页码</w:t>
          </w:r>
          <w:r>
            <w:t xml:space="preserve">: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 w:rsidR="00764DBC">
            <w:rPr>
              <w:noProof/>
            </w:rPr>
            <w:t>1</w:t>
          </w:r>
          <w:r>
            <w:fldChar w:fldCharType="end"/>
          </w:r>
          <w:r>
            <w:t xml:space="preserve"> / </w:t>
          </w:r>
          <w:fldSimple w:instr=" NUMPAGES  \* Arabic  \* MERGEFORMAT ">
            <w:r w:rsidR="00764DBC">
              <w:rPr>
                <w:noProof/>
              </w:rPr>
              <w:t>65</w:t>
            </w:r>
          </w:fldSimple>
        </w:p>
      </w:tc>
    </w:tr>
    <w:tr w:rsidR="00C61A0C" w14:paraId="21C930F9" w14:textId="77777777">
      <w:trPr>
        <w:trHeight w:val="104"/>
      </w:trPr>
      <w:tc>
        <w:tcPr>
          <w:tcW w:w="2316" w:type="dxa"/>
          <w:vMerge/>
        </w:tcPr>
        <w:p w14:paraId="3EA2D3BA" w14:textId="77777777" w:rsidR="00C61A0C" w:rsidRDefault="00C61A0C">
          <w:pPr>
            <w:pStyle w:val="ac"/>
          </w:pPr>
        </w:p>
      </w:tc>
      <w:tc>
        <w:tcPr>
          <w:tcW w:w="1198" w:type="dxa"/>
        </w:tcPr>
        <w:p w14:paraId="07A158C5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时间</w:t>
          </w:r>
          <w:r>
            <w:t xml:space="preserve">:  </w:t>
          </w:r>
        </w:p>
      </w:tc>
      <w:tc>
        <w:tcPr>
          <w:tcW w:w="5539" w:type="dxa"/>
        </w:tcPr>
        <w:p w14:paraId="53D73B02" w14:textId="77777777" w:rsidR="00C61A0C" w:rsidRDefault="00C61A0C">
          <w:pPr>
            <w:pStyle w:val="ac"/>
            <w:rPr>
              <w:lang w:eastAsia="zh-CN"/>
            </w:rPr>
          </w:pPr>
        </w:p>
      </w:tc>
      <w:tc>
        <w:tcPr>
          <w:tcW w:w="1368" w:type="dxa"/>
        </w:tcPr>
        <w:p w14:paraId="02FF9379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版本</w:t>
          </w:r>
          <w:r>
            <w:t xml:space="preserve">: </w:t>
          </w:r>
        </w:p>
      </w:tc>
    </w:tr>
  </w:tbl>
  <w:p w14:paraId="3E6873C9" w14:textId="77777777" w:rsidR="00C61A0C" w:rsidRDefault="00000000">
    <w:pPr>
      <w:pStyle w:val="ac"/>
    </w:pPr>
    <w:r>
      <w:pict w14:anchorId="7C9E38C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70833" o:spid="_x0000_s1028" type="#_x0000_t136" style="position:absolute;margin-left:0;margin-top:0;width:594.65pt;height:124.75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Arial Unicode MS&quot;;font-size:1pt" trim="t" fitpath="t" string="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2D19"/>
    <w:multiLevelType w:val="multilevel"/>
    <w:tmpl w:val="4AD8AFA8"/>
    <w:lvl w:ilvl="0">
      <w:start w:val="1"/>
      <w:numFmt w:val="decimal"/>
      <w:lvlText w:val="%1、"/>
      <w:lvlJc w:val="left"/>
      <w:pPr>
        <w:ind w:left="360" w:hanging="360"/>
      </w:pPr>
      <w:rPr>
        <w:rFonts w:ascii="宋体" w:eastAsiaTheme="minorEastAsia" w:hAnsi="宋体" w:cs="宋体"/>
      </w:rPr>
    </w:lvl>
    <w:lvl w:ilvl="1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605177"/>
    <w:multiLevelType w:val="hybridMultilevel"/>
    <w:tmpl w:val="F73C5BEA"/>
    <w:lvl w:ilvl="0" w:tplc="49BC216E">
      <w:start w:val="2"/>
      <w:numFmt w:val="decimal"/>
      <w:lvlText w:val="%1、"/>
      <w:lvlJc w:val="left"/>
      <w:pPr>
        <w:ind w:left="360" w:hanging="360"/>
      </w:pPr>
      <w:rPr>
        <w:rFonts w:asciiTheme="minorEastAsia" w:hAnsiTheme="minorEastAsia" w:cstheme="minorBidi"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3CE34D9"/>
    <w:multiLevelType w:val="hybridMultilevel"/>
    <w:tmpl w:val="6CFC9EAC"/>
    <w:lvl w:ilvl="0" w:tplc="ECB8CED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5C437FE"/>
    <w:multiLevelType w:val="multilevel"/>
    <w:tmpl w:val="15C437FE"/>
    <w:lvl w:ilvl="0" w:tentative="1">
      <w:start w:val="1"/>
      <w:numFmt w:val="decimal"/>
      <w:pStyle w:val="-1"/>
      <w:lvlText w:val="%1"/>
      <w:lvlJc w:val="left"/>
      <w:pPr>
        <w:ind w:left="0" w:firstLine="0"/>
      </w:pPr>
      <w:rPr>
        <w:rFonts w:hint="default"/>
      </w:rPr>
    </w:lvl>
    <w:lvl w:ilvl="1" w:tentative="1">
      <w:start w:val="1"/>
      <w:numFmt w:val="decimal"/>
      <w:pStyle w:val="-2"/>
      <w:lvlText w:val="%1.%2"/>
      <w:lvlJc w:val="left"/>
      <w:pPr>
        <w:ind w:left="0" w:firstLine="0"/>
      </w:pPr>
      <w:rPr>
        <w:rFonts w:hint="eastAsia"/>
      </w:rPr>
    </w:lvl>
    <w:lvl w:ilvl="2" w:tentative="1">
      <w:start w:val="1"/>
      <w:numFmt w:val="decimal"/>
      <w:pStyle w:val="-3"/>
      <w:lvlText w:val="%1.%2.%3"/>
      <w:lvlJc w:val="left"/>
      <w:pPr>
        <w:ind w:left="0" w:firstLine="0"/>
      </w:pPr>
      <w:rPr>
        <w:rFonts w:hint="eastAsia"/>
      </w:rPr>
    </w:lvl>
    <w:lvl w:ilvl="3" w:tentative="1">
      <w:start w:val="1"/>
      <w:numFmt w:val="decimal"/>
      <w:pStyle w:val="-4"/>
      <w:lvlText w:val="%1.%2.%3.%4"/>
      <w:lvlJc w:val="left"/>
      <w:pPr>
        <w:ind w:left="0" w:firstLine="0"/>
      </w:pPr>
      <w:rPr>
        <w:rFonts w:hint="eastAsia"/>
      </w:rPr>
    </w:lvl>
    <w:lvl w:ilvl="4" w:tentative="1">
      <w:start w:val="1"/>
      <w:numFmt w:val="decimal"/>
      <w:pStyle w:val="-5"/>
      <w:lvlText w:val="%1.%2.%3.%4.%5"/>
      <w:lvlJc w:val="left"/>
      <w:pPr>
        <w:ind w:left="0" w:firstLine="0"/>
      </w:pPr>
      <w:rPr>
        <w:rFonts w:hint="eastAsia"/>
      </w:rPr>
    </w:lvl>
    <w:lvl w:ilvl="5" w:tentative="1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1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1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1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4" w15:restartNumberingAfterBreak="0">
    <w:nsid w:val="1716683F"/>
    <w:multiLevelType w:val="multilevel"/>
    <w:tmpl w:val="1716683F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F33167E"/>
    <w:multiLevelType w:val="multilevel"/>
    <w:tmpl w:val="1F33167E"/>
    <w:lvl w:ilvl="0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2D921AF"/>
    <w:multiLevelType w:val="hybridMultilevel"/>
    <w:tmpl w:val="6F9AF436"/>
    <w:lvl w:ilvl="0" w:tplc="53E28F92">
      <w:start w:val="2"/>
      <w:numFmt w:val="decimal"/>
      <w:lvlText w:val="%1、"/>
      <w:lvlJc w:val="left"/>
      <w:pPr>
        <w:ind w:left="360" w:hanging="360"/>
      </w:pPr>
      <w:rPr>
        <w:rFonts w:asciiTheme="minorEastAsia" w:hAnsiTheme="minorEastAsia" w:cstheme="minorBidi" w:hint="default"/>
        <w:sz w:val="22"/>
        <w:lang w:val="sv-S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4AF0E97"/>
    <w:multiLevelType w:val="hybridMultilevel"/>
    <w:tmpl w:val="27868490"/>
    <w:lvl w:ilvl="0" w:tplc="032C2D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5C65402"/>
    <w:multiLevelType w:val="multilevel"/>
    <w:tmpl w:val="25C6540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 w:tentative="1">
      <w:start w:val="1"/>
      <w:numFmt w:val="decimal"/>
      <w:pStyle w:val="6"/>
      <w:lvlText w:val="%1.%2.%3.%4.%5.%6"/>
      <w:lvlJc w:val="left"/>
      <w:pPr>
        <w:ind w:left="1152" w:hanging="1152"/>
      </w:pPr>
    </w:lvl>
    <w:lvl w:ilvl="6" w:tentative="1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 w:tentative="1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 w:tentative="1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3FAE3794"/>
    <w:multiLevelType w:val="hybridMultilevel"/>
    <w:tmpl w:val="B44E9828"/>
    <w:lvl w:ilvl="0" w:tplc="2460CA0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E2C36DB"/>
    <w:multiLevelType w:val="hybridMultilevel"/>
    <w:tmpl w:val="A2C4DACC"/>
    <w:lvl w:ilvl="0" w:tplc="A8148298">
      <w:start w:val="1"/>
      <w:numFmt w:val="decimal"/>
      <w:lvlText w:val="%1、"/>
      <w:lvlJc w:val="left"/>
      <w:pPr>
        <w:ind w:left="360" w:hanging="360"/>
      </w:pPr>
      <w:rPr>
        <w:rFonts w:asciiTheme="minorEastAsia" w:hAnsiTheme="minorEastAsia" w:cs="Arial" w:hint="default"/>
        <w:color w:val="000000" w:themeColor="text1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53DEC56"/>
    <w:multiLevelType w:val="singleLevel"/>
    <w:tmpl w:val="553DEC56"/>
    <w:lvl w:ilvl="0">
      <w:start w:val="1"/>
      <w:numFmt w:val="decimal"/>
      <w:suff w:val="nothing"/>
      <w:lvlText w:val="%1、"/>
      <w:lvlJc w:val="left"/>
    </w:lvl>
  </w:abstractNum>
  <w:abstractNum w:abstractNumId="12" w15:restartNumberingAfterBreak="0">
    <w:nsid w:val="5E4542B2"/>
    <w:multiLevelType w:val="singleLevel"/>
    <w:tmpl w:val="553DEC56"/>
    <w:lvl w:ilvl="0">
      <w:start w:val="1"/>
      <w:numFmt w:val="decimal"/>
      <w:suff w:val="nothing"/>
      <w:lvlText w:val="%1、"/>
      <w:lvlJc w:val="left"/>
    </w:lvl>
  </w:abstractNum>
  <w:abstractNum w:abstractNumId="13" w15:restartNumberingAfterBreak="0">
    <w:nsid w:val="6045D2B4"/>
    <w:multiLevelType w:val="multilevel"/>
    <w:tmpl w:val="6045D2B4"/>
    <w:lvl w:ilvl="0" w:tentative="1">
      <w:start w:val="1"/>
      <w:numFmt w:val="decimal"/>
      <w:pStyle w:val="HR1"/>
      <w:lvlText w:val="%1"/>
      <w:lvlJc w:val="left"/>
      <w:pPr>
        <w:tabs>
          <w:tab w:val="left" w:pos="284"/>
        </w:tabs>
        <w:ind w:left="0" w:firstLine="0"/>
      </w:pPr>
      <w:rPr>
        <w:rFonts w:hint="eastAsia"/>
      </w:rPr>
    </w:lvl>
    <w:lvl w:ilvl="1" w:tentative="1">
      <w:start w:val="1"/>
      <w:numFmt w:val="decimal"/>
      <w:pStyle w:val="HR2"/>
      <w:lvlText w:val="%1.%2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</w:rPr>
    </w:lvl>
    <w:lvl w:ilvl="2" w:tentative="1">
      <w:start w:val="1"/>
      <w:numFmt w:val="decimal"/>
      <w:pStyle w:val="HR3"/>
      <w:lvlText w:val="%1.%2.%3"/>
      <w:lvlJc w:val="left"/>
      <w:pPr>
        <w:tabs>
          <w:tab w:val="left" w:pos="624"/>
        </w:tabs>
        <w:ind w:left="0" w:firstLine="0"/>
      </w:pPr>
      <w:rPr>
        <w:rFonts w:hint="eastAsia"/>
      </w:rPr>
    </w:lvl>
    <w:lvl w:ilvl="3" w:tentative="1">
      <w:start w:val="1"/>
      <w:numFmt w:val="decimal"/>
      <w:pStyle w:val="HR4"/>
      <w:lvlText w:val="%1.%2.%3.%4"/>
      <w:lvlJc w:val="left"/>
      <w:pPr>
        <w:tabs>
          <w:tab w:val="left" w:pos="1361"/>
        </w:tabs>
        <w:ind w:left="567" w:firstLine="0"/>
      </w:pPr>
      <w:rPr>
        <w:rFonts w:hint="eastAsia"/>
      </w:rPr>
    </w:lvl>
    <w:lvl w:ilvl="4" w:tentative="1">
      <w:start w:val="1"/>
      <w:numFmt w:val="decimal"/>
      <w:pStyle w:val="HR5"/>
      <w:lvlText w:val="%1.%2.%3.%4.%5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</w:rPr>
    </w:lvl>
    <w:lvl w:ilvl="5" w:tentative="1">
      <w:start w:val="1"/>
      <w:numFmt w:val="decimal"/>
      <w:pStyle w:val="HR6"/>
      <w:lvlText w:val="%1.%2.%3.%4.%5.%6"/>
      <w:lvlJc w:val="left"/>
      <w:pPr>
        <w:tabs>
          <w:tab w:val="left" w:pos="1134"/>
        </w:tabs>
        <w:ind w:left="0" w:firstLine="0"/>
      </w:pPr>
      <w:rPr>
        <w:rFonts w:hint="eastAsia"/>
      </w:rPr>
    </w:lvl>
    <w:lvl w:ilvl="6" w:tentative="1">
      <w:start w:val="1"/>
      <w:numFmt w:val="decimal"/>
      <w:pStyle w:val="HR7"/>
      <w:lvlText w:val="%1.%2.%3.%4.%5.%6.%7"/>
      <w:lvlJc w:val="left"/>
      <w:pPr>
        <w:tabs>
          <w:tab w:val="left" w:pos="1332"/>
        </w:tabs>
        <w:ind w:left="0" w:firstLine="0"/>
      </w:pPr>
      <w:rPr>
        <w:rFonts w:hint="eastAsia"/>
      </w:rPr>
    </w:lvl>
    <w:lvl w:ilvl="7" w:tentative="1">
      <w:start w:val="1"/>
      <w:numFmt w:val="decimal"/>
      <w:pStyle w:val="HR8"/>
      <w:lvlText w:val="%1.%2.%3.%4.%5.%6.%7.%8"/>
      <w:lvlJc w:val="left"/>
      <w:pPr>
        <w:tabs>
          <w:tab w:val="left" w:pos="1531"/>
        </w:tabs>
        <w:ind w:left="0" w:firstLine="0"/>
      </w:pPr>
      <w:rPr>
        <w:rFonts w:hint="eastAsia"/>
      </w:rPr>
    </w:lvl>
    <w:lvl w:ilvl="8" w:tentative="1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4" w15:restartNumberingAfterBreak="0">
    <w:nsid w:val="6045D2C0"/>
    <w:multiLevelType w:val="multilevel"/>
    <w:tmpl w:val="C82E14E6"/>
    <w:lvl w:ilvl="0">
      <w:start w:val="1"/>
      <w:numFmt w:val="decimal"/>
      <w:lvlText w:val="%1"/>
      <w:lvlJc w:val="left"/>
      <w:pPr>
        <w:tabs>
          <w:tab w:val="left" w:pos="284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454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624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361"/>
        </w:tabs>
        <w:ind w:left="567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964"/>
        </w:tabs>
        <w:ind w:left="0" w:firstLine="0"/>
      </w:pPr>
      <w:rPr>
        <w:rFonts w:hint="eastAsia"/>
      </w:rPr>
    </w:lvl>
    <w:lvl w:ilvl="5">
      <w:start w:val="1"/>
      <w:numFmt w:val="decimal"/>
      <w:lvlText w:val="%6."/>
      <w:lvlJc w:val="left"/>
      <w:pPr>
        <w:ind w:left="360" w:hanging="360"/>
      </w:pPr>
      <w:rPr>
        <w:rFonts w:hint="default"/>
      </w:rPr>
    </w:lvl>
    <w:lvl w:ilvl="6" w:tentative="1">
      <w:start w:val="1"/>
      <w:numFmt w:val="decimal"/>
      <w:lvlText w:val="%1.%2.%3.%4.%5.%6.%7"/>
      <w:lvlJc w:val="left"/>
      <w:pPr>
        <w:tabs>
          <w:tab w:val="left" w:pos="1332"/>
        </w:tabs>
        <w:ind w:left="0" w:firstLine="0"/>
      </w:pPr>
      <w:rPr>
        <w:rFonts w:hint="eastAsia"/>
      </w:rPr>
    </w:lvl>
    <w:lvl w:ilvl="7" w:tentative="1">
      <w:start w:val="1"/>
      <w:numFmt w:val="decimal"/>
      <w:lvlText w:val="%1.%2.%3.%4.%5.%6.%7.%8"/>
      <w:lvlJc w:val="left"/>
      <w:pPr>
        <w:tabs>
          <w:tab w:val="left" w:pos="1531"/>
        </w:tabs>
        <w:ind w:left="0" w:firstLine="0"/>
      </w:pPr>
      <w:rPr>
        <w:rFonts w:hint="eastAsia"/>
      </w:rPr>
    </w:lvl>
    <w:lvl w:ilvl="8" w:tentative="1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5" w15:restartNumberingAfterBreak="0">
    <w:nsid w:val="62DD0450"/>
    <w:multiLevelType w:val="hybridMultilevel"/>
    <w:tmpl w:val="F5F68F3A"/>
    <w:lvl w:ilvl="0" w:tplc="F886F2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D253A3B"/>
    <w:multiLevelType w:val="hybridMultilevel"/>
    <w:tmpl w:val="E44A91E8"/>
    <w:lvl w:ilvl="0" w:tplc="FDEAB09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74567227">
    <w:abstractNumId w:val="8"/>
  </w:num>
  <w:num w:numId="2" w16cid:durableId="1371565988">
    <w:abstractNumId w:val="13"/>
  </w:num>
  <w:num w:numId="3" w16cid:durableId="32848051">
    <w:abstractNumId w:val="3"/>
  </w:num>
  <w:num w:numId="4" w16cid:durableId="2029983969">
    <w:abstractNumId w:val="8"/>
    <w:lvlOverride w:ilvl="0">
      <w:startOverride w:val="1"/>
    </w:lvlOverride>
  </w:num>
  <w:num w:numId="5" w16cid:durableId="472526481">
    <w:abstractNumId w:val="11"/>
  </w:num>
  <w:num w:numId="6" w16cid:durableId="1373841528">
    <w:abstractNumId w:val="0"/>
  </w:num>
  <w:num w:numId="7" w16cid:durableId="740491924">
    <w:abstractNumId w:val="5"/>
  </w:num>
  <w:num w:numId="8" w16cid:durableId="2175561">
    <w:abstractNumId w:val="4"/>
  </w:num>
  <w:num w:numId="9" w16cid:durableId="405689791">
    <w:abstractNumId w:val="14"/>
  </w:num>
  <w:num w:numId="10" w16cid:durableId="1710759352">
    <w:abstractNumId w:val="12"/>
  </w:num>
  <w:num w:numId="11" w16cid:durableId="1962154121">
    <w:abstractNumId w:val="2"/>
  </w:num>
  <w:num w:numId="12" w16cid:durableId="367335268">
    <w:abstractNumId w:val="6"/>
  </w:num>
  <w:num w:numId="13" w16cid:durableId="902832560">
    <w:abstractNumId w:val="1"/>
  </w:num>
  <w:num w:numId="14" w16cid:durableId="159275381">
    <w:abstractNumId w:val="9"/>
  </w:num>
  <w:num w:numId="15" w16cid:durableId="2091808361">
    <w:abstractNumId w:val="10"/>
  </w:num>
  <w:num w:numId="16" w16cid:durableId="579875959">
    <w:abstractNumId w:val="8"/>
  </w:num>
  <w:num w:numId="17" w16cid:durableId="1226598858">
    <w:abstractNumId w:val="16"/>
  </w:num>
  <w:num w:numId="18" w16cid:durableId="2037122780">
    <w:abstractNumId w:val="15"/>
  </w:num>
  <w:num w:numId="19" w16cid:durableId="4773855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AE0"/>
    <w:rsid w:val="00000B98"/>
    <w:rsid w:val="00000BFB"/>
    <w:rsid w:val="0000250A"/>
    <w:rsid w:val="00003CB7"/>
    <w:rsid w:val="0000534B"/>
    <w:rsid w:val="00005F12"/>
    <w:rsid w:val="00010E5F"/>
    <w:rsid w:val="000123E1"/>
    <w:rsid w:val="00012D20"/>
    <w:rsid w:val="0001332D"/>
    <w:rsid w:val="00013945"/>
    <w:rsid w:val="00013DED"/>
    <w:rsid w:val="00014816"/>
    <w:rsid w:val="00014B2E"/>
    <w:rsid w:val="000154DB"/>
    <w:rsid w:val="000158F8"/>
    <w:rsid w:val="00017A25"/>
    <w:rsid w:val="0002014B"/>
    <w:rsid w:val="00020B60"/>
    <w:rsid w:val="0002199E"/>
    <w:rsid w:val="00021A6C"/>
    <w:rsid w:val="00022158"/>
    <w:rsid w:val="00022B6A"/>
    <w:rsid w:val="000237BE"/>
    <w:rsid w:val="000241CA"/>
    <w:rsid w:val="0002634B"/>
    <w:rsid w:val="00027BA3"/>
    <w:rsid w:val="00030540"/>
    <w:rsid w:val="00032380"/>
    <w:rsid w:val="000327D7"/>
    <w:rsid w:val="00032CB9"/>
    <w:rsid w:val="00034630"/>
    <w:rsid w:val="00034F72"/>
    <w:rsid w:val="000358CE"/>
    <w:rsid w:val="000365C1"/>
    <w:rsid w:val="000371D9"/>
    <w:rsid w:val="000417AC"/>
    <w:rsid w:val="000433B9"/>
    <w:rsid w:val="00043BA4"/>
    <w:rsid w:val="00044B71"/>
    <w:rsid w:val="0004521C"/>
    <w:rsid w:val="000456C4"/>
    <w:rsid w:val="000505A3"/>
    <w:rsid w:val="00050600"/>
    <w:rsid w:val="00050F9D"/>
    <w:rsid w:val="00052460"/>
    <w:rsid w:val="0005315B"/>
    <w:rsid w:val="0005325D"/>
    <w:rsid w:val="00053581"/>
    <w:rsid w:val="00053BED"/>
    <w:rsid w:val="00054290"/>
    <w:rsid w:val="00054657"/>
    <w:rsid w:val="00055530"/>
    <w:rsid w:val="0005657E"/>
    <w:rsid w:val="00056692"/>
    <w:rsid w:val="00056E34"/>
    <w:rsid w:val="00061548"/>
    <w:rsid w:val="00061FF6"/>
    <w:rsid w:val="00062374"/>
    <w:rsid w:val="00062A0E"/>
    <w:rsid w:val="00062ED2"/>
    <w:rsid w:val="000639DF"/>
    <w:rsid w:val="00064061"/>
    <w:rsid w:val="00064B76"/>
    <w:rsid w:val="00064FBE"/>
    <w:rsid w:val="000658E1"/>
    <w:rsid w:val="00065EE9"/>
    <w:rsid w:val="00066B7A"/>
    <w:rsid w:val="00067125"/>
    <w:rsid w:val="00067BCF"/>
    <w:rsid w:val="000718A6"/>
    <w:rsid w:val="00073BD0"/>
    <w:rsid w:val="000741AA"/>
    <w:rsid w:val="000743D6"/>
    <w:rsid w:val="00074478"/>
    <w:rsid w:val="00074D08"/>
    <w:rsid w:val="00075420"/>
    <w:rsid w:val="00075AAC"/>
    <w:rsid w:val="00076768"/>
    <w:rsid w:val="00076778"/>
    <w:rsid w:val="0007796C"/>
    <w:rsid w:val="000801A4"/>
    <w:rsid w:val="000803F6"/>
    <w:rsid w:val="00080EAC"/>
    <w:rsid w:val="00081702"/>
    <w:rsid w:val="000818C3"/>
    <w:rsid w:val="000824CE"/>
    <w:rsid w:val="000832C2"/>
    <w:rsid w:val="000840A0"/>
    <w:rsid w:val="00086546"/>
    <w:rsid w:val="00090875"/>
    <w:rsid w:val="00091329"/>
    <w:rsid w:val="00092B50"/>
    <w:rsid w:val="000931E5"/>
    <w:rsid w:val="000939C9"/>
    <w:rsid w:val="00093C39"/>
    <w:rsid w:val="00094580"/>
    <w:rsid w:val="00096B91"/>
    <w:rsid w:val="000974F4"/>
    <w:rsid w:val="000A19D0"/>
    <w:rsid w:val="000A2C46"/>
    <w:rsid w:val="000A2C8B"/>
    <w:rsid w:val="000A3A19"/>
    <w:rsid w:val="000A3C8D"/>
    <w:rsid w:val="000A3D12"/>
    <w:rsid w:val="000A4454"/>
    <w:rsid w:val="000A49F6"/>
    <w:rsid w:val="000A69C2"/>
    <w:rsid w:val="000A7695"/>
    <w:rsid w:val="000B015A"/>
    <w:rsid w:val="000B1EBB"/>
    <w:rsid w:val="000B2185"/>
    <w:rsid w:val="000B3132"/>
    <w:rsid w:val="000B43AC"/>
    <w:rsid w:val="000B67EF"/>
    <w:rsid w:val="000B6AB5"/>
    <w:rsid w:val="000C01AA"/>
    <w:rsid w:val="000C061E"/>
    <w:rsid w:val="000C1023"/>
    <w:rsid w:val="000C1466"/>
    <w:rsid w:val="000C14FD"/>
    <w:rsid w:val="000C1ACC"/>
    <w:rsid w:val="000C35EB"/>
    <w:rsid w:val="000C3CED"/>
    <w:rsid w:val="000C416B"/>
    <w:rsid w:val="000C52D6"/>
    <w:rsid w:val="000C56B3"/>
    <w:rsid w:val="000C5DBF"/>
    <w:rsid w:val="000C6772"/>
    <w:rsid w:val="000D024C"/>
    <w:rsid w:val="000D0F34"/>
    <w:rsid w:val="000D2239"/>
    <w:rsid w:val="000D2840"/>
    <w:rsid w:val="000D56B6"/>
    <w:rsid w:val="000D5AA5"/>
    <w:rsid w:val="000D64F6"/>
    <w:rsid w:val="000D7351"/>
    <w:rsid w:val="000E0549"/>
    <w:rsid w:val="000E2B32"/>
    <w:rsid w:val="000E3247"/>
    <w:rsid w:val="000E3E7A"/>
    <w:rsid w:val="000E50AA"/>
    <w:rsid w:val="000E51D7"/>
    <w:rsid w:val="000E51FC"/>
    <w:rsid w:val="000E57C9"/>
    <w:rsid w:val="000E5896"/>
    <w:rsid w:val="000E61F1"/>
    <w:rsid w:val="000E6A04"/>
    <w:rsid w:val="000E791F"/>
    <w:rsid w:val="000E7B8F"/>
    <w:rsid w:val="000F0584"/>
    <w:rsid w:val="000F0BF8"/>
    <w:rsid w:val="000F10DE"/>
    <w:rsid w:val="000F1283"/>
    <w:rsid w:val="000F1932"/>
    <w:rsid w:val="000F3022"/>
    <w:rsid w:val="000F3443"/>
    <w:rsid w:val="000F3E63"/>
    <w:rsid w:val="000F4D86"/>
    <w:rsid w:val="000F6814"/>
    <w:rsid w:val="00100225"/>
    <w:rsid w:val="001007BC"/>
    <w:rsid w:val="00102C7E"/>
    <w:rsid w:val="00103F49"/>
    <w:rsid w:val="0010550B"/>
    <w:rsid w:val="00105CD4"/>
    <w:rsid w:val="00105FA0"/>
    <w:rsid w:val="00106B7D"/>
    <w:rsid w:val="001077DF"/>
    <w:rsid w:val="001079C5"/>
    <w:rsid w:val="00107F0C"/>
    <w:rsid w:val="0011181D"/>
    <w:rsid w:val="0011256A"/>
    <w:rsid w:val="001146F6"/>
    <w:rsid w:val="001156EE"/>
    <w:rsid w:val="00116232"/>
    <w:rsid w:val="00116F2F"/>
    <w:rsid w:val="001207A0"/>
    <w:rsid w:val="00120C7F"/>
    <w:rsid w:val="00121119"/>
    <w:rsid w:val="00122C3E"/>
    <w:rsid w:val="00122C9D"/>
    <w:rsid w:val="00123139"/>
    <w:rsid w:val="00123C4A"/>
    <w:rsid w:val="0012491A"/>
    <w:rsid w:val="00124B27"/>
    <w:rsid w:val="001257E7"/>
    <w:rsid w:val="00125C34"/>
    <w:rsid w:val="00126852"/>
    <w:rsid w:val="00127348"/>
    <w:rsid w:val="001274D6"/>
    <w:rsid w:val="00131705"/>
    <w:rsid w:val="001325CE"/>
    <w:rsid w:val="0013395B"/>
    <w:rsid w:val="00133D7F"/>
    <w:rsid w:val="00134889"/>
    <w:rsid w:val="001355C4"/>
    <w:rsid w:val="001368F3"/>
    <w:rsid w:val="001369CE"/>
    <w:rsid w:val="001374B6"/>
    <w:rsid w:val="001379AC"/>
    <w:rsid w:val="0014017C"/>
    <w:rsid w:val="001402BD"/>
    <w:rsid w:val="001405D9"/>
    <w:rsid w:val="00141CB8"/>
    <w:rsid w:val="00142603"/>
    <w:rsid w:val="0014330A"/>
    <w:rsid w:val="0014334E"/>
    <w:rsid w:val="00143742"/>
    <w:rsid w:val="001438FE"/>
    <w:rsid w:val="00143DB9"/>
    <w:rsid w:val="00143FB6"/>
    <w:rsid w:val="00144D90"/>
    <w:rsid w:val="00144F4F"/>
    <w:rsid w:val="00145085"/>
    <w:rsid w:val="001451AD"/>
    <w:rsid w:val="00145ED1"/>
    <w:rsid w:val="001460E6"/>
    <w:rsid w:val="0014658F"/>
    <w:rsid w:val="00146706"/>
    <w:rsid w:val="00156B90"/>
    <w:rsid w:val="00157269"/>
    <w:rsid w:val="001572BE"/>
    <w:rsid w:val="00160664"/>
    <w:rsid w:val="0016190E"/>
    <w:rsid w:val="001668FF"/>
    <w:rsid w:val="001712C5"/>
    <w:rsid w:val="0017164B"/>
    <w:rsid w:val="00171A06"/>
    <w:rsid w:val="00171AB9"/>
    <w:rsid w:val="001728DB"/>
    <w:rsid w:val="00174E42"/>
    <w:rsid w:val="00176BBE"/>
    <w:rsid w:val="001803EA"/>
    <w:rsid w:val="001868C0"/>
    <w:rsid w:val="00186C99"/>
    <w:rsid w:val="00190074"/>
    <w:rsid w:val="00190814"/>
    <w:rsid w:val="00190CB1"/>
    <w:rsid w:val="00191918"/>
    <w:rsid w:val="0019252D"/>
    <w:rsid w:val="00195018"/>
    <w:rsid w:val="00196E80"/>
    <w:rsid w:val="0019761B"/>
    <w:rsid w:val="00197AFC"/>
    <w:rsid w:val="001A2AEB"/>
    <w:rsid w:val="001A2F57"/>
    <w:rsid w:val="001A3FC8"/>
    <w:rsid w:val="001A4C39"/>
    <w:rsid w:val="001A5CC4"/>
    <w:rsid w:val="001A6B69"/>
    <w:rsid w:val="001A7137"/>
    <w:rsid w:val="001B13BB"/>
    <w:rsid w:val="001B1DAC"/>
    <w:rsid w:val="001B2FCF"/>
    <w:rsid w:val="001B3912"/>
    <w:rsid w:val="001B41EA"/>
    <w:rsid w:val="001B420C"/>
    <w:rsid w:val="001B42AA"/>
    <w:rsid w:val="001B52C5"/>
    <w:rsid w:val="001B72B5"/>
    <w:rsid w:val="001B7567"/>
    <w:rsid w:val="001C1540"/>
    <w:rsid w:val="001C29F3"/>
    <w:rsid w:val="001C2B2F"/>
    <w:rsid w:val="001C3351"/>
    <w:rsid w:val="001C408D"/>
    <w:rsid w:val="001C4198"/>
    <w:rsid w:val="001C4763"/>
    <w:rsid w:val="001C4C2F"/>
    <w:rsid w:val="001C5DED"/>
    <w:rsid w:val="001C6629"/>
    <w:rsid w:val="001C7D2A"/>
    <w:rsid w:val="001D02E4"/>
    <w:rsid w:val="001D0627"/>
    <w:rsid w:val="001D0CBD"/>
    <w:rsid w:val="001D15DE"/>
    <w:rsid w:val="001D1859"/>
    <w:rsid w:val="001D1863"/>
    <w:rsid w:val="001D1F6E"/>
    <w:rsid w:val="001D3627"/>
    <w:rsid w:val="001D3E0F"/>
    <w:rsid w:val="001D4F37"/>
    <w:rsid w:val="001D7AC1"/>
    <w:rsid w:val="001D7E8C"/>
    <w:rsid w:val="001E069E"/>
    <w:rsid w:val="001E0777"/>
    <w:rsid w:val="001E0EAA"/>
    <w:rsid w:val="001E0EC0"/>
    <w:rsid w:val="001E1B7E"/>
    <w:rsid w:val="001E25FE"/>
    <w:rsid w:val="001E2A35"/>
    <w:rsid w:val="001E2D09"/>
    <w:rsid w:val="001E2E76"/>
    <w:rsid w:val="001E46C5"/>
    <w:rsid w:val="001E5933"/>
    <w:rsid w:val="001E5E0C"/>
    <w:rsid w:val="001E6773"/>
    <w:rsid w:val="001E6B12"/>
    <w:rsid w:val="001E720D"/>
    <w:rsid w:val="001E76E1"/>
    <w:rsid w:val="001F0085"/>
    <w:rsid w:val="001F014D"/>
    <w:rsid w:val="001F06D8"/>
    <w:rsid w:val="001F1B95"/>
    <w:rsid w:val="001F2110"/>
    <w:rsid w:val="001F3355"/>
    <w:rsid w:val="001F36FD"/>
    <w:rsid w:val="001F4A56"/>
    <w:rsid w:val="001F4B21"/>
    <w:rsid w:val="002008C9"/>
    <w:rsid w:val="00200E24"/>
    <w:rsid w:val="00201225"/>
    <w:rsid w:val="00201363"/>
    <w:rsid w:val="002022AE"/>
    <w:rsid w:val="002028FB"/>
    <w:rsid w:val="00203F87"/>
    <w:rsid w:val="002062B4"/>
    <w:rsid w:val="002066F6"/>
    <w:rsid w:val="00207AD9"/>
    <w:rsid w:val="00210070"/>
    <w:rsid w:val="00210193"/>
    <w:rsid w:val="002102F6"/>
    <w:rsid w:val="0021223D"/>
    <w:rsid w:val="00212A62"/>
    <w:rsid w:val="00214191"/>
    <w:rsid w:val="00214A8E"/>
    <w:rsid w:val="002161C8"/>
    <w:rsid w:val="00216805"/>
    <w:rsid w:val="00217236"/>
    <w:rsid w:val="00223134"/>
    <w:rsid w:val="00223B38"/>
    <w:rsid w:val="00225814"/>
    <w:rsid w:val="0022619E"/>
    <w:rsid w:val="002269E0"/>
    <w:rsid w:val="00226B57"/>
    <w:rsid w:val="002277B8"/>
    <w:rsid w:val="002303BE"/>
    <w:rsid w:val="00232081"/>
    <w:rsid w:val="002324FD"/>
    <w:rsid w:val="00232952"/>
    <w:rsid w:val="00232D66"/>
    <w:rsid w:val="002364B8"/>
    <w:rsid w:val="002368E5"/>
    <w:rsid w:val="00237AF9"/>
    <w:rsid w:val="00241000"/>
    <w:rsid w:val="0024263A"/>
    <w:rsid w:val="00242BAD"/>
    <w:rsid w:val="00244143"/>
    <w:rsid w:val="00246916"/>
    <w:rsid w:val="00246FF8"/>
    <w:rsid w:val="00250096"/>
    <w:rsid w:val="0025198B"/>
    <w:rsid w:val="0025247C"/>
    <w:rsid w:val="0025306A"/>
    <w:rsid w:val="00256189"/>
    <w:rsid w:val="00256190"/>
    <w:rsid w:val="002563DC"/>
    <w:rsid w:val="0026119B"/>
    <w:rsid w:val="00261270"/>
    <w:rsid w:val="00263940"/>
    <w:rsid w:val="00263B3D"/>
    <w:rsid w:val="00264408"/>
    <w:rsid w:val="002651D7"/>
    <w:rsid w:val="00266582"/>
    <w:rsid w:val="002667C7"/>
    <w:rsid w:val="00266D45"/>
    <w:rsid w:val="002672FC"/>
    <w:rsid w:val="002678A4"/>
    <w:rsid w:val="0027032F"/>
    <w:rsid w:val="002717D5"/>
    <w:rsid w:val="0027267B"/>
    <w:rsid w:val="00272730"/>
    <w:rsid w:val="0027363C"/>
    <w:rsid w:val="00273A5E"/>
    <w:rsid w:val="00273E67"/>
    <w:rsid w:val="002744D2"/>
    <w:rsid w:val="002750D2"/>
    <w:rsid w:val="00275416"/>
    <w:rsid w:val="00275BBB"/>
    <w:rsid w:val="00276B08"/>
    <w:rsid w:val="00283A6D"/>
    <w:rsid w:val="0028471A"/>
    <w:rsid w:val="00284BFB"/>
    <w:rsid w:val="00284DA0"/>
    <w:rsid w:val="00286E51"/>
    <w:rsid w:val="00287E7F"/>
    <w:rsid w:val="00290A2F"/>
    <w:rsid w:val="00290D39"/>
    <w:rsid w:val="00291172"/>
    <w:rsid w:val="00291A9F"/>
    <w:rsid w:val="00291FD8"/>
    <w:rsid w:val="00292438"/>
    <w:rsid w:val="0029368D"/>
    <w:rsid w:val="0029589B"/>
    <w:rsid w:val="002959D7"/>
    <w:rsid w:val="00296621"/>
    <w:rsid w:val="00297E29"/>
    <w:rsid w:val="002A071C"/>
    <w:rsid w:val="002A0773"/>
    <w:rsid w:val="002A0CED"/>
    <w:rsid w:val="002A100D"/>
    <w:rsid w:val="002A1639"/>
    <w:rsid w:val="002A16D7"/>
    <w:rsid w:val="002A3020"/>
    <w:rsid w:val="002A32EE"/>
    <w:rsid w:val="002A3E1A"/>
    <w:rsid w:val="002A44F2"/>
    <w:rsid w:val="002A5008"/>
    <w:rsid w:val="002A5FCE"/>
    <w:rsid w:val="002A782B"/>
    <w:rsid w:val="002A7A66"/>
    <w:rsid w:val="002A7DA1"/>
    <w:rsid w:val="002B05FF"/>
    <w:rsid w:val="002B1077"/>
    <w:rsid w:val="002B411F"/>
    <w:rsid w:val="002B487D"/>
    <w:rsid w:val="002B4ACA"/>
    <w:rsid w:val="002B5496"/>
    <w:rsid w:val="002B5A81"/>
    <w:rsid w:val="002B6BC5"/>
    <w:rsid w:val="002B6BF0"/>
    <w:rsid w:val="002B6E0D"/>
    <w:rsid w:val="002C2A0E"/>
    <w:rsid w:val="002C2AF5"/>
    <w:rsid w:val="002C3E45"/>
    <w:rsid w:val="002C43E4"/>
    <w:rsid w:val="002C51D0"/>
    <w:rsid w:val="002C6E96"/>
    <w:rsid w:val="002D026D"/>
    <w:rsid w:val="002D0C65"/>
    <w:rsid w:val="002D2AD0"/>
    <w:rsid w:val="002D2FFA"/>
    <w:rsid w:val="002D32A8"/>
    <w:rsid w:val="002D3597"/>
    <w:rsid w:val="002D3D61"/>
    <w:rsid w:val="002D3E14"/>
    <w:rsid w:val="002D3F03"/>
    <w:rsid w:val="002D45AD"/>
    <w:rsid w:val="002D54AF"/>
    <w:rsid w:val="002D58CE"/>
    <w:rsid w:val="002D76E4"/>
    <w:rsid w:val="002D79C0"/>
    <w:rsid w:val="002E14E8"/>
    <w:rsid w:val="002E52E1"/>
    <w:rsid w:val="002E532D"/>
    <w:rsid w:val="002E5D47"/>
    <w:rsid w:val="002E6FDA"/>
    <w:rsid w:val="002E7D49"/>
    <w:rsid w:val="002F04D0"/>
    <w:rsid w:val="002F0FA5"/>
    <w:rsid w:val="002F0FB5"/>
    <w:rsid w:val="002F1EEE"/>
    <w:rsid w:val="002F272B"/>
    <w:rsid w:val="002F32E1"/>
    <w:rsid w:val="002F4109"/>
    <w:rsid w:val="002F434B"/>
    <w:rsid w:val="002F4395"/>
    <w:rsid w:val="002F4D21"/>
    <w:rsid w:val="002F53C4"/>
    <w:rsid w:val="002F58FF"/>
    <w:rsid w:val="002F6397"/>
    <w:rsid w:val="002F788D"/>
    <w:rsid w:val="002F7B11"/>
    <w:rsid w:val="003002D5"/>
    <w:rsid w:val="0030062F"/>
    <w:rsid w:val="003012FA"/>
    <w:rsid w:val="0030540A"/>
    <w:rsid w:val="003056BD"/>
    <w:rsid w:val="0030587C"/>
    <w:rsid w:val="00305FB9"/>
    <w:rsid w:val="003107DF"/>
    <w:rsid w:val="00315029"/>
    <w:rsid w:val="003153A2"/>
    <w:rsid w:val="00315DDD"/>
    <w:rsid w:val="00317B07"/>
    <w:rsid w:val="00317C9B"/>
    <w:rsid w:val="00320B8D"/>
    <w:rsid w:val="00322BAC"/>
    <w:rsid w:val="0032357E"/>
    <w:rsid w:val="00323F71"/>
    <w:rsid w:val="0032530F"/>
    <w:rsid w:val="00325DBF"/>
    <w:rsid w:val="00327178"/>
    <w:rsid w:val="00331592"/>
    <w:rsid w:val="003316C8"/>
    <w:rsid w:val="0033247B"/>
    <w:rsid w:val="0033306C"/>
    <w:rsid w:val="003336EC"/>
    <w:rsid w:val="00334A0C"/>
    <w:rsid w:val="0033659A"/>
    <w:rsid w:val="00337DD9"/>
    <w:rsid w:val="00343F8F"/>
    <w:rsid w:val="003466F8"/>
    <w:rsid w:val="00346887"/>
    <w:rsid w:val="0035056F"/>
    <w:rsid w:val="00350612"/>
    <w:rsid w:val="00350E5C"/>
    <w:rsid w:val="003513ED"/>
    <w:rsid w:val="0035163D"/>
    <w:rsid w:val="00352E92"/>
    <w:rsid w:val="00353975"/>
    <w:rsid w:val="00354D4B"/>
    <w:rsid w:val="00355B2F"/>
    <w:rsid w:val="00356295"/>
    <w:rsid w:val="003569D8"/>
    <w:rsid w:val="00357902"/>
    <w:rsid w:val="00361F67"/>
    <w:rsid w:val="00362565"/>
    <w:rsid w:val="003638A9"/>
    <w:rsid w:val="00363CA1"/>
    <w:rsid w:val="00363E20"/>
    <w:rsid w:val="00363EFE"/>
    <w:rsid w:val="00366564"/>
    <w:rsid w:val="00367C7A"/>
    <w:rsid w:val="00370343"/>
    <w:rsid w:val="00371471"/>
    <w:rsid w:val="00372759"/>
    <w:rsid w:val="003728B1"/>
    <w:rsid w:val="003745AB"/>
    <w:rsid w:val="003747F0"/>
    <w:rsid w:val="003753E0"/>
    <w:rsid w:val="00375F60"/>
    <w:rsid w:val="0037613E"/>
    <w:rsid w:val="00377AA0"/>
    <w:rsid w:val="00377BCE"/>
    <w:rsid w:val="00377E7D"/>
    <w:rsid w:val="00380344"/>
    <w:rsid w:val="00381025"/>
    <w:rsid w:val="00381A39"/>
    <w:rsid w:val="00383AD9"/>
    <w:rsid w:val="00383B5D"/>
    <w:rsid w:val="0038402A"/>
    <w:rsid w:val="00385F0B"/>
    <w:rsid w:val="0038686A"/>
    <w:rsid w:val="00387CE9"/>
    <w:rsid w:val="00390A3B"/>
    <w:rsid w:val="003919D5"/>
    <w:rsid w:val="00392A66"/>
    <w:rsid w:val="00393370"/>
    <w:rsid w:val="003937DC"/>
    <w:rsid w:val="00393F73"/>
    <w:rsid w:val="00394C41"/>
    <w:rsid w:val="0039596E"/>
    <w:rsid w:val="00395B18"/>
    <w:rsid w:val="0039628E"/>
    <w:rsid w:val="003966D5"/>
    <w:rsid w:val="003971D2"/>
    <w:rsid w:val="003977D6"/>
    <w:rsid w:val="00397CFA"/>
    <w:rsid w:val="003A0D40"/>
    <w:rsid w:val="003A10C8"/>
    <w:rsid w:val="003A131F"/>
    <w:rsid w:val="003A2068"/>
    <w:rsid w:val="003A2A52"/>
    <w:rsid w:val="003A3D3B"/>
    <w:rsid w:val="003A5C6D"/>
    <w:rsid w:val="003A737C"/>
    <w:rsid w:val="003B16D1"/>
    <w:rsid w:val="003B232A"/>
    <w:rsid w:val="003B2476"/>
    <w:rsid w:val="003B43F9"/>
    <w:rsid w:val="003B4A75"/>
    <w:rsid w:val="003B4F60"/>
    <w:rsid w:val="003B5F27"/>
    <w:rsid w:val="003B6BB4"/>
    <w:rsid w:val="003B76B8"/>
    <w:rsid w:val="003C1847"/>
    <w:rsid w:val="003C2F7B"/>
    <w:rsid w:val="003C5B76"/>
    <w:rsid w:val="003D0B06"/>
    <w:rsid w:val="003D158D"/>
    <w:rsid w:val="003D36B7"/>
    <w:rsid w:val="003D4DED"/>
    <w:rsid w:val="003D53B6"/>
    <w:rsid w:val="003D70A0"/>
    <w:rsid w:val="003D7B04"/>
    <w:rsid w:val="003E1822"/>
    <w:rsid w:val="003E1A34"/>
    <w:rsid w:val="003E31DB"/>
    <w:rsid w:val="003E4C2A"/>
    <w:rsid w:val="003E55EA"/>
    <w:rsid w:val="003E5A18"/>
    <w:rsid w:val="003E5D23"/>
    <w:rsid w:val="003E6225"/>
    <w:rsid w:val="003E6721"/>
    <w:rsid w:val="003E67B1"/>
    <w:rsid w:val="003E7240"/>
    <w:rsid w:val="003E72E8"/>
    <w:rsid w:val="003F1741"/>
    <w:rsid w:val="003F31C8"/>
    <w:rsid w:val="003F406B"/>
    <w:rsid w:val="003F4D92"/>
    <w:rsid w:val="003F6CEE"/>
    <w:rsid w:val="003F6E1E"/>
    <w:rsid w:val="003F723D"/>
    <w:rsid w:val="003F7BAD"/>
    <w:rsid w:val="004007D3"/>
    <w:rsid w:val="00403B2C"/>
    <w:rsid w:val="00404FD5"/>
    <w:rsid w:val="0040536D"/>
    <w:rsid w:val="00405371"/>
    <w:rsid w:val="004067A8"/>
    <w:rsid w:val="00407D04"/>
    <w:rsid w:val="00407DE4"/>
    <w:rsid w:val="0041036E"/>
    <w:rsid w:val="00414E0E"/>
    <w:rsid w:val="00414FAF"/>
    <w:rsid w:val="00417B4D"/>
    <w:rsid w:val="004200D3"/>
    <w:rsid w:val="004208B8"/>
    <w:rsid w:val="00425C2D"/>
    <w:rsid w:val="0042650C"/>
    <w:rsid w:val="004269AD"/>
    <w:rsid w:val="00427252"/>
    <w:rsid w:val="00427519"/>
    <w:rsid w:val="00430E75"/>
    <w:rsid w:val="0043172E"/>
    <w:rsid w:val="004350A1"/>
    <w:rsid w:val="00435B63"/>
    <w:rsid w:val="004376BB"/>
    <w:rsid w:val="004378F2"/>
    <w:rsid w:val="00437AF6"/>
    <w:rsid w:val="004402DC"/>
    <w:rsid w:val="00441A24"/>
    <w:rsid w:val="00442A45"/>
    <w:rsid w:val="004431CA"/>
    <w:rsid w:val="00444A0F"/>
    <w:rsid w:val="004462D7"/>
    <w:rsid w:val="0045117F"/>
    <w:rsid w:val="004524ED"/>
    <w:rsid w:val="00452616"/>
    <w:rsid w:val="004545BF"/>
    <w:rsid w:val="00454B7D"/>
    <w:rsid w:val="00455282"/>
    <w:rsid w:val="0045578F"/>
    <w:rsid w:val="00455997"/>
    <w:rsid w:val="00460DA1"/>
    <w:rsid w:val="00460DAA"/>
    <w:rsid w:val="0046152B"/>
    <w:rsid w:val="004615FF"/>
    <w:rsid w:val="00461B81"/>
    <w:rsid w:val="00462435"/>
    <w:rsid w:val="00462719"/>
    <w:rsid w:val="00462726"/>
    <w:rsid w:val="00463217"/>
    <w:rsid w:val="00464C9E"/>
    <w:rsid w:val="004655DB"/>
    <w:rsid w:val="004667E8"/>
    <w:rsid w:val="00466843"/>
    <w:rsid w:val="004705C5"/>
    <w:rsid w:val="00471A6C"/>
    <w:rsid w:val="004733E6"/>
    <w:rsid w:val="00473927"/>
    <w:rsid w:val="00473AE4"/>
    <w:rsid w:val="0047598E"/>
    <w:rsid w:val="004763CF"/>
    <w:rsid w:val="00476486"/>
    <w:rsid w:val="00477278"/>
    <w:rsid w:val="00477C41"/>
    <w:rsid w:val="004817E9"/>
    <w:rsid w:val="00481D66"/>
    <w:rsid w:val="0048215D"/>
    <w:rsid w:val="00482171"/>
    <w:rsid w:val="0048509B"/>
    <w:rsid w:val="00485F8C"/>
    <w:rsid w:val="0048624B"/>
    <w:rsid w:val="00486451"/>
    <w:rsid w:val="004867D6"/>
    <w:rsid w:val="00487165"/>
    <w:rsid w:val="004873B9"/>
    <w:rsid w:val="00487D1D"/>
    <w:rsid w:val="004907B6"/>
    <w:rsid w:val="004913F8"/>
    <w:rsid w:val="0049173C"/>
    <w:rsid w:val="00494155"/>
    <w:rsid w:val="0049472C"/>
    <w:rsid w:val="00494BBB"/>
    <w:rsid w:val="0049786B"/>
    <w:rsid w:val="00497DC8"/>
    <w:rsid w:val="004A192D"/>
    <w:rsid w:val="004A224F"/>
    <w:rsid w:val="004A287E"/>
    <w:rsid w:val="004A37F4"/>
    <w:rsid w:val="004A506A"/>
    <w:rsid w:val="004A70FE"/>
    <w:rsid w:val="004A760E"/>
    <w:rsid w:val="004B0515"/>
    <w:rsid w:val="004B2D39"/>
    <w:rsid w:val="004B30B0"/>
    <w:rsid w:val="004B3AA7"/>
    <w:rsid w:val="004B4402"/>
    <w:rsid w:val="004B73CF"/>
    <w:rsid w:val="004B7551"/>
    <w:rsid w:val="004B7E8C"/>
    <w:rsid w:val="004C01C6"/>
    <w:rsid w:val="004C0B73"/>
    <w:rsid w:val="004C0E2F"/>
    <w:rsid w:val="004C1CE8"/>
    <w:rsid w:val="004C21F5"/>
    <w:rsid w:val="004C3232"/>
    <w:rsid w:val="004C3414"/>
    <w:rsid w:val="004C497B"/>
    <w:rsid w:val="004C6057"/>
    <w:rsid w:val="004C6699"/>
    <w:rsid w:val="004C6AE2"/>
    <w:rsid w:val="004D1745"/>
    <w:rsid w:val="004D2A5F"/>
    <w:rsid w:val="004D519C"/>
    <w:rsid w:val="004D57B2"/>
    <w:rsid w:val="004D5F12"/>
    <w:rsid w:val="004D78FC"/>
    <w:rsid w:val="004E10F0"/>
    <w:rsid w:val="004E1BC8"/>
    <w:rsid w:val="004E1FC2"/>
    <w:rsid w:val="004E2C11"/>
    <w:rsid w:val="004E498B"/>
    <w:rsid w:val="004E6262"/>
    <w:rsid w:val="004F0963"/>
    <w:rsid w:val="004F1DC0"/>
    <w:rsid w:val="004F1FC1"/>
    <w:rsid w:val="004F2DBB"/>
    <w:rsid w:val="004F517B"/>
    <w:rsid w:val="004F5250"/>
    <w:rsid w:val="004F6C60"/>
    <w:rsid w:val="004F7027"/>
    <w:rsid w:val="005005AC"/>
    <w:rsid w:val="00501EA8"/>
    <w:rsid w:val="0050325D"/>
    <w:rsid w:val="00503626"/>
    <w:rsid w:val="00503A0B"/>
    <w:rsid w:val="00504074"/>
    <w:rsid w:val="00507851"/>
    <w:rsid w:val="00507CDE"/>
    <w:rsid w:val="00510D69"/>
    <w:rsid w:val="00510FCE"/>
    <w:rsid w:val="00511737"/>
    <w:rsid w:val="00512414"/>
    <w:rsid w:val="00512D72"/>
    <w:rsid w:val="005147AE"/>
    <w:rsid w:val="00514BF4"/>
    <w:rsid w:val="005152CE"/>
    <w:rsid w:val="00515F63"/>
    <w:rsid w:val="005175B4"/>
    <w:rsid w:val="00517FF1"/>
    <w:rsid w:val="0052112B"/>
    <w:rsid w:val="0052121B"/>
    <w:rsid w:val="00521B59"/>
    <w:rsid w:val="0052215B"/>
    <w:rsid w:val="00522540"/>
    <w:rsid w:val="005228EC"/>
    <w:rsid w:val="00525F3E"/>
    <w:rsid w:val="005271BB"/>
    <w:rsid w:val="0052795C"/>
    <w:rsid w:val="005313E7"/>
    <w:rsid w:val="005328AA"/>
    <w:rsid w:val="00533061"/>
    <w:rsid w:val="00533158"/>
    <w:rsid w:val="00533E1C"/>
    <w:rsid w:val="00534D86"/>
    <w:rsid w:val="00535B5C"/>
    <w:rsid w:val="00535D5B"/>
    <w:rsid w:val="00537B7B"/>
    <w:rsid w:val="00540E81"/>
    <w:rsid w:val="00540FB8"/>
    <w:rsid w:val="00541912"/>
    <w:rsid w:val="00542295"/>
    <w:rsid w:val="0054231F"/>
    <w:rsid w:val="0054281D"/>
    <w:rsid w:val="00542FC8"/>
    <w:rsid w:val="0054309A"/>
    <w:rsid w:val="00543D3A"/>
    <w:rsid w:val="0054441A"/>
    <w:rsid w:val="005447E7"/>
    <w:rsid w:val="00544813"/>
    <w:rsid w:val="00544C22"/>
    <w:rsid w:val="00544E8C"/>
    <w:rsid w:val="00546F97"/>
    <w:rsid w:val="00547729"/>
    <w:rsid w:val="00550959"/>
    <w:rsid w:val="00552A71"/>
    <w:rsid w:val="00553F15"/>
    <w:rsid w:val="0055650A"/>
    <w:rsid w:val="00560C4D"/>
    <w:rsid w:val="005616A4"/>
    <w:rsid w:val="00561D86"/>
    <w:rsid w:val="005625FD"/>
    <w:rsid w:val="00563184"/>
    <w:rsid w:val="00565349"/>
    <w:rsid w:val="005653BB"/>
    <w:rsid w:val="00565BCE"/>
    <w:rsid w:val="00566D08"/>
    <w:rsid w:val="00570468"/>
    <w:rsid w:val="00570EDF"/>
    <w:rsid w:val="00571D79"/>
    <w:rsid w:val="0057236C"/>
    <w:rsid w:val="005724B4"/>
    <w:rsid w:val="00576C89"/>
    <w:rsid w:val="00577560"/>
    <w:rsid w:val="00580BBE"/>
    <w:rsid w:val="005820C8"/>
    <w:rsid w:val="005826D0"/>
    <w:rsid w:val="005831D6"/>
    <w:rsid w:val="0058352B"/>
    <w:rsid w:val="0058677C"/>
    <w:rsid w:val="00587AE0"/>
    <w:rsid w:val="0059048F"/>
    <w:rsid w:val="00590EF3"/>
    <w:rsid w:val="00591A74"/>
    <w:rsid w:val="005934B5"/>
    <w:rsid w:val="00593BCC"/>
    <w:rsid w:val="00595F08"/>
    <w:rsid w:val="005962C7"/>
    <w:rsid w:val="00596E82"/>
    <w:rsid w:val="005A05C3"/>
    <w:rsid w:val="005A1830"/>
    <w:rsid w:val="005A22C0"/>
    <w:rsid w:val="005A2FA5"/>
    <w:rsid w:val="005A43BD"/>
    <w:rsid w:val="005A5917"/>
    <w:rsid w:val="005A6B88"/>
    <w:rsid w:val="005A6F8F"/>
    <w:rsid w:val="005A7ECA"/>
    <w:rsid w:val="005B3D71"/>
    <w:rsid w:val="005B5C46"/>
    <w:rsid w:val="005B63FA"/>
    <w:rsid w:val="005B7EC2"/>
    <w:rsid w:val="005C256D"/>
    <w:rsid w:val="005C2F5B"/>
    <w:rsid w:val="005C36F5"/>
    <w:rsid w:val="005C39D2"/>
    <w:rsid w:val="005C3B24"/>
    <w:rsid w:val="005C748E"/>
    <w:rsid w:val="005D098E"/>
    <w:rsid w:val="005D1286"/>
    <w:rsid w:val="005D1B9D"/>
    <w:rsid w:val="005D518D"/>
    <w:rsid w:val="005D57DB"/>
    <w:rsid w:val="005D72FE"/>
    <w:rsid w:val="005E0594"/>
    <w:rsid w:val="005E0AEE"/>
    <w:rsid w:val="005E13EA"/>
    <w:rsid w:val="005E17A2"/>
    <w:rsid w:val="005E30FF"/>
    <w:rsid w:val="005E34EA"/>
    <w:rsid w:val="005E3940"/>
    <w:rsid w:val="005E49D1"/>
    <w:rsid w:val="005E4A0F"/>
    <w:rsid w:val="005E4C2E"/>
    <w:rsid w:val="005E5EAF"/>
    <w:rsid w:val="005E7D5F"/>
    <w:rsid w:val="005F07CA"/>
    <w:rsid w:val="005F1791"/>
    <w:rsid w:val="005F1AA6"/>
    <w:rsid w:val="005F4778"/>
    <w:rsid w:val="005F5E62"/>
    <w:rsid w:val="005F5FB0"/>
    <w:rsid w:val="005F6989"/>
    <w:rsid w:val="006012AA"/>
    <w:rsid w:val="00603B07"/>
    <w:rsid w:val="00603B2A"/>
    <w:rsid w:val="00604696"/>
    <w:rsid w:val="00604F23"/>
    <w:rsid w:val="00605A7E"/>
    <w:rsid w:val="00605DD8"/>
    <w:rsid w:val="006069D3"/>
    <w:rsid w:val="006103BE"/>
    <w:rsid w:val="0061057D"/>
    <w:rsid w:val="00610F50"/>
    <w:rsid w:val="006111D8"/>
    <w:rsid w:val="0061228E"/>
    <w:rsid w:val="006126FB"/>
    <w:rsid w:val="00615337"/>
    <w:rsid w:val="006163CC"/>
    <w:rsid w:val="006165AA"/>
    <w:rsid w:val="00617F8B"/>
    <w:rsid w:val="00620908"/>
    <w:rsid w:val="006213C6"/>
    <w:rsid w:val="00621CF6"/>
    <w:rsid w:val="00622A11"/>
    <w:rsid w:val="00622B83"/>
    <w:rsid w:val="00622D20"/>
    <w:rsid w:val="006237D1"/>
    <w:rsid w:val="006238C8"/>
    <w:rsid w:val="006256E7"/>
    <w:rsid w:val="00625BB2"/>
    <w:rsid w:val="00626103"/>
    <w:rsid w:val="00626625"/>
    <w:rsid w:val="006309E4"/>
    <w:rsid w:val="00631A7D"/>
    <w:rsid w:val="00631AD9"/>
    <w:rsid w:val="006332D8"/>
    <w:rsid w:val="0063446A"/>
    <w:rsid w:val="00634638"/>
    <w:rsid w:val="00635DEE"/>
    <w:rsid w:val="00640706"/>
    <w:rsid w:val="006422C0"/>
    <w:rsid w:val="0064417B"/>
    <w:rsid w:val="00644C40"/>
    <w:rsid w:val="00644D54"/>
    <w:rsid w:val="00647937"/>
    <w:rsid w:val="006509C8"/>
    <w:rsid w:val="00650F29"/>
    <w:rsid w:val="00652B3D"/>
    <w:rsid w:val="00653E24"/>
    <w:rsid w:val="00653F29"/>
    <w:rsid w:val="00654A1F"/>
    <w:rsid w:val="00656982"/>
    <w:rsid w:val="00657699"/>
    <w:rsid w:val="006606EE"/>
    <w:rsid w:val="00661D10"/>
    <w:rsid w:val="00662511"/>
    <w:rsid w:val="00663E7B"/>
    <w:rsid w:val="006647A0"/>
    <w:rsid w:val="00665DF7"/>
    <w:rsid w:val="006660C6"/>
    <w:rsid w:val="00666CCE"/>
    <w:rsid w:val="00667A7A"/>
    <w:rsid w:val="00670390"/>
    <w:rsid w:val="00670C8E"/>
    <w:rsid w:val="00673CC2"/>
    <w:rsid w:val="006750E9"/>
    <w:rsid w:val="0067552A"/>
    <w:rsid w:val="00676065"/>
    <w:rsid w:val="006819FF"/>
    <w:rsid w:val="00682B1C"/>
    <w:rsid w:val="006835CB"/>
    <w:rsid w:val="006835DF"/>
    <w:rsid w:val="006840E6"/>
    <w:rsid w:val="0068608B"/>
    <w:rsid w:val="00687151"/>
    <w:rsid w:val="00690379"/>
    <w:rsid w:val="0069098B"/>
    <w:rsid w:val="00690FA8"/>
    <w:rsid w:val="0069176B"/>
    <w:rsid w:val="00691B14"/>
    <w:rsid w:val="00693FE9"/>
    <w:rsid w:val="00694409"/>
    <w:rsid w:val="00694C95"/>
    <w:rsid w:val="00695E33"/>
    <w:rsid w:val="00696784"/>
    <w:rsid w:val="00696D28"/>
    <w:rsid w:val="006A0769"/>
    <w:rsid w:val="006A0774"/>
    <w:rsid w:val="006A098D"/>
    <w:rsid w:val="006A441B"/>
    <w:rsid w:val="006A4492"/>
    <w:rsid w:val="006A4668"/>
    <w:rsid w:val="006A48FD"/>
    <w:rsid w:val="006A5032"/>
    <w:rsid w:val="006B0E5C"/>
    <w:rsid w:val="006B22EC"/>
    <w:rsid w:val="006B3232"/>
    <w:rsid w:val="006B3E32"/>
    <w:rsid w:val="006B460D"/>
    <w:rsid w:val="006B6882"/>
    <w:rsid w:val="006B743B"/>
    <w:rsid w:val="006B7D0D"/>
    <w:rsid w:val="006C023D"/>
    <w:rsid w:val="006C1403"/>
    <w:rsid w:val="006C2509"/>
    <w:rsid w:val="006C47C7"/>
    <w:rsid w:val="006C5B19"/>
    <w:rsid w:val="006C74DE"/>
    <w:rsid w:val="006C76F0"/>
    <w:rsid w:val="006D2DB1"/>
    <w:rsid w:val="006D4263"/>
    <w:rsid w:val="006D4D02"/>
    <w:rsid w:val="006D5BCD"/>
    <w:rsid w:val="006D6160"/>
    <w:rsid w:val="006D691A"/>
    <w:rsid w:val="006D7480"/>
    <w:rsid w:val="006E0D3F"/>
    <w:rsid w:val="006E2879"/>
    <w:rsid w:val="006E29F2"/>
    <w:rsid w:val="006E39D1"/>
    <w:rsid w:val="006E46D5"/>
    <w:rsid w:val="006E4A64"/>
    <w:rsid w:val="006E648D"/>
    <w:rsid w:val="006F0757"/>
    <w:rsid w:val="006F0F6C"/>
    <w:rsid w:val="006F1324"/>
    <w:rsid w:val="006F2784"/>
    <w:rsid w:val="006F295D"/>
    <w:rsid w:val="006F3B03"/>
    <w:rsid w:val="006F422D"/>
    <w:rsid w:val="006F57B1"/>
    <w:rsid w:val="006F5C44"/>
    <w:rsid w:val="006F70B0"/>
    <w:rsid w:val="006F7226"/>
    <w:rsid w:val="006F775C"/>
    <w:rsid w:val="00700D1C"/>
    <w:rsid w:val="00701228"/>
    <w:rsid w:val="00701A19"/>
    <w:rsid w:val="00701D2C"/>
    <w:rsid w:val="00702A7D"/>
    <w:rsid w:val="00702C34"/>
    <w:rsid w:val="0070314E"/>
    <w:rsid w:val="00705D3E"/>
    <w:rsid w:val="007067B2"/>
    <w:rsid w:val="007107CA"/>
    <w:rsid w:val="0071127B"/>
    <w:rsid w:val="00712F4A"/>
    <w:rsid w:val="0071318C"/>
    <w:rsid w:val="0071436C"/>
    <w:rsid w:val="0071452A"/>
    <w:rsid w:val="007151F5"/>
    <w:rsid w:val="007176C0"/>
    <w:rsid w:val="00720859"/>
    <w:rsid w:val="0072143C"/>
    <w:rsid w:val="00721930"/>
    <w:rsid w:val="00722205"/>
    <w:rsid w:val="0072228B"/>
    <w:rsid w:val="007232DE"/>
    <w:rsid w:val="00723A53"/>
    <w:rsid w:val="007263AD"/>
    <w:rsid w:val="007303D8"/>
    <w:rsid w:val="007317CB"/>
    <w:rsid w:val="00731A1A"/>
    <w:rsid w:val="00733722"/>
    <w:rsid w:val="00733B13"/>
    <w:rsid w:val="00734E5E"/>
    <w:rsid w:val="0073501A"/>
    <w:rsid w:val="007353E4"/>
    <w:rsid w:val="0073575C"/>
    <w:rsid w:val="00736297"/>
    <w:rsid w:val="00737BBD"/>
    <w:rsid w:val="00737C3C"/>
    <w:rsid w:val="00741340"/>
    <w:rsid w:val="00742174"/>
    <w:rsid w:val="00742BF1"/>
    <w:rsid w:val="007439DF"/>
    <w:rsid w:val="007449FB"/>
    <w:rsid w:val="00745E94"/>
    <w:rsid w:val="00746D98"/>
    <w:rsid w:val="00747010"/>
    <w:rsid w:val="007518AC"/>
    <w:rsid w:val="00751A58"/>
    <w:rsid w:val="00751C4A"/>
    <w:rsid w:val="00752811"/>
    <w:rsid w:val="00752EAB"/>
    <w:rsid w:val="00753842"/>
    <w:rsid w:val="00754853"/>
    <w:rsid w:val="00755AAA"/>
    <w:rsid w:val="007563D7"/>
    <w:rsid w:val="00756522"/>
    <w:rsid w:val="00756D9C"/>
    <w:rsid w:val="0075741A"/>
    <w:rsid w:val="007574ED"/>
    <w:rsid w:val="00757C8E"/>
    <w:rsid w:val="0076131C"/>
    <w:rsid w:val="007619EF"/>
    <w:rsid w:val="0076302A"/>
    <w:rsid w:val="00763963"/>
    <w:rsid w:val="007640A5"/>
    <w:rsid w:val="00764528"/>
    <w:rsid w:val="00764DBC"/>
    <w:rsid w:val="00766453"/>
    <w:rsid w:val="00770110"/>
    <w:rsid w:val="0077116A"/>
    <w:rsid w:val="007711F5"/>
    <w:rsid w:val="0077158B"/>
    <w:rsid w:val="00773AFB"/>
    <w:rsid w:val="00774F03"/>
    <w:rsid w:val="0077542A"/>
    <w:rsid w:val="00775A2C"/>
    <w:rsid w:val="00776E89"/>
    <w:rsid w:val="007775FC"/>
    <w:rsid w:val="00777E5A"/>
    <w:rsid w:val="00780201"/>
    <w:rsid w:val="0078213A"/>
    <w:rsid w:val="00783C8A"/>
    <w:rsid w:val="00783F1E"/>
    <w:rsid w:val="00784E83"/>
    <w:rsid w:val="007858DE"/>
    <w:rsid w:val="00785A01"/>
    <w:rsid w:val="00785A9C"/>
    <w:rsid w:val="00785BE4"/>
    <w:rsid w:val="007863D4"/>
    <w:rsid w:val="007868DD"/>
    <w:rsid w:val="00791D3C"/>
    <w:rsid w:val="00792C7A"/>
    <w:rsid w:val="00793A89"/>
    <w:rsid w:val="00794D76"/>
    <w:rsid w:val="00796148"/>
    <w:rsid w:val="00796CF1"/>
    <w:rsid w:val="007976F9"/>
    <w:rsid w:val="007A01AD"/>
    <w:rsid w:val="007A1CB0"/>
    <w:rsid w:val="007A3D6B"/>
    <w:rsid w:val="007A5455"/>
    <w:rsid w:val="007A5ECD"/>
    <w:rsid w:val="007A5FB6"/>
    <w:rsid w:val="007A64F7"/>
    <w:rsid w:val="007A702E"/>
    <w:rsid w:val="007A7778"/>
    <w:rsid w:val="007A7A1C"/>
    <w:rsid w:val="007B2D2C"/>
    <w:rsid w:val="007B2D9B"/>
    <w:rsid w:val="007B34F9"/>
    <w:rsid w:val="007B3BCF"/>
    <w:rsid w:val="007B4B90"/>
    <w:rsid w:val="007B4CD1"/>
    <w:rsid w:val="007C0468"/>
    <w:rsid w:val="007C0573"/>
    <w:rsid w:val="007C0CEA"/>
    <w:rsid w:val="007C0F46"/>
    <w:rsid w:val="007C2C82"/>
    <w:rsid w:val="007C2F07"/>
    <w:rsid w:val="007C3ED3"/>
    <w:rsid w:val="007C433F"/>
    <w:rsid w:val="007C5CD1"/>
    <w:rsid w:val="007C7F1A"/>
    <w:rsid w:val="007D1652"/>
    <w:rsid w:val="007D222C"/>
    <w:rsid w:val="007D2DD4"/>
    <w:rsid w:val="007D342C"/>
    <w:rsid w:val="007D41C4"/>
    <w:rsid w:val="007D494F"/>
    <w:rsid w:val="007D4A9F"/>
    <w:rsid w:val="007D53DB"/>
    <w:rsid w:val="007D7C0D"/>
    <w:rsid w:val="007E0C84"/>
    <w:rsid w:val="007E1021"/>
    <w:rsid w:val="007E19E2"/>
    <w:rsid w:val="007E32CA"/>
    <w:rsid w:val="007E3C8E"/>
    <w:rsid w:val="007E5F73"/>
    <w:rsid w:val="007E6932"/>
    <w:rsid w:val="007F1EB5"/>
    <w:rsid w:val="007F2EEC"/>
    <w:rsid w:val="007F52C4"/>
    <w:rsid w:val="007F6BA0"/>
    <w:rsid w:val="0080176D"/>
    <w:rsid w:val="00801E55"/>
    <w:rsid w:val="00801EA1"/>
    <w:rsid w:val="0080272F"/>
    <w:rsid w:val="00802DF6"/>
    <w:rsid w:val="008068F1"/>
    <w:rsid w:val="00806B62"/>
    <w:rsid w:val="00806B8A"/>
    <w:rsid w:val="00806F02"/>
    <w:rsid w:val="00807410"/>
    <w:rsid w:val="00810A9F"/>
    <w:rsid w:val="00811F10"/>
    <w:rsid w:val="00812099"/>
    <w:rsid w:val="00814C15"/>
    <w:rsid w:val="00814C57"/>
    <w:rsid w:val="008151EA"/>
    <w:rsid w:val="008164C1"/>
    <w:rsid w:val="008165CB"/>
    <w:rsid w:val="008169A6"/>
    <w:rsid w:val="00820AB2"/>
    <w:rsid w:val="00821CF2"/>
    <w:rsid w:val="00821EF4"/>
    <w:rsid w:val="008222A6"/>
    <w:rsid w:val="00822801"/>
    <w:rsid w:val="00822BCA"/>
    <w:rsid w:val="008240DD"/>
    <w:rsid w:val="00824565"/>
    <w:rsid w:val="00824917"/>
    <w:rsid w:val="0082597A"/>
    <w:rsid w:val="0082642A"/>
    <w:rsid w:val="00826BD6"/>
    <w:rsid w:val="008305EF"/>
    <w:rsid w:val="008333A8"/>
    <w:rsid w:val="0083391C"/>
    <w:rsid w:val="00834661"/>
    <w:rsid w:val="008361CD"/>
    <w:rsid w:val="00836F01"/>
    <w:rsid w:val="0083782E"/>
    <w:rsid w:val="00841FBD"/>
    <w:rsid w:val="00842887"/>
    <w:rsid w:val="008430D3"/>
    <w:rsid w:val="00843675"/>
    <w:rsid w:val="00843C7A"/>
    <w:rsid w:val="00844442"/>
    <w:rsid w:val="00844F70"/>
    <w:rsid w:val="00845201"/>
    <w:rsid w:val="00845446"/>
    <w:rsid w:val="00845882"/>
    <w:rsid w:val="00845D88"/>
    <w:rsid w:val="00847684"/>
    <w:rsid w:val="00850C69"/>
    <w:rsid w:val="0085103A"/>
    <w:rsid w:val="0085108B"/>
    <w:rsid w:val="00851CDF"/>
    <w:rsid w:val="00852532"/>
    <w:rsid w:val="008529DB"/>
    <w:rsid w:val="00852FEF"/>
    <w:rsid w:val="00853E42"/>
    <w:rsid w:val="00855245"/>
    <w:rsid w:val="00856C57"/>
    <w:rsid w:val="00860865"/>
    <w:rsid w:val="008610D7"/>
    <w:rsid w:val="0086117C"/>
    <w:rsid w:val="0086196E"/>
    <w:rsid w:val="008619D0"/>
    <w:rsid w:val="008648AA"/>
    <w:rsid w:val="00864967"/>
    <w:rsid w:val="00864F19"/>
    <w:rsid w:val="0086685B"/>
    <w:rsid w:val="00866B1F"/>
    <w:rsid w:val="0087028A"/>
    <w:rsid w:val="0087304B"/>
    <w:rsid w:val="00873111"/>
    <w:rsid w:val="00873674"/>
    <w:rsid w:val="0087384E"/>
    <w:rsid w:val="0087410B"/>
    <w:rsid w:val="00874582"/>
    <w:rsid w:val="008749C2"/>
    <w:rsid w:val="0087529B"/>
    <w:rsid w:val="008754A9"/>
    <w:rsid w:val="00875622"/>
    <w:rsid w:val="008767A2"/>
    <w:rsid w:val="008806E0"/>
    <w:rsid w:val="00880D3A"/>
    <w:rsid w:val="008832B5"/>
    <w:rsid w:val="00884292"/>
    <w:rsid w:val="00884306"/>
    <w:rsid w:val="00884ACF"/>
    <w:rsid w:val="00885474"/>
    <w:rsid w:val="00885981"/>
    <w:rsid w:val="00885E3A"/>
    <w:rsid w:val="00890364"/>
    <w:rsid w:val="00890F13"/>
    <w:rsid w:val="00891B1E"/>
    <w:rsid w:val="00891BF7"/>
    <w:rsid w:val="00893305"/>
    <w:rsid w:val="00894933"/>
    <w:rsid w:val="00894C1A"/>
    <w:rsid w:val="00895C08"/>
    <w:rsid w:val="00896A5E"/>
    <w:rsid w:val="008A1281"/>
    <w:rsid w:val="008A1760"/>
    <w:rsid w:val="008A19C9"/>
    <w:rsid w:val="008A3675"/>
    <w:rsid w:val="008A60CC"/>
    <w:rsid w:val="008A6D19"/>
    <w:rsid w:val="008A7B08"/>
    <w:rsid w:val="008B0D00"/>
    <w:rsid w:val="008B1A90"/>
    <w:rsid w:val="008B21DC"/>
    <w:rsid w:val="008B2F5B"/>
    <w:rsid w:val="008B374D"/>
    <w:rsid w:val="008B51DE"/>
    <w:rsid w:val="008B6B3A"/>
    <w:rsid w:val="008B7BF5"/>
    <w:rsid w:val="008C0A07"/>
    <w:rsid w:val="008C0D29"/>
    <w:rsid w:val="008C523D"/>
    <w:rsid w:val="008C53D7"/>
    <w:rsid w:val="008C632E"/>
    <w:rsid w:val="008C6FA9"/>
    <w:rsid w:val="008C7579"/>
    <w:rsid w:val="008D3AB9"/>
    <w:rsid w:val="008D5F84"/>
    <w:rsid w:val="008D6EE9"/>
    <w:rsid w:val="008D7003"/>
    <w:rsid w:val="008D7D02"/>
    <w:rsid w:val="008E1470"/>
    <w:rsid w:val="008E3ED2"/>
    <w:rsid w:val="008E3EE3"/>
    <w:rsid w:val="008E4091"/>
    <w:rsid w:val="008E5109"/>
    <w:rsid w:val="008E5131"/>
    <w:rsid w:val="008E5692"/>
    <w:rsid w:val="008E5FEA"/>
    <w:rsid w:val="008E6158"/>
    <w:rsid w:val="008E68AA"/>
    <w:rsid w:val="008E693D"/>
    <w:rsid w:val="008F1630"/>
    <w:rsid w:val="008F2BBC"/>
    <w:rsid w:val="008F41B3"/>
    <w:rsid w:val="00900500"/>
    <w:rsid w:val="0090186E"/>
    <w:rsid w:val="0090210A"/>
    <w:rsid w:val="00902D59"/>
    <w:rsid w:val="00902E7B"/>
    <w:rsid w:val="00902FDC"/>
    <w:rsid w:val="00903563"/>
    <w:rsid w:val="009035EB"/>
    <w:rsid w:val="00904EEE"/>
    <w:rsid w:val="00905172"/>
    <w:rsid w:val="009078C5"/>
    <w:rsid w:val="00910A65"/>
    <w:rsid w:val="009120B4"/>
    <w:rsid w:val="0091224A"/>
    <w:rsid w:val="0091236D"/>
    <w:rsid w:val="00915ADE"/>
    <w:rsid w:val="00916B27"/>
    <w:rsid w:val="0091753C"/>
    <w:rsid w:val="009213B3"/>
    <w:rsid w:val="00923838"/>
    <w:rsid w:val="009239FC"/>
    <w:rsid w:val="00925468"/>
    <w:rsid w:val="00925D75"/>
    <w:rsid w:val="00926803"/>
    <w:rsid w:val="00927472"/>
    <w:rsid w:val="00927A5B"/>
    <w:rsid w:val="00931620"/>
    <w:rsid w:val="00932987"/>
    <w:rsid w:val="0093384C"/>
    <w:rsid w:val="0093776F"/>
    <w:rsid w:val="00937C62"/>
    <w:rsid w:val="00940886"/>
    <w:rsid w:val="009425B2"/>
    <w:rsid w:val="009439E9"/>
    <w:rsid w:val="00943A2D"/>
    <w:rsid w:val="00944E95"/>
    <w:rsid w:val="00945F5D"/>
    <w:rsid w:val="009462A7"/>
    <w:rsid w:val="00946F9E"/>
    <w:rsid w:val="00946FAF"/>
    <w:rsid w:val="00947BDC"/>
    <w:rsid w:val="00950FE5"/>
    <w:rsid w:val="00951AFD"/>
    <w:rsid w:val="00951E26"/>
    <w:rsid w:val="00952ACB"/>
    <w:rsid w:val="009532E2"/>
    <w:rsid w:val="00953CE2"/>
    <w:rsid w:val="0095406E"/>
    <w:rsid w:val="00954577"/>
    <w:rsid w:val="00954FC7"/>
    <w:rsid w:val="00955858"/>
    <w:rsid w:val="009560BD"/>
    <w:rsid w:val="00957CA4"/>
    <w:rsid w:val="00960033"/>
    <w:rsid w:val="009648DF"/>
    <w:rsid w:val="00966B00"/>
    <w:rsid w:val="00970E81"/>
    <w:rsid w:val="00972896"/>
    <w:rsid w:val="00974DAE"/>
    <w:rsid w:val="009772F5"/>
    <w:rsid w:val="009779B5"/>
    <w:rsid w:val="009812E1"/>
    <w:rsid w:val="00981ED1"/>
    <w:rsid w:val="0098362E"/>
    <w:rsid w:val="009837CE"/>
    <w:rsid w:val="00983873"/>
    <w:rsid w:val="00984EA4"/>
    <w:rsid w:val="00985FA7"/>
    <w:rsid w:val="009876B4"/>
    <w:rsid w:val="009876F8"/>
    <w:rsid w:val="0099166C"/>
    <w:rsid w:val="00992A58"/>
    <w:rsid w:val="00992E54"/>
    <w:rsid w:val="00994BC8"/>
    <w:rsid w:val="009958AA"/>
    <w:rsid w:val="009965BA"/>
    <w:rsid w:val="0099678E"/>
    <w:rsid w:val="00996C95"/>
    <w:rsid w:val="009A1DFD"/>
    <w:rsid w:val="009A26C8"/>
    <w:rsid w:val="009A3F0B"/>
    <w:rsid w:val="009B14B2"/>
    <w:rsid w:val="009B3BA3"/>
    <w:rsid w:val="009B41C1"/>
    <w:rsid w:val="009B427B"/>
    <w:rsid w:val="009B4B6D"/>
    <w:rsid w:val="009B5522"/>
    <w:rsid w:val="009B656E"/>
    <w:rsid w:val="009B6C5E"/>
    <w:rsid w:val="009B7145"/>
    <w:rsid w:val="009C02FE"/>
    <w:rsid w:val="009C2E11"/>
    <w:rsid w:val="009C5792"/>
    <w:rsid w:val="009C6F71"/>
    <w:rsid w:val="009D0997"/>
    <w:rsid w:val="009D0E69"/>
    <w:rsid w:val="009D1E96"/>
    <w:rsid w:val="009D3775"/>
    <w:rsid w:val="009D3DF5"/>
    <w:rsid w:val="009D4512"/>
    <w:rsid w:val="009D4870"/>
    <w:rsid w:val="009D4C9D"/>
    <w:rsid w:val="009E5C9C"/>
    <w:rsid w:val="009E5EAA"/>
    <w:rsid w:val="009E6C2F"/>
    <w:rsid w:val="009E6C40"/>
    <w:rsid w:val="009F033B"/>
    <w:rsid w:val="009F267B"/>
    <w:rsid w:val="009F2BEF"/>
    <w:rsid w:val="009F62DD"/>
    <w:rsid w:val="009F66E4"/>
    <w:rsid w:val="009F78D6"/>
    <w:rsid w:val="009F7F8D"/>
    <w:rsid w:val="00A003FC"/>
    <w:rsid w:val="00A00515"/>
    <w:rsid w:val="00A00595"/>
    <w:rsid w:val="00A018B1"/>
    <w:rsid w:val="00A01D1B"/>
    <w:rsid w:val="00A01D6E"/>
    <w:rsid w:val="00A027B0"/>
    <w:rsid w:val="00A02FD7"/>
    <w:rsid w:val="00A0391B"/>
    <w:rsid w:val="00A0663E"/>
    <w:rsid w:val="00A06A04"/>
    <w:rsid w:val="00A101ED"/>
    <w:rsid w:val="00A1185E"/>
    <w:rsid w:val="00A133E5"/>
    <w:rsid w:val="00A134C2"/>
    <w:rsid w:val="00A14206"/>
    <w:rsid w:val="00A144FC"/>
    <w:rsid w:val="00A151AA"/>
    <w:rsid w:val="00A17340"/>
    <w:rsid w:val="00A204CF"/>
    <w:rsid w:val="00A21E11"/>
    <w:rsid w:val="00A22853"/>
    <w:rsid w:val="00A239BC"/>
    <w:rsid w:val="00A24942"/>
    <w:rsid w:val="00A24A12"/>
    <w:rsid w:val="00A25EBF"/>
    <w:rsid w:val="00A302D9"/>
    <w:rsid w:val="00A302E0"/>
    <w:rsid w:val="00A3235A"/>
    <w:rsid w:val="00A339B7"/>
    <w:rsid w:val="00A33D96"/>
    <w:rsid w:val="00A33E81"/>
    <w:rsid w:val="00A34890"/>
    <w:rsid w:val="00A34D25"/>
    <w:rsid w:val="00A34EC0"/>
    <w:rsid w:val="00A35C03"/>
    <w:rsid w:val="00A371E0"/>
    <w:rsid w:val="00A43A7B"/>
    <w:rsid w:val="00A44A23"/>
    <w:rsid w:val="00A45057"/>
    <w:rsid w:val="00A453E5"/>
    <w:rsid w:val="00A45819"/>
    <w:rsid w:val="00A502EF"/>
    <w:rsid w:val="00A5084E"/>
    <w:rsid w:val="00A51408"/>
    <w:rsid w:val="00A51957"/>
    <w:rsid w:val="00A528AA"/>
    <w:rsid w:val="00A52CB2"/>
    <w:rsid w:val="00A52F15"/>
    <w:rsid w:val="00A53638"/>
    <w:rsid w:val="00A5386F"/>
    <w:rsid w:val="00A54DF3"/>
    <w:rsid w:val="00A56139"/>
    <w:rsid w:val="00A56D47"/>
    <w:rsid w:val="00A60429"/>
    <w:rsid w:val="00A626DB"/>
    <w:rsid w:val="00A62D66"/>
    <w:rsid w:val="00A6720D"/>
    <w:rsid w:val="00A7068E"/>
    <w:rsid w:val="00A72280"/>
    <w:rsid w:val="00A74577"/>
    <w:rsid w:val="00A74709"/>
    <w:rsid w:val="00A7574F"/>
    <w:rsid w:val="00A76C6A"/>
    <w:rsid w:val="00A80951"/>
    <w:rsid w:val="00A80AB8"/>
    <w:rsid w:val="00A81856"/>
    <w:rsid w:val="00A8193E"/>
    <w:rsid w:val="00A8215F"/>
    <w:rsid w:val="00A826F9"/>
    <w:rsid w:val="00A85111"/>
    <w:rsid w:val="00A85AF2"/>
    <w:rsid w:val="00A85D6C"/>
    <w:rsid w:val="00A85DAF"/>
    <w:rsid w:val="00A85EC7"/>
    <w:rsid w:val="00A85FA3"/>
    <w:rsid w:val="00A867CE"/>
    <w:rsid w:val="00A869A3"/>
    <w:rsid w:val="00A86FB6"/>
    <w:rsid w:val="00A90423"/>
    <w:rsid w:val="00A9043C"/>
    <w:rsid w:val="00A90BED"/>
    <w:rsid w:val="00A91628"/>
    <w:rsid w:val="00A916B8"/>
    <w:rsid w:val="00A925F0"/>
    <w:rsid w:val="00A92AAB"/>
    <w:rsid w:val="00A92F4F"/>
    <w:rsid w:val="00A9311F"/>
    <w:rsid w:val="00A932EC"/>
    <w:rsid w:val="00A933A1"/>
    <w:rsid w:val="00A94CCD"/>
    <w:rsid w:val="00A96762"/>
    <w:rsid w:val="00A9685F"/>
    <w:rsid w:val="00A973D6"/>
    <w:rsid w:val="00A977E0"/>
    <w:rsid w:val="00A97C7C"/>
    <w:rsid w:val="00AA2CA2"/>
    <w:rsid w:val="00AA309D"/>
    <w:rsid w:val="00AA3177"/>
    <w:rsid w:val="00AA3E28"/>
    <w:rsid w:val="00AA4378"/>
    <w:rsid w:val="00AA45A6"/>
    <w:rsid w:val="00AA5418"/>
    <w:rsid w:val="00AA55BB"/>
    <w:rsid w:val="00AA5F0E"/>
    <w:rsid w:val="00AA6D0B"/>
    <w:rsid w:val="00AA6E0F"/>
    <w:rsid w:val="00AA70F7"/>
    <w:rsid w:val="00AB003A"/>
    <w:rsid w:val="00AB100F"/>
    <w:rsid w:val="00AB2D31"/>
    <w:rsid w:val="00AB3154"/>
    <w:rsid w:val="00AB424C"/>
    <w:rsid w:val="00AB44B6"/>
    <w:rsid w:val="00AB543E"/>
    <w:rsid w:val="00AB64B4"/>
    <w:rsid w:val="00AB6597"/>
    <w:rsid w:val="00AB6C4A"/>
    <w:rsid w:val="00AB7198"/>
    <w:rsid w:val="00AC0F1B"/>
    <w:rsid w:val="00AC3829"/>
    <w:rsid w:val="00AC42C2"/>
    <w:rsid w:val="00AC5034"/>
    <w:rsid w:val="00AC55D4"/>
    <w:rsid w:val="00AC68DB"/>
    <w:rsid w:val="00AC6A2D"/>
    <w:rsid w:val="00AC6BB4"/>
    <w:rsid w:val="00AC7126"/>
    <w:rsid w:val="00AD1F3C"/>
    <w:rsid w:val="00AD2600"/>
    <w:rsid w:val="00AD3477"/>
    <w:rsid w:val="00AD3D99"/>
    <w:rsid w:val="00AD4574"/>
    <w:rsid w:val="00AD4862"/>
    <w:rsid w:val="00AD6075"/>
    <w:rsid w:val="00AE0431"/>
    <w:rsid w:val="00AE0AAB"/>
    <w:rsid w:val="00AE1AF5"/>
    <w:rsid w:val="00AE329A"/>
    <w:rsid w:val="00AE44CA"/>
    <w:rsid w:val="00AE4E92"/>
    <w:rsid w:val="00AE5560"/>
    <w:rsid w:val="00AE7147"/>
    <w:rsid w:val="00AE727E"/>
    <w:rsid w:val="00AE7D0D"/>
    <w:rsid w:val="00AF0A06"/>
    <w:rsid w:val="00AF36A5"/>
    <w:rsid w:val="00AF3994"/>
    <w:rsid w:val="00AF3F48"/>
    <w:rsid w:val="00AF550F"/>
    <w:rsid w:val="00AF5782"/>
    <w:rsid w:val="00AF630B"/>
    <w:rsid w:val="00AF7414"/>
    <w:rsid w:val="00AF77F6"/>
    <w:rsid w:val="00AF79C9"/>
    <w:rsid w:val="00AF7E86"/>
    <w:rsid w:val="00B0055B"/>
    <w:rsid w:val="00B00C0E"/>
    <w:rsid w:val="00B01F93"/>
    <w:rsid w:val="00B022D5"/>
    <w:rsid w:val="00B04094"/>
    <w:rsid w:val="00B057D4"/>
    <w:rsid w:val="00B0730B"/>
    <w:rsid w:val="00B109AF"/>
    <w:rsid w:val="00B10F3D"/>
    <w:rsid w:val="00B11ACF"/>
    <w:rsid w:val="00B1286D"/>
    <w:rsid w:val="00B128DE"/>
    <w:rsid w:val="00B149C4"/>
    <w:rsid w:val="00B14DFD"/>
    <w:rsid w:val="00B159F8"/>
    <w:rsid w:val="00B15D21"/>
    <w:rsid w:val="00B1655F"/>
    <w:rsid w:val="00B20DD9"/>
    <w:rsid w:val="00B21245"/>
    <w:rsid w:val="00B223A6"/>
    <w:rsid w:val="00B2286E"/>
    <w:rsid w:val="00B22A10"/>
    <w:rsid w:val="00B256D5"/>
    <w:rsid w:val="00B27B1B"/>
    <w:rsid w:val="00B3243F"/>
    <w:rsid w:val="00B33337"/>
    <w:rsid w:val="00B34AB7"/>
    <w:rsid w:val="00B34F26"/>
    <w:rsid w:val="00B351D7"/>
    <w:rsid w:val="00B36172"/>
    <w:rsid w:val="00B36295"/>
    <w:rsid w:val="00B36F2B"/>
    <w:rsid w:val="00B37F50"/>
    <w:rsid w:val="00B40234"/>
    <w:rsid w:val="00B41DD2"/>
    <w:rsid w:val="00B42207"/>
    <w:rsid w:val="00B43D00"/>
    <w:rsid w:val="00B43D5C"/>
    <w:rsid w:val="00B4424A"/>
    <w:rsid w:val="00B45605"/>
    <w:rsid w:val="00B46CD4"/>
    <w:rsid w:val="00B47A11"/>
    <w:rsid w:val="00B509E2"/>
    <w:rsid w:val="00B51645"/>
    <w:rsid w:val="00B53CAD"/>
    <w:rsid w:val="00B540A2"/>
    <w:rsid w:val="00B544F7"/>
    <w:rsid w:val="00B54C68"/>
    <w:rsid w:val="00B55103"/>
    <w:rsid w:val="00B57060"/>
    <w:rsid w:val="00B57205"/>
    <w:rsid w:val="00B57FB2"/>
    <w:rsid w:val="00B604D1"/>
    <w:rsid w:val="00B61CA5"/>
    <w:rsid w:val="00B627B0"/>
    <w:rsid w:val="00B630BF"/>
    <w:rsid w:val="00B64F50"/>
    <w:rsid w:val="00B70790"/>
    <w:rsid w:val="00B7111E"/>
    <w:rsid w:val="00B72CAC"/>
    <w:rsid w:val="00B72FF5"/>
    <w:rsid w:val="00B73F8D"/>
    <w:rsid w:val="00B75BB5"/>
    <w:rsid w:val="00B76750"/>
    <w:rsid w:val="00B7702F"/>
    <w:rsid w:val="00B7764E"/>
    <w:rsid w:val="00B77CAA"/>
    <w:rsid w:val="00B8042D"/>
    <w:rsid w:val="00B81C4A"/>
    <w:rsid w:val="00B81E23"/>
    <w:rsid w:val="00B82539"/>
    <w:rsid w:val="00B8289D"/>
    <w:rsid w:val="00B85E17"/>
    <w:rsid w:val="00B90348"/>
    <w:rsid w:val="00B90DB6"/>
    <w:rsid w:val="00B930BB"/>
    <w:rsid w:val="00B9469F"/>
    <w:rsid w:val="00B95178"/>
    <w:rsid w:val="00B95F60"/>
    <w:rsid w:val="00B960C0"/>
    <w:rsid w:val="00B97D53"/>
    <w:rsid w:val="00BA1F57"/>
    <w:rsid w:val="00BA240D"/>
    <w:rsid w:val="00BA3E2D"/>
    <w:rsid w:val="00BA41AD"/>
    <w:rsid w:val="00BA5127"/>
    <w:rsid w:val="00BB1B9C"/>
    <w:rsid w:val="00BB249F"/>
    <w:rsid w:val="00BB3655"/>
    <w:rsid w:val="00BB3955"/>
    <w:rsid w:val="00BB3E0C"/>
    <w:rsid w:val="00BB4C4A"/>
    <w:rsid w:val="00BB53D7"/>
    <w:rsid w:val="00BB567D"/>
    <w:rsid w:val="00BB63DB"/>
    <w:rsid w:val="00BC0C61"/>
    <w:rsid w:val="00BC4AD7"/>
    <w:rsid w:val="00BC5975"/>
    <w:rsid w:val="00BC5FEF"/>
    <w:rsid w:val="00BC6C31"/>
    <w:rsid w:val="00BC78CC"/>
    <w:rsid w:val="00BC7BD0"/>
    <w:rsid w:val="00BD1AB1"/>
    <w:rsid w:val="00BD2DAA"/>
    <w:rsid w:val="00BD3352"/>
    <w:rsid w:val="00BD4D98"/>
    <w:rsid w:val="00BD5EE2"/>
    <w:rsid w:val="00BE0076"/>
    <w:rsid w:val="00BE11BC"/>
    <w:rsid w:val="00BE1A22"/>
    <w:rsid w:val="00BE53BA"/>
    <w:rsid w:val="00BE5D88"/>
    <w:rsid w:val="00BE66CC"/>
    <w:rsid w:val="00BE6C76"/>
    <w:rsid w:val="00BE7CD6"/>
    <w:rsid w:val="00BF1C31"/>
    <w:rsid w:val="00BF356C"/>
    <w:rsid w:val="00BF3934"/>
    <w:rsid w:val="00BF4646"/>
    <w:rsid w:val="00BF4FFD"/>
    <w:rsid w:val="00BF5036"/>
    <w:rsid w:val="00BF54FE"/>
    <w:rsid w:val="00BF55BF"/>
    <w:rsid w:val="00BF5611"/>
    <w:rsid w:val="00BF67C3"/>
    <w:rsid w:val="00BF7B9F"/>
    <w:rsid w:val="00C0019B"/>
    <w:rsid w:val="00C012BF"/>
    <w:rsid w:val="00C0275A"/>
    <w:rsid w:val="00C035F1"/>
    <w:rsid w:val="00C04353"/>
    <w:rsid w:val="00C04F21"/>
    <w:rsid w:val="00C05551"/>
    <w:rsid w:val="00C05C86"/>
    <w:rsid w:val="00C060D9"/>
    <w:rsid w:val="00C06219"/>
    <w:rsid w:val="00C0699A"/>
    <w:rsid w:val="00C122D4"/>
    <w:rsid w:val="00C12A54"/>
    <w:rsid w:val="00C134BA"/>
    <w:rsid w:val="00C13D16"/>
    <w:rsid w:val="00C20275"/>
    <w:rsid w:val="00C2149E"/>
    <w:rsid w:val="00C224F8"/>
    <w:rsid w:val="00C230E1"/>
    <w:rsid w:val="00C23323"/>
    <w:rsid w:val="00C23A3B"/>
    <w:rsid w:val="00C23E60"/>
    <w:rsid w:val="00C241F0"/>
    <w:rsid w:val="00C25077"/>
    <w:rsid w:val="00C26488"/>
    <w:rsid w:val="00C26913"/>
    <w:rsid w:val="00C26D44"/>
    <w:rsid w:val="00C27C95"/>
    <w:rsid w:val="00C3095F"/>
    <w:rsid w:val="00C30FAD"/>
    <w:rsid w:val="00C31266"/>
    <w:rsid w:val="00C32920"/>
    <w:rsid w:val="00C3499E"/>
    <w:rsid w:val="00C357A4"/>
    <w:rsid w:val="00C35D3F"/>
    <w:rsid w:val="00C365A7"/>
    <w:rsid w:val="00C369B0"/>
    <w:rsid w:val="00C36C57"/>
    <w:rsid w:val="00C37FD0"/>
    <w:rsid w:val="00C41762"/>
    <w:rsid w:val="00C44B70"/>
    <w:rsid w:val="00C45DC6"/>
    <w:rsid w:val="00C505D8"/>
    <w:rsid w:val="00C50E64"/>
    <w:rsid w:val="00C5293E"/>
    <w:rsid w:val="00C53B23"/>
    <w:rsid w:val="00C53D30"/>
    <w:rsid w:val="00C541EF"/>
    <w:rsid w:val="00C550F5"/>
    <w:rsid w:val="00C5536F"/>
    <w:rsid w:val="00C60F4F"/>
    <w:rsid w:val="00C61A0C"/>
    <w:rsid w:val="00C631D9"/>
    <w:rsid w:val="00C6340D"/>
    <w:rsid w:val="00C63CCC"/>
    <w:rsid w:val="00C64EBA"/>
    <w:rsid w:val="00C65073"/>
    <w:rsid w:val="00C674B4"/>
    <w:rsid w:val="00C67B46"/>
    <w:rsid w:val="00C7066C"/>
    <w:rsid w:val="00C70FA4"/>
    <w:rsid w:val="00C70FFC"/>
    <w:rsid w:val="00C71034"/>
    <w:rsid w:val="00C71369"/>
    <w:rsid w:val="00C725E5"/>
    <w:rsid w:val="00C73188"/>
    <w:rsid w:val="00C735E2"/>
    <w:rsid w:val="00C739BC"/>
    <w:rsid w:val="00C7420D"/>
    <w:rsid w:val="00C75AE4"/>
    <w:rsid w:val="00C7695C"/>
    <w:rsid w:val="00C76F0E"/>
    <w:rsid w:val="00C7777F"/>
    <w:rsid w:val="00C80949"/>
    <w:rsid w:val="00C81531"/>
    <w:rsid w:val="00C82629"/>
    <w:rsid w:val="00C83C83"/>
    <w:rsid w:val="00C87680"/>
    <w:rsid w:val="00C87963"/>
    <w:rsid w:val="00C87FBF"/>
    <w:rsid w:val="00C906EA"/>
    <w:rsid w:val="00C921B5"/>
    <w:rsid w:val="00C92609"/>
    <w:rsid w:val="00C92C63"/>
    <w:rsid w:val="00C930DF"/>
    <w:rsid w:val="00C93E06"/>
    <w:rsid w:val="00C94524"/>
    <w:rsid w:val="00C94FD5"/>
    <w:rsid w:val="00C96678"/>
    <w:rsid w:val="00C97BFA"/>
    <w:rsid w:val="00CA13A3"/>
    <w:rsid w:val="00CA2C5F"/>
    <w:rsid w:val="00CA326E"/>
    <w:rsid w:val="00CA3DC5"/>
    <w:rsid w:val="00CA3F36"/>
    <w:rsid w:val="00CA5055"/>
    <w:rsid w:val="00CA53F5"/>
    <w:rsid w:val="00CA6EDC"/>
    <w:rsid w:val="00CA7B55"/>
    <w:rsid w:val="00CB1901"/>
    <w:rsid w:val="00CB217D"/>
    <w:rsid w:val="00CB2360"/>
    <w:rsid w:val="00CB2410"/>
    <w:rsid w:val="00CB348F"/>
    <w:rsid w:val="00CB6054"/>
    <w:rsid w:val="00CB6641"/>
    <w:rsid w:val="00CC362F"/>
    <w:rsid w:val="00CD28D6"/>
    <w:rsid w:val="00CD478B"/>
    <w:rsid w:val="00CD509A"/>
    <w:rsid w:val="00CD6A08"/>
    <w:rsid w:val="00CE00E8"/>
    <w:rsid w:val="00CE2340"/>
    <w:rsid w:val="00CE3E9D"/>
    <w:rsid w:val="00CE4808"/>
    <w:rsid w:val="00CE50A3"/>
    <w:rsid w:val="00CE549B"/>
    <w:rsid w:val="00CE693C"/>
    <w:rsid w:val="00CE6C6A"/>
    <w:rsid w:val="00CF05A4"/>
    <w:rsid w:val="00CF39D7"/>
    <w:rsid w:val="00CF494C"/>
    <w:rsid w:val="00CF5709"/>
    <w:rsid w:val="00CF6B27"/>
    <w:rsid w:val="00CF7F25"/>
    <w:rsid w:val="00D00312"/>
    <w:rsid w:val="00D00532"/>
    <w:rsid w:val="00D01222"/>
    <w:rsid w:val="00D013EB"/>
    <w:rsid w:val="00D01919"/>
    <w:rsid w:val="00D01D3A"/>
    <w:rsid w:val="00D027AF"/>
    <w:rsid w:val="00D0374D"/>
    <w:rsid w:val="00D03D76"/>
    <w:rsid w:val="00D04433"/>
    <w:rsid w:val="00D069BE"/>
    <w:rsid w:val="00D078BF"/>
    <w:rsid w:val="00D07931"/>
    <w:rsid w:val="00D07BD9"/>
    <w:rsid w:val="00D11E52"/>
    <w:rsid w:val="00D12146"/>
    <w:rsid w:val="00D12C86"/>
    <w:rsid w:val="00D12CA5"/>
    <w:rsid w:val="00D137EE"/>
    <w:rsid w:val="00D14010"/>
    <w:rsid w:val="00D14839"/>
    <w:rsid w:val="00D15431"/>
    <w:rsid w:val="00D15804"/>
    <w:rsid w:val="00D15AFC"/>
    <w:rsid w:val="00D1631D"/>
    <w:rsid w:val="00D163F6"/>
    <w:rsid w:val="00D170E0"/>
    <w:rsid w:val="00D210FB"/>
    <w:rsid w:val="00D21120"/>
    <w:rsid w:val="00D2134D"/>
    <w:rsid w:val="00D215AB"/>
    <w:rsid w:val="00D21E94"/>
    <w:rsid w:val="00D233D7"/>
    <w:rsid w:val="00D234A3"/>
    <w:rsid w:val="00D24A38"/>
    <w:rsid w:val="00D25718"/>
    <w:rsid w:val="00D25719"/>
    <w:rsid w:val="00D258B9"/>
    <w:rsid w:val="00D258F8"/>
    <w:rsid w:val="00D2595E"/>
    <w:rsid w:val="00D268D1"/>
    <w:rsid w:val="00D2730A"/>
    <w:rsid w:val="00D30915"/>
    <w:rsid w:val="00D30AF3"/>
    <w:rsid w:val="00D30E5D"/>
    <w:rsid w:val="00D32A71"/>
    <w:rsid w:val="00D32DAD"/>
    <w:rsid w:val="00D33F04"/>
    <w:rsid w:val="00D34F0C"/>
    <w:rsid w:val="00D3557D"/>
    <w:rsid w:val="00D3698D"/>
    <w:rsid w:val="00D373E4"/>
    <w:rsid w:val="00D378BD"/>
    <w:rsid w:val="00D41047"/>
    <w:rsid w:val="00D411A4"/>
    <w:rsid w:val="00D429BE"/>
    <w:rsid w:val="00D42A57"/>
    <w:rsid w:val="00D4303A"/>
    <w:rsid w:val="00D45F72"/>
    <w:rsid w:val="00D46048"/>
    <w:rsid w:val="00D461DD"/>
    <w:rsid w:val="00D47A49"/>
    <w:rsid w:val="00D514F3"/>
    <w:rsid w:val="00D51F84"/>
    <w:rsid w:val="00D5302E"/>
    <w:rsid w:val="00D536F6"/>
    <w:rsid w:val="00D537AB"/>
    <w:rsid w:val="00D55084"/>
    <w:rsid w:val="00D55664"/>
    <w:rsid w:val="00D55D35"/>
    <w:rsid w:val="00D56ED7"/>
    <w:rsid w:val="00D6016E"/>
    <w:rsid w:val="00D603A3"/>
    <w:rsid w:val="00D616FA"/>
    <w:rsid w:val="00D62661"/>
    <w:rsid w:val="00D637DD"/>
    <w:rsid w:val="00D6526E"/>
    <w:rsid w:val="00D660DF"/>
    <w:rsid w:val="00D66919"/>
    <w:rsid w:val="00D66F36"/>
    <w:rsid w:val="00D67D41"/>
    <w:rsid w:val="00D703B7"/>
    <w:rsid w:val="00D71640"/>
    <w:rsid w:val="00D7198C"/>
    <w:rsid w:val="00D71EC8"/>
    <w:rsid w:val="00D72907"/>
    <w:rsid w:val="00D72A1D"/>
    <w:rsid w:val="00D7488D"/>
    <w:rsid w:val="00D74AFB"/>
    <w:rsid w:val="00D75B34"/>
    <w:rsid w:val="00D75DF4"/>
    <w:rsid w:val="00D7781C"/>
    <w:rsid w:val="00D823B1"/>
    <w:rsid w:val="00D835A9"/>
    <w:rsid w:val="00D83C31"/>
    <w:rsid w:val="00D83F4D"/>
    <w:rsid w:val="00D8564D"/>
    <w:rsid w:val="00D8644C"/>
    <w:rsid w:val="00D86656"/>
    <w:rsid w:val="00D87EFB"/>
    <w:rsid w:val="00D91F7F"/>
    <w:rsid w:val="00D920F0"/>
    <w:rsid w:val="00D92CDD"/>
    <w:rsid w:val="00D96BE5"/>
    <w:rsid w:val="00DA0996"/>
    <w:rsid w:val="00DA0FDA"/>
    <w:rsid w:val="00DA178E"/>
    <w:rsid w:val="00DA1BAC"/>
    <w:rsid w:val="00DA3A07"/>
    <w:rsid w:val="00DA46F3"/>
    <w:rsid w:val="00DA4794"/>
    <w:rsid w:val="00DA503E"/>
    <w:rsid w:val="00DA5D01"/>
    <w:rsid w:val="00DA6F2B"/>
    <w:rsid w:val="00DA71E4"/>
    <w:rsid w:val="00DA7465"/>
    <w:rsid w:val="00DA7E52"/>
    <w:rsid w:val="00DB26F1"/>
    <w:rsid w:val="00DB3266"/>
    <w:rsid w:val="00DB465E"/>
    <w:rsid w:val="00DB6EF4"/>
    <w:rsid w:val="00DB6FC2"/>
    <w:rsid w:val="00DB7273"/>
    <w:rsid w:val="00DC170B"/>
    <w:rsid w:val="00DC1D46"/>
    <w:rsid w:val="00DC1D4C"/>
    <w:rsid w:val="00DC1FA1"/>
    <w:rsid w:val="00DC2F78"/>
    <w:rsid w:val="00DC386A"/>
    <w:rsid w:val="00DC3E0E"/>
    <w:rsid w:val="00DC42CA"/>
    <w:rsid w:val="00DC4441"/>
    <w:rsid w:val="00DC4DD6"/>
    <w:rsid w:val="00DC4EBE"/>
    <w:rsid w:val="00DC6A69"/>
    <w:rsid w:val="00DD1914"/>
    <w:rsid w:val="00DD22A5"/>
    <w:rsid w:val="00DD24F8"/>
    <w:rsid w:val="00DE020E"/>
    <w:rsid w:val="00DE05F7"/>
    <w:rsid w:val="00DE238B"/>
    <w:rsid w:val="00DE3C02"/>
    <w:rsid w:val="00DE3EC7"/>
    <w:rsid w:val="00DE647D"/>
    <w:rsid w:val="00DE6E4D"/>
    <w:rsid w:val="00DE7563"/>
    <w:rsid w:val="00DF1557"/>
    <w:rsid w:val="00DF3063"/>
    <w:rsid w:val="00DF3177"/>
    <w:rsid w:val="00DF3F76"/>
    <w:rsid w:val="00DF5A96"/>
    <w:rsid w:val="00E01258"/>
    <w:rsid w:val="00E02665"/>
    <w:rsid w:val="00E040C6"/>
    <w:rsid w:val="00E04290"/>
    <w:rsid w:val="00E04FCC"/>
    <w:rsid w:val="00E068B3"/>
    <w:rsid w:val="00E0793D"/>
    <w:rsid w:val="00E10160"/>
    <w:rsid w:val="00E11383"/>
    <w:rsid w:val="00E1146B"/>
    <w:rsid w:val="00E11C55"/>
    <w:rsid w:val="00E1586D"/>
    <w:rsid w:val="00E15A3F"/>
    <w:rsid w:val="00E15E55"/>
    <w:rsid w:val="00E17A69"/>
    <w:rsid w:val="00E20A7D"/>
    <w:rsid w:val="00E21B50"/>
    <w:rsid w:val="00E24283"/>
    <w:rsid w:val="00E25E4D"/>
    <w:rsid w:val="00E263E1"/>
    <w:rsid w:val="00E264B0"/>
    <w:rsid w:val="00E267CE"/>
    <w:rsid w:val="00E2706A"/>
    <w:rsid w:val="00E27287"/>
    <w:rsid w:val="00E27E5E"/>
    <w:rsid w:val="00E30A33"/>
    <w:rsid w:val="00E30A49"/>
    <w:rsid w:val="00E30C64"/>
    <w:rsid w:val="00E3145A"/>
    <w:rsid w:val="00E31FC4"/>
    <w:rsid w:val="00E321B5"/>
    <w:rsid w:val="00E32574"/>
    <w:rsid w:val="00E3573B"/>
    <w:rsid w:val="00E41B6E"/>
    <w:rsid w:val="00E44E24"/>
    <w:rsid w:val="00E46907"/>
    <w:rsid w:val="00E4724B"/>
    <w:rsid w:val="00E47890"/>
    <w:rsid w:val="00E47EBD"/>
    <w:rsid w:val="00E47FE6"/>
    <w:rsid w:val="00E50417"/>
    <w:rsid w:val="00E5419D"/>
    <w:rsid w:val="00E551BD"/>
    <w:rsid w:val="00E57558"/>
    <w:rsid w:val="00E5780C"/>
    <w:rsid w:val="00E61268"/>
    <w:rsid w:val="00E616F9"/>
    <w:rsid w:val="00E61D3A"/>
    <w:rsid w:val="00E62924"/>
    <w:rsid w:val="00E63F90"/>
    <w:rsid w:val="00E6667E"/>
    <w:rsid w:val="00E66C01"/>
    <w:rsid w:val="00E723C0"/>
    <w:rsid w:val="00E73331"/>
    <w:rsid w:val="00E7502D"/>
    <w:rsid w:val="00E76B88"/>
    <w:rsid w:val="00E8064B"/>
    <w:rsid w:val="00E818E3"/>
    <w:rsid w:val="00E81F96"/>
    <w:rsid w:val="00E8295B"/>
    <w:rsid w:val="00E830B4"/>
    <w:rsid w:val="00E83D33"/>
    <w:rsid w:val="00E847ED"/>
    <w:rsid w:val="00E85726"/>
    <w:rsid w:val="00E858C5"/>
    <w:rsid w:val="00E86395"/>
    <w:rsid w:val="00E86AD9"/>
    <w:rsid w:val="00E900CC"/>
    <w:rsid w:val="00E91969"/>
    <w:rsid w:val="00E91A5B"/>
    <w:rsid w:val="00E93E56"/>
    <w:rsid w:val="00E965F6"/>
    <w:rsid w:val="00EA02AA"/>
    <w:rsid w:val="00EA02DC"/>
    <w:rsid w:val="00EA0A22"/>
    <w:rsid w:val="00EA3C94"/>
    <w:rsid w:val="00EA3F29"/>
    <w:rsid w:val="00EA4AD2"/>
    <w:rsid w:val="00EA6314"/>
    <w:rsid w:val="00EA65D8"/>
    <w:rsid w:val="00EA66E5"/>
    <w:rsid w:val="00EA6CEC"/>
    <w:rsid w:val="00EA7AE3"/>
    <w:rsid w:val="00EB1F7A"/>
    <w:rsid w:val="00EB212A"/>
    <w:rsid w:val="00EB32FB"/>
    <w:rsid w:val="00EB3F34"/>
    <w:rsid w:val="00EB55A6"/>
    <w:rsid w:val="00EB5817"/>
    <w:rsid w:val="00EB5ED9"/>
    <w:rsid w:val="00EB65FE"/>
    <w:rsid w:val="00EC1073"/>
    <w:rsid w:val="00EC2962"/>
    <w:rsid w:val="00EC5701"/>
    <w:rsid w:val="00EC59E3"/>
    <w:rsid w:val="00EC7944"/>
    <w:rsid w:val="00ED0C26"/>
    <w:rsid w:val="00ED6CB8"/>
    <w:rsid w:val="00ED77CB"/>
    <w:rsid w:val="00EE10E0"/>
    <w:rsid w:val="00EE1DE7"/>
    <w:rsid w:val="00EE2468"/>
    <w:rsid w:val="00EE3DB5"/>
    <w:rsid w:val="00EE3DCA"/>
    <w:rsid w:val="00EE42C1"/>
    <w:rsid w:val="00EE42C9"/>
    <w:rsid w:val="00EE4BA6"/>
    <w:rsid w:val="00EE72B5"/>
    <w:rsid w:val="00EF2915"/>
    <w:rsid w:val="00EF2A45"/>
    <w:rsid w:val="00EF3FB8"/>
    <w:rsid w:val="00EF4271"/>
    <w:rsid w:val="00EF5D43"/>
    <w:rsid w:val="00EF5EA7"/>
    <w:rsid w:val="00EF6B90"/>
    <w:rsid w:val="00EF7A3F"/>
    <w:rsid w:val="00F00184"/>
    <w:rsid w:val="00F007FC"/>
    <w:rsid w:val="00F02554"/>
    <w:rsid w:val="00F02E1A"/>
    <w:rsid w:val="00F038EE"/>
    <w:rsid w:val="00F05EA0"/>
    <w:rsid w:val="00F06430"/>
    <w:rsid w:val="00F06456"/>
    <w:rsid w:val="00F06B19"/>
    <w:rsid w:val="00F07C00"/>
    <w:rsid w:val="00F112A6"/>
    <w:rsid w:val="00F11DC8"/>
    <w:rsid w:val="00F13628"/>
    <w:rsid w:val="00F145BC"/>
    <w:rsid w:val="00F14F08"/>
    <w:rsid w:val="00F17528"/>
    <w:rsid w:val="00F23B47"/>
    <w:rsid w:val="00F23D00"/>
    <w:rsid w:val="00F2486B"/>
    <w:rsid w:val="00F24F72"/>
    <w:rsid w:val="00F263DD"/>
    <w:rsid w:val="00F27938"/>
    <w:rsid w:val="00F33B2A"/>
    <w:rsid w:val="00F34A0F"/>
    <w:rsid w:val="00F34FD3"/>
    <w:rsid w:val="00F357D8"/>
    <w:rsid w:val="00F35FE1"/>
    <w:rsid w:val="00F360F0"/>
    <w:rsid w:val="00F36357"/>
    <w:rsid w:val="00F3645C"/>
    <w:rsid w:val="00F40382"/>
    <w:rsid w:val="00F4366C"/>
    <w:rsid w:val="00F43958"/>
    <w:rsid w:val="00F44787"/>
    <w:rsid w:val="00F44ABC"/>
    <w:rsid w:val="00F44BD7"/>
    <w:rsid w:val="00F47899"/>
    <w:rsid w:val="00F503DB"/>
    <w:rsid w:val="00F50403"/>
    <w:rsid w:val="00F5048C"/>
    <w:rsid w:val="00F50B0E"/>
    <w:rsid w:val="00F52BED"/>
    <w:rsid w:val="00F52FBC"/>
    <w:rsid w:val="00F53F7B"/>
    <w:rsid w:val="00F54CC4"/>
    <w:rsid w:val="00F54EB7"/>
    <w:rsid w:val="00F55140"/>
    <w:rsid w:val="00F5561E"/>
    <w:rsid w:val="00F55ED7"/>
    <w:rsid w:val="00F566F1"/>
    <w:rsid w:val="00F569F9"/>
    <w:rsid w:val="00F56AE7"/>
    <w:rsid w:val="00F56EE8"/>
    <w:rsid w:val="00F57400"/>
    <w:rsid w:val="00F576DB"/>
    <w:rsid w:val="00F57715"/>
    <w:rsid w:val="00F57C7C"/>
    <w:rsid w:val="00F6130F"/>
    <w:rsid w:val="00F638B0"/>
    <w:rsid w:val="00F647E2"/>
    <w:rsid w:val="00F648D4"/>
    <w:rsid w:val="00F65B95"/>
    <w:rsid w:val="00F70343"/>
    <w:rsid w:val="00F70BF5"/>
    <w:rsid w:val="00F7357B"/>
    <w:rsid w:val="00F74792"/>
    <w:rsid w:val="00F763E9"/>
    <w:rsid w:val="00F76A03"/>
    <w:rsid w:val="00F770AE"/>
    <w:rsid w:val="00F776F6"/>
    <w:rsid w:val="00F77EE7"/>
    <w:rsid w:val="00F80D2E"/>
    <w:rsid w:val="00F816C0"/>
    <w:rsid w:val="00F81780"/>
    <w:rsid w:val="00F832DD"/>
    <w:rsid w:val="00F84035"/>
    <w:rsid w:val="00F84158"/>
    <w:rsid w:val="00F85318"/>
    <w:rsid w:val="00F866B4"/>
    <w:rsid w:val="00F87814"/>
    <w:rsid w:val="00F9080F"/>
    <w:rsid w:val="00F9145E"/>
    <w:rsid w:val="00F91631"/>
    <w:rsid w:val="00F91FA1"/>
    <w:rsid w:val="00F9366A"/>
    <w:rsid w:val="00F94D6C"/>
    <w:rsid w:val="00F95782"/>
    <w:rsid w:val="00F95EEF"/>
    <w:rsid w:val="00F96FDD"/>
    <w:rsid w:val="00FA1A95"/>
    <w:rsid w:val="00FA1D40"/>
    <w:rsid w:val="00FA23AA"/>
    <w:rsid w:val="00FA2B58"/>
    <w:rsid w:val="00FA3320"/>
    <w:rsid w:val="00FA4FA1"/>
    <w:rsid w:val="00FA50EB"/>
    <w:rsid w:val="00FA5582"/>
    <w:rsid w:val="00FA69CA"/>
    <w:rsid w:val="00FB032A"/>
    <w:rsid w:val="00FB0F31"/>
    <w:rsid w:val="00FB22FC"/>
    <w:rsid w:val="00FB2509"/>
    <w:rsid w:val="00FB2E8B"/>
    <w:rsid w:val="00FB33F6"/>
    <w:rsid w:val="00FB3BDF"/>
    <w:rsid w:val="00FB3DF9"/>
    <w:rsid w:val="00FB74AF"/>
    <w:rsid w:val="00FC02C3"/>
    <w:rsid w:val="00FC02DD"/>
    <w:rsid w:val="00FC0A9E"/>
    <w:rsid w:val="00FC1B65"/>
    <w:rsid w:val="00FC1FE2"/>
    <w:rsid w:val="00FC214E"/>
    <w:rsid w:val="00FC46F6"/>
    <w:rsid w:val="00FC4966"/>
    <w:rsid w:val="00FC580B"/>
    <w:rsid w:val="00FC72A8"/>
    <w:rsid w:val="00FD1120"/>
    <w:rsid w:val="00FD1476"/>
    <w:rsid w:val="00FD1874"/>
    <w:rsid w:val="00FD36EA"/>
    <w:rsid w:val="00FD387D"/>
    <w:rsid w:val="00FD489D"/>
    <w:rsid w:val="00FD59C5"/>
    <w:rsid w:val="00FD5E72"/>
    <w:rsid w:val="00FD61C6"/>
    <w:rsid w:val="00FE06B3"/>
    <w:rsid w:val="00FE1107"/>
    <w:rsid w:val="00FE26F5"/>
    <w:rsid w:val="00FE416D"/>
    <w:rsid w:val="00FE4629"/>
    <w:rsid w:val="00FE5E10"/>
    <w:rsid w:val="00FE60BE"/>
    <w:rsid w:val="00FF1977"/>
    <w:rsid w:val="00FF1A80"/>
    <w:rsid w:val="00FF1CEB"/>
    <w:rsid w:val="00FF1E0A"/>
    <w:rsid w:val="00FF2080"/>
    <w:rsid w:val="00FF274C"/>
    <w:rsid w:val="00FF2E37"/>
    <w:rsid w:val="00FF4CBA"/>
    <w:rsid w:val="00FF7EDF"/>
    <w:rsid w:val="04750AAE"/>
    <w:rsid w:val="27295A97"/>
    <w:rsid w:val="655F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3D6F207"/>
  <w15:docId w15:val="{AF016F55-EC7A-40DB-B81E-41064E41B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sv-SE"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A3C94"/>
    <w:pPr>
      <w:keepNext/>
      <w:keepLines/>
      <w:numPr>
        <w:ilvl w:val="2"/>
        <w:numId w:val="1"/>
      </w:numPr>
      <w:spacing w:before="200" w:after="0"/>
      <w:ind w:left="284" w:hanging="284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TOC7">
    <w:name w:val="toc 7"/>
    <w:basedOn w:val="a"/>
    <w:next w:val="a"/>
    <w:uiPriority w:val="39"/>
    <w:unhideWhenUsed/>
    <w:qFormat/>
    <w:pPr>
      <w:spacing w:after="100"/>
      <w:ind w:left="1320"/>
    </w:pPr>
    <w:rPr>
      <w:lang w:eastAsia="sv-SE"/>
    </w:rPr>
  </w:style>
  <w:style w:type="paragraph" w:styleId="a7">
    <w:name w:val="caption"/>
    <w:basedOn w:val="a"/>
    <w:next w:val="a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OC5">
    <w:name w:val="toc 5"/>
    <w:basedOn w:val="a"/>
    <w:next w:val="a"/>
    <w:uiPriority w:val="39"/>
    <w:unhideWhenUsed/>
    <w:qFormat/>
    <w:pPr>
      <w:spacing w:after="100"/>
      <w:ind w:left="880"/>
    </w:pPr>
    <w:rPr>
      <w:lang w:eastAsia="sv-SE"/>
    </w:rPr>
  </w:style>
  <w:style w:type="paragraph" w:styleId="TOC3">
    <w:name w:val="toc 3"/>
    <w:basedOn w:val="a"/>
    <w:next w:val="a"/>
    <w:uiPriority w:val="39"/>
    <w:unhideWhenUsed/>
    <w:qFormat/>
    <w:pPr>
      <w:spacing w:after="100"/>
      <w:ind w:left="440"/>
    </w:pPr>
  </w:style>
  <w:style w:type="paragraph" w:styleId="TOC8">
    <w:name w:val="toc 8"/>
    <w:basedOn w:val="a"/>
    <w:next w:val="a"/>
    <w:uiPriority w:val="39"/>
    <w:unhideWhenUsed/>
    <w:qFormat/>
    <w:pPr>
      <w:spacing w:after="100"/>
      <w:ind w:left="1540"/>
    </w:pPr>
    <w:rPr>
      <w:lang w:eastAsia="sv-SE"/>
    </w:rPr>
  </w:style>
  <w:style w:type="paragraph" w:styleId="a8">
    <w:name w:val="Balloon Text"/>
    <w:basedOn w:val="a"/>
    <w:link w:val="a9"/>
    <w:uiPriority w:val="99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ac">
    <w:name w:val="header"/>
    <w:basedOn w:val="a"/>
    <w:link w:val="ad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TOC1">
    <w:name w:val="toc 1"/>
    <w:basedOn w:val="a"/>
    <w:next w:val="a"/>
    <w:uiPriority w:val="39"/>
    <w:unhideWhenUsed/>
    <w:qFormat/>
    <w:pPr>
      <w:spacing w:after="100"/>
    </w:pPr>
  </w:style>
  <w:style w:type="paragraph" w:styleId="TOC4">
    <w:name w:val="toc 4"/>
    <w:basedOn w:val="a"/>
    <w:next w:val="a"/>
    <w:uiPriority w:val="39"/>
    <w:unhideWhenUsed/>
    <w:qFormat/>
    <w:pPr>
      <w:spacing w:after="100"/>
      <w:ind w:left="660"/>
    </w:pPr>
    <w:rPr>
      <w:lang w:eastAsia="sv-SE"/>
    </w:rPr>
  </w:style>
  <w:style w:type="paragraph" w:styleId="TOC6">
    <w:name w:val="toc 6"/>
    <w:basedOn w:val="a"/>
    <w:next w:val="a"/>
    <w:uiPriority w:val="39"/>
    <w:unhideWhenUsed/>
    <w:qFormat/>
    <w:pPr>
      <w:spacing w:after="100"/>
      <w:ind w:left="1100"/>
    </w:pPr>
    <w:rPr>
      <w:lang w:eastAsia="sv-SE"/>
    </w:rPr>
  </w:style>
  <w:style w:type="paragraph" w:styleId="TOC2">
    <w:name w:val="toc 2"/>
    <w:basedOn w:val="a"/>
    <w:next w:val="a"/>
    <w:uiPriority w:val="39"/>
    <w:unhideWhenUsed/>
    <w:qFormat/>
    <w:pPr>
      <w:spacing w:after="100"/>
      <w:ind w:left="220"/>
    </w:pPr>
  </w:style>
  <w:style w:type="paragraph" w:styleId="TOC9">
    <w:name w:val="toc 9"/>
    <w:basedOn w:val="a"/>
    <w:next w:val="a"/>
    <w:uiPriority w:val="39"/>
    <w:unhideWhenUsed/>
    <w:pPr>
      <w:spacing w:after="100"/>
      <w:ind w:left="1760"/>
    </w:pPr>
    <w:rPr>
      <w:lang w:eastAsia="sv-SE"/>
    </w:rPr>
  </w:style>
  <w:style w:type="paragraph" w:styleId="ae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sv-SE"/>
    </w:rPr>
  </w:style>
  <w:style w:type="character" w:styleId="af">
    <w:name w:val="FollowedHyperlink"/>
    <w:basedOn w:val="a0"/>
    <w:uiPriority w:val="99"/>
    <w:unhideWhenUsed/>
    <w:qFormat/>
    <w:rPr>
      <w:color w:val="800080"/>
      <w:u w:val="single"/>
    </w:rPr>
  </w:style>
  <w:style w:type="character" w:styleId="af0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1">
    <w:name w:val="annotation reference"/>
    <w:basedOn w:val="a0"/>
    <w:uiPriority w:val="99"/>
    <w:unhideWhenUsed/>
    <w:qFormat/>
    <w:rPr>
      <w:sz w:val="16"/>
      <w:szCs w:val="16"/>
    </w:rPr>
  </w:style>
  <w:style w:type="table" w:styleId="af2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b/>
      <w:bCs/>
      <w:sz w:val="28"/>
      <w:szCs w:val="28"/>
      <w:lang w:val="sv-SE"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26"/>
      <w:szCs w:val="26"/>
      <w:lang w:val="sv-SE" w:eastAsia="en-US"/>
    </w:rPr>
  </w:style>
  <w:style w:type="character" w:customStyle="1" w:styleId="30">
    <w:name w:val="标题 3 字符"/>
    <w:basedOn w:val="a0"/>
    <w:link w:val="3"/>
    <w:uiPriority w:val="9"/>
    <w:rsid w:val="00EA3C94"/>
    <w:rPr>
      <w:rFonts w:asciiTheme="majorHAnsi" w:eastAsiaTheme="majorEastAsia" w:hAnsiTheme="majorHAnsi" w:cstheme="majorBidi"/>
      <w:b/>
      <w:bCs/>
      <w:sz w:val="22"/>
      <w:szCs w:val="22"/>
      <w:lang w:val="sv-SE" w:eastAsia="en-US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iCs/>
      <w:sz w:val="22"/>
      <w:szCs w:val="22"/>
      <w:lang w:val="sv-SE" w:eastAsia="en-US"/>
    </w:rPr>
  </w:style>
  <w:style w:type="character" w:customStyle="1" w:styleId="50">
    <w:name w:val="标题 5 字符"/>
    <w:basedOn w:val="a0"/>
    <w:link w:val="5"/>
    <w:uiPriority w:val="9"/>
    <w:qFormat/>
    <w:rPr>
      <w:rFonts w:asciiTheme="majorHAnsi" w:eastAsiaTheme="majorEastAsia" w:hAnsiTheme="majorHAnsi" w:cstheme="majorBidi"/>
    </w:rPr>
  </w:style>
  <w:style w:type="character" w:customStyle="1" w:styleId="60">
    <w:name w:val="标题 6 字符"/>
    <w:basedOn w:val="a0"/>
    <w:link w:val="6"/>
    <w:uiPriority w:val="9"/>
    <w:qFormat/>
    <w:rPr>
      <w:rFonts w:asciiTheme="majorHAnsi" w:eastAsiaTheme="majorEastAsia" w:hAnsiTheme="majorHAnsi" w:cstheme="majorBidi"/>
      <w:i/>
      <w:iCs/>
    </w:rPr>
  </w:style>
  <w:style w:type="character" w:customStyle="1" w:styleId="70">
    <w:name w:val="标题 7 字符"/>
    <w:basedOn w:val="a0"/>
    <w:link w:val="7"/>
    <w:uiPriority w:val="9"/>
    <w:qFormat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qFormat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标题 9 字符"/>
    <w:basedOn w:val="a0"/>
    <w:link w:val="9"/>
    <w:uiPriority w:val="9"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CharCharCharCharCharCharCharCharChar">
    <w:name w:val="Char Char Char Char Char Char Char Char Char"/>
    <w:basedOn w:val="a"/>
    <w:qFormat/>
    <w:pPr>
      <w:spacing w:after="160" w:line="240" w:lineRule="exact"/>
    </w:pPr>
    <w:rPr>
      <w:rFonts w:ascii="Verdana" w:eastAsia="宋体" w:hAnsi="Verdana" w:cs="Times New Roman"/>
      <w:sz w:val="20"/>
      <w:szCs w:val="20"/>
      <w:lang w:val="en-US"/>
    </w:rPr>
  </w:style>
  <w:style w:type="paragraph" w:customStyle="1" w:styleId="11">
    <w:name w:val="列出段落1"/>
    <w:basedOn w:val="a"/>
    <w:link w:val="Char"/>
    <w:uiPriority w:val="34"/>
    <w:qFormat/>
    <w:pPr>
      <w:ind w:left="720"/>
      <w:contextualSpacing/>
    </w:pPr>
    <w:rPr>
      <w:rFonts w:ascii="Gill Sans for Saab" w:eastAsia="宋体" w:hAnsi="Gill Sans for Saab" w:cs="Times New Roman"/>
      <w:lang w:val="en-US"/>
    </w:rPr>
  </w:style>
  <w:style w:type="character" w:customStyle="1" w:styleId="ad">
    <w:name w:val="页眉 字符"/>
    <w:basedOn w:val="a0"/>
    <w:link w:val="ac"/>
    <w:uiPriority w:val="99"/>
    <w:qFormat/>
  </w:style>
  <w:style w:type="character" w:customStyle="1" w:styleId="ab">
    <w:name w:val="页脚 字符"/>
    <w:basedOn w:val="a0"/>
    <w:link w:val="aa"/>
    <w:uiPriority w:val="99"/>
    <w:qFormat/>
  </w:style>
  <w:style w:type="character" w:customStyle="1" w:styleId="a9">
    <w:name w:val="批注框文本 字符"/>
    <w:basedOn w:val="a0"/>
    <w:link w:val="a8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TOC10">
    <w:name w:val="TOC 标题1"/>
    <w:basedOn w:val="1"/>
    <w:next w:val="a"/>
    <w:uiPriority w:val="39"/>
    <w:unhideWhenUsed/>
    <w:qFormat/>
    <w:pPr>
      <w:numPr>
        <w:numId w:val="0"/>
      </w:numPr>
      <w:outlineLvl w:val="9"/>
    </w:pPr>
    <w:rPr>
      <w:lang w:val="en-US" w:eastAsia="ja-JP"/>
    </w:rPr>
  </w:style>
  <w:style w:type="character" w:customStyle="1" w:styleId="a6">
    <w:name w:val="批注文字 字符"/>
    <w:basedOn w:val="a0"/>
    <w:link w:val="a4"/>
    <w:uiPriority w:val="99"/>
    <w:semiHidden/>
    <w:qFormat/>
    <w:rPr>
      <w:sz w:val="20"/>
      <w:szCs w:val="20"/>
    </w:rPr>
  </w:style>
  <w:style w:type="character" w:customStyle="1" w:styleId="a5">
    <w:name w:val="批注主题 字符"/>
    <w:basedOn w:val="a6"/>
    <w:link w:val="a3"/>
    <w:uiPriority w:val="99"/>
    <w:semiHidden/>
    <w:qFormat/>
    <w:rPr>
      <w:b/>
      <w:bCs/>
      <w:sz w:val="20"/>
      <w:szCs w:val="20"/>
    </w:rPr>
  </w:style>
  <w:style w:type="paragraph" w:customStyle="1" w:styleId="CharCharCharCharCharCharCharCharChar1">
    <w:name w:val="Char Char Char Char Char Char Char Char Char1"/>
    <w:basedOn w:val="a"/>
    <w:qFormat/>
    <w:pPr>
      <w:spacing w:after="160" w:line="240" w:lineRule="exact"/>
    </w:pPr>
    <w:rPr>
      <w:rFonts w:ascii="Verdana" w:eastAsia="宋体" w:hAnsi="Verdana" w:cs="Times New Roman"/>
      <w:sz w:val="20"/>
      <w:szCs w:val="20"/>
      <w:lang w:val="en-US"/>
    </w:rPr>
  </w:style>
  <w:style w:type="paragraph" w:customStyle="1" w:styleId="12">
    <w:name w:val="无间隔1"/>
    <w:uiPriority w:val="1"/>
    <w:qFormat/>
    <w:rPr>
      <w:rFonts w:asciiTheme="minorHAnsi" w:eastAsiaTheme="minorEastAsia" w:hAnsiTheme="minorHAnsi" w:cstheme="minorBidi"/>
      <w:sz w:val="22"/>
      <w:szCs w:val="22"/>
      <w:lang w:val="sv-SE" w:eastAsia="en-US"/>
    </w:rPr>
  </w:style>
  <w:style w:type="paragraph" w:customStyle="1" w:styleId="af3">
    <w:name w:val="封面中文题目"/>
    <w:basedOn w:val="a"/>
    <w:pPr>
      <w:spacing w:after="0" w:line="240" w:lineRule="auto"/>
      <w:jc w:val="center"/>
      <w:outlineLvl w:val="0"/>
    </w:pPr>
    <w:rPr>
      <w:rFonts w:ascii="Times New Roman" w:eastAsia="黑体" w:hAnsi="Times New Roman" w:cs="Times New Roman"/>
      <w:iCs/>
      <w:kern w:val="2"/>
      <w:sz w:val="52"/>
      <w:szCs w:val="52"/>
      <w:lang w:val="en-US" w:eastAsia="zh-CN"/>
    </w:rPr>
  </w:style>
  <w:style w:type="paragraph" w:customStyle="1" w:styleId="af4">
    <w:name w:val="封面英文格式"/>
    <w:basedOn w:val="a"/>
    <w:pPr>
      <w:snapToGrid w:val="0"/>
      <w:spacing w:after="0" w:line="240" w:lineRule="auto"/>
      <w:jc w:val="center"/>
      <w:outlineLvl w:val="0"/>
    </w:pPr>
    <w:rPr>
      <w:rFonts w:ascii="黑体" w:eastAsia="黑体" w:hAnsi="Times New Roman" w:cs="Times New Roman"/>
      <w:iCs/>
      <w:kern w:val="2"/>
      <w:sz w:val="36"/>
      <w:szCs w:val="36"/>
      <w:lang w:val="en-US" w:eastAsia="zh-CN"/>
    </w:rPr>
  </w:style>
  <w:style w:type="paragraph" w:customStyle="1" w:styleId="MKSHeading1">
    <w:name w:val="MKS Heading 1"/>
    <w:basedOn w:val="a"/>
    <w:next w:val="a"/>
    <w:link w:val="MKSHeading1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8"/>
      <w:szCs w:val="28"/>
    </w:rPr>
  </w:style>
  <w:style w:type="character" w:customStyle="1" w:styleId="MKSHeading1Char">
    <w:name w:val="MKS Heading 1 Char"/>
    <w:basedOn w:val="a0"/>
    <w:link w:val="MKSHeading1"/>
    <w:uiPriority w:val="10"/>
    <w:rPr>
      <w:rFonts w:asciiTheme="majorHAnsi" w:eastAsiaTheme="majorEastAsia" w:hAnsiTheme="majorHAnsi" w:cstheme="majorBidi"/>
      <w:b/>
      <w:bCs/>
      <w:color w:val="4F81BD"/>
      <w:sz w:val="28"/>
      <w:szCs w:val="28"/>
    </w:rPr>
  </w:style>
  <w:style w:type="paragraph" w:customStyle="1" w:styleId="MKSHeading2">
    <w:name w:val="MKS Heading 2"/>
    <w:basedOn w:val="a"/>
    <w:next w:val="a"/>
    <w:link w:val="MKSHeading2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MKSHeading2Char">
    <w:name w:val="MKS Heading 2 Char"/>
    <w:basedOn w:val="a0"/>
    <w:link w:val="MKSHeading2"/>
    <w:uiPriority w:val="10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customStyle="1" w:styleId="MKSHeading3">
    <w:name w:val="MKS Heading 3"/>
    <w:basedOn w:val="a"/>
    <w:next w:val="a"/>
    <w:link w:val="MKSHeading3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4"/>
      <w:szCs w:val="24"/>
    </w:rPr>
  </w:style>
  <w:style w:type="character" w:customStyle="1" w:styleId="MKSHeading3Char">
    <w:name w:val="MKS Heading 3 Char"/>
    <w:basedOn w:val="a0"/>
    <w:link w:val="MKSHeading3"/>
    <w:uiPriority w:val="10"/>
    <w:rPr>
      <w:rFonts w:asciiTheme="majorHAnsi" w:eastAsiaTheme="majorEastAsia" w:hAnsiTheme="majorHAnsi" w:cstheme="majorBidi"/>
      <w:b/>
      <w:bCs/>
      <w:color w:val="4F81BD"/>
      <w:sz w:val="24"/>
      <w:szCs w:val="24"/>
    </w:rPr>
  </w:style>
  <w:style w:type="paragraph" w:customStyle="1" w:styleId="MKSHeading4">
    <w:name w:val="MKS Heading 4"/>
    <w:basedOn w:val="a"/>
    <w:next w:val="a"/>
    <w:link w:val="MKSHeading4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</w:rPr>
  </w:style>
  <w:style w:type="character" w:customStyle="1" w:styleId="MKSHeading4Char">
    <w:name w:val="MKS Heading 4 Char"/>
    <w:basedOn w:val="a0"/>
    <w:link w:val="MKSHeading4"/>
    <w:uiPriority w:val="10"/>
    <w:rPr>
      <w:rFonts w:asciiTheme="majorHAnsi" w:eastAsiaTheme="majorEastAsia" w:hAnsiTheme="majorHAnsi" w:cstheme="majorBidi"/>
      <w:b/>
      <w:bCs/>
      <w:color w:val="4F81BD"/>
      <w:sz w:val="22"/>
      <w:szCs w:val="22"/>
    </w:rPr>
  </w:style>
  <w:style w:type="paragraph" w:customStyle="1" w:styleId="MKSHeading5">
    <w:name w:val="MKS Heading 5"/>
    <w:basedOn w:val="a"/>
    <w:next w:val="a"/>
    <w:link w:val="MKSHeading5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0"/>
      <w:szCs w:val="20"/>
    </w:rPr>
  </w:style>
  <w:style w:type="character" w:customStyle="1" w:styleId="MKSHeading5Char">
    <w:name w:val="MKS Heading 5 Char"/>
    <w:basedOn w:val="a0"/>
    <w:link w:val="MKSHeading5"/>
    <w:uiPriority w:val="10"/>
    <w:rPr>
      <w:rFonts w:asciiTheme="majorHAnsi" w:eastAsiaTheme="majorEastAsia" w:hAnsiTheme="majorHAnsi" w:cstheme="majorBidi"/>
      <w:b/>
      <w:bCs/>
      <w:color w:val="4F81BD"/>
      <w:sz w:val="20"/>
      <w:szCs w:val="20"/>
    </w:rPr>
  </w:style>
  <w:style w:type="paragraph" w:customStyle="1" w:styleId="MKSHeading6">
    <w:name w:val="MKS Heading 6"/>
    <w:basedOn w:val="a"/>
    <w:next w:val="a"/>
    <w:link w:val="MKSHeading6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18"/>
      <w:szCs w:val="18"/>
    </w:rPr>
  </w:style>
  <w:style w:type="character" w:customStyle="1" w:styleId="MKSHeading6Char">
    <w:name w:val="MKS Heading 6 Char"/>
    <w:basedOn w:val="a0"/>
    <w:link w:val="MKSHeading6"/>
    <w:uiPriority w:val="10"/>
    <w:rPr>
      <w:rFonts w:asciiTheme="majorHAnsi" w:eastAsiaTheme="majorEastAsia" w:hAnsiTheme="majorHAnsi" w:cstheme="majorBidi"/>
      <w:b/>
      <w:bCs/>
      <w:color w:val="4F81BD"/>
      <w:sz w:val="18"/>
      <w:szCs w:val="18"/>
    </w:rPr>
  </w:style>
  <w:style w:type="paragraph" w:customStyle="1" w:styleId="MKSCaption">
    <w:name w:val="MKS Caption"/>
    <w:basedOn w:val="a"/>
    <w:next w:val="a"/>
    <w:uiPriority w:val="11"/>
    <w:qFormat/>
    <w:pPr>
      <w:spacing w:line="240" w:lineRule="auto"/>
    </w:pPr>
    <w:rPr>
      <w:b/>
      <w:bCs/>
      <w:color w:val="4F81BD"/>
      <w:sz w:val="18"/>
      <w:szCs w:val="18"/>
    </w:rPr>
  </w:style>
  <w:style w:type="character" w:customStyle="1" w:styleId="MKSHyperlink">
    <w:name w:val="MKS Hyperlink"/>
    <w:basedOn w:val="a0"/>
    <w:uiPriority w:val="99"/>
    <w:rPr>
      <w:color w:val="0000FF"/>
      <w:u w:val="single"/>
    </w:rPr>
  </w:style>
  <w:style w:type="character" w:customStyle="1" w:styleId="MKSPlaceholderText">
    <w:name w:val="MKS Placeholder Text"/>
    <w:basedOn w:val="a0"/>
    <w:uiPriority w:val="99"/>
    <w:qFormat/>
    <w:rPr>
      <w:color w:val="808080"/>
    </w:rPr>
  </w:style>
  <w:style w:type="character" w:customStyle="1" w:styleId="13">
    <w:name w:val="占位符文本1"/>
    <w:basedOn w:val="a0"/>
    <w:uiPriority w:val="99"/>
    <w:semiHidden/>
    <w:rPr>
      <w:color w:val="808080"/>
    </w:rPr>
  </w:style>
  <w:style w:type="paragraph" w:customStyle="1" w:styleId="HR">
    <w:name w:val="HR正文"/>
    <w:basedOn w:val="a"/>
    <w:link w:val="HRChar"/>
    <w:qFormat/>
    <w:pPr>
      <w:widowControl w:val="0"/>
      <w:spacing w:after="0" w:line="300" w:lineRule="auto"/>
      <w:ind w:firstLineChars="200" w:firstLine="20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1">
    <w:name w:val="HR标题1"/>
    <w:basedOn w:val="a"/>
    <w:next w:val="HR"/>
    <w:pPr>
      <w:widowControl w:val="0"/>
      <w:numPr>
        <w:numId w:val="2"/>
      </w:numPr>
      <w:spacing w:after="0" w:line="360" w:lineRule="auto"/>
      <w:jc w:val="both"/>
      <w:outlineLvl w:val="0"/>
    </w:pPr>
    <w:rPr>
      <w:rFonts w:ascii="Times New Roman" w:eastAsia="黑体" w:hAnsi="Times New Roman" w:cs="Times New Roman"/>
      <w:kern w:val="2"/>
      <w:sz w:val="32"/>
      <w:szCs w:val="24"/>
      <w:lang w:val="en-US" w:eastAsia="zh-CN"/>
    </w:rPr>
  </w:style>
  <w:style w:type="paragraph" w:customStyle="1" w:styleId="HR2">
    <w:name w:val="HR标题2"/>
    <w:basedOn w:val="a"/>
    <w:next w:val="HR"/>
    <w:pPr>
      <w:widowControl w:val="0"/>
      <w:numPr>
        <w:ilvl w:val="1"/>
        <w:numId w:val="2"/>
      </w:numPr>
      <w:spacing w:after="0" w:line="360" w:lineRule="auto"/>
      <w:jc w:val="both"/>
      <w:outlineLvl w:val="1"/>
    </w:pPr>
    <w:rPr>
      <w:rFonts w:ascii="Times New Roman" w:eastAsia="黑体" w:hAnsi="Times New Roman" w:cs="Times New Roman"/>
      <w:kern w:val="2"/>
      <w:sz w:val="28"/>
      <w:szCs w:val="24"/>
      <w:lang w:val="en-US" w:eastAsia="zh-CN"/>
    </w:rPr>
  </w:style>
  <w:style w:type="paragraph" w:customStyle="1" w:styleId="HR3">
    <w:name w:val="HR标题3"/>
    <w:basedOn w:val="a"/>
    <w:next w:val="HR"/>
    <w:qFormat/>
    <w:pPr>
      <w:widowControl w:val="0"/>
      <w:numPr>
        <w:ilvl w:val="2"/>
        <w:numId w:val="2"/>
      </w:numPr>
      <w:spacing w:after="0" w:line="360" w:lineRule="auto"/>
      <w:jc w:val="both"/>
      <w:outlineLvl w:val="2"/>
    </w:pPr>
    <w:rPr>
      <w:rFonts w:ascii="Times New Roman" w:eastAsia="黑体" w:hAnsi="Times New Roman" w:cs="Times New Roman"/>
      <w:kern w:val="2"/>
      <w:sz w:val="28"/>
      <w:szCs w:val="24"/>
      <w:lang w:val="en-US" w:eastAsia="zh-CN"/>
    </w:rPr>
  </w:style>
  <w:style w:type="paragraph" w:customStyle="1" w:styleId="HR4">
    <w:name w:val="HR标题4"/>
    <w:basedOn w:val="a"/>
    <w:next w:val="HR"/>
    <w:pPr>
      <w:widowControl w:val="0"/>
      <w:numPr>
        <w:ilvl w:val="3"/>
        <w:numId w:val="2"/>
      </w:numPr>
      <w:spacing w:after="0" w:line="360" w:lineRule="auto"/>
      <w:jc w:val="both"/>
      <w:outlineLvl w:val="3"/>
    </w:pPr>
    <w:rPr>
      <w:rFonts w:ascii="Times New Roman" w:eastAsia="黑体" w:hAnsi="Times New Roman" w:cs="Times New Roman"/>
      <w:kern w:val="2"/>
      <w:sz w:val="21"/>
      <w:szCs w:val="24"/>
      <w:lang w:val="en-US" w:eastAsia="zh-CN"/>
    </w:rPr>
  </w:style>
  <w:style w:type="paragraph" w:customStyle="1" w:styleId="HR5">
    <w:name w:val="HR标题5"/>
    <w:basedOn w:val="a"/>
    <w:next w:val="HR"/>
    <w:qFormat/>
    <w:pPr>
      <w:widowControl w:val="0"/>
      <w:numPr>
        <w:ilvl w:val="4"/>
        <w:numId w:val="2"/>
      </w:numPr>
      <w:spacing w:after="0" w:line="360" w:lineRule="auto"/>
      <w:jc w:val="both"/>
      <w:outlineLvl w:val="4"/>
    </w:pPr>
    <w:rPr>
      <w:rFonts w:ascii="Times New Roman" w:eastAsia="黑体" w:hAnsi="Times New Roman" w:cs="Times New Roman"/>
      <w:kern w:val="2"/>
      <w:sz w:val="21"/>
      <w:szCs w:val="24"/>
      <w:lang w:val="en-US" w:eastAsia="zh-CN"/>
    </w:rPr>
  </w:style>
  <w:style w:type="paragraph" w:customStyle="1" w:styleId="HR6">
    <w:name w:val="HR标题6"/>
    <w:basedOn w:val="a"/>
    <w:next w:val="HR"/>
    <w:pPr>
      <w:widowControl w:val="0"/>
      <w:numPr>
        <w:ilvl w:val="5"/>
        <w:numId w:val="2"/>
      </w:numPr>
      <w:spacing w:after="0" w:line="360" w:lineRule="auto"/>
      <w:jc w:val="both"/>
      <w:outlineLvl w:val="5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7">
    <w:name w:val="HR标题7"/>
    <w:basedOn w:val="a"/>
    <w:next w:val="HR"/>
    <w:pPr>
      <w:widowControl w:val="0"/>
      <w:numPr>
        <w:ilvl w:val="6"/>
        <w:numId w:val="2"/>
      </w:numPr>
      <w:spacing w:after="0" w:line="360" w:lineRule="auto"/>
      <w:jc w:val="both"/>
      <w:outlineLvl w:val="6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8">
    <w:name w:val="HR标题8"/>
    <w:basedOn w:val="a"/>
    <w:next w:val="HR"/>
    <w:pPr>
      <w:widowControl w:val="0"/>
      <w:numPr>
        <w:ilvl w:val="7"/>
        <w:numId w:val="2"/>
      </w:numPr>
      <w:spacing w:after="0" w:line="360" w:lineRule="auto"/>
      <w:jc w:val="both"/>
      <w:outlineLvl w:val="7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character" w:customStyle="1" w:styleId="HRChar">
    <w:name w:val="HR正文 Char"/>
    <w:link w:val="HR"/>
    <w:qFormat/>
    <w:rPr>
      <w:kern w:val="2"/>
      <w:sz w:val="21"/>
      <w:szCs w:val="24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Char">
    <w:name w:val="列出段落 Char"/>
    <w:link w:val="11"/>
    <w:uiPriority w:val="34"/>
    <w:qFormat/>
    <w:rPr>
      <w:rFonts w:ascii="Gill Sans for Saab" w:hAnsi="Gill Sans for Saab"/>
      <w:sz w:val="22"/>
      <w:szCs w:val="22"/>
      <w:lang w:eastAsia="en-US"/>
    </w:rPr>
  </w:style>
  <w:style w:type="paragraph" w:customStyle="1" w:styleId="font0">
    <w:name w:val="font0"/>
    <w:basedOn w:val="a"/>
    <w:qFormat/>
    <w:pPr>
      <w:spacing w:before="100" w:beforeAutospacing="1" w:after="100" w:afterAutospacing="1" w:line="240" w:lineRule="auto"/>
    </w:pPr>
    <w:rPr>
      <w:rFonts w:ascii="Arial" w:eastAsia="宋体" w:hAnsi="Arial" w:cs="Arial"/>
      <w:sz w:val="20"/>
      <w:szCs w:val="20"/>
      <w:lang w:val="en-US" w:eastAsia="zh-CN"/>
    </w:rPr>
  </w:style>
  <w:style w:type="paragraph" w:customStyle="1" w:styleId="font5">
    <w:name w:val="font5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sz w:val="18"/>
      <w:szCs w:val="18"/>
      <w:lang w:val="en-US" w:eastAsia="zh-CN"/>
    </w:rPr>
  </w:style>
  <w:style w:type="paragraph" w:customStyle="1" w:styleId="font6">
    <w:name w:val="font6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sz w:val="20"/>
      <w:szCs w:val="20"/>
      <w:lang w:val="en-US" w:eastAsia="zh-CN"/>
    </w:rPr>
  </w:style>
  <w:style w:type="paragraph" w:customStyle="1" w:styleId="font7">
    <w:name w:val="font7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color w:val="000000"/>
      <w:sz w:val="20"/>
      <w:szCs w:val="20"/>
      <w:lang w:val="en-US" w:eastAsia="zh-CN"/>
    </w:rPr>
  </w:style>
  <w:style w:type="paragraph" w:customStyle="1" w:styleId="font8">
    <w:name w:val="font8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font9">
    <w:name w:val="font9"/>
    <w:basedOn w:val="a"/>
    <w:pPr>
      <w:spacing w:before="100" w:beforeAutospacing="1" w:after="100" w:afterAutospacing="1" w:line="240" w:lineRule="auto"/>
    </w:pPr>
    <w:rPr>
      <w:rFonts w:ascii="Arial" w:eastAsia="宋体" w:hAnsi="Arial" w:cs="Arial"/>
      <w:color w:val="000000"/>
      <w:sz w:val="20"/>
      <w:szCs w:val="20"/>
      <w:lang w:val="en-US" w:eastAsia="zh-CN"/>
    </w:rPr>
  </w:style>
  <w:style w:type="paragraph" w:customStyle="1" w:styleId="font10">
    <w:name w:val="font10"/>
    <w:basedOn w:val="a"/>
    <w:qFormat/>
    <w:pPr>
      <w:spacing w:before="100" w:beforeAutospacing="1" w:after="100" w:afterAutospacing="1" w:line="240" w:lineRule="auto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font11">
    <w:name w:val="font11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color w:val="FFFFFF"/>
      <w:sz w:val="24"/>
      <w:szCs w:val="24"/>
      <w:lang w:val="en-US" w:eastAsia="zh-CN"/>
    </w:rPr>
  </w:style>
  <w:style w:type="paragraph" w:customStyle="1" w:styleId="font12">
    <w:name w:val="font12"/>
    <w:basedOn w:val="a"/>
    <w:qFormat/>
    <w:pPr>
      <w:spacing w:before="100" w:beforeAutospacing="1" w:after="100" w:afterAutospacing="1" w:line="240" w:lineRule="auto"/>
    </w:pPr>
    <w:rPr>
      <w:rFonts w:ascii="Arial" w:eastAsia="宋体" w:hAnsi="Arial" w:cs="Arial"/>
      <w:color w:val="FF0000"/>
      <w:sz w:val="20"/>
      <w:szCs w:val="20"/>
      <w:lang w:val="en-US" w:eastAsia="zh-CN"/>
    </w:rPr>
  </w:style>
  <w:style w:type="paragraph" w:customStyle="1" w:styleId="font13">
    <w:name w:val="font13"/>
    <w:basedOn w:val="a"/>
    <w:qFormat/>
    <w:pPr>
      <w:spacing w:before="100" w:beforeAutospacing="1" w:after="100" w:afterAutospacing="1" w:line="240" w:lineRule="auto"/>
    </w:pPr>
    <w:rPr>
      <w:rFonts w:ascii="宋体" w:eastAsia="宋体" w:hAnsi="宋体" w:cs="宋体"/>
      <w:color w:val="FF0000"/>
      <w:sz w:val="20"/>
      <w:szCs w:val="20"/>
      <w:lang w:val="en-US" w:eastAsia="zh-CN"/>
    </w:rPr>
  </w:style>
  <w:style w:type="paragraph" w:customStyle="1" w:styleId="xl67">
    <w:name w:val="xl67"/>
    <w:basedOn w:val="a"/>
    <w:qFormat/>
    <w:pP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68">
    <w:name w:val="xl6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69">
    <w:name w:val="xl69"/>
    <w:basedOn w:val="a"/>
    <w:pP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0">
    <w:name w:val="xl70"/>
    <w:basedOn w:val="a"/>
    <w:pP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1">
    <w:name w:val="xl7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2">
    <w:name w:val="xl7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3">
    <w:name w:val="xl73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4">
    <w:name w:val="xl7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5">
    <w:name w:val="xl7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6">
    <w:name w:val="xl76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7">
    <w:name w:val="xl7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8">
    <w:name w:val="xl7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9">
    <w:name w:val="xl7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0">
    <w:name w:val="xl80"/>
    <w:basedOn w:val="a"/>
    <w:pPr>
      <w:shd w:val="clear" w:color="000000" w:fill="A6A6A6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1">
    <w:name w:val="xl8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2">
    <w:name w:val="xl82"/>
    <w:basedOn w:val="a"/>
    <w:pP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83">
    <w:name w:val="xl8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宋体" w:eastAsia="宋体" w:hAnsi="宋体" w:cs="宋体"/>
      <w:color w:val="000000"/>
      <w:sz w:val="21"/>
      <w:szCs w:val="21"/>
      <w:lang w:val="en-US" w:eastAsia="zh-CN"/>
    </w:rPr>
  </w:style>
  <w:style w:type="paragraph" w:customStyle="1" w:styleId="xl84">
    <w:name w:val="xl8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5">
    <w:name w:val="xl8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6">
    <w:name w:val="xl86"/>
    <w:basedOn w:val="a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7">
    <w:name w:val="xl8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8">
    <w:name w:val="xl8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9">
    <w:name w:val="xl8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0">
    <w:name w:val="xl9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1">
    <w:name w:val="xl9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2">
    <w:name w:val="xl9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3">
    <w:name w:val="xl93"/>
    <w:basedOn w:val="a"/>
    <w:pP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4">
    <w:name w:val="xl9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95">
    <w:name w:val="xl9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96">
    <w:name w:val="xl96"/>
    <w:basedOn w:val="a"/>
    <w:pP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97">
    <w:name w:val="xl97"/>
    <w:basedOn w:val="a"/>
    <w:pPr>
      <w:shd w:val="clear" w:color="000000" w:fill="FF0000"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8">
    <w:name w:val="xl9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9">
    <w:name w:val="xl9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FFFF"/>
      <w:sz w:val="24"/>
      <w:szCs w:val="24"/>
      <w:lang w:val="en-US" w:eastAsia="zh-CN"/>
    </w:rPr>
  </w:style>
  <w:style w:type="paragraph" w:customStyle="1" w:styleId="xl100">
    <w:name w:val="xl100"/>
    <w:basedOn w:val="a"/>
    <w:pP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1">
    <w:name w:val="xl10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2">
    <w:name w:val="xl10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3">
    <w:name w:val="xl103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4">
    <w:name w:val="xl10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5">
    <w:name w:val="xl10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6">
    <w:name w:val="xl106"/>
    <w:basedOn w:val="a"/>
    <w:pP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7">
    <w:name w:val="xl10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8">
    <w:name w:val="xl10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9">
    <w:name w:val="xl10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10">
    <w:name w:val="xl11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11">
    <w:name w:val="xl11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112">
    <w:name w:val="xl11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黑体" w:eastAsia="黑体" w:hAnsi="黑体" w:cs="宋体"/>
      <w:sz w:val="28"/>
      <w:szCs w:val="28"/>
      <w:lang w:val="en-US" w:eastAsia="zh-CN"/>
    </w:rPr>
  </w:style>
  <w:style w:type="paragraph" w:customStyle="1" w:styleId="xl113">
    <w:name w:val="xl113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黑体" w:eastAsia="黑体" w:hAnsi="黑体" w:cs="宋体"/>
      <w:sz w:val="28"/>
      <w:szCs w:val="28"/>
      <w:lang w:val="en-US" w:eastAsia="zh-CN"/>
    </w:rPr>
  </w:style>
  <w:style w:type="paragraph" w:customStyle="1" w:styleId="xl114">
    <w:name w:val="xl114"/>
    <w:basedOn w:val="a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115">
    <w:name w:val="xl115"/>
    <w:basedOn w:val="a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-1">
    <w:name w:val="标题-1"/>
    <w:basedOn w:val="11"/>
    <w:qFormat/>
    <w:pPr>
      <w:widowControl w:val="0"/>
      <w:numPr>
        <w:numId w:val="3"/>
      </w:numPr>
      <w:spacing w:beforeLines="100" w:before="100" w:afterLines="50" w:after="50" w:line="240" w:lineRule="auto"/>
      <w:contextualSpacing w:val="0"/>
      <w:jc w:val="both"/>
      <w:outlineLvl w:val="0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paragraph" w:customStyle="1" w:styleId="-2">
    <w:name w:val="标题-2"/>
    <w:basedOn w:val="11"/>
    <w:link w:val="-2Char"/>
    <w:qFormat/>
    <w:pPr>
      <w:widowControl w:val="0"/>
      <w:numPr>
        <w:ilvl w:val="1"/>
        <w:numId w:val="3"/>
      </w:numPr>
      <w:spacing w:beforeLines="20" w:before="20" w:afterLines="20" w:after="20" w:line="240" w:lineRule="auto"/>
      <w:contextualSpacing w:val="0"/>
      <w:jc w:val="both"/>
      <w:outlineLvl w:val="1"/>
    </w:pPr>
    <w:rPr>
      <w:rFonts w:asciiTheme="minorHAnsi" w:eastAsiaTheme="minorEastAsia" w:hAnsiTheme="minorHAnsi" w:cstheme="minorBidi"/>
      <w:kern w:val="2"/>
      <w:sz w:val="21"/>
    </w:rPr>
  </w:style>
  <w:style w:type="paragraph" w:customStyle="1" w:styleId="-3">
    <w:name w:val="标题-3"/>
    <w:basedOn w:val="11"/>
    <w:qFormat/>
    <w:pPr>
      <w:widowControl w:val="0"/>
      <w:numPr>
        <w:ilvl w:val="2"/>
        <w:numId w:val="3"/>
      </w:numPr>
      <w:spacing w:beforeLines="10" w:before="10" w:afterLines="10" w:after="10" w:line="240" w:lineRule="auto"/>
      <w:contextualSpacing w:val="0"/>
      <w:jc w:val="both"/>
      <w:outlineLvl w:val="2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character" w:customStyle="1" w:styleId="-2Char">
    <w:name w:val="标题-2 Char"/>
    <w:basedOn w:val="Char"/>
    <w:link w:val="-2"/>
    <w:rPr>
      <w:rFonts w:asciiTheme="minorHAnsi" w:eastAsiaTheme="minorEastAsia" w:hAnsiTheme="minorHAnsi" w:cstheme="minorBidi"/>
      <w:kern w:val="2"/>
      <w:sz w:val="21"/>
      <w:szCs w:val="22"/>
      <w:lang w:eastAsia="en-US"/>
    </w:rPr>
  </w:style>
  <w:style w:type="paragraph" w:customStyle="1" w:styleId="-4">
    <w:name w:val="标题-4"/>
    <w:basedOn w:val="11"/>
    <w:qFormat/>
    <w:pPr>
      <w:widowControl w:val="0"/>
      <w:numPr>
        <w:ilvl w:val="3"/>
        <w:numId w:val="3"/>
      </w:numPr>
      <w:spacing w:after="0" w:line="240" w:lineRule="auto"/>
      <w:contextualSpacing w:val="0"/>
      <w:jc w:val="both"/>
      <w:outlineLvl w:val="3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paragraph" w:customStyle="1" w:styleId="-5">
    <w:name w:val="标题-5"/>
    <w:basedOn w:val="11"/>
    <w:qFormat/>
    <w:pPr>
      <w:widowControl w:val="0"/>
      <w:numPr>
        <w:ilvl w:val="4"/>
        <w:numId w:val="3"/>
      </w:numPr>
      <w:spacing w:after="0" w:line="240" w:lineRule="auto"/>
      <w:contextualSpacing w:val="0"/>
      <w:jc w:val="both"/>
      <w:outlineLvl w:val="4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paragraph" w:customStyle="1" w:styleId="TableParagraph">
    <w:name w:val="Table Paragraph"/>
    <w:basedOn w:val="a"/>
    <w:uiPriority w:val="1"/>
    <w:qFormat/>
    <w:rsid w:val="00510FCE"/>
    <w:pPr>
      <w:widowControl w:val="0"/>
      <w:spacing w:after="0" w:line="240" w:lineRule="auto"/>
    </w:pPr>
    <w:rPr>
      <w:rFonts w:ascii="Calibri" w:eastAsia="宋体" w:hAnsi="Calibri" w:cs="Times New Roman"/>
      <w:lang w:val="en-US"/>
    </w:rPr>
  </w:style>
  <w:style w:type="paragraph" w:styleId="af5">
    <w:name w:val="List Paragraph"/>
    <w:basedOn w:val="a"/>
    <w:uiPriority w:val="34"/>
    <w:qFormat/>
    <w:rsid w:val="00F35FE1"/>
    <w:pPr>
      <w:ind w:left="720"/>
      <w:contextualSpacing/>
    </w:pPr>
    <w:rPr>
      <w:rFonts w:ascii="Gill Sans for Saab" w:eastAsia="宋体" w:hAnsi="Gill Sans for Saab" w:cs="Times New Roman"/>
      <w:lang w:val="en-US"/>
    </w:rPr>
  </w:style>
  <w:style w:type="paragraph" w:customStyle="1" w:styleId="-">
    <w:name w:val="正文-表格"/>
    <w:basedOn w:val="a"/>
    <w:link w:val="-Char"/>
    <w:qFormat/>
    <w:rsid w:val="001D02E4"/>
    <w:pPr>
      <w:widowControl w:val="0"/>
      <w:spacing w:after="0" w:line="240" w:lineRule="auto"/>
      <w:jc w:val="both"/>
    </w:pPr>
    <w:rPr>
      <w:kern w:val="2"/>
      <w:sz w:val="18"/>
      <w:lang w:val="en-US" w:eastAsia="zh-CN"/>
    </w:rPr>
  </w:style>
  <w:style w:type="character" w:customStyle="1" w:styleId="-Char">
    <w:name w:val="正文-表格 Char"/>
    <w:basedOn w:val="a0"/>
    <w:link w:val="-"/>
    <w:rsid w:val="001D02E4"/>
    <w:rPr>
      <w:rFonts w:asciiTheme="minorHAnsi" w:eastAsiaTheme="minorEastAsia" w:hAnsiTheme="minorHAnsi" w:cstheme="minorBidi"/>
      <w:kern w:val="2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2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2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jpeg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header" Target="header2.xml"/><Relationship Id="rId5" Type="http://schemas.openxmlformats.org/officeDocument/2006/relationships/settings" Target="settings.xml"/><Relationship Id="rId61" Type="http://schemas.openxmlformats.org/officeDocument/2006/relationships/image" Target="media/image50.png"/><Relationship Id="rId82" Type="http://schemas.openxmlformats.org/officeDocument/2006/relationships/theme" Target="theme/theme1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image" Target="media/image66.png"/><Relationship Id="rId8" Type="http://schemas.openxmlformats.org/officeDocument/2006/relationships/endnotes" Target="endnotes.xml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80" Type="http://schemas.openxmlformats.org/officeDocument/2006/relationships/header" Target="header3.xm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oleObject" Target="embeddings/oleObject1.bin"/><Relationship Id="rId33" Type="http://schemas.openxmlformats.org/officeDocument/2006/relationships/image" Target="media/image23.png"/><Relationship Id="rId38" Type="http://schemas.openxmlformats.org/officeDocument/2006/relationships/oleObject" Target="embeddings/oleObject2.bin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oleObject" Target="embeddings/Microsoft_Visio_2003-2010___1.vsd"/><Relationship Id="rId31" Type="http://schemas.openxmlformats.org/officeDocument/2006/relationships/image" Target="media/image21.jpe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header" Target="header1.xml"/><Relationship Id="rId8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28.png"/><Relationship Id="rId34" Type="http://schemas.openxmlformats.org/officeDocument/2006/relationships/image" Target="media/image24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7" Type="http://schemas.openxmlformats.org/officeDocument/2006/relationships/footnotes" Target="footnotes.xml"/><Relationship Id="rId71" Type="http://schemas.openxmlformats.org/officeDocument/2006/relationships/image" Target="media/image60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5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7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7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V:\Templates\Template%20ISG%20document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4"/>
    <customShpInfo spid="_x0000_s2053"/>
    <customShpInfo spid="_x0000_s2055"/>
    <customShpInfo spid="_x0000_s2052"/>
    <customShpInfo spid="_x0000_s1033"/>
  </customShpExts>
</s:customData>
</file>

<file path=customXml/itemProps1.xml><?xml version="1.0" encoding="utf-8"?>
<ds:datastoreItem xmlns:ds="http://schemas.openxmlformats.org/officeDocument/2006/customXml" ds:itemID="{2FEFCD41-D765-422C-8E77-388A9D2B87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ISG documents.dotx</Template>
  <TotalTime>3502</TotalTime>
  <Pages>76</Pages>
  <Words>7224</Words>
  <Characters>41182</Characters>
  <Application>Microsoft Office Word</Application>
  <DocSecurity>0</DocSecurity>
  <Lines>343</Lines>
  <Paragraphs>96</Paragraphs>
  <ScaleCrop>false</ScaleCrop>
  <Company>HP</Company>
  <LinksUpToDate>false</LinksUpToDate>
  <CharactersWithSpaces>48310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EEA Development Trends Guidelines</dc:title>
  <dc:subject/>
  <dc:creator>Lars Persson</dc:creator>
  <cp:keywords/>
  <dc:description/>
  <cp:lastModifiedBy>上官彤(DFCV东风商用车技术中心电控开发部EEA及整车电控开发室)</cp:lastModifiedBy>
  <cp:revision>5</cp:revision>
  <cp:lastPrinted>2021-01-27T13:22:00Z</cp:lastPrinted>
  <dcterms:created xsi:type="dcterms:W3CDTF">2023-09-05T07:38:00Z</dcterms:created>
  <dcterms:modified xsi:type="dcterms:W3CDTF">2023-09-14T05:35:00Z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