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1574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范围</w:t>
      </w:r>
    </w:p>
    <w:p w14:paraId="619DF20B" w14:textId="06D7E5A6" w:rsidR="00CA2C5F" w:rsidRDefault="001156EE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本文档适用于</w:t>
      </w:r>
      <w:r w:rsidR="00610F50">
        <w:rPr>
          <w:rFonts w:hint="eastAsia"/>
          <w:lang w:val="en-US" w:eastAsia="zh-CN"/>
        </w:rPr>
        <w:t>新能源</w:t>
      </w:r>
      <w:r w:rsidR="00B42207">
        <w:rPr>
          <w:rFonts w:hint="eastAsia"/>
          <w:lang w:val="en-US" w:eastAsia="zh-CN"/>
        </w:rPr>
        <w:t>仪表。</w:t>
      </w:r>
    </w:p>
    <w:p w14:paraId="035B8A3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系统功能介绍</w:t>
      </w:r>
    </w:p>
    <w:p w14:paraId="69D1D08B" w14:textId="77777777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功能概述</w:t>
      </w:r>
    </w:p>
    <w:p w14:paraId="313A54AA" w14:textId="15DF5C73" w:rsidR="00CA2C5F" w:rsidRDefault="00610F50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本文档涉及</w:t>
      </w:r>
      <w:r w:rsidR="00B42207">
        <w:rPr>
          <w:rFonts w:hint="eastAsia"/>
          <w:lang w:val="en-US" w:eastAsia="zh-CN"/>
        </w:rPr>
        <w:t>新能源车</w:t>
      </w:r>
      <w:r>
        <w:rPr>
          <w:rFonts w:hint="eastAsia"/>
          <w:lang w:val="en-US" w:eastAsia="zh-CN"/>
        </w:rPr>
        <w:t>（纯电、换电、氢燃料电池）</w:t>
      </w:r>
      <w:r w:rsidR="00B42207">
        <w:rPr>
          <w:rFonts w:hint="eastAsia"/>
          <w:lang w:val="en-US" w:eastAsia="zh-CN"/>
        </w:rPr>
        <w:t>的需求</w:t>
      </w:r>
      <w:r>
        <w:rPr>
          <w:rFonts w:hint="eastAsia"/>
          <w:lang w:val="en-US" w:eastAsia="zh-CN"/>
        </w:rPr>
        <w:t>，其中与燃油车相同部分见其他文档。</w:t>
      </w:r>
    </w:p>
    <w:p w14:paraId="25CED460" w14:textId="46562991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功能清单</w:t>
      </w:r>
    </w:p>
    <w:p w14:paraId="0AB63FD2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仪表相关功能清单如下表：</w:t>
      </w:r>
    </w:p>
    <w:tbl>
      <w:tblPr>
        <w:tblStyle w:val="af2"/>
        <w:tblW w:w="7372" w:type="dxa"/>
        <w:tblLayout w:type="fixed"/>
        <w:tblLook w:val="04A0" w:firstRow="1" w:lastRow="0" w:firstColumn="1" w:lastColumn="0" w:noHBand="0" w:noVBand="1"/>
      </w:tblPr>
      <w:tblGrid>
        <w:gridCol w:w="4296"/>
        <w:gridCol w:w="1393"/>
        <w:gridCol w:w="1683"/>
      </w:tblGrid>
      <w:tr w:rsidR="00610F50" w14:paraId="318CB4B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CBAFFB5" w14:textId="77777777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393" w:type="dxa"/>
          </w:tcPr>
          <w:p w14:paraId="0B5F00A7" w14:textId="7C9A1A9F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纯电动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CF080DE" w14:textId="30CB894C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氢燃料车</w:t>
            </w:r>
          </w:p>
        </w:tc>
      </w:tr>
      <w:tr w:rsidR="005D1B9D" w14:paraId="7A4E0869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DFEACA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电机冷却水温指示</w:t>
            </w:r>
          </w:p>
        </w:tc>
        <w:tc>
          <w:tcPr>
            <w:tcW w:w="1393" w:type="dxa"/>
          </w:tcPr>
          <w:p w14:paraId="246F72CB" w14:textId="4C47B532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E331F8C" w14:textId="56A8CA8D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F6607A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EA59A16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动力电池输出电流</w:t>
            </w:r>
          </w:p>
        </w:tc>
        <w:tc>
          <w:tcPr>
            <w:tcW w:w="1393" w:type="dxa"/>
          </w:tcPr>
          <w:p w14:paraId="53AD62BA" w14:textId="75FF29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14EDDF" w14:textId="62939AF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6C57F4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1DFE15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动力电池电压显示</w:t>
            </w:r>
          </w:p>
        </w:tc>
        <w:tc>
          <w:tcPr>
            <w:tcW w:w="1393" w:type="dxa"/>
          </w:tcPr>
          <w:p w14:paraId="59E4B1C5" w14:textId="58ED305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4D4A936" w14:textId="3DB167B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157A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40771597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车速显示（指针和数字显示）</w:t>
            </w:r>
          </w:p>
        </w:tc>
        <w:tc>
          <w:tcPr>
            <w:tcW w:w="1393" w:type="dxa"/>
          </w:tcPr>
          <w:p w14:paraId="3D21CB9A" w14:textId="1E63BF6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38415B4" w14:textId="3584A7B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3531B72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ECD9E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两个行车界面</w:t>
            </w:r>
          </w:p>
        </w:tc>
        <w:tc>
          <w:tcPr>
            <w:tcW w:w="1393" w:type="dxa"/>
          </w:tcPr>
          <w:p w14:paraId="32661CDC" w14:textId="73B20D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41C5EE" w14:textId="548CA36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8597EBB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650B20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READY</w:t>
            </w:r>
            <w:r>
              <w:rPr>
                <w:rFonts w:hint="eastAsia"/>
                <w:lang w:val="en-US" w:eastAsia="zh-CN"/>
              </w:rPr>
              <w:t>指示灯</w:t>
            </w:r>
          </w:p>
        </w:tc>
        <w:tc>
          <w:tcPr>
            <w:tcW w:w="1393" w:type="dxa"/>
          </w:tcPr>
          <w:p w14:paraId="1D517A2F" w14:textId="10C1E36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CB0A5E" w14:textId="126DE75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9E539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2C5FA9D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</w:t>
            </w:r>
            <w:proofErr w:type="gramStart"/>
            <w:r>
              <w:rPr>
                <w:rFonts w:hint="eastAsia"/>
                <w:lang w:val="en-US" w:eastAsia="zh-CN"/>
              </w:rPr>
              <w:t>冷却液过温</w:t>
            </w:r>
            <w:proofErr w:type="gramEnd"/>
          </w:p>
        </w:tc>
        <w:tc>
          <w:tcPr>
            <w:tcW w:w="1393" w:type="dxa"/>
          </w:tcPr>
          <w:p w14:paraId="122ADBC9" w14:textId="793EDC3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D02A79E" w14:textId="59C914A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6125C2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9D9137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电机系统故障</w:t>
            </w:r>
          </w:p>
        </w:tc>
        <w:tc>
          <w:tcPr>
            <w:tcW w:w="1393" w:type="dxa"/>
          </w:tcPr>
          <w:p w14:paraId="21A4F182" w14:textId="7B93CB8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CD9D24" w14:textId="113E649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1E5D1F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965F12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过低报警</w:t>
            </w:r>
          </w:p>
        </w:tc>
        <w:tc>
          <w:tcPr>
            <w:tcW w:w="1393" w:type="dxa"/>
          </w:tcPr>
          <w:p w14:paraId="3F763365" w14:textId="6FF2E84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6E031DD" w14:textId="4FD1D21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B917BA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8B3B85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高压系统故障</w:t>
            </w:r>
          </w:p>
        </w:tc>
        <w:tc>
          <w:tcPr>
            <w:tcW w:w="1393" w:type="dxa"/>
          </w:tcPr>
          <w:p w14:paraId="3F6832BE" w14:textId="54C6ED7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1B36E0B" w14:textId="349E7E83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B6289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57429A5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停机报警</w:t>
            </w:r>
          </w:p>
        </w:tc>
        <w:tc>
          <w:tcPr>
            <w:tcW w:w="1393" w:type="dxa"/>
          </w:tcPr>
          <w:p w14:paraId="20270FAC" w14:textId="6E902B0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27535F" w14:textId="1B6F83F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5F63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3403B3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高压电池故障</w:t>
            </w:r>
          </w:p>
        </w:tc>
        <w:tc>
          <w:tcPr>
            <w:tcW w:w="1393" w:type="dxa"/>
          </w:tcPr>
          <w:p w14:paraId="7860172D" w14:textId="2BCF3B4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2B96D3" w14:textId="15910B0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3A178D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02A8F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电机系统过温</w:t>
            </w:r>
          </w:p>
        </w:tc>
        <w:tc>
          <w:tcPr>
            <w:tcW w:w="1393" w:type="dxa"/>
          </w:tcPr>
          <w:p w14:paraId="7C6DADDC" w14:textId="4821F25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118EC9C" w14:textId="1966162E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4548D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3A6783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高压电池断开</w:t>
            </w:r>
          </w:p>
        </w:tc>
        <w:tc>
          <w:tcPr>
            <w:tcW w:w="1393" w:type="dxa"/>
          </w:tcPr>
          <w:p w14:paraId="0C7B9E2A" w14:textId="595A4AB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5F3A83" w14:textId="16B3D83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A948F2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AC8466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DC-DC</w:t>
            </w:r>
            <w:r>
              <w:rPr>
                <w:rFonts w:hint="eastAsia"/>
                <w:lang w:val="en-US" w:eastAsia="zh-CN"/>
              </w:rPr>
              <w:t>故障</w:t>
            </w:r>
          </w:p>
        </w:tc>
        <w:tc>
          <w:tcPr>
            <w:tcW w:w="1393" w:type="dxa"/>
          </w:tcPr>
          <w:p w14:paraId="364FE845" w14:textId="77F061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40A206" w14:textId="7D6F6A5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34DB84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044B63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驱动功率限制</w:t>
            </w:r>
          </w:p>
        </w:tc>
        <w:tc>
          <w:tcPr>
            <w:tcW w:w="1393" w:type="dxa"/>
          </w:tcPr>
          <w:p w14:paraId="1E5F725A" w14:textId="5BE33A2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1031A7" w14:textId="328E765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27771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7A421A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电池充电指示</w:t>
            </w:r>
          </w:p>
        </w:tc>
        <w:tc>
          <w:tcPr>
            <w:tcW w:w="1393" w:type="dxa"/>
          </w:tcPr>
          <w:p w14:paraId="3880313D" w14:textId="373B9D0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EAC3985" w14:textId="4EB2B2B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D8F6CD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51063A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高压电池高温报警</w:t>
            </w:r>
          </w:p>
        </w:tc>
        <w:tc>
          <w:tcPr>
            <w:tcW w:w="1393" w:type="dxa"/>
          </w:tcPr>
          <w:p w14:paraId="442760F8" w14:textId="0502DBE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0CCD836" w14:textId="28EDC18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036CC0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24ED95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空压机故障</w:t>
            </w:r>
          </w:p>
        </w:tc>
        <w:tc>
          <w:tcPr>
            <w:tcW w:w="1393" w:type="dxa"/>
          </w:tcPr>
          <w:p w14:paraId="1ADAB90E" w14:textId="59B9CFC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5F557D2" w14:textId="35BFD1A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CF22B9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13D55D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充电枪连接指示</w:t>
            </w:r>
          </w:p>
        </w:tc>
        <w:tc>
          <w:tcPr>
            <w:tcW w:w="1393" w:type="dxa"/>
          </w:tcPr>
          <w:p w14:paraId="3A3FF5CB" w14:textId="4865EAD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12451C" w14:textId="53FA093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E2F1C2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180548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电机功率</w:t>
            </w:r>
          </w:p>
        </w:tc>
        <w:tc>
          <w:tcPr>
            <w:tcW w:w="1393" w:type="dxa"/>
          </w:tcPr>
          <w:p w14:paraId="255FB819" w14:textId="08EF7EF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33833FB" w14:textId="42C547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854D34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05789D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</w:t>
            </w:r>
          </w:p>
        </w:tc>
        <w:tc>
          <w:tcPr>
            <w:tcW w:w="1393" w:type="dxa"/>
          </w:tcPr>
          <w:p w14:paraId="2D93CFC7" w14:textId="66E5C3E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50B5A1" w14:textId="642654E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CEC52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93B2DC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小计电耗</w:t>
            </w:r>
          </w:p>
        </w:tc>
        <w:tc>
          <w:tcPr>
            <w:tcW w:w="1393" w:type="dxa"/>
          </w:tcPr>
          <w:p w14:paraId="242CA460" w14:textId="31FCC44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E5902D6" w14:textId="1A96BF11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40E1C4E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26D405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累计电耗</w:t>
            </w:r>
          </w:p>
        </w:tc>
        <w:tc>
          <w:tcPr>
            <w:tcW w:w="1393" w:type="dxa"/>
          </w:tcPr>
          <w:p w14:paraId="36E2107B" w14:textId="490248B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44AB3D6" w14:textId="5FAACF5D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311344D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4A9EB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平均电耗</w:t>
            </w:r>
          </w:p>
        </w:tc>
        <w:tc>
          <w:tcPr>
            <w:tcW w:w="1393" w:type="dxa"/>
          </w:tcPr>
          <w:p w14:paraId="0709A387" w14:textId="77AD1A9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9B6B38F" w14:textId="199F1587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12F3EA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B441E4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小计氢耗</w:t>
            </w:r>
          </w:p>
        </w:tc>
        <w:tc>
          <w:tcPr>
            <w:tcW w:w="1393" w:type="dxa"/>
          </w:tcPr>
          <w:p w14:paraId="1BF6DE1C" w14:textId="5FBB555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0F498805" w14:textId="17D3307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BE4056F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27B038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累计氢耗</w:t>
            </w:r>
          </w:p>
        </w:tc>
        <w:tc>
          <w:tcPr>
            <w:tcW w:w="1393" w:type="dxa"/>
          </w:tcPr>
          <w:p w14:paraId="4CC19CCD" w14:textId="30C67DC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4437B75" w14:textId="68B3975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E50821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5B1233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平均氢耗</w:t>
            </w:r>
          </w:p>
        </w:tc>
        <w:tc>
          <w:tcPr>
            <w:tcW w:w="1393" w:type="dxa"/>
          </w:tcPr>
          <w:p w14:paraId="0B1B857A" w14:textId="49D53F1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A05E5A" w14:textId="3AA9472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04E1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19B1BE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1393" w:type="dxa"/>
          </w:tcPr>
          <w:p w14:paraId="5546EB17" w14:textId="10405A8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6891559" w14:textId="39DC58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A0B0D0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A435ADA" w14:textId="5530A7F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电机转速</w:t>
            </w:r>
          </w:p>
        </w:tc>
        <w:tc>
          <w:tcPr>
            <w:tcW w:w="1393" w:type="dxa"/>
          </w:tcPr>
          <w:p w14:paraId="7F503C06" w14:textId="0FDD575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50132E9" w14:textId="1CB5A38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2CF00A4" w14:textId="77777777" w:rsidTr="00610F50">
        <w:trPr>
          <w:trHeight w:val="88"/>
        </w:trPr>
        <w:tc>
          <w:tcPr>
            <w:tcW w:w="4296" w:type="dxa"/>
            <w:shd w:val="clear" w:color="auto" w:fill="auto"/>
          </w:tcPr>
          <w:p w14:paraId="2500A80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REESS</w:t>
            </w:r>
            <w:r>
              <w:rPr>
                <w:rFonts w:hint="eastAsia"/>
                <w:lang w:val="en-US" w:eastAsia="zh-CN"/>
              </w:rPr>
              <w:t>热事件报警</w:t>
            </w:r>
          </w:p>
        </w:tc>
        <w:tc>
          <w:tcPr>
            <w:tcW w:w="1393" w:type="dxa"/>
          </w:tcPr>
          <w:p w14:paraId="7546AEF7" w14:textId="396B7E5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53AFB7F" w14:textId="441BB04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8D94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A5874B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剩余充电时间</w:t>
            </w:r>
          </w:p>
        </w:tc>
        <w:tc>
          <w:tcPr>
            <w:tcW w:w="1393" w:type="dxa"/>
          </w:tcPr>
          <w:p w14:paraId="7EC7EBE0" w14:textId="6BDAA71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E8146FF" w14:textId="33B340C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69CE2A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27E5A8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W</w:t>
            </w:r>
            <w:r>
              <w:rPr>
                <w:rFonts w:hint="eastAsia"/>
                <w:lang w:val="en-US" w:eastAsia="zh-CN"/>
              </w:rPr>
              <w:t>arning</w:t>
            </w:r>
            <w:r>
              <w:rPr>
                <w:rFonts w:hint="eastAsia"/>
                <w:lang w:val="en-US" w:eastAsia="zh-CN"/>
              </w:rPr>
              <w:t>报警</w:t>
            </w:r>
          </w:p>
        </w:tc>
        <w:tc>
          <w:tcPr>
            <w:tcW w:w="1393" w:type="dxa"/>
          </w:tcPr>
          <w:p w14:paraId="5A9A6BA6" w14:textId="3E4A301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630AAA" w14:textId="56B0E051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3E48C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BAF97F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lastRenderedPageBreak/>
              <w:t>干燥器加热指示</w:t>
            </w:r>
          </w:p>
        </w:tc>
        <w:tc>
          <w:tcPr>
            <w:tcW w:w="1393" w:type="dxa"/>
          </w:tcPr>
          <w:p w14:paraId="0E6E6646" w14:textId="3F23EED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A6628F6" w14:textId="7120B28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F9CF99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C7B95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蓄电池开关指示</w:t>
            </w:r>
          </w:p>
        </w:tc>
        <w:tc>
          <w:tcPr>
            <w:tcW w:w="1393" w:type="dxa"/>
          </w:tcPr>
          <w:p w14:paraId="570535EE" w14:textId="608EC46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1E407D" w14:textId="3C5654E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E2B5831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41FEB3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燃料电池系统故障</w:t>
            </w:r>
          </w:p>
        </w:tc>
        <w:tc>
          <w:tcPr>
            <w:tcW w:w="1393" w:type="dxa"/>
          </w:tcPr>
          <w:p w14:paraId="67DDD1BE" w14:textId="70B5D026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8ED918" w14:textId="7DF2D4E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F7E67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E32DE8" w14:textId="77777777" w:rsidR="005D1B9D" w:rsidRDefault="005D1B9D" w:rsidP="005D1B9D">
            <w:pPr>
              <w:pStyle w:val="3"/>
              <w:numPr>
                <w:ilvl w:val="0"/>
                <w:numId w:val="0"/>
              </w:numPr>
              <w:spacing w:before="0"/>
              <w:rPr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lang w:val="en-US" w:eastAsia="zh-CN"/>
              </w:rPr>
              <w:t>料电池冷却液温度过高报警</w:t>
            </w:r>
          </w:p>
        </w:tc>
        <w:tc>
          <w:tcPr>
            <w:tcW w:w="1393" w:type="dxa"/>
          </w:tcPr>
          <w:p w14:paraId="5E8D2805" w14:textId="1F393513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796522E0" w14:textId="43C458BD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70D9198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C51E74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H2</w:t>
            </w:r>
            <w:r>
              <w:rPr>
                <w:rFonts w:hint="eastAsia"/>
                <w:lang w:val="en-US" w:eastAsia="zh-CN"/>
              </w:rPr>
              <w:t>泄露报警</w:t>
            </w:r>
          </w:p>
        </w:tc>
        <w:tc>
          <w:tcPr>
            <w:tcW w:w="1393" w:type="dxa"/>
          </w:tcPr>
          <w:p w14:paraId="4106263C" w14:textId="46E18824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2D238762" w14:textId="68452E1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38822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E9749A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氢气</w:t>
            </w:r>
            <w:r>
              <w:rPr>
                <w:rFonts w:hint="eastAsia"/>
                <w:lang w:val="en-US" w:eastAsia="zh-CN"/>
              </w:rPr>
              <w:t>SOC</w:t>
            </w:r>
          </w:p>
        </w:tc>
        <w:tc>
          <w:tcPr>
            <w:tcW w:w="1393" w:type="dxa"/>
          </w:tcPr>
          <w:p w14:paraId="22C6258B" w14:textId="46A8953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CF0CEC0" w14:textId="23F5ABA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DB4E1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BE6DDC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模式显示</w:t>
            </w:r>
          </w:p>
        </w:tc>
        <w:tc>
          <w:tcPr>
            <w:tcW w:w="1393" w:type="dxa"/>
          </w:tcPr>
          <w:p w14:paraId="2492E002" w14:textId="7FFE718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2D7D936" w14:textId="269B081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804CF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39199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换电控制器故障</w:t>
            </w:r>
          </w:p>
        </w:tc>
        <w:tc>
          <w:tcPr>
            <w:tcW w:w="1393" w:type="dxa"/>
          </w:tcPr>
          <w:p w14:paraId="2528E96D" w14:textId="395FB04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98A85F" w14:textId="26FBA6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</w:tbl>
    <w:p w14:paraId="60152400" w14:textId="77777777" w:rsidR="00CA2C5F" w:rsidRDefault="00CA2C5F">
      <w:pPr>
        <w:spacing w:after="0"/>
        <w:rPr>
          <w:lang w:val="en-US" w:eastAsia="zh-CN"/>
        </w:rPr>
      </w:pPr>
    </w:p>
    <w:p w14:paraId="2612FB67" w14:textId="4E7FB60D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 xml:space="preserve"> </w:t>
      </w:r>
      <w:r>
        <w:rPr>
          <w:rFonts w:ascii="Arial" w:hAnsi="Arial" w:cs="Arial" w:hint="eastAsia"/>
          <w:lang w:val="en-US" w:eastAsia="zh-CN"/>
        </w:rPr>
        <w:t>整车总线网络拓扑</w:t>
      </w:r>
    </w:p>
    <w:p w14:paraId="41436B5F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     </w:t>
      </w:r>
      <w:r>
        <w:object w:dxaOrig="6612" w:dyaOrig="8040" w14:anchorId="5FDF4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6pt;height:402pt" o:ole="">
            <v:imagedata r:id="rId9" o:title=""/>
          </v:shape>
          <o:OLEObject Type="Embed" ProgID="Visio.Drawing.11" ShapeID="_x0000_i1025" DrawAspect="Content" ObjectID="_1750841528" r:id="rId10"/>
        </w:object>
      </w:r>
    </w:p>
    <w:p w14:paraId="527AE3E4" w14:textId="77777777" w:rsidR="00CA2C5F" w:rsidRDefault="00B42207">
      <w:pPr>
        <w:spacing w:after="0"/>
        <w:ind w:firstLineChars="700" w:firstLine="1540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lang w:val="en-US" w:eastAsia="zh-CN"/>
        </w:rPr>
        <w:t>氢燃料拓扑结构</w:t>
      </w:r>
    </w:p>
    <w:p w14:paraId="23220F1A" w14:textId="54412200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3DFB27B2" wp14:editId="5CA33AC9">
            <wp:extent cx="5472000" cy="5863324"/>
            <wp:effectExtent l="0" t="0" r="0" b="0"/>
            <wp:docPr id="236" name="图片 236" descr="E:\a仪表开发\氢燃料电池项目\网络拓扑及源地址-新能源\TE81-20210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a仪表开发\氢燃料电池项目\网络拓扑及源地址-新能源\TE81-2021060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86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1489" w14:textId="465E7E51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lang w:val="en-US" w:eastAsia="zh-CN"/>
        </w:rPr>
        <w:t>换电车网络拓扑</w:t>
      </w:r>
    </w:p>
    <w:p w14:paraId="2C12AED8" w14:textId="049079D2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5EFF487D" wp14:editId="39F17AB0">
            <wp:extent cx="5292000" cy="5439000"/>
            <wp:effectExtent l="0" t="0" r="0" b="0"/>
            <wp:docPr id="237" name="图片 237" descr="E:\a仪表开发\氢燃料电池项目\网络拓扑及源地址-新能源\KT8Al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a仪表开发\氢燃料电池项目\网络拓扑及源地址-新能源\KT8Alu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54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BF88" w14:textId="7FC0BB16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纯电动网络拓扑</w:t>
      </w:r>
    </w:p>
    <w:p w14:paraId="4F858D80" w14:textId="77777777" w:rsidR="00CA2C5F" w:rsidRDefault="00B42207">
      <w:pPr>
        <w:pStyle w:val="2"/>
      </w:pPr>
      <w:r>
        <w:t>PIN</w:t>
      </w:r>
      <w:proofErr w:type="spellStart"/>
      <w:r>
        <w:t>脚定义</w:t>
      </w:r>
      <w:proofErr w:type="spellEnd"/>
    </w:p>
    <w:p w14:paraId="792F9A9E" w14:textId="47E0282F" w:rsidR="001156EE" w:rsidRPr="004E67E9" w:rsidRDefault="001156EE" w:rsidP="001156EE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 w:rsidR="00A35C03">
        <w:rPr>
          <w:rFonts w:hint="eastAsia"/>
          <w:lang w:val="en-US" w:eastAsia="zh-CN"/>
        </w:rPr>
        <w:t xml:space="preserve"> </w:t>
      </w:r>
      <w:r w:rsidR="00A35C03">
        <w:rPr>
          <w:lang w:val="en-US" w:eastAsia="zh-CN"/>
        </w:rPr>
        <w:t>7</w:t>
      </w:r>
      <w:r w:rsidR="00A35C03"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</w:p>
    <w:tbl>
      <w:tblPr>
        <w:tblW w:w="96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693"/>
        <w:gridCol w:w="4389"/>
      </w:tblGrid>
      <w:tr w:rsidR="001156EE" w:rsidRPr="004E67E9" w14:paraId="345A3D9A" w14:textId="77777777" w:rsidTr="00C61A0C">
        <w:trPr>
          <w:trHeight w:val="333"/>
        </w:trPr>
        <w:tc>
          <w:tcPr>
            <w:tcW w:w="2552" w:type="dxa"/>
            <w:shd w:val="clear" w:color="auto" w:fill="D9D9D9"/>
            <w:noWrap/>
            <w:vAlign w:val="center"/>
            <w:hideMark/>
          </w:tcPr>
          <w:p w14:paraId="324B978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型号</w:t>
            </w:r>
            <w:proofErr w:type="spellEnd"/>
          </w:p>
        </w:tc>
        <w:tc>
          <w:tcPr>
            <w:tcW w:w="2693" w:type="dxa"/>
            <w:shd w:val="clear" w:color="auto" w:fill="D9D9D9"/>
            <w:noWrap/>
            <w:vAlign w:val="center"/>
            <w:hideMark/>
          </w:tcPr>
          <w:p w14:paraId="190036A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仪表端</w:t>
            </w:r>
            <w:proofErr w:type="spellEnd"/>
          </w:p>
        </w:tc>
        <w:tc>
          <w:tcPr>
            <w:tcW w:w="4389" w:type="dxa"/>
            <w:shd w:val="clear" w:color="auto" w:fill="D9D9D9"/>
            <w:vAlign w:val="center"/>
          </w:tcPr>
          <w:p w14:paraId="383DC2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备注</w:t>
            </w:r>
            <w:proofErr w:type="spellEnd"/>
          </w:p>
        </w:tc>
      </w:tr>
      <w:tr w:rsidR="001156EE" w:rsidRPr="004E67E9" w14:paraId="17DC9780" w14:textId="77777777" w:rsidTr="00C61A0C">
        <w:trPr>
          <w:trHeight w:val="281"/>
        </w:trPr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FA05C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1</w:t>
            </w:r>
            <w:r w:rsidRPr="004E67E9">
              <w:rPr>
                <w:rFonts w:ascii="Calibri" w:hAnsi="Calibri" w:cs="宋体"/>
              </w:rPr>
              <w:t>（</w:t>
            </w:r>
            <w:r w:rsidRPr="004E67E9">
              <w:rPr>
                <w:rFonts w:ascii="Calibri" w:hAnsi="Calibri" w:cs="宋体"/>
              </w:rPr>
              <w:t>A</w:t>
            </w:r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14:paraId="06BC6C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175977-2</w:t>
            </w:r>
          </w:p>
        </w:tc>
        <w:tc>
          <w:tcPr>
            <w:tcW w:w="4389" w:type="dxa"/>
            <w:vAlign w:val="center"/>
          </w:tcPr>
          <w:p w14:paraId="0589F08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36PIN</w:t>
            </w:r>
          </w:p>
        </w:tc>
      </w:tr>
      <w:tr w:rsidR="001156EE" w:rsidRPr="004E67E9" w14:paraId="7615BD7F" w14:textId="77777777" w:rsidTr="00C61A0C">
        <w:trPr>
          <w:trHeight w:val="257"/>
        </w:trPr>
        <w:tc>
          <w:tcPr>
            <w:tcW w:w="2552" w:type="dxa"/>
            <w:shd w:val="clear" w:color="auto" w:fill="auto"/>
            <w:noWrap/>
            <w:vAlign w:val="center"/>
          </w:tcPr>
          <w:p w14:paraId="04ACCF0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2 (B)</w:t>
            </w:r>
            <w:r w:rsidRPr="004E67E9">
              <w:rPr>
                <w:rFonts w:ascii="Calibri" w:hAnsi="Calibri" w:cs="宋体"/>
              </w:rPr>
              <w:t>（</w:t>
            </w:r>
            <w:proofErr w:type="spellStart"/>
            <w:r w:rsidRPr="004E67E9">
              <w:rPr>
                <w:rFonts w:ascii="Calibri" w:hAnsi="Calibri" w:cs="宋体"/>
              </w:rPr>
              <w:t>增加</w:t>
            </w:r>
            <w:proofErr w:type="spellEnd"/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48F55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174977-2</w:t>
            </w:r>
          </w:p>
        </w:tc>
        <w:tc>
          <w:tcPr>
            <w:tcW w:w="4389" w:type="dxa"/>
            <w:vAlign w:val="center"/>
          </w:tcPr>
          <w:p w14:paraId="39C92ED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20PIN</w:t>
            </w:r>
          </w:p>
        </w:tc>
      </w:tr>
      <w:tr w:rsidR="001156EE" w:rsidRPr="004E67E9" w14:paraId="24FD210D" w14:textId="77777777" w:rsidTr="00C61A0C">
        <w:trPr>
          <w:trHeight w:val="262"/>
        </w:trPr>
        <w:tc>
          <w:tcPr>
            <w:tcW w:w="2552" w:type="dxa"/>
            <w:shd w:val="clear" w:color="auto" w:fill="auto"/>
            <w:noWrap/>
            <w:vAlign w:val="center"/>
          </w:tcPr>
          <w:p w14:paraId="3B13AC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3 (C)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CCC50D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174979-2</w:t>
            </w:r>
          </w:p>
        </w:tc>
        <w:tc>
          <w:tcPr>
            <w:tcW w:w="4389" w:type="dxa"/>
            <w:vAlign w:val="center"/>
          </w:tcPr>
          <w:p w14:paraId="4545E20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24PIN</w:t>
            </w:r>
          </w:p>
        </w:tc>
      </w:tr>
    </w:tbl>
    <w:p w14:paraId="1DE9C8E4" w14:textId="77777777" w:rsidR="001156EE" w:rsidRPr="004E67E9" w:rsidRDefault="001156EE" w:rsidP="001156EE">
      <w:pPr>
        <w:spacing w:beforeLines="50" w:before="120"/>
        <w:rPr>
          <w:rFonts w:ascii="Calibri" w:hAnsi="Calibri" w:cs="Calibri"/>
          <w:bCs/>
          <w:caps/>
          <w:szCs w:val="20"/>
        </w:rPr>
      </w:pPr>
      <w:proofErr w:type="spellStart"/>
      <w:r w:rsidRPr="004E67E9">
        <w:rPr>
          <w:rFonts w:ascii="Calibri" w:hAnsi="Calibri" w:cs="Calibri"/>
          <w:bCs/>
          <w:caps/>
          <w:szCs w:val="20"/>
        </w:rPr>
        <w:t>接插件管脚定义</w:t>
      </w:r>
      <w:proofErr w:type="spellEnd"/>
      <w:r w:rsidRPr="004E67E9">
        <w:rPr>
          <w:rFonts w:ascii="Calibri" w:hAnsi="Calibri" w:cs="Calibri"/>
          <w:bCs/>
          <w:caps/>
          <w:szCs w:val="20"/>
        </w:rPr>
        <w:t>：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417"/>
        <w:gridCol w:w="709"/>
        <w:gridCol w:w="992"/>
        <w:gridCol w:w="1611"/>
        <w:gridCol w:w="1791"/>
      </w:tblGrid>
      <w:tr w:rsidR="001156EE" w:rsidRPr="004E67E9" w14:paraId="51F7894F" w14:textId="77777777" w:rsidTr="00C61A0C">
        <w:trPr>
          <w:trHeight w:val="663"/>
        </w:trPr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14:paraId="2CCC8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3E2965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脚定义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5537D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属性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5AA33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端口</w:t>
            </w:r>
            <w:proofErr w:type="spellEnd"/>
          </w:p>
          <w:p w14:paraId="4318F5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2F81F5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信号</w:t>
            </w:r>
            <w:proofErr w:type="spellEnd"/>
          </w:p>
          <w:p w14:paraId="27C411E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1611" w:type="dxa"/>
            <w:shd w:val="clear" w:color="auto" w:fill="D9D9D9" w:themeFill="background1" w:themeFillShade="D9"/>
            <w:vAlign w:val="center"/>
            <w:hideMark/>
          </w:tcPr>
          <w:p w14:paraId="27EFF3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电压或电流</w:t>
            </w:r>
            <w:proofErr w:type="spellEnd"/>
          </w:p>
          <w:p w14:paraId="3B690FB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范围</w:t>
            </w:r>
            <w:proofErr w:type="spellEnd"/>
          </w:p>
        </w:tc>
        <w:tc>
          <w:tcPr>
            <w:tcW w:w="1791" w:type="dxa"/>
            <w:shd w:val="clear" w:color="auto" w:fill="D9D9D9" w:themeFill="background1" w:themeFillShade="D9"/>
            <w:vAlign w:val="center"/>
            <w:hideMark/>
          </w:tcPr>
          <w:p w14:paraId="488C85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备注</w:t>
            </w:r>
            <w:proofErr w:type="spellEnd"/>
          </w:p>
        </w:tc>
      </w:tr>
      <w:tr w:rsidR="001156EE" w:rsidRPr="004E67E9" w14:paraId="240CA6F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05B6D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E7FAE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65A22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0A31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0E17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69AA0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51DD1F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205CF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6EB2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5B4E9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86C702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16D1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7771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A495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9B64F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6CB46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3FBCB0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DA99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2ADBA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3A391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AC040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622C1D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72BA9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3525DB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F52B2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2A08B4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40CE6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E4918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B07C6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A06A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2312B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AC9EC4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9E17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A5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7A50ED5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AED7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9818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F8621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3D80F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2C857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AC78CE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7B43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A6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56CD03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120053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933A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330DA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9A0846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E046C9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A5943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475CAB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EFBDC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空滤堵塞报警开关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95064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C2EF0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C8B4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1AFFF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7D7CB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9EB14D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733986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169CD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驾驶室锁止不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到位报警开关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F7E9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BB8A0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E71B0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0576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A494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FE5D0D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8B5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DC07E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司机测安全带指示开关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CBBE0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EA3EC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C4310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9AE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F166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3C4A7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8A0E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16A168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EFCAE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47F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A11DC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009C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56DD97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EBCB93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00F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C37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2F4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F86C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6C769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B0F57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921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0FEDAA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91A47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0442E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2B89A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1E1E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7E0C2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BA5F2C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5F0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4C707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168CB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A13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281FFD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6E5B4E3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D49E0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BE2FF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D4288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0C6FB6D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7DBB3B2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839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CD18AE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-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（预留，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CAN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屏蔽）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C9D3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2C38F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5F058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F62D3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66D9B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A94633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2D993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FFC55D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E76DA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9F905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71DB5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F92C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2410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84D90B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AF7E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C9BFE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CAN2-M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8DC8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5254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7DF00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6F18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514C17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0B44B91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B4E0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01713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蓄电池电源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+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48A28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D8F2F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16109B" w14:textId="77777777" w:rsidR="001156EE" w:rsidRPr="004E67E9" w:rsidRDefault="001156EE" w:rsidP="00C61A0C">
            <w:pPr>
              <w:spacing w:after="0"/>
              <w:rPr>
                <w:rFonts w:ascii="Calibri" w:hAnsi="Calibri"/>
                <w:strike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trike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880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43333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常电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9D5020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7D7B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A18</w:t>
            </w:r>
          </w:p>
        </w:tc>
        <w:tc>
          <w:tcPr>
            <w:tcW w:w="2552" w:type="dxa"/>
            <w:shd w:val="clear" w:color="auto" w:fill="auto"/>
            <w:noWrap/>
          </w:tcPr>
          <w:p w14:paraId="76EC37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VECU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控制电源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（仪表电源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417" w:type="dxa"/>
            <w:shd w:val="clear" w:color="auto" w:fill="auto"/>
            <w:noWrap/>
          </w:tcPr>
          <w:p w14:paraId="5F0DCF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 w:hint="eastAsia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hideMark/>
          </w:tcPr>
          <w:p w14:paraId="2FECC16E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8C578DF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</w:tcPr>
          <w:p w14:paraId="3ABAC9A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</w:tcPr>
          <w:p w14:paraId="2AD789FA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680F9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BBA7F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926F4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on</w:t>
            </w: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档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电源）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6739AD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C0871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50E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C181D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2FF8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ON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档电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</w:tc>
      </w:tr>
      <w:tr w:rsidR="001156EE" w:rsidRPr="004E67E9" w14:paraId="25A05CB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62ABB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0732D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DA41C7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E449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2AF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0A06A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52FCB8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DC87F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112A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19D0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6F014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A9068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F8102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78FC72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1D75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CFB328D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C1FBF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FEB16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干燥器开关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8B9F8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17359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2CF5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497B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F230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A54CA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BCF37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9688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空气悬架开关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4FEEB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9191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77F4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5EAACF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FB10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04223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7B48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C8C39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浮动桥报警开关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828B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38C1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DBF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88D7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F04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56972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A17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BB33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燃油预热开关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546F3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DFB9A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6BDE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46F4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E2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A97CB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F117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1D425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充电指示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385BF1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FFDE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02AB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7137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678927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667620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587A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94ED5A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6769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A5924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952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7E40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C826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  <w:p w14:paraId="212033D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车身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6B7161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77B06D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C546E8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727D1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DAE2E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E34C2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910F57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A609A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ECE598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4DCA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6681493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2158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0502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CAN1-M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EA7E2F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9B9E44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7788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CA06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85D18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7631E0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E228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481E0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B4D2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80BB2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B95C4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9170B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413C9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B80A5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81EB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D2AF3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D616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72BADD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B8AE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50780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0BCC5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393628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698DD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870DA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C6860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39F76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9D580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BA92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69B14F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68091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D6E91A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73BC9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17936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油温传感器信号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7E8B0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CA805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F817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C98881C" w14:textId="77777777" w:rsidR="001156EE" w:rsidRPr="004E67E9" w:rsidRDefault="001156EE" w:rsidP="00C61A0C">
            <w:pPr>
              <w:pStyle w:val="HR"/>
              <w:spacing w:line="240" w:lineRule="auto"/>
              <w:ind w:firstLineChars="0" w:firstLine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20Ω~37kΩ</w:t>
            </w:r>
          </w:p>
          <w:p w14:paraId="02AAA4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769B5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156834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D734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C12451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油量传感器信号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F247D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BC03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EA24B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C8E58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0~180Ω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BEB6A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A12975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F6A5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46DB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65F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80E27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FDE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4F6BF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91447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00310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44D16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2340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乘客侧压力开关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867A86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B4B2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13AC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1A8F9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8309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受到压力后，阻值为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~150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</w:p>
        </w:tc>
      </w:tr>
      <w:tr w:rsidR="001156EE" w:rsidRPr="004E67E9" w14:paraId="31081A2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0994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4130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油中含水传感器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3E9D3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5EF76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46B3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D533B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0~4.6MΩ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D2A0B8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A35B9C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DFE5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805D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D98FB3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0E977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943E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D2396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48000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18C1A83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A25BC3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4B2AC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59EE2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7242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60B4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DF58B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08481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74330D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86013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6C7B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889C8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E34F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36497B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51CB0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AB1B4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205271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7B66A9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244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5DF94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4C9B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E5B3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D2D4E5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2298F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E1714C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5CCAF7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B10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873C2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F55A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A0E1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CF0BC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A79F0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10FF1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8FEDAB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68621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2D001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CCB5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86204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477F9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8F618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046E0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975AA1" w14:textId="77777777" w:rsidTr="00C61A0C">
        <w:trPr>
          <w:trHeight w:val="508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1876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80D0B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D469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E7FB3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69DBB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5C3F8DD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30B4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2D4C09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7C8B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0F3C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584C4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669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6E684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476044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E8F1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C060D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6ED5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277FD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86029A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29ED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7A53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2DE05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939D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B328A2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521CF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C2DE29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75B3B0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1F4A33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6FBE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F9AB5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D26F93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AE835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CEB64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7A290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85F9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8C6F6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EE31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F796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C5486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F9843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F073E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99AFE3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水位传感器信号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1879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F9E9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7946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C9E40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&gt;140KΩ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报警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18802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5F572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519A8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4A20C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环境温度传感器信号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7C6741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5FD4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5C4D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66065DC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83Ω~96KΩ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4836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E452F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29ED1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A2B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驻车回路气压传感器信号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FA02CD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EE54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44E7B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77A4A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9943C9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9B621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4F31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91EAA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后桥回路气压传感器信号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86E5D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FC911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569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6405F1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8BF15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3FF8E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3A5E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98F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D1F2C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5CF0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8712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0CE0D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BF6CDB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6C86F51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3C4C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5A0A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45BDB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1185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2C9E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BDDD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2DDA81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21E7F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0745E2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4DA57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4CD17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53D0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C780F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4FC44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CCE085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0181A4E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ACCAE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7A7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前桥回路气压传感器电源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BB1D3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F5D207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B48D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3A8B17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AC493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A2FB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5A067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C263F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前桥气压传感器电源（预留）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D813D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2107C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79DE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5CF87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B49A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56F2B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9CAE9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7E407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驻车气压传感器电源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1F1DF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1102F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AB7D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802DA5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5V±0.1V/8.0mA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07EA4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DF99A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E48C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EF2547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19E80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8A99F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6896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D7576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12V±0.3V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E6118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8D5C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BBBF4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4988C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50635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5FF61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5269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1A872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4288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990C62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7339B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DC046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A166B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AEE54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1A1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949A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919B0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33EAD7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0F31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BE2E3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43B27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22164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24FED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5052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877B3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10A3E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6919F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A763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车速信号输出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（集电极开路）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FA5B84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9C779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A545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5627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5B46E87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仪表端内置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2K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电阻，使用信号的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ECU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与仪表输出端电路匹配</w:t>
            </w:r>
          </w:p>
          <w:p w14:paraId="4A512BF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1156EE" w:rsidRPr="004E67E9" w14:paraId="5BC9901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6CDAD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F134E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A834E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026C9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0DB6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B0DE3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3EE1140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62D7DA5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EAA2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1A280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 w:hint="eastAsia"/>
                <w:color w:val="000000"/>
                <w:sz w:val="18"/>
                <w:szCs w:val="18"/>
                <w:lang w:eastAsia="zh-CN"/>
              </w:rPr>
              <w:t>变速箱取力</w:t>
            </w:r>
            <w:proofErr w:type="gram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2398E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50A21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C5095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2054DC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8614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F4B7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DDF9F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6FCD3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后照灯指示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C4651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0A838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C2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718AEB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48F2AD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7CDC3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74373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AD02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54AF0E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76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885E7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9D851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10715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32D1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BC561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E30B9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菜单确认键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4F961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E3D8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C9365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435D31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FEFD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815F53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A7CA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232F1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菜单取消键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ED358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EDA4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DE21B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BBF89A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E1072E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20E304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D6C45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BC8E4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菜单上翻键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5AADD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A3C8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C029A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D0BEB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68A1A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37F1F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5DE4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E011B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菜单下翻键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9B7B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E449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DB1F7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525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D6C139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4D6C0F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B4ADC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CF0B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9DBF5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66ABD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DC1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CF4E3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D03D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F442B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DB57C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67CD4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进气预热开关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F0789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4EB64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B4C7C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61A18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7E3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0265A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55176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3224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挂车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ABS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B8E01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79EC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7ABC7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9DCD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F467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A8139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601D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61BE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轴差开关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4C7524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AD1FC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A9CE6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E60BB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0B0A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E6246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5041E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238E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轮差开关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1211F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EB10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A9193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73A41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E2691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E80E1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0F01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B55D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燃油加热开关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C561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143854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5D953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F3157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0286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07063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719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FB2E6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3067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50901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3A4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64D0D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51E8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FE6AD9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9B3E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8B5ADD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CDAEDF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E712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BA3AA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692A4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86D6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BF7818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9E9E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346835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A61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BF7A9B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3728B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A23220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40DDE71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悬空报警</w:t>
            </w:r>
            <w:proofErr w:type="spellEnd"/>
          </w:p>
        </w:tc>
      </w:tr>
      <w:tr w:rsidR="001156EE" w:rsidRPr="004E67E9" w14:paraId="3793D9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130CA8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7D720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0D28B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E016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B9D5B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47EE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F9A25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573E0E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164C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7D22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90D7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A9C2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9B05A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B33C5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2C1D91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5BD6826" w14:textId="77777777" w:rsidTr="00C61A0C">
        <w:trPr>
          <w:trHeight w:val="24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987D3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AC646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9130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3FFD6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DC968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886C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09C78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B88CF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5158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AC4AF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9C571F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B241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929E2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6CAFC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43B8C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F99B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A898D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A0024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27825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64DA7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111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7D423C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06D664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669783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D2DBF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54DE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8284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B50AD8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1EDD0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8132B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28A805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70B7EF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736D4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D71649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2CD0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4191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A3A1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E13A3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12717E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1DF71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F1307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C24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81FFCA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驻车制动开关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E2D36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85AC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413A9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724BF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6D9F0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B2EED1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411E0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E7971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BCM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跛行回家开关（预留）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B9B41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1A08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B96CE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F930A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16~32V/3mA~8mA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7094F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内阻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5KΩ </w:t>
            </w:r>
          </w:p>
        </w:tc>
      </w:tr>
      <w:tr w:rsidR="001156EE" w:rsidRPr="004E67E9" w14:paraId="1A221B8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49E4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D17EE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乘客侧安全带开关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AFDB4D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1059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438DF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2A99D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1CC0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</w:tbl>
    <w:p w14:paraId="288BE794" w14:textId="77777777" w:rsidR="001156EE" w:rsidRDefault="001156EE"/>
    <w:p w14:paraId="49B604BB" w14:textId="444D8401" w:rsidR="006B7D0D" w:rsidRDefault="006B7D0D" w:rsidP="006B7D0D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12.3</w:t>
      </w:r>
      <w:r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  <w:r w:rsidR="00631A7D">
        <w:rPr>
          <w:rFonts w:hint="eastAsia"/>
          <w:lang w:val="en-US" w:eastAsia="zh-CN"/>
        </w:rPr>
        <w:t>（</w:t>
      </w:r>
      <w:r w:rsidR="000658E1">
        <w:rPr>
          <w:rFonts w:hint="eastAsia"/>
          <w:lang w:val="en-US" w:eastAsia="zh-CN"/>
        </w:rPr>
        <w:t>见用电信息表</w:t>
      </w:r>
      <w:r w:rsidR="00631A7D">
        <w:rPr>
          <w:rFonts w:hint="eastAsia"/>
          <w:lang w:val="en-US" w:eastAsia="zh-CN"/>
        </w:rPr>
        <w:t>）</w:t>
      </w:r>
    </w:p>
    <w:p w14:paraId="5FF41E4F" w14:textId="77777777" w:rsidR="006B7D0D" w:rsidRPr="006B7D0D" w:rsidRDefault="006B7D0D" w:rsidP="006B7D0D">
      <w:pPr>
        <w:rPr>
          <w:lang w:val="en-US" w:eastAsia="zh-CN"/>
        </w:rPr>
      </w:pPr>
    </w:p>
    <w:p w14:paraId="4B12F9CA" w14:textId="77777777" w:rsidR="00CA2C5F" w:rsidRDefault="00B42207">
      <w:pPr>
        <w:pStyle w:val="1"/>
        <w:rPr>
          <w:lang w:val="en-US"/>
        </w:rPr>
      </w:pPr>
      <w:r>
        <w:rPr>
          <w:rFonts w:hint="eastAsia"/>
          <w:lang w:val="en-US" w:eastAsia="zh-CN"/>
        </w:rPr>
        <w:t>功能需求</w:t>
      </w:r>
    </w:p>
    <w:p w14:paraId="55F70C01" w14:textId="73E947C4" w:rsidR="000658E1" w:rsidRPr="000658E1" w:rsidRDefault="00B42207" w:rsidP="000658E1">
      <w:pPr>
        <w:pStyle w:val="2"/>
        <w:rPr>
          <w:lang w:eastAsia="zh-CN"/>
        </w:rPr>
      </w:pPr>
      <w:r w:rsidRPr="000658E1">
        <w:rPr>
          <w:rFonts w:hint="eastAsia"/>
          <w:lang w:eastAsia="zh-CN"/>
        </w:rPr>
        <w:t>两个行车界面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3827"/>
      </w:tblGrid>
      <w:tr w:rsidR="00CA2C5F" w14:paraId="4E76DE22" w14:textId="77777777">
        <w:tc>
          <w:tcPr>
            <w:tcW w:w="1526" w:type="dxa"/>
            <w:shd w:val="clear" w:color="auto" w:fill="D9D9D9"/>
            <w:vAlign w:val="center"/>
          </w:tcPr>
          <w:p w14:paraId="18B87B8A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8682596" w14:textId="77777777" w:rsidR="00CA2C5F" w:rsidRDefault="00B42207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行车界面信息提示</w:t>
            </w:r>
            <w:proofErr w:type="spellEnd"/>
          </w:p>
        </w:tc>
      </w:tr>
      <w:tr w:rsidR="00CA2C5F" w14:paraId="69F10528" w14:textId="77777777">
        <w:tc>
          <w:tcPr>
            <w:tcW w:w="1526" w:type="dxa"/>
            <w:shd w:val="clear" w:color="auto" w:fill="D9D9D9"/>
            <w:vAlign w:val="center"/>
          </w:tcPr>
          <w:p w14:paraId="413494E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8E4F951" w14:textId="77777777" w:rsidR="00CA2C5F" w:rsidRDefault="00610F50">
            <w:pPr>
              <w:rPr>
                <w:lang w:eastAsia="zh-CN"/>
              </w:rPr>
            </w:pPr>
            <w:r w:rsidRPr="000658E1">
              <w:rPr>
                <w:rFonts w:hint="eastAsia"/>
                <w:highlight w:val="green"/>
                <w:lang w:eastAsia="zh-CN"/>
              </w:rPr>
              <w:t>针对</w:t>
            </w:r>
            <w:r w:rsidRPr="000658E1">
              <w:rPr>
                <w:rFonts w:hint="eastAsia"/>
                <w:highlight w:val="green"/>
                <w:lang w:eastAsia="zh-CN"/>
              </w:rPr>
              <w:t>7</w:t>
            </w:r>
            <w:r w:rsidRPr="000658E1">
              <w:rPr>
                <w:rFonts w:hint="eastAsia"/>
                <w:highlight w:val="green"/>
                <w:lang w:eastAsia="zh-CN"/>
              </w:rPr>
              <w:t>寸液晶仪表，</w:t>
            </w:r>
            <w:r>
              <w:rPr>
                <w:rFonts w:hint="eastAsia"/>
                <w:lang w:eastAsia="zh-CN"/>
              </w:rPr>
              <w:t>由于不同同时显示以下信息，</w:t>
            </w:r>
            <w:r w:rsidR="00B42207">
              <w:rPr>
                <w:rFonts w:hint="eastAsia"/>
                <w:lang w:eastAsia="zh-CN"/>
              </w:rPr>
              <w:t>驾驶员可以通过菜单键左键切换行车界面</w:t>
            </w:r>
            <w:r w:rsidR="00B42207">
              <w:rPr>
                <w:rFonts w:hint="eastAsia"/>
                <w:lang w:eastAsia="zh-CN"/>
              </w:rPr>
              <w:t>1</w:t>
            </w:r>
            <w:r w:rsidR="00B42207">
              <w:rPr>
                <w:rFonts w:hint="eastAsia"/>
                <w:lang w:eastAsia="zh-CN"/>
              </w:rPr>
              <w:t>和行车界面</w:t>
            </w:r>
            <w:r w:rsidR="00B42207">
              <w:rPr>
                <w:rFonts w:hint="eastAsia"/>
                <w:lang w:eastAsia="zh-CN"/>
              </w:rPr>
              <w:t>2</w:t>
            </w:r>
            <w:r w:rsidR="00653F29">
              <w:rPr>
                <w:rFonts w:hint="eastAsia"/>
                <w:lang w:eastAsia="zh-CN"/>
              </w:rPr>
              <w:t>。</w:t>
            </w:r>
          </w:p>
          <w:p w14:paraId="1940E72A" w14:textId="3EF9364B" w:rsidR="00653F29" w:rsidRDefault="00653F29">
            <w:pPr>
              <w:rPr>
                <w:lang w:eastAsia="zh-CN"/>
              </w:rPr>
            </w:pPr>
            <w:r>
              <w:rPr>
                <w:lang w:eastAsia="zh-CN"/>
              </w:rPr>
              <w:t>针对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2.3</w:t>
            </w:r>
            <w:r>
              <w:rPr>
                <w:lang w:eastAsia="zh-CN"/>
              </w:rPr>
              <w:t>全液晶仪表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信息可一次显示完全或通过按键切换</w:t>
            </w:r>
            <w:r>
              <w:rPr>
                <w:rFonts w:hint="eastAsia"/>
                <w:lang w:eastAsia="zh-CN"/>
              </w:rPr>
              <w:t>。（根据</w:t>
            </w: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确定）</w:t>
            </w:r>
          </w:p>
        </w:tc>
      </w:tr>
      <w:tr w:rsidR="00CA2C5F" w14:paraId="4B8B567C" w14:textId="77777777">
        <w:tc>
          <w:tcPr>
            <w:tcW w:w="1526" w:type="dxa"/>
            <w:shd w:val="clear" w:color="auto" w:fill="D9D9D9"/>
            <w:vAlign w:val="center"/>
          </w:tcPr>
          <w:p w14:paraId="5E5FB3A2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187B417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78995422" w14:textId="77777777">
        <w:tc>
          <w:tcPr>
            <w:tcW w:w="1526" w:type="dxa"/>
            <w:shd w:val="clear" w:color="auto" w:fill="D9D9D9"/>
            <w:vAlign w:val="center"/>
          </w:tcPr>
          <w:p w14:paraId="3B81AE3C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060FCE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行车界面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和行车界面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切换</w:t>
            </w:r>
          </w:p>
        </w:tc>
      </w:tr>
      <w:tr w:rsidR="00CA2C5F" w14:paraId="66A170C0" w14:textId="77777777">
        <w:trPr>
          <w:trHeight w:val="1191"/>
        </w:trPr>
        <w:tc>
          <w:tcPr>
            <w:tcW w:w="1526" w:type="dxa"/>
            <w:shd w:val="clear" w:color="auto" w:fill="D9D9D9"/>
            <w:vAlign w:val="center"/>
          </w:tcPr>
          <w:p w14:paraId="2D3D97C3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3827" w:type="dxa"/>
            <w:shd w:val="clear" w:color="auto" w:fill="auto"/>
          </w:tcPr>
          <w:p w14:paraId="2EF3CD9C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行车界面</w:t>
            </w: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显示内容：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</w:t>
            </w:r>
          </w:p>
          <w:p w14:paraId="5A23B53C" w14:textId="77777777" w:rsidR="00CA2C5F" w:rsidRDefault="00B42207">
            <w:pPr>
              <w:rPr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1094B86B" wp14:editId="3473A522">
                  <wp:extent cx="1257300" cy="6604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 xml:space="preserve">          </w:t>
            </w:r>
          </w:p>
          <w:p w14:paraId="26EC974A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bookmarkStart w:id="0" w:name="_Toc57364808"/>
            <w:r>
              <w:rPr>
                <w:rFonts w:hint="eastAsia"/>
                <w:lang w:eastAsia="zh-CN"/>
              </w:rPr>
              <w:t>发动机类型</w:t>
            </w:r>
            <w:bookmarkEnd w:id="0"/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5D74B937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61F249D2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、小计电耗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  <w:p w14:paraId="2706EB23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4F775C21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3116439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shd w:val="clear" w:color="auto" w:fill="FF0000"/>
                <w:lang w:eastAsia="zh-CN"/>
              </w:rPr>
              <w:t>3</w:t>
            </w:r>
            <w:r>
              <w:rPr>
                <w:rFonts w:hint="eastAsia"/>
                <w:shd w:val="clear" w:color="auto" w:fill="FF0000"/>
                <w:lang w:eastAsia="zh-CN"/>
              </w:rPr>
              <w:t>、小计氢耗</w:t>
            </w:r>
            <w:r>
              <w:rPr>
                <w:rFonts w:hint="eastAsia"/>
                <w:shd w:val="clear" w:color="auto" w:fill="FF0000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E2BDD62" w14:textId="77777777" w:rsidR="00CA2C5F" w:rsidRDefault="00B42207">
            <w:proofErr w:type="spellStart"/>
            <w:r>
              <w:rPr>
                <w:rFonts w:hint="eastAsia"/>
                <w:sz w:val="20"/>
                <w:szCs w:val="20"/>
              </w:rPr>
              <w:t>行车界面</w:t>
            </w:r>
            <w:proofErr w:type="spellEnd"/>
            <w:r>
              <w:rPr>
                <w:rFonts w:hint="eastAsia"/>
                <w:sz w:val="20"/>
                <w:szCs w:val="20"/>
              </w:rPr>
              <w:t>2</w:t>
            </w:r>
            <w:proofErr w:type="spellStart"/>
            <w:r>
              <w:rPr>
                <w:rFonts w:hint="eastAsia"/>
                <w:sz w:val="20"/>
                <w:szCs w:val="20"/>
              </w:rPr>
              <w:t>显示内容</w:t>
            </w:r>
            <w:proofErr w:type="spellEnd"/>
            <w:r>
              <w:rPr>
                <w:rFonts w:hint="eastAsia"/>
                <w:sz w:val="20"/>
                <w:szCs w:val="20"/>
              </w:rPr>
              <w:t>：</w:t>
            </w:r>
            <w:r>
              <w:t xml:space="preserve"> </w:t>
            </w:r>
          </w:p>
          <w:p w14:paraId="33D8D72A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5392CF09" wp14:editId="421D6343">
                  <wp:extent cx="1346200" cy="6985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32294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791243B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、平均电耗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、累计电耗</w:t>
            </w:r>
          </w:p>
          <w:p w14:paraId="4CBC5C9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7138944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  <w:p w14:paraId="229D1A99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0012190E" w14:textId="77777777" w:rsidR="00CA2C5F" w:rsidRDefault="00B42207">
            <w:pPr>
              <w:shd w:val="clear" w:color="auto" w:fill="FF0000"/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、平均氢耗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、累计氢耗</w:t>
            </w:r>
          </w:p>
          <w:p w14:paraId="5157EDC6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3549ADE8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</w:tc>
      </w:tr>
      <w:tr w:rsidR="00CA2C5F" w14:paraId="069B25F9" w14:textId="77777777">
        <w:tc>
          <w:tcPr>
            <w:tcW w:w="1526" w:type="dxa"/>
            <w:shd w:val="clear" w:color="auto" w:fill="D9D9D9"/>
            <w:vAlign w:val="center"/>
          </w:tcPr>
          <w:p w14:paraId="5A6F5CE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D4CCE81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09DE770A" w14:textId="77777777">
        <w:tc>
          <w:tcPr>
            <w:tcW w:w="1526" w:type="dxa"/>
            <w:shd w:val="clear" w:color="auto" w:fill="D9D9D9"/>
            <w:vAlign w:val="center"/>
          </w:tcPr>
          <w:p w14:paraId="090C85B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4072A987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66B0454F" w14:textId="77777777">
        <w:tc>
          <w:tcPr>
            <w:tcW w:w="1526" w:type="dxa"/>
            <w:shd w:val="clear" w:color="auto" w:fill="D9D9D9"/>
            <w:vAlign w:val="center"/>
          </w:tcPr>
          <w:p w14:paraId="368969B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0A86179" w14:textId="77777777" w:rsidR="00CA2C5F" w:rsidRDefault="00B42207">
            <w:proofErr w:type="spellStart"/>
            <w:r>
              <w:rPr>
                <w:rFonts w:hint="eastAsia"/>
              </w:rPr>
              <w:t>菜单键左键</w:t>
            </w:r>
            <w:proofErr w:type="spellEnd"/>
          </w:p>
        </w:tc>
      </w:tr>
      <w:tr w:rsidR="00CA2C5F" w14:paraId="0AEA0973" w14:textId="77777777">
        <w:tc>
          <w:tcPr>
            <w:tcW w:w="1526" w:type="dxa"/>
            <w:shd w:val="clear" w:color="auto" w:fill="D9D9D9"/>
            <w:vAlign w:val="center"/>
          </w:tcPr>
          <w:p w14:paraId="135FC63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C42D4C9" w14:textId="77777777" w:rsidR="00CA2C5F" w:rsidRDefault="00CA2C5F"/>
        </w:tc>
      </w:tr>
      <w:tr w:rsidR="00CA2C5F" w14:paraId="3DB3ADF6" w14:textId="77777777">
        <w:tc>
          <w:tcPr>
            <w:tcW w:w="1526" w:type="dxa"/>
            <w:shd w:val="clear" w:color="auto" w:fill="D9D9D9"/>
            <w:vAlign w:val="center"/>
          </w:tcPr>
          <w:p w14:paraId="4F793FD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93FF3D" w14:textId="77777777" w:rsidR="00CA2C5F" w:rsidRDefault="00CA2C5F"/>
        </w:tc>
      </w:tr>
      <w:tr w:rsidR="00CA2C5F" w14:paraId="4E0993AE" w14:textId="77777777">
        <w:tc>
          <w:tcPr>
            <w:tcW w:w="1526" w:type="dxa"/>
            <w:shd w:val="clear" w:color="auto" w:fill="D9D9D9"/>
            <w:vAlign w:val="center"/>
          </w:tcPr>
          <w:p w14:paraId="3125984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0A5084F6" w14:textId="77777777" w:rsidR="00CA2C5F" w:rsidRDefault="00CA2C5F"/>
        </w:tc>
      </w:tr>
    </w:tbl>
    <w:p w14:paraId="60734A88" w14:textId="77777777" w:rsidR="00CA2C5F" w:rsidRDefault="00CA2C5F">
      <w:pPr>
        <w:rPr>
          <w:lang w:eastAsia="zh-CN"/>
        </w:rPr>
      </w:pPr>
    </w:p>
    <w:p w14:paraId="666ACD3F" w14:textId="77777777" w:rsidR="00CA2C5F" w:rsidRDefault="00B42207">
      <w:pPr>
        <w:pStyle w:val="2"/>
      </w:pPr>
      <w:proofErr w:type="spellStart"/>
      <w:r>
        <w:t>动力电池系统显示</w:t>
      </w:r>
      <w:proofErr w:type="spellEnd"/>
    </w:p>
    <w:p w14:paraId="626C8030" w14:textId="77777777" w:rsidR="003E31DB" w:rsidRDefault="003E31DB" w:rsidP="003E31DB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</w:t>
      </w:r>
      <w:r>
        <w:rPr>
          <w:rFonts w:hint="eastAsia"/>
          <w:lang w:eastAsia="zh-CN"/>
        </w:rPr>
        <w:t>S</w:t>
      </w:r>
      <w:r>
        <w:rPr>
          <w:lang w:eastAsia="zh-CN"/>
        </w:rPr>
        <w:t>OC</w:t>
      </w:r>
      <w:r>
        <w:rPr>
          <w:rFonts w:hint="eastAsia"/>
          <w:lang w:eastAsia="zh-CN"/>
        </w:rPr>
        <w:t>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3E31DB" w14:paraId="7190CA86" w14:textId="77777777" w:rsidTr="002563DC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77E923E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BD4870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SOC显示</w:t>
            </w:r>
          </w:p>
        </w:tc>
      </w:tr>
      <w:tr w:rsidR="003E31DB" w14:paraId="6D8567FA" w14:textId="77777777" w:rsidTr="002563DC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B66EB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C23C06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动力电池SOC显示</w:t>
            </w:r>
          </w:p>
        </w:tc>
      </w:tr>
      <w:tr w:rsidR="003E31DB" w14:paraId="7288AACE" w14:textId="77777777" w:rsidTr="002563DC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F2CBB2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7D3877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40EC0E0A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E31DB" w14:paraId="0382275F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E3632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60DBD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DE91C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8C8FB6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7206F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E31DB" w14:paraId="2E0E492A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2D21E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79A1A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3C947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83D3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F08833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77A5C89E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75199C2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3E31DB" w14:paraId="58C9D09F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00D9FD8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9D073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数字显示，精度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%</w:t>
            </w:r>
          </w:p>
          <w:p w14:paraId="647EA158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900A514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6BDFBDF9" wp14:editId="0187EE33">
                  <wp:extent cx="1021080" cy="41148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41" cy="4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1DB" w14:paraId="2F3387C5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55543A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D278F" w14:textId="77777777" w:rsidR="003E31DB" w:rsidRDefault="003E31DB" w:rsidP="002563DC">
            <w:pPr>
              <w:spacing w:after="0"/>
              <w:rPr>
                <w:sz w:val="20"/>
                <w:szCs w:val="20"/>
              </w:rPr>
            </w:pPr>
          </w:p>
        </w:tc>
      </w:tr>
      <w:tr w:rsidR="003E31DB" w14:paraId="4AAFDAEE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EC5CD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2A0DD" w14:textId="77777777" w:rsidR="003E31DB" w:rsidRDefault="003E31DB" w:rsidP="002563DC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23D20252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3E31DB" w14:paraId="71BA1071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6EBFD1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1893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3E31DB" w14:paraId="7CCF5746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A15BCDC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FAF67F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54236C" w14:textId="77777777" w:rsidR="003E31DB" w:rsidRDefault="003E31DB" w:rsidP="003E31DB">
      <w:pPr>
        <w:rPr>
          <w:highlight w:val="red"/>
          <w:lang w:eastAsia="zh-CN"/>
        </w:rPr>
      </w:pPr>
    </w:p>
    <w:p w14:paraId="2A50E166" w14:textId="3D39E19D" w:rsidR="00CA2C5F" w:rsidRDefault="00ED6CB8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 w:rsidR="00B42207">
        <w:rPr>
          <w:rFonts w:hint="eastAsia"/>
          <w:lang w:val="en-US" w:eastAsia="zh-CN"/>
        </w:rPr>
        <w:t>动力电池输出电流</w:t>
      </w:r>
    </w:p>
    <w:tbl>
      <w:tblPr>
        <w:tblW w:w="9995" w:type="dxa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7615"/>
      </w:tblGrid>
      <w:tr w:rsidR="00CA2C5F" w14:paraId="67046E9A" w14:textId="77777777">
        <w:trPr>
          <w:trHeight w:val="611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BE3D50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1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70589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b/>
                <w:lang w:eastAsia="zh-CN"/>
              </w:rPr>
              <w:t>动力电池输出及回收功率百分比显示</w:t>
            </w:r>
          </w:p>
        </w:tc>
      </w:tr>
      <w:tr w:rsidR="00CA2C5F" w14:paraId="2A0B3CAB" w14:textId="77777777">
        <w:trPr>
          <w:trHeight w:val="583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13F5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288E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仪表从CAN总线获得电池系统发出的信号，通过计算指示电池输出及回收功率百分比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0A9C9C2" w14:textId="77777777">
        <w:trPr>
          <w:trHeight w:val="5458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C2346C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F5E9E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5BDA5D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78F3B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p w14:paraId="4CEFA798" w14:textId="0E85B2A3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对于自然冷却电池车型，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通过标志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PF600</w:t>
            </w:r>
            <w:r w:rsidR="00653F29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或</w:t>
            </w:r>
            <w:r w:rsidR="00653F29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</w:t>
            </w:r>
            <w:r w:rsidR="00653F29">
              <w:rPr>
                <w:rFonts w:ascii="Calibri" w:hAnsi="Calibri" w:cs="宋体"/>
                <w:sz w:val="20"/>
                <w:szCs w:val="20"/>
                <w:highlight w:val="yellow"/>
                <w:lang w:eastAsia="zh-CN"/>
              </w:rPr>
              <w:t>001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标定，“动力电池冷却方式：无”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4720A7B5" w14:textId="77777777">
              <w:tc>
                <w:tcPr>
                  <w:tcW w:w="1096" w:type="dxa"/>
                  <w:shd w:val="clear" w:color="auto" w:fill="auto"/>
                </w:tcPr>
                <w:p w14:paraId="20FD41D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ED4BEB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2A5168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025DD45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64A705C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7694D79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75C7A365" w14:textId="77777777">
              <w:tc>
                <w:tcPr>
                  <w:tcW w:w="1096" w:type="dxa"/>
                  <w:shd w:val="clear" w:color="auto" w:fill="auto"/>
                </w:tcPr>
                <w:p w14:paraId="4ACEA664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74D229C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D99ED98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553CB78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558E78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0EB6A55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offset: -600  scal:0.1   </w:t>
                  </w:r>
                </w:p>
                <w:p w14:paraId="0FF2EF0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-600-0-600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06D45614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对于水冷电池车型，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通过标志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PF602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标定，“动力电池冷却方式：有，水冷”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1C7CA510" w14:textId="77777777">
              <w:tc>
                <w:tcPr>
                  <w:tcW w:w="1096" w:type="dxa"/>
                  <w:shd w:val="clear" w:color="auto" w:fill="auto"/>
                </w:tcPr>
                <w:p w14:paraId="1AF6DE7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0BC11A4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A18EABC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78F1EDD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743E05C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0A7097C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1BB9203B" w14:textId="77777777">
              <w:tc>
                <w:tcPr>
                  <w:tcW w:w="1096" w:type="dxa"/>
                  <w:shd w:val="clear" w:color="auto" w:fill="auto"/>
                </w:tcPr>
                <w:p w14:paraId="74D50783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B8E2F5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8BAF51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0759876B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0ACC45A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4EF5782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offset: -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1000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  scal:0.1   </w:t>
                  </w:r>
                </w:p>
                <w:p w14:paraId="3A103B20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-1000-0-1000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2816369A" w14:textId="77777777" w:rsidR="00CA2C5F" w:rsidRDefault="00CA2C5F">
            <w:pPr>
              <w:rPr>
                <w:rFonts w:ascii="Calibri" w:hAnsi="Calibri" w:cs="宋体"/>
                <w:sz w:val="20"/>
                <w:szCs w:val="20"/>
              </w:rPr>
            </w:pPr>
          </w:p>
          <w:p w14:paraId="77396A23" w14:textId="77777777" w:rsidR="00CA2C5F" w:rsidRDefault="00B42207">
            <w:pPr>
              <w:rPr>
                <w:rFonts w:ascii="Calibri" w:hAnsi="Calibri" w:cs="宋体"/>
                <w:sz w:val="20"/>
                <w:szCs w:val="20"/>
              </w:rPr>
            </w:pPr>
            <w:proofErr w:type="spellStart"/>
            <w:r>
              <w:rPr>
                <w:rFonts w:ascii="Calibri" w:hAnsi="Calibri" w:cs="宋体"/>
                <w:sz w:val="20"/>
                <w:szCs w:val="20"/>
              </w:rPr>
              <w:t>默认偏移量设置为</w:t>
            </w:r>
            <w:proofErr w:type="spellEnd"/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="Calibri" w:hAnsi="Calibri" w:cs="宋体"/>
                <w:sz w:val="20"/>
                <w:szCs w:val="20"/>
              </w:rPr>
              <w:t>1000A</w:t>
            </w:r>
          </w:p>
        </w:tc>
      </w:tr>
      <w:tr w:rsidR="00CA2C5F" w14:paraId="215CD9E1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CADF9D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57336D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动力电池输出电流实时指示在电流盘上</w:t>
            </w:r>
          </w:p>
        </w:tc>
      </w:tr>
      <w:tr w:rsidR="00CA2C5F" w14:paraId="21D47BB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1F5B3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C81E2" w14:textId="40765A2A" w:rsidR="00CA2C5F" w:rsidRPr="00653F29" w:rsidRDefault="00653F29">
            <w:pPr>
              <w:spacing w:after="0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653F29">
              <w:rPr>
                <w:rFonts w:hint="eastAsia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7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寸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指针式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仪表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：指针为红色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（目前指示范围只有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="00B42207" w:rsidRPr="00653F29">
              <w:rPr>
                <w:rFonts w:hint="eastAsia"/>
                <w:color w:val="000000" w:themeColor="text1"/>
                <w:sz w:val="20"/>
                <w:lang w:eastAsia="zh-CN"/>
              </w:rPr>
              <w:t>600-0-600</w:t>
            </w:r>
            <w:r w:rsidR="00B42207" w:rsidRPr="00653F29">
              <w:rPr>
                <w:color w:val="000000" w:themeColor="text1"/>
                <w:sz w:val="20"/>
                <w:lang w:eastAsia="zh-CN"/>
              </w:rPr>
              <w:t>A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）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07FA2119" w14:textId="1370DF38" w:rsidR="00653F29" w:rsidRPr="00653F29" w:rsidRDefault="00653F29">
            <w:pPr>
              <w:spacing w:after="0"/>
              <w:rPr>
                <w:sz w:val="20"/>
                <w:szCs w:val="20"/>
                <w:lang w:eastAsia="zh-CN"/>
              </w:rPr>
            </w:pP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2.3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寸液晶仪表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通过标定显示范围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3CB5F67D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F9A54A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ED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断电后，指针回归0位</w:t>
            </w:r>
          </w:p>
          <w:p w14:paraId="644B6D8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3DAC66C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BBDEB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EBD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5AB3C5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动力电池电流信号</w:t>
            </w:r>
          </w:p>
        </w:tc>
      </w:tr>
      <w:tr w:rsidR="00CA2C5F" w14:paraId="214164B4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9EF279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DF8FD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GB19836-2019 电动汽车仪表</w:t>
            </w:r>
          </w:p>
          <w:p w14:paraId="26D5B96F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4.3.2制动能量回收系统瞬时功率</w:t>
            </w:r>
          </w:p>
          <w:p w14:paraId="7037A1A7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7C75D6C1" wp14:editId="4FBCAD03">
                  <wp:extent cx="3703320" cy="75438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15415689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4C1098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68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05"/>
              <w:gridCol w:w="3949"/>
            </w:tblGrid>
            <w:tr w:rsidR="00CA2C5F" w14:paraId="64E0ECBE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C988751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指示精度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628C1C7E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200-0-200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rFonts w:hint="eastAsia"/>
                      <w:color w:val="0000FF"/>
                      <w:sz w:val="20"/>
                    </w:rPr>
                    <w:t>25A</w:t>
                  </w:r>
                </w:p>
                <w:p w14:paraId="342E0775" w14:textId="77777777" w:rsidR="00CA2C5F" w:rsidRDefault="00B42207">
                  <w:pPr>
                    <w:spacing w:after="0" w:line="240" w:lineRule="auto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</w:t>
                  </w:r>
                  <w:r>
                    <w:rPr>
                      <w:color w:val="0000FF"/>
                      <w:sz w:val="20"/>
                    </w:rPr>
                    <w:t>6</w:t>
                  </w:r>
                  <w:r>
                    <w:rPr>
                      <w:rFonts w:hint="eastAsia"/>
                      <w:color w:val="0000FF"/>
                      <w:sz w:val="20"/>
                    </w:rPr>
                    <w:t>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color w:val="0000FF"/>
                      <w:sz w:val="20"/>
                    </w:rPr>
                    <w:t>50</w:t>
                  </w:r>
                  <w:r>
                    <w:rPr>
                      <w:rFonts w:hint="eastAsia"/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2D241CB3" w14:textId="77777777">
              <w:trPr>
                <w:trHeight w:val="393"/>
              </w:trPr>
              <w:tc>
                <w:tcPr>
                  <w:tcW w:w="2905" w:type="dxa"/>
                  <w:vAlign w:val="center"/>
                </w:tcPr>
                <w:p w14:paraId="23E71BA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指示范围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741D8FD7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600-0-600</w:t>
                  </w:r>
                  <w:r>
                    <w:rPr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5CB3B49A" w14:textId="77777777">
              <w:trPr>
                <w:trHeight w:val="442"/>
              </w:trPr>
              <w:tc>
                <w:tcPr>
                  <w:tcW w:w="2905" w:type="dxa"/>
                  <w:vAlign w:val="center"/>
                </w:tcPr>
                <w:p w14:paraId="5D6DC097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左侧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6823839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左侧刻度为能量回收，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刻度标绿</w:t>
                  </w:r>
                  <w:proofErr w:type="gramEnd"/>
                </w:p>
              </w:tc>
            </w:tr>
            <w:tr w:rsidR="00CA2C5F" w14:paraId="2AC814EB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7524663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右侧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10731A63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右侧刻度为能量输出，标绿</w:t>
                  </w:r>
                  <w:r>
                    <w:rPr>
                      <w:color w:val="0000FF"/>
                      <w:sz w:val="20"/>
                      <w:lang w:eastAsia="zh-CN"/>
                    </w:rPr>
                    <w:t>；左侧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</w:t>
                  </w:r>
                  <w:r>
                    <w:rPr>
                      <w:color w:val="0000FF"/>
                      <w:sz w:val="20"/>
                      <w:lang w:eastAsia="zh-CN"/>
                    </w:rPr>
                    <w:t>0-200A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标蓝，</w:t>
                  </w:r>
                  <w:r>
                    <w:rPr>
                      <w:color w:val="0000FF"/>
                      <w:sz w:val="20"/>
                      <w:lang w:eastAsia="zh-CN"/>
                    </w:rPr>
                    <w:t>200-600A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从蓝色过度到红色</w:t>
                  </w:r>
                </w:p>
              </w:tc>
            </w:tr>
            <w:tr w:rsidR="00CA2C5F" w14:paraId="14C594D0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8D743C0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其他要求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54F086C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初始状态指针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居中指</w:t>
                  </w:r>
                  <w:proofErr w:type="gramEnd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；</w:t>
                  </w:r>
                </w:p>
                <w:p w14:paraId="5402F1BF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负值为充电电流，正值为放电电流</w:t>
                  </w:r>
                </w:p>
                <w:p w14:paraId="1001166A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限值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600 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，刻度不均匀分布，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0-200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的刻度宽，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200-600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的刻度窄</w:t>
                  </w:r>
                </w:p>
              </w:tc>
            </w:tr>
          </w:tbl>
          <w:p w14:paraId="7AEA9ACB" w14:textId="77777777" w:rsidR="00CA2C5F" w:rsidRDefault="00CA2C5F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06A171C2" w14:textId="77777777" w:rsidR="00CA2C5F" w:rsidRDefault="00CA2C5F">
      <w:pPr>
        <w:spacing w:after="0"/>
        <w:rPr>
          <w:lang w:eastAsia="zh-CN"/>
        </w:rPr>
      </w:pPr>
    </w:p>
    <w:p w14:paraId="7A95C47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动力电池电压显示</w:t>
      </w:r>
    </w:p>
    <w:tbl>
      <w:tblPr>
        <w:tblW w:w="10027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26"/>
      </w:tblGrid>
      <w:tr w:rsidR="00CA2C5F" w14:paraId="1A7F631B" w14:textId="77777777">
        <w:trPr>
          <w:trHeight w:val="601"/>
          <w:jc w:val="center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E9FE54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2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72B7D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动力电池电压显示</w:t>
            </w:r>
            <w:proofErr w:type="spellEnd"/>
          </w:p>
        </w:tc>
      </w:tr>
      <w:tr w:rsidR="00CA2C5F" w14:paraId="249ADBA2" w14:textId="77777777">
        <w:trPr>
          <w:trHeight w:val="483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09BF9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07502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仪表从CAN总线获得动力电池电压，通过动力电池电压表显示动力电池电压</w:t>
            </w:r>
          </w:p>
        </w:tc>
      </w:tr>
      <w:tr w:rsidR="00CA2C5F" w14:paraId="689EA67A" w14:textId="77777777">
        <w:trPr>
          <w:trHeight w:val="820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E8AC2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1D10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5C5DBAF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12DB38A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062" w:type="dxa"/>
              <w:tblInd w:w="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7"/>
              <w:gridCol w:w="1730"/>
              <w:gridCol w:w="1383"/>
              <w:gridCol w:w="789"/>
              <w:gridCol w:w="1022"/>
              <w:gridCol w:w="1871"/>
            </w:tblGrid>
            <w:tr w:rsidR="00CA2C5F" w14:paraId="7843375C" w14:textId="77777777">
              <w:trPr>
                <w:trHeight w:val="247"/>
              </w:trPr>
              <w:tc>
                <w:tcPr>
                  <w:tcW w:w="1267" w:type="dxa"/>
                  <w:shd w:val="clear" w:color="auto" w:fill="auto"/>
                </w:tcPr>
                <w:p w14:paraId="7F1A2A9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29E123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3D0A59C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512205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22" w:type="dxa"/>
                </w:tcPr>
                <w:p w14:paraId="212C59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3D837C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750689B" w14:textId="77777777">
              <w:trPr>
                <w:trHeight w:val="330"/>
              </w:trPr>
              <w:tc>
                <w:tcPr>
                  <w:tcW w:w="1267" w:type="dxa"/>
                  <w:shd w:val="clear" w:color="auto" w:fill="auto"/>
                </w:tcPr>
                <w:p w14:paraId="45AFAB86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/>
                    </w:rPr>
                    <w:t>0CFFEAF4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7F540B1E" w14:textId="0F8C8FE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电池输出电</w:t>
                  </w:r>
                  <w:r w:rsidRPr="00003CB7">
                    <w:rPr>
                      <w:rFonts w:hint="eastAsia"/>
                      <w:strike/>
                      <w:sz w:val="20"/>
                    </w:rPr>
                    <w:t>流</w:t>
                  </w:r>
                  <w:r w:rsidR="00003CB7" w:rsidRPr="00003CB7">
                    <w:rPr>
                      <w:rFonts w:hint="eastAsia"/>
                      <w:sz w:val="20"/>
                    </w:rPr>
                    <w:t>压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563B7D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2-3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433C1E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A</w:t>
                  </w:r>
                  <w:r>
                    <w:rPr>
                      <w:sz w:val="20"/>
                    </w:rPr>
                    <w:t>ll</w:t>
                  </w:r>
                </w:p>
              </w:tc>
              <w:tc>
                <w:tcPr>
                  <w:tcW w:w="1022" w:type="dxa"/>
                </w:tcPr>
                <w:p w14:paraId="747C20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1E799B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offset: </w:t>
                  </w:r>
                  <w:proofErr w:type="gramStart"/>
                  <w:r>
                    <w:rPr>
                      <w:sz w:val="20"/>
                    </w:rPr>
                    <w:t>0  scal</w:t>
                  </w:r>
                  <w:proofErr w:type="gramEnd"/>
                  <w:r>
                    <w:rPr>
                      <w:sz w:val="20"/>
                    </w:rPr>
                    <w:t xml:space="preserve">:0.1   </w:t>
                  </w:r>
                </w:p>
                <w:p w14:paraId="58F5C341" w14:textId="0BAE3875" w:rsidR="00003CB7" w:rsidRDefault="00003CB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03CB7">
                    <w:rPr>
                      <w:rFonts w:hint="eastAsia"/>
                      <w:sz w:val="20"/>
                    </w:rPr>
                    <w:t>范围</w:t>
                  </w:r>
                  <w:r w:rsidRPr="00003CB7">
                    <w:rPr>
                      <w:rFonts w:hint="eastAsia"/>
                      <w:sz w:val="20"/>
                    </w:rPr>
                    <w:t>:0-6425.5V</w:t>
                  </w:r>
                </w:p>
              </w:tc>
            </w:tr>
          </w:tbl>
          <w:p w14:paraId="12C9F3E7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B9F03B2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6594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ED889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动力电池电压信息反馈到电压表上</w:t>
            </w:r>
          </w:p>
        </w:tc>
      </w:tr>
      <w:tr w:rsidR="00CA2C5F" w14:paraId="4AD8174C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5D85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858EC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646B728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0295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069B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断电后，回归0位</w:t>
            </w:r>
          </w:p>
          <w:p w14:paraId="1F247FC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6CCBC38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1ED51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C27A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83AA4AA" w14:textId="77777777" w:rsidR="00CA2C5F" w:rsidRDefault="00B42207">
            <w:pPr>
              <w:spacing w:after="0"/>
              <w:ind w:firstLine="40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动力电池电压信号</w:t>
            </w:r>
          </w:p>
        </w:tc>
      </w:tr>
      <w:tr w:rsidR="00CA2C5F" w14:paraId="1FD377E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01A08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C363A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B09C342" w14:textId="77777777">
        <w:trPr>
          <w:trHeight w:val="26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0EACB30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53D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4094BEDA" w14:textId="77777777" w:rsidR="00CA2C5F" w:rsidRDefault="00CA2C5F">
      <w:pPr>
        <w:spacing w:after="0"/>
        <w:rPr>
          <w:lang w:eastAsia="zh-CN"/>
        </w:rPr>
      </w:pPr>
    </w:p>
    <w:p w14:paraId="256A7F0C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绝缘报警指示</w:t>
      </w:r>
    </w:p>
    <w:tbl>
      <w:tblPr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992"/>
      </w:tblGrid>
      <w:tr w:rsidR="00CA2C5F" w14:paraId="4299DA56" w14:textId="77777777">
        <w:trPr>
          <w:trHeight w:val="20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198BEA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9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D62D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46FC1CAF" w14:textId="77777777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59E07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5438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25DDCE0F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0E537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8DE4E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5292C0B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电池管理系统故障报文有效</w:t>
            </w:r>
          </w:p>
          <w:p w14:paraId="62F7132D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</w:rPr>
              <w:t xml:space="preserve">4  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一个以上故障</w:t>
            </w:r>
            <w:proofErr w:type="spellEnd"/>
            <w:proofErr w:type="gramEnd"/>
            <w:r>
              <w:rPr>
                <w:rFonts w:ascii="宋体" w:hAnsi="宋体" w:cs="Arial" w:hint="eastAsia"/>
                <w:sz w:val="20"/>
                <w:szCs w:val="20"/>
              </w:rPr>
              <w:t>ID：18ECFFF4,18EBFFF4）</w:t>
            </w:r>
          </w:p>
          <w:p w14:paraId="3BA78D20" w14:textId="77777777" w:rsidR="00CA2C5F" w:rsidRDefault="00B42207">
            <w:pPr>
              <w:spacing w:after="0"/>
              <w:ind w:firstLineChars="50" w:firstLine="100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</w:rPr>
              <w:t>1  或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FMI=18</w:t>
            </w:r>
          </w:p>
        </w:tc>
      </w:tr>
      <w:tr w:rsidR="00CA2C5F" w14:paraId="071BEF86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36C9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D27D4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灯</w:t>
            </w:r>
          </w:p>
        </w:tc>
      </w:tr>
      <w:tr w:rsidR="00CA2C5F" w14:paraId="5B2E7F8A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C0910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910A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051100A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4463285" wp14:editId="640CD767">
                  <wp:extent cx="431800" cy="363855"/>
                  <wp:effectExtent l="0" t="0" r="0" b="0"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1380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B11DB48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1DFB0A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896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DB6ADDE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6332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4F20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cs="Arial" w:hint="eastAsia"/>
                <w:sz w:val="20"/>
                <w:szCs w:val="20"/>
              </w:rPr>
              <w:t xml:space="preserve">SPN=7F454 FMI=1  或 SPN=7F454 </w:t>
            </w:r>
            <w:r w:rsidRPr="00FD36EA">
              <w:rPr>
                <w:rFonts w:ascii="宋体" w:hAnsi="宋体" w:cs="Arial" w:hint="eastAsia"/>
                <w:sz w:val="20"/>
                <w:szCs w:val="20"/>
              </w:rPr>
              <w:t>FMI=18</w:t>
            </w:r>
            <w:r w:rsidRPr="00FD36EA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 w:rsidRPr="00FD36E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SPN=7F79B FMI=1</w:t>
            </w:r>
          </w:p>
        </w:tc>
      </w:tr>
      <w:tr w:rsidR="00CA2C5F" w14:paraId="237AF4E5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3912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9A389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hint="eastAsia"/>
                <w:bCs/>
              </w:rPr>
              <w:t>蜂鸣报警</w:t>
            </w:r>
            <w:proofErr w:type="spellEnd"/>
          </w:p>
        </w:tc>
      </w:tr>
    </w:tbl>
    <w:p w14:paraId="3F11B375" w14:textId="77777777" w:rsidR="00CA2C5F" w:rsidRDefault="00CA2C5F">
      <w:pPr>
        <w:spacing w:after="0"/>
        <w:rPr>
          <w:lang w:eastAsia="zh-CN"/>
        </w:rPr>
      </w:pPr>
    </w:p>
    <w:p w14:paraId="251E672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过低报警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65F4F470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1A68CA6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1293C2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</w:p>
        </w:tc>
      </w:tr>
      <w:tr w:rsidR="00CA2C5F" w14:paraId="6AC10D5C" w14:textId="77777777">
        <w:trPr>
          <w:trHeight w:val="399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5251D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1A873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7025E1EC" w14:textId="77777777">
        <w:trPr>
          <w:trHeight w:val="681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A6E5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708D7" w14:textId="77777777" w:rsidR="00CA2C5F" w:rsidRDefault="00B42207">
            <w:pPr>
              <w:spacing w:after="0" w:line="240" w:lineRule="auto"/>
              <w:jc w:val="both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有效且</w:t>
            </w:r>
            <w:proofErr w:type="spellEnd"/>
          </w:p>
          <w:p w14:paraId="557B2421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收到DM1_F4,SPN/FMI:521309/18或521309/1时，SOC灯点亮</w:t>
            </w:r>
          </w:p>
        </w:tc>
      </w:tr>
      <w:tr w:rsidR="00CA2C5F" w14:paraId="56F237F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5916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B0636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5E2C03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BB0885F" wp14:editId="1E6C8B51">
                  <wp:extent cx="541655" cy="39814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598C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0244E4E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59273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423CD3" w14:textId="77777777" w:rsidR="00CA2C5F" w:rsidRDefault="00CA2C5F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A2C5F" w14:paraId="484C0CA0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DCF68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E9897C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186CC8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D20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34226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hint="eastAsia"/>
                <w:lang w:eastAsia="zh-CN"/>
              </w:rPr>
              <w:t xml:space="preserve"> SPN=521309,FMI=18或SPN=521309,FMI=1</w:t>
            </w:r>
          </w:p>
        </w:tc>
      </w:tr>
      <w:tr w:rsidR="00CA2C5F" w14:paraId="0FE5186D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74122AA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BF4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  <w:tr w:rsidR="00CA2C5F" w14:paraId="1E916A3E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62E6D228" w14:textId="77777777" w:rsidR="00CA2C5F" w:rsidRDefault="00B42207">
            <w:pPr>
              <w:spacing w:after="0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其他要求</w:t>
            </w:r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2A16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  <w:tbl>
            <w:tblPr>
              <w:tblW w:w="87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5"/>
              <w:gridCol w:w="1891"/>
              <w:gridCol w:w="2551"/>
              <w:gridCol w:w="1491"/>
              <w:gridCol w:w="1683"/>
            </w:tblGrid>
            <w:tr w:rsidR="00CA2C5F" w14:paraId="31DADFB7" w14:textId="77777777">
              <w:tc>
                <w:tcPr>
                  <w:tcW w:w="1115" w:type="dxa"/>
                  <w:shd w:val="clear" w:color="auto" w:fill="auto"/>
                  <w:vAlign w:val="center"/>
                </w:tcPr>
                <w:p w14:paraId="7C707ADC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SPN/FMI</w:t>
                  </w:r>
                </w:p>
              </w:tc>
              <w:tc>
                <w:tcPr>
                  <w:tcW w:w="1891" w:type="dxa"/>
                  <w:shd w:val="clear" w:color="auto" w:fill="auto"/>
                  <w:vAlign w:val="center"/>
                </w:tcPr>
                <w:p w14:paraId="02264735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项目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11866458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仪表文字显示</w:t>
                  </w:r>
                </w:p>
              </w:tc>
              <w:tc>
                <w:tcPr>
                  <w:tcW w:w="1491" w:type="dxa"/>
                  <w:shd w:val="clear" w:color="auto" w:fill="auto"/>
                  <w:vAlign w:val="center"/>
                </w:tcPr>
                <w:p w14:paraId="6BC43E43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符号片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62958D52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电池符号：</w:t>
                  </w:r>
                </w:p>
                <w:p w14:paraId="1E5B5BBB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5295DFE" wp14:editId="5F07C29F">
                        <wp:extent cx="472440" cy="198120"/>
                        <wp:effectExtent l="0" t="0" r="0" b="0"/>
                        <wp:docPr id="1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1172" cy="205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2C5F" w14:paraId="1DC85A8A" w14:textId="77777777">
              <w:tc>
                <w:tcPr>
                  <w:tcW w:w="1115" w:type="dxa"/>
                  <w:shd w:val="clear" w:color="auto" w:fill="auto"/>
                </w:tcPr>
                <w:p w14:paraId="34C52D9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521309/17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0B731051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轻微低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58459CB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低，请注意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0199CF2F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熄灭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04ADE21E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绿</w:t>
                  </w:r>
                </w:p>
              </w:tc>
            </w:tr>
            <w:tr w:rsidR="00CA2C5F" w14:paraId="19522156" w14:textId="77777777">
              <w:tc>
                <w:tcPr>
                  <w:tcW w:w="1115" w:type="dxa"/>
                  <w:shd w:val="clear" w:color="auto" w:fill="auto"/>
                </w:tcPr>
                <w:p w14:paraId="2A46239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521309/18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5FD09FB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一般低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618C7D6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65B4681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50AC5C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黄</w:t>
                  </w:r>
                </w:p>
              </w:tc>
            </w:tr>
            <w:tr w:rsidR="00CA2C5F" w14:paraId="78B6C7AA" w14:textId="77777777">
              <w:tc>
                <w:tcPr>
                  <w:tcW w:w="1115" w:type="dxa"/>
                  <w:shd w:val="clear" w:color="auto" w:fill="auto"/>
                </w:tcPr>
                <w:p w14:paraId="7ED5A30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64DB3122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严重低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47F8C23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过低，</w:t>
                  </w:r>
                  <w:r>
                    <w:rPr>
                      <w:rFonts w:hint="eastAsia"/>
                      <w:shd w:val="clear" w:color="auto" w:fill="92D050"/>
                    </w:rPr>
                    <w:t>请立即充电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2D3E874D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2D962F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红</w:t>
                  </w:r>
                </w:p>
              </w:tc>
            </w:tr>
            <w:tr w:rsidR="00CA2C5F" w14:paraId="5F5565B3" w14:textId="77777777">
              <w:tc>
                <w:tcPr>
                  <w:tcW w:w="8731" w:type="dxa"/>
                  <w:gridSpan w:val="5"/>
                  <w:shd w:val="clear" w:color="auto" w:fill="auto"/>
                </w:tcPr>
                <w:p w14:paraId="1716C377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备注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、当电池管理系统有上述以外的其他故障同时存在时，仪表文字显示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“电池管理系统故障”。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、当电池管理系统没有上述以外的其他故障存在时，动力电池故障指示灯不亮</w:t>
                  </w:r>
                </w:p>
              </w:tc>
            </w:tr>
          </w:tbl>
          <w:p w14:paraId="6A2B6A14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4BA5925B" w14:textId="77777777" w:rsidR="00CA2C5F" w:rsidRDefault="00CA2C5F">
      <w:pPr>
        <w:spacing w:after="0"/>
        <w:rPr>
          <w:lang w:eastAsia="zh-CN"/>
        </w:rPr>
      </w:pPr>
    </w:p>
    <w:p w14:paraId="29EC91FD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高压系统故障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50DFEC2D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A9641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717D4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7A507BC4" w14:textId="77777777">
        <w:trPr>
          <w:trHeight w:val="51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745C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1ED7F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40847CC3" w14:textId="77777777">
        <w:trPr>
          <w:trHeight w:val="834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CA908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AEC821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B409970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784B5CD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7E358762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6697AE5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6409180D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4BEC84A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4BA939DB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361D5BD4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4AF2B139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5B85BA76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344F2A24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5C1088C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015C5B78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4F2DB2E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27353D7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（DM1_F4,DM1_EF,DM1_30,DM1_1A,DM1_03,DM1_2E,DM1_1E—任意一个红灯有效）</w:t>
            </w:r>
          </w:p>
        </w:tc>
      </w:tr>
      <w:tr w:rsidR="00CA2C5F" w14:paraId="7656AA06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B31F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DDA8A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99D21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sz w:val="24"/>
                <w:szCs w:val="21"/>
                <w:lang w:val="en-US" w:eastAsia="zh-CN"/>
              </w:rPr>
              <w:drawing>
                <wp:inline distT="0" distB="0" distL="0" distR="0" wp14:anchorId="47C23670" wp14:editId="00AF3704">
                  <wp:extent cx="490855" cy="406400"/>
                  <wp:effectExtent l="0" t="0" r="0" b="0"/>
                  <wp:docPr id="10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0187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926BF5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5C595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529F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26E01AE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866C2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0EDD0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830923B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E740D2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2A05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DM1信号</w:t>
            </w:r>
          </w:p>
        </w:tc>
      </w:tr>
      <w:tr w:rsidR="00CA2C5F" w14:paraId="5DBBC944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A66C7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F449B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082517DD" w14:textId="77777777" w:rsidR="00CA2C5F" w:rsidRDefault="00CA2C5F">
      <w:pPr>
        <w:spacing w:after="0"/>
        <w:rPr>
          <w:lang w:eastAsia="zh-CN"/>
        </w:rPr>
      </w:pPr>
    </w:p>
    <w:p w14:paraId="12112AD1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停机报警</w:t>
      </w:r>
      <w:proofErr w:type="spellEnd"/>
    </w:p>
    <w:tbl>
      <w:tblPr>
        <w:tblW w:w="10034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843"/>
      </w:tblGrid>
      <w:tr w:rsidR="00CA2C5F" w14:paraId="4E744E23" w14:textId="77777777">
        <w:trPr>
          <w:trHeight w:val="611"/>
          <w:jc w:val="center"/>
        </w:trPr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7A449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4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2E7D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9125347" w14:textId="77777777">
        <w:trPr>
          <w:trHeight w:val="529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E66F4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8CDF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184A099" w14:textId="77777777">
        <w:trPr>
          <w:trHeight w:val="834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F1176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81C50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863338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10BCB5A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3291D25D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1F3FF595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73BD06A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35B5375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0418FC6B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4D98595B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68A8D2A5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自动变速箱系统红色报警灯亮报文有效    </w:t>
            </w:r>
          </w:p>
          <w:p w14:paraId="2FA5F4E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ID=0x18FECA03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ID：18ECFF03,18EBFF03）</w:t>
            </w:r>
          </w:p>
          <w:p w14:paraId="0CB24B5F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2F02271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00A39F2A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201DCC0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227E941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8、低压转向系统红色报警灯亮报文有效</w:t>
            </w:r>
          </w:p>
          <w:p w14:paraId="402C2C02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ID=0x18FECA4D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ID：18ECFF24D,18EBFF4D）</w:t>
            </w:r>
          </w:p>
          <w:p w14:paraId="79A10C32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325DDCF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55F3B571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（DM1_F4,DM1_EF,DM1_30,DM1_1A,DM1_03,DM1_2E,DM1_1E, DM1_4D—任意一个红灯有效）</w:t>
            </w:r>
          </w:p>
        </w:tc>
      </w:tr>
      <w:tr w:rsidR="00CA2C5F" w14:paraId="50698701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11B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2579C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7BD05F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CDE3D23" wp14:editId="54DC59C2">
                  <wp:extent cx="719455" cy="363855"/>
                  <wp:effectExtent l="0" t="0" r="0" b="0"/>
                  <wp:docPr id="1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A52D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E13D63E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6D1D5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0B3C45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78CC380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A0EE4B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67F77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7FACB26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E3505B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289C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65A0C83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5041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C33B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79EED88" w14:textId="77777777" w:rsidR="00CA2C5F" w:rsidRDefault="00CA2C5F">
      <w:pPr>
        <w:spacing w:after="0"/>
        <w:rPr>
          <w:lang w:eastAsia="zh-CN"/>
        </w:rPr>
      </w:pPr>
    </w:p>
    <w:p w14:paraId="270B62A2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高压电池故障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3EA6A9CD" w14:textId="77777777">
        <w:trPr>
          <w:trHeight w:val="611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AD3ADC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BF803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高压电池故障</w:t>
            </w:r>
            <w:proofErr w:type="spellEnd"/>
          </w:p>
        </w:tc>
      </w:tr>
      <w:tr w:rsidR="00CA2C5F" w14:paraId="47AB735E" w14:textId="77777777">
        <w:trPr>
          <w:trHeight w:val="393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ACD05E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功能描述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91084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高压电池故障</w:t>
            </w:r>
          </w:p>
        </w:tc>
      </w:tr>
      <w:tr w:rsidR="00CA2C5F" w14:paraId="4D55C1A1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75A7B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AF73F8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有效</w:t>
            </w:r>
            <w:proofErr w:type="spellEnd"/>
            <w:r>
              <w:rPr>
                <w:rFonts w:ascii="宋体" w:hAnsi="宋体" w:hint="eastAsia"/>
              </w:rPr>
              <w:t xml:space="preserve"> 且</w:t>
            </w:r>
          </w:p>
          <w:p w14:paraId="4100A0D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50268D2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7202DEF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7330D85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2、电池管理系统黄色报警灯亮报文有效    </w:t>
            </w:r>
          </w:p>
          <w:p w14:paraId="33E7579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4D1836A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34F5E66F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3、连续5秒未接收到电池管理系统外发报文</w:t>
            </w:r>
          </w:p>
          <w:p w14:paraId="5895FF8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（ID=0x0CFFEAF4）</w:t>
            </w:r>
          </w:p>
          <w:p w14:paraId="0D78914C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则动力电池故障指示灯点亮</w:t>
            </w:r>
          </w:p>
          <w:p w14:paraId="656ACD6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(DM1_F4红黄灯有效，未收到</w:t>
            </w:r>
            <w:r>
              <w:rPr>
                <w:rFonts w:ascii="宋体" w:hAnsi="宋体" w:hint="eastAsia"/>
              </w:rPr>
              <w:t>0CFFEAF4</w:t>
            </w:r>
            <w:r>
              <w:rPr>
                <w:rFonts w:ascii="宋体" w:hAnsi="宋体" w:hint="eastAsia"/>
                <w:lang w:eastAsia="zh-CN"/>
              </w:rPr>
              <w:t>有效)</w:t>
            </w:r>
          </w:p>
        </w:tc>
      </w:tr>
      <w:tr w:rsidR="00CA2C5F" w14:paraId="5810016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F20A9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8D192B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50B906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6C37F4" wp14:editId="66AB4243">
                  <wp:extent cx="540385" cy="46101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00DD9" w14:textId="77777777" w:rsidR="00CA2C5F" w:rsidRDefault="00B42207">
            <w:pPr>
              <w:spacing w:after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603705B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13399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94456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830940F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E3F9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B6FE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6A187742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ACE4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CBE4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2B58C75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A411E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5030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07E4539D" w14:textId="77777777" w:rsidR="00CA2C5F" w:rsidRDefault="00CA2C5F">
      <w:pPr>
        <w:spacing w:after="0"/>
        <w:rPr>
          <w:lang w:eastAsia="zh-CN"/>
        </w:rPr>
      </w:pPr>
    </w:p>
    <w:p w14:paraId="5D685CF0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高压电池断开</w:t>
      </w:r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F2F5ECA" w14:textId="77777777">
        <w:trPr>
          <w:trHeight w:val="386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7C2582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5BC986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5361F45B" w14:textId="77777777">
        <w:trPr>
          <w:trHeight w:val="419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544E2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67E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68F6A2BE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E839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F77E8D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档点有效</w:t>
            </w:r>
          </w:p>
          <w:p w14:paraId="43BEAF61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、收到报文</w:t>
            </w:r>
            <w:r>
              <w:rPr>
                <w:rFonts w:hint="eastAsia"/>
                <w:lang w:eastAsia="zh-CN"/>
              </w:rPr>
              <w:t>0CFF11EF</w:t>
            </w:r>
            <w:r>
              <w:rPr>
                <w:rFonts w:hint="eastAsia"/>
                <w:lang w:eastAsia="zh-CN"/>
              </w:rPr>
              <w:t>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2BB689DE" w14:textId="77777777">
              <w:tc>
                <w:tcPr>
                  <w:tcW w:w="1177" w:type="dxa"/>
                  <w:shd w:val="clear" w:color="auto" w:fill="auto"/>
                </w:tcPr>
                <w:p w14:paraId="055AF30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D29543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591911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C76D1A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3556C2E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5C7FBE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FFAA246" w14:textId="77777777">
              <w:tc>
                <w:tcPr>
                  <w:tcW w:w="1177" w:type="dxa"/>
                  <w:shd w:val="clear" w:color="auto" w:fill="auto"/>
                </w:tcPr>
                <w:p w14:paraId="14D3D7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 w:hint="eastAsia"/>
                      <w:bCs/>
                      <w:szCs w:val="21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1DF399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控制器母线电压</w:t>
                  </w:r>
                </w:p>
              </w:tc>
              <w:tc>
                <w:tcPr>
                  <w:tcW w:w="709" w:type="dxa"/>
                  <w:shd w:val="clear" w:color="auto" w:fill="FFFF00"/>
                </w:tcPr>
                <w:p w14:paraId="254C9CF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567" w:type="dxa"/>
                  <w:shd w:val="clear" w:color="auto" w:fill="FFFF00"/>
                </w:tcPr>
                <w:p w14:paraId="072DF3C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08EE5A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3B087F12" w14:textId="5052E432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:0.1V;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 w:rsidR="008E5109">
                    <w:rPr>
                      <w:rFonts w:hint="eastAsia"/>
                      <w:sz w:val="20"/>
                    </w:rPr>
                    <w:t>:0V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4FFFB61F" w14:textId="12820F9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 w:rsidR="008E5109">
                    <w:rPr>
                      <w:rFonts w:hint="eastAsia"/>
                      <w:sz w:val="20"/>
                    </w:rPr>
                    <w:t>:0-6553.5V</w:t>
                  </w:r>
                </w:p>
              </w:tc>
            </w:tr>
          </w:tbl>
          <w:p w14:paraId="6D301731" w14:textId="77777777" w:rsidR="00CA2C5F" w:rsidRDefault="00B42207">
            <w:pPr>
              <w:spacing w:after="0"/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ascii="宋体" w:hAnsi="宋体" w:hint="eastAsia"/>
                <w:bCs/>
                <w:szCs w:val="21"/>
                <w:lang w:eastAsia="zh-CN"/>
              </w:rPr>
              <w:t>电机电压低于200V且车速大于5km/h</w:t>
            </w:r>
          </w:p>
        </w:tc>
      </w:tr>
      <w:tr w:rsidR="00CA2C5F" w14:paraId="4F7840D7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CE3B3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C3D32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5875A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5319EE23">
                <v:shape id="_x0000_i1026" type="#_x0000_t75" style="width:33.5pt;height:28.5pt" o:ole="">
                  <v:imagedata r:id="rId23" o:title=""/>
                  <o:lock v:ext="edit" aspectratio="f"/>
                </v:shape>
                <o:OLEObject Type="Embed" ProgID="PBrush" ShapeID="_x0000_i1026" DrawAspect="Content" ObjectID="_1750841529" r:id="rId24"/>
              </w:object>
            </w:r>
          </w:p>
          <w:p w14:paraId="74A3EA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894972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35C61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1667B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D93E69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7770F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9A900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6DB339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E01C90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9144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B12935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562AB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B1EE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12AA7E58" w14:textId="77777777" w:rsidR="00CA2C5F" w:rsidRDefault="00CA2C5F">
      <w:pPr>
        <w:spacing w:after="0"/>
        <w:rPr>
          <w:lang w:eastAsia="zh-CN"/>
        </w:rPr>
      </w:pPr>
    </w:p>
    <w:p w14:paraId="31BDA972" w14:textId="77777777" w:rsidR="00CA2C5F" w:rsidRDefault="00B42207">
      <w:pPr>
        <w:pStyle w:val="3"/>
      </w:pPr>
      <w:proofErr w:type="spellStart"/>
      <w:r>
        <w:rPr>
          <w:rFonts w:hint="eastAsia"/>
        </w:rPr>
        <w:t>充电枪连接指示</w:t>
      </w:r>
      <w:proofErr w:type="spellEnd"/>
    </w:p>
    <w:tbl>
      <w:tblPr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113"/>
      </w:tblGrid>
      <w:tr w:rsidR="00CA2C5F" w14:paraId="7C389AD3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541A4C1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FE5C163" w14:textId="77777777" w:rsidR="00CA2C5F" w:rsidRDefault="00B42207">
            <w:pPr>
              <w:ind w:firstLine="420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充电枪插入指示</w:t>
            </w:r>
            <w:proofErr w:type="spellEnd"/>
          </w:p>
        </w:tc>
      </w:tr>
      <w:tr w:rsidR="00CA2C5F" w14:paraId="01421441" w14:textId="77777777">
        <w:trPr>
          <w:trHeight w:val="545"/>
        </w:trPr>
        <w:tc>
          <w:tcPr>
            <w:tcW w:w="1617" w:type="dxa"/>
            <w:shd w:val="clear" w:color="auto" w:fill="D9D9D9"/>
            <w:vAlign w:val="center"/>
          </w:tcPr>
          <w:p w14:paraId="229882C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功能描述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4FDD8B9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仪表接收</w:t>
            </w:r>
            <w:r>
              <w:rPr>
                <w:rFonts w:hint="eastAsia"/>
                <w:lang w:eastAsia="zh-CN"/>
              </w:rPr>
              <w:t>BMS</w:t>
            </w:r>
            <w:r>
              <w:rPr>
                <w:rFonts w:hint="eastAsia"/>
                <w:lang w:eastAsia="zh-CN"/>
              </w:rPr>
              <w:t>发的总线信号，点亮充电枪插入指示灯</w:t>
            </w:r>
          </w:p>
        </w:tc>
      </w:tr>
      <w:tr w:rsidR="00CA2C5F" w14:paraId="5A5CA42C" w14:textId="77777777">
        <w:trPr>
          <w:trHeight w:val="413"/>
        </w:trPr>
        <w:tc>
          <w:tcPr>
            <w:tcW w:w="1617" w:type="dxa"/>
            <w:shd w:val="clear" w:color="auto" w:fill="D9D9D9"/>
            <w:vAlign w:val="center"/>
          </w:tcPr>
          <w:p w14:paraId="5F0FABA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738D552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0D0301AC" w14:textId="77777777">
        <w:trPr>
          <w:trHeight w:val="447"/>
        </w:trPr>
        <w:tc>
          <w:tcPr>
            <w:tcW w:w="1617" w:type="dxa"/>
            <w:shd w:val="clear" w:color="auto" w:fill="D9D9D9"/>
            <w:vAlign w:val="center"/>
          </w:tcPr>
          <w:p w14:paraId="2F130FB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94EB042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CC801C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D1A0D7" wp14:editId="19140FB4">
                  <wp:extent cx="303530" cy="43434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5" cy="44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B8B7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1530ADA" w14:textId="77777777">
        <w:trPr>
          <w:trHeight w:val="507"/>
        </w:trPr>
        <w:tc>
          <w:tcPr>
            <w:tcW w:w="1617" w:type="dxa"/>
            <w:shd w:val="clear" w:color="auto" w:fill="D9D9D9"/>
            <w:vAlign w:val="center"/>
          </w:tcPr>
          <w:p w14:paraId="4763CCFF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8113" w:type="dxa"/>
            <w:shd w:val="clear" w:color="auto" w:fill="auto"/>
            <w:vAlign w:val="center"/>
          </w:tcPr>
          <w:p w14:paraId="5ABC353B" w14:textId="77777777" w:rsidR="00CA2C5F" w:rsidRDefault="00CA2C5F">
            <w:pPr>
              <w:ind w:firstLine="400"/>
              <w:rPr>
                <w:lang w:eastAsia="zh-CN"/>
              </w:rPr>
            </w:pPr>
          </w:p>
        </w:tc>
      </w:tr>
      <w:tr w:rsidR="00CA2C5F" w14:paraId="5B8B74F0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69D40EA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7441FFA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充电枪插入指示报文无效；</w:t>
            </w:r>
          </w:p>
        </w:tc>
      </w:tr>
      <w:tr w:rsidR="00CA2C5F" w14:paraId="0355B2C5" w14:textId="77777777">
        <w:trPr>
          <w:trHeight w:val="465"/>
        </w:trPr>
        <w:tc>
          <w:tcPr>
            <w:tcW w:w="1617" w:type="dxa"/>
            <w:shd w:val="clear" w:color="auto" w:fill="D9D9D9"/>
            <w:vAlign w:val="center"/>
          </w:tcPr>
          <w:p w14:paraId="1012011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1DC0AA65" w14:textId="77777777" w:rsidR="00CA2C5F" w:rsidRDefault="00B42207">
            <w:pPr>
              <w:ind w:firstLine="420"/>
            </w:pPr>
            <w:proofErr w:type="spellStart"/>
            <w:r>
              <w:rPr>
                <w:rFonts w:hint="eastAsia"/>
              </w:rPr>
              <w:t>总线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ID=</w:t>
            </w:r>
            <w:r>
              <w:t>0x0CFFEAF4</w:t>
            </w:r>
            <w:r>
              <w:rPr>
                <w:rFonts w:hint="eastAsia"/>
              </w:rPr>
              <w:t xml:space="preserve">  byte1 bit6~7    10</w:t>
            </w:r>
            <w:proofErr w:type="spellStart"/>
            <w:r>
              <w:rPr>
                <w:rFonts w:hint="eastAsia"/>
              </w:rPr>
              <w:t>点亮</w:t>
            </w:r>
            <w:proofErr w:type="spellEnd"/>
          </w:p>
        </w:tc>
      </w:tr>
      <w:tr w:rsidR="00CA2C5F" w14:paraId="47FF046C" w14:textId="77777777">
        <w:trPr>
          <w:trHeight w:val="504"/>
        </w:trPr>
        <w:tc>
          <w:tcPr>
            <w:tcW w:w="1617" w:type="dxa"/>
            <w:shd w:val="clear" w:color="auto" w:fill="D9D9D9"/>
            <w:vAlign w:val="center"/>
          </w:tcPr>
          <w:p w14:paraId="09B7ED63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输出信号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01A9CD1" w14:textId="77777777" w:rsidR="00CA2C5F" w:rsidRDefault="00CA2C5F">
            <w:pPr>
              <w:ind w:firstLine="420"/>
            </w:pPr>
          </w:p>
        </w:tc>
      </w:tr>
      <w:tr w:rsidR="00CA2C5F" w14:paraId="7935B52A" w14:textId="77777777">
        <w:trPr>
          <w:trHeight w:val="343"/>
        </w:trPr>
        <w:tc>
          <w:tcPr>
            <w:tcW w:w="1617" w:type="dxa"/>
            <w:shd w:val="clear" w:color="auto" w:fill="D9D9D9"/>
            <w:vAlign w:val="center"/>
          </w:tcPr>
          <w:p w14:paraId="1D597EE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D651079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ACC</w:t>
            </w:r>
            <w:r>
              <w:rPr>
                <w:lang w:eastAsia="zh-CN"/>
              </w:rPr>
              <w:t>或</w:t>
            </w:r>
            <w:r>
              <w:rPr>
                <w:rFonts w:hint="eastAsia"/>
                <w:lang w:eastAsia="zh-CN"/>
              </w:rPr>
              <w:t>OFF</w:t>
            </w:r>
            <w:r>
              <w:rPr>
                <w:lang w:eastAsia="zh-CN"/>
              </w:rPr>
              <w:t>档均点亮</w:t>
            </w:r>
          </w:p>
        </w:tc>
      </w:tr>
      <w:tr w:rsidR="00CA2C5F" w14:paraId="608EF959" w14:textId="77777777">
        <w:trPr>
          <w:trHeight w:val="561"/>
        </w:trPr>
        <w:tc>
          <w:tcPr>
            <w:tcW w:w="1617" w:type="dxa"/>
            <w:shd w:val="clear" w:color="auto" w:fill="D9D9D9"/>
            <w:vAlign w:val="center"/>
          </w:tcPr>
          <w:p w14:paraId="1C7409D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2AAA4111" w14:textId="77777777" w:rsidR="00CA2C5F" w:rsidRDefault="00B42207">
            <w:pPr>
              <w:ind w:firstLine="420"/>
            </w:pPr>
            <w:r>
              <w:t>无</w:t>
            </w:r>
          </w:p>
        </w:tc>
      </w:tr>
      <w:tr w:rsidR="00CA2C5F" w14:paraId="762B0085" w14:textId="77777777">
        <w:trPr>
          <w:trHeight w:val="427"/>
        </w:trPr>
        <w:tc>
          <w:tcPr>
            <w:tcW w:w="1617" w:type="dxa"/>
            <w:shd w:val="clear" w:color="auto" w:fill="D9D9D9"/>
            <w:vAlign w:val="center"/>
          </w:tcPr>
          <w:p w14:paraId="6800B2C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DD8831E" w14:textId="77777777" w:rsidR="00CA2C5F" w:rsidRDefault="00B42207">
            <w:pPr>
              <w:ind w:firstLine="420"/>
            </w:pPr>
            <w:r>
              <w:t>无</w:t>
            </w:r>
          </w:p>
        </w:tc>
      </w:tr>
    </w:tbl>
    <w:p w14:paraId="6ABFDA70" w14:textId="77777777" w:rsidR="00CA2C5F" w:rsidRDefault="00CA2C5F">
      <w:pPr>
        <w:pStyle w:val="HR"/>
        <w:ind w:firstLine="420"/>
      </w:pPr>
    </w:p>
    <w:p w14:paraId="5D2BD8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动力电池高温报警</w:t>
      </w:r>
      <w:proofErr w:type="spellEnd"/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1E0865AB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6260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463FC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4FC1D248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311E7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9E6A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3DCCC07A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ACF08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4DCE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</w:t>
            </w:r>
          </w:p>
          <w:p w14:paraId="1BEBBD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2、收到SPN:521301 FMI:16或SPN:521301  FMI：0（DM1_F4）</w:t>
            </w:r>
          </w:p>
        </w:tc>
      </w:tr>
      <w:tr w:rsidR="00CA2C5F" w14:paraId="17992A6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00CF6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2270E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151FB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1AB3DB0" wp14:editId="116A65DA">
                  <wp:extent cx="544195" cy="44640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9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65BB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63CF10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9FD568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DB5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D4A4B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0B7A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3F5AB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F0466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</w:t>
            </w:r>
          </w:p>
        </w:tc>
      </w:tr>
      <w:tr w:rsidR="00CA2C5F" w14:paraId="04CD79B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C08C3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CF5A7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18FECAF4</w:t>
            </w:r>
          </w:p>
        </w:tc>
      </w:tr>
      <w:tr w:rsidR="00CA2C5F" w14:paraId="3B59BECF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C2509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99BFA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7CF9E8EE" w14:textId="77777777" w:rsidR="00CA2C5F" w:rsidRDefault="00CA2C5F">
      <w:pPr>
        <w:spacing w:after="0"/>
        <w:rPr>
          <w:lang w:eastAsia="zh-CN"/>
        </w:rPr>
      </w:pPr>
    </w:p>
    <w:p w14:paraId="1A69FB95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动力电池输出功率显示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7EF7E4FA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EE546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C28F1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动力电池输出功率显示</w:t>
            </w:r>
          </w:p>
        </w:tc>
      </w:tr>
      <w:tr w:rsidR="00CA2C5F" w14:paraId="1BFB9D36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184E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8CF0B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动力电池输出功率数字显示</w:t>
            </w:r>
          </w:p>
        </w:tc>
      </w:tr>
      <w:tr w:rsidR="00CA2C5F" w14:paraId="528A34B1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CAD65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8DAA8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63D3347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2、收到电池管理系统CAN报文，根据电池组输出电压和电池组输出电流计算：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CA2C5F" w14:paraId="6DC95573" w14:textId="77777777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8F862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51A5B5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FC66B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DBC339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DD3F12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CA2C5F" w14:paraId="5E570346" w14:textId="77777777">
              <w:trPr>
                <w:trHeight w:val="212"/>
                <w:jc w:val="center"/>
              </w:trPr>
              <w:tc>
                <w:tcPr>
                  <w:tcW w:w="1219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FE01AA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6B7EDE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2-3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EECA5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D52E3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电池组输出电压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5AE02D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增益:0.1V;偏移量:0V;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范围:0-6425.5V</w:t>
                  </w:r>
                </w:p>
              </w:tc>
            </w:tr>
            <w:tr w:rsidR="00CA2C5F" w14:paraId="64E75BCA" w14:textId="77777777">
              <w:trPr>
                <w:trHeight w:val="593"/>
                <w:jc w:val="center"/>
              </w:trPr>
              <w:tc>
                <w:tcPr>
                  <w:tcW w:w="1219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2587F8" w14:textId="77777777" w:rsidR="00CA2C5F" w:rsidRDefault="00CA2C5F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DE126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4-5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73F28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2CC08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电池组输出电流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E1A79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增益:0.1A;偏移量:-1000A;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范围:-1000-5553.5A;充电为负,放电为正</w:t>
                  </w:r>
                </w:p>
              </w:tc>
            </w:tr>
          </w:tbl>
          <w:p w14:paraId="1AB951F7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2BDE57E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43A7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141B6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数字显示，单位</w:t>
            </w:r>
            <w:r>
              <w:rPr>
                <w:rFonts w:hint="eastAsia"/>
                <w:sz w:val="20"/>
                <w:szCs w:val="20"/>
                <w:lang w:eastAsia="zh-CN"/>
              </w:rPr>
              <w:t>kW</w:t>
            </w:r>
            <w:r>
              <w:rPr>
                <w:rFonts w:hint="eastAsia"/>
                <w:sz w:val="20"/>
                <w:szCs w:val="20"/>
                <w:lang w:eastAsia="zh-CN"/>
              </w:rPr>
              <w:t>，精度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sz w:val="20"/>
                <w:szCs w:val="20"/>
                <w:lang w:eastAsia="zh-CN"/>
              </w:rPr>
              <w:t>.1</w:t>
            </w:r>
          </w:p>
          <w:p w14:paraId="086D453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306462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9D218AA" wp14:editId="4C08FBA3">
                  <wp:extent cx="936625" cy="59499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023" cy="6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6BAD448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A19C3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6A1BD6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7924E9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6EAB7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B3ED5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9A5BE1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CA2C5F" w14:paraId="50562741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89C1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EC5C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CA2C5F" w14:paraId="6DDFEBF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2CB8D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CBE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426B8DE9" w14:textId="77777777" w:rsidR="00CA2C5F" w:rsidRDefault="00CA2C5F">
      <w:pPr>
        <w:rPr>
          <w:lang w:eastAsia="zh-CN"/>
        </w:rPr>
      </w:pPr>
    </w:p>
    <w:p w14:paraId="7EAADF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REESS</w:t>
      </w:r>
      <w:r>
        <w:rPr>
          <w:rFonts w:hint="eastAsia"/>
          <w:lang w:eastAsia="zh-CN"/>
        </w:rPr>
        <w:t>热事件报警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CA2C5F" w14:paraId="6CF3E1D7" w14:textId="77777777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6DA8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69A6" w14:textId="77777777" w:rsidR="00CA2C5F" w:rsidRDefault="00B42207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</w:rPr>
            </w:pPr>
            <w:r>
              <w:rPr>
                <w:rFonts w:ascii="Cambria" w:hAnsi="Cambria" w:cs="宋体" w:hint="eastAsia"/>
                <w:b/>
                <w:bCs/>
              </w:rPr>
              <w:t>REESS</w:t>
            </w:r>
            <w:proofErr w:type="spellStart"/>
            <w:r>
              <w:rPr>
                <w:rFonts w:ascii="Cambria" w:hAnsi="Cambria" w:cs="宋体" w:hint="eastAsia"/>
                <w:b/>
                <w:bCs/>
              </w:rPr>
              <w:t>热事件报警</w:t>
            </w:r>
            <w:proofErr w:type="spellEnd"/>
          </w:p>
        </w:tc>
      </w:tr>
      <w:tr w:rsidR="00CA2C5F" w14:paraId="6C807BF8" w14:textId="77777777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BDB7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EF624" w14:textId="77777777" w:rsidR="00CA2C5F" w:rsidRDefault="00B42207">
            <w:pPr>
              <w:rPr>
                <w:rFonts w:ascii="宋体" w:hAnsi="宋体" w:cs="宋体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当车辆仪表收到电池系统发出的热事故报警信号（报文）时，应发出声或光报警信号提醒驾驶员。</w:t>
            </w:r>
          </w:p>
          <w:p w14:paraId="1B85865E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备注：</w:t>
            </w:r>
            <w:r>
              <w:rPr>
                <w:rFonts w:ascii="Calibri" w:hAnsi="Calibri" w:cs="宋体" w:hint="eastAsia"/>
                <w:lang w:eastAsia="zh-CN"/>
              </w:rPr>
              <w:t>REESS</w:t>
            </w:r>
            <w:r>
              <w:rPr>
                <w:rFonts w:ascii="Calibri" w:hAnsi="Calibri" w:cs="宋体" w:hint="eastAsia"/>
                <w:lang w:eastAsia="zh-CN"/>
              </w:rPr>
              <w:t>：可充电储能系统，即电池系统。</w:t>
            </w:r>
          </w:p>
        </w:tc>
      </w:tr>
      <w:tr w:rsidR="00CA2C5F" w14:paraId="2E643FD5" w14:textId="77777777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0BF4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79728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4EBD7D" w14:textId="77777777" w:rsidR="00CA2C5F" w:rsidRDefault="00B42207">
            <w:pPr>
              <w:rPr>
                <w:rFonts w:ascii="Calibri" w:hAnsi="Calibri" w:cs="宋体"/>
                <w:sz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lang w:eastAsia="zh-CN"/>
              </w:rPr>
              <w:t>1.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点火锁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/START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；或充电枪插入，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DCDC2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输出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12V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电压，控制继电器将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="Calibri" w:hAnsi="Calibri" w:cs="宋体" w:hint="eastAsia"/>
                <w:sz w:val="20"/>
                <w:lang w:eastAsia="zh-CN"/>
              </w:rPr>
              <w:t>档电接入</w:t>
            </w:r>
            <w:proofErr w:type="gramEnd"/>
            <w:r>
              <w:rPr>
                <w:rFonts w:ascii="Calibri" w:hAnsi="Calibri" w:cs="宋体" w:hint="eastAsia"/>
                <w:sz w:val="20"/>
                <w:lang w:eastAsia="zh-CN"/>
              </w:rPr>
              <w:t>仪表。</w:t>
            </w:r>
          </w:p>
          <w:p w14:paraId="29C823BA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CAN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总线信号输入</w:t>
            </w:r>
          </w:p>
          <w:p w14:paraId="7E0F5CB3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3.仪表接收到电池系统发送“电池包火灾故障”故障码</w:t>
            </w:r>
          </w:p>
        </w:tc>
      </w:tr>
      <w:tr w:rsidR="00CA2C5F" w14:paraId="25B06927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18B2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3F033" w14:textId="77777777" w:rsidR="00CA2C5F" w:rsidRDefault="00B42207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高压电池高温报警图标点亮：</w:t>
            </w:r>
            <w:r>
              <w:rPr>
                <w:rFonts w:ascii="Calibri" w:hAnsi="Calibri"/>
                <w:noProof/>
                <w:lang w:eastAsia="zh-CN"/>
              </w:rPr>
              <w:drawing>
                <wp:inline distT="0" distB="0" distL="0" distR="0" wp14:anchorId="60064266" wp14:editId="6B2E2402">
                  <wp:extent cx="313055" cy="22034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27B43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2、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蜂鸣器发出报警音</w:t>
            </w:r>
            <w:proofErr w:type="spellEnd"/>
          </w:p>
          <w:p w14:paraId="1ACFB606" w14:textId="77777777" w:rsidR="00CA2C5F" w:rsidRDefault="00B42207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仪表需要通过文字提醒驾驶员</w:t>
            </w:r>
          </w:p>
          <w:p w14:paraId="2D86C13F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z w:val="20"/>
                <w:szCs w:val="20"/>
                <w:lang w:eastAsia="zh-CN"/>
              </w:rPr>
              <w:t>4、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仪表STOP灯点亮</w:t>
            </w:r>
          </w:p>
        </w:tc>
      </w:tr>
      <w:tr w:rsidR="00CA2C5F" w14:paraId="58A08616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EB9C8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A2BD5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仪表显示文字：“动力电池严重过温，请速安全撤离！”,最高优先级</w:t>
            </w:r>
          </w:p>
        </w:tc>
      </w:tr>
      <w:tr w:rsidR="00CA2C5F" w14:paraId="6C808C5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4CF90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B8B6C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拧</w:t>
            </w:r>
            <w:proofErr w:type="gramEnd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钥匙下ON档及充电中断)</w:t>
            </w:r>
          </w:p>
        </w:tc>
      </w:tr>
      <w:tr w:rsidR="00CA2C5F" w14:paraId="2FB1AE23" w14:textId="77777777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4EB3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FFEA2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CA2C5F" w14:paraId="770E6245" w14:textId="77777777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A8776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7F96922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43187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FMI(DEC)</w:t>
                  </w:r>
                </w:p>
              </w:tc>
            </w:tr>
            <w:tr w:rsidR="00CA2C5F" w14:paraId="6E288E6D" w14:textId="77777777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DCF77C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10F4B28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2C301CA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3</w:t>
                  </w:r>
                </w:p>
              </w:tc>
            </w:tr>
          </w:tbl>
          <w:p w14:paraId="24ECE8F4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备注：</w:t>
            </w:r>
            <w:r>
              <w:rPr>
                <w:rFonts w:ascii="宋体" w:hAnsi="宋体" w:cs="宋体"/>
                <w:sz w:val="20"/>
                <w:szCs w:val="20"/>
                <w:lang w:eastAsia="zh-CN"/>
              </w:rPr>
              <w:t>分配给电池故障SPN 为521300~521599，FMI 定义参见J1939-73。</w:t>
            </w:r>
          </w:p>
        </w:tc>
      </w:tr>
      <w:tr w:rsidR="00CA2C5F" w14:paraId="382CA43E" w14:textId="77777777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231DB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F80CB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  <w:tr w:rsidR="00CA2C5F" w14:paraId="1064DD4D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5B6B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F5C4E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ACC/ON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A9423BB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A98F6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ABB81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/>
              </w:rPr>
              <w:t>GB18384</w:t>
            </w:r>
            <w:r>
              <w:rPr>
                <w:rFonts w:ascii="Calibri" w:hAnsi="Calibri" w:cs="宋体" w:hint="eastAsia"/>
              </w:rPr>
              <w:t>-2020</w:t>
            </w:r>
          </w:p>
          <w:p w14:paraId="44982F29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 w:hint="eastAsia"/>
              </w:rPr>
              <w:t>5.2.2.3  REESS</w:t>
            </w:r>
            <w:proofErr w:type="spellStart"/>
            <w:r>
              <w:rPr>
                <w:rFonts w:ascii="Calibri" w:hAnsi="Calibri" w:cs="宋体" w:hint="eastAsia"/>
              </w:rPr>
              <w:t>热事件报警</w:t>
            </w:r>
            <w:proofErr w:type="spellEnd"/>
          </w:p>
          <w:p w14:paraId="1D5615EF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64286293" wp14:editId="7C5A995C">
                  <wp:extent cx="4478655" cy="5334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D6A89D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B6F5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BFFA0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</w:tbl>
    <w:p w14:paraId="7B3B8159" w14:textId="27288F80" w:rsidR="00054290" w:rsidRPr="00C7777F" w:rsidRDefault="00054290" w:rsidP="00054290">
      <w:pPr>
        <w:pStyle w:val="3"/>
        <w:rPr>
          <w:strike/>
          <w:lang w:eastAsia="zh-CN"/>
        </w:rPr>
      </w:pPr>
      <w:r w:rsidRPr="00C7777F">
        <w:rPr>
          <w:rFonts w:hint="eastAsia"/>
          <w:strike/>
          <w:lang w:eastAsia="zh-CN"/>
        </w:rPr>
        <w:t>动力电池预加热设置</w:t>
      </w:r>
      <w:r w:rsidR="00C7777F" w:rsidRPr="00C7777F">
        <w:rPr>
          <w:rFonts w:hint="eastAsia"/>
          <w:strike/>
          <w:lang w:eastAsia="zh-CN"/>
        </w:rPr>
        <w:t>（暂不实现）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054290" w:rsidRPr="00C7777F" w14:paraId="6B1CC4D6" w14:textId="77777777" w:rsidTr="00C61A0C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E2DB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AA9A" w14:textId="389C97A7" w:rsidR="00054290" w:rsidRPr="00C7777F" w:rsidRDefault="00054290" w:rsidP="00054290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  <w:strike/>
              </w:rPr>
            </w:pPr>
            <w:proofErr w:type="spellStart"/>
            <w:r w:rsidRPr="00C7777F">
              <w:rPr>
                <w:rFonts w:ascii="Cambria" w:hAnsi="Cambria" w:cs="宋体" w:hint="eastAsia"/>
                <w:b/>
                <w:bCs/>
                <w:strike/>
              </w:rPr>
              <w:t>动力电池预加热设置</w:t>
            </w:r>
            <w:proofErr w:type="spellEnd"/>
          </w:p>
        </w:tc>
      </w:tr>
      <w:tr w:rsidR="00054290" w:rsidRPr="00C7777F" w14:paraId="07EC8161" w14:textId="77777777" w:rsidTr="00C61A0C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3F5A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9E03" w14:textId="5505914C" w:rsidR="00902D59" w:rsidRPr="00C7777F" w:rsidRDefault="00A91628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当车辆在寒区运行时，需要提前加热电池。</w:t>
            </w:r>
            <w:r w:rsidR="00902D59"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驾驶员通过仪表设置下次使用车辆时间，仪表将该时间发给HCU，HCU控制在该时间前完成电池加热，保证车辆能够在该设定时间正常启动运行。</w:t>
            </w:r>
          </w:p>
          <w:p w14:paraId="44839B60" w14:textId="51A3E341" w:rsidR="00054290" w:rsidRPr="00C7777F" w:rsidRDefault="00054290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</w:p>
        </w:tc>
      </w:tr>
      <w:tr w:rsidR="00054290" w:rsidRPr="00C7777F" w14:paraId="3454C7CD" w14:textId="77777777" w:rsidTr="00C61A0C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C0F0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5A055" w14:textId="463AC0F4" w:rsidR="00054290" w:rsidRPr="00C7777F" w:rsidRDefault="00954FC7" w:rsidP="00C61A0C">
            <w:pPr>
              <w:rPr>
                <w:rFonts w:ascii="宋体" w:hAnsi="宋体" w:cs="宋体"/>
                <w:strike/>
                <w:sz w:val="20"/>
                <w:szCs w:val="2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lang w:eastAsia="zh-CN"/>
              </w:rPr>
              <w:t>用户通过仪表按键设置，设置方式类似闹钟，同时发送设置的时间指令到PCAN。</w:t>
            </w:r>
          </w:p>
        </w:tc>
      </w:tr>
      <w:tr w:rsidR="00054290" w:rsidRPr="00C7777F" w14:paraId="48A1836E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E50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C2A6B" w14:textId="39195E74" w:rsidR="00054290" w:rsidRPr="00C7777F" w:rsidRDefault="00054290" w:rsidP="00C61A0C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高压电池高温报警图标点亮：</w:t>
            </w:r>
          </w:p>
          <w:p w14:paraId="3433FB6D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</w:rPr>
              <w:t>2、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蜂鸣器发出报警音</w:t>
            </w:r>
            <w:proofErr w:type="spellEnd"/>
          </w:p>
          <w:p w14:paraId="4941530C" w14:textId="77777777" w:rsidR="00054290" w:rsidRPr="00C7777F" w:rsidRDefault="00054290" w:rsidP="00C61A0C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仪表需要通过文字提醒驾驶员</w:t>
            </w:r>
          </w:p>
          <w:p w14:paraId="6A1BD404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4、</w:t>
            </w: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仪表STOP灯点亮</w:t>
            </w:r>
          </w:p>
        </w:tc>
      </w:tr>
      <w:tr w:rsidR="00054290" w:rsidRPr="00C7777F" w14:paraId="53A2E8F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BF4F7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980C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仪表显示文字：“动力电池严重过温，请速安全撤离！”,最高优先级</w:t>
            </w:r>
          </w:p>
        </w:tc>
      </w:tr>
      <w:tr w:rsidR="00054290" w:rsidRPr="00C7777F" w14:paraId="18E987CC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0994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93A2D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拧</w:t>
            </w:r>
            <w:proofErr w:type="gramEnd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钥匙下ON档及充电中断)</w:t>
            </w:r>
          </w:p>
        </w:tc>
      </w:tr>
      <w:tr w:rsidR="00054290" w:rsidRPr="00C7777F" w14:paraId="15BDB4D7" w14:textId="77777777" w:rsidTr="00C61A0C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B607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C0C0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054290" w:rsidRPr="00C7777F" w14:paraId="71A7201C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6F417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2F69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3EFCD64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FMI(DEC)</w:t>
                  </w:r>
                </w:p>
              </w:tc>
            </w:tr>
            <w:tr w:rsidR="00054290" w:rsidRPr="00C7777F" w14:paraId="57A2BE01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87C7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AFDB172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8D5FD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3</w:t>
                  </w:r>
                </w:p>
              </w:tc>
            </w:tr>
          </w:tbl>
          <w:p w14:paraId="196012C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备注：</w:t>
            </w: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分配给电池故障SPN 为521300~521599，FMI 定义参见J1939-73。</w:t>
            </w:r>
          </w:p>
        </w:tc>
      </w:tr>
      <w:tr w:rsidR="00054290" w:rsidRPr="00C7777F" w14:paraId="1445A125" w14:textId="77777777" w:rsidTr="00C61A0C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F4D56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9CAF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  <w:tr w:rsidR="00054290" w:rsidRPr="00C7777F" w14:paraId="410436C1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3CB6D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FD46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ACC/ON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档电</w:t>
            </w:r>
            <w:proofErr w:type="spellEnd"/>
          </w:p>
        </w:tc>
      </w:tr>
      <w:tr w:rsidR="00054290" w:rsidRPr="00C7777F" w14:paraId="76A8EFC3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55929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A6BF0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/>
                <w:strike/>
                <w:highlight w:val="red"/>
              </w:rPr>
              <w:t>GB18384</w:t>
            </w:r>
            <w:r w:rsidRPr="00C7777F">
              <w:rPr>
                <w:rFonts w:ascii="Calibri" w:hAnsi="Calibri" w:cs="宋体" w:hint="eastAsia"/>
                <w:strike/>
                <w:highlight w:val="red"/>
              </w:rPr>
              <w:t>-2020</w:t>
            </w:r>
          </w:p>
          <w:p w14:paraId="7F7B9B31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 w:hint="eastAsia"/>
                <w:strike/>
                <w:highlight w:val="red"/>
              </w:rPr>
              <w:t>5.2.2.3  REESS</w:t>
            </w:r>
            <w:proofErr w:type="spellStart"/>
            <w:r w:rsidRPr="00C7777F">
              <w:rPr>
                <w:rFonts w:ascii="Calibri" w:hAnsi="Calibri" w:cs="宋体" w:hint="eastAsia"/>
                <w:strike/>
                <w:highlight w:val="red"/>
              </w:rPr>
              <w:t>热事件报警</w:t>
            </w:r>
            <w:proofErr w:type="spellEnd"/>
          </w:p>
          <w:p w14:paraId="43FDB22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Calibri" w:hAnsi="Calibri" w:cs="宋体"/>
                <w:strike/>
                <w:noProof/>
                <w:highlight w:val="red"/>
                <w:lang w:val="en-US" w:eastAsia="zh-CN"/>
              </w:rPr>
              <w:drawing>
                <wp:inline distT="0" distB="0" distL="0" distR="0" wp14:anchorId="77B6578C" wp14:editId="29498A26">
                  <wp:extent cx="4478655" cy="5334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290" w:rsidRPr="00C7777F" w14:paraId="04DE273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30B5E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7F4F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</w:tbl>
    <w:p w14:paraId="5B3712D0" w14:textId="77777777" w:rsidR="00CA2C5F" w:rsidRDefault="00CA2C5F">
      <w:pPr>
        <w:rPr>
          <w:lang w:eastAsia="zh-CN"/>
        </w:rPr>
      </w:pPr>
    </w:p>
    <w:p w14:paraId="6AD98C41" w14:textId="77777777" w:rsidR="00CA2C5F" w:rsidRDefault="00B42207">
      <w:pPr>
        <w:pStyle w:val="2"/>
      </w:pPr>
      <w:proofErr w:type="spellStart"/>
      <w:r>
        <w:t>电机及控制器系统显示</w:t>
      </w:r>
      <w:proofErr w:type="spellEnd"/>
    </w:p>
    <w:p w14:paraId="36E67986" w14:textId="48E2B433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电机转速指示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16A17D4B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2D0D05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D5581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电机转速指示</w:t>
            </w:r>
            <w:proofErr w:type="spellEnd"/>
          </w:p>
        </w:tc>
      </w:tr>
      <w:tr w:rsidR="00CA2C5F" w14:paraId="22F75B16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0614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132D1" w14:textId="617FFDAE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仪表从CAN总线获得电机转速信号，</w:t>
            </w:r>
            <w:r w:rsidR="00B46CD4">
              <w:rPr>
                <w:rFonts w:ascii="宋体" w:hAnsi="宋体" w:cs="Arial" w:hint="eastAsia"/>
                <w:sz w:val="20"/>
                <w:szCs w:val="20"/>
                <w:lang w:eastAsia="zh-CN"/>
              </w:rPr>
              <w:t>并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显示电机转速</w:t>
            </w:r>
          </w:p>
        </w:tc>
      </w:tr>
      <w:tr w:rsidR="00CA2C5F" w14:paraId="6472D8E8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66E28B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1BF600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AB946D4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00DEEAE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358FAEF1" w14:textId="77777777">
              <w:tc>
                <w:tcPr>
                  <w:tcW w:w="1177" w:type="dxa"/>
                  <w:shd w:val="clear" w:color="auto" w:fill="auto"/>
                </w:tcPr>
                <w:p w14:paraId="02E6D9D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D3EF3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30AB38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C95F58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4FF8C0F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510837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F397786" w14:textId="77777777">
              <w:tc>
                <w:tcPr>
                  <w:tcW w:w="1177" w:type="dxa"/>
                  <w:shd w:val="clear" w:color="auto" w:fill="auto"/>
                </w:tcPr>
                <w:p w14:paraId="6437170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07C8D8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54EC0F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94DE22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2BE8E56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20B4887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8E408F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</w:tbl>
          <w:p w14:paraId="0AAB3091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CA2C5F" w14:paraId="11411C2C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F818E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FD02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电机转速实时指示仪表上，大于5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000按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000显示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620DF3E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279B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63F7A9" w14:textId="77777777" w:rsidR="00CA2C5F" w:rsidRDefault="00CA2C5F">
            <w:pPr>
              <w:rPr>
                <w:sz w:val="20"/>
                <w:szCs w:val="20"/>
                <w:lang w:eastAsia="zh-CN"/>
              </w:rPr>
            </w:pPr>
          </w:p>
        </w:tc>
      </w:tr>
      <w:tr w:rsidR="00CA2C5F" w14:paraId="7937A7DA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2126F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18D1A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7EF0C7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BD176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CA2C5F" w14:paraId="6DCD2C12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2F437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B199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551CA5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CA2C5F" w14:paraId="4DEDF70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320AA0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2768D8" w14:textId="77777777" w:rsidR="00CA2C5F" w:rsidRDefault="00CA2C5F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8371C00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3D2A386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D376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653A0670" w14:textId="77777777" w:rsidR="00CA2C5F" w:rsidRDefault="00CA2C5F">
      <w:pPr>
        <w:rPr>
          <w:lang w:eastAsia="zh-CN"/>
        </w:rPr>
      </w:pPr>
    </w:p>
    <w:p w14:paraId="3B69F05E" w14:textId="7D230469" w:rsidR="005E17A2" w:rsidRDefault="005E17A2" w:rsidP="005E17A2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电机超速报警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5E17A2" w14:paraId="05E6418F" w14:textId="77777777" w:rsidTr="002563DC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A370A0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C88C479" w14:textId="67044AC5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电机超速报警</w:t>
            </w:r>
            <w:proofErr w:type="spellEnd"/>
          </w:p>
        </w:tc>
      </w:tr>
      <w:tr w:rsidR="005E17A2" w14:paraId="4BCDCACA" w14:textId="77777777" w:rsidTr="002563DC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D6DB821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DB823" w14:textId="42B229BF" w:rsidR="005E17A2" w:rsidRDefault="005E17A2" w:rsidP="005E17A2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总线获电机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超速报警DM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，电机超速。</w:t>
            </w:r>
          </w:p>
        </w:tc>
      </w:tr>
      <w:tr w:rsidR="005E17A2" w14:paraId="33A14165" w14:textId="77777777" w:rsidTr="002563DC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E98A7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0C97A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3EDF82E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B56D2A7" w14:textId="320BF0E1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 w:rsidR="00A94CCD">
              <w:rPr>
                <w:rFonts w:hint="eastAsia"/>
                <w:sz w:val="20"/>
                <w:szCs w:val="20"/>
                <w:lang w:eastAsia="zh-CN"/>
              </w:rPr>
              <w:t>DM1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p w14:paraId="0F24BA76" w14:textId="36232D61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SPN</w:t>
            </w:r>
            <w:r>
              <w:rPr>
                <w:rFonts w:hint="eastAsia"/>
                <w:sz w:val="20"/>
                <w:szCs w:val="20"/>
                <w:lang w:eastAsia="zh-CN"/>
              </w:rPr>
              <w:t>-FMI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16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，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>
              <w:rPr>
                <w:rFonts w:ascii="宋体" w:eastAsia="宋体" w:hAnsi="宋体" w:cs="宋体"/>
                <w:color w:val="000000"/>
                <w:lang w:val="en-US" w:eastAsia="zh-CN"/>
              </w:rPr>
              <w:t>0</w:t>
            </w:r>
          </w:p>
          <w:p w14:paraId="0F1208BA" w14:textId="77777777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  <w:p w14:paraId="3B43D077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5E17A2" w14:paraId="0BAD3D3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68334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F42E9E" w14:textId="0DDD9159" w:rsidR="005E17A2" w:rsidRDefault="00A94CCD" w:rsidP="00A94CC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仪表提醒“电机转速超速，请注意！”</w:t>
            </w:r>
          </w:p>
        </w:tc>
      </w:tr>
      <w:tr w:rsidR="005E17A2" w14:paraId="3DAE15CB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0131ED6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2AAC5" w14:textId="524B4F76" w:rsidR="005E17A2" w:rsidRDefault="00A94CCD" w:rsidP="002563DC">
            <w:pPr>
              <w:rPr>
                <w:sz w:val="20"/>
                <w:szCs w:val="20"/>
                <w:lang w:eastAsia="zh-CN"/>
              </w:rPr>
            </w:pPr>
            <w:r w:rsidRPr="00A94CCD">
              <w:rPr>
                <w:rFonts w:ascii="宋体" w:hAnsi="宋体" w:cs="Arial" w:hint="eastAsia"/>
                <w:sz w:val="20"/>
                <w:szCs w:val="20"/>
                <w:lang w:eastAsia="zh-CN"/>
              </w:rPr>
              <w:t>语音“发动机已超速，请注意” ，语音结束后，蜂鸣报警，频率1Hz，若在语音播报过程中，发动机转速降到报警消除转速，当前播报的语音结束即停止。若在蜂鸣报警过程中，发动机转速降到报警消除转速，蜂鸣报警立即停止。</w:t>
            </w:r>
          </w:p>
        </w:tc>
      </w:tr>
      <w:tr w:rsidR="005E17A2" w14:paraId="1EDED6D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A86D87F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C727B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E309333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8C066A" w14:textId="2D5CBC3E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 w:rsidR="00CE50A3">
              <w:rPr>
                <w:rFonts w:hint="eastAsia"/>
                <w:sz w:val="20"/>
                <w:szCs w:val="20"/>
                <w:lang w:eastAsia="zh-CN"/>
              </w:rPr>
              <w:t>或无电机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5E17A2" w14:paraId="18E0B46C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E5CBA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C1B62E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176E29F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5E17A2" w14:paraId="5E1F3DC6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F7651B9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A12C6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5E17A2" w14:paraId="03C838D7" w14:textId="77777777" w:rsidTr="002563DC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F91BAE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C384A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7F4BFBE1" w14:textId="77777777" w:rsidR="005E17A2" w:rsidRDefault="005E17A2">
      <w:pPr>
        <w:rPr>
          <w:lang w:eastAsia="zh-CN"/>
        </w:rPr>
      </w:pPr>
    </w:p>
    <w:p w14:paraId="210AEE70" w14:textId="77777777" w:rsidR="005E17A2" w:rsidRDefault="005E17A2">
      <w:pPr>
        <w:rPr>
          <w:lang w:eastAsia="zh-CN"/>
        </w:rPr>
      </w:pPr>
    </w:p>
    <w:p w14:paraId="7E15D9B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电机系统故障</w:t>
      </w:r>
    </w:p>
    <w:tbl>
      <w:tblPr>
        <w:tblW w:w="10317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8985"/>
      </w:tblGrid>
      <w:tr w:rsidR="00CA2C5F" w14:paraId="20762F0D" w14:textId="77777777">
        <w:trPr>
          <w:trHeight w:val="464"/>
          <w:jc w:val="center"/>
        </w:trPr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74F2CC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8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76D2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电机系统故障</w:t>
            </w:r>
            <w:proofErr w:type="spellEnd"/>
          </w:p>
        </w:tc>
      </w:tr>
      <w:tr w:rsidR="00CA2C5F" w14:paraId="491E3FF2" w14:textId="77777777">
        <w:trPr>
          <w:trHeight w:val="337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F7C2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E19BA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1A0C23F7" w14:textId="77777777">
        <w:trPr>
          <w:trHeight w:val="834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809B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EAAE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172C444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1、电机控制系统红色报警灯亮报文有效</w:t>
            </w:r>
          </w:p>
          <w:p w14:paraId="18449FB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（单个故障ID=0x18FECAEF一个以上故障ID：18ECFFEF,18EBFFEF）        </w:t>
            </w:r>
          </w:p>
          <w:p w14:paraId="1BAF878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2、电机控制系统黄色报警灯亮报文有效</w:t>
            </w:r>
          </w:p>
          <w:p w14:paraId="37EFC07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ID=0x18FECAEF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一个以上故障ID：18ECFFEF,18EBFFEF  ）       </w:t>
            </w:r>
          </w:p>
          <w:p w14:paraId="03B6FDA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3、连续5秒未接收到电机控制器外发报文</w:t>
            </w:r>
          </w:p>
          <w:p w14:paraId="1E2CDB0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（ID=0x0CFF11EF）</w:t>
            </w:r>
          </w:p>
          <w:p w14:paraId="39DACD8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以上任意条件满足，电机故障指示灯点亮电机故障指示</w:t>
            </w:r>
          </w:p>
        </w:tc>
      </w:tr>
      <w:tr w:rsidR="00CA2C5F" w14:paraId="369D1728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CC85B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505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5F71ACAE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8E2A4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F9C4D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C00F8B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BA5735" wp14:editId="19B05E9A">
                  <wp:extent cx="388620" cy="31559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0" cy="32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18B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8926AF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FA88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48B398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41EB399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DCC5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6E7FA5DA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9DE50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676AF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或报文超时</w:t>
            </w:r>
          </w:p>
        </w:tc>
      </w:tr>
      <w:tr w:rsidR="00CA2C5F" w14:paraId="344807A6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0A7C6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35DF3" w14:textId="7CAF6CC5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A5A3303" w14:textId="77777777" w:rsidR="00CA2C5F" w:rsidRDefault="00CA2C5F">
      <w:pPr>
        <w:spacing w:after="0"/>
        <w:rPr>
          <w:lang w:val="en-US" w:eastAsia="zh-CN"/>
        </w:rPr>
      </w:pPr>
    </w:p>
    <w:p w14:paraId="0163CD6A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电机系统过</w:t>
      </w:r>
      <w:proofErr w:type="spellEnd"/>
      <w:r>
        <w:rPr>
          <w:rFonts w:hint="eastAsia"/>
          <w:lang w:eastAsia="zh-CN"/>
        </w:rPr>
        <w:t>温</w:t>
      </w:r>
    </w:p>
    <w:tbl>
      <w:tblPr>
        <w:tblW w:w="10055" w:type="dxa"/>
        <w:jc w:val="center"/>
        <w:tblLayout w:type="fixed"/>
        <w:tblLook w:val="04A0" w:firstRow="1" w:lastRow="0" w:firstColumn="1" w:lastColumn="0" w:noHBand="0" w:noVBand="1"/>
      </w:tblPr>
      <w:tblGrid>
        <w:gridCol w:w="1201"/>
        <w:gridCol w:w="8854"/>
      </w:tblGrid>
      <w:tr w:rsidR="00CA2C5F" w14:paraId="10ED1926" w14:textId="77777777">
        <w:trPr>
          <w:trHeight w:val="529"/>
          <w:jc w:val="center"/>
        </w:trPr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C0E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5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B50AC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438B7651" w14:textId="77777777">
        <w:trPr>
          <w:trHeight w:val="325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EA91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BC68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2D70F435" w14:textId="77777777">
        <w:trPr>
          <w:trHeight w:val="834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46DC6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81AF70" w14:textId="77777777" w:rsidR="00CA2C5F" w:rsidRDefault="00B42207">
            <w:pPr>
              <w:spacing w:after="0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</w:p>
          <w:p w14:paraId="57341DA0" w14:textId="50849FF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电机控制系统DM1_EF故障报文有效</w:t>
            </w:r>
            <w:r w:rsidR="007775FC">
              <w:rPr>
                <w:rFonts w:ascii="宋体" w:hAnsi="宋体" w:hint="eastAsia"/>
                <w:lang w:eastAsia="zh-CN"/>
              </w:rPr>
              <w:t>：</w:t>
            </w:r>
          </w:p>
          <w:p w14:paraId="056156F9" w14:textId="19FE7A2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电机绕组温度SPN=521703 FMI=16 </w:t>
            </w:r>
            <w:r w:rsidR="007775FC">
              <w:rPr>
                <w:rFonts w:ascii="宋体" w:hAnsi="宋体" w:hint="eastAsia"/>
                <w:lang w:eastAsia="zh-CN"/>
              </w:rPr>
              <w:t>或SPN=521703 FMI=</w:t>
            </w:r>
            <w:r w:rsidR="007775FC">
              <w:rPr>
                <w:rFonts w:ascii="宋体" w:hAnsi="宋体"/>
                <w:lang w:eastAsia="zh-CN"/>
              </w:rPr>
              <w:t>0</w:t>
            </w:r>
            <w:r>
              <w:rPr>
                <w:rFonts w:ascii="宋体" w:hAnsi="宋体" w:hint="eastAsia"/>
                <w:lang w:eastAsia="zh-CN"/>
              </w:rPr>
              <w:t xml:space="preserve">     或</w:t>
            </w:r>
          </w:p>
          <w:p w14:paraId="02524BC1" w14:textId="571C4814" w:rsidR="00CA2C5F" w:rsidRDefault="00B42207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功率功率</w:t>
            </w:r>
            <w:proofErr w:type="gramEnd"/>
            <w:r>
              <w:rPr>
                <w:rFonts w:ascii="宋体" w:hAnsi="宋体" w:hint="eastAsia"/>
                <w:lang w:eastAsia="zh-CN"/>
              </w:rPr>
              <w:t>模块温度</w:t>
            </w:r>
            <w:r w:rsidR="007775FC">
              <w:rPr>
                <w:rFonts w:ascii="宋体" w:hAnsi="宋体" w:hint="eastAsia"/>
                <w:lang w:eastAsia="zh-CN"/>
              </w:rPr>
              <w:t xml:space="preserve"> 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 xml:space="preserve"> FMI=16</w:t>
            </w:r>
            <w:r w:rsidR="007775FC">
              <w:rPr>
                <w:rFonts w:ascii="宋体" w:hAnsi="宋体" w:hint="eastAsia"/>
                <w:lang w:eastAsia="zh-CN"/>
              </w:rPr>
              <w:t>或SPN=52170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 w:rsidR="007775FC">
              <w:rPr>
                <w:rFonts w:ascii="宋体" w:hAnsi="宋体" w:hint="eastAsia"/>
                <w:lang w:eastAsia="zh-CN"/>
              </w:rPr>
              <w:t xml:space="preserve"> FMI=</w:t>
            </w:r>
            <w:r w:rsidR="007775FC">
              <w:rPr>
                <w:rFonts w:ascii="宋体" w:hAnsi="宋体"/>
                <w:lang w:eastAsia="zh-CN"/>
              </w:rPr>
              <w:t>0</w:t>
            </w:r>
          </w:p>
          <w:p w14:paraId="2A30CE8E" w14:textId="77777777" w:rsidR="007775FC" w:rsidRDefault="007775F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7701A39" w14:textId="77777777">
        <w:trPr>
          <w:trHeight w:val="1142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555ED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23F97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625BC72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1E2A0553" wp14:editId="4D1B10A7">
                  <wp:extent cx="403860" cy="35496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21" cy="35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B2B1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76F11E0F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AB7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F8013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E0F11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B186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7A637B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C4749C9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9838061" w14:textId="05E697A3" w:rsidR="00CA2C5F" w:rsidRDefault="00974DAE" w:rsidP="00974DAE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EC0B4B1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48DCF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DB4DF" w14:textId="6F27C0B0" w:rsidR="00CA2C5F" w:rsidRDefault="00974DAE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  <w:proofErr w:type="spellStart"/>
            <w:r>
              <w:rPr>
                <w:rFonts w:ascii="宋体" w:hAnsi="宋体" w:cs="Arial"/>
                <w:sz w:val="20"/>
                <w:szCs w:val="20"/>
              </w:rPr>
              <w:t>报文</w:t>
            </w:r>
            <w:proofErr w:type="spellEnd"/>
          </w:p>
        </w:tc>
      </w:tr>
      <w:tr w:rsidR="00CA2C5F" w14:paraId="00A257E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E0B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DD6CC4" w14:textId="318C693F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6F12E1FA" w14:textId="77777777" w:rsidR="00CA2C5F" w:rsidRDefault="00CA2C5F">
      <w:pPr>
        <w:spacing w:after="0"/>
        <w:rPr>
          <w:lang w:eastAsia="zh-CN"/>
        </w:rPr>
      </w:pPr>
    </w:p>
    <w:p w14:paraId="42742257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电机功率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E511CEB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C564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C7C159" w14:textId="2ACABB95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电机功率显示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（</w:t>
            </w:r>
            <w:r w:rsidR="00A151AA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或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双电机）</w:t>
            </w:r>
          </w:p>
        </w:tc>
      </w:tr>
      <w:tr w:rsidR="00CA2C5F" w14:paraId="41585AE1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8CF35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53ED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仪表根据收到的电机转速和电机扭矩总线信号，计算电机当前功率</w:t>
            </w:r>
          </w:p>
        </w:tc>
      </w:tr>
      <w:tr w:rsidR="00CA2C5F" w14:paraId="469B95A7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5A339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466FF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81FEE38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F5EDFD5" w14:textId="29946A3C" w:rsidR="00D15804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</w:t>
            </w:r>
            <w:r w:rsidR="006A48FD">
              <w:rPr>
                <w:rFonts w:hint="eastAsia"/>
                <w:sz w:val="20"/>
                <w:lang w:eastAsia="zh-CN"/>
              </w:rPr>
              <w:t>功率</w:t>
            </w:r>
          </w:p>
          <w:p w14:paraId="3DBC3E5D" w14:textId="6671D557" w:rsidR="006A48FD" w:rsidRDefault="006A48FD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对于匹配单电机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只有一个</w:t>
            </w: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，控制器</w:t>
            </w:r>
            <w:r>
              <w:rPr>
                <w:sz w:val="20"/>
                <w:lang w:eastAsia="zh-CN"/>
              </w:rPr>
              <w:t>ID</w:t>
            </w:r>
            <w:r>
              <w:rPr>
                <w:sz w:val="20"/>
                <w:lang w:eastAsia="zh-CN"/>
              </w:rPr>
              <w:t>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对于双电机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两个MCU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控制器ID为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0CFF11EF和</w:t>
            </w:r>
            <w:r>
              <w:rPr>
                <w:rFonts w:ascii="宋体" w:hAnsi="宋体" w:hint="eastAsia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</w:t>
            </w:r>
            <w:r w:rsidRPr="006A48FD">
              <w:rPr>
                <w:rFonts w:ascii="宋体" w:hAnsi="宋体"/>
                <w:lang w:eastAsia="zh-CN"/>
              </w:rPr>
              <w:t>F0</w:t>
            </w:r>
            <w:r>
              <w:rPr>
                <w:rFonts w:ascii="宋体" w:hAnsi="宋体" w:hint="eastAsia"/>
                <w:lang w:eastAsia="zh-CN"/>
              </w:rPr>
              <w:t>，仪表显示的</w:t>
            </w:r>
            <w:r w:rsidR="00650F29">
              <w:rPr>
                <w:rFonts w:ascii="宋体" w:hAnsi="宋体" w:hint="eastAsia"/>
                <w:lang w:eastAsia="zh-CN"/>
              </w:rPr>
              <w:t>电机功率</w:t>
            </w:r>
            <w:r>
              <w:rPr>
                <w:rFonts w:ascii="宋体" w:hAnsi="宋体" w:hint="eastAsia"/>
                <w:lang w:eastAsia="zh-CN"/>
              </w:rPr>
              <w:t>为</w:t>
            </w:r>
            <w:r w:rsidR="00650F29">
              <w:rPr>
                <w:rFonts w:ascii="宋体" w:hAnsi="宋体" w:hint="eastAsia"/>
                <w:lang w:eastAsia="zh-CN"/>
              </w:rPr>
              <w:t>两个电机功率之</w:t>
            </w:r>
            <w:proofErr w:type="gramStart"/>
            <w:r w:rsidR="00650F29">
              <w:rPr>
                <w:rFonts w:ascii="宋体" w:hAnsi="宋体" w:hint="eastAsia"/>
                <w:lang w:eastAsia="zh-CN"/>
              </w:rPr>
              <w:t>和</w:t>
            </w:r>
            <w:proofErr w:type="gramEnd"/>
            <w:r w:rsidR="00650F29">
              <w:rPr>
                <w:rFonts w:ascii="宋体" w:hAnsi="宋体" w:hint="eastAsia"/>
                <w:lang w:eastAsia="zh-CN"/>
              </w:rPr>
              <w:t>。</w:t>
            </w:r>
          </w:p>
          <w:p w14:paraId="1A297633" w14:textId="59A309F8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66CBA32D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411FAE9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7778E6C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7439AAD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635CF35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FF14C9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6713345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97AECF9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2D3FF0A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09011C4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0AA78EB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919D22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4EA0D2D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AC4D7A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3C90C8F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4754B640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BE1D13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4125079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4A23F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1F62121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105D800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6E0688A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0BB55A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1EB7AD38" w14:textId="77777777" w:rsidR="006A48FD" w:rsidRDefault="006A48FD">
            <w:pPr>
              <w:spacing w:after="0"/>
              <w:rPr>
                <w:sz w:val="20"/>
                <w:lang w:eastAsia="zh-CN"/>
              </w:rPr>
            </w:pPr>
          </w:p>
          <w:p w14:paraId="2994E219" w14:textId="5E13240A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MCU2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54BB5E9B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1F5A77E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6CB61AA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212954A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9A2732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8284DC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3D3C7E0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4EB1BEA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33294384" w14:textId="736E657D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</w:t>
                  </w:r>
                  <w:r w:rsidR="006A48FD" w:rsidRPr="006A48FD">
                    <w:rPr>
                      <w:rFonts w:ascii="宋体" w:hAnsi="宋体"/>
                    </w:rPr>
                    <w:t>F0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510FE54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69DCF70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CFE37B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1FAB3AD9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6FD5D7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0F8694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7353A3AE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A9A9B0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383B20A8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F60AC3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ABAA18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74D2933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4D65F45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5B5BFF0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4FB2B159" w14:textId="77777777" w:rsidR="00D15804" w:rsidRDefault="00D15804">
            <w:pPr>
              <w:spacing w:after="0"/>
              <w:rPr>
                <w:sz w:val="20"/>
                <w:lang w:eastAsia="zh-CN"/>
              </w:rPr>
            </w:pPr>
          </w:p>
          <w:p w14:paraId="59E879F5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60B5B39A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C905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2626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电机功率显示</w:t>
            </w:r>
          </w:p>
        </w:tc>
      </w:tr>
      <w:tr w:rsidR="00CA2C5F" w14:paraId="04EB56E7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B7FEE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AA33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文字显示</w:t>
            </w:r>
          </w:p>
          <w:p w14:paraId="5FE689F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25AA5CB" wp14:editId="41D84EDB">
                  <wp:extent cx="1805940" cy="28129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l="47471" t="49373" b="24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6" cy="286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4FAEF" w14:textId="06B30E81" w:rsidR="00650F29" w:rsidRDefault="00650F29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未收到报文则显示</w:t>
            </w:r>
            <w:r>
              <w:rPr>
                <w:rFonts w:hint="eastAsia"/>
                <w:sz w:val="20"/>
                <w:szCs w:val="20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lang w:eastAsia="zh-CN"/>
              </w:rPr>
              <w:t>--</w:t>
            </w:r>
            <w:r>
              <w:rPr>
                <w:rFonts w:hint="eastAsia"/>
                <w:sz w:val="20"/>
                <w:szCs w:val="20"/>
                <w:lang w:eastAsia="zh-CN"/>
              </w:rPr>
              <w:t>”</w:t>
            </w:r>
          </w:p>
        </w:tc>
      </w:tr>
      <w:tr w:rsidR="00CA2C5F" w14:paraId="37237D8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371989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557984" w14:textId="381254EE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3329415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9407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D6C1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D89313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7441A4F9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6678F78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F7BE06" w14:textId="4EEF3CA3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1562D886" w14:textId="77777777" w:rsidR="00CA2C5F" w:rsidRDefault="00CA2C5F">
      <w:pPr>
        <w:rPr>
          <w:lang w:eastAsia="zh-CN"/>
        </w:rPr>
      </w:pPr>
    </w:p>
    <w:p w14:paraId="72FDAAB4" w14:textId="7167D996" w:rsidR="00F35FE1" w:rsidRPr="00F35FE1" w:rsidRDefault="00F35FE1" w:rsidP="00F35FE1">
      <w:pPr>
        <w:pStyle w:val="3"/>
        <w:rPr>
          <w:lang w:eastAsia="zh-CN"/>
        </w:rPr>
      </w:pPr>
      <w:r>
        <w:rPr>
          <w:rFonts w:hint="eastAsia"/>
          <w:lang w:eastAsia="zh-CN"/>
        </w:rPr>
        <w:t>辅助制动显示</w:t>
      </w:r>
    </w:p>
    <w:tbl>
      <w:tblPr>
        <w:tblStyle w:val="af2"/>
        <w:tblW w:w="10075" w:type="dxa"/>
        <w:tblLook w:val="04A0" w:firstRow="1" w:lastRow="0" w:firstColumn="1" w:lastColumn="0" w:noHBand="0" w:noVBand="1"/>
      </w:tblPr>
      <w:tblGrid>
        <w:gridCol w:w="1285"/>
        <w:gridCol w:w="8790"/>
      </w:tblGrid>
      <w:tr w:rsidR="003336EC" w14:paraId="33061DB8" w14:textId="77777777" w:rsidTr="003336EC">
        <w:trPr>
          <w:trHeight w:val="43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98037" w14:textId="7777777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功能名称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9C04" w14:textId="41714DA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辅助制动显示</w:t>
            </w:r>
          </w:p>
        </w:tc>
      </w:tr>
      <w:tr w:rsidR="003336EC" w14:paraId="274CDBCF" w14:textId="77777777" w:rsidTr="003336EC">
        <w:trPr>
          <w:trHeight w:val="44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AEF4A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功能描述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CE0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仪表通过HCU发送的辅助制动档位判断是否开启辅助制动。</w:t>
            </w:r>
          </w:p>
        </w:tc>
      </w:tr>
      <w:tr w:rsidR="003336EC" w14:paraId="2905D0FA" w14:textId="77777777" w:rsidTr="003336EC">
        <w:trPr>
          <w:trHeight w:val="180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95D2E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触发条件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8466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0E1C4354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1.点火锁ON档；</w:t>
            </w:r>
          </w:p>
          <w:p w14:paraId="6D4FB42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收到辅助制动档位信号和缓速器扭矩或电机负电流。</w:t>
            </w:r>
          </w:p>
          <w:p w14:paraId="25BFE0D7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辅助制动档位报文：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6A52A0B8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D215E76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431C43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441224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1CE109B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5FF75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1A036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0455729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EC943F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18FF5527 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03A2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C4FC50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1037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28F4BA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0x00-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关闭；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37416CC5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0x01-1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63F69C4D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0x03-2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6D734E8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0x0F-3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915503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0x3F-4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11B3471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其他</w:t>
                  </w:r>
                  <w:r>
                    <w:rPr>
                      <w:sz w:val="20"/>
                      <w:szCs w:val="20"/>
                    </w:rPr>
                    <w:t>-</w:t>
                  </w:r>
                  <w:proofErr w:type="gramStart"/>
                  <w:r>
                    <w:rPr>
                      <w:rFonts w:hint="eastAsia"/>
                      <w:sz w:val="20"/>
                      <w:szCs w:val="20"/>
                    </w:rPr>
                    <w:t>无效值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BA1F0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未定义值视为关闭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F2DB74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辅助制动工作通过ERC</w:t>
            </w:r>
            <w:r>
              <w:rPr>
                <w:rFonts w:asciiTheme="minorEastAsia" w:hAnsiTheme="minorEastAsia"/>
                <w:sz w:val="20"/>
                <w:lang w:eastAsia="zh-CN"/>
              </w:rPr>
              <w:t>1报文制动负扭矩或电机负电流判断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4653B1AF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7DC201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7E64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D9F60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C13CC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545288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31CB5E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0381EC65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D46CEE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18F00010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39E95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C795D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CC3F8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All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AE29D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制动扭矩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8B483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增益：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1%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，偏移量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-1</w:t>
                  </w:r>
                  <w:r>
                    <w:rPr>
                      <w:kern w:val="2"/>
                      <w:sz w:val="20"/>
                      <w:szCs w:val="20"/>
                    </w:rPr>
                    <w:t>25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100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%~</w:t>
                  </w:r>
                  <w:r>
                    <w:rPr>
                      <w:kern w:val="2"/>
                      <w:sz w:val="20"/>
                      <w:szCs w:val="20"/>
                    </w:rPr>
                    <w:t>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非零时辅助制动工作</w:t>
                  </w:r>
                </w:p>
              </w:tc>
            </w:tr>
          </w:tbl>
          <w:p w14:paraId="2A569A43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1EDC3D6" w14:textId="1C9704E9" w:rsidR="00A86FB6" w:rsidRPr="00A51408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asciiTheme="minorEastAsia" w:hAnsiTheme="minorEastAsia"/>
                <w:sz w:val="20"/>
                <w:lang w:eastAsia="zh-CN"/>
              </w:rPr>
              <w:t>其中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，“</w:t>
            </w:r>
            <w:bookmarkStart w:id="1" w:name="_Hlk127450656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电机控制器母线</w:t>
            </w:r>
            <w:r w:rsidRPr="00A51408">
              <w:rPr>
                <w:rFonts w:asciiTheme="minorEastAsia" w:hAnsiTheme="minorEastAsia"/>
                <w:sz w:val="20"/>
                <w:lang w:eastAsia="zh-CN"/>
              </w:rPr>
              <w:t>电流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”偏移量根据</w:t>
            </w:r>
            <w:bookmarkEnd w:id="1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DID=015C&lt;变速箱型号及速比&gt;确定，</w:t>
            </w:r>
          </w:p>
          <w:p w14:paraId="17680B09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268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-600A</w:t>
            </w:r>
          </w:p>
          <w:p w14:paraId="0D7C0514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212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9DB9B91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&gt;,244,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 xml:space="preserve">-1000A  </w:t>
            </w:r>
          </w:p>
          <w:p w14:paraId="7BF0A5AB" w14:textId="28EBF892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&gt;,175,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7759AA91" w14:textId="45E130BD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&gt;,</w:t>
            </w:r>
            <w:r w:rsidRPr="00A51408">
              <w:rPr>
                <w:lang w:eastAsia="zh-CN"/>
              </w:rPr>
              <w:t>285</w:t>
            </w:r>
            <w:r w:rsidRPr="00A51408">
              <w:rPr>
                <w:rFonts w:hint="eastAsia"/>
                <w:lang w:eastAsia="zh-CN"/>
              </w:rPr>
              <w:t xml:space="preserve">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B17ABC8" w14:textId="783DD7D0" w:rsidR="00A51408" w:rsidRPr="00A51408" w:rsidRDefault="00A51408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highlight w:val="green"/>
                <w:lang w:eastAsia="zh-CN"/>
              </w:rPr>
              <w:t>&lt;</w:t>
            </w:r>
            <w:r w:rsidRPr="00A51408">
              <w:rPr>
                <w:rFonts w:hint="eastAsia"/>
                <w:highlight w:val="green"/>
                <w:lang w:eastAsia="zh-CN"/>
              </w:rPr>
              <w:t>变速箱型号及速比</w:t>
            </w:r>
            <w:r w:rsidRPr="00A51408">
              <w:rPr>
                <w:rFonts w:hint="eastAsia"/>
                <w:highlight w:val="green"/>
                <w:lang w:eastAsia="zh-CN"/>
              </w:rPr>
              <w:t>&gt;</w:t>
            </w:r>
            <w:r w:rsidRPr="00A51408">
              <w:rPr>
                <w:highlight w:val="green"/>
                <w:lang w:eastAsia="zh-CN"/>
              </w:rPr>
              <w:t>,288,</w:t>
            </w:r>
            <w:r w:rsidRPr="00A51408">
              <w:rPr>
                <w:rFonts w:hint="eastAsia"/>
                <w:highlight w:val="green"/>
                <w:lang w:eastAsia="zh-CN"/>
              </w:rPr>
              <w:t xml:space="preserve"> </w:t>
            </w:r>
            <w:r w:rsidRPr="00A51408">
              <w:rPr>
                <w:rFonts w:hint="eastAsia"/>
                <w:highlight w:val="green"/>
                <w:lang w:eastAsia="zh-CN"/>
              </w:rPr>
              <w:t>对应控制器母线电流</w:t>
            </w:r>
            <w:r w:rsidRPr="00A51408">
              <w:rPr>
                <w:rFonts w:hint="eastAsia"/>
                <w:highlight w:val="green"/>
                <w:lang w:eastAsia="zh-CN"/>
              </w:rPr>
              <w:t>-1000A</w:t>
            </w:r>
          </w:p>
          <w:p w14:paraId="5A108F86" w14:textId="79CB4985" w:rsidR="00A86FB6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lang w:eastAsia="zh-CN"/>
              </w:rPr>
              <w:t>其它</w:t>
            </w:r>
            <w:r w:rsidR="006A4492" w:rsidRPr="00A51408">
              <w:rPr>
                <w:lang w:eastAsia="zh-CN"/>
              </w:rPr>
              <w:t>未定义值暂按</w:t>
            </w:r>
            <w:r w:rsidRPr="00A51408">
              <w:rPr>
                <w:rFonts w:hint="eastAsia"/>
                <w:lang w:eastAsia="zh-CN"/>
              </w:rPr>
              <w:t>-</w:t>
            </w:r>
            <w:r w:rsidRPr="00A51408">
              <w:rPr>
                <w:lang w:eastAsia="zh-CN"/>
              </w:rPr>
              <w:t>1000A</w:t>
            </w:r>
            <w:r w:rsidR="006A4492" w:rsidRPr="00A51408">
              <w:rPr>
                <w:lang w:eastAsia="zh-CN"/>
              </w:rPr>
              <w:t>处理</w:t>
            </w:r>
            <w:r w:rsidR="006A4492" w:rsidRPr="00A51408">
              <w:rPr>
                <w:rFonts w:hint="eastAsia"/>
                <w:lang w:eastAsia="zh-CN"/>
              </w:rPr>
              <w:t>。</w:t>
            </w:r>
          </w:p>
          <w:p w14:paraId="3E5E5271" w14:textId="77777777" w:rsidR="00A86FB6" w:rsidRPr="00A86FB6" w:rsidRDefault="00A86FB6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</w:p>
          <w:tbl>
            <w:tblPr>
              <w:tblW w:w="8539" w:type="dxa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3"/>
              <w:gridCol w:w="845"/>
              <w:gridCol w:w="844"/>
              <w:gridCol w:w="738"/>
              <w:gridCol w:w="1487"/>
              <w:gridCol w:w="3182"/>
            </w:tblGrid>
            <w:tr w:rsidR="006A4492" w14:paraId="2D4263B4" w14:textId="77777777" w:rsidTr="006A4492">
              <w:trPr>
                <w:trHeight w:val="259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768BF5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880BBD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DB2845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48BCCA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23714B5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6224F20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6A4492" w14:paraId="3DA3E486" w14:textId="77777777" w:rsidTr="006A4492">
              <w:trPr>
                <w:trHeight w:val="272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F7CB80" w14:textId="77777777" w:rsidR="003336EC" w:rsidRP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  <w:lang w:val="sv-SE"/>
                    </w:rPr>
                  </w:pP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0CFF11EF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46E8E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0ms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61EC56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1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-</w:t>
                  </w: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49A34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All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8C733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电机控制器母线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电流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CD2E7" w14:textId="585F8E26" w:rsidR="003336EC" w:rsidRPr="003336EC" w:rsidRDefault="003336EC" w:rsidP="006A4492">
                  <w:pPr>
                    <w:pStyle w:val="Default"/>
                    <w:rPr>
                      <w:kern w:val="2"/>
                      <w:sz w:val="20"/>
                      <w:szCs w:val="20"/>
                      <w:lang w:val="sv-SE"/>
                    </w:rPr>
                  </w:pP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增益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：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0.1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偏移量</w:t>
                  </w:r>
                  <w:r w:rsidR="006A4492"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600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或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1000</w:t>
                  </w:r>
                  <w:r w:rsidR="006A4492" w:rsidRPr="00A51408">
                    <w:rPr>
                      <w:kern w:val="2"/>
                      <w:sz w:val="20"/>
                      <w:szCs w:val="20"/>
                      <w:lang w:val="sv-SE"/>
                    </w:rPr>
                    <w:t>A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100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%~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5553.5A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 xml:space="preserve"> 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小于</w:t>
                  </w:r>
                  <w:proofErr w:type="gramStart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零表示</w:t>
                  </w:r>
                  <w:proofErr w:type="gramEnd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辅助制动工作</w:t>
                  </w:r>
                </w:p>
              </w:tc>
            </w:tr>
          </w:tbl>
          <w:p w14:paraId="5382C524" w14:textId="77777777" w:rsidR="003336EC" w:rsidRPr="005B24BB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AD1D576" w14:textId="62CFCA52" w:rsidR="003336EC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/>
                <w:sz w:val="20"/>
                <w:lang w:eastAsia="zh-CN"/>
              </w:rPr>
              <w:t>恒速</w:t>
            </w: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通过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以下报文判断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5757BD11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EF6F27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lastRenderedPageBreak/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0E74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D76123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5A4DBD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0935CA3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055D19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30BDA46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FD1C20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18FFC006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2CE77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100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B9ADE2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07A2A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B668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有无恒速档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498856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有恒速功能</w:t>
                  </w:r>
                </w:p>
                <w:p w14:paraId="64001AAA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proofErr w:type="gramStart"/>
                  <w:r>
                    <w:rPr>
                      <w:kern w:val="2"/>
                      <w:sz w:val="20"/>
                      <w:szCs w:val="20"/>
                    </w:rPr>
                    <w:t>其余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kern w:val="2"/>
                      <w:sz w:val="20"/>
                      <w:szCs w:val="20"/>
                    </w:rPr>
                    <w:t>无</w:t>
                  </w:r>
                </w:p>
              </w:tc>
            </w:tr>
          </w:tbl>
          <w:p w14:paraId="28C1AC90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3336EC" w14:paraId="4CA37D8E" w14:textId="77777777" w:rsidTr="003336EC">
        <w:trPr>
          <w:trHeight w:val="6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ED74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lastRenderedPageBreak/>
              <w:t>反馈信息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635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  <w:p w14:paraId="403502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047971FC" w14:textId="77777777" w:rsidTr="003336EC">
        <w:trPr>
          <w:trHeight w:val="277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148E8C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622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7DCD4EFE" wp14:editId="485C6919">
                  <wp:extent cx="4758267" cy="1877871"/>
                  <wp:effectExtent l="0" t="0" r="4445" b="825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94" cy="189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B7571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EF552E1" w14:textId="0808CF5C" w:rsidR="003336EC" w:rsidRPr="00893630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仅挡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位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为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0时，判断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控制器母线电流&lt;</w:t>
            </w:r>
            <w:r>
              <w:rPr>
                <w:rFonts w:asciiTheme="minorEastAsia" w:hAnsiTheme="minorEastAsia"/>
                <w:sz w:val="20"/>
                <w:lang w:eastAsia="zh-CN"/>
              </w:rPr>
              <w:t>0A时间持续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1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s，才显示</w:t>
            </w:r>
            <w:r w:rsidR="003336EC">
              <w:rPr>
                <w:noProof/>
                <w:lang w:val="en-US" w:eastAsia="zh-CN"/>
              </w:rPr>
              <w:drawing>
                <wp:inline distT="0" distB="0" distL="0" distR="0" wp14:anchorId="1C38C39E" wp14:editId="48B54E94">
                  <wp:extent cx="381000" cy="24765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</w:tc>
      </w:tr>
      <w:tr w:rsidR="003336EC" w14:paraId="030171EC" w14:textId="77777777" w:rsidTr="003336EC">
        <w:trPr>
          <w:trHeight w:val="92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1687C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取消条件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656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0135521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759C29ED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3336EC" w14:paraId="37934397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7C1D4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输入信号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50D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3336EC" w14:paraId="79E0A05E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94B88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输出信号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96C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7EE4FE3A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751FF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7309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3336EC" w14:paraId="5E88192B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9EEB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58E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540854D8" w14:textId="77777777" w:rsidTr="003336EC">
        <w:trPr>
          <w:trHeight w:val="74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A72B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C0FC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7E9AF6C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ABBF61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CF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242D917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B799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12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3336EC" w14:paraId="5F132DB5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F02B2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178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4043F341" w14:textId="77777777" w:rsidR="00F35FE1" w:rsidRDefault="00F35FE1">
      <w:pPr>
        <w:rPr>
          <w:lang w:eastAsia="zh-CN"/>
        </w:rPr>
      </w:pPr>
    </w:p>
    <w:p w14:paraId="0C194E18" w14:textId="77777777" w:rsidR="00CA2C5F" w:rsidRDefault="00B42207">
      <w:pPr>
        <w:pStyle w:val="2"/>
      </w:pPr>
      <w:r>
        <w:rPr>
          <w:rFonts w:hint="eastAsia"/>
        </w:rPr>
        <w:t>DCDC</w:t>
      </w:r>
      <w:proofErr w:type="spellStart"/>
      <w:r>
        <w:rPr>
          <w:rFonts w:hint="eastAsia"/>
        </w:rPr>
        <w:t>系统显示</w:t>
      </w:r>
      <w:proofErr w:type="spellEnd"/>
    </w:p>
    <w:p w14:paraId="41D5B826" w14:textId="77777777" w:rsidR="00CA2C5F" w:rsidRDefault="00B42207">
      <w:pPr>
        <w:pStyle w:val="3"/>
        <w:rPr>
          <w:lang w:eastAsia="zh-CN"/>
        </w:rPr>
      </w:pPr>
      <w:r>
        <w:rPr>
          <w:rFonts w:hint="eastAsia"/>
        </w:rPr>
        <w:t>DC-DC</w:t>
      </w:r>
      <w:proofErr w:type="spellStart"/>
      <w:r>
        <w:rPr>
          <w:rFonts w:hint="eastAsia"/>
        </w:rPr>
        <w:t>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539E41FD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F0663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3502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678D647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5656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948C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D076D18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C124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5DE5E" w14:textId="77777777" w:rsidR="00CA2C5F" w:rsidRDefault="00B42207">
            <w:pPr>
              <w:spacing w:after="0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4080B08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1、DCDC系统红色报警灯亮报文有效</w:t>
            </w:r>
          </w:p>
          <w:p w14:paraId="24006EE1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ID：18ECFF1A,18EBFF1A）   或</w:t>
            </w:r>
          </w:p>
          <w:p w14:paraId="3FAA66AF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2、DCDC</w:t>
            </w:r>
            <w:proofErr w:type="spellStart"/>
            <w:r>
              <w:rPr>
                <w:rFonts w:ascii="宋体" w:hAnsi="宋体" w:hint="eastAsia"/>
              </w:rPr>
              <w:t>系统黄色报警灯亮报文有效</w:t>
            </w:r>
            <w:proofErr w:type="spellEnd"/>
          </w:p>
          <w:p w14:paraId="07322337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（ID=0x18FECA1A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</w:t>
            </w:r>
          </w:p>
          <w:p w14:paraId="297DAE1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以上任意条件成立时DC-DC故障指示灯点亮</w:t>
            </w:r>
          </w:p>
          <w:p w14:paraId="558BF87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（DM1_1A黄灯，红灯有效）</w:t>
            </w:r>
          </w:p>
          <w:p w14:paraId="75C83789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1BC781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F101F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54F2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01B412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6501F694" wp14:editId="175D7125">
                  <wp:extent cx="413385" cy="41338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" cy="41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F138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F4F2E4E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57A2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8A142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2757D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B02B3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7BB7C6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7461047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075F43C" w14:textId="27517105" w:rsidR="00CA2C5F" w:rsidRDefault="002028FB" w:rsidP="002028FB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或未收到DCDC系统故障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0A653CD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60EB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3F3F1D" w14:textId="53B5E326" w:rsidR="00CA2C5F" w:rsidRDefault="002028FB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CA2C5F" w14:paraId="479F951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8DCB18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93F15E" w14:textId="5D0988B9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50285E03" w14:textId="77777777" w:rsidR="00CA2C5F" w:rsidRDefault="00CA2C5F">
      <w:pPr>
        <w:spacing w:after="0"/>
        <w:rPr>
          <w:lang w:eastAsia="zh-CN"/>
        </w:rPr>
      </w:pPr>
    </w:p>
    <w:p w14:paraId="37AB892F" w14:textId="77777777" w:rsidR="00CA2C5F" w:rsidRDefault="00B42207">
      <w:pPr>
        <w:pStyle w:val="2"/>
      </w:pPr>
      <w:proofErr w:type="spellStart"/>
      <w:r>
        <w:t>电动空压机系统显示</w:t>
      </w:r>
      <w:proofErr w:type="spellEnd"/>
    </w:p>
    <w:p w14:paraId="4ABA9F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空压机故障</w:t>
      </w:r>
      <w:proofErr w:type="spellEnd"/>
    </w:p>
    <w:tbl>
      <w:tblPr>
        <w:tblW w:w="9764" w:type="dxa"/>
        <w:jc w:val="center"/>
        <w:tblLayout w:type="fixed"/>
        <w:tblLook w:val="04A0" w:firstRow="1" w:lastRow="0" w:firstColumn="1" w:lastColumn="0" w:noHBand="0" w:noVBand="1"/>
      </w:tblPr>
      <w:tblGrid>
        <w:gridCol w:w="1056"/>
        <w:gridCol w:w="8708"/>
      </w:tblGrid>
      <w:tr w:rsidR="00CA2C5F" w14:paraId="63E4C1AB" w14:textId="77777777">
        <w:trPr>
          <w:trHeight w:val="292"/>
          <w:jc w:val="center"/>
        </w:trPr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48E594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0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0376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00F3FB4C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E6A26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1F94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6C5C8BDA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FC4D9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38FEBC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钥匙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档有效且</w:t>
            </w:r>
            <w:proofErr w:type="spellEnd"/>
          </w:p>
          <w:p w14:paraId="21913AB8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1、空压机系统红色报警灯亮报文有效</w:t>
            </w:r>
          </w:p>
          <w:p w14:paraId="5B865A74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一个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以上故障ID：18ECFF30,18EBFF30）    </w:t>
            </w:r>
          </w:p>
          <w:p w14:paraId="4C48FFC6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2、空压机系统黄色报警灯亮报文有效</w:t>
            </w:r>
          </w:p>
          <w:p w14:paraId="2789392E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 一个以上故障ID：18ECFF30,18EBFF30）</w:t>
            </w:r>
          </w:p>
          <w:p w14:paraId="566362EA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以上任意条件成立时空压机故障指示灯点亮</w:t>
            </w:r>
          </w:p>
          <w:p w14:paraId="3DD6969B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DM1_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红灯黄灯有效</w:t>
            </w:r>
            <w:proofErr w:type="spellEnd"/>
          </w:p>
        </w:tc>
      </w:tr>
      <w:tr w:rsidR="00CA2C5F" w14:paraId="6B41D68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6E185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A89C0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E77350C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76CA6910">
                <v:shape id="_x0000_i1027" type="#_x0000_t75" style="width:33.4pt;height:28.2pt" o:ole="">
                  <v:imagedata r:id="rId36" o:title=""/>
                  <o:lock v:ext="edit" aspectratio="f"/>
                </v:shape>
                <o:OLEObject Type="Embed" ProgID="PBrush" ShapeID="_x0000_i1027" DrawAspect="Content" ObjectID="_1750841530" r:id="rId37"/>
              </w:object>
            </w:r>
          </w:p>
          <w:p w14:paraId="6E3B1281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20C719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CFAFA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92F6A1" w14:textId="77777777" w:rsidR="00CA2C5F" w:rsidRDefault="00CA2C5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54CC4" w14:paraId="1A1E409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6E149B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EC9632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74AB9E8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4194FFC" w14:textId="5D2EDD09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或未收到电动空压机系统故障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F54CC4" w14:paraId="35450AC0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A032ED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CE7AAD" w14:textId="4BDDB595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F54CC4" w14:paraId="0F6DF15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A41AA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75EF65" w14:textId="69E283AD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7CFCBC2" w14:textId="77777777" w:rsidR="00CA2C5F" w:rsidRDefault="00CA2C5F">
      <w:pPr>
        <w:spacing w:after="0"/>
        <w:rPr>
          <w:lang w:eastAsia="zh-CN"/>
        </w:rPr>
      </w:pPr>
    </w:p>
    <w:p w14:paraId="49C87358" w14:textId="77777777" w:rsidR="00CA2C5F" w:rsidRDefault="00B42207">
      <w:pPr>
        <w:pStyle w:val="2"/>
      </w:pPr>
      <w:proofErr w:type="spellStart"/>
      <w:r>
        <w:t>电动转向系统显示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D04D4B7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9FDD4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9D5E02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t>电动转向系统</w:t>
            </w:r>
            <w:proofErr w:type="spellEnd"/>
          </w:p>
        </w:tc>
      </w:tr>
      <w:tr w:rsidR="00CA2C5F" w14:paraId="5325DFDA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6152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ACF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高压系统故障、低压系统故障及</w:t>
            </w:r>
            <w:r>
              <w:rPr>
                <w:lang w:eastAsia="zh-CN"/>
              </w:rPr>
              <w:t>低压转向倒计时提醒</w:t>
            </w:r>
          </w:p>
        </w:tc>
      </w:tr>
      <w:tr w:rsidR="00CA2C5F" w14:paraId="37760EF7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09845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27B947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1DFBBC6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5D7671B6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23F52DDB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0FED0321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129DB0E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63F3D8E2" w14:textId="77777777" w:rsidR="00C61A0C" w:rsidRDefault="00B42207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转向助力倒计时：</w:t>
            </w:r>
          </w:p>
          <w:p w14:paraId="469946D2" w14:textId="1CD44A78" w:rsidR="00CA2C5F" w:rsidRDefault="00B42207" w:rsidP="00C61A0C">
            <w:pPr>
              <w:spacing w:after="0"/>
              <w:ind w:firstLineChars="200" w:firstLine="44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highlight w:val="yellow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highlight w:val="yellow"/>
                <w:lang w:eastAsia="zh-CN"/>
              </w:rPr>
              <w:t>有效且低压转向启动，车速大于3km/h，文字提醒“转向助力即将失效，请立即靠边停车”同时蜂鸣。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795B656B" w14:textId="77777777">
              <w:tc>
                <w:tcPr>
                  <w:tcW w:w="1177" w:type="dxa"/>
                  <w:shd w:val="clear" w:color="auto" w:fill="auto"/>
                </w:tcPr>
                <w:p w14:paraId="013EAE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CABA2B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F8D7E0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2289F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5B6A54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9309F4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A8A9933" w14:textId="77777777">
              <w:tc>
                <w:tcPr>
                  <w:tcW w:w="1177" w:type="dxa"/>
                  <w:shd w:val="clear" w:color="auto" w:fill="auto"/>
                </w:tcPr>
                <w:p w14:paraId="424EB9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0CF6034D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11CFE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工作状态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05AC23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4D8BD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29D8663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0.1s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DD75B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00</w:t>
                  </w:r>
                  <w:r>
                    <w:rPr>
                      <w:rFonts w:hint="eastAsia"/>
                      <w:sz w:val="20"/>
                    </w:rPr>
                    <w:t>：停机；</w:t>
                  </w:r>
                  <w:r>
                    <w:rPr>
                      <w:rFonts w:hint="eastAsia"/>
                      <w:sz w:val="20"/>
                    </w:rPr>
                    <w:t>01</w:t>
                  </w:r>
                  <w:r>
                    <w:rPr>
                      <w:rFonts w:hint="eastAsia"/>
                      <w:sz w:val="20"/>
                    </w:rPr>
                    <w:t>：运行</w:t>
                  </w:r>
                </w:p>
                <w:p w14:paraId="79D564D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</w:t>
                  </w:r>
                  <w:r>
                    <w:rPr>
                      <w:rFonts w:hint="eastAsia"/>
                      <w:sz w:val="20"/>
                    </w:rPr>
                    <w:t>：故障</w:t>
                  </w:r>
                </w:p>
              </w:tc>
            </w:tr>
          </w:tbl>
          <w:p w14:paraId="0223EE35" w14:textId="77777777" w:rsidR="00CA2C5F" w:rsidRDefault="00CA2C5F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</w:p>
        </w:tc>
      </w:tr>
      <w:tr w:rsidR="00CA2C5F" w14:paraId="7A2421B6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28FDE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A1B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6A65E2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2E45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3B2E2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923A1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ABAC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64B785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8E114ED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2182D65" w14:textId="6EA89DD6" w:rsidR="00CA2C5F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或未收到转向系统故障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27D87D0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CC036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ABB8AD" w14:textId="5693C98E" w:rsidR="00F50403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DM1和</w:t>
            </w:r>
            <w:r>
              <w:rPr>
                <w:rFonts w:ascii="宋体" w:hAnsi="宋体"/>
              </w:rPr>
              <w:t>0CF6034D</w:t>
            </w:r>
          </w:p>
        </w:tc>
      </w:tr>
      <w:tr w:rsidR="00CA2C5F" w14:paraId="1B992A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41F1A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E15C27" w14:textId="7EBC62A0" w:rsidR="00CA2C5F" w:rsidRDefault="00E551B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5DECEFC8" w14:textId="77777777" w:rsidR="00CA2C5F" w:rsidRDefault="00CA2C5F">
      <w:pPr>
        <w:rPr>
          <w:highlight w:val="yellow"/>
        </w:rPr>
      </w:pPr>
    </w:p>
    <w:p w14:paraId="65B7A4D2" w14:textId="77777777" w:rsidR="00CA2C5F" w:rsidRDefault="00B42207">
      <w:pPr>
        <w:pStyle w:val="2"/>
      </w:pPr>
      <w:proofErr w:type="spellStart"/>
      <w:r>
        <w:t>高压配电盒显示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0A0CDD42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513AEB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C7B879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hint="eastAsia"/>
              </w:rPr>
              <w:t>高压配电盒显示</w:t>
            </w:r>
            <w:proofErr w:type="spellEnd"/>
          </w:p>
        </w:tc>
      </w:tr>
      <w:tr w:rsidR="00CA2C5F" w14:paraId="2C79A042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90F2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A3156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</w:rPr>
              <w:t>高压配电盒故障提醒</w:t>
            </w:r>
            <w:proofErr w:type="spellEnd"/>
          </w:p>
        </w:tc>
      </w:tr>
      <w:tr w:rsidR="00CA2C5F" w14:paraId="611905AC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05DD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0FED1D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23085B6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12A797E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427A1FD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6224BFD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36E1810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04202ADD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54C9104A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FB89D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E3448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4C66494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82BC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7521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3E55EA" w14:paraId="2A9603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14FBF0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7E737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BE18FF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11D7F1" w14:textId="0B5025BB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3E55EA" w14:paraId="2E470F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0D71DD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D61742" w14:textId="1CC41C7A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</w:p>
        </w:tc>
      </w:tr>
      <w:tr w:rsidR="003E55EA" w14:paraId="5929F54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7174C89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E0264B" w14:textId="438DFA82" w:rsidR="003E55EA" w:rsidRDefault="00702A7D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39B332BB" w14:textId="77777777" w:rsidR="00CA2C5F" w:rsidRDefault="00B42207">
      <w:pPr>
        <w:pStyle w:val="2"/>
      </w:pPr>
      <w:r>
        <w:rPr>
          <w:rFonts w:hint="eastAsia"/>
          <w:lang w:eastAsia="zh-CN"/>
        </w:rPr>
        <w:lastRenderedPageBreak/>
        <w:t>ATS</w:t>
      </w:r>
      <w:r>
        <w:rPr>
          <w:rFonts w:hint="eastAsia"/>
          <w:lang w:eastAsia="zh-CN"/>
        </w:rPr>
        <w:t>冷却系统显示</w:t>
      </w:r>
    </w:p>
    <w:p w14:paraId="2AAE0188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冷却水温指示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0E9DA63E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07D90D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29E7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水温表指示</w:t>
            </w:r>
            <w:proofErr w:type="spellEnd"/>
          </w:p>
        </w:tc>
      </w:tr>
      <w:tr w:rsidR="00CA2C5F" w14:paraId="3B029BCB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0FF48A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2137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仪表从CAN总线获得水温信号，通过水温表显示冷却液温度</w:t>
            </w:r>
          </w:p>
        </w:tc>
      </w:tr>
      <w:tr w:rsidR="00CA2C5F" w14:paraId="1B801B4C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1F9E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0F7F18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38B8E5D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5BE16D09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5F319EF8" w14:textId="77777777">
              <w:tc>
                <w:tcPr>
                  <w:tcW w:w="1177" w:type="dxa"/>
                  <w:shd w:val="clear" w:color="auto" w:fill="auto"/>
                </w:tcPr>
                <w:p w14:paraId="7220D7A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0FDCBE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3852E0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74357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2D7EA4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E70246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52F757A1" w14:textId="77777777">
              <w:tc>
                <w:tcPr>
                  <w:tcW w:w="1177" w:type="dxa"/>
                  <w:shd w:val="clear" w:color="auto" w:fill="auto"/>
                </w:tcPr>
                <w:p w14:paraId="0DAC6D3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0C3DD7A7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E741C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4D45FB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268CE3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69BAF80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44CB0B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℃；偏移量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℃；</w:t>
                  </w:r>
                </w:p>
                <w:p w14:paraId="3C779762" w14:textId="74E7CF25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</w:t>
                  </w:r>
                  <w:r w:rsidR="00884306">
                    <w:rPr>
                      <w:sz w:val="20"/>
                    </w:rPr>
                    <w:t>4</w:t>
                  </w:r>
                  <w:r>
                    <w:rPr>
                      <w:rFonts w:hint="eastAsia"/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120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</w:p>
              </w:tc>
            </w:tr>
          </w:tbl>
          <w:p w14:paraId="75E98AD6" w14:textId="77777777" w:rsidR="00CA2C5F" w:rsidRDefault="00CA2C5F">
            <w:pPr>
              <w:spacing w:after="0" w:line="240" w:lineRule="auto"/>
              <w:ind w:firstLine="400"/>
              <w:rPr>
                <w:sz w:val="20"/>
                <w:szCs w:val="20"/>
                <w:lang w:eastAsia="zh-CN"/>
              </w:rPr>
            </w:pPr>
          </w:p>
        </w:tc>
      </w:tr>
      <w:tr w:rsidR="00CA2C5F" w14:paraId="50331066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A3E749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ECA99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冷却液温度实时指示在水温表上</w:t>
            </w:r>
          </w:p>
        </w:tc>
      </w:tr>
      <w:tr w:rsidR="00CA2C5F" w14:paraId="3D684DE0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208ED46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37690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刻度线分红色区与绿色区，绿色为正常区域</w:t>
            </w:r>
            <w:r>
              <w:rPr>
                <w:rFonts w:hint="eastAsia"/>
                <w:sz w:val="20"/>
                <w:szCs w:val="20"/>
                <w:lang w:eastAsia="zh-CN"/>
              </w:rPr>
              <w:t>-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lang w:eastAsia="zh-CN"/>
              </w:rPr>
              <w:t>-60</w:t>
            </w:r>
            <w:r>
              <w:rPr>
                <w:rFonts w:hint="eastAsia"/>
                <w:sz w:val="20"/>
                <w:lang w:eastAsia="zh-CN"/>
              </w:rPr>
              <w:t>℃，小于</w:t>
            </w:r>
            <w:r>
              <w:rPr>
                <w:rFonts w:hint="eastAsia"/>
                <w:sz w:val="20"/>
                <w:lang w:eastAsia="zh-CN"/>
              </w:rPr>
              <w:t>-</w:t>
            </w:r>
            <w:r>
              <w:rPr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0</w:t>
            </w:r>
            <w:r>
              <w:rPr>
                <w:rFonts w:hint="eastAsia"/>
                <w:sz w:val="20"/>
                <w:lang w:eastAsia="zh-CN"/>
              </w:rPr>
              <w:t>℃指示到</w:t>
            </w:r>
            <w:r>
              <w:rPr>
                <w:rFonts w:hint="eastAsia"/>
                <w:sz w:val="20"/>
                <w:lang w:eastAsia="zh-CN"/>
              </w:rPr>
              <w:t>-</w:t>
            </w:r>
            <w:r>
              <w:rPr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，红色为报警区域</w:t>
            </w:r>
            <w:r>
              <w:rPr>
                <w:rFonts w:hint="eastAsia"/>
                <w:sz w:val="20"/>
                <w:szCs w:val="20"/>
                <w:lang w:eastAsia="zh-CN"/>
              </w:rPr>
              <w:t>60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lang w:eastAsia="zh-CN"/>
              </w:rPr>
              <w:t>-90</w:t>
            </w:r>
            <w:r>
              <w:rPr>
                <w:rFonts w:hint="eastAsia"/>
                <w:sz w:val="20"/>
                <w:lang w:eastAsia="zh-CN"/>
              </w:rPr>
              <w:t>℃，大于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℃指示到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79891BF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8062D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5DA5FC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以下任意条件满足时，不显示</w:t>
            </w:r>
          </w:p>
          <w:p w14:paraId="68B5650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1F1850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总线信号输入。</w:t>
            </w:r>
          </w:p>
        </w:tc>
      </w:tr>
      <w:tr w:rsidR="00CA2C5F" w14:paraId="61EF0AA7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026B9C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6FED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6FCB364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冷却液温度信号</w:t>
            </w:r>
          </w:p>
        </w:tc>
      </w:tr>
      <w:tr w:rsidR="00CA2C5F" w14:paraId="2B26267B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788B0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7B3827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9448C53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19F0F54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BF0C3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水温表特性：水温表指示角度</w:t>
            </w:r>
            <w:r>
              <w:rPr>
                <w:rFonts w:hint="eastAsia"/>
                <w:sz w:val="20"/>
                <w:szCs w:val="20"/>
                <w:lang w:eastAsia="zh-CN"/>
              </w:rPr>
              <w:t>0~108</w:t>
            </w:r>
            <w:r>
              <w:rPr>
                <w:rFonts w:hint="eastAsia"/>
                <w:sz w:val="20"/>
                <w:szCs w:val="20"/>
                <w:lang w:eastAsia="zh-CN"/>
              </w:rPr>
              <w:t>°，指示水温范围</w:t>
            </w:r>
            <w:r>
              <w:rPr>
                <w:rFonts w:hint="eastAsia"/>
                <w:sz w:val="20"/>
                <w:szCs w:val="20"/>
                <w:lang w:eastAsia="zh-CN"/>
              </w:rPr>
              <w:t>-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rFonts w:hint="eastAsia"/>
                <w:sz w:val="20"/>
                <w:szCs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~90</w:t>
            </w:r>
            <w:r>
              <w:rPr>
                <w:rFonts w:hint="eastAsia"/>
                <w:sz w:val="20"/>
                <w:szCs w:val="20"/>
                <w:lang w:eastAsia="zh-CN"/>
              </w:rPr>
              <w:t>℃，当收到小于</w:t>
            </w:r>
            <w:r>
              <w:rPr>
                <w:rFonts w:hint="eastAsia"/>
                <w:sz w:val="20"/>
                <w:szCs w:val="20"/>
                <w:lang w:eastAsia="zh-CN"/>
              </w:rPr>
              <w:t>-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rFonts w:hint="eastAsia"/>
                <w:sz w:val="20"/>
                <w:szCs w:val="20"/>
                <w:lang w:eastAsia="zh-CN"/>
              </w:rPr>
              <w:t>℃时，指示</w:t>
            </w:r>
            <w:r>
              <w:rPr>
                <w:rFonts w:hint="eastAsia"/>
                <w:sz w:val="20"/>
                <w:szCs w:val="20"/>
                <w:lang w:eastAsia="zh-CN"/>
              </w:rPr>
              <w:t>-10</w:t>
            </w:r>
            <w:r>
              <w:rPr>
                <w:rFonts w:hint="eastAsia"/>
                <w:sz w:val="20"/>
                <w:szCs w:val="20"/>
                <w:lang w:eastAsia="zh-CN"/>
              </w:rPr>
              <w:t>℃，当收到的温度在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℃以上时，仪表指示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℃。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14:paraId="10F074BC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60</w:t>
            </w:r>
            <w:r>
              <w:rPr>
                <w:rFonts w:hint="eastAsia"/>
                <w:sz w:val="20"/>
                <w:szCs w:val="20"/>
                <w:lang w:eastAsia="zh-CN"/>
              </w:rPr>
              <w:t>℃及以上对应的刻线为红色</w:t>
            </w:r>
          </w:p>
          <w:p w14:paraId="73BB0891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4E2D75BC" wp14:editId="410A8EEE">
                  <wp:extent cx="1303020" cy="732155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33150" t="54324" r="23094" b="10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467" cy="7396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82A7E" w14:textId="77777777" w:rsidR="00CA2C5F" w:rsidRDefault="00B42207">
      <w:pPr>
        <w:pStyle w:val="3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冷却液过温</w:t>
      </w:r>
      <w:proofErr w:type="gramEnd"/>
      <w:r>
        <w:rPr>
          <w:rFonts w:hint="eastAsia"/>
          <w:lang w:val="en-US" w:eastAsia="zh-CN"/>
        </w:rPr>
        <w:t>报警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F0135CD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B12CB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B09B8B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冷却液过温报警</w:t>
            </w:r>
            <w:proofErr w:type="spellEnd"/>
          </w:p>
        </w:tc>
      </w:tr>
      <w:tr w:rsidR="00CA2C5F" w14:paraId="5C5C7798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79DF1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FC16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仪表根据收到的水温总线信号，计算冷却液温度，冷却液温度≥60℃时点亮，小于58℃解除</w:t>
            </w:r>
          </w:p>
        </w:tc>
      </w:tr>
      <w:tr w:rsidR="00CA2C5F" w14:paraId="4CEEBA6E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64EB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B981D5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BB6AE9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545AA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经过仪表计算电机冷却液水温过高</w:t>
            </w:r>
          </w:p>
          <w:tbl>
            <w:tblPr>
              <w:tblW w:w="87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6"/>
              <w:gridCol w:w="1429"/>
              <w:gridCol w:w="893"/>
              <w:gridCol w:w="715"/>
              <w:gridCol w:w="893"/>
              <w:gridCol w:w="3462"/>
            </w:tblGrid>
            <w:tr w:rsidR="00CA2C5F" w14:paraId="2E74952E" w14:textId="77777777">
              <w:tc>
                <w:tcPr>
                  <w:tcW w:w="1396" w:type="dxa"/>
                  <w:shd w:val="clear" w:color="auto" w:fill="auto"/>
                </w:tcPr>
                <w:p w14:paraId="712782E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3D4B8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2A4805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5BDC72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93" w:type="dxa"/>
                </w:tcPr>
                <w:p w14:paraId="331BE4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50141B9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D025ED7" w14:textId="77777777">
              <w:tc>
                <w:tcPr>
                  <w:tcW w:w="1396" w:type="dxa"/>
                  <w:shd w:val="clear" w:color="auto" w:fill="auto"/>
                </w:tcPr>
                <w:p w14:paraId="498BC73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</w:rPr>
                    <w:t>0C3DD7A7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265BFE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480BD1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color w:val="000000" w:themeColor="text1"/>
                      <w:sz w:val="20"/>
                    </w:rPr>
                    <w:t>5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39E3EF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786620E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010885F3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3F077AE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:-40-</w:t>
                  </w:r>
                  <w:r>
                    <w:rPr>
                      <w:sz w:val="20"/>
                    </w:rPr>
                    <w:t>12</w:t>
                  </w:r>
                  <w:r>
                    <w:rPr>
                      <w:rFonts w:hint="eastAsia"/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</w:p>
              </w:tc>
            </w:tr>
          </w:tbl>
          <w:p w14:paraId="7EFD0D28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7B57639C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72F4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65F6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冷却液温度过高报警指示灯亮</w:t>
            </w:r>
          </w:p>
        </w:tc>
      </w:tr>
      <w:tr w:rsidR="00CA2C5F" w14:paraId="2F141586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954C6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131FD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70762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D1A0DF0" wp14:editId="7B9582FB">
                  <wp:extent cx="220345" cy="21145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FD7B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CA2C5F" w14:paraId="4E33D3E8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8A81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44B4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019A9D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3960B1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经仪表计算水温正常</w:t>
            </w:r>
          </w:p>
        </w:tc>
      </w:tr>
      <w:tr w:rsidR="00CA2C5F" w14:paraId="7A4B7D13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555CB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2FF3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079500C7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8F928A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0A373E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0A6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蜂鸣报警</w:t>
            </w:r>
          </w:p>
        </w:tc>
      </w:tr>
    </w:tbl>
    <w:p w14:paraId="499A048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冷却液</w:t>
      </w:r>
      <w:proofErr w:type="gramStart"/>
      <w:r>
        <w:rPr>
          <w:rFonts w:hint="eastAsia"/>
          <w:lang w:eastAsia="zh-CN"/>
        </w:rPr>
        <w:t>液</w:t>
      </w:r>
      <w:proofErr w:type="gramEnd"/>
      <w:r>
        <w:rPr>
          <w:rFonts w:hint="eastAsia"/>
          <w:lang w:eastAsia="zh-CN"/>
        </w:rPr>
        <w:t>位低（预留）</w:t>
      </w:r>
    </w:p>
    <w:tbl>
      <w:tblPr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7594"/>
      </w:tblGrid>
      <w:tr w:rsidR="00CA2C5F" w14:paraId="2D9C1C4D" w14:textId="77777777">
        <w:trPr>
          <w:trHeight w:val="608"/>
          <w:jc w:val="center"/>
        </w:trPr>
        <w:tc>
          <w:tcPr>
            <w:tcW w:w="19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4ABC7A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16C54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冷却液液位低</w:t>
            </w:r>
            <w:proofErr w:type="spellEnd"/>
          </w:p>
        </w:tc>
      </w:tr>
      <w:tr w:rsidR="00CA2C5F" w14:paraId="63049E85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8F67D1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95092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仪表接收冷却液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位传感器信号，滤波时间30s，即当传感器电阻低于140KΩ超过30s时，点亮水位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过低报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警灯，并向总线发送冷却液位过低指示灯状态。</w:t>
            </w:r>
          </w:p>
        </w:tc>
      </w:tr>
      <w:tr w:rsidR="00CA2C5F" w14:paraId="1BC078F2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4237F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A2C4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30FA4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33FD696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2且仪表判断冷却液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位传感器电阻大于140KΩ</w:t>
            </w:r>
          </w:p>
        </w:tc>
      </w:tr>
      <w:tr w:rsidR="00CA2C5F" w14:paraId="49843B08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1EC93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29AA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电机冷却液水位过低报警指示灯亮</w:t>
            </w:r>
          </w:p>
        </w:tc>
      </w:tr>
      <w:tr w:rsidR="00CA2C5F" w14:paraId="0E5B1095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0D9827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FD46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1CECC5F" wp14:editId="658335A5">
                  <wp:extent cx="285750" cy="23812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4F2FF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CA2C5F" w14:paraId="1E4A895A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97E5D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94E6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21DBCD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12FA102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2.或仪表判断冷却液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位传感器电阻低于140KΩ</w:t>
            </w:r>
          </w:p>
        </w:tc>
      </w:tr>
      <w:tr w:rsidR="00CA2C5F" w14:paraId="5049B27E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C840B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2A3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硬线：</w:t>
            </w:r>
          </w:p>
          <w:p w14:paraId="2610098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电机冷却液传感器信号</w:t>
            </w:r>
          </w:p>
        </w:tc>
      </w:tr>
      <w:tr w:rsidR="00CA2C5F" w14:paraId="797105FB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65165B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6E99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总线：</w:t>
            </w:r>
          </w:p>
          <w:p w14:paraId="632BA80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电机冷却液水位过低指示灯状态信号</w:t>
            </w:r>
          </w:p>
          <w:p w14:paraId="1CDA3006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ID：18FEEF17，详见协议</w:t>
            </w:r>
          </w:p>
        </w:tc>
      </w:tr>
      <w:tr w:rsidR="00CA2C5F" w14:paraId="38CD31E4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FFF6A0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3E53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3EF1D9A8" w14:textId="77777777" w:rsidTr="00460DA1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FD98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93137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1156157E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F37D13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29E0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2E83423D" w14:textId="77777777" w:rsidR="00CA2C5F" w:rsidRDefault="00B42207">
      <w:pPr>
        <w:pStyle w:val="2"/>
      </w:pPr>
      <w:r>
        <w:t>STOP</w:t>
      </w:r>
      <w:proofErr w:type="spellStart"/>
      <w: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07916B5F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C90F23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FA993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23BBD7C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D0D3D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5C692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EFA65AD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E12B9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522F4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78EC6E2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6C4A5333" w14:textId="14774ECA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006B36C1" w14:textId="64394D1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 w:rsidR="00B42207">
              <w:rPr>
                <w:rFonts w:ascii="宋体" w:hAnsi="宋体" w:hint="eastAsia"/>
                <w:lang w:eastAsia="zh-CN"/>
              </w:rPr>
              <w:t>、转向系统红色报警灯亮报文有效</w:t>
            </w:r>
          </w:p>
          <w:p w14:paraId="2C20335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6A5DCD3E" w14:textId="75960EB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</w:t>
            </w:r>
            <w:r w:rsidR="00B42207">
              <w:rPr>
                <w:rFonts w:ascii="宋体" w:hAnsi="宋体" w:hint="eastAsia"/>
                <w:lang w:eastAsia="zh-CN"/>
              </w:rPr>
              <w:t>、高压配电盒红色报警灯亮报文有效</w:t>
            </w:r>
          </w:p>
          <w:p w14:paraId="2B97C3E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7843B7E1" w14:textId="2D57C06C" w:rsidR="00CA2C5F" w:rsidRDefault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 w:rsidR="00B42207">
              <w:rPr>
                <w:rFonts w:ascii="宋体" w:hAnsi="宋体" w:hint="eastAsia"/>
                <w:lang w:eastAsia="zh-CN"/>
              </w:rPr>
              <w:t>、低压系统红色报警灯亮报文有效</w:t>
            </w:r>
          </w:p>
          <w:p w14:paraId="58F224B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0F2A4E7B" w14:textId="12BDD279" w:rsidR="00571D79" w:rsidRPr="00571D79" w:rsidRDefault="00571D79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571D79">
              <w:rPr>
                <w:rFonts w:ascii="宋体" w:hAnsi="宋体" w:hint="eastAsia"/>
                <w:highlight w:val="yellow"/>
                <w:lang w:eastAsia="zh-CN"/>
              </w:rPr>
              <w:t>整车控制器HCU（单个故障ID=0x18FECA31）红色报警灯亮报文有效</w:t>
            </w:r>
          </w:p>
          <w:p w14:paraId="61863EC2" w14:textId="658DE2AA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电池冷却系统TMS（单个故障ID=0x18FECA82）红色报警灯亮报文有效</w:t>
            </w:r>
          </w:p>
          <w:p w14:paraId="70E92160" w14:textId="7066C0D5" w:rsidR="00571D79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高压转向系统HSCU（单个故障ID=0x18FECA2E）红色报警灯亮报文有效</w:t>
            </w:r>
          </w:p>
          <w:p w14:paraId="022AC039" w14:textId="6A115069" w:rsidR="001C408D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lastRenderedPageBreak/>
              <w:t>电机系统MCU（单个故障ID=0x18FECAEF）红色报警灯亮报文有效</w:t>
            </w:r>
          </w:p>
          <w:p w14:paraId="5BE9CFA0" w14:textId="7777777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空压机</w:t>
            </w:r>
            <w:r w:rsidRPr="001C408D">
              <w:rPr>
                <w:rFonts w:ascii="宋体" w:hAnsi="宋体" w:hint="eastAsia"/>
                <w:highlight w:val="yellow"/>
                <w:lang w:eastAsia="zh-CN"/>
              </w:rPr>
              <w:t>系统（单个故障ID=0x18FECA30）红色报警灯亮报文有效</w:t>
            </w:r>
          </w:p>
          <w:p w14:paraId="6CDE4C6C" w14:textId="52F353FC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AMT（单个故障ID=0x18FECA03）红色报警灯亮报文有效</w:t>
            </w:r>
          </w:p>
          <w:p w14:paraId="32CFE77D" w14:textId="2428D054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DCDC（单个故障ID=0x18FECA1A）红色报警灯亮报文有效</w:t>
            </w:r>
          </w:p>
          <w:p w14:paraId="5122CD40" w14:textId="49C4811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高压配电盒（单个故障ID=0x18FECA1E）红色报警灯亮报文有效</w:t>
            </w:r>
          </w:p>
          <w:p w14:paraId="6E3A843F" w14:textId="7D1591E1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FCU（单个故障ID=0x18FECAF5）红色报警灯亮报文有效</w:t>
            </w:r>
          </w:p>
          <w:p w14:paraId="3A2A107D" w14:textId="56284662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氢系统（单个故障ID=0x18FECAF6）红色报警灯亮报文有效</w:t>
            </w:r>
          </w:p>
          <w:p w14:paraId="5A29C1BD" w14:textId="7E527314" w:rsidR="00CA2C5F" w:rsidRPr="00595F08" w:rsidRDefault="00B42207" w:rsidP="00595F08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543E455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B548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874944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7127758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75ADF2AD" wp14:editId="2D43BABB">
                  <wp:extent cx="434340" cy="2565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12" cy="27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922F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D6881E8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F66F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CAFF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F1622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D4C8AE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7AAAA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11EFDA1E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F4EF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3FCED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CF762A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8F5E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D328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9111DD" w14:textId="77777777" w:rsidR="00CA2C5F" w:rsidRDefault="00CA2C5F"/>
    <w:p w14:paraId="0D6719BD" w14:textId="77777777" w:rsidR="00CA2C5F" w:rsidRDefault="00B42207">
      <w:pPr>
        <w:pStyle w:val="2"/>
        <w:rPr>
          <w:lang w:eastAsia="zh-CN"/>
        </w:rPr>
      </w:pPr>
      <w:r>
        <w:rPr>
          <w:rFonts w:hint="eastAsia"/>
        </w:rPr>
        <w:t>Warning</w:t>
      </w:r>
      <w:proofErr w:type="spellStart"/>
      <w:r>
        <w:rPr>
          <w:rFonts w:hint="eastAsia"/>
        </w:rP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52425667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475321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4A73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E5D90E4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F99DB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519D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11396D6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8C6CB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46718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6D73DC6E" w14:textId="483066C8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1、电池管理系统黄色报警灯亮报文有效    </w:t>
            </w:r>
          </w:p>
          <w:p w14:paraId="10DC6A90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72F0E0DD" w14:textId="2CFD8373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>
              <w:rPr>
                <w:rFonts w:ascii="宋体" w:hAnsi="宋体" w:hint="eastAsia"/>
                <w:lang w:eastAsia="zh-CN"/>
              </w:rPr>
              <w:t>、转向系统黄色报警灯亮报文有效</w:t>
            </w:r>
          </w:p>
          <w:p w14:paraId="1DEF743A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064A84F4" w14:textId="24550DB2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</w:t>
            </w:r>
            <w:r>
              <w:rPr>
                <w:rFonts w:ascii="宋体" w:hAnsi="宋体" w:hint="eastAsia"/>
                <w:lang w:eastAsia="zh-CN"/>
              </w:rPr>
              <w:t>、高压配电盒黄色报警灯亮报文有效</w:t>
            </w:r>
          </w:p>
          <w:p w14:paraId="73DB3ABC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C69440B" w14:textId="57A0ED7D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>、低压系统黄色报警灯亮报文有效</w:t>
            </w:r>
          </w:p>
          <w:p w14:paraId="2D643CAE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1C1EB875" w14:textId="37DB93A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5、整车控制器黄色报警灯亮报文有效</w:t>
            </w:r>
          </w:p>
          <w:p w14:paraId="61971F84" w14:textId="7D09FBB4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（单个故障ID=0x18FECA31）</w:t>
            </w:r>
          </w:p>
          <w:p w14:paraId="7D227F89" w14:textId="4FDBABB1" w:rsid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6、电池冷却系统黄色报警灯亮报文有效</w:t>
            </w:r>
          </w:p>
          <w:p w14:paraId="4A679224" w14:textId="44F0809D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（单个故障ID=0x18FECA82）</w:t>
            </w:r>
          </w:p>
          <w:p w14:paraId="4E65C306" w14:textId="1BD38B2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7、电机黄色报警灯亮报文有效</w:t>
            </w:r>
          </w:p>
          <w:p w14:paraId="30F78D81" w14:textId="3AB2714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（单个故障ID=0x18FECAEF）</w:t>
            </w:r>
          </w:p>
          <w:p w14:paraId="3591884B" w14:textId="1A75E35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8、空压机黄色报警灯亮报文有效</w:t>
            </w:r>
          </w:p>
          <w:p w14:paraId="2B26714D" w14:textId="1F0EB04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（单个故障ID=0x18FECA30）</w:t>
            </w:r>
          </w:p>
          <w:p w14:paraId="113C319E" w14:textId="433D243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9、自动变速箱黄色报警灯亮报文有效</w:t>
            </w:r>
          </w:p>
          <w:p w14:paraId="4D483883" w14:textId="72AA47DC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（单个故障ID=0x18FECA03）</w:t>
            </w:r>
          </w:p>
          <w:p w14:paraId="79582BE7" w14:textId="56451DDE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10、DCDC黄色报警灯亮报文有效</w:t>
            </w:r>
          </w:p>
          <w:p w14:paraId="469925BE" w14:textId="69871B69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（单个故障ID=0x18FECA1A）</w:t>
            </w:r>
          </w:p>
          <w:p w14:paraId="1DA969D4" w14:textId="78694AC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11、FCU黄色报警灯亮报文有效</w:t>
            </w:r>
          </w:p>
          <w:p w14:paraId="074DB3F9" w14:textId="642A629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lastRenderedPageBreak/>
              <w:t>（单个故障ID=0x18FECAF5）</w:t>
            </w:r>
          </w:p>
          <w:p w14:paraId="36278D7C" w14:textId="2DDA35DF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12、</w:t>
            </w:r>
            <w:proofErr w:type="gramStart"/>
            <w:r>
              <w:rPr>
                <w:rFonts w:ascii="宋体" w:hAnsi="宋体" w:hint="eastAsia"/>
                <w:lang w:eastAsia="zh-CN"/>
              </w:rPr>
              <w:t>氢系统</w:t>
            </w:r>
            <w:proofErr w:type="gramEnd"/>
            <w:r>
              <w:rPr>
                <w:rFonts w:ascii="宋体" w:hAnsi="宋体" w:hint="eastAsia"/>
                <w:lang w:eastAsia="zh-CN"/>
              </w:rPr>
              <w:t>黄色报警灯亮报文有效</w:t>
            </w:r>
          </w:p>
          <w:p w14:paraId="266BAD82" w14:textId="79305FEA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（单个故障ID=0x18FECAF6）</w:t>
            </w:r>
          </w:p>
          <w:p w14:paraId="19DD779E" w14:textId="1B58945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13、冷却系统黄色报警灯亮报文有效</w:t>
            </w:r>
          </w:p>
          <w:p w14:paraId="6042A6D0" w14:textId="33ECE178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（单个故障ID=0x18FECAA7、0x18FECAA8）</w:t>
            </w:r>
          </w:p>
          <w:p w14:paraId="4D6BF5DF" w14:textId="0B9903D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14、燃料电池冷却系统黄色报警灯亮报文有效</w:t>
            </w:r>
          </w:p>
          <w:p w14:paraId="469A76C7" w14:textId="471A65C1" w:rsidR="00064061" w:rsidRP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（单个故障ID=0x18FECA8F）</w:t>
            </w:r>
          </w:p>
          <w:p w14:paraId="705B7E92" w14:textId="79789B27" w:rsidR="00CA2C5F" w:rsidRDefault="000832C2" w:rsidP="000832C2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2E1D5E2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78E43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10C8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4095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A5F505B" wp14:editId="559A8448">
                  <wp:extent cx="311150" cy="284480"/>
                  <wp:effectExtent l="0" t="0" r="0" b="0"/>
                  <wp:docPr id="19" name="图片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92" cy="29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958B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</w:t>
            </w:r>
          </w:p>
        </w:tc>
      </w:tr>
      <w:tr w:rsidR="00CA2C5F" w14:paraId="44B6A961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B24A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E0D0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D5DBFE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E8CB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B3F22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455C8A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7AC7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FA62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03745CB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EDD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65B3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137D68A5" w14:textId="77777777" w:rsidR="00CA2C5F" w:rsidRDefault="00CA2C5F">
      <w:pPr>
        <w:spacing w:after="0"/>
        <w:rPr>
          <w:lang w:eastAsia="zh-CN"/>
        </w:rPr>
      </w:pPr>
    </w:p>
    <w:p w14:paraId="64849FC5" w14:textId="77777777" w:rsidR="00CA2C5F" w:rsidRDefault="00B42207">
      <w:pPr>
        <w:pStyle w:val="2"/>
      </w:pPr>
      <w:proofErr w:type="spellStart"/>
      <w:r>
        <w:t>整车状态显示</w:t>
      </w:r>
      <w:proofErr w:type="spellEnd"/>
    </w:p>
    <w:p w14:paraId="4EF23EC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READY</w:t>
      </w:r>
      <w:r>
        <w:rPr>
          <w:rFonts w:hint="eastAsia"/>
          <w:lang w:val="en-US" w:eastAsia="zh-CN"/>
        </w:rPr>
        <w:t>指示灯</w:t>
      </w:r>
    </w:p>
    <w:tbl>
      <w:tblPr>
        <w:tblW w:w="10359" w:type="dxa"/>
        <w:jc w:val="center"/>
        <w:tblLayout w:type="fixed"/>
        <w:tblLook w:val="04A0" w:firstRow="1" w:lastRow="0" w:firstColumn="1" w:lastColumn="0" w:noHBand="0" w:noVBand="1"/>
      </w:tblPr>
      <w:tblGrid>
        <w:gridCol w:w="1353"/>
        <w:gridCol w:w="9006"/>
      </w:tblGrid>
      <w:tr w:rsidR="00CA2C5F" w14:paraId="297BE47B" w14:textId="77777777">
        <w:trPr>
          <w:trHeight w:val="357"/>
          <w:jc w:val="center"/>
        </w:trPr>
        <w:tc>
          <w:tcPr>
            <w:tcW w:w="1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E603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0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F1D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READY</w:t>
            </w: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指示灯</w:t>
            </w:r>
            <w:proofErr w:type="spellEnd"/>
          </w:p>
        </w:tc>
      </w:tr>
      <w:tr w:rsidR="00CA2C5F" w14:paraId="152D5EF2" w14:textId="77777777">
        <w:trPr>
          <w:trHeight w:val="419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F916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F3CD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运行准备就绪，点亮指示灯。</w:t>
            </w:r>
          </w:p>
        </w:tc>
      </w:tr>
      <w:tr w:rsidR="00CA2C5F" w14:paraId="433D464B" w14:textId="77777777">
        <w:trPr>
          <w:trHeight w:val="68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A019C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0A5D36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5A699A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6360E4D2" w14:textId="669F0B40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1999"/>
              <w:gridCol w:w="1560"/>
              <w:gridCol w:w="708"/>
              <w:gridCol w:w="993"/>
              <w:gridCol w:w="1984"/>
            </w:tblGrid>
            <w:tr w:rsidR="00CA2C5F" w14:paraId="43D4752A" w14:textId="77777777">
              <w:tc>
                <w:tcPr>
                  <w:tcW w:w="1096" w:type="dxa"/>
                  <w:shd w:val="clear" w:color="auto" w:fill="auto"/>
                </w:tcPr>
                <w:p w14:paraId="173733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999" w:type="dxa"/>
                  <w:shd w:val="clear" w:color="auto" w:fill="auto"/>
                </w:tcPr>
                <w:p w14:paraId="3BB11D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4BC1D2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0FB7598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93" w:type="dxa"/>
                </w:tcPr>
                <w:p w14:paraId="07F178C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55B2B4F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9125E75" w14:textId="77777777">
              <w:tc>
                <w:tcPr>
                  <w:tcW w:w="1096" w:type="dxa"/>
                  <w:shd w:val="clear" w:color="auto" w:fill="auto"/>
                </w:tcPr>
                <w:p w14:paraId="489FB083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hint="eastAsia"/>
                    </w:rPr>
                    <w:t>18FFF531</w:t>
                  </w:r>
                </w:p>
              </w:tc>
              <w:tc>
                <w:tcPr>
                  <w:tcW w:w="1999" w:type="dxa"/>
                  <w:shd w:val="clear" w:color="auto" w:fill="92D050"/>
                </w:tcPr>
                <w:p w14:paraId="31436CC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READY</w:t>
                  </w:r>
                  <w:proofErr w:type="gramStart"/>
                  <w:r>
                    <w:rPr>
                      <w:rFonts w:hint="eastAsia"/>
                      <w:sz w:val="20"/>
                    </w:rPr>
                    <w:t>灯状态</w:t>
                  </w:r>
                  <w:proofErr w:type="gramEnd"/>
                </w:p>
              </w:tc>
              <w:tc>
                <w:tcPr>
                  <w:tcW w:w="1560" w:type="dxa"/>
                  <w:shd w:val="clear" w:color="auto" w:fill="auto"/>
                </w:tcPr>
                <w:p w14:paraId="02B0EA4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58198E4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993" w:type="dxa"/>
                </w:tcPr>
                <w:p w14:paraId="6773E86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4A7812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亮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20BE6534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5E9D067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BE934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23B6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712767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2B6A09" wp14:editId="2E8FA4C7">
                  <wp:extent cx="812800" cy="330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83B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</w:p>
        </w:tc>
      </w:tr>
      <w:tr w:rsidR="00CA2C5F" w14:paraId="50358CAD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ECB7B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FC49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</w:t>
            </w:r>
            <w:r>
              <w:rPr>
                <w:rFonts w:hint="eastAsia"/>
                <w:sz w:val="20"/>
                <w:lang w:eastAsia="zh-CN"/>
              </w:rPr>
              <w:t>LCD</w:t>
            </w:r>
            <w:r>
              <w:rPr>
                <w:rFonts w:hint="eastAsia"/>
                <w:sz w:val="20"/>
                <w:lang w:eastAsia="zh-CN"/>
              </w:rPr>
              <w:t>上显示，当有故障码时</w:t>
            </w:r>
            <w:r>
              <w:rPr>
                <w:rFonts w:hint="eastAsia"/>
                <w:sz w:val="20"/>
                <w:lang w:eastAsia="zh-CN"/>
              </w:rPr>
              <w:t>READY</w:t>
            </w:r>
            <w:r>
              <w:rPr>
                <w:rFonts w:hint="eastAsia"/>
                <w:sz w:val="20"/>
                <w:lang w:eastAsia="zh-CN"/>
              </w:rPr>
              <w:t>不显示</w:t>
            </w:r>
          </w:p>
        </w:tc>
      </w:tr>
      <w:tr w:rsidR="00CA2C5F" w14:paraId="14FAC046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62AF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E25646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5314790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53739A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CA2C5F" w14:paraId="40564A4E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EF1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3C4EB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1B61371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6D71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7E2D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114BEDF" w14:textId="77777777" w:rsidR="00CA2C5F" w:rsidRDefault="00CA2C5F">
      <w:pPr>
        <w:spacing w:after="0"/>
        <w:rPr>
          <w:lang w:eastAsia="zh-CN"/>
        </w:rPr>
      </w:pPr>
    </w:p>
    <w:p w14:paraId="09F3E5E4" w14:textId="01C1F5FC" w:rsidR="00305FB9" w:rsidRDefault="00305FB9" w:rsidP="00305FB9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巡航指示</w:t>
      </w:r>
    </w:p>
    <w:tbl>
      <w:tblPr>
        <w:tblW w:w="9673" w:type="dxa"/>
        <w:jc w:val="center"/>
        <w:tblLayout w:type="fixed"/>
        <w:tblLook w:val="04A0" w:firstRow="1" w:lastRow="0" w:firstColumn="1" w:lastColumn="0" w:noHBand="0" w:noVBand="1"/>
      </w:tblPr>
      <w:tblGrid>
        <w:gridCol w:w="1263"/>
        <w:gridCol w:w="8410"/>
      </w:tblGrid>
      <w:tr w:rsidR="00305FB9" w14:paraId="1A15B1B4" w14:textId="77777777" w:rsidTr="00510FCE">
        <w:trPr>
          <w:trHeight w:val="355"/>
          <w:jc w:val="center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703F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41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0E88A" w14:textId="142AB142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305FB9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巡航指示</w:t>
            </w:r>
            <w:proofErr w:type="spellEnd"/>
          </w:p>
        </w:tc>
      </w:tr>
      <w:tr w:rsidR="00305FB9" w14:paraId="44E1418C" w14:textId="77777777" w:rsidTr="00510FCE">
        <w:trPr>
          <w:trHeight w:val="41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4F0960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27908C" w14:textId="28628CEA" w:rsidR="00305FB9" w:rsidRDefault="00050F9D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巡航工</w:t>
            </w:r>
            <w:r w:rsidRPr="0090186E">
              <w:rPr>
                <w:rFonts w:ascii="宋体" w:hAnsi="宋体" w:cs="Arial" w:hint="eastAsia"/>
                <w:sz w:val="20"/>
                <w:szCs w:val="20"/>
                <w:lang w:eastAsia="zh-CN"/>
              </w:rPr>
              <w:t>作时，仪表收到HCU发出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的巡航CAN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总线信号，点亮巡航指示灯</w:t>
            </w:r>
          </w:p>
        </w:tc>
      </w:tr>
      <w:tr w:rsidR="00305FB9" w14:paraId="7FA85C82" w14:textId="77777777" w:rsidTr="00510FCE">
        <w:trPr>
          <w:trHeight w:val="67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C66E9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C647EE" w14:textId="77777777" w:rsidR="00050F9D" w:rsidRPr="00050F9D" w:rsidRDefault="00050F9D" w:rsidP="00050F9D">
            <w:pPr>
              <w:spacing w:after="0"/>
              <w:rPr>
                <w:sz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20BAAD8" w14:textId="79C24734" w:rsidR="00050F9D" w:rsidRPr="00050F9D" w:rsidRDefault="00050F9D" w:rsidP="00050F9D">
            <w:pPr>
              <w:spacing w:after="0"/>
              <w:rPr>
                <w:sz w:val="20"/>
                <w:szCs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 w:rsidRPr="00050F9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050F9D">
              <w:rPr>
                <w:rFonts w:hint="eastAsia"/>
                <w:sz w:val="20"/>
                <w:lang w:eastAsia="zh-CN"/>
              </w:rPr>
              <w:t>电源接通且收到巡航指示</w:t>
            </w:r>
            <w:r w:rsidRPr="00050F9D">
              <w:rPr>
                <w:rFonts w:hint="eastAsia"/>
                <w:sz w:val="20"/>
                <w:lang w:eastAsia="zh-CN"/>
              </w:rPr>
              <w:t>CAN</w:t>
            </w:r>
            <w:r w:rsidRPr="00050F9D">
              <w:rPr>
                <w:rFonts w:hint="eastAsia"/>
                <w:sz w:val="20"/>
                <w:lang w:eastAsia="zh-CN"/>
              </w:rPr>
              <w:t>总线信号（闪烁）</w:t>
            </w:r>
          </w:p>
          <w:tbl>
            <w:tblPr>
              <w:tblW w:w="7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3"/>
              <w:gridCol w:w="1696"/>
              <w:gridCol w:w="1456"/>
              <w:gridCol w:w="660"/>
              <w:gridCol w:w="927"/>
              <w:gridCol w:w="1852"/>
            </w:tblGrid>
            <w:tr w:rsidR="00050F9D" w14:paraId="5C2A9D5B" w14:textId="77777777" w:rsidTr="000C52D6">
              <w:trPr>
                <w:trHeight w:val="251"/>
              </w:trPr>
              <w:tc>
                <w:tcPr>
                  <w:tcW w:w="1193" w:type="dxa"/>
                  <w:shd w:val="clear" w:color="auto" w:fill="auto"/>
                </w:tcPr>
                <w:p w14:paraId="1B2655AC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28B17676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3B1A519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BB863E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27" w:type="dxa"/>
                </w:tcPr>
                <w:p w14:paraId="6BDD2CD1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1F0D4C08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050F9D" w14:paraId="78BA0980" w14:textId="77777777" w:rsidTr="000C52D6">
              <w:trPr>
                <w:trHeight w:val="334"/>
              </w:trPr>
              <w:tc>
                <w:tcPr>
                  <w:tcW w:w="1193" w:type="dxa"/>
                  <w:shd w:val="clear" w:color="auto" w:fill="auto"/>
                </w:tcPr>
                <w:p w14:paraId="69E38CB7" w14:textId="77777777" w:rsidR="00050F9D" w:rsidRDefault="00050F9D" w:rsidP="00050F9D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hint="eastAsia"/>
                      <w:lang w:eastAsia="zh-CN"/>
                    </w:rPr>
                    <w:t>18FFF531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599A2E75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巡航开关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0AF5208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8ED0B8A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7" w:type="dxa"/>
                </w:tcPr>
                <w:p w14:paraId="38E0B80D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20019B93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灭</w:t>
                  </w:r>
                  <w:r>
                    <w:rPr>
                      <w:rFonts w:hint="eastAsia"/>
                      <w:sz w:val="20"/>
                    </w:rPr>
                    <w:t xml:space="preserve"> 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  <w:r>
                    <w:rPr>
                      <w:rFonts w:hint="eastAsia"/>
                      <w:sz w:val="20"/>
                    </w:rPr>
                    <w:t>1-</w:t>
                  </w:r>
                  <w:r>
                    <w:rPr>
                      <w:rFonts w:hint="eastAsia"/>
                      <w:sz w:val="20"/>
                    </w:rPr>
                    <w:t>闪烁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6F7D6EFD" w14:textId="77777777" w:rsidR="00050F9D" w:rsidRDefault="00050F9D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  <w:p w14:paraId="5C32F7E4" w14:textId="77777777" w:rsidR="00050F9D" w:rsidRDefault="00050F9D" w:rsidP="00050F9D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收到巡航指示</w:t>
            </w:r>
            <w:r w:rsidRPr="00E62F64">
              <w:rPr>
                <w:rFonts w:hint="eastAsia"/>
                <w:sz w:val="20"/>
                <w:lang w:eastAsia="zh-CN"/>
              </w:rPr>
              <w:t>CAN</w:t>
            </w:r>
            <w:r w:rsidRPr="00E62F64">
              <w:rPr>
                <w:rFonts w:hint="eastAsia"/>
                <w:sz w:val="20"/>
                <w:lang w:eastAsia="zh-CN"/>
              </w:rPr>
              <w:t>总线信号</w:t>
            </w:r>
            <w:r>
              <w:rPr>
                <w:rFonts w:hint="eastAsia"/>
                <w:sz w:val="20"/>
                <w:lang w:eastAsia="zh-CN"/>
              </w:rPr>
              <w:t>（常亮）</w:t>
            </w:r>
          </w:p>
          <w:tbl>
            <w:tblPr>
              <w:tblW w:w="72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930"/>
              <w:gridCol w:w="1621"/>
              <w:gridCol w:w="737"/>
              <w:gridCol w:w="706"/>
              <w:gridCol w:w="2101"/>
            </w:tblGrid>
            <w:tr w:rsidR="006E4A64" w:rsidRPr="005C0161" w14:paraId="2BC49667" w14:textId="77777777" w:rsidTr="002563DC">
              <w:trPr>
                <w:trHeight w:val="243"/>
              </w:trPr>
              <w:tc>
                <w:tcPr>
                  <w:tcW w:w="1130" w:type="dxa"/>
                  <w:shd w:val="clear" w:color="auto" w:fill="auto"/>
                </w:tcPr>
                <w:p w14:paraId="5D5524A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930" w:type="dxa"/>
                </w:tcPr>
                <w:p w14:paraId="266AF335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7000ED0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6E911468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8B9EA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059121A6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备注</w:t>
                  </w:r>
                </w:p>
              </w:tc>
            </w:tr>
            <w:tr w:rsidR="006E4A64" w:rsidRPr="00165614" w14:paraId="5FE242D3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2FCAB0A1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sz w:val="20"/>
                    </w:rPr>
                    <w:t>18FFF531</w:t>
                  </w:r>
                </w:p>
              </w:tc>
              <w:tc>
                <w:tcPr>
                  <w:tcW w:w="930" w:type="dxa"/>
                </w:tcPr>
                <w:p w14:paraId="0DE6E7B5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6E53CEB6" w14:textId="00108D19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行车巡航工作状态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02E12A8" w14:textId="1601B4B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28E784C" w14:textId="5A7E0ED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1-2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EA9B71A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7718E79E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1247F0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6CEADDDE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094E86BC" w14:textId="2BE4D32F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PTO</w:t>
                  </w:r>
                  <w:r w:rsidRPr="00050F9D">
                    <w:rPr>
                      <w:rFonts w:hint="eastAsia"/>
                      <w:sz w:val="20"/>
                    </w:rPr>
                    <w:t>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493A228" w14:textId="04867E5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0936D" w14:textId="36AA191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CE48D98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615BA9E6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B61982E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3A17C54F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3CF93BE2" w14:textId="60477C82" w:rsidR="006E4A64" w:rsidRPr="00050F9D" w:rsidRDefault="00AF550F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AF550F">
                    <w:rPr>
                      <w:rFonts w:hint="eastAsia"/>
                      <w:sz w:val="20"/>
                    </w:rPr>
                    <w:t>巡航</w:t>
                  </w:r>
                  <w:r>
                    <w:rPr>
                      <w:rFonts w:hint="eastAsia"/>
                      <w:sz w:val="20"/>
                    </w:rPr>
                    <w:t>目标</w:t>
                  </w:r>
                  <w:r w:rsidRPr="00AF550F">
                    <w:rPr>
                      <w:rFonts w:hint="eastAsia"/>
                      <w:sz w:val="20"/>
                    </w:rPr>
                    <w:t>车速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407B1688" w14:textId="310C577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D1C398B" w14:textId="58E3A4E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</w:t>
                  </w:r>
                  <w:r>
                    <w:rPr>
                      <w:rFonts w:hint="eastAsia"/>
                      <w:sz w:val="20"/>
                    </w:rPr>
                    <w:t>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6AEF71F3" w14:textId="77777777" w:rsid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1km/h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590632BF" w14:textId="1CD21032" w:rsidR="000D024C" w:rsidRP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ED8770A" w14:textId="5E455DD7" w:rsidR="006E4A64" w:rsidRPr="00B939A5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-250</w:t>
                  </w:r>
                </w:p>
              </w:tc>
            </w:tr>
            <w:tr w:rsidR="006E4A64" w:rsidRPr="00165614" w14:paraId="103E594A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62A8574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284E5C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61481E24" w14:textId="54A66EB5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1E0EC0">
                    <w:rPr>
                      <w:rFonts w:hint="eastAsia"/>
                      <w:sz w:val="20"/>
                    </w:rPr>
                    <w:t>PTO</w:t>
                  </w:r>
                  <w:r w:rsidR="00AF550F">
                    <w:rPr>
                      <w:rFonts w:hint="eastAsia"/>
                      <w:sz w:val="20"/>
                    </w:rPr>
                    <w:t>目标</w:t>
                  </w:r>
                  <w:r w:rsidRPr="001E0EC0">
                    <w:rPr>
                      <w:rFonts w:hint="eastAsia"/>
                      <w:sz w:val="20"/>
                    </w:rPr>
                    <w:t>转速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6B92B5D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  <w:r>
                    <w:rPr>
                      <w:sz w:val="20"/>
                    </w:rPr>
                    <w:t>-6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8C151EC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744DE2D9" w14:textId="4BC6670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1rpm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232D4A89" w14:textId="2A4B5C49" w:rsidR="006E4A64" w:rsidRP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9F67DA1" w14:textId="73122449" w:rsidR="006E4A64" w:rsidRPr="0016561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6E4A64">
                    <w:rPr>
                      <w:rFonts w:hint="eastAsia"/>
                      <w:sz w:val="20"/>
                    </w:rPr>
                    <w:t>0-65535rpm</w:t>
                  </w:r>
                </w:p>
              </w:tc>
            </w:tr>
          </w:tbl>
          <w:p w14:paraId="262C7E09" w14:textId="77777777" w:rsidR="006E4A64" w:rsidRPr="006E4A64" w:rsidRDefault="006E4A64" w:rsidP="00050F9D">
            <w:pPr>
              <w:rPr>
                <w:sz w:val="20"/>
                <w:lang w:eastAsia="zh-CN"/>
              </w:rPr>
            </w:pPr>
          </w:p>
          <w:p w14:paraId="4BDD30DD" w14:textId="4A12811B" w:rsidR="00305FB9" w:rsidRDefault="00305FB9" w:rsidP="00050F9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3A26F219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F1D957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BD105" w14:textId="77777777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38FE94BE" w14:textId="54D8C5F6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>巡航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061548">
              <w:rPr>
                <w:noProof/>
                <w:lang w:val="en-US" w:eastAsia="zh-CN"/>
              </w:rPr>
              <w:drawing>
                <wp:inline distT="0" distB="0" distL="0" distR="0" wp14:anchorId="7F10797B" wp14:editId="0E7F2ABC">
                  <wp:extent cx="401320" cy="390172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37" cy="39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40DD">
              <w:rPr>
                <w:sz w:val="20"/>
                <w:szCs w:val="20"/>
                <w:lang w:eastAsia="zh-CN"/>
              </w:rPr>
              <w:t xml:space="preserve">    </w:t>
            </w:r>
          </w:p>
          <w:p w14:paraId="6AEE6FDA" w14:textId="6ACB9A48" w:rsidR="008240DD" w:rsidRDefault="008240DD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显示目标车速：</w:t>
            </w:r>
            <w:r>
              <w:rPr>
                <w:sz w:val="20"/>
                <w:szCs w:val="20"/>
                <w:lang w:eastAsia="zh-CN"/>
              </w:rPr>
              <w:t>set xxkm/h</w:t>
            </w:r>
            <w:r w:rsidR="001E0EC0">
              <w:rPr>
                <w:sz w:val="20"/>
                <w:szCs w:val="20"/>
                <w:lang w:eastAsia="zh-CN"/>
              </w:rPr>
              <w:t>或显示</w:t>
            </w:r>
            <w:r w:rsidR="001E0EC0">
              <w:rPr>
                <w:sz w:val="20"/>
                <w:szCs w:val="20"/>
                <w:lang w:eastAsia="zh-CN"/>
              </w:rPr>
              <w:t>PTO</w:t>
            </w:r>
            <w:r w:rsidR="001E0EC0">
              <w:rPr>
                <w:sz w:val="20"/>
                <w:szCs w:val="20"/>
                <w:lang w:eastAsia="zh-CN"/>
              </w:rPr>
              <w:t>目标转速：</w:t>
            </w:r>
            <w:r w:rsidR="001E0EC0">
              <w:rPr>
                <w:rFonts w:hint="eastAsia"/>
                <w:sz w:val="20"/>
                <w:szCs w:val="20"/>
                <w:lang w:eastAsia="zh-CN"/>
              </w:rPr>
              <w:t xml:space="preserve"> set</w:t>
            </w:r>
            <w:r w:rsidR="001E0EC0">
              <w:rPr>
                <w:sz w:val="20"/>
                <w:szCs w:val="20"/>
                <w:lang w:eastAsia="zh-CN"/>
              </w:rPr>
              <w:t xml:space="preserve">  </w:t>
            </w:r>
            <w:r w:rsidR="0090186E">
              <w:rPr>
                <w:sz w:val="20"/>
                <w:szCs w:val="20"/>
                <w:lang w:eastAsia="zh-CN"/>
              </w:rPr>
              <w:t>xx</w:t>
            </w:r>
            <w:r w:rsidR="001E0EC0">
              <w:rPr>
                <w:sz w:val="20"/>
                <w:szCs w:val="20"/>
                <w:lang w:eastAsia="zh-CN"/>
              </w:rPr>
              <w:t xml:space="preserve"> rpm</w:t>
            </w:r>
          </w:p>
          <w:p w14:paraId="199D1478" w14:textId="520DEE74" w:rsidR="00305FB9" w:rsidRDefault="00305FB9" w:rsidP="008240DD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8240DD">
              <w:rPr>
                <w:sz w:val="20"/>
                <w:szCs w:val="20"/>
                <w:lang w:eastAsia="zh-CN"/>
              </w:rPr>
              <w:t xml:space="preserve">             </w:t>
            </w:r>
          </w:p>
        </w:tc>
      </w:tr>
      <w:tr w:rsidR="00305FB9" w14:paraId="6BCBF851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3226CE5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84F6D" w14:textId="5235042D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305FB9" w14:paraId="4659BDD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02259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94741" w14:textId="77777777" w:rsidR="00305FB9" w:rsidRDefault="00305FB9" w:rsidP="00C61A0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1DDF7F4D" w14:textId="77777777" w:rsidR="00305FB9" w:rsidRDefault="00305FB9" w:rsidP="00C61A0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22237C06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305FB9" w14:paraId="5219E960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D565E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44077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1CA3278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1AE10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381C50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35A93B12" w14:textId="79812928" w:rsidR="00510FCE" w:rsidRPr="002D2AD0" w:rsidRDefault="00510FCE" w:rsidP="00510FCE">
      <w:pPr>
        <w:pStyle w:val="3"/>
        <w:rPr>
          <w:highlight w:val="yellow"/>
          <w:lang w:val="en-US" w:eastAsia="zh-CN"/>
        </w:rPr>
      </w:pPr>
      <w:r w:rsidRPr="002D2AD0">
        <w:rPr>
          <w:highlight w:val="yellow"/>
          <w:lang w:val="en-US" w:eastAsia="zh-CN"/>
        </w:rPr>
        <w:t>驻车制动指示</w:t>
      </w:r>
    </w:p>
    <w:tbl>
      <w:tblPr>
        <w:tblW w:w="9655" w:type="dxa"/>
        <w:jc w:val="center"/>
        <w:tblLook w:val="04A0" w:firstRow="1" w:lastRow="0" w:firstColumn="1" w:lastColumn="0" w:noHBand="0" w:noVBand="1"/>
      </w:tblPr>
      <w:tblGrid>
        <w:gridCol w:w="1858"/>
        <w:gridCol w:w="7797"/>
      </w:tblGrid>
      <w:tr w:rsidR="00510FCE" w:rsidRPr="00E62F64" w14:paraId="0CDF715F" w14:textId="77777777" w:rsidTr="00510FCE">
        <w:trPr>
          <w:trHeight w:val="588"/>
          <w:jc w:val="center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noWrap/>
            <w:vAlign w:val="center"/>
            <w:hideMark/>
          </w:tcPr>
          <w:p w14:paraId="3DF8DA0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79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0ED1420C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驻车制动指示</w:t>
            </w:r>
            <w:proofErr w:type="spellEnd"/>
          </w:p>
        </w:tc>
      </w:tr>
      <w:tr w:rsidR="00510FCE" w:rsidRPr="00E62F64" w14:paraId="16095FB2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730D0706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3764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驻车制动时，仪表收到驻车制动开关低电平信号，点亮驻车制动灯。</w:t>
            </w:r>
          </w:p>
          <w:p w14:paraId="2C6C65D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或收到驻车制动总线信号，仪表点亮驻车制动指示灯</w:t>
            </w:r>
          </w:p>
          <w:p w14:paraId="558CCFB6" w14:textId="02CF1AF2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33659A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解除”，直到车速低于3Km/h或驻车制动开关为高电平或总线信号为00时，扬声器及LCD报警解除。</w:t>
            </w:r>
          </w:p>
        </w:tc>
      </w:tr>
      <w:tr w:rsidR="00510FCE" w:rsidRPr="00E62F64" w14:paraId="4A12C800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00A8FCB2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2E1A6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9C784DC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640ABFD" w14:textId="77777777" w:rsidR="00510FCE" w:rsidRPr="00E62F64" w:rsidRDefault="00510FCE" w:rsidP="00C61A0C">
            <w:pPr>
              <w:pStyle w:val="TableParagraph"/>
              <w:spacing w:before="171" w:after="171" w:line="225" w:lineRule="exact"/>
              <w:ind w:left="102"/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2.</w:t>
            </w:r>
            <w:r w:rsidRPr="00E62F64">
              <w:rPr>
                <w:rFonts w:hint="eastAsia"/>
                <w:lang w:eastAsia="zh-CN"/>
              </w:rPr>
              <w:t xml:space="preserve"> 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收到驻车</w:t>
            </w:r>
            <w:proofErr w:type="gramStart"/>
            <w:r w:rsidRPr="00E62F64">
              <w:rPr>
                <w:rFonts w:hint="eastAsia"/>
                <w:sz w:val="20"/>
                <w:lang w:eastAsia="zh-CN"/>
              </w:rPr>
              <w:t>制动低</w:t>
            </w:r>
            <w:proofErr w:type="gramEnd"/>
            <w:r w:rsidRPr="00E62F64">
              <w:rPr>
                <w:rFonts w:hint="eastAsia"/>
                <w:sz w:val="20"/>
                <w:lang w:eastAsia="zh-CN"/>
              </w:rPr>
              <w:t>电平信号或收到驻车制动点亮总线信号（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ID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：</w:t>
            </w:r>
            <w:r w:rsidRPr="000077A5">
              <w:rPr>
                <w:sz w:val="20"/>
                <w:shd w:val="clear" w:color="auto" w:fill="FF0000"/>
                <w:lang w:eastAsia="zh-CN"/>
              </w:rPr>
              <w:t>0X18FEF131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，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BYTE1.BIT3-4</w:t>
            </w:r>
            <w:r w:rsidRPr="00F76F5D">
              <w:rPr>
                <w:sz w:val="20"/>
                <w:shd w:val="clear" w:color="auto" w:fill="FF0000"/>
                <w:lang w:eastAsia="zh-CN"/>
              </w:rPr>
              <w:t xml:space="preserve"> 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00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 xml:space="preserve">：未制动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01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>：制动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）</w:t>
            </w:r>
          </w:p>
        </w:tc>
      </w:tr>
      <w:tr w:rsidR="00510FCE" w:rsidRPr="00E62F64" w14:paraId="5485D0F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4D8F7F97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EAAA9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sz w:val="20"/>
                <w:szCs w:val="20"/>
              </w:rPr>
              <w:t>驻车制动指示灯亮</w:t>
            </w:r>
            <w:proofErr w:type="spellEnd"/>
          </w:p>
        </w:tc>
      </w:tr>
      <w:tr w:rsidR="00510FCE" w:rsidRPr="00E62F64" w14:paraId="1CB4E6B5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2CAE56B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419328" w14:textId="77777777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9B735DA" w14:textId="38CBCBEB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E62F64"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A287AB9" wp14:editId="7F06893C">
                  <wp:extent cx="228600" cy="18796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9E19C" w14:textId="77777777" w:rsidR="00510FCE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14:paraId="0E70E95A" w14:textId="4C2BD455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F77EE7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</w:t>
            </w:r>
          </w:p>
        </w:tc>
      </w:tr>
      <w:tr w:rsidR="00510FCE" w:rsidRPr="00E62F64" w14:paraId="7AB2C6EB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3036C64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6232D7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4514E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3FE7F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E62F64">
              <w:rPr>
                <w:rFonts w:hint="eastAsia"/>
                <w:sz w:val="20"/>
                <w:lang w:eastAsia="zh-CN"/>
              </w:rPr>
              <w:t xml:space="preserve"> </w:t>
            </w:r>
            <w:r w:rsidRPr="00E62F64">
              <w:rPr>
                <w:rFonts w:hint="eastAsia"/>
                <w:sz w:val="20"/>
                <w:lang w:eastAsia="zh-CN"/>
              </w:rPr>
              <w:t>或收到驻车制动高电平信号或收到驻车制动指示灯关闭信号</w:t>
            </w:r>
          </w:p>
        </w:tc>
      </w:tr>
      <w:tr w:rsidR="00510FCE" w:rsidRPr="00E62F64" w14:paraId="6C9D1C39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37861D8F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28B7EA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82451F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</w:t>
            </w:r>
          </w:p>
          <w:p w14:paraId="346A49C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驻车制动信号</w:t>
            </w:r>
          </w:p>
        </w:tc>
      </w:tr>
      <w:tr w:rsidR="00510FCE" w:rsidRPr="00E62F64" w14:paraId="25A9CB6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250BB1B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26D326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27F389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驻车制动总线信号（当输入为开关量时外发总线信号）</w:t>
            </w:r>
          </w:p>
        </w:tc>
      </w:tr>
    </w:tbl>
    <w:p w14:paraId="43EB75B6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可行驶模式提示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32B79FBB" w14:textId="77777777">
        <w:tc>
          <w:tcPr>
            <w:tcW w:w="1275" w:type="dxa"/>
            <w:shd w:val="clear" w:color="auto" w:fill="D9D9D9"/>
            <w:vAlign w:val="center"/>
          </w:tcPr>
          <w:p w14:paraId="3B0F94F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5FD2BD5E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ind w:left="576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可行驶模式提示</w:t>
            </w:r>
          </w:p>
        </w:tc>
      </w:tr>
      <w:tr w:rsidR="00CA2C5F" w14:paraId="60A412CA" w14:textId="77777777">
        <w:tc>
          <w:tcPr>
            <w:tcW w:w="1275" w:type="dxa"/>
            <w:shd w:val="clear" w:color="auto" w:fill="D9D9D9"/>
            <w:vAlign w:val="center"/>
          </w:tcPr>
          <w:p w14:paraId="4977A7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72AEA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当驾驶人离开纯电动汽车、插电式混合动力汽车时，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驱动系统仍处于“可行驶模式”，则应通过一个明显的信号装置提示驾驶人。</w:t>
            </w:r>
          </w:p>
        </w:tc>
      </w:tr>
      <w:tr w:rsidR="00CA2C5F" w14:paraId="357F2300" w14:textId="77777777">
        <w:trPr>
          <w:trHeight w:val="1040"/>
        </w:trPr>
        <w:tc>
          <w:tcPr>
            <w:tcW w:w="1275" w:type="dxa"/>
            <w:shd w:val="clear" w:color="auto" w:fill="D9D9D9"/>
            <w:vAlign w:val="center"/>
          </w:tcPr>
          <w:p w14:paraId="1171B77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97E8C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8CB16D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1.任意门打开</w:t>
            </w:r>
          </w:p>
          <w:p w14:paraId="12389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p w14:paraId="20353D5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</w:tc>
      </w:tr>
      <w:tr w:rsidR="00CA2C5F" w14:paraId="1E11D6DD" w14:textId="77777777">
        <w:tc>
          <w:tcPr>
            <w:tcW w:w="1275" w:type="dxa"/>
            <w:shd w:val="clear" w:color="auto" w:fill="D9D9D9"/>
            <w:vAlign w:val="center"/>
          </w:tcPr>
          <w:p w14:paraId="696E7C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9DFD7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仪表需要通过声音和文字提醒驾驶员</w:t>
            </w:r>
          </w:p>
        </w:tc>
      </w:tr>
      <w:tr w:rsidR="00CA2C5F" w14:paraId="25F7CDDF" w14:textId="77777777">
        <w:tc>
          <w:tcPr>
            <w:tcW w:w="1275" w:type="dxa"/>
            <w:shd w:val="clear" w:color="auto" w:fill="D9D9D9"/>
            <w:vAlign w:val="center"/>
          </w:tcPr>
          <w:p w14:paraId="2D6C8FD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38D6DD6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仪表显示文字：“车辆出于可行驶模式，下车注意安全”,最高优先级</w:t>
            </w:r>
          </w:p>
        </w:tc>
      </w:tr>
      <w:tr w:rsidR="00CA2C5F" w14:paraId="48C59BDC" w14:textId="77777777">
        <w:tc>
          <w:tcPr>
            <w:tcW w:w="1275" w:type="dxa"/>
            <w:shd w:val="clear" w:color="auto" w:fill="D9D9D9"/>
            <w:vAlign w:val="center"/>
          </w:tcPr>
          <w:p w14:paraId="2EA1B29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C4DF94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66083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门都关闭  或</w:t>
            </w:r>
          </w:p>
          <w:p w14:paraId="5F9F42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高压未上电  或</w:t>
            </w:r>
          </w:p>
          <w:p w14:paraId="7BC4D25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档位为空挡</w:t>
            </w:r>
          </w:p>
        </w:tc>
      </w:tr>
      <w:tr w:rsidR="00CA2C5F" w14:paraId="04DB41FC" w14:textId="77777777">
        <w:tc>
          <w:tcPr>
            <w:tcW w:w="1275" w:type="dxa"/>
            <w:shd w:val="clear" w:color="auto" w:fill="D9D9D9"/>
            <w:vAlign w:val="center"/>
          </w:tcPr>
          <w:p w14:paraId="5FF91B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29BB3D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1.司机侧门打开</w:t>
            </w:r>
          </w:p>
          <w:tbl>
            <w:tblPr>
              <w:tblW w:w="7273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457"/>
              <w:gridCol w:w="703"/>
              <w:gridCol w:w="960"/>
              <w:gridCol w:w="2893"/>
            </w:tblGrid>
            <w:tr w:rsidR="00CA2C5F" w14:paraId="21343F4F" w14:textId="77777777">
              <w:trPr>
                <w:trHeight w:val="300"/>
              </w:trPr>
              <w:tc>
                <w:tcPr>
                  <w:tcW w:w="1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A4E74D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45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EE5A8E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70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8CD03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41C162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48AF0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7986C8B7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C6D888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18FF2232</w:t>
                  </w: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11B59D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左门开报警</w:t>
                  </w:r>
                </w:p>
              </w:tc>
              <w:tc>
                <w:tcPr>
                  <w:tcW w:w="7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178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83BF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3—4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51070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0-关闭；1-开</w:t>
                  </w:r>
                </w:p>
              </w:tc>
            </w:tr>
            <w:tr w:rsidR="00CA2C5F" w14:paraId="4983656A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CF11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DAEBF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右门开报警</w:t>
                  </w:r>
                </w:p>
              </w:tc>
              <w:tc>
                <w:tcPr>
                  <w:tcW w:w="70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9A42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F18E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5-6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2F5C496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50D672D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00"/>
              <w:gridCol w:w="960"/>
              <w:gridCol w:w="960"/>
              <w:gridCol w:w="2878"/>
            </w:tblGrid>
            <w:tr w:rsidR="00CA2C5F" w14:paraId="1DC3D14A" w14:textId="77777777">
              <w:trPr>
                <w:trHeight w:val="50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FF979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664EC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E8C52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DFCD4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D3A0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319B74A7" w14:textId="77777777">
              <w:trPr>
                <w:trHeight w:val="56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40CBF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lastRenderedPageBreak/>
                    <w:t>18FFF531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DD92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高压上电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4B301E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E81B807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1-4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7DC92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0001:高压已上电，车辆可正常运行</w:t>
                  </w:r>
                </w:p>
              </w:tc>
            </w:tr>
          </w:tbl>
          <w:p w14:paraId="33D6F21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CA2C5F" w14:paraId="552DE8E0" w14:textId="77777777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811A0B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4F4FD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B6D04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60560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D24E7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91852D1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CA2C5F" w14:paraId="4B4B0D9A" w14:textId="77777777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4BC81E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F4912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5A458D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2B1C3F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E777A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1E50DB2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19559F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详细报文见“D560纯电动仪表通讯协议”</w:t>
            </w:r>
          </w:p>
        </w:tc>
      </w:tr>
      <w:tr w:rsidR="00CA2C5F" w14:paraId="59D099FD" w14:textId="77777777">
        <w:tc>
          <w:tcPr>
            <w:tcW w:w="1275" w:type="dxa"/>
            <w:shd w:val="clear" w:color="auto" w:fill="D9D9D9"/>
            <w:vAlign w:val="center"/>
          </w:tcPr>
          <w:p w14:paraId="6A7F125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7F0BEB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100269E" w14:textId="77777777">
        <w:tc>
          <w:tcPr>
            <w:tcW w:w="1275" w:type="dxa"/>
            <w:shd w:val="clear" w:color="auto" w:fill="D9D9D9"/>
            <w:vAlign w:val="center"/>
          </w:tcPr>
          <w:p w14:paraId="32B06B4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0F8F7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3F2D8E3" w14:textId="77777777">
        <w:tc>
          <w:tcPr>
            <w:tcW w:w="1275" w:type="dxa"/>
            <w:shd w:val="clear" w:color="auto" w:fill="D9D9D9"/>
            <w:vAlign w:val="center"/>
          </w:tcPr>
          <w:p w14:paraId="6DD6596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31CF9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/>
                <w:sz w:val="20"/>
                <w:szCs w:val="20"/>
                <w:lang w:eastAsia="zh-CN"/>
              </w:rPr>
              <w:t>GB/T18384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12.13.5</w:t>
            </w:r>
          </w:p>
          <w:p w14:paraId="38F5ACC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驱动系统仍处于“可行驶模式”，则应通过一个明显的信号装置（例如：声或光信号）提示驾驶人。切断电源后，纯电动汽车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应不能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产生由自身电驱动系统造成的不期望的行驶。</w:t>
            </w:r>
          </w:p>
        </w:tc>
      </w:tr>
      <w:tr w:rsidR="00CA2C5F" w14:paraId="697FA297" w14:textId="77777777">
        <w:tc>
          <w:tcPr>
            <w:tcW w:w="1275" w:type="dxa"/>
            <w:shd w:val="clear" w:color="auto" w:fill="D9D9D9"/>
            <w:vAlign w:val="center"/>
          </w:tcPr>
          <w:p w14:paraId="567760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CCEEDA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608D57EA" w14:textId="6852833C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续驶里程</w:t>
      </w:r>
      <w:r w:rsidR="00514BF4">
        <w:rPr>
          <w:rFonts w:hint="eastAsia"/>
          <w:lang w:eastAsia="zh-CN"/>
        </w:rPr>
        <w:t>（点亮条件改成</w:t>
      </w:r>
      <w:r w:rsidR="00514BF4">
        <w:rPr>
          <w:rFonts w:hint="eastAsia"/>
          <w:lang w:eastAsia="zh-CN"/>
        </w:rPr>
        <w:t>SOC</w:t>
      </w:r>
      <w:r w:rsidR="00514BF4">
        <w:rPr>
          <w:lang w:eastAsia="zh-CN"/>
        </w:rPr>
        <w:t>&lt;20</w:t>
      </w:r>
      <w:r w:rsidR="00514BF4">
        <w:rPr>
          <w:rFonts w:hint="eastAsia"/>
          <w:lang w:eastAsia="zh-CN"/>
        </w:rPr>
        <w:t>%</w:t>
      </w:r>
      <w:r w:rsidR="00514BF4">
        <w:rPr>
          <w:rFonts w:hint="eastAsia"/>
          <w:lang w:eastAsia="zh-CN"/>
        </w:rPr>
        <w:t>？）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57A26BCB" w14:textId="77777777">
        <w:trPr>
          <w:trHeight w:val="304"/>
        </w:trPr>
        <w:tc>
          <w:tcPr>
            <w:tcW w:w="1275" w:type="dxa"/>
            <w:shd w:val="clear" w:color="auto" w:fill="D9D9D9"/>
            <w:vAlign w:val="center"/>
          </w:tcPr>
          <w:p w14:paraId="29729CC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2CF53FEF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jc w:val="center"/>
              <w:rPr>
                <w:lang w:val="en-US" w:eastAsia="zh-CN"/>
              </w:rPr>
            </w:pPr>
            <w:r w:rsidRPr="00510FCE">
              <w:rPr>
                <w:rFonts w:ascii="宋体" w:eastAsiaTheme="minorEastAsia" w:hAnsi="宋体" w:cs="Arial" w:hint="eastAsia"/>
                <w:b w:val="0"/>
                <w:bCs w:val="0"/>
                <w:sz w:val="20"/>
                <w:szCs w:val="20"/>
                <w:lang w:eastAsia="zh-CN"/>
              </w:rPr>
              <w:t>续驶里程</w:t>
            </w:r>
          </w:p>
        </w:tc>
      </w:tr>
      <w:tr w:rsidR="00CA2C5F" w14:paraId="73673444" w14:textId="77777777">
        <w:tc>
          <w:tcPr>
            <w:tcW w:w="1275" w:type="dxa"/>
            <w:shd w:val="clear" w:color="auto" w:fill="D9D9D9"/>
            <w:vAlign w:val="center"/>
          </w:tcPr>
          <w:p w14:paraId="0D0E3EE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68F52C5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仪表接收整车控制器HCU发的续驶里程信号，仪表显示续驶里程</w:t>
            </w:r>
          </w:p>
        </w:tc>
      </w:tr>
      <w:tr w:rsidR="00CA2C5F" w14:paraId="08339FAB" w14:textId="77777777">
        <w:tc>
          <w:tcPr>
            <w:tcW w:w="1275" w:type="dxa"/>
            <w:shd w:val="clear" w:color="auto" w:fill="D9D9D9"/>
            <w:vAlign w:val="center"/>
          </w:tcPr>
          <w:p w14:paraId="594D19B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DDFD1B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E7E97E8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9965B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CA2C5F" w14:paraId="5EF82668" w14:textId="77777777">
        <w:tc>
          <w:tcPr>
            <w:tcW w:w="1275" w:type="dxa"/>
            <w:shd w:val="clear" w:color="auto" w:fill="D9D9D9"/>
            <w:vAlign w:val="center"/>
          </w:tcPr>
          <w:p w14:paraId="3F8114F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560D801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仪表数字显示可行驶里程</w:t>
            </w:r>
          </w:p>
        </w:tc>
      </w:tr>
      <w:tr w:rsidR="00CA2C5F" w14:paraId="70AA7CC8" w14:textId="77777777">
        <w:trPr>
          <w:trHeight w:val="1026"/>
        </w:trPr>
        <w:tc>
          <w:tcPr>
            <w:tcW w:w="1275" w:type="dxa"/>
            <w:shd w:val="clear" w:color="auto" w:fill="D9D9D9"/>
            <w:vAlign w:val="center"/>
          </w:tcPr>
          <w:p w14:paraId="70E650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</w:tcPr>
          <w:p w14:paraId="4E9CCE7D" w14:textId="181E0339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当</w:t>
            </w:r>
            <w:r w:rsid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可行使</w:t>
            </w:r>
            <w:r w:rsidRP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里程小于50km时</w:t>
            </w:r>
            <w:r w:rsidR="003B16D1">
              <w:rPr>
                <w:rFonts w:ascii="宋体" w:hAnsi="宋体" w:hint="eastAsia"/>
                <w:sz w:val="20"/>
                <w:szCs w:val="20"/>
                <w:lang w:eastAsia="zh-CN"/>
              </w:rPr>
              <w:t>或SOC&lt;</w:t>
            </w:r>
            <w:r w:rsidR="003B16D1">
              <w:rPr>
                <w:rFonts w:ascii="宋体" w:hAnsi="宋体"/>
                <w:sz w:val="20"/>
                <w:szCs w:val="20"/>
                <w:lang w:eastAsia="zh-CN"/>
              </w:rPr>
              <w:t>20%时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，指示器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7B12109" wp14:editId="414D3FB2">
                  <wp:extent cx="415290" cy="357505"/>
                  <wp:effectExtent l="0" t="0" r="0" b="0"/>
                  <wp:docPr id="22" name="图片 22" descr="C:\Users\ADMINI~1\AppData\Local\Temp\1583729426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ADMINI~1\AppData\Local\Temp\1583729426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91" cy="36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点亮，红灯</w:t>
            </w:r>
          </w:p>
        </w:tc>
      </w:tr>
      <w:tr w:rsidR="00CA2C5F" w14:paraId="24DD675D" w14:textId="77777777">
        <w:trPr>
          <w:trHeight w:val="58"/>
        </w:trPr>
        <w:tc>
          <w:tcPr>
            <w:tcW w:w="1275" w:type="dxa"/>
            <w:shd w:val="clear" w:color="auto" w:fill="D9D9D9"/>
            <w:vAlign w:val="center"/>
          </w:tcPr>
          <w:p w14:paraId="5781E9A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DEDCC8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CCA34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43A17A4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2.未收到整车控制器HCU外发报文；</w:t>
            </w:r>
          </w:p>
        </w:tc>
      </w:tr>
      <w:tr w:rsidR="00CA2C5F" w14:paraId="27B96616" w14:textId="77777777">
        <w:tc>
          <w:tcPr>
            <w:tcW w:w="1275" w:type="dxa"/>
            <w:shd w:val="clear" w:color="auto" w:fill="D9D9D9"/>
            <w:vAlign w:val="center"/>
          </w:tcPr>
          <w:p w14:paraId="5CD325A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B57C9A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B16D1" w14:paraId="55D2D529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C28FA7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B0DE9EA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36D3B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2454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0F799C5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B16D1" w14:paraId="1521A502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4486163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CCBE2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A69D14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E4DEBC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5419D4D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513C65FE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03838CF0" w14:textId="77777777" w:rsidR="003B16D1" w:rsidRDefault="003B16D1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1129"/>
              <w:gridCol w:w="1732"/>
            </w:tblGrid>
            <w:tr w:rsidR="00CA2C5F" w14:paraId="299EA5B0" w14:textId="77777777">
              <w:tc>
                <w:tcPr>
                  <w:tcW w:w="1648" w:type="dxa"/>
                  <w:shd w:val="clear" w:color="auto" w:fill="auto"/>
                </w:tcPr>
                <w:p w14:paraId="61E0445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73AB9A2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9466387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3C64E7E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0621ECD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E882FC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备注</w:t>
                  </w:r>
                </w:p>
              </w:tc>
            </w:tr>
            <w:tr w:rsidR="00CA2C5F" w14:paraId="18F27878" w14:textId="77777777">
              <w:tc>
                <w:tcPr>
                  <w:tcW w:w="1648" w:type="dxa"/>
                  <w:shd w:val="clear" w:color="auto" w:fill="auto"/>
                  <w:vAlign w:val="center"/>
                </w:tcPr>
                <w:p w14:paraId="46471F16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18FFF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  <w:szCs w:val="20"/>
                    </w:rPr>
                    <w:t>6</w:t>
                  </w: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  <w:vAlign w:val="center"/>
                </w:tcPr>
                <w:p w14:paraId="31807A24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可行驶里程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8DA872E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3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6280A9DA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7D010E99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2C99EDD5" w14:textId="77777777" w:rsidR="00CA2C5F" w:rsidRPr="003B16D1" w:rsidRDefault="00B42207">
                  <w:pPr>
                    <w:pStyle w:val="HR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增益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:10km</w:t>
                  </w:r>
                </w:p>
                <w:p w14:paraId="2845CDBC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范围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:-0-2560</w:t>
                  </w:r>
                </w:p>
              </w:tc>
            </w:tr>
          </w:tbl>
          <w:p w14:paraId="29045EE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C7619BC" w14:textId="77777777">
        <w:tc>
          <w:tcPr>
            <w:tcW w:w="1275" w:type="dxa"/>
            <w:shd w:val="clear" w:color="auto" w:fill="D9D9D9"/>
            <w:vAlign w:val="center"/>
          </w:tcPr>
          <w:p w14:paraId="0E8E2D3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F6A4F6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1FF7C752" w14:textId="77777777">
        <w:tc>
          <w:tcPr>
            <w:tcW w:w="1275" w:type="dxa"/>
            <w:shd w:val="clear" w:color="auto" w:fill="D9D9D9"/>
            <w:vAlign w:val="center"/>
          </w:tcPr>
          <w:p w14:paraId="49C614F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F2029F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6626599" w14:textId="77777777">
        <w:tc>
          <w:tcPr>
            <w:tcW w:w="1275" w:type="dxa"/>
            <w:shd w:val="clear" w:color="auto" w:fill="D9D9D9"/>
            <w:vAlign w:val="center"/>
          </w:tcPr>
          <w:p w14:paraId="7FA66AA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E568F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GB/T19836-2019，4.2</w:t>
            </w:r>
          </w:p>
          <w:p w14:paraId="49B95A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纯电动汽车和燃料电池电动汽车仪表应能指示或显示可行驶里程。</w:t>
            </w:r>
          </w:p>
          <w:p w14:paraId="19513A7A" w14:textId="708F5873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5C3D12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DF0B5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743CF657" w14:textId="77777777">
        <w:tc>
          <w:tcPr>
            <w:tcW w:w="1275" w:type="dxa"/>
            <w:shd w:val="clear" w:color="auto" w:fill="D9D9D9"/>
            <w:vAlign w:val="center"/>
          </w:tcPr>
          <w:p w14:paraId="07E05C8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54B49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1C36A47" w14:textId="77777777" w:rsidR="00CA2C5F" w:rsidRDefault="00B42207">
      <w:pPr>
        <w:pStyle w:val="3"/>
      </w:pPr>
      <w:proofErr w:type="spellStart"/>
      <w:r>
        <w:rPr>
          <w:rFonts w:hint="eastAsia"/>
        </w:rPr>
        <w:t>可用剩余功率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88B5156" w14:textId="77777777">
        <w:tc>
          <w:tcPr>
            <w:tcW w:w="1559" w:type="dxa"/>
            <w:shd w:val="clear" w:color="auto" w:fill="D9D9D9"/>
            <w:vAlign w:val="center"/>
          </w:tcPr>
          <w:p w14:paraId="20D11D9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16987C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可用剩余功率</w:t>
            </w:r>
            <w:proofErr w:type="spellEnd"/>
          </w:p>
        </w:tc>
      </w:tr>
      <w:tr w:rsidR="00CA2C5F" w14:paraId="3C78208F" w14:textId="77777777">
        <w:tc>
          <w:tcPr>
            <w:tcW w:w="1559" w:type="dxa"/>
            <w:shd w:val="clear" w:color="auto" w:fill="D9D9D9"/>
            <w:vAlign w:val="center"/>
          </w:tcPr>
          <w:p w14:paraId="33BC1AD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5FB38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表接收整车控制器HCU发的可用剩余功率，仪表显示可可用剩余功率。</w:t>
            </w:r>
          </w:p>
        </w:tc>
      </w:tr>
      <w:tr w:rsidR="00CA2C5F" w14:paraId="0B6DFCE4" w14:textId="77777777">
        <w:tc>
          <w:tcPr>
            <w:tcW w:w="1559" w:type="dxa"/>
            <w:shd w:val="clear" w:color="auto" w:fill="D9D9D9"/>
            <w:vAlign w:val="center"/>
          </w:tcPr>
          <w:p w14:paraId="6785DC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57654F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7A5486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1AD8D4F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11B889C" w14:textId="77777777">
        <w:tc>
          <w:tcPr>
            <w:tcW w:w="1559" w:type="dxa"/>
            <w:shd w:val="clear" w:color="auto" w:fill="D9D9D9"/>
            <w:vAlign w:val="center"/>
          </w:tcPr>
          <w:p w14:paraId="158B7A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2E4083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仪表数字显示可行剩余功率</w:t>
            </w:r>
          </w:p>
        </w:tc>
      </w:tr>
      <w:tr w:rsidR="00CA2C5F" w14:paraId="0E64D81B" w14:textId="77777777">
        <w:trPr>
          <w:trHeight w:val="210"/>
        </w:trPr>
        <w:tc>
          <w:tcPr>
            <w:tcW w:w="1559" w:type="dxa"/>
            <w:shd w:val="clear" w:color="auto" w:fill="D9D9D9"/>
            <w:vAlign w:val="center"/>
          </w:tcPr>
          <w:p w14:paraId="38549AB8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0C05AB7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529AF39" w14:textId="77777777">
        <w:tc>
          <w:tcPr>
            <w:tcW w:w="1559" w:type="dxa"/>
            <w:shd w:val="clear" w:color="auto" w:fill="D9D9D9"/>
            <w:vAlign w:val="center"/>
          </w:tcPr>
          <w:p w14:paraId="4DC32B1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5832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98D6E0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41C246F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46F24552" w14:textId="77777777">
        <w:tc>
          <w:tcPr>
            <w:tcW w:w="1559" w:type="dxa"/>
            <w:shd w:val="clear" w:color="auto" w:fill="D9D9D9"/>
            <w:vAlign w:val="center"/>
          </w:tcPr>
          <w:p w14:paraId="3B3405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5CBCF1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1"/>
              <w:gridCol w:w="2228"/>
              <w:gridCol w:w="928"/>
              <w:gridCol w:w="728"/>
              <w:gridCol w:w="1129"/>
              <w:gridCol w:w="1732"/>
            </w:tblGrid>
            <w:tr w:rsidR="00CA2C5F" w14:paraId="02D93B44" w14:textId="77777777">
              <w:tc>
                <w:tcPr>
                  <w:tcW w:w="1251" w:type="dxa"/>
                  <w:shd w:val="clear" w:color="auto" w:fill="auto"/>
                </w:tcPr>
                <w:p w14:paraId="06D4732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2228" w:type="dxa"/>
                  <w:shd w:val="clear" w:color="auto" w:fill="auto"/>
                </w:tcPr>
                <w:p w14:paraId="1F51A7A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A99BCB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16EA56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3715D21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B2A5A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3387FC7" w14:textId="77777777">
              <w:tc>
                <w:tcPr>
                  <w:tcW w:w="1251" w:type="dxa"/>
                  <w:shd w:val="clear" w:color="auto" w:fill="auto"/>
                  <w:vAlign w:val="center"/>
                </w:tcPr>
                <w:p w14:paraId="62C349E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2228" w:type="dxa"/>
                  <w:shd w:val="clear" w:color="auto" w:fill="auto"/>
                  <w:vAlign w:val="center"/>
                </w:tcPr>
                <w:p w14:paraId="78F66D6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可用剩余功率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0D09E8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7E5F6AA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2D8B63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57858497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:2kw</w:t>
                  </w:r>
                </w:p>
                <w:p w14:paraId="383C7A9C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:-0-512KW</w:t>
                  </w:r>
                </w:p>
              </w:tc>
            </w:tr>
          </w:tbl>
          <w:p w14:paraId="298AA540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4E78CC9F" w14:textId="77777777">
        <w:tc>
          <w:tcPr>
            <w:tcW w:w="1559" w:type="dxa"/>
            <w:shd w:val="clear" w:color="auto" w:fill="D9D9D9"/>
            <w:vAlign w:val="center"/>
          </w:tcPr>
          <w:p w14:paraId="575A26B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88B2E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06A64D76" w14:textId="77777777">
        <w:tc>
          <w:tcPr>
            <w:tcW w:w="1559" w:type="dxa"/>
            <w:shd w:val="clear" w:color="auto" w:fill="D9D9D9"/>
            <w:vAlign w:val="center"/>
          </w:tcPr>
          <w:p w14:paraId="0B4EC5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7E9928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170B5BBF" w14:textId="77777777">
        <w:tc>
          <w:tcPr>
            <w:tcW w:w="1559" w:type="dxa"/>
            <w:shd w:val="clear" w:color="auto" w:fill="D9D9D9"/>
            <w:vAlign w:val="center"/>
          </w:tcPr>
          <w:p w14:paraId="34F65F3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089E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</w:t>
            </w:r>
          </w:p>
          <w:p w14:paraId="11A7BF4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4.2纯电动汽车和燃料电池电动汽车仪表应能指示或显示可行驶里程。</w:t>
            </w:r>
          </w:p>
          <w:p w14:paraId="6B620ED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BE108BB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7318BCA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03406285" w14:textId="77777777">
        <w:tc>
          <w:tcPr>
            <w:tcW w:w="1559" w:type="dxa"/>
            <w:shd w:val="clear" w:color="auto" w:fill="D9D9D9"/>
            <w:vAlign w:val="center"/>
          </w:tcPr>
          <w:p w14:paraId="29CB5DA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9D5343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581041A3" w14:textId="77777777" w:rsidR="00CA2C5F" w:rsidRDefault="00B42207">
      <w:pPr>
        <w:pStyle w:val="3"/>
        <w:rPr>
          <w:highlight w:val="green"/>
          <w:lang w:eastAsia="zh-CN"/>
        </w:rPr>
      </w:pPr>
      <w:r>
        <w:rPr>
          <w:rFonts w:hint="eastAsia"/>
          <w:highlight w:val="green"/>
          <w:lang w:eastAsia="zh-CN"/>
        </w:rPr>
        <w:t>已充电量（取消）</w:t>
      </w:r>
    </w:p>
    <w:p w14:paraId="02B2E2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小计电耗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37F67EA6" w14:textId="77777777">
        <w:tc>
          <w:tcPr>
            <w:tcW w:w="1559" w:type="dxa"/>
            <w:shd w:val="clear" w:color="auto" w:fill="D9D9D9"/>
            <w:vAlign w:val="center"/>
          </w:tcPr>
          <w:p w14:paraId="23A1B8B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0E38E6A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小计电耗</w:t>
            </w:r>
            <w:proofErr w:type="spellEnd"/>
          </w:p>
        </w:tc>
      </w:tr>
      <w:tr w:rsidR="00CA2C5F" w14:paraId="2425D497" w14:textId="77777777">
        <w:tc>
          <w:tcPr>
            <w:tcW w:w="1559" w:type="dxa"/>
            <w:shd w:val="clear" w:color="auto" w:fill="D9D9D9"/>
            <w:vAlign w:val="center"/>
          </w:tcPr>
          <w:p w14:paraId="06656D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C1A9DD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仪表接收整车控制器HCU发的小计电耗信号，仪表显示小计电耗。</w:t>
            </w:r>
          </w:p>
        </w:tc>
      </w:tr>
      <w:tr w:rsidR="00CA2C5F" w14:paraId="03D135E6" w14:textId="77777777">
        <w:tc>
          <w:tcPr>
            <w:tcW w:w="1559" w:type="dxa"/>
            <w:shd w:val="clear" w:color="auto" w:fill="D9D9D9"/>
            <w:vAlign w:val="center"/>
          </w:tcPr>
          <w:p w14:paraId="5A59610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1EBF78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484A3EE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F91B4C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2.收到整车控制器HCU外发报文；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0210276" w14:textId="77777777">
        <w:tc>
          <w:tcPr>
            <w:tcW w:w="1559" w:type="dxa"/>
            <w:shd w:val="clear" w:color="auto" w:fill="D9D9D9"/>
            <w:vAlign w:val="center"/>
          </w:tcPr>
          <w:p w14:paraId="0C0D78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BE1CA7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仪表数字显示小计电耗</w:t>
            </w:r>
          </w:p>
        </w:tc>
      </w:tr>
      <w:tr w:rsidR="00CA2C5F" w14:paraId="32DD896A" w14:textId="77777777">
        <w:trPr>
          <w:trHeight w:val="129"/>
        </w:trPr>
        <w:tc>
          <w:tcPr>
            <w:tcW w:w="1559" w:type="dxa"/>
            <w:shd w:val="clear" w:color="auto" w:fill="D9D9D9"/>
            <w:vAlign w:val="center"/>
          </w:tcPr>
          <w:p w14:paraId="2D682A6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10309555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0605EFEF" w14:textId="77777777">
        <w:tc>
          <w:tcPr>
            <w:tcW w:w="1559" w:type="dxa"/>
            <w:shd w:val="clear" w:color="auto" w:fill="D9D9D9"/>
            <w:vAlign w:val="center"/>
          </w:tcPr>
          <w:p w14:paraId="77ED6F7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D903E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77F4F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6EFD49D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2.未收到整车控制器HCU外发报文； </w:t>
            </w:r>
          </w:p>
        </w:tc>
      </w:tr>
      <w:tr w:rsidR="00CA2C5F" w14:paraId="73918D41" w14:textId="77777777">
        <w:tc>
          <w:tcPr>
            <w:tcW w:w="1559" w:type="dxa"/>
            <w:shd w:val="clear" w:color="auto" w:fill="D9D9D9"/>
            <w:vAlign w:val="center"/>
          </w:tcPr>
          <w:p w14:paraId="2CD2540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BED7C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1220"/>
              <w:gridCol w:w="762"/>
              <w:gridCol w:w="610"/>
              <w:gridCol w:w="917"/>
              <w:gridCol w:w="3225"/>
            </w:tblGrid>
            <w:tr w:rsidR="00CA2C5F" w14:paraId="062F70D2" w14:textId="77777777">
              <w:tc>
                <w:tcPr>
                  <w:tcW w:w="1252" w:type="dxa"/>
                  <w:shd w:val="clear" w:color="auto" w:fill="auto"/>
                </w:tcPr>
                <w:p w14:paraId="00C7BE2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09D64F3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7DA88B5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45F5DEE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047554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242A4F4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CA2C5F" w14:paraId="593F7DAE" w14:textId="77777777">
              <w:tc>
                <w:tcPr>
                  <w:tcW w:w="1252" w:type="dxa"/>
                  <w:shd w:val="clear" w:color="auto" w:fill="auto"/>
                </w:tcPr>
                <w:p w14:paraId="5CFF82B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7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5146F3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小计电耗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29FA94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1-4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0D22031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1-32</w:t>
                  </w:r>
                </w:p>
              </w:tc>
              <w:tc>
                <w:tcPr>
                  <w:tcW w:w="917" w:type="dxa"/>
                </w:tcPr>
                <w:p w14:paraId="6CDDA50E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0E11F52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:1kwh</w:t>
                  </w:r>
                </w:p>
                <w:p w14:paraId="61F6EF1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:-0-9999KWH</w:t>
                  </w:r>
                </w:p>
              </w:tc>
            </w:tr>
          </w:tbl>
          <w:p w14:paraId="73C54FC1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39F7D2F8" w14:textId="77777777">
        <w:tc>
          <w:tcPr>
            <w:tcW w:w="1559" w:type="dxa"/>
            <w:shd w:val="clear" w:color="auto" w:fill="D9D9D9"/>
            <w:vAlign w:val="center"/>
          </w:tcPr>
          <w:p w14:paraId="31E4F7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F480A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076DF1D" w14:textId="77777777">
        <w:tc>
          <w:tcPr>
            <w:tcW w:w="1559" w:type="dxa"/>
            <w:shd w:val="clear" w:color="auto" w:fill="D9D9D9"/>
            <w:vAlign w:val="center"/>
          </w:tcPr>
          <w:p w14:paraId="736541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82F17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AEA313F" w14:textId="77777777">
        <w:tc>
          <w:tcPr>
            <w:tcW w:w="1559" w:type="dxa"/>
            <w:shd w:val="clear" w:color="auto" w:fill="D9D9D9"/>
            <w:vAlign w:val="center"/>
          </w:tcPr>
          <w:p w14:paraId="7B5A36C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F5131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9352661" w14:textId="77777777">
        <w:tc>
          <w:tcPr>
            <w:tcW w:w="1559" w:type="dxa"/>
            <w:shd w:val="clear" w:color="auto" w:fill="D9D9D9"/>
            <w:vAlign w:val="center"/>
          </w:tcPr>
          <w:p w14:paraId="75701A3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A9E7F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70E38CB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累计电耗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26FC15E1" w14:textId="77777777">
        <w:tc>
          <w:tcPr>
            <w:tcW w:w="1559" w:type="dxa"/>
            <w:shd w:val="clear" w:color="auto" w:fill="D9D9D9"/>
            <w:vAlign w:val="center"/>
          </w:tcPr>
          <w:p w14:paraId="27A5B09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A75745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累计电耗</w:t>
            </w:r>
            <w:proofErr w:type="spellEnd"/>
          </w:p>
        </w:tc>
      </w:tr>
      <w:tr w:rsidR="00CA2C5F" w14:paraId="38D3631C" w14:textId="77777777">
        <w:tc>
          <w:tcPr>
            <w:tcW w:w="1559" w:type="dxa"/>
            <w:shd w:val="clear" w:color="auto" w:fill="D9D9D9"/>
            <w:vAlign w:val="center"/>
          </w:tcPr>
          <w:p w14:paraId="2FE013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246FFE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仪表接收整车控制器HCU发的累计电耗信号，仪表显示累计电耗。</w:t>
            </w:r>
          </w:p>
        </w:tc>
      </w:tr>
      <w:tr w:rsidR="00CA2C5F" w14:paraId="0428AA63" w14:textId="77777777">
        <w:tc>
          <w:tcPr>
            <w:tcW w:w="1559" w:type="dxa"/>
            <w:shd w:val="clear" w:color="auto" w:fill="D9D9D9"/>
            <w:vAlign w:val="center"/>
          </w:tcPr>
          <w:p w14:paraId="208DF32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0B4F72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97B706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4F9437A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4A514FB" w14:textId="77777777">
        <w:tc>
          <w:tcPr>
            <w:tcW w:w="1559" w:type="dxa"/>
            <w:shd w:val="clear" w:color="auto" w:fill="D9D9D9"/>
            <w:vAlign w:val="center"/>
          </w:tcPr>
          <w:p w14:paraId="271D56D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98EC1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仪表数字显示累计电耗</w:t>
            </w:r>
          </w:p>
        </w:tc>
      </w:tr>
      <w:tr w:rsidR="00CA2C5F" w14:paraId="0B67827A" w14:textId="77777777">
        <w:trPr>
          <w:trHeight w:val="452"/>
        </w:trPr>
        <w:tc>
          <w:tcPr>
            <w:tcW w:w="1559" w:type="dxa"/>
            <w:shd w:val="clear" w:color="auto" w:fill="D9D9D9"/>
            <w:vAlign w:val="center"/>
          </w:tcPr>
          <w:p w14:paraId="6C229BA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06B93D0B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73E9B06" w14:textId="77777777">
        <w:tc>
          <w:tcPr>
            <w:tcW w:w="1559" w:type="dxa"/>
            <w:shd w:val="clear" w:color="auto" w:fill="D9D9D9"/>
            <w:vAlign w:val="center"/>
          </w:tcPr>
          <w:p w14:paraId="1D052DA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452E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DC4FF7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78F4827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3C907A76" w14:textId="77777777">
        <w:tc>
          <w:tcPr>
            <w:tcW w:w="1559" w:type="dxa"/>
            <w:shd w:val="clear" w:color="auto" w:fill="D9D9D9"/>
            <w:vAlign w:val="center"/>
          </w:tcPr>
          <w:p w14:paraId="17CE16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836F81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29"/>
              <w:gridCol w:w="1251"/>
              <w:gridCol w:w="762"/>
              <w:gridCol w:w="609"/>
              <w:gridCol w:w="915"/>
              <w:gridCol w:w="2920"/>
            </w:tblGrid>
            <w:tr w:rsidR="00CA2C5F" w14:paraId="39E19B29" w14:textId="77777777">
              <w:tc>
                <w:tcPr>
                  <w:tcW w:w="1529" w:type="dxa"/>
                  <w:shd w:val="clear" w:color="auto" w:fill="auto"/>
                </w:tcPr>
                <w:p w14:paraId="4FD7BE4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22AC822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4F0A58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5AE69FA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5" w:type="dxa"/>
                </w:tcPr>
                <w:p w14:paraId="5C879E8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9DACC6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786CCEC0" w14:textId="77777777">
              <w:tc>
                <w:tcPr>
                  <w:tcW w:w="1529" w:type="dxa"/>
                  <w:shd w:val="clear" w:color="auto" w:fill="auto"/>
                </w:tcPr>
                <w:p w14:paraId="1F0A4FC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69A2937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累计电耗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1D008C8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4-7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391C15B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32</w:t>
                  </w:r>
                </w:p>
              </w:tc>
              <w:tc>
                <w:tcPr>
                  <w:tcW w:w="915" w:type="dxa"/>
                </w:tcPr>
                <w:p w14:paraId="057B20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F8D0A86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:1kwh</w:t>
                  </w:r>
                </w:p>
                <w:p w14:paraId="40D9A3C7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:-0-4294967296KWH</w:t>
                  </w:r>
                </w:p>
              </w:tc>
            </w:tr>
          </w:tbl>
          <w:p w14:paraId="01448434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BC898C" w14:textId="77777777">
        <w:tc>
          <w:tcPr>
            <w:tcW w:w="1559" w:type="dxa"/>
            <w:shd w:val="clear" w:color="auto" w:fill="D9D9D9"/>
            <w:vAlign w:val="center"/>
          </w:tcPr>
          <w:p w14:paraId="0DB6C3D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8476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28925B91" w14:textId="77777777">
        <w:tc>
          <w:tcPr>
            <w:tcW w:w="1559" w:type="dxa"/>
            <w:shd w:val="clear" w:color="auto" w:fill="D9D9D9"/>
            <w:vAlign w:val="center"/>
          </w:tcPr>
          <w:p w14:paraId="2EF5A49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B706F3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0309928" w14:textId="77777777">
        <w:tc>
          <w:tcPr>
            <w:tcW w:w="1559" w:type="dxa"/>
            <w:shd w:val="clear" w:color="auto" w:fill="D9D9D9"/>
            <w:vAlign w:val="center"/>
          </w:tcPr>
          <w:p w14:paraId="11CF818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0A7CB5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19089EB0" w14:textId="77777777">
        <w:tc>
          <w:tcPr>
            <w:tcW w:w="1559" w:type="dxa"/>
            <w:shd w:val="clear" w:color="auto" w:fill="D9D9D9"/>
            <w:vAlign w:val="center"/>
          </w:tcPr>
          <w:p w14:paraId="037051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6E4F7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7ABC7A0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F7CAC09" w14:textId="77777777">
        <w:tc>
          <w:tcPr>
            <w:tcW w:w="1559" w:type="dxa"/>
            <w:shd w:val="clear" w:color="auto" w:fill="D9D9D9"/>
            <w:vAlign w:val="center"/>
          </w:tcPr>
          <w:p w14:paraId="2BA1A82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3BC725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平均电耗</w:t>
            </w:r>
            <w:proofErr w:type="spellEnd"/>
          </w:p>
        </w:tc>
      </w:tr>
      <w:tr w:rsidR="00CA2C5F" w14:paraId="1967875B" w14:textId="77777777">
        <w:tc>
          <w:tcPr>
            <w:tcW w:w="1559" w:type="dxa"/>
            <w:shd w:val="clear" w:color="auto" w:fill="D9D9D9"/>
            <w:vAlign w:val="center"/>
          </w:tcPr>
          <w:p w14:paraId="0CE0A3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DEAB8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仪表接收整车控制器HCU发的平均电耗信号，仪表显示平均电耗。</w:t>
            </w:r>
          </w:p>
        </w:tc>
      </w:tr>
      <w:tr w:rsidR="00CA2C5F" w14:paraId="5EA1DABF" w14:textId="77777777">
        <w:tc>
          <w:tcPr>
            <w:tcW w:w="1559" w:type="dxa"/>
            <w:shd w:val="clear" w:color="auto" w:fill="D9D9D9"/>
            <w:vAlign w:val="center"/>
          </w:tcPr>
          <w:p w14:paraId="33C066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730ED84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B14D0E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589EC96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4CCBF13" w14:textId="77777777">
        <w:tc>
          <w:tcPr>
            <w:tcW w:w="1559" w:type="dxa"/>
            <w:shd w:val="clear" w:color="auto" w:fill="D9D9D9"/>
            <w:vAlign w:val="center"/>
          </w:tcPr>
          <w:p w14:paraId="0251B92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43949B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仪表数字显示平均电耗</w:t>
            </w:r>
          </w:p>
        </w:tc>
      </w:tr>
      <w:tr w:rsidR="00CA2C5F" w14:paraId="70E28AAD" w14:textId="77777777">
        <w:trPr>
          <w:trHeight w:val="404"/>
        </w:trPr>
        <w:tc>
          <w:tcPr>
            <w:tcW w:w="1559" w:type="dxa"/>
            <w:shd w:val="clear" w:color="auto" w:fill="D9D9D9"/>
            <w:vAlign w:val="center"/>
          </w:tcPr>
          <w:p w14:paraId="6DCB40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974620E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38B0A139" w14:textId="77777777">
        <w:tc>
          <w:tcPr>
            <w:tcW w:w="1559" w:type="dxa"/>
            <w:shd w:val="clear" w:color="auto" w:fill="D9D9D9"/>
            <w:vAlign w:val="center"/>
          </w:tcPr>
          <w:p w14:paraId="3DEEF5A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352C33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918BE2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75437A1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6169242A" w14:textId="77777777">
        <w:tc>
          <w:tcPr>
            <w:tcW w:w="1559" w:type="dxa"/>
            <w:shd w:val="clear" w:color="auto" w:fill="D9D9D9"/>
            <w:vAlign w:val="center"/>
          </w:tcPr>
          <w:p w14:paraId="6B25D6C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5AC9C28" w14:textId="77777777" w:rsidR="00CA2C5F" w:rsidRPr="000C416B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222"/>
              <w:gridCol w:w="763"/>
              <w:gridCol w:w="609"/>
              <w:gridCol w:w="917"/>
              <w:gridCol w:w="3071"/>
            </w:tblGrid>
            <w:tr w:rsidR="000C416B" w:rsidRPr="000C416B" w14:paraId="66BFFB0A" w14:textId="77777777">
              <w:tc>
                <w:tcPr>
                  <w:tcW w:w="1404" w:type="dxa"/>
                  <w:shd w:val="clear" w:color="auto" w:fill="auto"/>
                </w:tcPr>
                <w:p w14:paraId="69EF6FB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19CA5E1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19474A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074B917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7919676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EA122C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0C416B" w:rsidRPr="000C416B" w14:paraId="72C52286" w14:textId="77777777">
              <w:tc>
                <w:tcPr>
                  <w:tcW w:w="1404" w:type="dxa"/>
                  <w:shd w:val="clear" w:color="auto" w:fill="auto"/>
                </w:tcPr>
                <w:p w14:paraId="6E0EAB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6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43C93FC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平均电耗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A9F8C5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75D75BB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917" w:type="dxa"/>
                </w:tcPr>
                <w:p w14:paraId="61E6563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C867AFC" w14:textId="5511EC14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 2kwh</w:t>
                  </w:r>
                </w:p>
                <w:p w14:paraId="2E28EAD1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:0-256KWH</w:t>
                  </w:r>
                </w:p>
              </w:tc>
            </w:tr>
          </w:tbl>
          <w:p w14:paraId="0FCA5D4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ED00F7D" w14:textId="77777777">
        <w:tc>
          <w:tcPr>
            <w:tcW w:w="1559" w:type="dxa"/>
            <w:shd w:val="clear" w:color="auto" w:fill="D9D9D9"/>
            <w:vAlign w:val="center"/>
          </w:tcPr>
          <w:p w14:paraId="199D420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0FA565D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95F472A" w14:textId="77777777">
        <w:tc>
          <w:tcPr>
            <w:tcW w:w="1559" w:type="dxa"/>
            <w:shd w:val="clear" w:color="auto" w:fill="D9D9D9"/>
            <w:vAlign w:val="center"/>
          </w:tcPr>
          <w:p w14:paraId="6EEF29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0D18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6C91377E" w14:textId="77777777">
        <w:tc>
          <w:tcPr>
            <w:tcW w:w="1559" w:type="dxa"/>
            <w:shd w:val="clear" w:color="auto" w:fill="D9D9D9"/>
            <w:vAlign w:val="center"/>
          </w:tcPr>
          <w:p w14:paraId="3739FDC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6CAC91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56C4BE6" w14:textId="77777777">
        <w:tc>
          <w:tcPr>
            <w:tcW w:w="1559" w:type="dxa"/>
            <w:shd w:val="clear" w:color="auto" w:fill="D9D9D9"/>
            <w:vAlign w:val="center"/>
          </w:tcPr>
          <w:p w14:paraId="1A0AC93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AD556B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36A890D8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驱动功率限制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6B4FD6DD" w14:textId="77777777">
        <w:tc>
          <w:tcPr>
            <w:tcW w:w="1559" w:type="dxa"/>
            <w:shd w:val="clear" w:color="auto" w:fill="D9D9D9"/>
            <w:vAlign w:val="center"/>
          </w:tcPr>
          <w:p w14:paraId="7BC9839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CC9F88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驱动功率限制</w:t>
            </w:r>
            <w:proofErr w:type="spellEnd"/>
          </w:p>
        </w:tc>
      </w:tr>
      <w:tr w:rsidR="00CA2C5F" w14:paraId="4C264D13" w14:textId="77777777">
        <w:tc>
          <w:tcPr>
            <w:tcW w:w="1559" w:type="dxa"/>
            <w:shd w:val="clear" w:color="auto" w:fill="D9D9D9"/>
            <w:vAlign w:val="center"/>
          </w:tcPr>
          <w:p w14:paraId="70F2C05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C8A9C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仪表接收HCU整车控制器发的总线信号，点亮驱动功率限值指示灯。</w:t>
            </w:r>
          </w:p>
        </w:tc>
      </w:tr>
      <w:tr w:rsidR="00CA2C5F" w14:paraId="601B3D62" w14:textId="77777777">
        <w:tc>
          <w:tcPr>
            <w:tcW w:w="1559" w:type="dxa"/>
            <w:shd w:val="clear" w:color="auto" w:fill="D9D9D9"/>
            <w:vAlign w:val="center"/>
          </w:tcPr>
          <w:p w14:paraId="7467AF8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8C7031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5CEC38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830E086" w14:textId="77777777" w:rsidR="00CA2C5F" w:rsidRDefault="00B42207">
            <w:pPr>
              <w:spacing w:after="0" w:line="240" w:lineRule="auto"/>
              <w:rPr>
                <w:color w:val="FF000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.收到整车控制器HUC外发报文;</w:t>
            </w: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848"/>
              <w:gridCol w:w="2013"/>
            </w:tblGrid>
            <w:tr w:rsidR="00CA2C5F" w14:paraId="359896C0" w14:textId="77777777">
              <w:tc>
                <w:tcPr>
                  <w:tcW w:w="1648" w:type="dxa"/>
                  <w:shd w:val="clear" w:color="auto" w:fill="auto"/>
                </w:tcPr>
                <w:p w14:paraId="4622488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2C45205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内容</w:t>
                  </w:r>
                  <w:proofErr w:type="spellEnd"/>
                </w:p>
              </w:tc>
              <w:tc>
                <w:tcPr>
                  <w:tcW w:w="928" w:type="dxa"/>
                  <w:shd w:val="clear" w:color="auto" w:fill="auto"/>
                </w:tcPr>
                <w:p w14:paraId="72F64D0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字节</w:t>
                  </w:r>
                  <w:proofErr w:type="spellEnd"/>
                </w:p>
              </w:tc>
              <w:tc>
                <w:tcPr>
                  <w:tcW w:w="728" w:type="dxa"/>
                  <w:shd w:val="clear" w:color="auto" w:fill="auto"/>
                </w:tcPr>
                <w:p w14:paraId="6DF69BF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848" w:type="dxa"/>
                </w:tcPr>
                <w:p w14:paraId="28CA9EC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周期</w:t>
                  </w:r>
                  <w:proofErr w:type="spellEnd"/>
                </w:p>
              </w:tc>
              <w:tc>
                <w:tcPr>
                  <w:tcW w:w="2013" w:type="dxa"/>
                  <w:shd w:val="clear" w:color="auto" w:fill="auto"/>
                </w:tcPr>
                <w:p w14:paraId="003969B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备注</w:t>
                  </w:r>
                  <w:proofErr w:type="spellEnd"/>
                </w:p>
              </w:tc>
            </w:tr>
            <w:tr w:rsidR="00CA2C5F" w14:paraId="0BB73851" w14:textId="77777777">
              <w:tc>
                <w:tcPr>
                  <w:tcW w:w="1648" w:type="dxa"/>
                  <w:shd w:val="clear" w:color="auto" w:fill="auto"/>
                </w:tcPr>
                <w:p w14:paraId="39DC09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18FFF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="宋体" w:hAnsi="宋体" w:cs="Arial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495FECD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驱动功率限</w:t>
                  </w:r>
                  <w:proofErr w:type="spellEnd"/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制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000D7C2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205F9BD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3-4</w:t>
                  </w:r>
                </w:p>
              </w:tc>
              <w:tc>
                <w:tcPr>
                  <w:tcW w:w="848" w:type="dxa"/>
                </w:tcPr>
                <w:p w14:paraId="0EE9394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2013" w:type="dxa"/>
                  <w:shd w:val="clear" w:color="auto" w:fill="auto"/>
                </w:tcPr>
                <w:p w14:paraId="2447418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0：无限制</w:t>
                  </w:r>
                </w:p>
                <w:p w14:paraId="5CAA48C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1：有限制（点灯）</w:t>
                  </w:r>
                </w:p>
              </w:tc>
            </w:tr>
          </w:tbl>
          <w:p w14:paraId="0EF8211E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6896BE64" w14:textId="77777777">
        <w:tc>
          <w:tcPr>
            <w:tcW w:w="1559" w:type="dxa"/>
            <w:shd w:val="clear" w:color="auto" w:fill="D9D9D9"/>
            <w:vAlign w:val="center"/>
          </w:tcPr>
          <w:p w14:paraId="100ECF5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335F8C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19ED5E3" w14:textId="77777777">
        <w:trPr>
          <w:trHeight w:val="1236"/>
        </w:trPr>
        <w:tc>
          <w:tcPr>
            <w:tcW w:w="1559" w:type="dxa"/>
            <w:shd w:val="clear" w:color="auto" w:fill="D9D9D9"/>
            <w:vAlign w:val="center"/>
          </w:tcPr>
          <w:p w14:paraId="7A12EE1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43443062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010595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4B9158F2" wp14:editId="220E081E">
                  <wp:extent cx="307340" cy="272415"/>
                  <wp:effectExtent l="0" t="0" r="0" b="0"/>
                  <wp:docPr id="21" name="图片 21" descr="C:\Users\ADMINI~1\AppData\Local\Temp\1583677233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C:\Users\ADMINI~1\AppData\Local\Temp\1583677233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0" b="-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0" cy="282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FE0C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A69F037" w14:textId="77777777">
        <w:tc>
          <w:tcPr>
            <w:tcW w:w="1559" w:type="dxa"/>
            <w:shd w:val="clear" w:color="auto" w:fill="D9D9D9"/>
            <w:vAlign w:val="center"/>
          </w:tcPr>
          <w:p w14:paraId="658023A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FE4B4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3F6357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76DCD4E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仪表未收到驱动功率限值</w:t>
            </w:r>
          </w:p>
        </w:tc>
      </w:tr>
      <w:tr w:rsidR="00CA2C5F" w14:paraId="3466302E" w14:textId="77777777">
        <w:tc>
          <w:tcPr>
            <w:tcW w:w="1559" w:type="dxa"/>
            <w:shd w:val="clear" w:color="auto" w:fill="D9D9D9"/>
            <w:vAlign w:val="center"/>
          </w:tcPr>
          <w:p w14:paraId="7D3167B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B659DD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FE76A73" w14:textId="77777777">
        <w:tc>
          <w:tcPr>
            <w:tcW w:w="1559" w:type="dxa"/>
            <w:shd w:val="clear" w:color="auto" w:fill="D9D9D9"/>
            <w:vAlign w:val="center"/>
          </w:tcPr>
          <w:p w14:paraId="4F5329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45EB235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7A0C859" w14:textId="77777777">
        <w:tc>
          <w:tcPr>
            <w:tcW w:w="1559" w:type="dxa"/>
            <w:shd w:val="clear" w:color="auto" w:fill="D9D9D9"/>
            <w:vAlign w:val="center"/>
          </w:tcPr>
          <w:p w14:paraId="6BEBBDC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DDB7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07D7E95" w14:textId="77777777">
        <w:tc>
          <w:tcPr>
            <w:tcW w:w="1559" w:type="dxa"/>
            <w:shd w:val="clear" w:color="auto" w:fill="D9D9D9"/>
            <w:vAlign w:val="center"/>
          </w:tcPr>
          <w:p w14:paraId="6E32F8C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47E498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GB/T4094.2-2017</w:t>
            </w:r>
          </w:p>
          <w:p w14:paraId="6BD871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</w:t>
            </w:r>
          </w:p>
          <w:p w14:paraId="698DD05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电动汽车驱动系统功率限制或降低时， 车辆仪表指示或显示要求应符合 ＧＢ／Ｔ１８３８４．２—２０１５ 中４．３．１ 的相关要求。</w:t>
            </w:r>
          </w:p>
        </w:tc>
      </w:tr>
      <w:tr w:rsidR="00CA2C5F" w14:paraId="079CC1A7" w14:textId="77777777">
        <w:tc>
          <w:tcPr>
            <w:tcW w:w="1559" w:type="dxa"/>
            <w:shd w:val="clear" w:color="auto" w:fill="D9D9D9"/>
            <w:vAlign w:val="center"/>
          </w:tcPr>
          <w:p w14:paraId="696DD4B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8698B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标志中的圆圈可省略</w:t>
            </w:r>
            <w:proofErr w:type="spellEnd"/>
          </w:p>
        </w:tc>
      </w:tr>
    </w:tbl>
    <w:p w14:paraId="23BDE71B" w14:textId="125DB5F5" w:rsidR="00CA2C5F" w:rsidRDefault="000C416B">
      <w:pPr>
        <w:pStyle w:val="3"/>
        <w:rPr>
          <w:lang w:eastAsia="zh-CN"/>
        </w:rPr>
      </w:pPr>
      <w:r>
        <w:rPr>
          <w:rFonts w:hint="eastAsia"/>
          <w:lang w:eastAsia="zh-CN"/>
        </w:rPr>
        <w:t>停车充电</w:t>
      </w:r>
      <w:r w:rsidR="00B42207">
        <w:rPr>
          <w:rFonts w:hint="eastAsia"/>
          <w:lang w:eastAsia="zh-CN"/>
        </w:rPr>
        <w:t>显示</w:t>
      </w:r>
    </w:p>
    <w:tbl>
      <w:tblPr>
        <w:tblW w:w="948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142"/>
      </w:tblGrid>
      <w:tr w:rsidR="00CA2C5F" w14:paraId="26F51284" w14:textId="77777777">
        <w:trPr>
          <w:trHeight w:val="611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757BC9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14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E9E4A4" w14:textId="34BA2358" w:rsidR="00CA2C5F" w:rsidRDefault="000C416B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停车充电</w:t>
            </w:r>
            <w:r w:rsidR="00B42207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12A7FBC3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2D4088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6F95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在停车充电时，仪表显示相关信息及出现故障提醒。</w:t>
            </w:r>
          </w:p>
        </w:tc>
      </w:tr>
      <w:tr w:rsidR="00CA2C5F" w14:paraId="7D844346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1721F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E7DA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6C67B02" w14:textId="77777777" w:rsidR="00CA2C5F" w:rsidRDefault="00B42207">
            <w:pPr>
              <w:rPr>
                <w:sz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1.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</w:t>
            </w:r>
          </w:p>
          <w:p w14:paraId="0769B653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 xml:space="preserve">2. </w:t>
            </w:r>
            <w:proofErr w:type="spellStart"/>
            <w:r>
              <w:rPr>
                <w:rFonts w:hint="eastAsia"/>
                <w:sz w:val="20"/>
              </w:rPr>
              <w:t>收到</w:t>
            </w:r>
            <w:proofErr w:type="spellEnd"/>
            <w:r>
              <w:rPr>
                <w:rFonts w:hint="eastAsia"/>
                <w:sz w:val="20"/>
              </w:rPr>
              <w:t>BMS</w:t>
            </w:r>
            <w:proofErr w:type="spellStart"/>
            <w:r>
              <w:rPr>
                <w:rFonts w:hint="eastAsia"/>
                <w:sz w:val="20"/>
              </w:rPr>
              <w:t>发的报文</w:t>
            </w:r>
            <w:proofErr w:type="spellEnd"/>
            <w:r>
              <w:rPr>
                <w:rFonts w:hint="eastAsia"/>
                <w:sz w:val="20"/>
              </w:rPr>
              <w:t xml:space="preserve">0CFFEAF4  byte1 bit6~7 </w:t>
            </w:r>
            <w:r>
              <w:rPr>
                <w:rFonts w:hint="eastAsia"/>
                <w:sz w:val="20"/>
              </w:rPr>
              <w:t>是</w:t>
            </w:r>
            <w:r>
              <w:rPr>
                <w:rFonts w:hint="eastAsia"/>
                <w:sz w:val="20"/>
              </w:rPr>
              <w:t>10</w:t>
            </w:r>
            <w:proofErr w:type="spellStart"/>
            <w:r>
              <w:rPr>
                <w:rFonts w:hint="eastAsia"/>
                <w:sz w:val="20"/>
              </w:rPr>
              <w:t>时唤醒仪表</w:t>
            </w:r>
            <w:proofErr w:type="spellEnd"/>
          </w:p>
        </w:tc>
      </w:tr>
      <w:tr w:rsidR="00CA2C5F" w14:paraId="76CC280B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15CC5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HMI1</w:t>
            </w:r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0AE2" w14:textId="1E1BDDFE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仪表显示停车充电界面如下：</w:t>
            </w:r>
            <w:r w:rsidR="000C416B">
              <w:rPr>
                <w:rFonts w:hint="eastAsia"/>
                <w:sz w:val="20"/>
                <w:lang w:eastAsia="zh-CN"/>
              </w:rPr>
              <w:t>（界面请车身设计）</w:t>
            </w:r>
          </w:p>
          <w:p w14:paraId="094A3036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0F5A3653" wp14:editId="12E2D650">
                  <wp:extent cx="2500630" cy="14478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3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82C4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报文为未充电时，仪表充电界面“剩余充电时间”处显示“未充电”；</w:t>
            </w:r>
          </w:p>
          <w:p w14:paraId="6636B2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报文为停车充电时，且能收到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剩余充电时间且剩余充电时间不为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，则仪表显示剩余充电时间，如上图所示。当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报文为停车充电时，且未收到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剩余充电时间或剩余充电时间为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，仪表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“剩余充电时间：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小时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分”都不显示。</w:t>
            </w:r>
          </w:p>
          <w:p w14:paraId="5B7DC45D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报文为充电完成时，仪表充电界面“剩余充电时间”处显示“充电完成”</w:t>
            </w:r>
          </w:p>
          <w:p w14:paraId="02E31AED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5D8CA23B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在充电界面时，出现故障按以下规则显示：</w:t>
            </w:r>
          </w:p>
          <w:p w14:paraId="77388ABF" w14:textId="77777777" w:rsidR="00CA2C5F" w:rsidRDefault="00B42207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在充电过程中，若电池组充电状态信号为“停车充电”状态，此时收到电池管理系统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故障时，仪表界面不跳转，显示正常充电界面；若电池组充电状态信号为非“停车充电”状态，且收到电池管理系统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故障时，此时跳至充电故障界面（该点灯的点灯，该报警的报警）。</w:t>
            </w:r>
            <w:proofErr w:type="spellStart"/>
            <w:r>
              <w:rPr>
                <w:rFonts w:hint="eastAsia"/>
                <w:sz w:val="20"/>
              </w:rPr>
              <w:t>如出现多个故障时，则故障进行滚动显示</w:t>
            </w:r>
            <w:proofErr w:type="spellEnd"/>
            <w:r>
              <w:rPr>
                <w:rFonts w:hint="eastAsia"/>
                <w:sz w:val="20"/>
              </w:rPr>
              <w:t>。</w:t>
            </w:r>
          </w:p>
          <w:p w14:paraId="4F2FC602" w14:textId="77777777" w:rsidR="00CA2C5F" w:rsidRDefault="00B4220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  <w:lang w:val="en-US" w:eastAsia="zh-CN"/>
              </w:rPr>
              <w:lastRenderedPageBreak/>
              <w:drawing>
                <wp:inline distT="0" distB="0" distL="0" distR="0" wp14:anchorId="23446B78" wp14:editId="12DB9B1C">
                  <wp:extent cx="2909570" cy="1690370"/>
                  <wp:effectExtent l="0" t="0" r="0" b="0"/>
                  <wp:docPr id="24" name="图片 24" descr="微信截图_20201218154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微信截图_20201218154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31451EE5" w14:textId="77777777">
        <w:trPr>
          <w:trHeight w:val="522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292E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24B7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未收到BMS的信号报文</w:t>
            </w:r>
          </w:p>
        </w:tc>
      </w:tr>
      <w:tr w:rsidR="00CA2C5F" w14:paraId="26FBE147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BEFFF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W w:w="7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2"/>
              <w:gridCol w:w="1837"/>
              <w:gridCol w:w="661"/>
              <w:gridCol w:w="656"/>
              <w:gridCol w:w="860"/>
              <w:gridCol w:w="2600"/>
            </w:tblGrid>
            <w:tr w:rsidR="00CA2C5F" w14:paraId="50E80898" w14:textId="77777777">
              <w:tc>
                <w:tcPr>
                  <w:tcW w:w="1302" w:type="dxa"/>
                  <w:shd w:val="clear" w:color="auto" w:fill="auto"/>
                </w:tcPr>
                <w:p w14:paraId="116DCF11" w14:textId="77777777" w:rsidR="00CA2C5F" w:rsidRDefault="00B42207">
                  <w:pPr>
                    <w:ind w:firstLine="40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3CAD851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内容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7D7628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字节</w:t>
                  </w:r>
                  <w:proofErr w:type="spellEnd"/>
                </w:p>
              </w:tc>
              <w:tc>
                <w:tcPr>
                  <w:tcW w:w="656" w:type="dxa"/>
                  <w:shd w:val="clear" w:color="auto" w:fill="auto"/>
                </w:tcPr>
                <w:p w14:paraId="4CEB9E1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0" w:type="dxa"/>
                </w:tcPr>
                <w:p w14:paraId="061D02BF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周期</w:t>
                  </w:r>
                  <w:proofErr w:type="spellEnd"/>
                </w:p>
              </w:tc>
              <w:tc>
                <w:tcPr>
                  <w:tcW w:w="2600" w:type="dxa"/>
                  <w:shd w:val="clear" w:color="auto" w:fill="auto"/>
                </w:tcPr>
                <w:p w14:paraId="21FF0ED0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备注</w:t>
                  </w:r>
                  <w:proofErr w:type="spellEnd"/>
                </w:p>
              </w:tc>
            </w:tr>
            <w:tr w:rsidR="00CA2C5F" w14:paraId="044F91B1" w14:textId="77777777">
              <w:trPr>
                <w:trHeight w:val="663"/>
              </w:trPr>
              <w:tc>
                <w:tcPr>
                  <w:tcW w:w="1302" w:type="dxa"/>
                  <w:shd w:val="clear" w:color="auto" w:fill="auto"/>
                </w:tcPr>
                <w:p w14:paraId="709E908C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t>0x0CFFEAF4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0E1C4931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</w:rPr>
                    <w:t>电池组工作状态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E3099D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98BB4E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6</w:t>
                  </w:r>
                </w:p>
              </w:tc>
              <w:tc>
                <w:tcPr>
                  <w:tcW w:w="860" w:type="dxa"/>
                </w:tcPr>
                <w:p w14:paraId="5FA831C6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00" w:type="dxa"/>
                  <w:shd w:val="clear" w:color="auto" w:fill="auto"/>
                  <w:vAlign w:val="center"/>
                </w:tcPr>
                <w:p w14:paraId="528A5EA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高压未启动</w:t>
                  </w:r>
                </w:p>
                <w:p w14:paraId="215F2CAD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01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高压输出</w:t>
                  </w:r>
                </w:p>
                <w:p w14:paraId="5B41BF2A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10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充电枪插入</w:t>
                  </w:r>
                  <w:r>
                    <w:rPr>
                      <w:sz w:val="20"/>
                      <w:lang w:eastAsia="zh-CN"/>
                    </w:rPr>
                    <w:t xml:space="preserve"> </w:t>
                  </w:r>
                </w:p>
              </w:tc>
            </w:tr>
            <w:tr w:rsidR="00CA2C5F" w14:paraId="6360189D" w14:textId="77777777">
              <w:tc>
                <w:tcPr>
                  <w:tcW w:w="1302" w:type="dxa"/>
                  <w:shd w:val="clear" w:color="auto" w:fill="auto"/>
                </w:tcPr>
                <w:p w14:paraId="7B94E832" w14:textId="77777777" w:rsidR="00CA2C5F" w:rsidRDefault="00B42207">
                  <w:r>
                    <w:t>0x18FFF2F4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1A9CCF83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电池组充电状态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0CD1861F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D130935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860" w:type="dxa"/>
                </w:tcPr>
                <w:p w14:paraId="3E552E11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64D506A9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0001-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停车充电</w:t>
                  </w:r>
                </w:p>
                <w:p w14:paraId="5B6D5BFB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预留</w:t>
                  </w:r>
                </w:p>
                <w:p w14:paraId="0D6E9D2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未充电</w:t>
                  </w:r>
                </w:p>
                <w:p w14:paraId="67909DE3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0100-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充电完成</w:t>
                  </w:r>
                </w:p>
                <w:p w14:paraId="320605C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1110-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异常</w:t>
                  </w:r>
                  <w:proofErr w:type="spellEnd"/>
                </w:p>
                <w:p w14:paraId="2C195860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1111-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无效</w:t>
                  </w:r>
                  <w:proofErr w:type="spellEnd"/>
                </w:p>
              </w:tc>
            </w:tr>
            <w:tr w:rsidR="00CA2C5F" w14:paraId="775D3B37" w14:textId="77777777">
              <w:tc>
                <w:tcPr>
                  <w:tcW w:w="1302" w:type="dxa"/>
                  <w:shd w:val="clear" w:color="auto" w:fill="auto"/>
                </w:tcPr>
                <w:p w14:paraId="789D32A5" w14:textId="77777777" w:rsidR="00CA2C5F" w:rsidRDefault="00B42207">
                  <w:r>
                    <w:t>18FFF731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41ACEE8F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剩余充电时间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2248BF4A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5-6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BDF3D77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1-16</w:t>
                  </w:r>
                </w:p>
              </w:tc>
              <w:tc>
                <w:tcPr>
                  <w:tcW w:w="860" w:type="dxa"/>
                </w:tcPr>
                <w:p w14:paraId="1E45F84B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7D530499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增益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:1min</w:t>
                  </w:r>
                </w:p>
                <w:p w14:paraId="74E459FD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范围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0-600min</w:t>
                  </w:r>
                </w:p>
              </w:tc>
            </w:tr>
          </w:tbl>
          <w:p w14:paraId="4EB59402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E63F49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7FE1E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E07B47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C16D452" w14:textId="77777777" w:rsidR="00CA2C5F" w:rsidRDefault="00CA2C5F">
      <w:pPr>
        <w:rPr>
          <w:lang w:eastAsia="zh-CN"/>
        </w:rPr>
      </w:pPr>
    </w:p>
    <w:p w14:paraId="22DC30E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剩余充电时间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5219A2F6" w14:textId="77777777">
        <w:tc>
          <w:tcPr>
            <w:tcW w:w="1526" w:type="dxa"/>
            <w:shd w:val="clear" w:color="auto" w:fill="D9D9D9"/>
            <w:vAlign w:val="center"/>
          </w:tcPr>
          <w:p w14:paraId="744D8D1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/>
            <w:vAlign w:val="center"/>
          </w:tcPr>
          <w:p w14:paraId="5E2BD1B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剩余充电时间</w:t>
            </w:r>
            <w:proofErr w:type="spellEnd"/>
          </w:p>
        </w:tc>
      </w:tr>
      <w:tr w:rsidR="00CA2C5F" w14:paraId="77841A52" w14:textId="77777777">
        <w:tc>
          <w:tcPr>
            <w:tcW w:w="1526" w:type="dxa"/>
            <w:shd w:val="clear" w:color="auto" w:fill="D9D9D9"/>
            <w:vAlign w:val="center"/>
          </w:tcPr>
          <w:p w14:paraId="3C8DA1C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083B35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仪表接收CAN总线信号，显示剩余充电时间。</w:t>
            </w:r>
          </w:p>
        </w:tc>
      </w:tr>
      <w:tr w:rsidR="00CA2C5F" w14:paraId="26521CB5" w14:textId="77777777">
        <w:tc>
          <w:tcPr>
            <w:tcW w:w="1526" w:type="dxa"/>
            <w:shd w:val="clear" w:color="auto" w:fill="D9D9D9"/>
            <w:vAlign w:val="center"/>
          </w:tcPr>
          <w:p w14:paraId="21F2B6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774E1A9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以下条件满足时，进入</w:t>
            </w:r>
          </w:p>
          <w:p w14:paraId="0A5EF145" w14:textId="31F9541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1.电池管理系统充电枪插入报文有效（10充电枪插入）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且</w:t>
            </w:r>
          </w:p>
          <w:p w14:paraId="775A9272" w14:textId="451CD6B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2.电池组充电状态有效（0000 0001-停车充电）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或</w:t>
            </w:r>
          </w:p>
          <w:p w14:paraId="68B109F6" w14:textId="6EC65603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0011—未充电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0BFE2808" w14:textId="77777777" w:rsidR="008A1760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0100-充电完成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7CA83B44" w14:textId="30526B3C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>电池组充电状态为1111 1110-充电异常</w:t>
            </w:r>
          </w:p>
          <w:p w14:paraId="5CF69304" w14:textId="6BDDAB16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如果是ON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充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电，</w:t>
            </w:r>
            <w:r w:rsidR="008A1760"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显示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“</w:t>
            </w:r>
            <w:r w:rsidRPr="008A1760">
              <w:rPr>
                <w:rFonts w:ascii="宋体" w:hAnsi="宋体" w:cs="Arial" w:hint="eastAsia"/>
                <w:sz w:val="20"/>
                <w:szCs w:val="20"/>
                <w:lang w:eastAsia="zh-CN"/>
              </w:rPr>
              <w:t>剩余充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电时间xx小时xx分钟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”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或“未充电”或“充电完成”或“充电异常”。</w:t>
            </w:r>
          </w:p>
          <w:p w14:paraId="7A72EF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如果是OFF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充电则按停车充电界面显示。</w:t>
            </w:r>
          </w:p>
        </w:tc>
      </w:tr>
      <w:tr w:rsidR="00CA2C5F" w14:paraId="2B52CA03" w14:textId="77777777">
        <w:tc>
          <w:tcPr>
            <w:tcW w:w="1526" w:type="dxa"/>
            <w:shd w:val="clear" w:color="auto" w:fill="D9D9D9"/>
            <w:vAlign w:val="center"/>
          </w:tcPr>
          <w:p w14:paraId="3724224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00448F9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满足1和2时显示“剩余充电时间xx小时xx分钟”</w:t>
            </w:r>
          </w:p>
          <w:p w14:paraId="6145160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满足1和3时显示“未充电”</w:t>
            </w:r>
          </w:p>
          <w:p w14:paraId="326AEEA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满足1和4时显示“充电完成”</w:t>
            </w:r>
          </w:p>
          <w:p w14:paraId="4B5231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满足1和5时显示“充电异常”</w:t>
            </w:r>
          </w:p>
        </w:tc>
      </w:tr>
      <w:tr w:rsidR="00CA2C5F" w14:paraId="5E00B0C2" w14:textId="77777777">
        <w:tc>
          <w:tcPr>
            <w:tcW w:w="1526" w:type="dxa"/>
            <w:shd w:val="clear" w:color="auto" w:fill="D9D9D9"/>
            <w:vAlign w:val="center"/>
          </w:tcPr>
          <w:p w14:paraId="221C984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3E0B993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文字提示剩余充电时间及相关文字</w:t>
            </w:r>
          </w:p>
        </w:tc>
      </w:tr>
      <w:tr w:rsidR="00CA2C5F" w14:paraId="08C7FA3B" w14:textId="77777777">
        <w:tc>
          <w:tcPr>
            <w:tcW w:w="1526" w:type="dxa"/>
            <w:shd w:val="clear" w:color="auto" w:fill="D9D9D9"/>
            <w:vAlign w:val="center"/>
          </w:tcPr>
          <w:p w14:paraId="5B89F90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5722CF9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D81C19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电池管理系统充电枪插入信号无效；</w:t>
            </w:r>
          </w:p>
          <w:p w14:paraId="25ECCED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其他无效信号不显示</w:t>
            </w:r>
            <w:proofErr w:type="spellEnd"/>
          </w:p>
        </w:tc>
      </w:tr>
      <w:tr w:rsidR="00CA2C5F" w14:paraId="33080775" w14:textId="77777777">
        <w:tc>
          <w:tcPr>
            <w:tcW w:w="1526" w:type="dxa"/>
            <w:shd w:val="clear" w:color="auto" w:fill="D9D9D9"/>
            <w:vAlign w:val="center"/>
          </w:tcPr>
          <w:p w14:paraId="7AD7610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4F290CA3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4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701"/>
              <w:gridCol w:w="709"/>
              <w:gridCol w:w="709"/>
              <w:gridCol w:w="850"/>
              <w:gridCol w:w="2219"/>
            </w:tblGrid>
            <w:tr w:rsidR="006660C6" w14:paraId="5D8375B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42F2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62BD78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0B828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C52E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24850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0FA6EB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6660C6" w14:paraId="20FDB44E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46C592" w14:textId="3D1B25D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6660C6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0x0CFFEAF4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62358" w14:textId="320DE17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电池组工作状态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6AE61" w14:textId="6DB53983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C76B0" w14:textId="67B794E4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2014D" w14:textId="075CF738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C9908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高压未启动</w:t>
                  </w:r>
                </w:p>
                <w:p w14:paraId="3FB9B6AD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高压输出</w:t>
                  </w:r>
                </w:p>
                <w:p w14:paraId="7B8E6676" w14:textId="52A1D07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充电枪插入</w:t>
                  </w:r>
                </w:p>
              </w:tc>
            </w:tr>
            <w:tr w:rsidR="006660C6" w14:paraId="01B0E4DA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A7F02" w14:textId="67D6BE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0x18FFF2F4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76870" w14:textId="3466D905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电池组充电状态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7E5C23" w14:textId="68A06FA1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1A78C" w14:textId="6DE7530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A57104" w14:textId="5E68D75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48B886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0001-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停车充电</w:t>
                  </w:r>
                </w:p>
                <w:p w14:paraId="35DBCA57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4BEE4764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未充电</w:t>
                  </w:r>
                </w:p>
                <w:p w14:paraId="0F35B4BA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0100-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充电完成</w:t>
                  </w:r>
                </w:p>
                <w:p w14:paraId="1A62FE8B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异常</w:t>
                  </w:r>
                </w:p>
                <w:p w14:paraId="64ED610C" w14:textId="62CBCC1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无效</w:t>
                  </w:r>
                </w:p>
              </w:tc>
            </w:tr>
            <w:tr w:rsidR="006660C6" w14:paraId="4A86DC9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4AB02E" w14:textId="74D61A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18FFF731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AB54" w14:textId="54D34578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剩余充电时间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9A8E75" w14:textId="481CEAE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7E949" w14:textId="186D7A3D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1-16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9D53A2" w14:textId="3AF73E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CE4DF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增益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:1min</w:t>
                  </w:r>
                </w:p>
                <w:p w14:paraId="049E5DF3" w14:textId="55912D01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0-600min</w:t>
                  </w:r>
                </w:p>
              </w:tc>
            </w:tr>
          </w:tbl>
          <w:p w14:paraId="1E87D8E2" w14:textId="77777777" w:rsidR="006660C6" w:rsidRP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095F95F1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97107BB" w14:textId="77777777">
        <w:tc>
          <w:tcPr>
            <w:tcW w:w="1526" w:type="dxa"/>
            <w:shd w:val="clear" w:color="auto" w:fill="D9D9D9"/>
            <w:vAlign w:val="center"/>
          </w:tcPr>
          <w:p w14:paraId="5612E33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DA40C1A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11071A" w14:textId="77777777">
        <w:tc>
          <w:tcPr>
            <w:tcW w:w="1526" w:type="dxa"/>
            <w:shd w:val="clear" w:color="auto" w:fill="D9D9D9"/>
            <w:vAlign w:val="center"/>
          </w:tcPr>
          <w:p w14:paraId="504252F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1B74E8BB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AD4D9E0" w14:textId="77777777">
        <w:tc>
          <w:tcPr>
            <w:tcW w:w="1526" w:type="dxa"/>
            <w:shd w:val="clear" w:color="auto" w:fill="D9D9D9"/>
            <w:vAlign w:val="center"/>
          </w:tcPr>
          <w:p w14:paraId="7B4A60F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6F779D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GB/T 19836-2020</w:t>
            </w:r>
          </w:p>
        </w:tc>
      </w:tr>
      <w:tr w:rsidR="00CA2C5F" w14:paraId="462BF012" w14:textId="77777777">
        <w:tc>
          <w:tcPr>
            <w:tcW w:w="1526" w:type="dxa"/>
            <w:shd w:val="clear" w:color="auto" w:fill="D9D9D9"/>
            <w:vAlign w:val="center"/>
          </w:tcPr>
          <w:p w14:paraId="32B758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3EBF2645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1EA5B590" w14:textId="77777777" w:rsidR="00CA2C5F" w:rsidRDefault="00B42207">
      <w:pPr>
        <w:pStyle w:val="3"/>
      </w:pPr>
      <w:proofErr w:type="spellStart"/>
      <w:r>
        <w:t>模式显示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E682F0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3312AE" w14:textId="77777777" w:rsidR="00CA2C5F" w:rsidRDefault="00B42207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0606DF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显示模式</w:t>
            </w:r>
          </w:p>
        </w:tc>
      </w:tr>
      <w:tr w:rsidR="00CA2C5F" w14:paraId="3F3D1EE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E19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1B6DCA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仪表接收整车控制器总线信号，液晶屏同一位置显示EV或FCV（EV、FCV互斥）</w:t>
            </w:r>
          </w:p>
        </w:tc>
      </w:tr>
      <w:tr w:rsidR="00CA2C5F" w14:paraId="003806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6A0D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2E6132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F7A9DD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05D13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CA2C5F" w14:paraId="452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6B5A7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17A8A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272546A" w14:textId="77777777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5EDBC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1222F7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显示EV或FCV</w:t>
            </w:r>
          </w:p>
        </w:tc>
      </w:tr>
      <w:tr w:rsidR="00CA2C5F" w14:paraId="7839AA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1D4E2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A4B503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650E3A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CA2C5F" w14:paraId="62D2BC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54724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AFFA42" w14:textId="77777777" w:rsidR="00CA2C5F" w:rsidRPr="00B3243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8"/>
              <w:gridCol w:w="1448"/>
              <w:gridCol w:w="701"/>
              <w:gridCol w:w="699"/>
              <w:gridCol w:w="750"/>
              <w:gridCol w:w="2572"/>
            </w:tblGrid>
            <w:tr w:rsidR="00B3243F" w:rsidRPr="00B3243F" w14:paraId="01F23F4F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09D3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C9F73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BDCF67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A66F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DD6661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D5DBF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B3243F" w:rsidRPr="00B3243F" w14:paraId="39AD95B0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7361C9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B3CAD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整车模式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D3B5D3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F35EF6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8EA7DC" w14:textId="77777777" w:rsidR="00CA2C5F" w:rsidRPr="00B3243F" w:rsidRDefault="00B422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A6802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纯电模式</w:t>
                  </w:r>
                  <w:proofErr w:type="gramEnd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EV</w:t>
                  </w:r>
                </w:p>
                <w:p w14:paraId="1E04DA56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燃电模式</w:t>
                  </w:r>
                  <w:proofErr w:type="gramEnd"/>
                  <w:r w:rsidRPr="00B3243F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FCV</w:t>
                  </w:r>
                </w:p>
                <w:p w14:paraId="3B38E544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：发动机模式</w:t>
                  </w:r>
                </w:p>
                <w:p w14:paraId="10C03B3F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混动模式</w:t>
                  </w:r>
                  <w:proofErr w:type="gramEnd"/>
                </w:p>
              </w:tc>
            </w:tr>
          </w:tbl>
          <w:p w14:paraId="53544472" w14:textId="77777777" w:rsidR="00CA2C5F" w:rsidRDefault="00CA2C5F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5DDC83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967A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CEE1D1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A1FBDA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56411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0CE7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1C9CFA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B43D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125CA2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08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2F1E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8B4862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A5543E2" w14:textId="77777777" w:rsidR="00EE72B5" w:rsidRDefault="00EE72B5" w:rsidP="00EE72B5"/>
    <w:p w14:paraId="504B9DD5" w14:textId="668CC7DD" w:rsidR="00EE72B5" w:rsidRDefault="00BF4FFD" w:rsidP="00EE72B5">
      <w:pPr>
        <w:pStyle w:val="3"/>
      </w:pPr>
      <w:proofErr w:type="spellStart"/>
      <w:r>
        <w:t>整车</w:t>
      </w:r>
      <w:r w:rsidR="00EE72B5">
        <w:t>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E72B5" w14:paraId="4DDC99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F2DFBF" w14:textId="77777777" w:rsidR="00EE72B5" w:rsidRDefault="00EE72B5" w:rsidP="002563DC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37EADC1" w14:textId="38296C8C" w:rsidR="00EE72B5" w:rsidRDefault="00BF4FFD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整车</w:t>
            </w:r>
            <w:r w:rsidR="00EE72B5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状态显示</w:t>
            </w:r>
          </w:p>
        </w:tc>
      </w:tr>
      <w:tr w:rsidR="00EE72B5" w14:paraId="301F26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F05225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88C0EC2" w14:textId="38D70079" w:rsidR="00EE72B5" w:rsidRDefault="00EE72B5" w:rsidP="00174E4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仪表接收整车控制器总线信号，液晶屏显示</w:t>
            </w:r>
            <w:r w:rsidR="00174E4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文字提醒“能量回收”</w:t>
            </w:r>
          </w:p>
        </w:tc>
      </w:tr>
      <w:tr w:rsidR="00EE72B5" w14:paraId="1F2B431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264F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6D27001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21FC257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76F2D58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EE72B5" w14:paraId="472D5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BA9E9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76274F2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43B9967" w14:textId="77777777" w:rsidTr="002563DC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A193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22B80" w14:textId="3372E6C1" w:rsidR="00EE72B5" w:rsidRDefault="00AB6597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文字提醒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“能量回收”</w:t>
            </w:r>
          </w:p>
        </w:tc>
      </w:tr>
      <w:tr w:rsidR="00EE72B5" w14:paraId="32E252F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8DE5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F63B85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15632AA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EE72B5" w14:paraId="25D6EDE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9591D7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08C338" w14:textId="77777777" w:rsidR="00EE72B5" w:rsidRPr="00B3243F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134"/>
              <w:gridCol w:w="708"/>
              <w:gridCol w:w="567"/>
              <w:gridCol w:w="851"/>
              <w:gridCol w:w="2983"/>
            </w:tblGrid>
            <w:tr w:rsidR="00EE72B5" w:rsidRPr="00B3243F" w14:paraId="771205DF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35F437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E6B6A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F9E1E3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5B844D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EF58B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B16AF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E72B5" w:rsidRPr="00B3243F" w14:paraId="3E2D5626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783519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9C7F0" w14:textId="32AC8D59" w:rsidR="00EE72B5" w:rsidRPr="00B3243F" w:rsidRDefault="004C0E2F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C0E2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整车状态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82372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49D69" w14:textId="1EEEB74F" w:rsidR="00EE72B5" w:rsidRPr="00B3243F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1~4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67AC8C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6E7C1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：高压未上电；</w:t>
                  </w:r>
                </w:p>
                <w:p w14:paraId="1245AD36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高压已上电，车辆可正常运行</w:t>
                  </w:r>
                </w:p>
                <w:p w14:paraId="627BF1EB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0011: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能量回收</w:t>
                  </w:r>
                </w:p>
                <w:p w14:paraId="632283F6" w14:textId="251FABEB" w:rsidR="00EE72B5" w:rsidRPr="00B3243F" w:rsidRDefault="00404FD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其它：不显示</w:t>
                  </w:r>
                </w:p>
              </w:tc>
            </w:tr>
          </w:tbl>
          <w:p w14:paraId="6C4ECB37" w14:textId="77777777" w:rsidR="00EE72B5" w:rsidRDefault="00EE72B5" w:rsidP="002563DC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EE72B5" w14:paraId="386066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71603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8487F4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CD0153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79BFF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863F9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E72B5" w14:paraId="0EE6D17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CB671B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73F3526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2BA32FC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FD9F56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7D6846D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DB3A847" w14:textId="77777777" w:rsidR="00EE72B5" w:rsidRPr="00EE72B5" w:rsidRDefault="00EE72B5" w:rsidP="00EE72B5"/>
    <w:p w14:paraId="423EF473" w14:textId="77777777" w:rsidR="00CA2C5F" w:rsidRDefault="00B42207">
      <w:pPr>
        <w:pStyle w:val="2"/>
      </w:pPr>
      <w:proofErr w:type="spellStart"/>
      <w:r>
        <w:lastRenderedPageBreak/>
        <w:t>燃料电池系统显示</w:t>
      </w:r>
      <w:proofErr w:type="spellEnd"/>
    </w:p>
    <w:p w14:paraId="0434ACBC" w14:textId="77777777" w:rsidR="00CA2C5F" w:rsidRDefault="00B42207">
      <w:pPr>
        <w:pStyle w:val="3"/>
      </w:pPr>
      <w:proofErr w:type="gramStart"/>
      <w:r>
        <w:t>燃</w:t>
      </w:r>
      <w:r>
        <w:rPr>
          <w:rFonts w:hint="eastAsia"/>
          <w:lang w:eastAsia="zh-CN"/>
        </w:rPr>
        <w:t>电</w:t>
      </w:r>
      <w:proofErr w:type="spellStart"/>
      <w:r>
        <w:t>系统故障</w:t>
      </w:r>
      <w:proofErr w:type="spellEnd"/>
      <w:proofErr w:type="gramEnd"/>
    </w:p>
    <w:tbl>
      <w:tblPr>
        <w:tblW w:w="9545" w:type="dxa"/>
        <w:tblLayout w:type="fixed"/>
        <w:tblLook w:val="04A0" w:firstRow="1" w:lastRow="0" w:firstColumn="1" w:lastColumn="0" w:noHBand="0" w:noVBand="1"/>
      </w:tblPr>
      <w:tblGrid>
        <w:gridCol w:w="1182"/>
        <w:gridCol w:w="8363"/>
      </w:tblGrid>
      <w:tr w:rsidR="00CA2C5F" w14:paraId="4A2C68E3" w14:textId="77777777">
        <w:trPr>
          <w:trHeight w:val="469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D34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D6CAB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燃电系统故障</w:t>
            </w:r>
            <w:proofErr w:type="gramEnd"/>
          </w:p>
        </w:tc>
      </w:tr>
      <w:tr w:rsidR="00CA2C5F" w14:paraId="143ABE50" w14:textId="77777777">
        <w:trPr>
          <w:trHeight w:val="391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4C097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714A4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指示灯。</w:t>
            </w:r>
          </w:p>
        </w:tc>
      </w:tr>
      <w:tr w:rsidR="00CA2C5F" w14:paraId="08F8F286" w14:textId="77777777">
        <w:trPr>
          <w:trHeight w:val="834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A3D1F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AAE7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BC425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D4468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，单个1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多个故障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8EBFFF5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、1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8ECFFF5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。详见故障清单。</w:t>
            </w:r>
          </w:p>
          <w:p w14:paraId="70A1C46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23CF8B38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7CB4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1BF695" w14:textId="77777777" w:rsidR="00CA2C5F" w:rsidRDefault="00CA2C5F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CA2C5F" w14:paraId="2422766D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1CBC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6767B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B01957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DDA43B6" wp14:editId="09645BFC">
                  <wp:extent cx="359410" cy="35941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D0D2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4EE4E6B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26021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2C46E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7A8545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FB7B02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仪表未不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到燃电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系统故障</w:t>
            </w:r>
          </w:p>
        </w:tc>
      </w:tr>
      <w:tr w:rsidR="00CA2C5F" w14:paraId="1D0C0CEE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432E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332B2C" w14:textId="77A2F620" w:rsidR="00CA2C5F" w:rsidRPr="005820C8" w:rsidRDefault="005820C8">
            <w:pPr>
              <w:spacing w:after="0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DM</w:t>
            </w:r>
            <w:r>
              <w:rPr>
                <w:sz w:val="20"/>
              </w:rPr>
              <w:t>1</w:t>
            </w:r>
            <w:r w:rsidR="005E4A0F">
              <w:rPr>
                <w:rFonts w:hint="eastAsia"/>
                <w:sz w:val="20"/>
                <w:lang w:eastAsia="zh-CN"/>
              </w:rPr>
              <w:t>-</w:t>
            </w:r>
            <w:r w:rsidR="005E4A0F">
              <w:rPr>
                <w:sz w:val="20"/>
              </w:rPr>
              <w:t>F5</w:t>
            </w:r>
            <w:proofErr w:type="spellStart"/>
            <w:r>
              <w:rPr>
                <w:sz w:val="20"/>
              </w:rPr>
              <w:t>故障</w:t>
            </w:r>
            <w:proofErr w:type="spellEnd"/>
          </w:p>
        </w:tc>
      </w:tr>
      <w:tr w:rsidR="00CA2C5F" w14:paraId="6AF71D40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58C70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D9073A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252A10A5" w14:textId="77777777" w:rsidR="00CA2C5F" w:rsidRDefault="00CA2C5F"/>
    <w:p w14:paraId="1DDA9210" w14:textId="449FB144" w:rsidR="005820C8" w:rsidRDefault="005820C8" w:rsidP="005820C8">
      <w:pPr>
        <w:pStyle w:val="3"/>
      </w:pPr>
      <w:proofErr w:type="spellStart"/>
      <w:r>
        <w:t>氢气</w:t>
      </w:r>
      <w:proofErr w:type="spellEnd"/>
      <w:r>
        <w:t>SOC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789B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22E6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5A0C69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</w:p>
        </w:tc>
      </w:tr>
      <w:tr w:rsidR="005820C8" w14:paraId="1F94F0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861A2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0A546A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仪表接收燃料电池的总线信号，柱状+数字显示氢气SOC</w:t>
            </w:r>
          </w:p>
        </w:tc>
      </w:tr>
      <w:tr w:rsidR="005820C8" w14:paraId="514D272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DB4B4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AE4729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0BAA8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4F99909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</w:t>
            </w:r>
          </w:p>
        </w:tc>
      </w:tr>
      <w:tr w:rsidR="005820C8" w14:paraId="3998DB4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E400C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0FD89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7183B23A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218D5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8D657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8E281C3" wp14:editId="6498DAD9">
                  <wp:extent cx="1016000" cy="37782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707" cy="38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0C8" w14:paraId="2FABD62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9473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0D00D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DE5EA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84F2785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5820C8" w14:paraId="43470A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43A94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4C0EB9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998"/>
              <w:gridCol w:w="685"/>
              <w:gridCol w:w="546"/>
              <w:gridCol w:w="813"/>
              <w:gridCol w:w="2086"/>
            </w:tblGrid>
            <w:tr w:rsidR="00DD22A5" w:rsidRPr="00DD22A5" w14:paraId="0A5B83BD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1AFD0F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6B164B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43200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306BDC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69D0E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E3FC8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1194AB23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9A214" w14:textId="77777777" w:rsidR="005820C8" w:rsidRPr="00DD22A5" w:rsidRDefault="005820C8" w:rsidP="002563DC">
                  <w:r w:rsidRPr="00DD22A5">
                    <w:lastRenderedPageBreak/>
                    <w:t>0x18FFA</w:t>
                  </w:r>
                  <w:r w:rsidRPr="00DD22A5">
                    <w:rPr>
                      <w:rFonts w:hint="eastAsia"/>
                      <w:lang w:eastAsia="zh-CN"/>
                    </w:rPr>
                    <w:t>1</w:t>
                  </w:r>
                  <w:r w:rsidRPr="00DD22A5">
                    <w:t>F6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BD0D9" w14:textId="77777777" w:rsidR="005820C8" w:rsidRPr="00DD22A5" w:rsidRDefault="005820C8" w:rsidP="002563DC">
                  <w:pPr>
                    <w:rPr>
                      <w:lang w:eastAsia="zh-CN"/>
                    </w:rPr>
                  </w:pPr>
                  <w:r w:rsidRPr="00DD22A5">
                    <w:rPr>
                      <w:rFonts w:hint="eastAsia"/>
                      <w:lang w:eastAsia="zh-CN"/>
                    </w:rPr>
                    <w:t>氢气剩余质量</w:t>
                  </w:r>
                  <w:r w:rsidRPr="00DD22A5">
                    <w:rPr>
                      <w:rFonts w:hint="eastAsia"/>
                      <w:lang w:eastAsia="zh-CN"/>
                    </w:rPr>
                    <w:t>SOC</w:t>
                  </w:r>
                  <w:r w:rsidRPr="00DD22A5">
                    <w:rPr>
                      <w:rFonts w:hint="eastAsia"/>
                      <w:lang w:eastAsia="zh-CN"/>
                    </w:rPr>
                    <w:t>百分比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F81123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652B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1-8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91137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 xml:space="preserve">100ms 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311C73" w14:textId="74B12FA2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281D56BF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6A5CC20" w14:textId="4F357B9B" w:rsidR="005820C8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0F762A72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FE920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799E8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C26DE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F105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35EED6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D187A1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1D12060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206E1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42CFDD1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B930B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7D2E5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868124D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632C6318" w14:textId="77777777" w:rsidR="005820C8" w:rsidRDefault="005820C8" w:rsidP="005820C8"/>
    <w:p w14:paraId="1A0EF0D2" w14:textId="163AA42E" w:rsidR="009B6C5E" w:rsidRDefault="009B6C5E" w:rsidP="009B6C5E">
      <w:pPr>
        <w:pStyle w:val="3"/>
      </w:pPr>
      <w:proofErr w:type="spellStart"/>
      <w:r>
        <w:t>储氢系统状态显示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9B6C5E" w14:paraId="0B3017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396F78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763DDD" w14:textId="555DFE5E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储氢系统状态显示</w:t>
            </w:r>
          </w:p>
        </w:tc>
      </w:tr>
      <w:tr w:rsidR="009B6C5E" w14:paraId="382095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EF8BC1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6D157C2" w14:textId="4A9C0945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储</w:t>
            </w:r>
            <w:proofErr w:type="gramStart"/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氢系统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总线信号，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显示压力和温度信息。</w:t>
            </w:r>
          </w:p>
        </w:tc>
      </w:tr>
      <w:tr w:rsidR="009B6C5E" w14:paraId="1E656AD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21A70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710D744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C1EEF85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9D7946A" w14:textId="1C8C08E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E4789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收到储氢系统相关报文。</w:t>
            </w:r>
          </w:p>
        </w:tc>
      </w:tr>
      <w:tr w:rsidR="009B6C5E" w14:paraId="7D3B5B2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C0AD1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1BE512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3D73CCC7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24737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66E3854" w14:textId="3375D9E8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11AB0B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83B51A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3DC772DF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8EB958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96920C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81BC0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FAD23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08C56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564"/>
              <w:gridCol w:w="708"/>
              <w:gridCol w:w="567"/>
              <w:gridCol w:w="851"/>
              <w:gridCol w:w="2438"/>
            </w:tblGrid>
            <w:tr w:rsidR="00E47890" w:rsidRPr="00DD22A5" w14:paraId="70466476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53E010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C78A2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0BA07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177B5F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4E7AA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86424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47890" w:rsidRPr="00DD22A5" w14:paraId="78F4BC83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8E339" w14:textId="5FF4018E" w:rsidR="00E47890" w:rsidRPr="00DD22A5" w:rsidRDefault="00E47890" w:rsidP="00E47890">
                  <w:r w:rsidRPr="00E47890">
                    <w:t>0x18FFA2F6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81F253" w14:textId="7B0689CB" w:rsidR="00E47890" w:rsidRPr="00E47890" w:rsidRDefault="00E47890" w:rsidP="00E47890">
                  <w:pPr>
                    <w:pStyle w:val="Defaul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氢气最高压力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3A3437" w14:textId="00166851" w:rsidR="00E47890" w:rsidRPr="00DD22A5" w:rsidRDefault="00E47890" w:rsidP="00E47890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F2088E" w14:textId="71330C15" w:rsidR="00E47890" w:rsidRPr="00DD22A5" w:rsidRDefault="00E47890" w:rsidP="00E47890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3F22F9" w14:textId="59A103C0" w:rsidR="00E47890" w:rsidRPr="00DD22A5" w:rsidRDefault="00E47890" w:rsidP="00E47890">
                  <w:r>
                    <w:t>5</w:t>
                  </w:r>
                  <w:r w:rsidRPr="00DD22A5">
                    <w:rPr>
                      <w:rFonts w:hint="eastAsia"/>
                    </w:rPr>
                    <w:t xml:space="preserve">00ms 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2DA02C" w14:textId="621497F2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0.1MPa</w:t>
                  </w:r>
                </w:p>
                <w:p w14:paraId="3666792C" w14:textId="718D6CBA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 </w:t>
                  </w:r>
                </w:p>
                <w:p w14:paraId="144367E0" w14:textId="2D22E0DA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 w:rsidR="00E3573B">
                    <w:t>：</w:t>
                  </w:r>
                  <w:proofErr w:type="gramEnd"/>
                  <w:r w:rsidRP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0~1000</w:t>
                  </w:r>
                </w:p>
              </w:tc>
            </w:tr>
            <w:tr w:rsidR="00B47A11" w:rsidRPr="00DD22A5" w14:paraId="2A4CDDAC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B5816B" w14:textId="6D949C9A" w:rsidR="00B47A11" w:rsidRPr="00E47890" w:rsidRDefault="00B47A11" w:rsidP="00B47A11">
                  <w:r w:rsidRPr="00B47A11">
                    <w:t>0x18FFA3F6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32D1FF" w14:textId="7D17EED7" w:rsidR="00B47A11" w:rsidRDefault="00B47A11" w:rsidP="00B47A11">
                  <w:pPr>
                    <w:pStyle w:val="Default"/>
                    <w:rPr>
                      <w:sz w:val="21"/>
                      <w:szCs w:val="21"/>
                    </w:rPr>
                  </w:pPr>
                  <w:r w:rsidRPr="00B47A11">
                    <w:rPr>
                      <w:rFonts w:hint="eastAsia"/>
                      <w:sz w:val="21"/>
                      <w:szCs w:val="21"/>
                    </w:rPr>
                    <w:t>氢气系统最高温度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AEDB3C" w14:textId="7AE861A3" w:rsidR="00B47A11" w:rsidRDefault="00B47A11" w:rsidP="00B47A11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1D5E17" w14:textId="3FF699EF" w:rsidR="00B47A11" w:rsidRDefault="00B47A11" w:rsidP="00B47A11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F9BA1" w14:textId="22A639D0" w:rsidR="00B47A11" w:rsidRDefault="00B47A11" w:rsidP="00B47A11">
                  <w:r>
                    <w:t>5</w:t>
                  </w:r>
                  <w:r w:rsidRPr="00DD22A5">
                    <w:rPr>
                      <w:rFonts w:hint="eastAsia"/>
                    </w:rPr>
                    <w:t>00ms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23E0DE" w14:textId="315AE718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0.1℃</w:t>
                  </w:r>
                </w:p>
                <w:p w14:paraId="56765AD2" w14:textId="5EBE600D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</w:t>
                  </w:r>
                </w:p>
                <w:p w14:paraId="4BF25251" w14:textId="4F448BFB" w:rsidR="00B47A11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>
                    <w:t>：</w:t>
                  </w:r>
                  <w:proofErr w:type="gramEnd"/>
                  <w:r w:rsidRPr="00B47A11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-40~2400</w:t>
                  </w:r>
                </w:p>
              </w:tc>
            </w:tr>
          </w:tbl>
          <w:p w14:paraId="5A9603C7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9B6C5E" w14:paraId="7C8B856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BC664C6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14DDBE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4C6AB1D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88E5C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1E2FF59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6C5E" w14:paraId="2ADA513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34EA3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09C51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2EE5CCB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6B0A7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97E573E" w14:textId="0CD24DFD" w:rsidR="009B6C5E" w:rsidRDefault="00E4789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任务来源</w:t>
            </w:r>
            <w:r w:rsidRPr="00E47890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DM21082515</w:t>
            </w:r>
          </w:p>
        </w:tc>
      </w:tr>
    </w:tbl>
    <w:p w14:paraId="3381EA86" w14:textId="77777777" w:rsidR="009B6C5E" w:rsidRDefault="009B6C5E" w:rsidP="005820C8"/>
    <w:p w14:paraId="3C5A715C" w14:textId="42E6A048" w:rsidR="00CA2C5F" w:rsidRDefault="006F57B1">
      <w:pPr>
        <w:pStyle w:val="3"/>
        <w:rPr>
          <w:lang w:eastAsia="zh-CN"/>
        </w:rPr>
      </w:pPr>
      <w:r>
        <w:rPr>
          <w:rFonts w:hint="eastAsia"/>
          <w:lang w:eastAsia="zh-CN"/>
        </w:rPr>
        <w:t>氢气</w:t>
      </w: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低</w:t>
      </w:r>
      <w:r>
        <w:rPr>
          <w:lang w:eastAsia="zh-CN"/>
        </w:rPr>
        <w:t>提醒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E4094C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BB9FA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E7A8B8" w14:textId="6D15A9D2" w:rsidR="00CA2C5F" w:rsidRDefault="006F57B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  <w:r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  <w:t>低提醒</w:t>
            </w:r>
          </w:p>
        </w:tc>
      </w:tr>
      <w:tr w:rsidR="00CA2C5F" w14:paraId="4C6B51C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9777E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3DF667B" w14:textId="5CADFFFD" w:rsidR="00CA2C5F" w:rsidRDefault="006F57B1" w:rsidP="006F57B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仪表接收燃料电池的总线信号，氢气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SOC</w:t>
            </w:r>
            <w:r w:rsidR="00B42207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过低点亮加氢报警故障指示灯。</w:t>
            </w:r>
          </w:p>
        </w:tc>
      </w:tr>
      <w:tr w:rsidR="00CA2C5F" w14:paraId="742EFFF3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2E0C8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DA25A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888DF7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DD7DE4D" w14:textId="770D2B9C" w:rsidR="001369CE" w:rsidRDefault="00B42207">
            <w:pPr>
              <w:spacing w:after="120" w:line="240" w:lineRule="auto"/>
              <w:jc w:val="both"/>
              <w:rPr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1369CE">
              <w:rPr>
                <w:rFonts w:hint="eastAsia"/>
                <w:lang w:eastAsia="zh-CN"/>
              </w:rPr>
              <w:t>显示状态</w:t>
            </w:r>
          </w:p>
          <w:p w14:paraId="04893A1C" w14:textId="181B77A5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氢气剩余量低于20%，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032A0E74" w14:textId="114E150C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氢气剩余量低于15%，仪表显示加氢图标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7B8A2FAB" wp14:editId="7F53A9CE">
                  <wp:extent cx="244827" cy="226407"/>
                  <wp:effectExtent l="0" t="0" r="0" b="0"/>
                  <wp:docPr id="51" name="图片 51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35F0DBDA" w14:textId="0AD89DEE" w:rsidR="00405371" w:rsidRDefault="00C369B0" w:rsidP="00405371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</w:t>
            </w:r>
            <w:r w:rsidR="00405371">
              <w:rPr>
                <w:rFonts w:asciiTheme="minorEastAsia" w:hAnsiTheme="minorEastAsia"/>
                <w:sz w:val="20"/>
                <w:szCs w:val="20"/>
                <w:lang w:eastAsia="zh-CN"/>
              </w:rPr>
              <w:t>3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78AA57" wp14:editId="412BAC7D">
                  <wp:extent cx="244827" cy="226407"/>
                  <wp:effectExtent l="0" t="0" r="0" b="0"/>
                  <wp:docPr id="52" name="图片 52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由绿色变为红色+红色字体“氢气剩余量低，请加氢”,同时不再显示剩余量值，显示“--%(H2)”</w:t>
            </w:r>
          </w:p>
        </w:tc>
      </w:tr>
      <w:tr w:rsidR="00CA2C5F" w14:paraId="5E4C712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1E119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E96126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177B7F8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EA61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256728F" w14:textId="1A4287A5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2277F1A" wp14:editId="055A8CA7">
                  <wp:extent cx="244827" cy="226407"/>
                  <wp:effectExtent l="0" t="0" r="0" b="0"/>
                  <wp:docPr id="53" name="图片 53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A63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43BED2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D993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DF5455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5712BC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1A9A56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氢气剩余质量SOC百分比大于20%</w:t>
            </w:r>
          </w:p>
        </w:tc>
      </w:tr>
      <w:tr w:rsidR="00CA2C5F" w14:paraId="22A2A09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0712D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9D31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2023"/>
              <w:gridCol w:w="709"/>
              <w:gridCol w:w="570"/>
              <w:gridCol w:w="750"/>
              <w:gridCol w:w="2110"/>
            </w:tblGrid>
            <w:tr w:rsidR="00DD22A5" w:rsidRPr="00DD22A5" w14:paraId="08A4AF6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2DF4E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CDB3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5967B6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EC80F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D5BE1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5A84C8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0BE6F7F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A7E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DD22A5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</w:t>
                  </w:r>
                  <w:r w:rsidRPr="00DD22A5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F12BF5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氢气剩余质量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SOC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百分比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01AE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64739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672E0D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00ms 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6CDD1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440278DB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C5E621E" w14:textId="2DE350A9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36C4454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1D9C56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F88F7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A569D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8EC875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77D78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293BDF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5CD493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11458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2A486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0CC1DD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24FF7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686A8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1A124DC" w14:textId="77777777" w:rsidR="00CA2C5F" w:rsidRDefault="00CA2C5F">
      <w:pPr>
        <w:rPr>
          <w:lang w:eastAsia="zh-CN"/>
        </w:rPr>
      </w:pPr>
    </w:p>
    <w:p w14:paraId="0E0FD368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H2</w:t>
      </w:r>
      <w:r>
        <w:rPr>
          <w:rFonts w:hint="eastAsia"/>
          <w:lang w:val="en-US" w:eastAsia="zh-CN"/>
        </w:rPr>
        <w:t>泄露报警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2E5CCF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2E06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C3C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H2泄露报警</w:t>
            </w:r>
          </w:p>
        </w:tc>
      </w:tr>
      <w:tr w:rsidR="00CA2C5F" w14:paraId="0DF66C8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F451A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BED698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仪表接收燃料电池的总线信号，氢量发生泄漏时点亮H2泄露报警指示灯加蜂鸣报警。</w:t>
            </w:r>
          </w:p>
        </w:tc>
      </w:tr>
      <w:tr w:rsidR="00CA2C5F" w14:paraId="0B17075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AE8D6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074574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A451FF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E883D9" w14:textId="16B0A9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氢气浓度大于</w:t>
            </w:r>
            <w:r w:rsidR="00B72FF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等于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6000ppm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02F2C1B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1FAB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E7BEAF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B9D0AD1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FDEF6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69D63A87" w14:textId="77777777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1671EB81" wp14:editId="2B647E92">
                  <wp:extent cx="396240" cy="38417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90446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399D9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B4E7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117FD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077527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A3665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氢气浓度小于6000ppm</w:t>
            </w:r>
          </w:p>
        </w:tc>
      </w:tr>
      <w:tr w:rsidR="00CA2C5F" w14:paraId="151E71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B7D5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44564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596"/>
              <w:gridCol w:w="708"/>
              <w:gridCol w:w="709"/>
              <w:gridCol w:w="994"/>
              <w:gridCol w:w="2153"/>
            </w:tblGrid>
            <w:tr w:rsidR="00CA2C5F" w14:paraId="3CB3F19E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E12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AEC0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ED463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66CB1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8AAF6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79335A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0AEAD076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8FFC8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0x18FFA5F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897D2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氢气最高浓度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28D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1-2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4FC17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BCB3C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100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ms 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493B0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Scale:1mg/kg/bit</w:t>
                  </w:r>
                </w:p>
                <w:p w14:paraId="236A205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9673DD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Data range: 0 to 60000 mg/kg</w:t>
                  </w:r>
                </w:p>
                <w:p w14:paraId="48BC16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0XFFFE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表示异常</w:t>
                  </w:r>
                </w:p>
                <w:p w14:paraId="72ADA6F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0XFFFF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表示无效</w:t>
                  </w:r>
                </w:p>
              </w:tc>
            </w:tr>
          </w:tbl>
          <w:p w14:paraId="6D4BEF0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59BE6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EE98E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B6DAE2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F0F03E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7910F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A8DDAC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798C727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154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81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84B4A7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11686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DDF6A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7B74981C" w14:textId="77777777" w:rsidR="00CA2C5F" w:rsidRDefault="00CA2C5F">
      <w:pPr>
        <w:rPr>
          <w:lang w:eastAsia="zh-CN"/>
        </w:rPr>
      </w:pPr>
    </w:p>
    <w:p w14:paraId="752FA7B2" w14:textId="77777777" w:rsidR="00CA2C5F" w:rsidRDefault="00B42207">
      <w:pPr>
        <w:pStyle w:val="3"/>
      </w:pPr>
      <w:proofErr w:type="spellStart"/>
      <w:r>
        <w:t>吹扫状态显示</w:t>
      </w:r>
      <w:proofErr w:type="spellEnd"/>
    </w:p>
    <w:tbl>
      <w:tblPr>
        <w:tblStyle w:val="af2"/>
        <w:tblW w:w="9360" w:type="dxa"/>
        <w:tblLayout w:type="fixed"/>
        <w:tblLook w:val="04A0" w:firstRow="1" w:lastRow="0" w:firstColumn="1" w:lastColumn="0" w:noHBand="0" w:noVBand="1"/>
      </w:tblPr>
      <w:tblGrid>
        <w:gridCol w:w="1526"/>
        <w:gridCol w:w="7834"/>
      </w:tblGrid>
      <w:tr w:rsidR="00CA2C5F" w14:paraId="03CC61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4142A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834" w:type="dxa"/>
            <w:shd w:val="clear" w:color="auto" w:fill="D9D9D9" w:themeFill="background1" w:themeFillShade="D9"/>
            <w:vAlign w:val="center"/>
          </w:tcPr>
          <w:p w14:paraId="22A735E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吹扫状态显示</w:t>
            </w:r>
          </w:p>
        </w:tc>
      </w:tr>
      <w:tr w:rsidR="00CA2C5F" w14:paraId="64395F0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B6B9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834" w:type="dxa"/>
            <w:vAlign w:val="center"/>
          </w:tcPr>
          <w:p w14:paraId="46F9478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提醒“吹扫进行中”（关钥匙后也要显示）</w:t>
            </w:r>
          </w:p>
        </w:tc>
      </w:tr>
      <w:tr w:rsidR="00CA2C5F" w14:paraId="78C24E4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FE913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834" w:type="dxa"/>
            <w:vAlign w:val="center"/>
          </w:tcPr>
          <w:p w14:paraId="4C15BB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FCU吹扫标志位总线信号1</w:t>
            </w:r>
          </w:p>
        </w:tc>
      </w:tr>
      <w:tr w:rsidR="00CA2C5F" w14:paraId="70635B8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4101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834" w:type="dxa"/>
            <w:vAlign w:val="center"/>
          </w:tcPr>
          <w:p w14:paraId="45E4AA3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9C24EC4" w14:textId="77777777">
        <w:trPr>
          <w:trHeight w:val="95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BADF1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834" w:type="dxa"/>
            <w:vAlign w:val="center"/>
          </w:tcPr>
          <w:p w14:paraId="520D9D92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钥匙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  <w:p w14:paraId="6F62BB8F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钥匙off，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</w:tc>
      </w:tr>
      <w:tr w:rsidR="00CA2C5F" w14:paraId="668D95A2" w14:textId="77777777">
        <w:trPr>
          <w:trHeight w:val="55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48B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834" w:type="dxa"/>
            <w:vAlign w:val="center"/>
          </w:tcPr>
          <w:p w14:paraId="3C81F05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FCU吹扫标志位总线信号无效</w:t>
            </w:r>
          </w:p>
          <w:p w14:paraId="5FEEC87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329A53A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B253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834" w:type="dxa"/>
            <w:vAlign w:val="center"/>
          </w:tcPr>
          <w:p w14:paraId="342F96B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1"/>
              <w:gridCol w:w="1621"/>
              <w:gridCol w:w="708"/>
              <w:gridCol w:w="514"/>
              <w:gridCol w:w="650"/>
              <w:gridCol w:w="2304"/>
            </w:tblGrid>
            <w:tr w:rsidR="00CA2C5F" w14:paraId="21993387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5984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9F1B8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F038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67EA0E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8AC6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F289B2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51E1D93F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5A8EEC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0x18FFA6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29B5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系统吹扫标志位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73C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6EA3F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93F55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9066B" w14:textId="77777777" w:rsidR="00CA2C5F" w:rsidRDefault="00B42207">
                  <w:pPr>
                    <w:widowControl w:val="0"/>
                    <w:spacing w:after="0" w:line="30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0x1: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吹扫进行中</w:t>
                  </w:r>
                </w:p>
                <w:p w14:paraId="7FB80697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0x0: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未进行吹扫</w:t>
                  </w:r>
                </w:p>
              </w:tc>
            </w:tr>
          </w:tbl>
          <w:p w14:paraId="6058329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79E0C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8045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834" w:type="dxa"/>
            <w:vAlign w:val="center"/>
          </w:tcPr>
          <w:p w14:paraId="2E1C1D5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D63664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53C89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834" w:type="dxa"/>
            <w:vAlign w:val="center"/>
          </w:tcPr>
          <w:p w14:paraId="0A44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9E4598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57DD7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834" w:type="dxa"/>
            <w:vAlign w:val="center"/>
          </w:tcPr>
          <w:p w14:paraId="6AD78A5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F72431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4C0D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834" w:type="dxa"/>
            <w:vAlign w:val="center"/>
          </w:tcPr>
          <w:p w14:paraId="18A43AD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0D8596CA" w14:textId="77777777" w:rsidR="00CA2C5F" w:rsidRDefault="00CA2C5F"/>
    <w:p w14:paraId="58F6828C" w14:textId="3FC49290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平均</w:t>
      </w:r>
      <w:r>
        <w:rPr>
          <w:lang w:eastAsia="zh-CN"/>
        </w:rPr>
        <w:t>氢耗显示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69AE4D8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FB136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224D2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</w:t>
            </w: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耗显示</w:t>
            </w:r>
            <w:proofErr w:type="gramEnd"/>
          </w:p>
        </w:tc>
      </w:tr>
      <w:tr w:rsidR="00CA2C5F" w14:paraId="2D687BD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E119D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CAA541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仪表接收FCU发的总线信号，仪表显示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氢耗。</w:t>
            </w:r>
          </w:p>
        </w:tc>
      </w:tr>
      <w:tr w:rsidR="00CA2C5F" w14:paraId="291BFA2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63318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24700D1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B4022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9C36C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050F70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58D1D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777AC0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FA52EA7" w14:textId="77777777">
        <w:trPr>
          <w:trHeight w:val="76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68E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EFAB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与平均电耗共用位置，标定为氢燃料电池（</w:t>
            </w:r>
            <w:r>
              <w:rPr>
                <w:rFonts w:hint="eastAsia"/>
                <w:lang w:eastAsia="zh-CN"/>
              </w:rPr>
              <w:t>B408Q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）实现。</w:t>
            </w:r>
          </w:p>
        </w:tc>
      </w:tr>
      <w:tr w:rsidR="00CA2C5F" w14:paraId="07D5930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B6CE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E8E72AD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D221A1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D60DB9A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82597A">
              <w:rPr>
                <w:rFonts w:hint="eastAsia"/>
                <w:lang w:eastAsia="zh-CN"/>
              </w:rPr>
              <w:t xml:space="preserve"> </w:t>
            </w:r>
            <w:r w:rsidRPr="0082597A">
              <w:rPr>
                <w:rFonts w:hint="eastAsia"/>
                <w:lang w:eastAsia="zh-CN"/>
              </w:rPr>
              <w:t>未收到</w:t>
            </w: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470291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76B6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03BC538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6"/>
              <w:gridCol w:w="1276"/>
              <w:gridCol w:w="710"/>
              <w:gridCol w:w="585"/>
              <w:gridCol w:w="750"/>
              <w:gridCol w:w="2661"/>
            </w:tblGrid>
            <w:tr w:rsidR="0082597A" w:rsidRPr="0082597A" w14:paraId="15232439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09BFB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0DEA62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E5B64D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8F75D3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A7EEE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5DAA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82597A" w:rsidRPr="0082597A" w14:paraId="24B3BA34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15E7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82597A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</w:t>
                  </w:r>
                  <w:r w:rsidRPr="0082597A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8F5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02118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燃料消耗率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679CD9" w14:textId="474A154A" w:rsidR="001B52C5" w:rsidRPr="0082597A" w:rsidRDefault="001B52C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8FE25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AB147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FB08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C152788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0-6000kg/100km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729A4E1E" w14:textId="77777777" w:rsidR="00CA2C5F" w:rsidRPr="0082597A" w:rsidRDefault="00B42207">
                  <w:pPr>
                    <w:pStyle w:val="Default"/>
                    <w:jc w:val="both"/>
                    <w:rPr>
                      <w:rFonts w:ascii="宋体" w:hAnsi="Times New Roman" w:cs="宋体"/>
                      <w:color w:val="auto"/>
                      <w:sz w:val="21"/>
                      <w:szCs w:val="21"/>
                    </w:rPr>
                  </w:pPr>
                  <w:r w:rsidRPr="0082597A">
                    <w:rPr>
                      <w:color w:val="auto"/>
                      <w:sz w:val="18"/>
                      <w:szCs w:val="21"/>
                    </w:rPr>
                    <w:t>0xFFFE: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异常，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>0xFFFF: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无效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 xml:space="preserve"> </w:t>
                  </w:r>
                </w:p>
              </w:tc>
            </w:tr>
          </w:tbl>
          <w:p w14:paraId="1DFB268C" w14:textId="77777777" w:rsidR="00CA2C5F" w:rsidRPr="0082597A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29B82A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963C5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694B97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0B57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F0805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F782F2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3655253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D713B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1B8F4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7C307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8150D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58CF11B" w14:textId="77777777" w:rsidR="004A506A" w:rsidRPr="004A506A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4B0A70D9" w14:textId="77777777" w:rsidR="004A506A" w:rsidRPr="00334A0C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334A0C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2B077292" w14:textId="6A981F14" w:rsidR="00CA2C5F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7003D01A" w14:textId="77777777" w:rsidR="00CA2C5F" w:rsidRDefault="00CA2C5F">
      <w:pPr>
        <w:rPr>
          <w:lang w:eastAsia="zh-CN"/>
        </w:rPr>
      </w:pPr>
    </w:p>
    <w:p w14:paraId="5D537964" w14:textId="5B6B6D60" w:rsidR="00CA2C5F" w:rsidRDefault="00B42207">
      <w:pPr>
        <w:pStyle w:val="3"/>
        <w:rPr>
          <w:lang w:eastAsia="zh-CN"/>
        </w:rPr>
      </w:pPr>
      <w:r>
        <w:rPr>
          <w:lang w:eastAsia="zh-CN"/>
        </w:rPr>
        <w:t>小计氢耗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2FB84BD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64EC9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8D5089D" w14:textId="1AA51519" w:rsidR="00CA2C5F" w:rsidRDefault="00A502EF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小计氢</w:t>
            </w:r>
            <w:r w:rsidR="00B42207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</w:t>
            </w:r>
          </w:p>
        </w:tc>
      </w:tr>
      <w:tr w:rsidR="00CA2C5F" w14:paraId="52423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385E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573B06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A56DD1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03B945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8B660A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7A62C4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2CFE4CB5" w14:textId="5F19CABD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2.收到燃料消耗率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及行驶里程等数据</w:t>
            </w:r>
            <w:r w:rsidR="00A502EF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32D18137" w14:textId="77777777" w:rsidR="00CA2C5F" w:rsidRDefault="00CA2C5F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</w:p>
        </w:tc>
      </w:tr>
      <w:tr w:rsidR="00CA2C5F" w14:paraId="24BAC36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6BB6F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56B06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03EA09AF" w14:textId="77777777" w:rsidTr="00A502EF">
        <w:trPr>
          <w:trHeight w:val="66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E7FC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C4D9F2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5C423E6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8240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3E915D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FF7094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电源切开；</w:t>
            </w:r>
          </w:p>
          <w:p w14:paraId="332CE4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2.未收到燃料消耗率。</w:t>
            </w:r>
          </w:p>
        </w:tc>
      </w:tr>
      <w:tr w:rsidR="00CA2C5F" w14:paraId="7732A2E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17F4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72D3E31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276"/>
              <w:gridCol w:w="709"/>
              <w:gridCol w:w="850"/>
              <w:gridCol w:w="993"/>
              <w:gridCol w:w="2296"/>
            </w:tblGrid>
            <w:tr w:rsidR="00133D7F" w:rsidRPr="0082597A" w14:paraId="759A1936" w14:textId="77777777" w:rsidTr="00133D7F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4B218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lastRenderedPageBreak/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212745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EC7920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EFB29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A32F42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58E01A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133D7F" w:rsidRPr="0082597A" w14:paraId="1F59EDD0" w14:textId="77777777" w:rsidTr="00133D7F"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3C62FAB" w14:textId="4C691EB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0x18FFABF6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1F811F" w14:textId="5CCFD983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剩余氢气量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95F79" w14:textId="26B7695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C07D4C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93AC5E" w14:textId="3D27F4EA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8713B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6B6F13DD" w14:textId="2EA4A024" w:rsidR="00133D7F" w:rsidRP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3C37B52D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A852B03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00A47" w14:textId="3698E9DC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单次耗氢量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706C1" w14:textId="07A5F05F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B0675" w14:textId="72EF5726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3A984" w14:textId="493DF70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8ABE0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43B2644" w14:textId="12A8CF64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18FC9323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F1021B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A8B45" w14:textId="608FCC85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累计耗氢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ED9827" w14:textId="04032F21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F2F1F3" w14:textId="0FCF4BF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38D2B1" w14:textId="693A940B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28E653" w14:textId="2FFA330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3FF79ADB" w14:textId="3BCA046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65500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</w:tbl>
          <w:p w14:paraId="45BC3E74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06994BB0" w14:textId="2C30DA45" w:rsidR="00A502EF" w:rsidRDefault="00A502EF" w:rsidP="00A502EF">
            <w:pPr>
              <w:rPr>
                <w:rFonts w:ascii="Arial" w:eastAsia="宋体" w:hAnsi="Arial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根据报文，可以得到实时的累计耗氢量</w:t>
            </w:r>
            <w:r>
              <w:rPr>
                <w:lang w:eastAsia="zh-CN"/>
              </w:rPr>
              <w:t>X(</w:t>
            </w:r>
            <w:r>
              <w:rPr>
                <w:rFonts w:hint="eastAsia"/>
                <w:lang w:eastAsia="zh-CN"/>
              </w:rPr>
              <w:t>精度</w:t>
            </w:r>
            <w:r>
              <w:rPr>
                <w:lang w:eastAsia="zh-CN"/>
              </w:rPr>
              <w:t>kg).</w:t>
            </w:r>
          </w:p>
          <w:p w14:paraId="41F944B4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在小计氢</w:t>
            </w:r>
            <w:proofErr w:type="gramStart"/>
            <w:r>
              <w:rPr>
                <w:rFonts w:hint="eastAsia"/>
                <w:lang w:eastAsia="zh-CN"/>
              </w:rPr>
              <w:t>耗开始</w:t>
            </w:r>
            <w:proofErr w:type="gramEnd"/>
            <w:r>
              <w:rPr>
                <w:rFonts w:hint="eastAsia"/>
                <w:lang w:eastAsia="zh-CN"/>
              </w:rPr>
              <w:t>计算的时间点</w:t>
            </w:r>
            <w:r>
              <w:rPr>
                <w:lang w:eastAsia="zh-CN"/>
              </w:rPr>
              <w:t>T1,</w:t>
            </w:r>
            <w:r>
              <w:rPr>
                <w:rFonts w:hint="eastAsia"/>
                <w:lang w:eastAsia="zh-CN"/>
              </w:rPr>
              <w:t>读数当时累计耗氢量</w:t>
            </w:r>
            <w:r>
              <w:rPr>
                <w:lang w:eastAsia="zh-CN"/>
              </w:rPr>
              <w:t>X1</w:t>
            </w:r>
            <w:r>
              <w:rPr>
                <w:rFonts w:hint="eastAsia"/>
                <w:lang w:eastAsia="zh-CN"/>
              </w:rPr>
              <w:t>；</w:t>
            </w:r>
          </w:p>
          <w:p w14:paraId="4D372DE2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然后实时读取</w:t>
            </w:r>
            <w:r>
              <w:rPr>
                <w:lang w:eastAsia="zh-CN"/>
              </w:rPr>
              <w:t>can</w:t>
            </w:r>
            <w:r>
              <w:rPr>
                <w:rFonts w:hint="eastAsia"/>
                <w:lang w:eastAsia="zh-CN"/>
              </w:rPr>
              <w:t>报文中累计耗氢量</w:t>
            </w:r>
            <w:r>
              <w:rPr>
                <w:lang w:eastAsia="zh-CN"/>
              </w:rPr>
              <w:t>X2,</w:t>
            </w:r>
          </w:p>
          <w:p w14:paraId="6136A55D" w14:textId="747B19F1" w:rsidR="00A502EF" w:rsidRPr="005271BB" w:rsidRDefault="00A502EF" w:rsidP="005271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仪表显示的</w:t>
            </w:r>
            <w:r w:rsidRPr="00A502EF">
              <w:rPr>
                <w:rFonts w:hint="eastAsia"/>
                <w:highlight w:val="green"/>
                <w:lang w:eastAsia="zh-CN"/>
              </w:rPr>
              <w:t>小计氢耗</w:t>
            </w:r>
            <w:r w:rsidRPr="00A502EF">
              <w:rPr>
                <w:highlight w:val="green"/>
                <w:lang w:eastAsia="zh-CN"/>
              </w:rPr>
              <w:t>N=X2-X1;</w:t>
            </w:r>
          </w:p>
          <w:p w14:paraId="5B5C18DC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9B24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A1A40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01FA96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71CA1F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8E9B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4F18D6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DEBBA9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18FA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3584F6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C697BE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61792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7F09C03" w14:textId="77777777" w:rsidR="00654A1F" w:rsidRPr="00654A1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749DF554" w14:textId="77777777" w:rsidR="00654A1F" w:rsidRPr="00427519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427519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0171F8FC" w14:textId="6AD99A57" w:rsidR="00CA2C5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135979A6" w14:textId="77777777" w:rsidR="00EA3C94" w:rsidRDefault="00EA3C94" w:rsidP="00EA3C94">
      <w:pPr>
        <w:pStyle w:val="3"/>
      </w:pPr>
      <w:proofErr w:type="spellStart"/>
      <w:r>
        <w:t>累计氢耗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A3C94" w14:paraId="44165B10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9C8ABA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82EEF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累计氢耗</w:t>
            </w:r>
          </w:p>
        </w:tc>
      </w:tr>
      <w:tr w:rsidR="00EA3C94" w14:paraId="1F0C41BB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4CC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E7E519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仪表计算累计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A3C94" w14:paraId="56A726E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267CB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294ADC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CDCE0F3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50AEA2C4" w14:textId="77777777" w:rsidR="00EA3C94" w:rsidRDefault="00EA3C94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收到FCU总线信号</w:t>
            </w:r>
          </w:p>
        </w:tc>
      </w:tr>
      <w:tr w:rsidR="00EA3C94" w14:paraId="2E61388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C1C6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B2A3C8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72CEBD4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C3387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659EC6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1160BCF2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3F231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131A69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8D086A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2CBC6A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  <w:p w14:paraId="4E90502D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30513497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3D4749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4E49E47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EA3C94" w14:paraId="6C5D8401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8CCB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F1F71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A14E87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E5FC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BDC4E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81A7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A3C94" w14:paraId="547357F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9DFC9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0x18FFAA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03226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累计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氢耗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0E15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91215E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B9E26D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029D2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cs="Times New Roman"/>
                      <w:color w:val="FF0000"/>
                      <w:kern w:val="2"/>
                      <w:sz w:val="20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1kg</w:t>
                  </w:r>
                </w:p>
                <w:p w14:paraId="52C115E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lastRenderedPageBreak/>
                    <w:t xml:space="preserve"> 0xFFFE: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异常</w:t>
                  </w:r>
                  <w:proofErr w:type="spellEnd"/>
                  <w:r>
                    <w:rPr>
                      <w:rFonts w:hint="eastAsia"/>
                      <w:sz w:val="21"/>
                      <w:szCs w:val="21"/>
                    </w:rPr>
                    <w:t>，</w:t>
                  </w:r>
                  <w:r>
                    <w:rPr>
                      <w:sz w:val="21"/>
                      <w:szCs w:val="21"/>
                    </w:rPr>
                    <w:t>0xFFFF: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无效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802039B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295A3CE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5B522F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86C99EE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EA3C94" w14:paraId="1DC3B26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DED33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59BD65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A3C94" w14:paraId="4AAF9A3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A08DD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56E11D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1F521D4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BBBE11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67771B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23431653" w14:textId="77777777" w:rsidR="004F1DC0" w:rsidRDefault="004F1DC0" w:rsidP="004F1DC0">
      <w:pPr>
        <w:pStyle w:val="3"/>
      </w:pPr>
      <w:proofErr w:type="spellStart"/>
      <w:r>
        <w:t>加氢盖打开提醒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4F1DC0" w14:paraId="14DD55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BC422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44277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加氢盖打开提醒</w:t>
            </w:r>
          </w:p>
        </w:tc>
      </w:tr>
      <w:tr w:rsidR="004F1DC0" w14:paraId="2104C074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32A3C0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3C0A848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当加氢盖打开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4F1DC0" w14:paraId="385DCD8A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57E401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CD2C73E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D3256EF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6F3DFE9D" w14:textId="77777777" w:rsidR="004F1DC0" w:rsidRDefault="004F1DC0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收到HMU总线信号</w:t>
            </w:r>
          </w:p>
        </w:tc>
      </w:tr>
      <w:tr w:rsidR="004F1DC0" w14:paraId="3918907F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A2EE6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2A04233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“加氢盖已打开”，红色文字，显示位置与“高压已上电，车辆可正常运行”共用，优先级最高</w:t>
            </w:r>
          </w:p>
        </w:tc>
      </w:tr>
      <w:tr w:rsidR="004F1DC0" w14:paraId="3D3D300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6C21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55371B0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245BC2E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673947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60D4B5B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10D7E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C3847D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HMU总线信号</w:t>
            </w:r>
          </w:p>
          <w:p w14:paraId="26299592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1D3A609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51E379" w14:textId="77777777" w:rsidR="004F1DC0" w:rsidRPr="003153A2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3908FF2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4F1DC0" w:rsidRPr="003153A2" w14:paraId="49084F3A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EEFB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3232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8B875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595DC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FB6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B7FA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4F1DC0" w:rsidRPr="003153A2" w14:paraId="3DDBF74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4461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3153A2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0x18FFA1F6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1373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加氢</w:t>
                  </w:r>
                  <w:proofErr w:type="gramStart"/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盖状态</w:t>
                  </w:r>
                  <w:proofErr w:type="gramEnd"/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043E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99F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9F4C2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38DE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：关闭</w:t>
                  </w:r>
                </w:p>
                <w:p w14:paraId="1EBD34D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：打开</w:t>
                  </w:r>
                </w:p>
                <w:p w14:paraId="5BA0C92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：预留</w:t>
                  </w:r>
                </w:p>
                <w:p w14:paraId="425123EC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0x3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：无效</w:t>
                  </w:r>
                </w:p>
              </w:tc>
            </w:tr>
          </w:tbl>
          <w:p w14:paraId="3AA9C013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6E6C183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9913FE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2A0D084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4F1DC0" w14:paraId="324D6FB8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AD68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3348E8D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4F1DC0" w14:paraId="7F8E26A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C3BE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35E3117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33CA77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6ECD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4D39366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45C3ABD5" w14:textId="33B51D2C" w:rsidR="00CA2C5F" w:rsidRDefault="005820C8" w:rsidP="00EA3C94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燃</w:t>
      </w:r>
      <w:r>
        <w:rPr>
          <w:lang w:eastAsia="zh-CN"/>
        </w:rPr>
        <w:t>电</w:t>
      </w:r>
      <w:r w:rsidR="004F1DC0">
        <w:rPr>
          <w:lang w:eastAsia="zh-CN"/>
        </w:rPr>
        <w:t>系统</w:t>
      </w:r>
      <w:proofErr w:type="gramEnd"/>
      <w:r w:rsidR="004F1DC0">
        <w:rPr>
          <w:lang w:eastAsia="zh-CN"/>
        </w:rPr>
        <w:t>工作状态显示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3CE03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A3D7F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EA10F1F" w14:textId="22F7A074" w:rsidR="00CA2C5F" w:rsidRPr="004F1DC0" w:rsidRDefault="004F1DC0" w:rsidP="003153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4F1DC0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燃料电池系统工作状态显示</w:t>
            </w:r>
          </w:p>
        </w:tc>
      </w:tr>
      <w:tr w:rsidR="00CA2C5F" w14:paraId="7A659F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740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A97535B" w14:textId="50A5FA90" w:rsidR="00CA2C5F" w:rsidRDefault="004F1DC0" w:rsidP="003153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上on挡电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显示燃料电池系统工作状态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520083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B25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1A80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6C65D49" w14:textId="6CFDA0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r w:rsidR="000F0B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挡或OFF挡电源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72F59275" w14:textId="3BF5815C" w:rsidR="00CA2C5F" w:rsidRDefault="00B42207" w:rsidP="004F1DC0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</w:p>
        </w:tc>
      </w:tr>
      <w:tr w:rsidR="00CA2C5F" w14:paraId="0F9E5C5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C735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9B9A3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ON挡电源：</w:t>
            </w:r>
          </w:p>
          <w:p w14:paraId="49123AFD" w14:textId="77777777" w:rsidR="00CA2C5F" w:rsidRDefault="004F1DC0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文字如下所示，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其中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启动中”、“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待机”、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“FCS自检完成”、“FCS功率输出”、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维护模式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“FCS正常停机”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、“</w:t>
            </w:r>
            <w:r w:rsidR="001B3912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字体显示绿色；“FCS故障停机”、“FCS紧急停机”字体显示红色。</w:t>
            </w:r>
          </w:p>
          <w:p w14:paraId="6D717BA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OFF挡：</w:t>
            </w:r>
          </w:p>
          <w:p w14:paraId="0D5EF9B5" w14:textId="3913FF41" w:rsidR="000F0BF8" w:rsidRPr="00B630BF" w:rsidRDefault="000F0BF8" w:rsidP="00B630BF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仪表如果收到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="002B6E0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和“</w:t>
            </w:r>
            <w:r w:rsidR="002B6E0D" w:rsidRPr="009812E1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低温停车充电</w:t>
            </w:r>
            <w:r w:rsidR="002B6E0D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”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状态则显示，其它状态不显示。</w:t>
            </w:r>
          </w:p>
        </w:tc>
      </w:tr>
      <w:tr w:rsidR="00CA2C5F" w14:paraId="0D37B319" w14:textId="77777777" w:rsidTr="00733722">
        <w:trPr>
          <w:trHeight w:val="63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482E7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12AACE5" w14:textId="77777777" w:rsidR="00CA2C5F" w:rsidRDefault="00CA2C5F" w:rsidP="006F57B1">
            <w:pPr>
              <w:pStyle w:val="font10"/>
            </w:pPr>
          </w:p>
        </w:tc>
      </w:tr>
      <w:tr w:rsidR="00CA2C5F" w14:paraId="2B741A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DE7AC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18328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F1F56B7" w14:textId="3CFA858A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 w:rsidR="003153A2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</w:p>
          <w:p w14:paraId="104E6B3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73707AD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469E3" w14:textId="77777777" w:rsidR="00CA2C5F" w:rsidRPr="003153A2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5CEED47" w14:textId="77777777" w:rsidR="00CA2C5F" w:rsidRPr="003153A2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3153A2" w:rsidRPr="003153A2" w14:paraId="76EFED7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17F0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231F4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73208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B30CE4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0275B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6B0D75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3153A2" w:rsidRPr="003153A2" w14:paraId="02D17516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BE81B6" w14:textId="2CB94ED9" w:rsidR="00CA2C5F" w:rsidRPr="004F1DC0" w:rsidRDefault="004F1DC0" w:rsidP="004F1DC0">
                  <w:pPr>
                    <w:rPr>
                      <w:rFonts w:ascii="宋体" w:eastAsia="宋体" w:hAnsi="宋体" w:cs="Times New Roman"/>
                      <w:sz w:val="21"/>
                      <w:szCs w:val="21"/>
                      <w:lang w:val="en-US" w:eastAsia="zh-CN"/>
                    </w:rPr>
                  </w:pPr>
                  <w:r w:rsidRPr="004F1DC0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 xml:space="preserve">0x18FFA6F5 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CD807" w14:textId="100A5D3D" w:rsidR="00CA2C5F" w:rsidRPr="004F1DC0" w:rsidRDefault="004F1DC0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工作状态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58880C" w14:textId="6699FD73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67DF72" w14:textId="20625FF1" w:rsidR="00CA2C5F" w:rsidRPr="003153A2" w:rsidRDefault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F3DCE7" w14:textId="7BE953CB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="00B42207"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="00B42207"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37C23" w14:textId="06AD531C" w:rsidR="004F1DC0" w:rsidRDefault="004F1DC0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="00062374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自检完成</w:t>
                  </w:r>
                </w:p>
                <w:p w14:paraId="4294C650" w14:textId="2DE8012B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待机</w:t>
                  </w:r>
                </w:p>
                <w:p w14:paraId="74DBE99A" w14:textId="5DDB6E8F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339DBBC5" w14:textId="4259FF3C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53FE3736" w14:textId="11A18521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0x4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功率输出</w:t>
                  </w:r>
                </w:p>
                <w:p w14:paraId="249D31D2" w14:textId="7C7CFEC7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维护模式</w:t>
                  </w:r>
                </w:p>
                <w:p w14:paraId="5A98ED0E" w14:textId="6247168C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正常停机</w:t>
                  </w:r>
                </w:p>
                <w:p w14:paraId="692C8F74" w14:textId="7033AA79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6D883A37" w14:textId="0B59AA4E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0x8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紧急停机</w:t>
                  </w:r>
                </w:p>
                <w:p w14:paraId="37CB1524" w14:textId="09E732B4" w:rsidR="004F1DC0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0x9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故障停机</w:t>
                  </w:r>
                </w:p>
                <w:p w14:paraId="3D21A25C" w14:textId="06922FD1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468ED849" w14:textId="20BAF262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ff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自检中</w:t>
                  </w:r>
                </w:p>
                <w:p w14:paraId="2152DC12" w14:textId="631C7A7B" w:rsidR="00CA2C5F" w:rsidRPr="003153A2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其它</w:t>
                  </w:r>
                  <w:r w:rsidRPr="003153A2"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：</w:t>
                  </w:r>
                  <w:r>
                    <w:rPr>
                      <w:sz w:val="21"/>
                      <w:szCs w:val="21"/>
                    </w:rPr>
                    <w:t>FCS</w:t>
                  </w:r>
                  <w:proofErr w:type="spellStart"/>
                  <w:r>
                    <w:rPr>
                      <w:sz w:val="21"/>
                      <w:szCs w:val="21"/>
                    </w:rPr>
                    <w:t>正常停机</w:t>
                  </w:r>
                  <w:proofErr w:type="spellEnd"/>
                </w:p>
              </w:tc>
            </w:tr>
            <w:tr w:rsidR="009812E1" w:rsidRPr="003153A2" w14:paraId="59DAFBB4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D2F4D" w14:textId="77777777" w:rsidR="009812E1" w:rsidRPr="004F1DC0" w:rsidRDefault="009812E1" w:rsidP="004F1DC0">
                  <w:pP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C8786" w14:textId="52FFA009" w:rsidR="009812E1" w:rsidRDefault="009812E1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 w:rsidRPr="009812E1">
                    <w:rPr>
                      <w:rFonts w:hint="eastAsia"/>
                      <w:sz w:val="21"/>
                      <w:szCs w:val="21"/>
                    </w:rPr>
                    <w:t>系统吹扫标志位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F7DE65" w14:textId="33AB6398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1BA3CE" w14:textId="54E9F558" w:rsidR="009812E1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1~2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7EAE2" w14:textId="77777777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028CB8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：未进行吹扫</w:t>
                  </w:r>
                </w:p>
                <w:p w14:paraId="74DD4DB3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06AA99CD" w14:textId="68FACA94" w:rsidR="009812E1" w:rsidRPr="004F1DC0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：低温停车充电</w:t>
                  </w:r>
                </w:p>
              </w:tc>
            </w:tr>
          </w:tbl>
          <w:p w14:paraId="3885789A" w14:textId="77777777" w:rsidR="00CA2C5F" w:rsidRPr="003153A2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D7DFF3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25AB9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934110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35DE5F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52B1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241DA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5711B9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C417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C77A7E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418CFD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3B4AA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AB3B9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1ECB9D95" w14:textId="77777777" w:rsidR="005820C8" w:rsidRDefault="005820C8" w:rsidP="005820C8">
      <w:pPr>
        <w:pStyle w:val="3"/>
        <w:rPr>
          <w:lang w:eastAsia="zh-CN"/>
        </w:rPr>
      </w:pPr>
      <w:r>
        <w:rPr>
          <w:rFonts w:hint="eastAsia"/>
          <w:lang w:eastAsia="zh-CN"/>
        </w:rPr>
        <w:t>燃料电池冷却液温度过高报警</w:t>
      </w:r>
      <w:r>
        <w:rPr>
          <w:rFonts w:hint="eastAsia"/>
          <w:lang w:eastAsia="zh-CN"/>
        </w:rPr>
        <w:t xml:space="preserve"> 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3FE3C6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69230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71FC2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 w:rsidR="005820C8" w14:paraId="517073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49B883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7382F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 w:rsidR="005820C8" w14:paraId="3ADDC2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0B3D6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43E8A3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E48D02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66F54F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bookmarkStart w:id="2" w:name="OLE_LINK1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（DM1_FCU）SPN=11187,FMI=0，点亮过温报警指示灯</w:t>
            </w:r>
            <w:bookmarkEnd w:id="2"/>
          </w:p>
        </w:tc>
      </w:tr>
      <w:tr w:rsidR="005820C8" w14:paraId="791C32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8BAEC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1BDCAD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7C02D42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C3F3F8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7D734C21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5EAC840" wp14:editId="0B111C77">
                  <wp:extent cx="260985" cy="23495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6" cy="24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C826D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图标：用冷却水温过高报警图标，</w:t>
            </w:r>
          </w:p>
          <w:p w14:paraId="6B6473ED" w14:textId="77777777" w:rsidR="005820C8" w:rsidRDefault="005820C8" w:rsidP="002563DC">
            <w:pPr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5820C8" w14:paraId="7EA3EC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94EEA7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69466EA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3D0EB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6AC8BE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DM1_FCU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FMI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时或未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收到DM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5820C8" w14:paraId="7A62B26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E1B0B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F506E9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0BB002A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10A0B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6335A5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0DCA2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004079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F1896F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3226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6D0A7C9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A3B572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474B9D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9B9BF4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5AA6F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C514C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7B0EC53" w14:textId="57476500" w:rsidR="00BB249F" w:rsidRPr="00BB249F" w:rsidRDefault="00B42207" w:rsidP="00BB249F">
      <w:pPr>
        <w:pStyle w:val="2"/>
        <w:rPr>
          <w:lang w:eastAsia="zh-CN"/>
        </w:rPr>
      </w:pPr>
      <w:r>
        <w:rPr>
          <w:rFonts w:hint="eastAsia"/>
          <w:lang w:eastAsia="zh-CN"/>
        </w:rPr>
        <w:t>变速箱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桥</w:t>
      </w:r>
    </w:p>
    <w:p w14:paraId="7EC35AF4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  <w:bookmarkStart w:id="3" w:name="_Toc16776623"/>
      <w:bookmarkStart w:id="4" w:name="_Toc414001558"/>
    </w:p>
    <w:p w14:paraId="27854145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3E25CD02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4B36908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752895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46BBEB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7FA8A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076D1E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95FA20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D88E5C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2DA3DC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980094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FEFCB1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4E3DD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A65178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60903A90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18239B9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9143A82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8155A7B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63CDE93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4C0BE4DE" w14:textId="20346BB8" w:rsidR="00CA2C5F" w:rsidRDefault="00B42207" w:rsidP="00BB249F">
      <w:pPr>
        <w:pStyle w:val="3"/>
      </w:pPr>
      <w:proofErr w:type="spellStart"/>
      <w:r>
        <w:rPr>
          <w:rFonts w:hint="eastAsia"/>
        </w:rPr>
        <w:t>变速箱档位指示</w:t>
      </w:r>
      <w:bookmarkEnd w:id="3"/>
      <w:proofErr w:type="spellEnd"/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CA2C5F" w14:paraId="2BDECF1C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F57F49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C4EF37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变速箱档位指示</w:t>
            </w:r>
            <w:proofErr w:type="spellEnd"/>
          </w:p>
        </w:tc>
      </w:tr>
      <w:tr w:rsidR="00CA2C5F" w14:paraId="45DF9A6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DBC258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8D3BB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显示自动变速箱档位信息。</w:t>
            </w:r>
          </w:p>
        </w:tc>
      </w:tr>
      <w:tr w:rsidR="00CA2C5F" w14:paraId="0D1AD7A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E3349B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FEB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221A298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581D17EC" w14:textId="29573549" w:rsidR="00D429BE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AMT</w:t>
            </w:r>
            <w:r w:rsidR="00570468">
              <w:rPr>
                <w:rFonts w:hint="eastAsia"/>
                <w:sz w:val="20"/>
                <w:lang w:eastAsia="zh-CN"/>
              </w:rPr>
              <w:t>挡位</w:t>
            </w:r>
            <w:r>
              <w:rPr>
                <w:rFonts w:hint="eastAsia"/>
                <w:sz w:val="20"/>
                <w:lang w:eastAsia="zh-CN"/>
              </w:rPr>
              <w:t>报文</w:t>
            </w:r>
            <w:r w:rsidR="00D429BE">
              <w:rPr>
                <w:rFonts w:hint="eastAsia"/>
                <w:sz w:val="20"/>
                <w:lang w:eastAsia="zh-CN"/>
              </w:rPr>
              <w:t>或</w:t>
            </w:r>
            <w:r w:rsidR="00D429BE">
              <w:rPr>
                <w:rFonts w:hint="eastAsia"/>
                <w:sz w:val="20"/>
                <w:lang w:eastAsia="zh-CN"/>
              </w:rPr>
              <w:t>HCU</w:t>
            </w:r>
            <w:r w:rsidR="00D429BE">
              <w:rPr>
                <w:rFonts w:hint="eastAsia"/>
                <w:sz w:val="20"/>
                <w:lang w:eastAsia="zh-CN"/>
              </w:rPr>
              <w:t>报文。</w:t>
            </w:r>
          </w:p>
          <w:tbl>
            <w:tblPr>
              <w:tblW w:w="8378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  <w:gridCol w:w="328"/>
            </w:tblGrid>
            <w:tr w:rsidR="00244143" w:rsidRPr="00570468" w14:paraId="658877A5" w14:textId="77777777" w:rsidTr="00D51F84">
              <w:trPr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38E3C6C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54E0F79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6EB4517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6A76C5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2FF46BD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4EDB262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  <w:tc>
                <w:tcPr>
                  <w:tcW w:w="328" w:type="dxa"/>
                </w:tcPr>
                <w:p w14:paraId="48544FD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244143" w:rsidRPr="00570468" w14:paraId="1BE408DD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F62F525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18F00503 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2635E1D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4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91E57ED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ALL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2C1FED53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档位显示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5FE054E7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C261442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挡位显示，增益：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，偏移：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，范围：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-125~125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。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br/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负值表示倒挡，正值表示前进挡，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表示空挡。（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，空挡显示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，前进</w:t>
                  </w:r>
                  <w:proofErr w:type="gramStart"/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挡显示</w:t>
                  </w:r>
                  <w:proofErr w:type="gramEnd"/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D+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数字；可显示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个字符）</w:t>
                  </w:r>
                </w:p>
              </w:tc>
            </w:tr>
            <w:tr w:rsidR="00244143" w:rsidRPr="00570468" w14:paraId="11007B52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1634B4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18FE4A03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EFB28B1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3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0454FFBF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7-8</w:t>
                  </w:r>
                </w:p>
              </w:tc>
              <w:tc>
                <w:tcPr>
                  <w:tcW w:w="1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BE3F629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A/M</w:t>
                  </w: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036770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25167F5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00 A mode    A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780DF1B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01M mode   M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49FF509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10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62C3EA4D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11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</w:tc>
            </w:tr>
          </w:tbl>
          <w:p w14:paraId="17388700" w14:textId="469B9FCF" w:rsidR="00CA2C5F" w:rsidRDefault="00CA2C5F">
            <w:pPr>
              <w:rPr>
                <w:strike/>
                <w:sz w:val="20"/>
                <w:lang w:eastAsia="zh-CN"/>
              </w:rPr>
            </w:pPr>
          </w:p>
          <w:p w14:paraId="6A2BCEF0" w14:textId="7E9E5395" w:rsidR="00244143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当标定为不带</w:t>
            </w:r>
            <w:r>
              <w:rPr>
                <w:rFonts w:hint="eastAsia"/>
                <w:sz w:val="20"/>
                <w:lang w:eastAsia="zh-CN"/>
              </w:rPr>
              <w:t>AMT</w:t>
            </w:r>
            <w:r>
              <w:rPr>
                <w:rFonts w:hint="eastAsia"/>
                <w:sz w:val="20"/>
                <w:lang w:eastAsia="zh-CN"/>
              </w:rPr>
              <w:t>时，即</w:t>
            </w:r>
            <w:r w:rsidRPr="00D429BE">
              <w:rPr>
                <w:rFonts w:hint="eastAsia"/>
                <w:sz w:val="20"/>
                <w:lang w:eastAsia="zh-CN"/>
              </w:rPr>
              <w:t>&lt;</w:t>
            </w:r>
            <w:r w:rsidRPr="00D429BE">
              <w:rPr>
                <w:rFonts w:hint="eastAsia"/>
                <w:sz w:val="20"/>
                <w:lang w:eastAsia="zh-CN"/>
              </w:rPr>
              <w:t>变速箱类型</w:t>
            </w:r>
            <w:r w:rsidRPr="00D429BE">
              <w:rPr>
                <w:rFonts w:hint="eastAsia"/>
                <w:sz w:val="20"/>
                <w:lang w:eastAsia="zh-CN"/>
              </w:rPr>
              <w:t>&gt;</w:t>
            </w:r>
            <w:r>
              <w:rPr>
                <w:rFonts w:hint="eastAsia"/>
                <w:sz w:val="20"/>
                <w:lang w:eastAsia="zh-CN"/>
              </w:rPr>
              <w:t>标定为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3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时</w:t>
            </w:r>
            <w:r>
              <w:rPr>
                <w:rFonts w:hint="eastAsia"/>
                <w:sz w:val="20"/>
                <w:lang w:eastAsia="zh-CN"/>
              </w:rPr>
              <w:t>，仪表档位显示只显示</w:t>
            </w:r>
            <w:r>
              <w:rPr>
                <w:rFonts w:hint="eastAsia"/>
                <w:sz w:val="20"/>
                <w:lang w:eastAsia="zh-CN"/>
              </w:rPr>
              <w:t>N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D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R</w:t>
            </w:r>
            <w:r>
              <w:rPr>
                <w:rFonts w:hint="eastAsia"/>
                <w:sz w:val="20"/>
                <w:lang w:eastAsia="zh-CN"/>
              </w:rPr>
              <w:t>，不显示数字，且无</w:t>
            </w:r>
            <w:r>
              <w:rPr>
                <w:rFonts w:hint="eastAsia"/>
                <w:sz w:val="20"/>
                <w:lang w:eastAsia="zh-CN"/>
              </w:rPr>
              <w:t>A/M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E/P</w:t>
            </w:r>
            <w:r>
              <w:rPr>
                <w:rFonts w:hint="eastAsia"/>
                <w:sz w:val="20"/>
                <w:lang w:eastAsia="zh-CN"/>
              </w:rPr>
              <w:t>显示。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D429BE" w14:paraId="6DDBBF1E" w14:textId="77777777" w:rsidTr="002563DC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3A87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lastRenderedPageBreak/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7229C1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B8B31F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BBC763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810008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8F1587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429BE" w14:paraId="7791871A" w14:textId="77777777" w:rsidTr="002563DC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3FE5B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5BCAFD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86FFE9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1469BC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290DD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E04C1F4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4E1EC28F" w14:textId="77777777" w:rsidR="00CA2C5F" w:rsidRDefault="00CA2C5F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3A24FC0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D08E4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EF9E8D" w14:textId="77777777" w:rsidR="00CA2C5F" w:rsidRDefault="00B422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  <w:proofErr w:type="spellStart"/>
            <w:r>
              <w:rPr>
                <w:rFonts w:hint="eastAsia"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3A8421F2" w14:textId="77777777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4DA725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6205C5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OFF/ACC；</w:t>
            </w:r>
          </w:p>
        </w:tc>
      </w:tr>
      <w:tr w:rsidR="00CA2C5F" w14:paraId="17774D64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A17106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D8EC3" w14:textId="2084D5CE" w:rsidR="00CA2C5F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转发倒挡信号到</w:t>
            </w:r>
            <w:r>
              <w:rPr>
                <w:rFonts w:hint="eastAsia"/>
                <w:sz w:val="20"/>
                <w:lang w:eastAsia="zh-CN"/>
              </w:rPr>
              <w:t>BCAN</w:t>
            </w:r>
          </w:p>
          <w:tbl>
            <w:tblPr>
              <w:tblW w:w="844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3543"/>
              <w:gridCol w:w="1276"/>
              <w:gridCol w:w="2527"/>
            </w:tblGrid>
            <w:tr w:rsidR="00D429BE" w:rsidRPr="00D429BE" w14:paraId="66E41C9A" w14:textId="77777777" w:rsidTr="00D429BE">
              <w:trPr>
                <w:trHeight w:val="186"/>
                <w:jc w:val="center"/>
              </w:trPr>
              <w:tc>
                <w:tcPr>
                  <w:tcW w:w="1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D827F1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Message Name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811E5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proofErr w:type="gramStart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Identifier(</w:t>
                  </w:r>
                  <w:proofErr w:type="gramEnd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HEX)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75EEFC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Repetition Rate</w:t>
                  </w:r>
                </w:p>
              </w:tc>
              <w:tc>
                <w:tcPr>
                  <w:tcW w:w="25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5E0B4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备注</w:t>
                  </w:r>
                </w:p>
              </w:tc>
            </w:tr>
            <w:tr w:rsidR="00D429BE" w:rsidRPr="00D429BE" w14:paraId="52714C3B" w14:textId="77777777" w:rsidTr="00D429BE">
              <w:trPr>
                <w:trHeight w:val="480"/>
                <w:jc w:val="center"/>
              </w:trPr>
              <w:tc>
                <w:tcPr>
                  <w:tcW w:w="1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2A306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ETC2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901EA2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收到档位信号时，向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BCAN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18F00503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，倒挡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4byte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，其他档位发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F41BA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D661C4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当仪表标定为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和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时，接收HCU的18FFF531倒挡报文，填充到ETC2中</w:t>
                  </w:r>
                </w:p>
              </w:tc>
            </w:tr>
          </w:tbl>
          <w:p w14:paraId="09C2F680" w14:textId="77777777" w:rsidR="00D429BE" w:rsidRDefault="00D429BE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36E6DFC7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E0B45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736498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1C6E5FB" w14:textId="77777777" w:rsidR="00073BD0" w:rsidRDefault="00073BD0" w:rsidP="00073BD0">
      <w:bookmarkStart w:id="5" w:name="_Toc16776624"/>
      <w:bookmarkEnd w:id="4"/>
    </w:p>
    <w:p w14:paraId="4497A9E3" w14:textId="65203E66" w:rsidR="00073BD0" w:rsidRDefault="00073BD0" w:rsidP="00073BD0">
      <w:pPr>
        <w:pStyle w:val="3"/>
        <w:rPr>
          <w:lang w:val="en-US" w:eastAsia="zh-CN"/>
        </w:rPr>
      </w:pPr>
      <w:r w:rsidRPr="00B50BFE">
        <w:rPr>
          <w:rFonts w:hint="eastAsia"/>
          <w:lang w:val="en-US" w:eastAsia="zh-CN"/>
        </w:rPr>
        <w:t>A/M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8647"/>
      </w:tblGrid>
      <w:tr w:rsidR="00073BD0" w:rsidRPr="00B50BFE" w14:paraId="29DCE613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30404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8647" w:type="dxa"/>
            <w:shd w:val="clear" w:color="auto" w:fill="D9D9D9" w:themeFill="background1" w:themeFillShade="D9"/>
            <w:vAlign w:val="center"/>
          </w:tcPr>
          <w:p w14:paraId="1E1F17B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A/M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73BD0" w:rsidRPr="00B50BFE" w14:paraId="6A2C877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733BA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47" w:type="dxa"/>
            <w:vAlign w:val="center"/>
          </w:tcPr>
          <w:p w14:paraId="51C4137D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仪表接收TCU/SCU发的总线信号，在LCD上显示A/M模式状态。</w:t>
            </w:r>
          </w:p>
        </w:tc>
      </w:tr>
      <w:tr w:rsidR="00073BD0" w:rsidRPr="00B50BFE" w14:paraId="73353038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56A18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47" w:type="dxa"/>
            <w:vAlign w:val="center"/>
          </w:tcPr>
          <w:p w14:paraId="1B7F66B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94A745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E1B04C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A/M总线信号，</w:t>
            </w:r>
          </w:p>
        </w:tc>
      </w:tr>
      <w:tr w:rsidR="00073BD0" w:rsidRPr="00B50BFE" w14:paraId="5D9ED79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87CD2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647" w:type="dxa"/>
            <w:vAlign w:val="center"/>
          </w:tcPr>
          <w:p w14:paraId="26D53D56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仪表显示A/M模式</w:t>
            </w:r>
          </w:p>
        </w:tc>
      </w:tr>
      <w:tr w:rsidR="00073BD0" w:rsidRPr="00B50BFE" w14:paraId="70CEAAE0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2BE4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47" w:type="dxa"/>
            <w:vAlign w:val="center"/>
          </w:tcPr>
          <w:p w14:paraId="1709DF7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A、M</w:t>
            </w:r>
          </w:p>
        </w:tc>
      </w:tr>
      <w:tr w:rsidR="00073BD0" w:rsidRPr="00B50BFE" w14:paraId="11F7910F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7E3A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47" w:type="dxa"/>
            <w:vAlign w:val="center"/>
          </w:tcPr>
          <w:p w14:paraId="5C9BF1A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92723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E34FDC0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仪表收不到A/M总线信号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，或者A/M总线信号无效</w:t>
            </w:r>
          </w:p>
        </w:tc>
      </w:tr>
      <w:tr w:rsidR="00073BD0" w:rsidRPr="00B50BFE" w14:paraId="4FCCFBC6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ABE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47" w:type="dxa"/>
            <w:vAlign w:val="center"/>
          </w:tcPr>
          <w:p w14:paraId="39C40414" w14:textId="77777777" w:rsidR="00073BD0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收TCU/SCU总线报文，具体见通讯协议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744A76B2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262D437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proofErr w:type="gramStart"/>
                  <w:r w:rsidRPr="006A441B">
                    <w:rPr>
                      <w:rFonts w:hint="eastAsia"/>
                      <w:strike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04743E24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7A809DB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332FE0AE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ECB53A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6954B2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13E0B7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备注</w:t>
                  </w:r>
                </w:p>
              </w:tc>
            </w:tr>
            <w:tr w:rsidR="006A441B" w:rsidRPr="00B50BFE" w14:paraId="6D0CD14D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7B879C8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2B24D5E2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3F2E0BF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648E5D98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4A980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35A0CD3B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4EE179D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0-A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，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BC4380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305F138F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1FC66D2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1A559C6D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615ECAB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C942634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2A8A4A3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164D279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8F3E9D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6A441B" w:rsidRPr="00B50BFE" w14:paraId="4C9F80BC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4A7E13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61C81B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54DD18F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112DC59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B9C1368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7DA144C9" w14:textId="6FD495BF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7</w:t>
                  </w:r>
                  <w:r>
                    <w:rPr>
                      <w:rFonts w:hint="eastAsia"/>
                      <w:sz w:val="18"/>
                      <w:lang w:val="sv-SE"/>
                    </w:rPr>
                    <w:t>-</w:t>
                  </w:r>
                  <w:r>
                    <w:rPr>
                      <w:sz w:val="18"/>
                      <w:lang w:val="sv-SE"/>
                    </w:rPr>
                    <w:t>8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ED8C237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0-A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1A54C7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1D724905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7E177392" w14:textId="77777777" w:rsidR="006A441B" w:rsidRP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6DD642C9" w14:textId="37166940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6343F5C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3C45C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47" w:type="dxa"/>
            <w:vAlign w:val="center"/>
          </w:tcPr>
          <w:p w14:paraId="0DF0A05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3FE757E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39D5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647" w:type="dxa"/>
            <w:vAlign w:val="center"/>
          </w:tcPr>
          <w:p w14:paraId="62C5234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73BD0" w:rsidRPr="00B50BFE" w14:paraId="41BD6244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24DF9D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8647" w:type="dxa"/>
            <w:vAlign w:val="center"/>
          </w:tcPr>
          <w:p w14:paraId="06A34C93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278254D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96FB3C1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647" w:type="dxa"/>
            <w:vAlign w:val="center"/>
          </w:tcPr>
          <w:p w14:paraId="6D4FBFE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711E6BB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FCA37A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8647" w:type="dxa"/>
            <w:vAlign w:val="center"/>
          </w:tcPr>
          <w:p w14:paraId="70185915" w14:textId="71D09124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7E59B6D" w14:textId="77777777" w:rsidR="00073BD0" w:rsidRDefault="00073BD0" w:rsidP="00073BD0">
      <w:pPr>
        <w:rPr>
          <w:lang w:val="en-US" w:eastAsia="zh-CN"/>
        </w:rPr>
      </w:pPr>
    </w:p>
    <w:p w14:paraId="3D098772" w14:textId="77777777" w:rsidR="000E0549" w:rsidRPr="00B50BFE" w:rsidRDefault="000E0549" w:rsidP="000E0549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E/P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E0549" w:rsidRPr="00B50BFE" w14:paraId="586B71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9DF82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445E4E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E/P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E0549" w:rsidRPr="00B50BFE" w14:paraId="7E630D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021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906366E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仪表接收EECU/TCU发的总线信号，在LCD上显示E/P模式状态。</w:t>
            </w:r>
          </w:p>
        </w:tc>
      </w:tr>
      <w:tr w:rsidR="000E0549" w:rsidRPr="00B50BFE" w14:paraId="7F88A5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15446B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EE99B4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F8B909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2837CB8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TCU发的总线信号，</w:t>
            </w:r>
          </w:p>
        </w:tc>
      </w:tr>
      <w:tr w:rsidR="000E0549" w:rsidRPr="00B50BFE" w14:paraId="24F364E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31EDB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78A23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仪表显示E/P模式</w:t>
            </w:r>
          </w:p>
        </w:tc>
      </w:tr>
      <w:tr w:rsidR="000E0549" w:rsidRPr="00B50BFE" w14:paraId="6CC68B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71EA6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539282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E、P</w:t>
            </w:r>
          </w:p>
        </w:tc>
      </w:tr>
      <w:tr w:rsidR="000E0549" w:rsidRPr="00B50BFE" w14:paraId="1311A95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2647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D65202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B8EE90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48EBDBC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0E0549" w:rsidRPr="00B50BFE" w14:paraId="5013F6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9B4D5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BF30CC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收EECU/TCU发的总线信号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0E0549" w:rsidRPr="00B50BFE" w14:paraId="2F7E5376" w14:textId="77777777" w:rsidTr="002563DC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063DDFA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0EBA97D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760AC9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2CAC6C5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8385532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429530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6062204F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0E0549" w:rsidRPr="00B50BFE" w14:paraId="10D8C9EC" w14:textId="77777777" w:rsidTr="002563DC">
              <w:tc>
                <w:tcPr>
                  <w:tcW w:w="687" w:type="pct"/>
                  <w:vAlign w:val="center"/>
                </w:tcPr>
                <w:p w14:paraId="1D062AA7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109EF9C0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477" w:type="pct"/>
                  <w:vAlign w:val="center"/>
                </w:tcPr>
                <w:p w14:paraId="3DDFED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29D9A6C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33A09D7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4982018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3B1432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93D4F31" w14:textId="15D98700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118581D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D21B4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F6C1C4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2B8BC01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D322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3D3B321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E0549" w:rsidRPr="00B50BFE" w14:paraId="68D3A7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554105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0AC30A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393087E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BC678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D86D89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E889105" w14:textId="77777777" w:rsidR="00073BD0" w:rsidRPr="00073BD0" w:rsidRDefault="00073BD0" w:rsidP="00073BD0">
      <w:pPr>
        <w:rPr>
          <w:lang w:val="en-US" w:eastAsia="zh-CN"/>
        </w:rPr>
      </w:pPr>
    </w:p>
    <w:p w14:paraId="099B57DC" w14:textId="46320F58" w:rsidR="00C5293E" w:rsidRPr="00B50BFE" w:rsidRDefault="00C5293E" w:rsidP="00C5293E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蠕动模式显示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C5293E" w:rsidRPr="00B50BFE" w14:paraId="68BBB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64799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vAlign w:val="center"/>
          </w:tcPr>
          <w:p w14:paraId="657586A8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蠕动模式显示</w:t>
            </w:r>
          </w:p>
        </w:tc>
      </w:tr>
      <w:tr w:rsidR="00C5293E" w:rsidRPr="00B50BFE" w14:paraId="561637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A34ED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51447E0" w14:textId="2C1A5CD6" w:rsidR="00C5293E" w:rsidRPr="00B50BFE" w:rsidRDefault="00C5293E" w:rsidP="00C5293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仪表接收TCU发的总线信号，当变速箱处于蠕动模式时，若当前档位为前进挡，显示Dm，若为倒挡时，显示Rm。</w:t>
            </w:r>
          </w:p>
        </w:tc>
      </w:tr>
      <w:tr w:rsidR="00C5293E" w:rsidRPr="00B50BFE" w14:paraId="314E8C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6CCAAE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1A83C8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E277756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B1A0C1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C5293E" w:rsidRPr="00B50BFE" w14:paraId="7717F4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8106FD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9F5D5CD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仪表显示蠕动模式，Rm或者Dm</w:t>
            </w:r>
          </w:p>
        </w:tc>
      </w:tr>
      <w:tr w:rsidR="00C5293E" w:rsidRPr="00B50BFE" w14:paraId="66091FE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1D36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FE818B7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4F24B5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19278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B0E144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2C9E0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B7D2F4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C5293E" w:rsidRPr="00B50BFE" w14:paraId="67055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40C37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96F5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2B5C0B6C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ETC7(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18FE4A03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"/>
              <w:gridCol w:w="1334"/>
              <w:gridCol w:w="982"/>
              <w:gridCol w:w="1318"/>
              <w:gridCol w:w="811"/>
              <w:gridCol w:w="642"/>
              <w:gridCol w:w="1276"/>
            </w:tblGrid>
            <w:tr w:rsidR="00C5293E" w:rsidRPr="00B50BFE" w14:paraId="677E3338" w14:textId="77777777" w:rsidTr="002563DC">
              <w:tc>
                <w:tcPr>
                  <w:tcW w:w="717" w:type="pct"/>
                  <w:shd w:val="clear" w:color="auto" w:fill="D9D9D9" w:themeFill="background1" w:themeFillShade="D9"/>
                  <w:vAlign w:val="center"/>
                </w:tcPr>
                <w:p w14:paraId="052F07B4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lastRenderedPageBreak/>
                    <w:t>报文名</w:t>
                  </w:r>
                  <w:proofErr w:type="gramEnd"/>
                </w:p>
              </w:tc>
              <w:tc>
                <w:tcPr>
                  <w:tcW w:w="898" w:type="pct"/>
                  <w:shd w:val="clear" w:color="auto" w:fill="D9D9D9" w:themeFill="background1" w:themeFillShade="D9"/>
                  <w:vAlign w:val="center"/>
                </w:tcPr>
                <w:p w14:paraId="7847333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61" w:type="pct"/>
                  <w:shd w:val="clear" w:color="auto" w:fill="D9D9D9" w:themeFill="background1" w:themeFillShade="D9"/>
                  <w:vAlign w:val="center"/>
                </w:tcPr>
                <w:p w14:paraId="5E84D95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87" w:type="pct"/>
                  <w:shd w:val="clear" w:color="auto" w:fill="D9D9D9" w:themeFill="background1" w:themeFillShade="D9"/>
                  <w:vAlign w:val="center"/>
                </w:tcPr>
                <w:p w14:paraId="2992AAF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546" w:type="pct"/>
                  <w:shd w:val="clear" w:color="auto" w:fill="D9D9D9" w:themeFill="background1" w:themeFillShade="D9"/>
                  <w:vAlign w:val="center"/>
                </w:tcPr>
                <w:p w14:paraId="7AB5565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32" w:type="pct"/>
                  <w:shd w:val="clear" w:color="auto" w:fill="D9D9D9" w:themeFill="background1" w:themeFillShade="D9"/>
                  <w:vAlign w:val="center"/>
                </w:tcPr>
                <w:p w14:paraId="19BF1411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859" w:type="pct"/>
                  <w:shd w:val="clear" w:color="auto" w:fill="D9D9D9" w:themeFill="background1" w:themeFillShade="D9"/>
                  <w:vAlign w:val="center"/>
                </w:tcPr>
                <w:p w14:paraId="52718167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C5293E" w:rsidRPr="00B50BFE" w14:paraId="1A79B5F2" w14:textId="77777777" w:rsidTr="002563DC">
              <w:tc>
                <w:tcPr>
                  <w:tcW w:w="717" w:type="pct"/>
                  <w:vAlign w:val="center"/>
                </w:tcPr>
                <w:p w14:paraId="5AC331A9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898" w:type="pct"/>
                  <w:shd w:val="clear" w:color="auto" w:fill="auto"/>
                  <w:vAlign w:val="center"/>
                </w:tcPr>
                <w:p w14:paraId="0D54F930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661" w:type="pct"/>
                  <w:vAlign w:val="center"/>
                </w:tcPr>
                <w:p w14:paraId="0FE8634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87" w:type="pct"/>
                  <w:shd w:val="clear" w:color="auto" w:fill="auto"/>
                  <w:vAlign w:val="center"/>
                </w:tcPr>
                <w:p w14:paraId="61358783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蠕动模式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5D9C9BEF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32" w:type="pct"/>
                  <w:shd w:val="clear" w:color="auto" w:fill="auto"/>
                  <w:vAlign w:val="center"/>
                </w:tcPr>
                <w:p w14:paraId="5C16F684" w14:textId="073ADEC3" w:rsidR="00C5293E" w:rsidRPr="00B50BFE" w:rsidRDefault="001E6B12" w:rsidP="003D70A0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3</w:t>
                  </w:r>
                  <w:r w:rsidR="003D70A0">
                    <w:rPr>
                      <w:rFonts w:hint="eastAsia"/>
                      <w:sz w:val="18"/>
                      <w:lang w:val="sv-SE"/>
                    </w:rPr>
                    <w:t>~</w:t>
                  </w:r>
                  <w:r>
                    <w:rPr>
                      <w:sz w:val="18"/>
                      <w:lang w:val="sv-SE"/>
                    </w:rPr>
                    <w:t>4</w:t>
                  </w:r>
                </w:p>
              </w:tc>
              <w:tc>
                <w:tcPr>
                  <w:tcW w:w="859" w:type="pct"/>
                  <w:shd w:val="clear" w:color="auto" w:fill="auto"/>
                  <w:vAlign w:val="center"/>
                </w:tcPr>
                <w:p w14:paraId="77FC05D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开启</w:t>
                  </w:r>
                </w:p>
              </w:tc>
            </w:tr>
          </w:tbl>
          <w:p w14:paraId="716912DB" w14:textId="0A684A2C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54AE31A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2253A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3EF76D2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0C573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B2B11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73FF99A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5293E" w:rsidRPr="00B50BFE" w14:paraId="62B48E8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17B40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61F9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325CD0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CDD1A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9F0B501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6718807" w14:textId="77777777" w:rsidR="00073BD0" w:rsidRPr="00363CA1" w:rsidRDefault="00073BD0" w:rsidP="00073BD0">
      <w:pPr>
        <w:rPr>
          <w:color w:val="000000" w:themeColor="text1"/>
        </w:rPr>
      </w:pPr>
    </w:p>
    <w:bookmarkEnd w:id="5"/>
    <w:p w14:paraId="00730DFD" w14:textId="769FCA5F" w:rsidR="00CA2C5F" w:rsidRPr="00363CA1" w:rsidRDefault="0007796C" w:rsidP="00BB249F">
      <w:pPr>
        <w:pStyle w:val="3"/>
        <w:rPr>
          <w:color w:val="000000" w:themeColor="text1"/>
          <w:lang w:eastAsia="zh-CN"/>
        </w:rPr>
      </w:pPr>
      <w:proofErr w:type="gramStart"/>
      <w:r w:rsidRPr="00363CA1">
        <w:rPr>
          <w:rFonts w:hint="eastAsia"/>
          <w:color w:val="000000" w:themeColor="text1"/>
          <w:lang w:eastAsia="zh-CN"/>
        </w:rPr>
        <w:t>变速箱取力指示</w:t>
      </w:r>
      <w:proofErr w:type="gramEnd"/>
    </w:p>
    <w:tbl>
      <w:tblPr>
        <w:tblW w:w="9537" w:type="dxa"/>
        <w:tblLayout w:type="fixed"/>
        <w:tblLook w:val="04A0" w:firstRow="1" w:lastRow="0" w:firstColumn="1" w:lastColumn="0" w:noHBand="0" w:noVBand="1"/>
      </w:tblPr>
      <w:tblGrid>
        <w:gridCol w:w="1559"/>
        <w:gridCol w:w="7978"/>
      </w:tblGrid>
      <w:tr w:rsidR="00CA2C5F" w14:paraId="787A0C68" w14:textId="77777777" w:rsidTr="002D3597">
        <w:trPr>
          <w:trHeight w:val="611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8EC4D3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7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5C356A" w14:textId="4F225AA7" w:rsidR="00CA2C5F" w:rsidRDefault="0007796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变速箱取力指示</w:t>
            </w:r>
            <w:proofErr w:type="spellEnd"/>
          </w:p>
        </w:tc>
      </w:tr>
      <w:tr w:rsidR="00CA2C5F" w14:paraId="11C58F0B" w14:textId="77777777" w:rsidTr="002D3597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3AD70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750DA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仪表收到取力点亮总线信号，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点亮取力指示灯</w:t>
            </w:r>
            <w:proofErr w:type="gramEnd"/>
          </w:p>
        </w:tc>
      </w:tr>
      <w:tr w:rsidR="00CA2C5F" w14:paraId="468CFFA9" w14:textId="77777777" w:rsidTr="00053581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0D56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B41E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60A1C8E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602893B" w14:textId="39E985F0" w:rsidR="0085108B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2、仪表收到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任一</w:t>
            </w:r>
          </w:p>
          <w:p w14:paraId="5B1DB5AD" w14:textId="2B01CC5B" w:rsidR="00FA4FA1" w:rsidRDefault="00FA4FA1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FA4FA1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报文1：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5"/>
              <w:gridCol w:w="1177"/>
              <w:gridCol w:w="1930"/>
              <w:gridCol w:w="623"/>
              <w:gridCol w:w="755"/>
              <w:gridCol w:w="1682"/>
            </w:tblGrid>
            <w:tr w:rsidR="00FA4FA1" w:rsidRPr="009315FC" w14:paraId="1D2AF1B0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50052731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759" w:type="pct"/>
                  <w:vAlign w:val="center"/>
                </w:tcPr>
                <w:p w14:paraId="70BD5F56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2BFF4C99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7C2A41DA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7C2D31D7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6CDE09CD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FA4FA1" w:rsidRPr="009315FC" w14:paraId="1F880C0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1386BC4A" w14:textId="01859693" w:rsidR="00FA4FA1" w:rsidRPr="009315FC" w:rsidRDefault="00FA4FA1" w:rsidP="00FA4FA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0xCEF3103</w:t>
                  </w:r>
                </w:p>
              </w:tc>
              <w:tc>
                <w:tcPr>
                  <w:tcW w:w="759" w:type="pct"/>
                  <w:vAlign w:val="center"/>
                </w:tcPr>
                <w:p w14:paraId="32F22412" w14:textId="6EB7BE01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highlight w:val="yellow"/>
                      <w:lang w:val="sv-SE"/>
                    </w:rPr>
                  </w:pPr>
                  <w:r w:rsidRPr="00FA4FA1">
                    <w:rPr>
                      <w:rFonts w:hint="eastAsia"/>
                      <w:color w:val="000000" w:themeColor="text1"/>
                      <w:sz w:val="18"/>
                      <w:highlight w:val="yellow"/>
                      <w:lang w:val="sv-SE"/>
                    </w:rPr>
                    <w:t>20ms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0E5EA16E" w14:textId="7A73277C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变速箱取力</w:t>
                  </w:r>
                  <w:proofErr w:type="gramEnd"/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5F63B919" w14:textId="133DC3D2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0FC0E082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75718855" w14:textId="7F9A1A8A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0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灭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</w:t>
                  </w:r>
                </w:p>
              </w:tc>
            </w:tr>
            <w:tr w:rsidR="00FA4FA1" w:rsidRPr="009315FC" w14:paraId="443AAAB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41435392" w14:textId="236C97D5" w:rsidR="00FA4FA1" w:rsidRPr="00FA4FA1" w:rsidRDefault="00FA4FA1" w:rsidP="00FA4FA1">
                  <w:pPr>
                    <w:spacing w:after="0" w:line="240" w:lineRule="auto"/>
                    <w:jc w:val="both"/>
                    <w:rPr>
                      <w:strike/>
                      <w:color w:val="FF0000"/>
                      <w:sz w:val="18"/>
                      <w:lang w:eastAsia="zh-CN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eastAsia="zh-CN"/>
                    </w:rPr>
                    <w:t>0x187021E</w:t>
                  </w:r>
                </w:p>
              </w:tc>
              <w:tc>
                <w:tcPr>
                  <w:tcW w:w="759" w:type="pct"/>
                  <w:vAlign w:val="center"/>
                </w:tcPr>
                <w:p w14:paraId="4EE9E3C0" w14:textId="72DD3295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7DD3232C" w14:textId="1176C927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上装正极继电器状态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27F95ACD" w14:textId="3B549C22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2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241D4237" w14:textId="78FC446B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1182065C" w14:textId="51C95454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0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灭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，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开</w:t>
                  </w:r>
                </w:p>
              </w:tc>
            </w:tr>
          </w:tbl>
          <w:p w14:paraId="26CF59C7" w14:textId="77777777" w:rsidR="00FA4FA1" w:rsidRDefault="00FA4FA1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  <w:p w14:paraId="5CEBB5D0" w14:textId="6292EF0C" w:rsidR="00FA4FA1" w:rsidRPr="00A018B1" w:rsidRDefault="00FA4FA1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报文2：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4"/>
              <w:gridCol w:w="1359"/>
              <w:gridCol w:w="1011"/>
              <w:gridCol w:w="1357"/>
              <w:gridCol w:w="836"/>
              <w:gridCol w:w="648"/>
              <w:gridCol w:w="1447"/>
            </w:tblGrid>
            <w:tr w:rsidR="002D3597" w:rsidRPr="009315FC" w14:paraId="2749D574" w14:textId="77777777" w:rsidTr="00FA4FA1">
              <w:tc>
                <w:tcPr>
                  <w:tcW w:w="706" w:type="pct"/>
                  <w:vAlign w:val="center"/>
                </w:tcPr>
                <w:p w14:paraId="7529BF6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DA20D78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vAlign w:val="center"/>
                </w:tcPr>
                <w:p w14:paraId="2CEB9015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640347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6CCD6E9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2019A03B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1224C2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2D3597" w:rsidRPr="009315FC" w14:paraId="7A9386AC" w14:textId="77777777" w:rsidTr="00FA4FA1">
              <w:tc>
                <w:tcPr>
                  <w:tcW w:w="706" w:type="pct"/>
                  <w:vAlign w:val="center"/>
                </w:tcPr>
                <w:p w14:paraId="568E7844" w14:textId="7833811D" w:rsidR="002D3597" w:rsidRPr="009315FC" w:rsidRDefault="002D3597" w:rsidP="0005358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PTO</w:t>
                  </w:r>
                  <w:r w:rsidR="00053581">
                    <w:rPr>
                      <w:color w:val="000000" w:themeColor="text1"/>
                      <w:sz w:val="18"/>
                      <w:lang w:eastAsia="zh-CN"/>
                    </w:rPr>
                    <w:t>-TCU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32A89A3A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18FDA403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9316E8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4869E1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取力开关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0EF39C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14898D39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7BFB8112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2D3597" w:rsidRPr="009315FC" w14:paraId="0E7CD741" w14:textId="77777777" w:rsidTr="00FA4FA1">
              <w:tc>
                <w:tcPr>
                  <w:tcW w:w="706" w:type="pct"/>
                  <w:vAlign w:val="center"/>
                </w:tcPr>
                <w:p w14:paraId="08A26D7F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A4F6219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52" w:type="pct"/>
                  <w:vAlign w:val="center"/>
                </w:tcPr>
                <w:p w14:paraId="3273456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0B3B597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取力控制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EE3EF29" w14:textId="1822AB9D" w:rsidR="002D3597" w:rsidRPr="009315FC" w:rsidRDefault="00053581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color w:val="000000" w:themeColor="text1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095AFC4C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028DA1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FA4FA1" w:rsidRPr="009315FC" w14:paraId="7706045E" w14:textId="77777777" w:rsidTr="00FA4FA1">
              <w:tc>
                <w:tcPr>
                  <w:tcW w:w="5000" w:type="pct"/>
                  <w:gridSpan w:val="7"/>
                  <w:vAlign w:val="center"/>
                </w:tcPr>
                <w:p w14:paraId="63221E2C" w14:textId="77777777" w:rsidR="00FA4FA1" w:rsidRPr="00AB7198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不论取力开关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状态，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常亮，同时有声音报警提醒；</w:t>
                  </w:r>
                </w:p>
                <w:p w14:paraId="7418D08F" w14:textId="3C39E817" w:rsidR="00FA4FA1" w:rsidRPr="00FA4FA1" w:rsidRDefault="00FA4FA1" w:rsidP="00FA4FA1">
                  <w:pPr>
                    <w:spacing w:line="240" w:lineRule="auto"/>
                    <w:rPr>
                      <w:rFonts w:hint="eastAsia"/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≠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闪烁，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1Hz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。</w:t>
                  </w:r>
                </w:p>
              </w:tc>
            </w:tr>
          </w:tbl>
          <w:p w14:paraId="7B653832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61E26D6E" w14:textId="1E44835B" w:rsidR="001E0EC0" w:rsidRPr="005831D6" w:rsidRDefault="00B128DE" w:rsidP="00FA4FA1">
            <w:pPr>
              <w:rPr>
                <w:rFonts w:hint="eastAsia"/>
                <w:sz w:val="20"/>
                <w:lang w:eastAsia="zh-CN"/>
              </w:rPr>
            </w:pPr>
            <w:r w:rsidRPr="00B128DE">
              <w:rPr>
                <w:rFonts w:hint="eastAsia"/>
                <w:sz w:val="20"/>
                <w:highlight w:val="yellow"/>
                <w:lang w:eastAsia="zh-CN"/>
              </w:rPr>
              <w:t>根据车型不同，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TCU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反馈的</w:t>
            </w:r>
            <w:proofErr w:type="gramStart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取力状态</w:t>
            </w:r>
            <w:proofErr w:type="gramEnd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可能包含以上两种报文或其中一条</w:t>
            </w:r>
          </w:p>
        </w:tc>
      </w:tr>
      <w:tr w:rsidR="00CA2C5F" w14:paraId="26878B3A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38C30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F763B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取力指示灯亮</w:t>
            </w:r>
            <w:proofErr w:type="spellEnd"/>
          </w:p>
        </w:tc>
      </w:tr>
      <w:tr w:rsidR="00CA2C5F" w14:paraId="7814E3DC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8F5091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A62B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805A6C3" w14:textId="04EE74DE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EFD5728" wp14:editId="76E23977">
                  <wp:extent cx="423333" cy="407051"/>
                  <wp:effectExtent l="0" t="0" r="0" b="0"/>
                  <wp:docPr id="3" name="图片 3" descr="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17" cy="41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802EB" w14:textId="68FD06B2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1440A6B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4765D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70E6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2FEF563D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BCC221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收到取力指示</w:t>
            </w:r>
            <w:proofErr w:type="gramEnd"/>
            <w:r>
              <w:rPr>
                <w:rFonts w:hint="eastAsia"/>
                <w:sz w:val="20"/>
                <w:lang w:eastAsia="zh-CN"/>
              </w:rPr>
              <w:t>熄灭总线信号</w:t>
            </w:r>
          </w:p>
        </w:tc>
      </w:tr>
      <w:tr w:rsidR="00CA2C5F" w14:paraId="33491361" w14:textId="77777777" w:rsidTr="00102C7E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A508AB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60172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：</w:t>
            </w:r>
          </w:p>
          <w:p w14:paraId="78D23506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</w:rPr>
              <w:t>取力指示信号</w:t>
            </w:r>
            <w:proofErr w:type="spellEnd"/>
          </w:p>
        </w:tc>
      </w:tr>
      <w:tr w:rsidR="00CA2C5F" w14:paraId="1A8DEA61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5792EC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6203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102C7E" w14:paraId="1DA0CF9D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C197110" w14:textId="7CF55DD5" w:rsidR="00102C7E" w:rsidRDefault="00102C7E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其它</w:t>
            </w:r>
            <w:r w:rsidR="000E791F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技术要求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AFE7" w14:textId="77777777" w:rsidR="00102C7E" w:rsidRPr="00B50BFE" w:rsidRDefault="00102C7E" w:rsidP="00102C7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在D320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平台上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F84F4F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cyan"/>
                <w:lang w:eastAsia="zh-CN"/>
              </w:rPr>
              <w:t>需先区分是自卸车还是非自卸车，其他平台不需要区分</w:t>
            </w:r>
          </w:p>
          <w:p w14:paraId="55982B20" w14:textId="77777777" w:rsidR="00102C7E" w:rsidRDefault="00102C7E" w:rsidP="00102C7E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如果标定为自卸车(车辆类别参数为1），则取力、车厢举升开关任一打开时，或者收到PTODE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的取力开关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信号时，开启举升报警，</w:t>
            </w:r>
            <w:r w:rsidRPr="00B50BFE">
              <w:rPr>
                <w:rFonts w:hint="eastAsia"/>
                <w:sz w:val="20"/>
                <w:lang w:eastAsia="zh-CN"/>
              </w:rPr>
              <w:t>语音提示：举升，请注意！</w:t>
            </w:r>
            <w:r w:rsidRPr="00B50BFE">
              <w:rPr>
                <w:sz w:val="20"/>
                <w:lang w:eastAsia="zh-CN"/>
              </w:rPr>
              <w:t xml:space="preserve"> </w:t>
            </w:r>
            <w:r w:rsidRPr="00B50BFE">
              <w:rPr>
                <w:rFonts w:hint="eastAsia"/>
                <w:sz w:val="20"/>
                <w:lang w:eastAsia="zh-CN"/>
              </w:rPr>
              <w:t>一直语音报警，直至取消激活，无指示灯。</w:t>
            </w:r>
          </w:p>
          <w:p w14:paraId="571361EE" w14:textId="77777777" w:rsidR="00102C7E" w:rsidRPr="00102C7E" w:rsidRDefault="00102C7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74BE24C1" w14:textId="738855B0" w:rsidR="00CA2C5F" w:rsidRDefault="00B42207" w:rsidP="00BB249F">
      <w:pPr>
        <w:pStyle w:val="3"/>
      </w:pPr>
      <w:bookmarkStart w:id="6" w:name="_Toc16776625"/>
      <w:proofErr w:type="spellStart"/>
      <w:r>
        <w:rPr>
          <w:rFonts w:hint="eastAsia"/>
        </w:rPr>
        <w:t>轮差开启</w:t>
      </w:r>
      <w:bookmarkEnd w:id="6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734858D4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D94EA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FE1A6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轮差开启</w:t>
            </w:r>
            <w:proofErr w:type="spellEnd"/>
          </w:p>
        </w:tc>
      </w:tr>
      <w:tr w:rsidR="00CA2C5F" w14:paraId="282F2E2E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984B4A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42DD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开关信号低电平时，点亮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2A51B9E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0B607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80B98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55B4DE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AC7B40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</w:t>
            </w: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开关信号（低电平）</w:t>
            </w:r>
          </w:p>
        </w:tc>
      </w:tr>
      <w:tr w:rsidR="00CA2C5F" w14:paraId="03EF3896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565C9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2BD09F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指示灯亮</w:t>
            </w:r>
          </w:p>
        </w:tc>
      </w:tr>
      <w:tr w:rsidR="00CA2C5F" w14:paraId="38FD91D8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5A77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EE61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2EEC205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2A898B" wp14:editId="0BEB7FA0">
                  <wp:extent cx="314325" cy="1905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9631B4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6682DB7A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2D0E1EF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787F3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B44DE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671D34E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>
              <w:rPr>
                <w:rFonts w:hint="eastAsia"/>
                <w:sz w:val="20"/>
                <w:lang w:eastAsia="zh-CN"/>
              </w:rPr>
              <w:t>轮间差</w:t>
            </w:r>
            <w:proofErr w:type="gramEnd"/>
            <w:r>
              <w:rPr>
                <w:rFonts w:hint="eastAsia"/>
                <w:sz w:val="20"/>
                <w:lang w:eastAsia="zh-CN"/>
              </w:rPr>
              <w:t>速开关信号为高电平</w:t>
            </w:r>
          </w:p>
        </w:tc>
      </w:tr>
      <w:tr w:rsidR="00CA2C5F" w14:paraId="611CFE5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52AD08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FAD62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20FB3B4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</w:t>
            </w:r>
          </w:p>
        </w:tc>
      </w:tr>
      <w:tr w:rsidR="00CA2C5F" w14:paraId="61ABE47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56EFC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3995C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63325F8" w14:textId="77777777" w:rsidR="00CA2C5F" w:rsidRDefault="00B42207">
            <w:pPr>
              <w:rPr>
                <w:sz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低电平开关信号</w:t>
            </w:r>
          </w:p>
          <w:p w14:paraId="3344638D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3-4位</w:t>
            </w:r>
          </w:p>
        </w:tc>
      </w:tr>
    </w:tbl>
    <w:p w14:paraId="01E00CBC" w14:textId="277F0A0F" w:rsidR="00CA2C5F" w:rsidRDefault="00B42207" w:rsidP="00BB249F">
      <w:pPr>
        <w:pStyle w:val="3"/>
      </w:pPr>
      <w:bookmarkStart w:id="7" w:name="_Toc16776626"/>
      <w:proofErr w:type="spellStart"/>
      <w:r>
        <w:lastRenderedPageBreak/>
        <w:t>轴差</w:t>
      </w:r>
      <w:r>
        <w:rPr>
          <w:rFonts w:hint="eastAsia"/>
        </w:rPr>
        <w:t>开启</w:t>
      </w:r>
      <w:bookmarkEnd w:id="7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25EBFE0E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0B552B8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D7328A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轴差开启</w:t>
            </w:r>
            <w:proofErr w:type="spellEnd"/>
          </w:p>
        </w:tc>
      </w:tr>
      <w:tr w:rsidR="00CA2C5F" w14:paraId="75CF3920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97E36C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07518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仪表收到轴间差速开关低电平信号时，点亮轴间差速指示灯。</w:t>
            </w:r>
          </w:p>
        </w:tc>
      </w:tr>
      <w:tr w:rsidR="00CA2C5F" w14:paraId="62E1B54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CF6A5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FBD9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387FF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374CCCC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收到轴间差速开关信号（低电平）</w:t>
            </w:r>
          </w:p>
        </w:tc>
      </w:tr>
      <w:tr w:rsidR="00CA2C5F" w14:paraId="336D460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7F458B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FBF18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仪表轴间差速指示灯亮</w:t>
            </w:r>
          </w:p>
        </w:tc>
      </w:tr>
      <w:tr w:rsidR="00CA2C5F" w14:paraId="300ED83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240B5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3635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797DC6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48BE6B4" wp14:editId="661E6F77">
                  <wp:extent cx="209550" cy="21907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F012D2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0F6E646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8A36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53D79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322405B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AFB8D7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或轴间差速开关信号为高电平</w:t>
            </w:r>
          </w:p>
        </w:tc>
      </w:tr>
      <w:tr w:rsidR="00CA2C5F" w14:paraId="1698E02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90F4F7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674B1C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4B95FB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</w:tc>
      </w:tr>
      <w:tr w:rsidR="00CA2C5F" w14:paraId="49A4B15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1DBB2E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BEC8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B5D4333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  <w:p w14:paraId="63E7AB54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1-2位</w:t>
            </w:r>
          </w:p>
        </w:tc>
      </w:tr>
    </w:tbl>
    <w:p w14:paraId="650D0DF8" w14:textId="77777777" w:rsidR="001B42AA" w:rsidRDefault="001B42AA" w:rsidP="001B42AA">
      <w:pPr>
        <w:pStyle w:val="3"/>
        <w:rPr>
          <w:shd w:val="clear" w:color="auto" w:fill="FF0000"/>
        </w:rPr>
      </w:pPr>
      <w:proofErr w:type="spellStart"/>
      <w:r>
        <w:rPr>
          <w:shd w:val="clear" w:color="auto" w:fill="FF0000"/>
        </w:rPr>
        <w:t>车速显示</w:t>
      </w:r>
      <w:proofErr w:type="spellEnd"/>
    </w:p>
    <w:p w14:paraId="23490254" w14:textId="77777777" w:rsidR="001B42AA" w:rsidRDefault="001B42AA" w:rsidP="001B42A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1B42AA" w:rsidRPr="00B50BFE" w14:paraId="1097FC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179BAB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ABBC596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车速计算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/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显示</w:t>
            </w:r>
          </w:p>
        </w:tc>
      </w:tr>
      <w:tr w:rsidR="001B42AA" w:rsidRPr="00B50BFE" w14:paraId="4F3EE7D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C5705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7331F28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仪表接收TCU发的变速箱输出轴总线信号，或者仪表检测车速传感器的脉冲，计算车速并在LCD上显示。</w:t>
            </w:r>
          </w:p>
        </w:tc>
      </w:tr>
      <w:tr w:rsidR="001B42AA" w:rsidRPr="00B50BFE" w14:paraId="39A040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0362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F3A98B1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60070F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69FA126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TCU发的总线信号/无车速传感器故障</w:t>
            </w:r>
          </w:p>
        </w:tc>
      </w:tr>
      <w:tr w:rsidR="001B42AA" w:rsidRPr="00B50BFE" w14:paraId="0F308E4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D07A41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FEF021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仪表显示故障模式</w:t>
            </w:r>
          </w:p>
        </w:tc>
      </w:tr>
      <w:tr w:rsidR="001B42AA" w:rsidRPr="00B50BFE" w14:paraId="746F49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CE930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3EC5D73" w14:textId="77777777" w:rsidR="001B42AA" w:rsidRPr="00B50BFE" w:rsidRDefault="001B42AA" w:rsidP="002563DC">
            <w:pPr>
              <w:spacing w:after="120" w:line="240" w:lineRule="auto"/>
              <w:jc w:val="both"/>
              <w:rPr>
                <w:color w:val="000000" w:themeColor="text1"/>
                <w:lang w:eastAsia="zh-CN"/>
              </w:rPr>
            </w:pPr>
            <w:r w:rsidRPr="00B50BFE">
              <w:rPr>
                <w:rFonts w:hint="eastAsia"/>
                <w:color w:val="000000" w:themeColor="text1"/>
                <w:lang w:eastAsia="zh-CN"/>
              </w:rPr>
              <w:t>车速显示</w:t>
            </w:r>
          </w:p>
          <w:p w14:paraId="6DC9C4B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表盘显示车速范围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：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0-140km/h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。</w:t>
            </w:r>
          </w:p>
          <w:p w14:paraId="708B91D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lastRenderedPageBreak/>
              <w:t>仪表指示值比实际值偏大值定义如下：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指示车速比实际车速大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，（即仪表要将计算出来的车速放大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显示出来（偏移误差取大，即误差为（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0,+1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））。</w:t>
            </w:r>
          </w:p>
          <w:p w14:paraId="3565DEC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当仪表处于上电自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检状态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时，仪表车速表指针自检，数显和指针显示变化同步，但外发总线车速按实际检测到的脉冲信号计算结果（≤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时）的实际值发送。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297"/>
              <w:gridCol w:w="2126"/>
              <w:gridCol w:w="2835"/>
            </w:tblGrid>
            <w:tr w:rsidR="001B42AA" w:rsidRPr="00B50BFE" w14:paraId="22C0C083" w14:textId="77777777" w:rsidTr="002563DC">
              <w:tc>
                <w:tcPr>
                  <w:tcW w:w="2297" w:type="dxa"/>
                  <w:shd w:val="clear" w:color="auto" w:fill="D9D9D9" w:themeFill="background1" w:themeFillShade="D9"/>
                  <w:vAlign w:val="center"/>
                </w:tcPr>
                <w:p w14:paraId="201F9E9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proofErr w:type="gramStart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表显车速</w:t>
                  </w:r>
                  <w:proofErr w:type="gramEnd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范围</w:t>
                  </w:r>
                </w:p>
              </w:tc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781469E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车速表</w:t>
                  </w:r>
                </w:p>
              </w:tc>
              <w:tc>
                <w:tcPr>
                  <w:tcW w:w="2835" w:type="dxa"/>
                  <w:shd w:val="clear" w:color="auto" w:fill="D9D9D9" w:themeFill="background1" w:themeFillShade="D9"/>
                </w:tcPr>
                <w:p w14:paraId="422F118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数显</w:t>
                  </w:r>
                </w:p>
              </w:tc>
            </w:tr>
            <w:tr w:rsidR="001B42AA" w:rsidRPr="00B50BFE" w14:paraId="78D9CBCE" w14:textId="77777777" w:rsidTr="002563DC">
              <w:tc>
                <w:tcPr>
                  <w:tcW w:w="2297" w:type="dxa"/>
                  <w:vAlign w:val="center"/>
                </w:tcPr>
                <w:p w14:paraId="57A63236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[0-140]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DE12C8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  <w:tc>
                <w:tcPr>
                  <w:tcW w:w="2835" w:type="dxa"/>
                </w:tcPr>
                <w:p w14:paraId="62768BB0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</w:tr>
            <w:tr w:rsidR="001B42AA" w:rsidRPr="00B50BFE" w14:paraId="1B61E9E4" w14:textId="77777777" w:rsidTr="002563DC">
              <w:tc>
                <w:tcPr>
                  <w:tcW w:w="2297" w:type="dxa"/>
                  <w:vAlign w:val="center"/>
                </w:tcPr>
                <w:p w14:paraId="566C9B1D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(140-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)</w:t>
                  </w:r>
                </w:p>
              </w:tc>
              <w:tc>
                <w:tcPr>
                  <w:tcW w:w="2126" w:type="dxa"/>
                  <w:vAlign w:val="center"/>
                </w:tcPr>
                <w:p w14:paraId="1F879C5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  <w:tc>
                <w:tcPr>
                  <w:tcW w:w="2835" w:type="dxa"/>
                </w:tcPr>
                <w:p w14:paraId="3085E2FE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</w:tr>
            <w:tr w:rsidR="001B42AA" w:rsidRPr="00B50BFE" w14:paraId="253AE23A" w14:textId="77777777" w:rsidTr="002563DC">
              <w:tc>
                <w:tcPr>
                  <w:tcW w:w="2297" w:type="dxa"/>
                  <w:vAlign w:val="center"/>
                </w:tcPr>
                <w:p w14:paraId="16568B79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-255.996]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1316AE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指针归零</w:t>
                  </w:r>
                </w:p>
              </w:tc>
              <w:tc>
                <w:tcPr>
                  <w:tcW w:w="2835" w:type="dxa"/>
                </w:tcPr>
                <w:p w14:paraId="2FDF513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数显为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0</w:t>
                  </w:r>
                </w:p>
              </w:tc>
            </w:tr>
          </w:tbl>
          <w:p w14:paraId="5F059699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2D0FFB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510BB2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C3AA59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0EEC04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252855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或者信号无效/有车速传感器故障</w:t>
            </w:r>
          </w:p>
        </w:tc>
      </w:tr>
      <w:tr w:rsidR="001B42AA" w:rsidRPr="00B50BFE" w14:paraId="0F736A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EFDFE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03D854E" w14:textId="252D8CE5" w:rsidR="001B42AA" w:rsidRPr="001B42AA" w:rsidRDefault="001B42AA" w:rsidP="001B42AA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highlight w:val="yellow"/>
                <w:lang w:eastAsia="zh-CN"/>
              </w:rPr>
              <w:t>输出轴转速由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ETC1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决定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14610EBD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1B0CA56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4F335DCD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0A27072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72C0794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5CF8F3D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55AFE8F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5888D50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723F5F7C" w14:textId="77777777" w:rsidTr="002563DC">
              <w:tc>
                <w:tcPr>
                  <w:tcW w:w="518" w:type="pct"/>
                  <w:vAlign w:val="center"/>
                </w:tcPr>
                <w:p w14:paraId="6A7F2E0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ETC1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2C163D7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0CF00203</w:t>
                  </w:r>
                </w:p>
              </w:tc>
              <w:tc>
                <w:tcPr>
                  <w:tcW w:w="416" w:type="pct"/>
                  <w:vAlign w:val="center"/>
                </w:tcPr>
                <w:p w14:paraId="6C41573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21BC00B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44756D89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2-3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7F80BE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31EE067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增益：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0.125rpm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，偏移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；</w:t>
                  </w:r>
                </w:p>
                <w:p w14:paraId="137B0A1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范围：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0-8031.875rpm</w:t>
                  </w:r>
                </w:p>
              </w:tc>
            </w:tr>
          </w:tbl>
          <w:p w14:paraId="131B0AA0" w14:textId="5F82F9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6425F8C" w14:textId="77777777" w:rsidTr="002563DC">
        <w:trPr>
          <w:trHeight w:val="342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CC6A0F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20DA7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仪表外发总线车速：</w:t>
            </w:r>
          </w:p>
          <w:p w14:paraId="30DCE29B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时（包括上电自检时），按计算结果正常外发；</w:t>
            </w:r>
          </w:p>
          <w:p w14:paraId="24EE1E4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当处于最大频率（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）与最大限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频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之间时，外发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。</w:t>
            </w:r>
          </w:p>
          <w:p w14:paraId="5E0BD4E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＞最大限频时，外发总线车速为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</w:p>
          <w:p w14:paraId="06F325E5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当仪表检测车速传感器电源或信号异常时，外发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（台架测试，通过信号发生器模拟脉冲信号，传感器电源异常时，仪表仍能有正常车速，非问题状态；实车上，若传感器电源异常，信号也会异常）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322C951F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3901675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05E6EB7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6E52E06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21234937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61BC7CD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170D8D3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7DEE1871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659A6C8D" w14:textId="77777777" w:rsidTr="002563DC">
              <w:tc>
                <w:tcPr>
                  <w:tcW w:w="518" w:type="pct"/>
                  <w:vAlign w:val="center"/>
                </w:tcPr>
                <w:p w14:paraId="736199A7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TCO1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0250A23E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0CFE6CEE</w:t>
                  </w:r>
                </w:p>
              </w:tc>
              <w:tc>
                <w:tcPr>
                  <w:tcW w:w="416" w:type="pct"/>
                  <w:vAlign w:val="center"/>
                </w:tcPr>
                <w:p w14:paraId="6A6CE0B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50ms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6DF4BAAB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60AA3731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5-6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7D14436A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0D6B39F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Factor:0.125rpm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Range:0~8031.875rpm</w:t>
                  </w:r>
                </w:p>
              </w:tc>
            </w:tr>
            <w:tr w:rsidR="001B42AA" w:rsidRPr="00B50BFE" w14:paraId="13C30679" w14:textId="77777777" w:rsidTr="002563DC">
              <w:tc>
                <w:tcPr>
                  <w:tcW w:w="518" w:type="pct"/>
                  <w:vAlign w:val="center"/>
                </w:tcPr>
                <w:p w14:paraId="7043382F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5DCF508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kern w:val="2"/>
                      <w:sz w:val="18"/>
                      <w:lang w:val="en-US" w:eastAsia="zh-CN"/>
                    </w:rPr>
                  </w:pPr>
                </w:p>
              </w:tc>
              <w:tc>
                <w:tcPr>
                  <w:tcW w:w="416" w:type="pct"/>
                  <w:vAlign w:val="center"/>
                </w:tcPr>
                <w:p w14:paraId="7551CCDE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5E2D61D3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车速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0E0EBB3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7-8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62FEA9D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5748827E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Factor:1/256 km/h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Range:0~250.996 km/h</w:t>
                  </w:r>
                </w:p>
              </w:tc>
            </w:tr>
          </w:tbl>
          <w:p w14:paraId="000C4448" w14:textId="77777777" w:rsidR="001B42AA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当仪表ON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档电下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电，报文停发前，仪表外发车速按照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实际值外发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71A42D22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42646D49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63332B06" w14:textId="7777777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3时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</w:p>
          <w:p w14:paraId="26996EC4" w14:textId="0C3F3CB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4时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电机经过一个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6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.243的减速器后输出给后桥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此时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输出轴转速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。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最终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车速计算公式为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：</w:t>
            </w:r>
          </w:p>
          <w:p w14:paraId="3BDC1C9C" w14:textId="72DD6780" w:rsidR="002A5FCE" w:rsidRPr="002A5FCE" w:rsidRDefault="002A5FCE" w:rsidP="002A5FC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60*电机转速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(表头系数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里程表速比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)</w:t>
            </w:r>
          </w:p>
        </w:tc>
      </w:tr>
      <w:tr w:rsidR="001B42AA" w:rsidRPr="00B50BFE" w14:paraId="44CF71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82D4A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0CE48E6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1B42AA" w:rsidRPr="00B50BFE" w14:paraId="2B1EAC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A7754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F00C1FC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CCFBA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3314D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B17499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里程表传感器硬线接仪表时：</w:t>
            </w:r>
          </w:p>
          <w:p w14:paraId="176FE2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输出轴转速=(变速箱输出速比的分子/变速箱输出速比的分母)*(车速传感器当前的频率/车速传感器每转脉冲数)*60</w:t>
            </w:r>
          </w:p>
          <w:p w14:paraId="3A4E59FF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车速=频率*3600/每公里脉冲数(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km/h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6ADF62C7" w14:textId="7EDDC0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每公里脉冲数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（</w:t>
            </w:r>
            <w:r w:rsidR="00BD1AB1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即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K值）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=表头系数 *车速传感器每转脉冲数</w:t>
            </w:r>
          </w:p>
          <w:p w14:paraId="16DD4FA7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lastRenderedPageBreak/>
              <w:t>传感器不接仪表时，车速根据收到的输出轴转速报文计算时，在报文有效范围内：</w:t>
            </w:r>
          </w:p>
          <w:p w14:paraId="434567C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车速=（1920*变速箱输出轴转速报文值）/（256*表头系数）km/h</w:t>
            </w:r>
          </w:p>
          <w:p w14:paraId="58A9FF6C" w14:textId="77777777" w:rsidR="001B42AA" w:rsidRDefault="001B42AA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车速=(变速箱输出轴转速/后桥速比*里程表速比）*2*R*3.14*60(R单位是m）=60*输出轴转速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转速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/(表头系数*里程表速比）</w:t>
            </w:r>
          </w:p>
          <w:p w14:paraId="0C2EE3B3" w14:textId="140D0882" w:rsidR="002A5FCE" w:rsidRPr="002A5FCE" w:rsidRDefault="002A5FCE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表头系数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1000000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后桥速比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(2*3.14*滚动半径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里程速比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0CB8C7CD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报文超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范围或者超时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，车速为0</w:t>
            </w:r>
          </w:p>
          <w:p w14:paraId="27D5B6B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=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∑车速⁄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3600 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</w:tc>
      </w:tr>
      <w:tr w:rsidR="001B42AA" w:rsidRPr="00B50BFE" w14:paraId="6387FF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2C5AF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相关资料</w:t>
            </w:r>
          </w:p>
        </w:tc>
        <w:tc>
          <w:tcPr>
            <w:tcW w:w="7654" w:type="dxa"/>
            <w:vAlign w:val="center"/>
          </w:tcPr>
          <w:p w14:paraId="2E67E9FB" w14:textId="24008078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8396BC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3581583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53E2593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1、D760匹配伊顿AMT，前期车速传感器接TCU，仪表接收TCU的输出轴转速信号, 软件同步需对里程、油耗计算及保存等关联性功能的策略做适应性修改，产生了隐性BUG：小计油耗走满量程自动正常清零后，其置位标志发生了概率性的未被复位，仪表反复向E2存储器的相应地址单元执行写数据操作，以至损坏，E2存储器存储的实车K值无法读取，仪表随即调用默认的K值12214，从而导致车速、里程不准。</w:t>
            </w:r>
          </w:p>
          <w:p w14:paraId="0C3429EF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、D760仪表出现黑屏问题，因油耗和里程数据更新在中断程序中执行，右对齐函数未设置最大值限制，匹配伊顿，里程油耗数据函数处理周期由100ms更改为10ms，加剧中断发生，右对齐文字函数在被中断打断篡改时的数据出现负值（极大值），刷写显存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时数据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越界，引发看门狗复位。更改措施：导致里程油耗数据更新不再放到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中断里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执行，调整到主程序里执行，同时右对齐函数增加最大值限制，防止溢出。</w:t>
            </w:r>
          </w:p>
        </w:tc>
      </w:tr>
      <w:tr w:rsidR="001B42AA" w:rsidRPr="00B50BFE" w14:paraId="26A9DE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DE85C60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62CB9B9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凡是涉及车速或者输出轴转速信号相关的软件更改，都需要进行充分的台架测试以及实车测试，确认车速信号的精度，需同时满足以下要求：</w:t>
            </w:r>
          </w:p>
          <w:p w14:paraId="6CDDC8CB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停车时，车速需为0</w:t>
            </w:r>
          </w:p>
          <w:p w14:paraId="136D04BE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从国六</w:t>
            </w:r>
            <w:proofErr w:type="gramStart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法规限扭限速</w:t>
            </w:r>
            <w:proofErr w:type="gramEnd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条款的角度, 实际车速20km/h时误差不能有正偏差</w:t>
            </w:r>
          </w:p>
          <w:p w14:paraId="585B9D34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10Km/h以上误差在±3%以内，制动时可以稍大(需进一步明确)</w:t>
            </w:r>
          </w:p>
          <w:p w14:paraId="4DAAA5DD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需进行里程、油耗自动清零的耐久性验证。</w:t>
            </w:r>
          </w:p>
        </w:tc>
      </w:tr>
    </w:tbl>
    <w:p w14:paraId="42EB1BAB" w14:textId="77777777" w:rsidR="001B42AA" w:rsidRPr="001B42AA" w:rsidRDefault="001B42AA" w:rsidP="001B42AA">
      <w:pPr>
        <w:rPr>
          <w:lang w:eastAsia="zh-CN"/>
        </w:rPr>
      </w:pPr>
    </w:p>
    <w:p w14:paraId="290BAB70" w14:textId="77777777" w:rsidR="00856C57" w:rsidRPr="00B50BFE" w:rsidRDefault="00856C57" w:rsidP="00856C57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车速超速报警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6C57" w:rsidRPr="00B50BFE" w14:paraId="7C1929C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CB33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534226B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车速超速报警</w:t>
            </w:r>
          </w:p>
        </w:tc>
      </w:tr>
      <w:tr w:rsidR="00856C57" w:rsidRPr="00B50BFE" w14:paraId="7B708A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63A48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5AAEF82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当标定项“语言”为中文时，才带车速超速报警功能；当非中文时，不带超速报警。</w:t>
            </w:r>
          </w:p>
          <w:p w14:paraId="49B337CD" w14:textId="220D8AC1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实际车速大于等于100km/h或者60km/h(具体</w:t>
            </w:r>
            <w:proofErr w:type="gramStart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超速值依据</w:t>
            </w:r>
            <w:proofErr w:type="gramEnd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标定参数)</w:t>
            </w:r>
            <w:r w:rsidR="00261270">
              <w:rPr>
                <w:rFonts w:ascii="宋体" w:hAnsi="宋体" w:cs="Arial" w:hint="eastAsia"/>
                <w:sz w:val="20"/>
                <w:szCs w:val="20"/>
                <w:lang w:eastAsia="zh-CN"/>
              </w:rPr>
              <w:t>且</w:t>
            </w: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持续3s，扬声器鸣叫。</w:t>
            </w:r>
          </w:p>
        </w:tc>
      </w:tr>
      <w:tr w:rsidR="00856C57" w:rsidRPr="00B50BFE" w14:paraId="734A66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56C4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4971697" w14:textId="77777777" w:rsidR="00856C57" w:rsidRPr="00B50BFE" w:rsidRDefault="00856C57" w:rsidP="002563DC">
            <w:pPr>
              <w:spacing w:line="360" w:lineRule="auto"/>
              <w:rPr>
                <w:sz w:val="20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</w:rPr>
              <w:t>略</w:t>
            </w:r>
          </w:p>
        </w:tc>
      </w:tr>
      <w:tr w:rsidR="00856C57" w:rsidRPr="00B50BFE" w14:paraId="214F7D7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85BD4F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06B29F" w14:textId="5A931B9A" w:rsidR="00856C57" w:rsidRPr="00B50BFE" w:rsidRDefault="00856C57" w:rsidP="002563DC">
            <w:pPr>
              <w:pStyle w:val="HR"/>
              <w:spacing w:line="360" w:lineRule="auto"/>
              <w:ind w:firstLineChars="0" w:firstLine="0"/>
              <w:rPr>
                <w:rFonts w:ascii="宋体" w:eastAsiaTheme="minorEastAsia" w:hAnsi="宋体" w:cs="Arial"/>
                <w:kern w:val="0"/>
                <w:sz w:val="20"/>
                <w:szCs w:val="20"/>
                <w:lang w:val="sv-SE"/>
              </w:rPr>
            </w:pP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D320</w:t>
            </w:r>
            <w:r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液晶</w:t>
            </w: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仪表，语音提示：您已超速，请减速慢行！（以2s的间隔播报3次）</w:t>
            </w:r>
          </w:p>
          <w:p w14:paraId="09FF46E5" w14:textId="77777777" w:rsidR="00856C57" w:rsidRPr="00B50BFE" w:rsidRDefault="00856C57" w:rsidP="002563DC">
            <w:pPr>
              <w:spacing w:after="0" w:line="36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其他仪表：扬声器以1Hz频率鸣叫,最长不超过15s。</w:t>
            </w:r>
          </w:p>
        </w:tc>
      </w:tr>
      <w:tr w:rsidR="00856C57" w:rsidRPr="00B50BFE" w14:paraId="22979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8CC92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10E6465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LCD：大图标+小图标</w:t>
            </w:r>
          </w:p>
          <w:p w14:paraId="702E2E2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图标： </w:t>
            </w:r>
            <w:r w:rsidRPr="00B50BFE">
              <w:rPr>
                <w:rFonts w:ascii="宋体" w:hAnsi="宋体" w:cs="Arial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B7EFCC0" wp14:editId="21B2FFAF">
                  <wp:extent cx="203200" cy="152400"/>
                  <wp:effectExtent l="0" t="0" r="6350" b="0"/>
                  <wp:docPr id="269" name="图片 269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CE9F1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856C57" w:rsidRPr="00B50BFE" w14:paraId="090651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800F36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AD45552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6EDA084C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3D7D3FD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2．或仪表判断实际车速未超过97km/h/57km/h</w:t>
            </w:r>
          </w:p>
        </w:tc>
      </w:tr>
      <w:tr w:rsidR="00856C57" w:rsidRPr="00B50BFE" w14:paraId="7DE598A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5E548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7DE801D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  <w:r w:rsidRPr="00B50BFE">
              <w:rPr>
                <w:rFonts w:hint="eastAsia"/>
                <w:sz w:val="20"/>
              </w:rPr>
              <w:t>略</w:t>
            </w:r>
          </w:p>
        </w:tc>
      </w:tr>
      <w:tr w:rsidR="00856C57" w:rsidRPr="00B50BFE" w14:paraId="58E821D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1EEAE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92699D3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856C57" w:rsidRPr="00B50BFE" w14:paraId="537590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68495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电源模式</w:t>
            </w:r>
          </w:p>
        </w:tc>
        <w:tc>
          <w:tcPr>
            <w:tcW w:w="7654" w:type="dxa"/>
            <w:vAlign w:val="center"/>
          </w:tcPr>
          <w:p w14:paraId="27D28CF0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50BFE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856C57" w:rsidRPr="00B50BFE" w14:paraId="69DFA5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26292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304E893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GB 7258-2017</w:t>
            </w:r>
          </w:p>
          <w:p w14:paraId="5E5B2678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B079D4F" wp14:editId="1E2ADD82">
                  <wp:extent cx="4441371" cy="2035628"/>
                  <wp:effectExtent l="0" t="0" r="0" b="317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371" cy="203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C57" w:rsidRPr="00B50BFE" w14:paraId="7F72A9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F6699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3FE24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1</w:t>
            </w:r>
            <w:r w:rsidRPr="00B50BFE">
              <w:rPr>
                <w:rFonts w:hint="eastAsia"/>
                <w:sz w:val="20"/>
                <w:lang w:eastAsia="zh-CN"/>
              </w:rPr>
              <w:t>、扬声器提示，</w:t>
            </w:r>
            <w:r w:rsidRPr="00B50BFE">
              <w:rPr>
                <w:rFonts w:hint="eastAsia"/>
                <w:sz w:val="20"/>
                <w:lang w:eastAsia="zh-CN"/>
              </w:rPr>
              <w:t>1HZ</w:t>
            </w:r>
            <w:r w:rsidRPr="00B50BFE">
              <w:rPr>
                <w:rFonts w:hint="eastAsia"/>
                <w:sz w:val="20"/>
                <w:lang w:eastAsia="zh-CN"/>
              </w:rPr>
              <w:t>。</w:t>
            </w:r>
          </w:p>
          <w:p w14:paraId="77D9CBA9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</w:t>
            </w:r>
            <w:r w:rsidRPr="00B50BFE">
              <w:rPr>
                <w:rFonts w:hint="eastAsia"/>
                <w:sz w:val="20"/>
                <w:lang w:eastAsia="zh-CN"/>
              </w:rPr>
              <w:t>、仅</w:t>
            </w:r>
            <w:r w:rsidRPr="00B50BFE">
              <w:rPr>
                <w:rFonts w:hint="eastAsia"/>
                <w:sz w:val="20"/>
                <w:lang w:eastAsia="zh-CN"/>
              </w:rPr>
              <w:t>D310&amp;D530</w:t>
            </w:r>
            <w:r w:rsidRPr="00B50BFE">
              <w:rPr>
                <w:rFonts w:hint="eastAsia"/>
                <w:sz w:val="20"/>
                <w:lang w:eastAsia="zh-CN"/>
              </w:rPr>
              <w:t>仪表需要支持标定项“超速报警值”，因</w:t>
            </w:r>
            <w:r w:rsidRPr="00B50BFE">
              <w:rPr>
                <w:rFonts w:hint="eastAsia"/>
                <w:sz w:val="20"/>
                <w:lang w:eastAsia="zh-CN"/>
              </w:rPr>
              <w:t>D310</w:t>
            </w:r>
            <w:r w:rsidRPr="00B50BFE">
              <w:rPr>
                <w:rFonts w:hint="eastAsia"/>
                <w:sz w:val="20"/>
                <w:lang w:eastAsia="zh-CN"/>
              </w:rPr>
              <w:t>存在水泥搅拌车，需要区分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100和60两种；760不存在水泥搅拌车，所以目前就是存在出国车和非出国，带与不带的问题。D320、D560、D760中文仪表，默认超速100km/h报文。</w:t>
            </w:r>
          </w:p>
          <w:p w14:paraId="7966FFDD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3、D310平台存在语言为“中文”，但是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是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海外车型不需要做超速报警，所以超速报警多了一个“无-海外车型”，系统里参数维护255(FF)，也等于不具备报警功能，实车不可能达到的车速。</w:t>
            </w:r>
          </w:p>
        </w:tc>
      </w:tr>
      <w:tr w:rsidR="00856C57" w:rsidRPr="00B50BFE" w14:paraId="2619546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E3934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19617BB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2020</w:t>
            </w:r>
            <w:r w:rsidRPr="00B50BFE">
              <w:rPr>
                <w:rFonts w:hint="eastAsia"/>
                <w:sz w:val="20"/>
                <w:lang w:eastAsia="zh-CN"/>
              </w:rPr>
              <w:t>年</w:t>
            </w:r>
            <w:r w:rsidRPr="00B50BFE">
              <w:rPr>
                <w:rFonts w:hint="eastAsia"/>
                <w:sz w:val="20"/>
                <w:lang w:eastAsia="zh-CN"/>
              </w:rPr>
              <w:t>12</w:t>
            </w:r>
            <w:r w:rsidRPr="00B50BFE">
              <w:rPr>
                <w:rFonts w:hint="eastAsia"/>
                <w:sz w:val="20"/>
                <w:lang w:eastAsia="zh-CN"/>
              </w:rPr>
              <w:t>月第三方评价问题“超速提醒不够人性化”：东风车只要车速超过了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，就会“当当当”的叫个不停，有时候客户赶时效，要跑到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以上时，有时候叫多了我都听疲劳了，或者就很烦躁，心情就不好了，解放车一般就会提醒</w:t>
            </w:r>
            <w:r w:rsidRPr="00B50BFE">
              <w:rPr>
                <w:rFonts w:hint="eastAsia"/>
                <w:sz w:val="20"/>
                <w:lang w:eastAsia="zh-CN"/>
              </w:rPr>
              <w:t>3</w:t>
            </w:r>
            <w:r w:rsidRPr="00B50BFE">
              <w:rPr>
                <w:rFonts w:hint="eastAsia"/>
                <w:sz w:val="20"/>
                <w:lang w:eastAsia="zh-CN"/>
              </w:rPr>
              <w:t>次，后面就不提醒了，比较人性化一点</w:t>
            </w:r>
          </w:p>
        </w:tc>
      </w:tr>
      <w:tr w:rsidR="00856C57" w:rsidRPr="00B50BFE" w14:paraId="5A01A0B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C7A37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9D636C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</w:p>
        </w:tc>
      </w:tr>
    </w:tbl>
    <w:p w14:paraId="50915014" w14:textId="77777777" w:rsidR="001B42AA" w:rsidRDefault="001B42AA" w:rsidP="001B42AA">
      <w:pPr>
        <w:rPr>
          <w:lang w:eastAsia="zh-CN"/>
        </w:rPr>
      </w:pPr>
    </w:p>
    <w:p w14:paraId="787C47C4" w14:textId="77777777" w:rsidR="009B14B2" w:rsidRPr="00B50BFE" w:rsidRDefault="009B14B2" w:rsidP="009B14B2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系统超时报警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9B14B2" w:rsidRPr="00B50BFE" w14:paraId="1055EB7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A284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492D27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系统超时报警</w:t>
            </w:r>
          </w:p>
        </w:tc>
      </w:tr>
      <w:tr w:rsidR="009B14B2" w:rsidRPr="00B50BFE" w14:paraId="1E9B1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36F3D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635877A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仪表接收变速箱系统特定报文，并进行一定周期判断，若未收到，则报超时故障</w:t>
            </w:r>
          </w:p>
        </w:tc>
      </w:tr>
      <w:tr w:rsidR="009B14B2" w:rsidRPr="00B50BFE" w14:paraId="4E5D77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EEAFC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49963F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1415BA6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209D51F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2.一定时间未收到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190F76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C9A080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C1F551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12757E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3164E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EF9065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="宋体" w:hAnsi="宋体" w:cs="Arial"/>
                <w:color w:val="000000" w:themeColor="text1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仪表显示系统CAN报文超时</w:t>
            </w:r>
          </w:p>
        </w:tc>
      </w:tr>
      <w:tr w:rsidR="009B14B2" w:rsidRPr="00B50BFE" w14:paraId="7AFA3E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0442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DF3912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414E1E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602B5F7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 xml:space="preserve"> 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45A839F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3CD8B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253D0D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tbl>
            <w:tblPr>
              <w:tblW w:w="45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2268"/>
              <w:gridCol w:w="2834"/>
            </w:tblGrid>
            <w:tr w:rsidR="009B14B2" w:rsidRPr="00B50BFE" w14:paraId="251135AA" w14:textId="77777777" w:rsidTr="002563DC">
              <w:tc>
                <w:tcPr>
                  <w:tcW w:w="1266" w:type="pct"/>
                  <w:shd w:val="clear" w:color="auto" w:fill="D9D9D9" w:themeFill="background1" w:themeFillShade="D9"/>
                  <w:vAlign w:val="center"/>
                </w:tcPr>
                <w:p w14:paraId="748047AF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proofErr w:type="gramStart"/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报文名</w:t>
                  </w:r>
                  <w:proofErr w:type="gramEnd"/>
                </w:p>
              </w:tc>
              <w:tc>
                <w:tcPr>
                  <w:tcW w:w="1660" w:type="pct"/>
                  <w:shd w:val="clear" w:color="auto" w:fill="D9D9D9" w:themeFill="background1" w:themeFillShade="D9"/>
                  <w:vAlign w:val="center"/>
                </w:tcPr>
                <w:p w14:paraId="784AF484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ID</w:t>
                  </w:r>
                </w:p>
              </w:tc>
              <w:tc>
                <w:tcPr>
                  <w:tcW w:w="2074" w:type="pct"/>
                  <w:shd w:val="clear" w:color="auto" w:fill="D9D9D9" w:themeFill="background1" w:themeFillShade="D9"/>
                  <w:vAlign w:val="center"/>
                </w:tcPr>
                <w:p w14:paraId="6E93542D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周期</w:t>
                  </w:r>
                </w:p>
              </w:tc>
            </w:tr>
            <w:tr w:rsidR="009B14B2" w:rsidRPr="00B50BFE" w14:paraId="42222199" w14:textId="77777777" w:rsidTr="002563DC">
              <w:tc>
                <w:tcPr>
                  <w:tcW w:w="1266" w:type="pct"/>
                  <w:vAlign w:val="center"/>
                </w:tcPr>
                <w:p w14:paraId="4D7105A4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ETC2</w:t>
                  </w:r>
                </w:p>
              </w:tc>
              <w:tc>
                <w:tcPr>
                  <w:tcW w:w="1660" w:type="pct"/>
                  <w:shd w:val="clear" w:color="auto" w:fill="auto"/>
                  <w:vAlign w:val="center"/>
                </w:tcPr>
                <w:p w14:paraId="03F2532D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  <w:t>18F</w:t>
                  </w: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00503</w:t>
                  </w:r>
                </w:p>
              </w:tc>
              <w:tc>
                <w:tcPr>
                  <w:tcW w:w="2074" w:type="pct"/>
                  <w:vAlign w:val="center"/>
                </w:tcPr>
                <w:p w14:paraId="026D9CB9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100ms</w:t>
                  </w:r>
                </w:p>
              </w:tc>
            </w:tr>
          </w:tbl>
          <w:p w14:paraId="7EADF7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仪表诊断故障显示文字、</w:t>
            </w:r>
            <w:r w:rsidRPr="00B50BFE">
              <w:rPr>
                <w:rFonts w:hint="eastAsia"/>
                <w:sz w:val="20"/>
                <w:lang w:eastAsia="zh-CN"/>
              </w:rPr>
              <w:t>SPN-FMI</w:t>
            </w:r>
            <w:r w:rsidRPr="00B50BFE">
              <w:rPr>
                <w:rFonts w:hint="eastAsia"/>
                <w:sz w:val="20"/>
                <w:lang w:eastAsia="zh-CN"/>
              </w:rPr>
              <w:t>，以故障清单为准。</w:t>
            </w:r>
          </w:p>
          <w:p w14:paraId="730C9B21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lastRenderedPageBreak/>
              <w:t>所有平台全部统一为：仪表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档上电后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开始判断，报文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倍周期小于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，大于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</w:t>
            </w:r>
          </w:p>
        </w:tc>
      </w:tr>
      <w:tr w:rsidR="009B14B2" w:rsidRPr="00B50BFE" w14:paraId="5E701FF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C5D2F6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D3B13B6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2792D40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87CB8F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A98EB98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14B2" w:rsidRPr="00B50BFE" w14:paraId="212CBC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DBDD2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BC073F0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415BDE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EB6F9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2CE59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525D39B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82A0D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00A3341" w14:textId="7DBE9F34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71B9EAC0" w14:textId="77777777" w:rsidR="001B42AA" w:rsidRDefault="001B42AA" w:rsidP="001B42AA">
      <w:pPr>
        <w:rPr>
          <w:lang w:eastAsia="zh-CN"/>
        </w:rPr>
      </w:pPr>
    </w:p>
    <w:p w14:paraId="4C23541F" w14:textId="77777777" w:rsidR="00000B98" w:rsidRPr="00B50BFE" w:rsidRDefault="00000B98" w:rsidP="00000B98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文字故障显示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00B98" w:rsidRPr="00B50BFE" w14:paraId="4F783E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5F05A7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6889B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文字故障显示</w:t>
            </w:r>
          </w:p>
        </w:tc>
      </w:tr>
      <w:tr w:rsidR="00000B98" w:rsidRPr="00B50BFE" w14:paraId="674ACB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055901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F345FC5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仪表接收TCU、SCU发的DM1报文，解读SPN-FMI，根据故障清单显示相关故障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000B98" w:rsidRPr="00B50BFE" w14:paraId="2B9B7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67294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A7B23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F6C692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5D0BDFF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DM1故障</w:t>
            </w:r>
          </w:p>
        </w:tc>
      </w:tr>
      <w:tr w:rsidR="00000B98" w:rsidRPr="00B50BFE" w14:paraId="118E6E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2874D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16CB9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DF8588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229F1C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B3EA97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显示文字故障“TCU:XXXXXX(SPN-FMI)”或“SCU:XXXXXX(SPN-FMI)”</w:t>
            </w:r>
          </w:p>
        </w:tc>
      </w:tr>
      <w:tr w:rsidR="00000B98" w:rsidRPr="00B50BFE" w14:paraId="44BB798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6A1216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F4488F1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1346732D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0BD2ED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仪表收到系统故障</w:t>
            </w:r>
          </w:p>
        </w:tc>
      </w:tr>
      <w:tr w:rsidR="00000B98" w:rsidRPr="00B50BFE" w14:paraId="0B08F2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1EE1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18784C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p w14:paraId="46FCB3E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18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FECA03、18FECA05)，具体见通讯协议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000B98" w:rsidRPr="00B50BFE" w14:paraId="5BB7B8E3" w14:textId="77777777" w:rsidTr="002563DC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678DC1C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44503BC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5511E927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2B2A6F4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5FC0F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1EB5C0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36005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000B98" w:rsidRPr="00B50BFE" w14:paraId="1AE98159" w14:textId="77777777" w:rsidTr="002563DC">
              <w:tc>
                <w:tcPr>
                  <w:tcW w:w="706" w:type="pct"/>
                  <w:vAlign w:val="center"/>
                </w:tcPr>
                <w:p w14:paraId="323CBE8C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F66D1C8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68AC61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14DE316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B1B10F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866C2ED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2950C6DB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  <w:tr w:rsidR="00000B98" w:rsidRPr="00B50BFE" w14:paraId="1CF4C8E1" w14:textId="77777777" w:rsidTr="002563DC">
              <w:tc>
                <w:tcPr>
                  <w:tcW w:w="706" w:type="pct"/>
                  <w:vAlign w:val="center"/>
                </w:tcPr>
                <w:p w14:paraId="0B13F93E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DM1_05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184D850F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ECA05</w:t>
                  </w:r>
                </w:p>
              </w:tc>
              <w:tc>
                <w:tcPr>
                  <w:tcW w:w="652" w:type="pct"/>
                  <w:vAlign w:val="center"/>
                </w:tcPr>
                <w:p w14:paraId="70F659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35D4878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355FFB9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3E44B15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6C553C3C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75CB159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AE1DF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4C7AB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E0C59E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2617D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1E014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83E201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00B98" w:rsidRPr="00B50BFE" w14:paraId="3721CD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1F2A98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3B1CD67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6CB695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55C40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40D84B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E6A17B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8AA5EE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90C7825" w14:textId="66DA95CF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671D372D" w14:textId="77777777" w:rsidR="00000B98" w:rsidRPr="00B50BFE" w:rsidRDefault="00000B98" w:rsidP="00000B98">
      <w:pPr>
        <w:rPr>
          <w:color w:val="FF0000"/>
          <w:lang w:eastAsia="zh-CN"/>
        </w:rPr>
      </w:pPr>
    </w:p>
    <w:p w14:paraId="2807BA4A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变速箱故障红灯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0A147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82762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6FADA9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strike/>
                <w:lang w:val="en-US" w:eastAsia="zh-CN"/>
              </w:rPr>
              <w:t>STOP</w:t>
            </w:r>
            <w:r w:rsidRPr="00B50BFE">
              <w:rPr>
                <w:rFonts w:hint="eastAsia"/>
                <w:b/>
                <w:strike/>
                <w:lang w:val="en-US" w:eastAsia="zh-CN"/>
              </w:rPr>
              <w:t>灯</w:t>
            </w:r>
            <w:r w:rsidRPr="00B50BFE">
              <w:rPr>
                <w:rFonts w:hint="eastAsia"/>
                <w:b/>
                <w:lang w:val="en-US" w:eastAsia="zh-CN"/>
              </w:rPr>
              <w:t>变速箱故障红灯</w:t>
            </w:r>
          </w:p>
        </w:tc>
      </w:tr>
      <w:tr w:rsidR="00770110" w:rsidRPr="00B50BFE" w14:paraId="6CD0EDF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40AF2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A8C20B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当变速箱出现严重故障时，仪表接收TCU发的总线信号，点亮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整车STOP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变速箱故障红灯。</w:t>
            </w:r>
          </w:p>
        </w:tc>
      </w:tr>
      <w:tr w:rsidR="00770110" w:rsidRPr="00B50BFE" w14:paraId="7FD526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7028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D38425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254F86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C9DB6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1D9EAEFE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6AF4199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3187E2F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451B27D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3DD39A6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9D81A1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726DE408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CD1F48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D1E1C10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BAC18E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lastRenderedPageBreak/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444D69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FEA774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0EF3072" w14:textId="769367B8" w:rsidR="00770110" w:rsidRPr="00B50BFE" w:rsidRDefault="00334A0C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STOP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32241B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0440853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A44668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37277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62747F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2CD76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65192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点亮故障红灯</w:t>
            </w:r>
          </w:p>
        </w:tc>
      </w:tr>
      <w:tr w:rsidR="00770110" w:rsidRPr="00B50BFE" w14:paraId="727C108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536D6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D99334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针对彩屏仪表：</w:t>
            </w: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49814ED" wp14:editId="3967AD1A">
                  <wp:extent cx="387928" cy="374852"/>
                  <wp:effectExtent l="0" t="0" r="0" b="0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38" cy="375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，小图标，红色</w:t>
            </w:r>
          </w:p>
          <w:p w14:paraId="595023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针对黑白屏仪表：</w:t>
            </w:r>
            <w:r w:rsidRPr="00B50BFE">
              <w:rPr>
                <w:rFonts w:ascii="Times New Roman" w:hAnsi="Times New Roman" w:cs="Times New Roman"/>
                <w:noProof/>
                <w:lang w:val="en-US" w:eastAsia="zh-CN"/>
              </w:rPr>
              <w:drawing>
                <wp:inline distT="0" distB="0" distL="0" distR="0" wp14:anchorId="59689297" wp14:editId="1BCC8406">
                  <wp:extent cx="409222" cy="190500"/>
                  <wp:effectExtent l="0" t="0" r="0" b="0"/>
                  <wp:docPr id="225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，小图标，红色</w:t>
            </w:r>
          </w:p>
        </w:tc>
      </w:tr>
      <w:tr w:rsidR="00770110" w:rsidRPr="00B50BFE" w14:paraId="77FAAFB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91E2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39B02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CBD4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4C6918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60CA9CE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自主AMT、ZF AMT 、伊顿AMT  DM1、陕齿AMT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发红色报警灯</w:t>
            </w:r>
            <w:proofErr w:type="gramEnd"/>
          </w:p>
          <w:p w14:paraId="57F1F2C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Allison AT不识别DM1中点灯信号</w:t>
            </w:r>
          </w:p>
        </w:tc>
      </w:tr>
      <w:tr w:rsidR="00770110" w:rsidRPr="00B50BFE" w14:paraId="23AD04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455B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C899D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73C33AA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DM1(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18FECA03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)，具体见通讯协议</w:t>
            </w:r>
          </w:p>
        </w:tc>
      </w:tr>
      <w:tr w:rsidR="00770110" w:rsidRPr="00B50BFE" w14:paraId="714A8E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99917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6DEDD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593DDBA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47ABD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C984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1F1635D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21A97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76EC20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45DBA5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1BAA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A71A1E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831BA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2931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92B4D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26BCA720" w14:textId="77777777" w:rsidR="00770110" w:rsidRPr="00B50BFE" w:rsidRDefault="00770110" w:rsidP="00770110">
      <w:pPr>
        <w:rPr>
          <w:lang w:eastAsia="zh-CN"/>
        </w:rPr>
      </w:pPr>
    </w:p>
    <w:p w14:paraId="2E6434E4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变速箱故障黄灯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5617B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4DE67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8905D8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变速箱故障黄灯</w:t>
            </w:r>
          </w:p>
        </w:tc>
      </w:tr>
      <w:tr w:rsidR="00770110" w:rsidRPr="00B50BFE" w14:paraId="68FE5B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C4490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033A9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仪表接收TCU发的总线信号，点亮变速箱故障灯。</w:t>
            </w:r>
          </w:p>
        </w:tc>
      </w:tr>
      <w:tr w:rsidR="00770110" w:rsidRPr="00B50BFE" w14:paraId="40E230F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F6EC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DA71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64757D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A0159E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1C14BD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C7D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2D763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点亮变速箱故障灯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770110" w:rsidRPr="00B50BFE" w14:paraId="7CD4A9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BD483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87BFC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0FF19381" wp14:editId="41B46D9E">
                  <wp:extent cx="360000" cy="364045"/>
                  <wp:effectExtent l="0" t="0" r="0" b="0"/>
                  <wp:docPr id="2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黄色，小图标</w:t>
            </w:r>
          </w:p>
        </w:tc>
      </w:tr>
      <w:tr w:rsidR="00770110" w:rsidRPr="00B50BFE" w14:paraId="058F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89CB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255202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6C0258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46C9B4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2F903C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29D20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56C030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B682BC1" w14:textId="77777777" w:rsidTr="002563DC">
              <w:tc>
                <w:tcPr>
                  <w:tcW w:w="570" w:type="pct"/>
                  <w:shd w:val="clear" w:color="auto" w:fill="D9D9D9" w:themeFill="background1" w:themeFillShade="D9"/>
                  <w:vAlign w:val="center"/>
                </w:tcPr>
                <w:p w14:paraId="1BBC25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1C009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ECC677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62AB16F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589C61B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025E540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4" w:type="pct"/>
                  <w:shd w:val="clear" w:color="auto" w:fill="D9D9D9" w:themeFill="background1" w:themeFillShade="D9"/>
                  <w:vAlign w:val="center"/>
                </w:tcPr>
                <w:p w14:paraId="77C92A4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EE1140B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666377F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10FED5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B52E48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5616D1C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变速箱故障报警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4479E5D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1372D48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374F0E3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3DA87B5A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4BCACF73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3E85468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9EF2AB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745A1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Warning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564510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44849B5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2E48E5E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0390FA86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AT变速箱，使用ETC7，</w:t>
            </w:r>
          </w:p>
          <w:p w14:paraId="6BE79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标定为ZF AMT、DF AMT、伊顿AMT、陕齿AMT，使用DM1_03(B1b34)</w:t>
            </w:r>
          </w:p>
        </w:tc>
      </w:tr>
      <w:tr w:rsidR="00770110" w:rsidRPr="00B50BFE" w14:paraId="00A1196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6E51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23E070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00749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572C5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E4C4BB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BDE842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85433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F7022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14DC5AE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7FDD8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61468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1CFB112" w14:textId="77777777" w:rsidR="00000B98" w:rsidRDefault="00000B98" w:rsidP="001B42AA">
      <w:pPr>
        <w:rPr>
          <w:lang w:eastAsia="zh-CN"/>
        </w:rPr>
      </w:pPr>
    </w:p>
    <w:p w14:paraId="1D1B104A" w14:textId="7F08839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变速箱维修报警灯</w:t>
      </w:r>
      <w:r>
        <w:rPr>
          <w:rFonts w:hint="eastAsia"/>
          <w:lang w:val="en-US" w:eastAsia="zh-CN"/>
        </w:rPr>
        <w:t>（</w:t>
      </w:r>
      <w:r w:rsidR="00363CA1">
        <w:rPr>
          <w:rFonts w:hint="eastAsia"/>
          <w:lang w:val="en-US" w:eastAsia="zh-CN"/>
        </w:rPr>
        <w:t>暂不做</w:t>
      </w:r>
      <w:r>
        <w:rPr>
          <w:rFonts w:hint="eastAsia"/>
          <w:lang w:val="en-US" w:eastAsia="zh-CN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660304A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4CA85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1E414E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变速箱维修报警灯</w:t>
            </w:r>
          </w:p>
        </w:tc>
      </w:tr>
      <w:tr w:rsidR="00770110" w:rsidRPr="00B50BFE" w14:paraId="58DD4B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D6B5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3F6A9C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仪表接收TCU发的总线信号，点亮变速箱维修报警灯</w:t>
            </w:r>
          </w:p>
        </w:tc>
      </w:tr>
      <w:tr w:rsidR="00770110" w:rsidRPr="00B50BFE" w14:paraId="4856CA1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AD383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516B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A93BE5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FB00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60283B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939FE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697E8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点亮变速箱维修报警灯</w:t>
            </w:r>
          </w:p>
        </w:tc>
      </w:tr>
      <w:tr w:rsidR="00770110" w:rsidRPr="00B50BFE" w14:paraId="65DF050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6CDC0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540B3C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2A39F636" wp14:editId="0CA73250">
                  <wp:extent cx="360000" cy="314375"/>
                  <wp:effectExtent l="0" t="0" r="0" b="0"/>
                  <wp:docPr id="2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3E3DD9F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大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图标弹窗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+小图标，1.5s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弹窗显示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文字“变速箱保养指示”</w:t>
            </w:r>
          </w:p>
        </w:tc>
      </w:tr>
      <w:tr w:rsidR="00770110" w:rsidRPr="00B50BFE" w14:paraId="68AE32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D1083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93590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6FE32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0F16B4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CA2AE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DE1B2C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694777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9F2CB14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18B84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1A758E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C0AE4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08ECADB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AD1D7B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5F4D803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3B3BA34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4B6B199C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7265AFA1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20FACF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6E6AAAA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D22F59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1333DB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5D2D23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3D69DA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167A7956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6C25ED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9BE6BC0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29387D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772C5AB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BA1644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991591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8141B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亮，其他不亮</w:t>
                  </w:r>
                </w:p>
              </w:tc>
            </w:tr>
          </w:tbl>
          <w:p w14:paraId="738D9C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AT箱，使用ETC7</w:t>
            </w:r>
          </w:p>
          <w:p w14:paraId="1AAB673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标定为DF AMT箱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、陕齿AMT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，使用DM1_03  </w:t>
            </w:r>
          </w:p>
        </w:tc>
      </w:tr>
      <w:tr w:rsidR="00770110" w:rsidRPr="00B50BFE" w14:paraId="6BD8FB0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0C32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6F90F9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57B18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24666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799CA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0D771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79B0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D6E0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F9CD2A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290FD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6517F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E49A489" w14:textId="77777777" w:rsidR="00770110" w:rsidRPr="00B50BFE" w:rsidRDefault="00770110" w:rsidP="00770110">
      <w:pPr>
        <w:rPr>
          <w:lang w:eastAsia="zh-CN"/>
        </w:rPr>
      </w:pPr>
    </w:p>
    <w:p w14:paraId="767D15D1" w14:textId="09837A6A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自学习状态显示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164632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BAE97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9B3B7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自学习状态显示</w:t>
            </w:r>
          </w:p>
        </w:tc>
      </w:tr>
      <w:tr w:rsidR="00770110" w:rsidRPr="00B50BFE" w14:paraId="73233E5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112CD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3F32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仪表接收TCU发的总线信号，显示自学习状态。 </w:t>
            </w:r>
          </w:p>
        </w:tc>
      </w:tr>
      <w:tr w:rsidR="00770110" w:rsidRPr="00B50BFE" w14:paraId="2D21B5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1C485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1A10AB7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C8FD1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4723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000E10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4D80F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155885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文字显示“变速箱正在自学习”、“变速箱自学习完成”、“变速箱自学习失败”，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显示5s</w:t>
            </w:r>
          </w:p>
        </w:tc>
      </w:tr>
      <w:tr w:rsidR="00770110" w:rsidRPr="00B50BFE" w14:paraId="35503EB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942B0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6D42C36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E8C202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82876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4490AE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D80F7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7B10EA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5FE6B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BAE2F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3CA30E2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5"/>
              <w:gridCol w:w="955"/>
              <w:gridCol w:w="700"/>
              <w:gridCol w:w="1214"/>
              <w:gridCol w:w="709"/>
              <w:gridCol w:w="594"/>
              <w:gridCol w:w="2411"/>
            </w:tblGrid>
            <w:tr w:rsidR="00770110" w:rsidRPr="00B50BFE" w14:paraId="4DBE1B92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5662CCE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275A9D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A6BF35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7A6310D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58915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370393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1F48FA7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62F0FFE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113496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2980188E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323AD30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15BFA74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自学习状态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748093B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03B101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893296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不显示</w:t>
                  </w:r>
                </w:p>
                <w:p w14:paraId="00A7F3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自学习激活</w:t>
                  </w:r>
                </w:p>
                <w:p w14:paraId="463E70A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2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自学习完成</w:t>
                  </w:r>
                </w:p>
                <w:p w14:paraId="64748C1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自学习失败</w:t>
                  </w:r>
                </w:p>
              </w:tc>
            </w:tr>
          </w:tbl>
          <w:p w14:paraId="3685619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仅陕齿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AMT具备该功能 </w:t>
            </w:r>
          </w:p>
        </w:tc>
      </w:tr>
      <w:tr w:rsidR="00770110" w:rsidRPr="00B50BFE" w14:paraId="437E7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6CE31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850815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40FB51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E2235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719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4D6022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A1F7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5A9C7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1CA19BF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056E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775EB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7FEF1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4A764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0A7422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陕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齿设计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说明：</w:t>
            </w:r>
          </w:p>
          <w:p w14:paraId="0BA0C46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仪表显示时间，AMT系统做判断，仪表执行，学习完成，AMT发5s。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6"/>
              <w:gridCol w:w="6622"/>
            </w:tblGrid>
            <w:tr w:rsidR="00770110" w:rsidRPr="00B50BFE" w14:paraId="69F0C4E3" w14:textId="77777777" w:rsidTr="002563DC">
              <w:tc>
                <w:tcPr>
                  <w:tcW w:w="879" w:type="dxa"/>
                  <w:shd w:val="clear" w:color="auto" w:fill="D9D9D9" w:themeFill="background1" w:themeFillShade="D9"/>
                </w:tcPr>
                <w:p w14:paraId="319B8A2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状态</w:t>
                  </w:r>
                </w:p>
              </w:tc>
              <w:tc>
                <w:tcPr>
                  <w:tcW w:w="7746" w:type="dxa"/>
                  <w:shd w:val="clear" w:color="auto" w:fill="D9D9D9" w:themeFill="background1" w:themeFillShade="D9"/>
                </w:tcPr>
                <w:p w14:paraId="370F8868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说明</w:t>
                  </w:r>
                </w:p>
              </w:tc>
            </w:tr>
            <w:tr w:rsidR="00770110" w:rsidRPr="00B50BFE" w14:paraId="03DC5705" w14:textId="77777777" w:rsidTr="002563DC">
              <w:tc>
                <w:tcPr>
                  <w:tcW w:w="879" w:type="dxa"/>
                </w:tcPr>
                <w:p w14:paraId="54BE20C4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01</w:t>
                  </w:r>
                </w:p>
              </w:tc>
              <w:tc>
                <w:tcPr>
                  <w:tcW w:w="7746" w:type="dxa"/>
                </w:tcPr>
                <w:p w14:paraId="1CFBD30D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实时发送当前状态</w:t>
                  </w:r>
                </w:p>
              </w:tc>
            </w:tr>
            <w:tr w:rsidR="00770110" w:rsidRPr="00B50BFE" w14:paraId="3AE0A029" w14:textId="77777777" w:rsidTr="002563DC">
              <w:tc>
                <w:tcPr>
                  <w:tcW w:w="879" w:type="dxa"/>
                </w:tcPr>
                <w:p w14:paraId="3702FE4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10</w:t>
                  </w:r>
                </w:p>
              </w:tc>
              <w:tc>
                <w:tcPr>
                  <w:tcW w:w="7746" w:type="dxa"/>
                </w:tcPr>
                <w:p w14:paraId="08E10099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当学习完成后发送（直到驾驶员有操作\学习条件不满足时停止置位）</w:t>
                  </w:r>
                </w:p>
              </w:tc>
            </w:tr>
            <w:tr w:rsidR="00770110" w:rsidRPr="00B50BFE" w14:paraId="462D5676" w14:textId="77777777" w:rsidTr="002563DC">
              <w:tc>
                <w:tcPr>
                  <w:tcW w:w="879" w:type="dxa"/>
                </w:tcPr>
                <w:p w14:paraId="566D0FAC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11</w:t>
                  </w:r>
                </w:p>
              </w:tc>
              <w:tc>
                <w:tcPr>
                  <w:tcW w:w="7746" w:type="dxa"/>
                </w:tcPr>
                <w:p w14:paraId="30FF1DF7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当学习失败后发送（直到驾驶员有操作\学习条件不满足时停止置位）</w:t>
                  </w:r>
                </w:p>
              </w:tc>
            </w:tr>
          </w:tbl>
          <w:p w14:paraId="545ABC8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A70F0DB" w14:textId="77777777" w:rsidR="00770110" w:rsidRPr="00B50BFE" w:rsidRDefault="00770110" w:rsidP="00770110">
      <w:pPr>
        <w:rPr>
          <w:color w:val="000000" w:themeColor="text1"/>
          <w:lang w:val="en-US" w:eastAsia="zh-CN"/>
        </w:rPr>
      </w:pPr>
    </w:p>
    <w:p w14:paraId="69D4E98F" w14:textId="1C18E2FD" w:rsidR="00770110" w:rsidRPr="00B50BFE" w:rsidRDefault="00770110" w:rsidP="00770110">
      <w:pPr>
        <w:pStyle w:val="3"/>
        <w:ind w:left="720" w:hanging="720"/>
        <w:rPr>
          <w:lang w:eastAsia="zh-CN"/>
        </w:rPr>
      </w:pPr>
      <w:r w:rsidRPr="00B50BFE">
        <w:rPr>
          <w:rFonts w:hint="eastAsia"/>
          <w:lang w:eastAsia="zh-CN"/>
        </w:rPr>
        <w:t>整车限速功能提醒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39"/>
        <w:gridCol w:w="8856"/>
      </w:tblGrid>
      <w:tr w:rsidR="00770110" w:rsidRPr="00B50BFE" w14:paraId="3F266AE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10F14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D054B4C" w14:textId="77777777" w:rsidR="00770110" w:rsidRPr="00B50BFE" w:rsidRDefault="00770110" w:rsidP="002563DC">
            <w:pPr>
              <w:pStyle w:val="3"/>
              <w:numPr>
                <w:ilvl w:val="0"/>
                <w:numId w:val="0"/>
              </w:numPr>
              <w:jc w:val="center"/>
              <w:rPr>
                <w:lang w:eastAsia="zh-CN"/>
              </w:rPr>
            </w:pPr>
            <w:r w:rsidRPr="00B50BFE">
              <w:rPr>
                <w:rFonts w:hint="eastAsia"/>
                <w:lang w:eastAsia="zh-CN"/>
              </w:rPr>
              <w:t>整车限速功能提醒</w:t>
            </w:r>
          </w:p>
        </w:tc>
      </w:tr>
      <w:tr w:rsidR="00770110" w:rsidRPr="00B50BFE" w14:paraId="3312775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E077B6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15D5FC1" w14:textId="77777777" w:rsidR="00770110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增加一下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大前提：当仪表识别该车为中文仪表时，具备限速</w:t>
            </w:r>
            <w:proofErr w:type="gramStart"/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提醒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自</w:t>
            </w:r>
            <w:proofErr w:type="gramEnd"/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检和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声光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提醒功能。</w:t>
            </w:r>
          </w:p>
          <w:p w14:paraId="162F3267" w14:textId="304682E9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当整车车速超过限定的最高车速时，需要声光提醒驾驶员；不同车型，限速功能由</w:t>
            </w:r>
            <w:r w:rsidR="0087562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来判断，仪表接信号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同时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判断车速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超过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限速值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（该</w:t>
            </w:r>
            <w:proofErr w:type="gramStart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值通过</w:t>
            </w:r>
            <w:proofErr w:type="gramEnd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识别标定项DID=</w:t>
            </w:r>
            <w:r w:rsidR="003F6E1E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0192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来提醒驾驶员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  <w:p w14:paraId="2BAD51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根据法规要求，整车限速提醒指示需上电自检，因此仪表增加上电自检显示，无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标定项需识别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770110" w:rsidRPr="00B50BFE" w14:paraId="7935BE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79FB5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70ABCFD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A51040F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11579A8" w14:textId="5A0B5566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收到</w:t>
            </w:r>
            <w:r w:rsidR="00875622"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</w:t>
            </w:r>
          </w:p>
          <w:p w14:paraId="0FE90371" w14:textId="0E03EC49" w:rsidR="00770110" w:rsidRPr="00996C9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3.车速大于识别</w:t>
            </w:r>
            <w:r w:rsidR="00875622"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</w:t>
            </w:r>
            <w:r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</w:p>
        </w:tc>
      </w:tr>
      <w:tr w:rsidR="00770110" w:rsidRPr="00B50BFE" w14:paraId="5EB78F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DEB8E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04690397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上电自检：大图标，文字“车速限制指示”</w:t>
            </w:r>
          </w:p>
          <w:p w14:paraId="4BBB60C4" w14:textId="5D975210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若触发限速功能，点亮限速指示灯,小图标，并蜂鸣最长不超过5s</w:t>
            </w:r>
          </w:p>
          <w:p w14:paraId="6E7C1FC8" w14:textId="77777777" w:rsidR="00770110" w:rsidRPr="00996C95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扬声器频率：（</w:t>
            </w:r>
            <w:r w:rsidRPr="00996C95">
              <w:rPr>
                <w:sz w:val="20"/>
                <w:lang w:eastAsia="zh-CN"/>
              </w:rPr>
              <w:t>2.6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0.5</w:t>
            </w:r>
            <w:r w:rsidRPr="00996C95">
              <w:rPr>
                <w:rFonts w:hint="eastAsia"/>
                <w:sz w:val="20"/>
                <w:lang w:eastAsia="zh-CN"/>
              </w:rPr>
              <w:t>）</w:t>
            </w:r>
            <w:r w:rsidRPr="00996C95">
              <w:rPr>
                <w:sz w:val="20"/>
                <w:lang w:eastAsia="zh-CN"/>
              </w:rPr>
              <w:t>khz</w:t>
            </w:r>
          </w:p>
          <w:p w14:paraId="2ADC4108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扬声器特性：扬声器频率</w:t>
            </w:r>
            <w:r w:rsidRPr="00996C95">
              <w:rPr>
                <w:sz w:val="20"/>
                <w:lang w:eastAsia="zh-CN"/>
              </w:rPr>
              <w:t>1Hz</w:t>
            </w:r>
            <w:r w:rsidRPr="00996C95">
              <w:rPr>
                <w:rFonts w:hint="eastAsia"/>
                <w:sz w:val="20"/>
                <w:lang w:eastAsia="zh-CN"/>
              </w:rPr>
              <w:t>，占空比</w:t>
            </w:r>
            <w:r w:rsidRPr="00996C95">
              <w:rPr>
                <w:sz w:val="20"/>
                <w:lang w:eastAsia="zh-CN"/>
              </w:rPr>
              <w:t>50%</w:t>
            </w:r>
            <w:r w:rsidRPr="00996C95">
              <w:rPr>
                <w:rFonts w:hint="eastAsia"/>
                <w:sz w:val="20"/>
                <w:lang w:eastAsia="zh-CN"/>
              </w:rPr>
              <w:t>，音量</w:t>
            </w:r>
            <w:r w:rsidRPr="00996C95">
              <w:rPr>
                <w:sz w:val="20"/>
                <w:lang w:eastAsia="zh-CN"/>
              </w:rPr>
              <w:t>75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5Db</w:t>
            </w:r>
          </w:p>
        </w:tc>
      </w:tr>
      <w:tr w:rsidR="00770110" w:rsidRPr="00B50BFE" w14:paraId="564CF8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F831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4523E4E3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指示灯：</w:t>
            </w:r>
            <w:r w:rsidRPr="00996C95">
              <w:rPr>
                <w:noProof/>
                <w:lang w:val="en-US" w:eastAsia="zh-CN"/>
              </w:rPr>
              <w:drawing>
                <wp:inline distT="0" distB="0" distL="0" distR="0" wp14:anchorId="46561DB1" wp14:editId="70BDECBC">
                  <wp:extent cx="348484" cy="364181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84" cy="364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0BDC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770110" w:rsidRPr="00B50BFE" w14:paraId="14B3393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DB6B6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取消条件</w:t>
            </w:r>
          </w:p>
        </w:tc>
        <w:tc>
          <w:tcPr>
            <w:tcW w:w="7654" w:type="dxa"/>
            <w:vAlign w:val="center"/>
          </w:tcPr>
          <w:p w14:paraId="39B3962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993F9D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CE44BE6" w14:textId="3B508205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 w:rsidR="009D4C9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5D40A97E" w14:textId="7AF46CEE" w:rsidR="00770110" w:rsidRPr="0001394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3.车速小于</w:t>
            </w:r>
            <w:r w:rsidR="00996C95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-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3km/h</w:t>
            </w:r>
          </w:p>
        </w:tc>
      </w:tr>
      <w:tr w:rsidR="00770110" w:rsidRPr="00B50BFE" w14:paraId="7BA5279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A5CE4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238D0ADD" w14:textId="5E38A49F" w:rsidR="00DC170B" w:rsidRPr="00013945" w:rsidRDefault="00770110" w:rsidP="00DC170B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仪表需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识别标定项“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功能”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中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具体限速值，同时判断</w:t>
            </w:r>
            <w:r w:rsidR="00875622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的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限速激活信号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3"/>
              <w:gridCol w:w="1110"/>
              <w:gridCol w:w="813"/>
              <w:gridCol w:w="1410"/>
              <w:gridCol w:w="823"/>
              <w:gridCol w:w="690"/>
              <w:gridCol w:w="2801"/>
            </w:tblGrid>
            <w:tr w:rsidR="00013945" w:rsidRPr="00013945" w14:paraId="65DD2508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2D5057C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13945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E452DE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EFF26B3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5D7C7FF6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C45DF8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6F9D0BB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6D85FB9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备注</w:t>
                  </w:r>
                </w:p>
              </w:tc>
            </w:tr>
            <w:tr w:rsidR="00013945" w:rsidRPr="00013945" w14:paraId="6D5DD605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FE2823D" w14:textId="2AA777AC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5FAB524C" w14:textId="25E84129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13945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471" w:type="pct"/>
                  <w:vAlign w:val="center"/>
                </w:tcPr>
                <w:p w14:paraId="4A811C6E" w14:textId="3CDEA5FB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100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562C743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限速功能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2741E8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3BC4F19F" w14:textId="649E91A2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7~8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A681CCA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00-</w:t>
                  </w:r>
                  <w:proofErr w:type="gramStart"/>
                  <w:r w:rsidRPr="00013945">
                    <w:rPr>
                      <w:rFonts w:hint="eastAsia"/>
                      <w:sz w:val="18"/>
                      <w:lang w:val="sv-SE"/>
                    </w:rPr>
                    <w:t>不</w:t>
                  </w:r>
                  <w:proofErr w:type="gramEnd"/>
                  <w:r w:rsidRPr="00013945">
                    <w:rPr>
                      <w:rFonts w:hint="eastAsia"/>
                      <w:sz w:val="18"/>
                      <w:lang w:val="sv-SE"/>
                    </w:rPr>
                    <w:t>限速；</w:t>
                  </w:r>
                </w:p>
                <w:p w14:paraId="6725666B" w14:textId="023C736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最高车速限速；</w:t>
                  </w:r>
                </w:p>
                <w:p w14:paraId="20D70C70" w14:textId="00E233B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10-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远程限速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/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锁车；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 xml:space="preserve"> </w:t>
                  </w:r>
                </w:p>
                <w:p w14:paraId="0B4B9348" w14:textId="29FB4025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故障限速；</w:t>
                  </w:r>
                  <w:r w:rsidRPr="00013945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19C1382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F908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ED6D2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81572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618A31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5ED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03E037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0722EBC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3634B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C90947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GB 24545-2019</w:t>
            </w:r>
          </w:p>
          <w:p w14:paraId="219C603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412FD58B" wp14:editId="6320090A">
                  <wp:extent cx="5486400" cy="1431925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10" w:rsidRPr="00B50BFE" w14:paraId="18467D69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CF38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8D897DB" w14:textId="77777777" w:rsidR="00770110" w:rsidRPr="00B50BFE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770110" w:rsidRPr="00B50BFE" w14:paraId="6AD9F3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45D83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985BE1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任务输入：东风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商技电开纪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[ 2021] 26  号</w:t>
            </w:r>
          </w:p>
        </w:tc>
      </w:tr>
    </w:tbl>
    <w:p w14:paraId="57C8C466" w14:textId="77777777" w:rsidR="00000B98" w:rsidRPr="00770110" w:rsidRDefault="00000B98" w:rsidP="001B42AA">
      <w:pPr>
        <w:rPr>
          <w:lang w:eastAsia="zh-CN"/>
        </w:rPr>
      </w:pPr>
    </w:p>
    <w:p w14:paraId="4D2A6ECD" w14:textId="209945C2" w:rsidR="00766453" w:rsidRPr="00B50BFE" w:rsidRDefault="00766453" w:rsidP="00766453">
      <w:pPr>
        <w:pStyle w:val="3"/>
        <w:ind w:left="720" w:hanging="720"/>
        <w:rPr>
          <w:lang w:eastAsia="zh-CN"/>
        </w:rPr>
      </w:pPr>
      <w:proofErr w:type="gramStart"/>
      <w:r>
        <w:rPr>
          <w:rFonts w:hint="eastAsia"/>
          <w:lang w:eastAsia="zh-CN"/>
        </w:rPr>
        <w:t>转向锁止指示灯</w:t>
      </w:r>
      <w:proofErr w:type="gramEnd"/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8F4A16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E97C2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4D8BA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C99FA4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E0A46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40F5E1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2351BA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22CF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46E2972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138E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10BDE4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标定为11（10×4）且A7管脚悬空</w:t>
            </w:r>
          </w:p>
        </w:tc>
      </w:tr>
      <w:tr w:rsidR="00766453" w:rsidRPr="00B50BFE" w14:paraId="38F66B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171946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D57B638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66530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746F2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DD8872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790F2F">
              <w:rPr>
                <w:rFonts w:asciiTheme="minorEastAsia" w:hAnsiTheme="minorEastAsia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16A2D330" wp14:editId="7F8C9C18">
                  <wp:extent cx="403011" cy="350322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1894" cy="35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26C4C8AB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2236EB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314FB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DCCAB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FD09D7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134D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收到A7硬线信号</w:t>
            </w:r>
          </w:p>
        </w:tc>
      </w:tr>
      <w:tr w:rsidR="00766453" w:rsidRPr="00B50BFE" w14:paraId="4158EF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F80E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A5671C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450FF2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F98695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EACC50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6B33D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D0C80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电源模式</w:t>
            </w:r>
          </w:p>
        </w:tc>
        <w:tc>
          <w:tcPr>
            <w:tcW w:w="7654" w:type="dxa"/>
            <w:vAlign w:val="center"/>
          </w:tcPr>
          <w:p w14:paraId="5797696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11430E4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41C03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67854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E3587AC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87AD42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740E934B" w14:textId="2DACD1D9" w:rsidR="00766453" w:rsidRPr="00B50BFE" w:rsidRDefault="006E39D1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目前唯一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10×4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纯电动车型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）具备此功能，不影响其他量产车型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，软件版本V1.08.00</w:t>
            </w:r>
            <w:r w:rsidR="00141CB8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46FBFA4" w14:textId="77777777" w:rsidR="001B42AA" w:rsidRPr="006E39D1" w:rsidRDefault="001B42AA" w:rsidP="001B42AA">
      <w:pPr>
        <w:rPr>
          <w:lang w:eastAsia="zh-CN"/>
        </w:rPr>
      </w:pPr>
    </w:p>
    <w:p w14:paraId="48FC0297" w14:textId="1E107AF1" w:rsidR="00766453" w:rsidRPr="00B50BFE" w:rsidRDefault="00766453" w:rsidP="00766453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三桥提升指示灯</w:t>
      </w:r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DF222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FC44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CBA7D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三桥提升指示灯</w:t>
            </w:r>
          </w:p>
        </w:tc>
      </w:tr>
      <w:tr w:rsidR="00766453" w:rsidRPr="00B50BFE" w14:paraId="086B09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78C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3B7B68A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BE8241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5CAD4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3770E73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641CEE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B67D0C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标定为11（10×4）且C3管脚悬空</w:t>
            </w:r>
          </w:p>
        </w:tc>
      </w:tr>
      <w:tr w:rsidR="00766453" w:rsidRPr="00B50BFE" w14:paraId="37257B5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BDF0A8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8C63680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三桥提升指示灯</w:t>
            </w:r>
          </w:p>
        </w:tc>
      </w:tr>
      <w:tr w:rsidR="00766453" w:rsidRPr="00B50BFE" w14:paraId="0DBB37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F9338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9F4F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B52DDB6" wp14:editId="75105300">
                  <wp:extent cx="358959" cy="338447"/>
                  <wp:effectExtent l="0" t="0" r="3175" b="508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1" cy="34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1C769EE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663942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3C92FD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8DFF1D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24E9216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B4737E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收到C3硬线信号</w:t>
            </w:r>
          </w:p>
        </w:tc>
      </w:tr>
      <w:tr w:rsidR="00766453" w:rsidRPr="00B50BFE" w14:paraId="42ABEA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A9084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B068A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10A6C8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4DE317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F0DD4B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25EA4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69838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FE86B07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7CA1AE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E78A66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4B55C4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6E39D1" w:rsidRPr="00B50BFE" w14:paraId="42330BA7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0C38F" w14:textId="77777777" w:rsidR="006E39D1" w:rsidRPr="00B50BFE" w:rsidRDefault="006E39D1" w:rsidP="006E39D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554B3B69" w14:textId="38D17C9A" w:rsidR="006E39D1" w:rsidRPr="00B50BFE" w:rsidRDefault="00141CB8" w:rsidP="006E39D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任务来源DM22111013，仅TZ9A（目前唯一10×4纯电动车型）具备此功能，不影响其他量产车型，软件版本V1.08.00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541DF7D" w14:textId="77777777" w:rsidR="00770110" w:rsidRDefault="00770110" w:rsidP="001B42AA">
      <w:pPr>
        <w:rPr>
          <w:lang w:eastAsia="zh-CN"/>
        </w:rPr>
      </w:pPr>
    </w:p>
    <w:p w14:paraId="185828DB" w14:textId="3224D2F4" w:rsidR="00E1586D" w:rsidRPr="00B50BFE" w:rsidRDefault="003056BD" w:rsidP="00E1586D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换挡</w:t>
      </w:r>
      <w:r w:rsidR="00E1586D">
        <w:rPr>
          <w:rFonts w:hint="eastAsia"/>
          <w:lang w:eastAsia="zh-CN"/>
        </w:rPr>
        <w:t>开关未回零提醒</w:t>
      </w:r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E1586D" w14:paraId="2421ADA0" w14:textId="77777777" w:rsidTr="002563DC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5048C31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A8324A5" w14:textId="1E62F2E5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换挡开关未回零提醒</w:t>
            </w:r>
          </w:p>
        </w:tc>
      </w:tr>
      <w:tr w:rsidR="00E1586D" w14:paraId="01023254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B0EAB3E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C3461" w14:textId="3CC2F7DB" w:rsidR="00E1586D" w:rsidRPr="003056BD" w:rsidRDefault="006103BE" w:rsidP="006103B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056BD">
              <w:rPr>
                <w:rFonts w:asciiTheme="minorEastAsia" w:hAnsiTheme="minorEastAsia" w:cs="Calibri"/>
                <w:sz w:val="20"/>
                <w:szCs w:val="20"/>
                <w:lang w:eastAsia="zh-CN"/>
              </w:rPr>
              <w:t>HCU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判断车辆无法上高压原因</w:t>
            </w:r>
            <w:r w:rsidR="00DB465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为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换档手柄与变速箱实际档位不符时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，仪表接收HCU报文信号显示文字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，提醒驾驶员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1586D" w14:paraId="0BA697AC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15FC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38BDD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6A9824B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4BE78358" w14:textId="3609B9D2" w:rsidR="00E1586D" w:rsidRPr="003056BD" w:rsidRDefault="00E1586D" w:rsidP="003056BD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3056BD">
              <w:rPr>
                <w:rFonts w:hint="eastAsia"/>
                <w:lang w:eastAsia="zh-CN"/>
              </w:rPr>
              <w:t>接收到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报文。</w:t>
            </w:r>
          </w:p>
        </w:tc>
      </w:tr>
      <w:tr w:rsidR="00E1586D" w14:paraId="6A4EDEE7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1546A7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95837" w14:textId="5950B516" w:rsidR="00E1586D" w:rsidRDefault="00E1586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“换挡开关未回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档”</w:t>
            </w:r>
            <w:r w:rsid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（中文显示界面）；</w:t>
            </w:r>
          </w:p>
          <w:p w14:paraId="78442BBD" w14:textId="2E99BED4" w:rsidR="003056BD" w:rsidRPr="003056BD" w:rsidRDefault="003056B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Please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put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the</w:t>
            </w:r>
            <w:r w:rsidR="00DB465E">
              <w:rPr>
                <w:sz w:val="20"/>
                <w:szCs w:val="20"/>
                <w:highlight w:val="yellow"/>
                <w:lang w:eastAsia="zh-CN"/>
              </w:rPr>
              <w:t xml:space="preserve"> gear lever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to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（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英文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显示界面）；</w:t>
            </w:r>
          </w:p>
        </w:tc>
      </w:tr>
      <w:tr w:rsidR="00E1586D" w14:paraId="65F52D8C" w14:textId="77777777" w:rsidTr="002563DC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CA3DD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E52F2" w14:textId="0900AFDC" w:rsidR="00E1586D" w:rsidRPr="003056BD" w:rsidRDefault="00E1586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3056BD">
              <w:rPr>
                <w:rFonts w:ascii="宋体" w:hAnsi="宋体" w:cs="Arial" w:hint="eastAsia"/>
                <w:sz w:val="20"/>
                <w:szCs w:val="20"/>
              </w:rPr>
              <w:t>点火锁OFF</w:t>
            </w:r>
            <w:proofErr w:type="spellEnd"/>
            <w:r w:rsidRPr="003056BD">
              <w:rPr>
                <w:rFonts w:ascii="宋体" w:hAnsi="宋体" w:cs="Arial" w:hint="eastAsia"/>
                <w:sz w:val="20"/>
                <w:szCs w:val="20"/>
              </w:rPr>
              <w:t>/ACC；</w:t>
            </w:r>
          </w:p>
          <w:p w14:paraId="5FB2B5CC" w14:textId="19036E21" w:rsidR="003056BD" w:rsidRPr="003056BD" w:rsidRDefault="003056B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未收到报文信号</w:t>
            </w:r>
          </w:p>
        </w:tc>
      </w:tr>
      <w:tr w:rsidR="00E1586D" w14:paraId="1EEB5266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136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48DCB" w14:textId="09421DEA" w:rsidR="00E1586D" w:rsidRDefault="00E1586D" w:rsidP="002563DC">
            <w:pPr>
              <w:rPr>
                <w:sz w:val="20"/>
                <w:lang w:eastAsia="zh-CN"/>
              </w:rPr>
            </w:pPr>
          </w:p>
          <w:tbl>
            <w:tblPr>
              <w:tblW w:w="8050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</w:tblGrid>
            <w:tr w:rsidR="003056BD" w:rsidRPr="00570468" w14:paraId="484EFAB8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</w:tcPr>
                <w:p w14:paraId="59CF3475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shd w:val="clear" w:color="auto" w:fill="FFFF00"/>
                </w:tcPr>
                <w:p w14:paraId="7D1C618A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shd w:val="clear" w:color="auto" w:fill="FFFF00"/>
                </w:tcPr>
                <w:p w14:paraId="44D6E0B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shd w:val="clear" w:color="auto" w:fill="FFFF00"/>
                </w:tcPr>
                <w:p w14:paraId="0276E65B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266FF4CC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shd w:val="clear" w:color="auto" w:fill="FFFF00"/>
                </w:tcPr>
                <w:p w14:paraId="300EF16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</w:tr>
            <w:tr w:rsidR="003056BD" w:rsidRPr="00570468" w14:paraId="12FCD9F4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  <w:vAlign w:val="center"/>
                </w:tcPr>
                <w:p w14:paraId="18F52E93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16" w:type="dxa"/>
                  <w:shd w:val="clear" w:color="auto" w:fill="FFFF00"/>
                  <w:vAlign w:val="center"/>
                </w:tcPr>
                <w:p w14:paraId="11088D0E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7</w:t>
                  </w:r>
                </w:p>
              </w:tc>
              <w:tc>
                <w:tcPr>
                  <w:tcW w:w="572" w:type="dxa"/>
                  <w:shd w:val="clear" w:color="auto" w:fill="FFFF00"/>
                  <w:vAlign w:val="center"/>
                </w:tcPr>
                <w:p w14:paraId="101808C9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7-8</w:t>
                  </w:r>
                </w:p>
              </w:tc>
              <w:tc>
                <w:tcPr>
                  <w:tcW w:w="1218" w:type="dxa"/>
                  <w:shd w:val="clear" w:color="auto" w:fill="FFFF00"/>
                  <w:vAlign w:val="center"/>
                </w:tcPr>
                <w:p w14:paraId="0515D16D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档位状态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3110043C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shd w:val="clear" w:color="auto" w:fill="FFFF00"/>
                  <w:vAlign w:val="center"/>
                </w:tcPr>
                <w:p w14:paraId="4E7F5022" w14:textId="77777777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：手柄档位与实际一致</w:t>
                  </w:r>
                </w:p>
                <w:p w14:paraId="0531F622" w14:textId="5F897CF2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：手柄档位与实际不一致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，仪表显示文字提醒“换挡开关未回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档”</w:t>
                  </w:r>
                </w:p>
                <w:p w14:paraId="68BC184B" w14:textId="77777777" w:rsidR="003056BD" w:rsidRPr="00570468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暂不用</w:t>
                  </w:r>
                </w:p>
              </w:tc>
            </w:tr>
          </w:tbl>
          <w:p w14:paraId="1A8C998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E1586D" w14:paraId="5C2DB509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C4D1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60D6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178D0727" w14:textId="77777777" w:rsidR="00E1586D" w:rsidRPr="006E39D1" w:rsidRDefault="00E1586D" w:rsidP="001B42AA">
      <w:pPr>
        <w:rPr>
          <w:lang w:eastAsia="zh-CN"/>
        </w:rPr>
      </w:pPr>
    </w:p>
    <w:p w14:paraId="4B276945" w14:textId="77777777" w:rsidR="00770110" w:rsidRDefault="00770110" w:rsidP="001B42AA">
      <w:pPr>
        <w:rPr>
          <w:lang w:eastAsia="zh-CN"/>
        </w:rPr>
      </w:pPr>
    </w:p>
    <w:p w14:paraId="41FE5202" w14:textId="77777777" w:rsidR="00770110" w:rsidRPr="001B42AA" w:rsidRDefault="00770110" w:rsidP="001B42AA">
      <w:pPr>
        <w:rPr>
          <w:lang w:eastAsia="zh-CN"/>
        </w:rPr>
      </w:pPr>
    </w:p>
    <w:p w14:paraId="242CCBE1" w14:textId="77777777" w:rsidR="001B42AA" w:rsidRDefault="001B42AA" w:rsidP="001B42AA">
      <w:pPr>
        <w:rPr>
          <w:lang w:val="en-US" w:eastAsia="zh-CN"/>
        </w:rPr>
      </w:pPr>
    </w:p>
    <w:p w14:paraId="0E0F451D" w14:textId="3012DBFB" w:rsidR="00A133E5" w:rsidRDefault="00A133E5">
      <w:pPr>
        <w:pStyle w:val="2"/>
      </w:pPr>
      <w:proofErr w:type="spellStart"/>
      <w:r>
        <w:t>制动系统</w:t>
      </w:r>
      <w:proofErr w:type="spellEnd"/>
    </w:p>
    <w:p w14:paraId="3CAD2813" w14:textId="77777777" w:rsidR="00BF356C" w:rsidRPr="00A76C6A" w:rsidRDefault="00BF356C" w:rsidP="00BF356C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394466DE" w14:textId="6EE4940E" w:rsidR="002E532D" w:rsidRDefault="002E532D">
      <w:pPr>
        <w:pStyle w:val="2"/>
      </w:pPr>
      <w:proofErr w:type="spellStart"/>
      <w:r>
        <w:t>车身及</w:t>
      </w:r>
      <w:proofErr w:type="spellEnd"/>
      <w:r w:rsidR="00064061">
        <w:rPr>
          <w:rFonts w:hint="eastAsia"/>
          <w:lang w:eastAsia="zh-CN"/>
        </w:rPr>
        <w:t>底</w:t>
      </w:r>
      <w:proofErr w:type="spellStart"/>
      <w:r>
        <w:t>盘附件</w:t>
      </w:r>
      <w:proofErr w:type="spellEnd"/>
    </w:p>
    <w:p w14:paraId="06DCE468" w14:textId="32323F1E" w:rsidR="00064061" w:rsidRPr="00B50BFE" w:rsidRDefault="00064061" w:rsidP="00064061">
      <w:pPr>
        <w:pStyle w:val="3"/>
        <w:ind w:left="720" w:hanging="720"/>
        <w:rPr>
          <w:lang w:val="en-US" w:eastAsia="zh-CN"/>
        </w:rPr>
      </w:pPr>
      <w:r>
        <w:rPr>
          <w:rFonts w:hint="eastAsia"/>
          <w:lang w:val="en-US" w:eastAsia="zh-CN"/>
        </w:rPr>
        <w:t>后视镜加热指示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64061" w:rsidRPr="00B50BFE" w14:paraId="7FD06E3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33293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CC229F5" w14:textId="489BE2BD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后视镜加热指示</w:t>
            </w:r>
          </w:p>
        </w:tc>
      </w:tr>
      <w:tr w:rsidR="00064061" w:rsidRPr="00B50BFE" w14:paraId="21F0543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207E54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B9B5A9F" w14:textId="676B5E0F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仪表检测到后视镜加热开关高电平信号，点亮指示灯。</w:t>
            </w:r>
          </w:p>
        </w:tc>
      </w:tr>
      <w:tr w:rsidR="00064061" w:rsidRPr="00B50BFE" w14:paraId="670DD4CB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DB7C47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53B54E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03555F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1. </w:t>
            </w:r>
            <w:r w:rsidRPr="00F84AED">
              <w:rPr>
                <w:rFonts w:hint="eastAsia"/>
                <w:sz w:val="20"/>
                <w:lang w:eastAsia="zh-CN"/>
              </w:rPr>
              <w:t>常电</w:t>
            </w:r>
            <w:r w:rsidRPr="00F84AED">
              <w:rPr>
                <w:rFonts w:hint="eastAsia"/>
                <w:sz w:val="20"/>
                <w:lang w:eastAsia="zh-CN"/>
              </w:rPr>
              <w:t>/on</w:t>
            </w:r>
            <w:proofErr w:type="gramStart"/>
            <w:r w:rsidRPr="00F84AE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F84AED">
              <w:rPr>
                <w:rFonts w:hint="eastAsia"/>
                <w:sz w:val="20"/>
                <w:lang w:eastAsia="zh-CN"/>
              </w:rPr>
              <w:t>接通；</w:t>
            </w:r>
          </w:p>
          <w:p w14:paraId="4CC97156" w14:textId="3575DE06" w:rsidR="00064061" w:rsidRPr="00064061" w:rsidRDefault="00064061" w:rsidP="00064061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2. </w:t>
            </w:r>
            <w:r w:rsidRPr="00F84AED">
              <w:rPr>
                <w:rFonts w:hint="eastAsia"/>
                <w:sz w:val="20"/>
                <w:lang w:eastAsia="zh-CN"/>
              </w:rPr>
              <w:t>且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检测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A25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pin脚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到后视镜</w:t>
            </w:r>
            <w:proofErr w:type="gramStart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加热高</w:t>
            </w:r>
            <w:proofErr w:type="gramEnd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电平信号</w:t>
            </w:r>
          </w:p>
        </w:tc>
      </w:tr>
      <w:tr w:rsidR="00064061" w:rsidRPr="00B50BFE" w14:paraId="0242630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8A966C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9DBC412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报警灯</w:t>
            </w:r>
          </w:p>
          <w:p w14:paraId="2364E79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2B1D475" wp14:editId="0B305CE8">
                  <wp:extent cx="320040" cy="365760"/>
                  <wp:effectExtent l="0" t="0" r="3810" b="0"/>
                  <wp:docPr id="1128395139" name="图片 1128395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9DEBA" w14:textId="40C1F03A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064061" w:rsidRPr="00B50BFE" w14:paraId="69DD416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DD0A9C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5ECD613" w14:textId="2C2B4738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20D7B009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224C6D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261A9D" w14:textId="1357EBBD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514B36BC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90930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D4112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硬线：</w:t>
            </w:r>
          </w:p>
          <w:p w14:paraId="1F887708" w14:textId="1AA30E24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后视镜加热指示信号</w:t>
            </w:r>
          </w:p>
        </w:tc>
      </w:tr>
      <w:tr w:rsidR="00064061" w:rsidRPr="00B50BFE" w14:paraId="6674BC4D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7FB96A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7F8FFA9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1D4CD6D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68C1D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8E25110" w14:textId="0C423DCB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</w:t>
            </w:r>
          </w:p>
        </w:tc>
      </w:tr>
      <w:tr w:rsidR="00064061" w:rsidRPr="00B50BFE" w14:paraId="0E9548CE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DAABA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F9072F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5AC9B15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16B931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CB42AC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0A124FD" w14:textId="77777777" w:rsidR="00064061" w:rsidRPr="00064061" w:rsidRDefault="00064061" w:rsidP="00064061"/>
    <w:p w14:paraId="2DDDE4F6" w14:textId="7ABE7A32" w:rsidR="002E532D" w:rsidRPr="002E532D" w:rsidRDefault="002E532D" w:rsidP="002E532D">
      <w:pPr>
        <w:rPr>
          <w:lang w:eastAsia="zh-CN"/>
        </w:rPr>
      </w:pPr>
      <w:r>
        <w:rPr>
          <w:lang w:eastAsia="zh-CN"/>
        </w:rPr>
        <w:lastRenderedPageBreak/>
        <w:t>见《</w:t>
      </w:r>
      <w:r w:rsidRPr="002E532D">
        <w:rPr>
          <w:rFonts w:hint="eastAsia"/>
          <w:lang w:eastAsia="zh-CN"/>
        </w:rPr>
        <w:t>TF_04</w:t>
      </w:r>
      <w:r w:rsidRPr="002E532D">
        <w:rPr>
          <w:rFonts w:hint="eastAsia"/>
          <w:lang w:eastAsia="zh-CN"/>
        </w:rPr>
        <w:t>仪表匹配车身底盘及附件系统功能及报警要求</w:t>
      </w:r>
      <w:r>
        <w:rPr>
          <w:lang w:eastAsia="zh-CN"/>
        </w:rPr>
        <w:t>》。</w:t>
      </w:r>
    </w:p>
    <w:p w14:paraId="27796345" w14:textId="0CCFB805" w:rsidR="0026119B" w:rsidRDefault="0026119B">
      <w:pPr>
        <w:pStyle w:val="2"/>
      </w:pPr>
      <w:r>
        <w:rPr>
          <w:rFonts w:hint="eastAsia"/>
          <w:lang w:eastAsia="zh-CN"/>
        </w:rPr>
        <w:t xml:space="preserve"> ADAS</w:t>
      </w:r>
      <w:r>
        <w:rPr>
          <w:rFonts w:hint="eastAsia"/>
          <w:lang w:eastAsia="zh-CN"/>
        </w:rPr>
        <w:t>系统</w:t>
      </w:r>
    </w:p>
    <w:p w14:paraId="76E2031D" w14:textId="479B8623" w:rsidR="0026119B" w:rsidRPr="0026119B" w:rsidRDefault="0026119B" w:rsidP="0026119B">
      <w:pPr>
        <w:rPr>
          <w:lang w:eastAsia="zh-CN"/>
        </w:rPr>
      </w:pPr>
      <w:r>
        <w:rPr>
          <w:lang w:eastAsia="zh-CN"/>
        </w:rPr>
        <w:t>见《</w:t>
      </w:r>
      <w:r w:rsidRPr="0026119B">
        <w:rPr>
          <w:rFonts w:hint="eastAsia"/>
          <w:lang w:eastAsia="zh-CN"/>
        </w:rPr>
        <w:t>TF_05</w:t>
      </w:r>
      <w:r w:rsidRPr="0026119B">
        <w:rPr>
          <w:rFonts w:hint="eastAsia"/>
          <w:lang w:eastAsia="zh-CN"/>
        </w:rPr>
        <w:t>仪表匹配</w:t>
      </w:r>
      <w:r w:rsidRPr="0026119B">
        <w:rPr>
          <w:rFonts w:hint="eastAsia"/>
          <w:lang w:eastAsia="zh-CN"/>
        </w:rPr>
        <w:t>ADAS</w:t>
      </w:r>
      <w:r w:rsidRPr="0026119B">
        <w:rPr>
          <w:rFonts w:hint="eastAsia"/>
          <w:lang w:eastAsia="zh-CN"/>
        </w:rPr>
        <w:t>系统显示及报警要求</w:t>
      </w:r>
      <w:r>
        <w:rPr>
          <w:lang w:eastAsia="zh-CN"/>
        </w:rPr>
        <w:t>》。</w:t>
      </w:r>
    </w:p>
    <w:p w14:paraId="54C1AD7D" w14:textId="2BB0B8C0" w:rsidR="00603B2A" w:rsidRDefault="00603B2A" w:rsidP="00603B2A">
      <w:pPr>
        <w:pStyle w:val="2"/>
      </w:pPr>
      <w:r>
        <w:t>TPMS</w:t>
      </w:r>
      <w:proofErr w:type="spellStart"/>
      <w:r>
        <w:t>系统</w:t>
      </w:r>
      <w:proofErr w:type="spellEnd"/>
    </w:p>
    <w:p w14:paraId="35AC55A6" w14:textId="66A495D7" w:rsidR="00603B2A" w:rsidRPr="00603B2A" w:rsidRDefault="00603B2A" w:rsidP="00603B2A">
      <w:pPr>
        <w:rPr>
          <w:lang w:eastAsia="zh-CN"/>
        </w:rPr>
      </w:pPr>
      <w:r>
        <w:rPr>
          <w:lang w:eastAsia="zh-CN"/>
        </w:rPr>
        <w:t>TPMS</w:t>
      </w:r>
      <w:r>
        <w:rPr>
          <w:lang w:eastAsia="zh-CN"/>
        </w:rPr>
        <w:t>系统报警需求同燃油车。</w:t>
      </w:r>
    </w:p>
    <w:p w14:paraId="3188660D" w14:textId="77326566" w:rsidR="00AB3154" w:rsidRDefault="00AB3154">
      <w:pPr>
        <w:pStyle w:val="2"/>
      </w:pPr>
      <w:proofErr w:type="spellStart"/>
      <w:r>
        <w:t>远程锁车</w:t>
      </w:r>
      <w:proofErr w:type="spellEnd"/>
    </w:p>
    <w:p w14:paraId="6368E86C" w14:textId="01EE7329" w:rsidR="00AB3154" w:rsidRPr="00AB3154" w:rsidRDefault="00AB3154" w:rsidP="00AB3154">
      <w:pPr>
        <w:rPr>
          <w:lang w:eastAsia="zh-CN"/>
        </w:rPr>
      </w:pPr>
      <w:r>
        <w:rPr>
          <w:lang w:eastAsia="zh-CN"/>
        </w:rPr>
        <w:t>远程锁车功能见《</w:t>
      </w:r>
      <w:r w:rsidRPr="00AB3154">
        <w:rPr>
          <w:rFonts w:hint="eastAsia"/>
          <w:lang w:eastAsia="zh-CN"/>
        </w:rPr>
        <w:t>00_</w:t>
      </w:r>
      <w:r w:rsidRPr="00AB3154">
        <w:rPr>
          <w:rFonts w:hint="eastAsia"/>
          <w:lang w:eastAsia="zh-CN"/>
        </w:rPr>
        <w:t>新能源</w:t>
      </w:r>
      <w:r w:rsidRPr="00AB3154">
        <w:rPr>
          <w:rFonts w:hint="eastAsia"/>
          <w:lang w:eastAsia="zh-CN"/>
        </w:rPr>
        <w:t>-</w:t>
      </w:r>
      <w:r w:rsidRPr="00AB3154">
        <w:rPr>
          <w:rFonts w:hint="eastAsia"/>
          <w:lang w:eastAsia="zh-CN"/>
        </w:rPr>
        <w:t>仪表远程锁车控制策略定义书</w:t>
      </w:r>
      <w:r>
        <w:rPr>
          <w:lang w:eastAsia="zh-CN"/>
        </w:rPr>
        <w:t>》。</w:t>
      </w:r>
    </w:p>
    <w:p w14:paraId="675B65FF" w14:textId="24E55730" w:rsidR="00A76C6A" w:rsidRDefault="00503626">
      <w:pPr>
        <w:pStyle w:val="2"/>
      </w:pPr>
      <w:r>
        <w:rPr>
          <w:rFonts w:hint="eastAsia"/>
          <w:lang w:eastAsia="zh-CN"/>
        </w:rPr>
        <w:t xml:space="preserve"> </w:t>
      </w:r>
      <w:proofErr w:type="spellStart"/>
      <w:r w:rsidR="00A76C6A">
        <w:t>气压显示及报警</w:t>
      </w:r>
      <w:proofErr w:type="spellEnd"/>
    </w:p>
    <w:p w14:paraId="37CBCEA8" w14:textId="7C868E68" w:rsidR="00A76C6A" w:rsidRDefault="00A76C6A" w:rsidP="00A76C6A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55AB500A" w14:textId="58364AED" w:rsidR="00AA70F7" w:rsidRDefault="00AA70F7" w:rsidP="00AA70F7">
      <w:pPr>
        <w:pStyle w:val="2"/>
      </w:pPr>
      <w:r>
        <w:rPr>
          <w:rFonts w:hint="eastAsia"/>
          <w:lang w:eastAsia="zh-CN"/>
        </w:rPr>
        <w:t>EPB</w:t>
      </w:r>
      <w:proofErr w:type="spellStart"/>
      <w:r>
        <w:t>功能</w:t>
      </w:r>
      <w:proofErr w:type="spellEnd"/>
    </w:p>
    <w:p w14:paraId="282A667A" w14:textId="11076763" w:rsidR="00AA70F7" w:rsidRPr="00A76C6A" w:rsidRDefault="00AA70F7" w:rsidP="00AA70F7">
      <w:pPr>
        <w:rPr>
          <w:lang w:eastAsia="zh-CN"/>
        </w:rPr>
      </w:pPr>
      <w:r>
        <w:rPr>
          <w:lang w:eastAsia="zh-CN"/>
        </w:rPr>
        <w:t>见《</w:t>
      </w:r>
      <w:r w:rsidRPr="00AA70F7">
        <w:rPr>
          <w:rFonts w:hint="eastAsia"/>
          <w:lang w:eastAsia="zh-CN"/>
        </w:rPr>
        <w:t>电动车</w:t>
      </w:r>
      <w:r w:rsidRPr="00AA70F7">
        <w:rPr>
          <w:rFonts w:hint="eastAsia"/>
          <w:lang w:eastAsia="zh-CN"/>
        </w:rPr>
        <w:t>EPB</w:t>
      </w:r>
      <w:r w:rsidRPr="00AA70F7">
        <w:rPr>
          <w:rFonts w:hint="eastAsia"/>
          <w:lang w:eastAsia="zh-CN"/>
        </w:rPr>
        <w:t>需求</w:t>
      </w:r>
      <w:r w:rsidRPr="00AA70F7">
        <w:rPr>
          <w:rFonts w:hint="eastAsia"/>
          <w:lang w:eastAsia="zh-CN"/>
        </w:rPr>
        <w:t>-20220419</w:t>
      </w:r>
      <w:r>
        <w:rPr>
          <w:lang w:eastAsia="zh-CN"/>
        </w:rPr>
        <w:t>》。</w:t>
      </w:r>
    </w:p>
    <w:p w14:paraId="4BD21638" w14:textId="77777777" w:rsidR="00AA70F7" w:rsidRPr="00AA70F7" w:rsidRDefault="00AA70F7" w:rsidP="00A76C6A">
      <w:pPr>
        <w:rPr>
          <w:lang w:eastAsia="zh-CN"/>
        </w:rPr>
      </w:pPr>
    </w:p>
    <w:p w14:paraId="190A3288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通讯协议</w:t>
      </w:r>
    </w:p>
    <w:p w14:paraId="07727C23" w14:textId="6AF5C3CF" w:rsidR="00503626" w:rsidRPr="00503626" w:rsidRDefault="00503626" w:rsidP="00503626">
      <w:pPr>
        <w:pStyle w:val="2"/>
        <w:rPr>
          <w:lang w:eastAsia="zh-CN"/>
        </w:rPr>
      </w:pPr>
      <w:r w:rsidRPr="00503626">
        <w:rPr>
          <w:lang w:eastAsia="zh-CN"/>
        </w:rPr>
        <w:t>仪表接收报文</w:t>
      </w:r>
    </w:p>
    <w:p w14:paraId="37413B23" w14:textId="2FC73C4C" w:rsidR="00CA2C5F" w:rsidRDefault="00B42207">
      <w:pPr>
        <w:rPr>
          <w:lang w:val="en-US" w:eastAsia="zh-CN"/>
        </w:rPr>
      </w:pPr>
      <w:r>
        <w:rPr>
          <w:rFonts w:hint="eastAsia"/>
          <w:lang w:val="en-US" w:eastAsia="zh-CN"/>
        </w:rPr>
        <w:t>PCAN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500K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BCAN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250K</w:t>
      </w:r>
      <w:r>
        <w:rPr>
          <w:lang w:val="en-US" w:eastAsia="zh-CN"/>
        </w:rPr>
        <w:t>。</w:t>
      </w:r>
    </w:p>
    <w:tbl>
      <w:tblPr>
        <w:tblpPr w:leftFromText="180" w:rightFromText="180" w:vertAnchor="text" w:tblpY="1"/>
        <w:tblOverlap w:val="never"/>
        <w:tblW w:w="9513" w:type="dxa"/>
        <w:tblLayout w:type="fixed"/>
        <w:tblLook w:val="04A0" w:firstRow="1" w:lastRow="0" w:firstColumn="1" w:lastColumn="0" w:noHBand="0" w:noVBand="1"/>
      </w:tblPr>
      <w:tblGrid>
        <w:gridCol w:w="1008"/>
        <w:gridCol w:w="141"/>
        <w:gridCol w:w="660"/>
        <w:gridCol w:w="1939"/>
        <w:gridCol w:w="616"/>
        <w:gridCol w:w="516"/>
        <w:gridCol w:w="916"/>
        <w:gridCol w:w="2299"/>
        <w:gridCol w:w="1418"/>
      </w:tblGrid>
      <w:tr w:rsidR="00CA2C5F" w14:paraId="14984956" w14:textId="77777777">
        <w:trPr>
          <w:trHeight w:val="110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C867C3D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5917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F25B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BB82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9412E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DA6449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EA24DC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8F1E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CA2C5F" w14:paraId="4646083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1421919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FC9980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3DAAE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0CFFEAF4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588F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B7686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CFF98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48EF7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C597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9E039D" w14:textId="77777777">
        <w:trPr>
          <w:trHeight w:val="50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628E2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B26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11ED7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8F9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2-3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78D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1A5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4548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增益:0.1V;偏移量:0V;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范围:0-6425.5V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EF8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</w:tr>
      <w:tr w:rsidR="00CA2C5F" w14:paraId="364313D1" w14:textId="77777777">
        <w:trPr>
          <w:trHeight w:val="98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D62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7C2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3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FD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4-5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59D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AB7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3E2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范围:-600-5553.5A;充电为负,放电为正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D7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</w:tr>
      <w:tr w:rsidR="00CA2C5F" w14:paraId="1B4C155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F8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968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ABB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31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0FD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43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8E6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17AA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1FFBFFB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8F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301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5F1B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60B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ADB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9A3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0EED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697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BCC56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18E2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6A848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0F022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18FFEEF4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77396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285C7F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F83B7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B16E0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7ADE1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DD2FC02" w14:textId="77777777">
        <w:trPr>
          <w:trHeight w:val="48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DB5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8C6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07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FC6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70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30AA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DC5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范围:0-100%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11A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</w:tr>
      <w:tr w:rsidR="00CA2C5F" w14:paraId="7B29B3F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ACB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0B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679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18FFEFF4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DD9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ED7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A77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96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03B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0B027ED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AB7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11A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79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67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C07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98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2F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范围:0-120.0%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E2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69893173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0F8A0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2DE8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38B9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18FFF2F4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2177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FBF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02DA8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B0C1E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0C3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22D9BCF" w14:textId="77777777">
        <w:trPr>
          <w:trHeight w:val="144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AF5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BD8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C74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45B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BC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FE8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B70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 0001-停车充电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0010-预留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0011-未充电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0100-充电完成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1110-异常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1111-无效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17A4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</w:tr>
      <w:tr w:rsidR="00CA2C5F" w14:paraId="4F41A50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BF4B1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B155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91E72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500EE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674765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91FFF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1B8AC6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5EC8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4D182D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0E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B7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7FC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E7F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E2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313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65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D5F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3D352C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4D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B49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C22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228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A65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2E3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2D5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0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990C6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C6F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DA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380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DB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2E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581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F928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5B8A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2D01455F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D6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51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5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9198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D8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41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3D6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47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E59FE8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16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057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AC1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541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726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5ED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45C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D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9E56B0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646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5C5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6C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BA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EEC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A3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B1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EB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38221FA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090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754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46C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3BD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A0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B7E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DD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4FF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B03108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5A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265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C5C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731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5BD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DD5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2C45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59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A7461FD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E4B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ED2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F6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5D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F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5A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2D5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C0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33C51F0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FF1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电机控制系统，当电机系统存在一个以上故障时，ID分别为18ECFFEF,18EBFFEF。</w:t>
            </w:r>
          </w:p>
        </w:tc>
      </w:tr>
      <w:tr w:rsidR="00CA2C5F" w14:paraId="04787921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0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49E5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BFC1EB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0CFF11EF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32632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21212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6446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3FDF8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3DA1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E4BF65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B9D8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73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AA4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2103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C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EF03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FE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范围:-600-5953.5A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D94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控制器母线电流，负为发电,正为驱动</w:t>
            </w:r>
          </w:p>
        </w:tc>
      </w:tr>
      <w:tr w:rsidR="00CA2C5F" w14:paraId="7BF0A05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66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9C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7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E13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EF3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EAA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4C2D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2A6AA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</w:tr>
      <w:tr w:rsidR="00CA2C5F" w14:paraId="37F2CDA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5E7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5A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C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E8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DCA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C3516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D2C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增益:0.25rpm;偏移量:0rpm;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范围:0-16383.75rpm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CF0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</w:tr>
      <w:tr w:rsidR="00CA2C5F" w14:paraId="2607357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79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AA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68D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A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06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E723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25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增益:1Nm;偏移量:0Nm;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范围:0-65535Nm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DD528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</w:tr>
      <w:tr w:rsidR="00CA2C5F" w14:paraId="64C647B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D9B49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96F3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AF047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067E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740A8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951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30CA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7D300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85C58A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96F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1D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FE3F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A2D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EA1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6BB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90C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D50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52B48A3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209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55C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7C43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A30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04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D33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DED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48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A4DA48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F3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257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23D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D5E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1D1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CA7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354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5698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86A6CD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86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B79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968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539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2F2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012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B1C0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DE8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1ED4E1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DE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D8A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FC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04A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714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993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8B8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7A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05DF6E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9DE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A1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688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606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8C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81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E29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0ED5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D8655D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BC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305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974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F54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C2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70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624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CF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80DA60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8DD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0AA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42C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4F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E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583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708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B7E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4BBEA3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6A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5D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CD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4C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3C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59F5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9D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0CB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D05413E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587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空压机系统，当空压机系统存在一个以上故障时，ID分别为18ECFF30,18EBFF30。</w:t>
            </w:r>
          </w:p>
        </w:tc>
      </w:tr>
      <w:tr w:rsidR="00CA2C5F" w14:paraId="5ABC43F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DA4A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2866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5E40B7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8987C2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E050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770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40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D35D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D21D4C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8C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6241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39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0E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38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24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0E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7E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A26792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BBC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15E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8F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D786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126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2FB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8F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CB6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56D3C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50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67A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B41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B53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350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577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B4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474B010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7F9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D51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9BB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E3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E7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1D2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7DA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E9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4521235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547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4B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95A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D55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DE3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59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AC2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E8B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E448D29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59B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DF7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F2E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102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7E2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194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FF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28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505CE0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849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7A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4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D1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26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09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9D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660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1722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E2F6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2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4BD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960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1E8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281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5FA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D903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425CB46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43D0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DCDC系统，当DCDC系统存在一个以上故障时，ID分别为18ECFF1A,18EBFF1A。</w:t>
            </w:r>
          </w:p>
        </w:tc>
      </w:tr>
      <w:tr w:rsidR="00CA2C5F" w14:paraId="6F16FB6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F409D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29FC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6BD5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18FECA1A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BA91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6498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45D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25AB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B2A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932792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695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035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29F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3CF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38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78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F3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69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274CE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FC6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79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72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B88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C9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33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DF1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46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138E39F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7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7CB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19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8FD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2DA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2D8F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B66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F1C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C6ED8C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EA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C64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07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9F6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61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3B2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D2D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4452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09C4E7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EB6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E3B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BCE1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96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7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DB5D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54C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07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AAAC5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09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F4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FB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1F0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FAC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9EB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7F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D0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F79790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1F9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39A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A7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4D4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F95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598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E63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7E2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0D83FF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621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1C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8C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D68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229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A00F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535F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329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FDF36E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9CD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整车状态信息，</w:t>
            </w:r>
          </w:p>
        </w:tc>
      </w:tr>
      <w:tr w:rsidR="00CA2C5F" w14:paraId="096FFF83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49A2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F52B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98EE0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18FFF531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DF051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765C0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9D64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1A9B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BCF7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51BBFE9" w14:textId="77777777">
        <w:trPr>
          <w:trHeight w:val="120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9EA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D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97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E57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D8E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D87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E75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00：D档；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01：N档;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10：R档；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9D5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</w:tr>
      <w:tr w:rsidR="00CA2C5F" w14:paraId="1228B7AC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2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8E5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09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E3D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CF6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9B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C99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19A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</w:tr>
      <w:tr w:rsidR="00CA2C5F" w14:paraId="6115D287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AF18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018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B7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FCB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E92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95F2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32D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66E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</w:tr>
      <w:tr w:rsidR="00CA2C5F" w14:paraId="18E98CF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6A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61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603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35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B1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A46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844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246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</w:tr>
      <w:tr w:rsidR="00CA2C5F" w14:paraId="63433038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60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8C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946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130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F2C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89A1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DA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增益：1km/h;偏移量:0km/h;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486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</w:tr>
      <w:tr w:rsidR="00CA2C5F" w14:paraId="6B4C63BB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DB2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419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28A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C13C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07A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5E1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411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ED8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</w:tr>
      <w:tr w:rsidR="00CA2C5F" w14:paraId="3DBC94F8" w14:textId="77777777">
        <w:trPr>
          <w:trHeight w:val="19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AD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6F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F1E0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EDA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1F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BEB1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8A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0000：高压未上电；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0001:高压已上电，车辆可正常运行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0010:电机驱动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0011:能量回收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0100:倒车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1101-1111：预留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767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</w:tr>
      <w:tr w:rsidR="003056BD" w14:paraId="37D2AF28" w14:textId="77777777" w:rsidTr="003056BD">
        <w:trPr>
          <w:trHeight w:val="519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D2AA16E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7FE767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DD5096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6928D7" w14:textId="18BE624F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50893C" w14:textId="1E65D2D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2ADB2E4" w14:textId="7FDE89A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B48F97" w14:textId="7777777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00：手柄档位与实际一致</w:t>
            </w:r>
          </w:p>
          <w:p w14:paraId="7CB4A479" w14:textId="151D0F22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01：手柄档位与实际不一致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16B962" w14:textId="71669805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</w:tr>
      <w:tr w:rsidR="00CA2C5F" w14:paraId="763C91E4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B4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冷却系统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C4E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42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F06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AA4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A2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D16B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0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C74159A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B5C9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0880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0.2s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242BE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0C3DD7A7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8490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99C74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24078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5242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4DEA5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F20642F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95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6D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F859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51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D67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5F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0EF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增益:1℃;偏移量:-40℃;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范围:-40-210℃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4FF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</w:tr>
      <w:tr w:rsidR="00CA2C5F" w14:paraId="1AA6ECCA" w14:textId="77777777">
        <w:trPr>
          <w:trHeight w:val="48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59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7E1A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868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C31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257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0F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B727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0：正常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29E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</w:tr>
      <w:tr w:rsidR="00CA2C5F" w14:paraId="49DFDB2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D6D0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183D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8F1AC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7BCF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DD1E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E0B3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5A2B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4388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A5D4D1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7FD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045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4BD7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2DF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76D0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24E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4E7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97B27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70C8F61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25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B5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F2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2DB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BE5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44F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A5F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1AA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D5424F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680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60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923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46B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F14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B07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2C3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1D7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F9DB5D9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BCB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07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D9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21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1B8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E32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C3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672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F6C4494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62E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782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A5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301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593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04B2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5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E4F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E9178C8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B7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42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14A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3D1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709D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14E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C1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38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4F437690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638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E07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F75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565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91C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682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0D0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48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4AD39E2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840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679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4D9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41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74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B1C6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50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1C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D7C04B2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277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19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44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33F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A0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D57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170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C3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5BE04880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D16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</w:t>
            </w:r>
          </w:p>
        </w:tc>
      </w:tr>
      <w:tr w:rsidR="00CA2C5F" w14:paraId="366EA9C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A38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0DD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BF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EAA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2C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A90B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81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F7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C1BF2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0C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44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E55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31A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C4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05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5BC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E0C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FF47F4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EC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整车控制器故障，当整车控制器存在一个以上故障时，ID分别为18ECFF31,18EBFF31</w:t>
            </w:r>
          </w:p>
        </w:tc>
      </w:tr>
      <w:tr w:rsidR="00CA2C5F" w14:paraId="75E71D0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C35A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E6832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5954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413D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8A122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8ADCE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D009C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1425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D003D44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0DE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8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D42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F7A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1F0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B6D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3210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604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24BA711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B29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59F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2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E29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7C9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4BCE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82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6AB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491072A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1A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ED1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E36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590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EA0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DAB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58D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19F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0E86E2F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BF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94F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D20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62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3C6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2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C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A53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A6C621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DA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CCB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6D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AB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A9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61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9F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C80F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8E0A17E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AF3F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D9FF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DE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4EB0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7B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5D4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06F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CA9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FB212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01E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1E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7B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916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E14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125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768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026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64F2C7E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571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76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3E6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A40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658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BF37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6E2E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CBD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6243E71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AB1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高压转向控制系统故障</w:t>
            </w:r>
          </w:p>
        </w:tc>
      </w:tr>
      <w:tr w:rsidR="00CA2C5F" w14:paraId="0544C5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4B3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78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E8D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D8C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539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59FA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B34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AE8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FC1C7F4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216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E09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15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58B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ED0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D9E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B1E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69A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DF946A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E1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794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F2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FA7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D6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476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0CC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74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800FC6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5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CF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036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52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0E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10F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BB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66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E3FA86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ECF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51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321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923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6E1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0BB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AE0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89C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33E15D6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B7C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851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50DD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1A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F2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63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C6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E3A742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AC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CEA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C35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669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99F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0B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0BF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BE2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F63F75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695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7AB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ABE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5DB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2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30C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C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11CA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D1D9D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E7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94F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2C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3E8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B42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065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6B7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AEC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1246F91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5C0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低压转向控制系统</w:t>
            </w:r>
          </w:p>
        </w:tc>
      </w:tr>
      <w:tr w:rsidR="00CA2C5F" w14:paraId="35B3F85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DD8D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B88C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00023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0CF6034D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05F72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8A9C9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AC00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58C5C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BDF0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BC66CAC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BF8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9E2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FEA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BA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B507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B8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488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00：停机；01：运行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4A3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</w:tr>
      <w:tr w:rsidR="00CA2C5F" w14:paraId="26BDCA9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643CEC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5FE5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E9F2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15AC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7884D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1B73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336A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27C54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9016A9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26D2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27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BB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3A2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B19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BE16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35F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089C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878BD0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2BC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A19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3A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5C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24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BE7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EFF0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FA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2AFD2A3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88D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6B7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FB9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273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BEC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DDF2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724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B9E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5F28F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82D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566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C7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C7EC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935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941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48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F8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A6D0D1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30D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37B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4E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F19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0DC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50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2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CB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9D43D4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C3F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DBB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D56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04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1BA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CCC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AF3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973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9D4B2A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82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024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AEC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613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FC9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584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9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20EDB26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D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04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69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72A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6D0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9B6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87D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0E1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9F0414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12F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9C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1DB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3A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605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7F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D6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3B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4E03C11D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05FE9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高压配电盒故障</w:t>
            </w:r>
          </w:p>
        </w:tc>
      </w:tr>
      <w:tr w:rsidR="00CA2C5F" w14:paraId="45379F3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11457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6C59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BB56B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18FECA81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E7A9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76CA6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2D28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12C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C532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A031A9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43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536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9C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BB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93C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7D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EBA3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BCB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0E9D74B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047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B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5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91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E53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591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7C1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F3B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720891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0D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BC4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6CF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A0D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1C99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FB9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EFC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7216093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F8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B2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F3A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118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11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CA2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888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0D3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989C91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1B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586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5D8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17B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2F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26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C5C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44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97E26D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463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1BC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862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943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582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662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6FC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BFC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B153D7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443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C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F9D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74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F6C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144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044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68D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78F8E08F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01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F4E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240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F8F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59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F4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AC7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F8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99F97B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BC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再生制动系统故障，当再生制动系统存在一个以上当前故障时，按照数据传输协议发送故障码，传输协议的具体要求参照SAE J1939-21，此时ID分别为18ECFF0B，18EBFF0B。</w:t>
            </w:r>
          </w:p>
        </w:tc>
      </w:tr>
      <w:tr w:rsidR="00CA2C5F" w14:paraId="2DAEE72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A8BF8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6CB5E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53013B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18FECA0B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5D83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B99D7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FCD8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1975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AE2A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F1E63E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9E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EB0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38D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55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F3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ECA6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710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3A06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425FF56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0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D87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5D0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EE4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1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4B4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7B5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A14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5F3F6D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09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4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52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8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46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C85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F5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D5C8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40677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0A4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8A8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A6F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A83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06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E01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18A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2AB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5D146E3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9A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B79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36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B38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297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7F6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2FB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44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3E5518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5C7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441B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9E95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88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D89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44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467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4CA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1F75C596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51D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FFA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A3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562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083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46C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B08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308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3DE0797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DC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8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8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B26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A76B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9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4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423D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28788349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0C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电池烟雾检测信息，对于TK1A，n=01……18(12hex)</w:t>
            </w:r>
          </w:p>
        </w:tc>
      </w:tr>
      <w:tr w:rsidR="00CA2C5F" w14:paraId="1D02B4D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56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EC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6749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1801F480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4B3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85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04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7AA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599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957C7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19F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5F4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C31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34E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764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4F39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752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637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1A8A614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4D8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32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E470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1802F480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812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FE66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12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CE9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E8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535036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43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BE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28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AE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5C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A6A5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DFB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18E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26999E4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0F2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018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BFEC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1803F480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D79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B00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3C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76E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59BAE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977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F2A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595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4C8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46C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6936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AEB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B86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5830EA0D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5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AA8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FA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1804F480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2F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C32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3A7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0F0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BA8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1DB8DA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FCC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56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A65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6D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C1F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150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66F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7544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</w:tbl>
    <w:p w14:paraId="5ED6554C" w14:textId="77777777" w:rsidR="00CA2C5F" w:rsidRDefault="00B42207">
      <w:pPr>
        <w:spacing w:after="0"/>
        <w:rPr>
          <w:lang w:eastAsia="zh-CN"/>
        </w:rPr>
      </w:pPr>
      <w:r>
        <w:rPr>
          <w:lang w:eastAsia="zh-CN"/>
        </w:rPr>
        <w:br w:type="textWrapping" w:clear="all"/>
      </w:r>
    </w:p>
    <w:p w14:paraId="7165CED6" w14:textId="55BDC70E" w:rsidR="00503626" w:rsidRDefault="00C82629">
      <w:pPr>
        <w:pStyle w:val="2"/>
      </w:pPr>
      <w:proofErr w:type="spellStart"/>
      <w:r>
        <w:t>仪表发送</w:t>
      </w:r>
      <w:r w:rsidR="00503626">
        <w:t>报文</w:t>
      </w:r>
      <w:proofErr w:type="spellEnd"/>
    </w:p>
    <w:p w14:paraId="4C7C5669" w14:textId="016AB4BA" w:rsidR="00503626" w:rsidRPr="00503626" w:rsidRDefault="00503626" w:rsidP="00503626">
      <w:pPr>
        <w:rPr>
          <w:lang w:eastAsia="zh-CN"/>
        </w:rPr>
      </w:pPr>
      <w:r>
        <w:rPr>
          <w:lang w:eastAsia="zh-CN"/>
        </w:rPr>
        <w:t>仪表发送</w:t>
      </w:r>
      <w:proofErr w:type="gramStart"/>
      <w:r>
        <w:rPr>
          <w:lang w:eastAsia="zh-CN"/>
        </w:rPr>
        <w:t>报文见</w:t>
      </w:r>
      <w:proofErr w:type="gramEnd"/>
      <w:r>
        <w:rPr>
          <w:lang w:eastAsia="zh-CN"/>
        </w:rPr>
        <w:t>《</w:t>
      </w:r>
      <w:r w:rsidRPr="00503626">
        <w:rPr>
          <w:rFonts w:hint="eastAsia"/>
          <w:lang w:eastAsia="zh-CN"/>
        </w:rPr>
        <w:t>D320&amp;D560</w:t>
      </w:r>
      <w:r w:rsidRPr="00503626">
        <w:rPr>
          <w:rFonts w:hint="eastAsia"/>
          <w:lang w:eastAsia="zh-CN"/>
        </w:rPr>
        <w:t>仪表通讯协议</w:t>
      </w:r>
      <w:r>
        <w:rPr>
          <w:lang w:eastAsia="zh-CN"/>
        </w:rPr>
        <w:t>》。</w:t>
      </w:r>
    </w:p>
    <w:p w14:paraId="5F933AB2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法规需求</w:t>
      </w:r>
    </w:p>
    <w:p w14:paraId="2E3FB9B3" w14:textId="77777777" w:rsidR="00CA2C5F" w:rsidRDefault="00B42207">
      <w:pPr>
        <w:spacing w:after="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ISO2575</w:t>
      </w:r>
      <w:r>
        <w:rPr>
          <w:rFonts w:hint="eastAsia"/>
          <w:sz w:val="20"/>
          <w:szCs w:val="20"/>
          <w:lang w:eastAsia="zh-CN"/>
        </w:rPr>
        <w:t>汽车控制件，指示器及信号灯的标志</w:t>
      </w:r>
    </w:p>
    <w:p w14:paraId="5DC3C53E" w14:textId="77777777" w:rsidR="00CA2C5F" w:rsidRPr="001868C0" w:rsidRDefault="00B42207">
      <w:pPr>
        <w:spacing w:after="0"/>
        <w:rPr>
          <w:sz w:val="20"/>
          <w:szCs w:val="20"/>
          <w:lang w:eastAsia="zh-CN"/>
        </w:rPr>
      </w:pPr>
      <w:r w:rsidRPr="001868C0">
        <w:rPr>
          <w:rFonts w:hint="eastAsia"/>
          <w:sz w:val="20"/>
          <w:szCs w:val="20"/>
          <w:lang w:eastAsia="zh-CN"/>
        </w:rPr>
        <w:t>G</w:t>
      </w:r>
      <w:r w:rsidRPr="001868C0">
        <w:rPr>
          <w:sz w:val="20"/>
          <w:szCs w:val="20"/>
          <w:lang w:eastAsia="zh-CN"/>
        </w:rPr>
        <w:t>B 19836</w:t>
      </w:r>
    </w:p>
    <w:p w14:paraId="13DEA7FD" w14:textId="774EFA69" w:rsidR="00CA2C5F" w:rsidRDefault="001868C0">
      <w:pPr>
        <w:spacing w:after="0"/>
        <w:rPr>
          <w:lang w:val="en-US" w:eastAsia="zh-CN"/>
        </w:rPr>
      </w:pPr>
      <w:r>
        <w:rPr>
          <w:lang w:val="en-US" w:eastAsia="zh-CN"/>
        </w:rPr>
        <w:t>等</w:t>
      </w:r>
    </w:p>
    <w:p w14:paraId="78459382" w14:textId="40EECC29" w:rsidR="001D02E4" w:rsidRDefault="001D02E4">
      <w:pPr>
        <w:pStyle w:val="1"/>
      </w:pPr>
      <w:proofErr w:type="spellStart"/>
      <w:r>
        <w:t>变更日志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0"/>
        <w:gridCol w:w="1405"/>
        <w:gridCol w:w="1111"/>
        <w:gridCol w:w="6869"/>
      </w:tblGrid>
      <w:tr w:rsidR="001D02E4" w:rsidRPr="00DB3A14" w14:paraId="094FA6C9" w14:textId="77777777" w:rsidTr="00766453">
        <w:trPr>
          <w:trHeight w:val="407"/>
        </w:trPr>
        <w:tc>
          <w:tcPr>
            <w:tcW w:w="810" w:type="dxa"/>
            <w:vAlign w:val="center"/>
          </w:tcPr>
          <w:p w14:paraId="5219018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版本</w:t>
            </w:r>
          </w:p>
        </w:tc>
        <w:tc>
          <w:tcPr>
            <w:tcW w:w="1405" w:type="dxa"/>
            <w:vAlign w:val="center"/>
          </w:tcPr>
          <w:p w14:paraId="245C0816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日期</w:t>
            </w:r>
          </w:p>
        </w:tc>
        <w:tc>
          <w:tcPr>
            <w:tcW w:w="1111" w:type="dxa"/>
            <w:vAlign w:val="center"/>
          </w:tcPr>
          <w:p w14:paraId="79AEF361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作者</w:t>
            </w:r>
          </w:p>
        </w:tc>
        <w:tc>
          <w:tcPr>
            <w:tcW w:w="6869" w:type="dxa"/>
            <w:vAlign w:val="center"/>
          </w:tcPr>
          <w:p w14:paraId="47BBC3B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变更描述</w:t>
            </w:r>
          </w:p>
        </w:tc>
      </w:tr>
      <w:tr w:rsidR="001D02E4" w:rsidRPr="00DB3A14" w14:paraId="29D9DBEE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4FBE310E" w14:textId="0802669D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V1.2</w:t>
            </w:r>
          </w:p>
        </w:tc>
        <w:tc>
          <w:tcPr>
            <w:tcW w:w="1405" w:type="dxa"/>
            <w:vAlign w:val="center"/>
          </w:tcPr>
          <w:p w14:paraId="4E6CBD3A" w14:textId="334F68E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20220227</w:t>
            </w:r>
          </w:p>
        </w:tc>
        <w:tc>
          <w:tcPr>
            <w:tcW w:w="1111" w:type="dxa"/>
            <w:vAlign w:val="center"/>
          </w:tcPr>
          <w:p w14:paraId="3CA43D6D" w14:textId="0ABDED90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03D552E5" w14:textId="1C4C46D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完善需求</w:t>
            </w:r>
          </w:p>
        </w:tc>
      </w:tr>
      <w:tr w:rsidR="00FD5E72" w:rsidRPr="00DB3A14" w14:paraId="66C807B9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2DAB2428" w14:textId="22DD1F8C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V1.3</w:t>
            </w:r>
          </w:p>
        </w:tc>
        <w:tc>
          <w:tcPr>
            <w:tcW w:w="1405" w:type="dxa"/>
            <w:vAlign w:val="center"/>
          </w:tcPr>
          <w:p w14:paraId="1996E8C7" w14:textId="166F91B6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0221018</w:t>
            </w:r>
          </w:p>
        </w:tc>
        <w:tc>
          <w:tcPr>
            <w:tcW w:w="1111" w:type="dxa"/>
            <w:vAlign w:val="center"/>
          </w:tcPr>
          <w:p w14:paraId="4D6CD064" w14:textId="5135BA73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62836BB6" w14:textId="29CF1D78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增加辅助制动电流偏移量识别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003CB7" w:rsidRPr="00DB3A14" w14:paraId="143176D0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3BDB31F4" w14:textId="7E8BFB30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V1.4</w:t>
            </w:r>
          </w:p>
        </w:tc>
        <w:tc>
          <w:tcPr>
            <w:tcW w:w="1405" w:type="dxa"/>
            <w:vAlign w:val="center"/>
          </w:tcPr>
          <w:p w14:paraId="6318427E" w14:textId="1B8111A2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0221025</w:t>
            </w:r>
          </w:p>
        </w:tc>
        <w:tc>
          <w:tcPr>
            <w:tcW w:w="1111" w:type="dxa"/>
            <w:vAlign w:val="center"/>
          </w:tcPr>
          <w:p w14:paraId="34BBC858" w14:textId="418E3B7C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4A508F0C" w14:textId="77777777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.2.3</w:t>
            </w:r>
            <w:r>
              <w:rPr>
                <w:sz w:val="20"/>
              </w:rPr>
              <w:t>动力电池电压显示</w:t>
            </w:r>
            <w:r>
              <w:rPr>
                <w:rFonts w:hint="eastAsia"/>
                <w:sz w:val="20"/>
              </w:rPr>
              <w:t>，</w:t>
            </w:r>
            <w:r>
              <w:rPr>
                <w:sz w:val="20"/>
              </w:rPr>
              <w:t>修改笔误</w:t>
            </w:r>
            <w:r>
              <w:rPr>
                <w:rFonts w:hint="eastAsia"/>
                <w:sz w:val="20"/>
              </w:rPr>
              <w:t>。</w:t>
            </w:r>
          </w:p>
          <w:p w14:paraId="37217D34" w14:textId="77777777" w:rsidR="00003CB7" w:rsidRDefault="008E5109" w:rsidP="008E5109">
            <w:pPr>
              <w:pStyle w:val="-"/>
              <w:rPr>
                <w:sz w:val="20"/>
              </w:rPr>
            </w:pPr>
            <w:r w:rsidRPr="008E5109">
              <w:rPr>
                <w:rFonts w:hint="eastAsia"/>
                <w:sz w:val="20"/>
              </w:rPr>
              <w:t xml:space="preserve">3.2.9 </w:t>
            </w:r>
            <w:r w:rsidRPr="008E5109">
              <w:rPr>
                <w:rFonts w:hint="eastAsia"/>
                <w:sz w:val="20"/>
              </w:rPr>
              <w:t>高压电池断开</w:t>
            </w:r>
            <w:r>
              <w:rPr>
                <w:rFonts w:hint="eastAsia"/>
                <w:sz w:val="20"/>
              </w:rPr>
              <w:t>，报文单位笔误，修正。</w:t>
            </w:r>
          </w:p>
          <w:p w14:paraId="2301B961" w14:textId="5AD1CFE0" w:rsidR="008E5109" w:rsidRDefault="00334A0C" w:rsidP="008E5109">
            <w:pPr>
              <w:pStyle w:val="-"/>
              <w:rPr>
                <w:sz w:val="20"/>
              </w:rPr>
            </w:pPr>
            <w:r w:rsidRPr="00334A0C">
              <w:rPr>
                <w:rFonts w:hint="eastAsia"/>
                <w:sz w:val="20"/>
              </w:rPr>
              <w:t xml:space="preserve">3.13.12 </w:t>
            </w:r>
            <w:r w:rsidRPr="00334A0C">
              <w:rPr>
                <w:rFonts w:hint="eastAsia"/>
                <w:sz w:val="20"/>
              </w:rPr>
              <w:t>变速箱故障红灯</w:t>
            </w:r>
            <w:r>
              <w:rPr>
                <w:rFonts w:hint="eastAsia"/>
                <w:sz w:val="20"/>
              </w:rPr>
              <w:t>，报文内容笔误，修正。</w:t>
            </w:r>
          </w:p>
        </w:tc>
      </w:tr>
      <w:tr w:rsidR="00D429BE" w:rsidRPr="00DB3A14" w14:paraId="378DA2F2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04FDF78D" w14:textId="1F2119C0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V1.5</w:t>
            </w:r>
          </w:p>
        </w:tc>
        <w:tc>
          <w:tcPr>
            <w:tcW w:w="1405" w:type="dxa"/>
            <w:vAlign w:val="center"/>
          </w:tcPr>
          <w:p w14:paraId="1E0E9BD7" w14:textId="03F0A6B3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0221103</w:t>
            </w:r>
          </w:p>
        </w:tc>
        <w:tc>
          <w:tcPr>
            <w:tcW w:w="1111" w:type="dxa"/>
            <w:vAlign w:val="center"/>
          </w:tcPr>
          <w:p w14:paraId="317D42C0" w14:textId="4237C957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2D7689B5" w14:textId="563342CD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</w:t>
            </w:r>
            <w:r>
              <w:rPr>
                <w:sz w:val="20"/>
              </w:rPr>
              <w:t>补充无</w:t>
            </w:r>
            <w:r>
              <w:rPr>
                <w:sz w:val="20"/>
              </w:rPr>
              <w:t>AMT</w:t>
            </w:r>
            <w:r>
              <w:rPr>
                <w:sz w:val="20"/>
              </w:rPr>
              <w:t>报文时档位显示说明及报文转发说明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441A24" w:rsidRPr="00DB3A14" w14:paraId="7F354231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5F123B61" w14:textId="39394378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V1.6</w:t>
            </w:r>
          </w:p>
        </w:tc>
        <w:tc>
          <w:tcPr>
            <w:tcW w:w="1405" w:type="dxa"/>
            <w:vAlign w:val="center"/>
          </w:tcPr>
          <w:p w14:paraId="597CE269" w14:textId="5362E8E2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0221210</w:t>
            </w:r>
          </w:p>
        </w:tc>
        <w:tc>
          <w:tcPr>
            <w:tcW w:w="1111" w:type="dxa"/>
            <w:vAlign w:val="center"/>
          </w:tcPr>
          <w:p w14:paraId="2706BEBF" w14:textId="148CF946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44653114" w14:textId="77777777" w:rsidR="00441A24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13.2</w:t>
            </w:r>
            <w:r w:rsidR="00441A24">
              <w:rPr>
                <w:rFonts w:hint="eastAsia"/>
                <w:sz w:val="20"/>
              </w:rPr>
              <w:t>修正</w:t>
            </w:r>
            <w:r w:rsidR="00441A24">
              <w:rPr>
                <w:rFonts w:hint="eastAsia"/>
                <w:sz w:val="20"/>
              </w:rPr>
              <w:t>A/</w:t>
            </w:r>
            <w:r w:rsidR="00441A24">
              <w:rPr>
                <w:sz w:val="20"/>
              </w:rPr>
              <w:t>M</w:t>
            </w:r>
            <w:r w:rsidR="005934B5">
              <w:rPr>
                <w:sz w:val="20"/>
              </w:rPr>
              <w:t>对应的报文是</w:t>
            </w:r>
            <w:r w:rsidR="005934B5">
              <w:rPr>
                <w:sz w:val="20"/>
              </w:rPr>
              <w:t>byte3bit7~8</w:t>
            </w:r>
            <w:r w:rsidR="005934B5">
              <w:rPr>
                <w:rFonts w:hint="eastAsia"/>
                <w:sz w:val="20"/>
              </w:rPr>
              <w:t>。</w:t>
            </w:r>
          </w:p>
          <w:p w14:paraId="536CFE4F" w14:textId="77777777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13.4</w:t>
            </w:r>
            <w:r>
              <w:rPr>
                <w:sz w:val="20"/>
              </w:rPr>
              <w:t>增加蠕动模式显示</w:t>
            </w:r>
          </w:p>
          <w:p w14:paraId="48D06EBE" w14:textId="69A08823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13.15</w:t>
            </w:r>
            <w:r>
              <w:rPr>
                <w:sz w:val="20"/>
              </w:rPr>
              <w:t>增加自学习提醒</w:t>
            </w:r>
          </w:p>
        </w:tc>
      </w:tr>
      <w:tr w:rsidR="00766453" w:rsidRPr="00DB3A14" w14:paraId="7812B2CD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6D5F47DD" w14:textId="619DA2AC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V1.7</w:t>
            </w:r>
          </w:p>
        </w:tc>
        <w:tc>
          <w:tcPr>
            <w:tcW w:w="1405" w:type="dxa"/>
            <w:vAlign w:val="center"/>
          </w:tcPr>
          <w:p w14:paraId="7B54DC39" w14:textId="0455BD8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20230216</w:t>
            </w:r>
          </w:p>
        </w:tc>
        <w:tc>
          <w:tcPr>
            <w:tcW w:w="1111" w:type="dxa"/>
            <w:vAlign w:val="center"/>
          </w:tcPr>
          <w:p w14:paraId="01916920" w14:textId="68542F2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vAlign w:val="center"/>
          </w:tcPr>
          <w:p w14:paraId="00A16F25" w14:textId="4A8C33C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</w:t>
            </w:r>
            <w:r w:rsidR="00A51408">
              <w:rPr>
                <w:sz w:val="20"/>
              </w:rPr>
              <w:t xml:space="preserve">6 </w:t>
            </w:r>
            <w:r w:rsidR="00A51408">
              <w:rPr>
                <w:rFonts w:hint="eastAsia"/>
                <w:sz w:val="20"/>
              </w:rPr>
              <w:t>新增</w:t>
            </w:r>
            <w:r w:rsidR="00A51408">
              <w:rPr>
                <w:rFonts w:hint="eastAsia"/>
                <w:sz w:val="20"/>
              </w:rPr>
              <w:t>&lt;</w:t>
            </w:r>
            <w:r>
              <w:rPr>
                <w:rFonts w:hint="eastAsia"/>
                <w:sz w:val="20"/>
              </w:rPr>
              <w:t>变速箱型号及速比</w:t>
            </w:r>
            <w:r>
              <w:rPr>
                <w:sz w:val="20"/>
              </w:rPr>
              <w:t>&gt;</w:t>
            </w:r>
            <w:proofErr w:type="gramStart"/>
            <w:r>
              <w:rPr>
                <w:rFonts w:hint="eastAsia"/>
                <w:sz w:val="20"/>
              </w:rPr>
              <w:t>标定值</w:t>
            </w:r>
            <w:proofErr w:type="gramEnd"/>
            <w:r w:rsidR="00A51408">
              <w:rPr>
                <w:rFonts w:hint="eastAsia"/>
                <w:sz w:val="20"/>
              </w:rPr>
              <w:t>288</w:t>
            </w:r>
            <w:r>
              <w:rPr>
                <w:rFonts w:hint="eastAsia"/>
                <w:sz w:val="20"/>
              </w:rPr>
              <w:t>；</w:t>
            </w:r>
          </w:p>
          <w:p w14:paraId="4C31839B" w14:textId="077CE957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.17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转向</w:t>
            </w:r>
            <w:proofErr w:type="gramStart"/>
            <w:r>
              <w:rPr>
                <w:sz w:val="20"/>
              </w:rPr>
              <w:t>锁</w:t>
            </w:r>
            <w:r w:rsidR="006238C8">
              <w:rPr>
                <w:rFonts w:hint="eastAsia"/>
                <w:sz w:val="20"/>
              </w:rPr>
              <w:t>止指示</w:t>
            </w:r>
            <w:r>
              <w:rPr>
                <w:sz w:val="20"/>
              </w:rPr>
              <w:t>灯</w:t>
            </w:r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  <w:p w14:paraId="427AB230" w14:textId="22A0667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 xml:space="preserve">.18 </w:t>
            </w:r>
            <w:r>
              <w:rPr>
                <w:sz w:val="20"/>
              </w:rPr>
              <w:t>三桥提升指示灯</w:t>
            </w:r>
            <w:proofErr w:type="gramStart"/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</w:tc>
      </w:tr>
      <w:tr w:rsidR="00DB465E" w:rsidRPr="00DB3A14" w14:paraId="52C094EC" w14:textId="77777777" w:rsidTr="008A7B08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5C601EA" w14:textId="632A89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V1</w:t>
            </w:r>
            <w:r w:rsidRPr="008A7B08">
              <w:rPr>
                <w:sz w:val="20"/>
              </w:rPr>
              <w:t>.8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84439D7" w14:textId="02C0FBCF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2</w:t>
            </w:r>
            <w:r w:rsidRPr="008A7B08">
              <w:rPr>
                <w:sz w:val="20"/>
              </w:rPr>
              <w:t>0230419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C6B99B0" w14:textId="346AFCA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auto"/>
            <w:vAlign w:val="center"/>
          </w:tcPr>
          <w:p w14:paraId="06F3D1B4" w14:textId="01D84A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新增</w:t>
            </w:r>
            <w:r w:rsidRPr="008A7B08">
              <w:rPr>
                <w:rFonts w:hint="eastAsia"/>
                <w:sz w:val="20"/>
              </w:rPr>
              <w:t>3.13.19</w:t>
            </w:r>
            <w:r w:rsidRPr="008A7B08">
              <w:rPr>
                <w:sz w:val="20"/>
              </w:rPr>
              <w:t xml:space="preserve"> </w:t>
            </w:r>
            <w:r w:rsidRPr="008A7B08">
              <w:rPr>
                <w:rFonts w:hint="eastAsia"/>
                <w:sz w:val="20"/>
              </w:rPr>
              <w:t>换挡开关未回零提醒</w:t>
            </w:r>
          </w:p>
        </w:tc>
      </w:tr>
      <w:tr w:rsidR="008A7B08" w:rsidRPr="00DB3A14" w14:paraId="3480EE41" w14:textId="77777777" w:rsidTr="00904EEE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6972540" w14:textId="7E095723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V1.9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5F7CE22A" w14:textId="4FED7BA6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2023050</w:t>
            </w:r>
            <w:r w:rsidR="00064061">
              <w:rPr>
                <w:rFonts w:hint="eastAsia"/>
                <w:sz w:val="20"/>
              </w:rPr>
              <w:t>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4FD3DE6" w14:textId="2E17E632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auto"/>
            <w:vAlign w:val="center"/>
          </w:tcPr>
          <w:p w14:paraId="72E4CDCE" w14:textId="2A9E8488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新能源仪表故障</w:t>
            </w:r>
            <w:proofErr w:type="gramStart"/>
            <w:r>
              <w:rPr>
                <w:rFonts w:hint="eastAsia"/>
                <w:sz w:val="20"/>
              </w:rPr>
              <w:t>码显示</w:t>
            </w:r>
            <w:proofErr w:type="gramEnd"/>
            <w:r>
              <w:rPr>
                <w:rFonts w:hint="eastAsia"/>
                <w:sz w:val="20"/>
              </w:rPr>
              <w:t>净化（</w:t>
            </w:r>
            <w:r>
              <w:rPr>
                <w:rFonts w:hint="eastAsia"/>
                <w:sz w:val="20"/>
              </w:rPr>
              <w:t>DM23033330203</w:t>
            </w:r>
            <w:r>
              <w:rPr>
                <w:rFonts w:hint="eastAsia"/>
                <w:sz w:val="20"/>
              </w:rPr>
              <w:t>），新增</w:t>
            </w:r>
            <w:r>
              <w:rPr>
                <w:rFonts w:hint="eastAsia"/>
                <w:sz w:val="20"/>
              </w:rPr>
              <w:t>STOP</w:t>
            </w:r>
            <w:r>
              <w:rPr>
                <w:rFonts w:hint="eastAsia"/>
                <w:sz w:val="20"/>
              </w:rPr>
              <w:t>灯源地址</w:t>
            </w:r>
          </w:p>
          <w:p w14:paraId="2953E952" w14:textId="77777777" w:rsidR="008A7B08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3.10</w:t>
            </w:r>
            <w:r w:rsidR="008A7B08">
              <w:rPr>
                <w:rFonts w:hint="eastAsia"/>
                <w:sz w:val="20"/>
              </w:rPr>
              <w:t>新能源仪表故障</w:t>
            </w:r>
            <w:proofErr w:type="gramStart"/>
            <w:r w:rsidR="008A7B08">
              <w:rPr>
                <w:rFonts w:hint="eastAsia"/>
                <w:sz w:val="20"/>
              </w:rPr>
              <w:t>码显示</w:t>
            </w:r>
            <w:proofErr w:type="gramEnd"/>
            <w:r w:rsidR="008A7B08">
              <w:rPr>
                <w:rFonts w:hint="eastAsia"/>
                <w:sz w:val="20"/>
              </w:rPr>
              <w:t>净化（</w:t>
            </w:r>
            <w:r w:rsidR="008A7B08">
              <w:rPr>
                <w:rFonts w:hint="eastAsia"/>
                <w:sz w:val="20"/>
              </w:rPr>
              <w:t>DM23033330203</w:t>
            </w:r>
            <w:r w:rsidR="008A7B08">
              <w:rPr>
                <w:rFonts w:hint="eastAsia"/>
                <w:sz w:val="20"/>
              </w:rPr>
              <w:t>），</w:t>
            </w:r>
            <w:r>
              <w:rPr>
                <w:rFonts w:hint="eastAsia"/>
                <w:sz w:val="20"/>
              </w:rPr>
              <w:t>新增</w:t>
            </w:r>
            <w:r w:rsidR="008A7B08">
              <w:rPr>
                <w:rFonts w:hint="eastAsia"/>
                <w:sz w:val="20"/>
              </w:rPr>
              <w:t>Warning</w:t>
            </w:r>
            <w:proofErr w:type="gramStart"/>
            <w:r w:rsidR="008A7B08">
              <w:rPr>
                <w:rFonts w:hint="eastAsia"/>
                <w:sz w:val="20"/>
              </w:rPr>
              <w:t>灯显示</w:t>
            </w:r>
            <w:proofErr w:type="gramEnd"/>
            <w:r w:rsidR="008A7B08">
              <w:rPr>
                <w:rFonts w:hint="eastAsia"/>
                <w:sz w:val="20"/>
              </w:rPr>
              <w:t>源地址</w:t>
            </w:r>
          </w:p>
          <w:p w14:paraId="123C75D4" w14:textId="74D54F4D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3.15.1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后视镜加热指示</w:t>
            </w:r>
          </w:p>
        </w:tc>
      </w:tr>
      <w:tr w:rsidR="00904EEE" w:rsidRPr="00DB3A14" w14:paraId="6BF68686" w14:textId="77777777" w:rsidTr="00DB465E">
        <w:trPr>
          <w:trHeight w:val="413"/>
        </w:trPr>
        <w:tc>
          <w:tcPr>
            <w:tcW w:w="810" w:type="dxa"/>
            <w:shd w:val="clear" w:color="auto" w:fill="FFC000"/>
            <w:vAlign w:val="center"/>
          </w:tcPr>
          <w:p w14:paraId="072087DF" w14:textId="6027A059" w:rsidR="00904EEE" w:rsidRDefault="00904EEE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V2.0</w:t>
            </w:r>
          </w:p>
        </w:tc>
        <w:tc>
          <w:tcPr>
            <w:tcW w:w="1405" w:type="dxa"/>
            <w:shd w:val="clear" w:color="auto" w:fill="FFC000"/>
            <w:vAlign w:val="center"/>
          </w:tcPr>
          <w:p w14:paraId="0609369B" w14:textId="2B9D7602" w:rsidR="00904EEE" w:rsidRDefault="00904EEE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20230714</w:t>
            </w:r>
          </w:p>
        </w:tc>
        <w:tc>
          <w:tcPr>
            <w:tcW w:w="1111" w:type="dxa"/>
            <w:shd w:val="clear" w:color="auto" w:fill="FFC000"/>
            <w:vAlign w:val="center"/>
          </w:tcPr>
          <w:p w14:paraId="2A807B74" w14:textId="1F363DD7" w:rsidR="00904EEE" w:rsidRDefault="00904EEE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FFC000"/>
            <w:vAlign w:val="center"/>
          </w:tcPr>
          <w:p w14:paraId="1E0CCBE3" w14:textId="364CC8E7" w:rsidR="00904EEE" w:rsidRDefault="00904EEE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3.13.5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变速箱取力指示</w:t>
            </w:r>
            <w:proofErr w:type="gramEnd"/>
            <w:r>
              <w:rPr>
                <w:rFonts w:hint="eastAsia"/>
                <w:sz w:val="20"/>
              </w:rPr>
              <w:t>删除接收上装正极继电器状态点亮指示灯</w:t>
            </w:r>
          </w:p>
        </w:tc>
      </w:tr>
    </w:tbl>
    <w:p w14:paraId="241B1112" w14:textId="77777777" w:rsidR="001D02E4" w:rsidRPr="008A7B08" w:rsidRDefault="001D02E4" w:rsidP="001D02E4">
      <w:pPr>
        <w:rPr>
          <w:lang w:eastAsia="zh-CN"/>
        </w:rPr>
      </w:pPr>
    </w:p>
    <w:sectPr w:rsidR="001D02E4" w:rsidRPr="008A7B08">
      <w:headerReference w:type="even" r:id="rId69"/>
      <w:headerReference w:type="default" r:id="rId70"/>
      <w:headerReference w:type="first" r:id="rId71"/>
      <w:pgSz w:w="11906" w:h="16838"/>
      <w:pgMar w:top="1134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CEDA4" w14:textId="77777777" w:rsidR="00552A71" w:rsidRDefault="00552A71">
      <w:pPr>
        <w:spacing w:after="0" w:line="240" w:lineRule="auto"/>
      </w:pPr>
      <w:r>
        <w:separator/>
      </w:r>
    </w:p>
  </w:endnote>
  <w:endnote w:type="continuationSeparator" w:id="0">
    <w:p w14:paraId="0D3A0E71" w14:textId="77777777" w:rsidR="00552A71" w:rsidRDefault="00552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830A8" w14:textId="77777777" w:rsidR="00552A71" w:rsidRDefault="00552A71">
      <w:pPr>
        <w:spacing w:after="0" w:line="240" w:lineRule="auto"/>
      </w:pPr>
      <w:r>
        <w:separator/>
      </w:r>
    </w:p>
  </w:footnote>
  <w:footnote w:type="continuationSeparator" w:id="0">
    <w:p w14:paraId="32EA3FFD" w14:textId="77777777" w:rsidR="00552A71" w:rsidRDefault="00552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695DD" w14:textId="77777777" w:rsidR="00C61A0C" w:rsidRDefault="00000000">
    <w:pPr>
      <w:pStyle w:val="ac"/>
    </w:pPr>
    <w:r>
      <w:pict w14:anchorId="229F93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4" o:spid="_x0000_s1029" type="#_x0000_t136" style="position:absolute;margin-left:0;margin-top:0;width:594.65pt;height:124.7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365AF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4CDA8094" w14:textId="5DBB1AC9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5EE29D54" wp14:editId="36BA8DBC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14:paraId="75839204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5385A501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4917F373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6</w:t>
          </w:r>
          <w:r w:rsidR="00764DBC">
            <w:rPr>
              <w:noProof/>
            </w:rPr>
            <w:t>4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6F965AF4" w14:textId="77777777">
      <w:trPr>
        <w:trHeight w:val="104"/>
      </w:trPr>
      <w:tc>
        <w:tcPr>
          <w:tcW w:w="2316" w:type="dxa"/>
          <w:vMerge/>
        </w:tcPr>
        <w:p w14:paraId="4CC0BB6C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18E2F7B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6456338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3EFC4957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762C465D" w14:textId="6DFF80F6" w:rsidR="00C61A0C" w:rsidRDefault="00000000">
    <w:pPr>
      <w:pStyle w:val="ac"/>
    </w:pPr>
    <w:r>
      <w:pict w14:anchorId="2DDC46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5" o:spid="_x0000_s1032" type="#_x0000_t136" style="position:absolute;margin-left:0;margin-top:0;width:594.65pt;height:124.7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9B3C8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2209B126" w14:textId="47B01100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768B8695" wp14:editId="61B6E987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904E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0" allowOverlap="1" wp14:anchorId="159049C2" wp14:editId="581C107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13665"/>
                    <wp:effectExtent l="0" t="0" r="0" b="0"/>
                    <wp:wrapNone/>
                    <wp:docPr id="1244760450" name="文本框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136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0C876D" w14:textId="77777777" w:rsidR="0025247C" w:rsidRDefault="0025247C" w:rsidP="0025247C">
                                <w:pPr>
                                  <w:pStyle w:val="ae"/>
                                  <w:spacing w:before="0" w:beforeAutospacing="0" w:after="0" w:afterAutospacing="0"/>
                                  <w:jc w:val="center"/>
                                </w:pPr>
                                <w:r w:rsidRPr="00064061"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9049C2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0;margin-top:0;width:594.65pt;height:8.95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" o:allowincell="f" filled="f" stroked="f">
                    <o:lock v:ext="edit" shapetype="t"/>
                    <v:textbox style="mso-fit-shape-to-text:t">
                      <w:txbxContent>
                        <w:p w14:paraId="000C876D" w14:textId="77777777" w:rsidR="0025247C" w:rsidRDefault="0025247C" w:rsidP="0025247C">
                          <w:pPr>
                            <w:pStyle w:val="ae"/>
                            <w:spacing w:before="0" w:beforeAutospacing="0" w:after="0" w:afterAutospacing="0"/>
                            <w:jc w:val="center"/>
                          </w:pPr>
                          <w:r w:rsidRPr="00064061"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68DDB700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1CC25DAF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6790BE8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21C930F9" w14:textId="77777777">
      <w:trPr>
        <w:trHeight w:val="104"/>
      </w:trPr>
      <w:tc>
        <w:tcPr>
          <w:tcW w:w="2316" w:type="dxa"/>
          <w:vMerge/>
        </w:tcPr>
        <w:p w14:paraId="3EA2D3BA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07A158C5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3D73B02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02FF9379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3E6873C9" w14:textId="77777777" w:rsidR="00C61A0C" w:rsidRDefault="00000000">
    <w:pPr>
      <w:pStyle w:val="ac"/>
    </w:pPr>
    <w:r>
      <w:pict w14:anchorId="7C9E38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3" o:spid="_x0000_s1028" type="#_x0000_t136" style="position:absolute;margin-left:0;margin-top:0;width:594.65pt;height:124.7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D19"/>
    <w:multiLevelType w:val="multilevel"/>
    <w:tmpl w:val="002B2D19"/>
    <w:lvl w:ilvl="0">
      <w:start w:val="1"/>
      <w:numFmt w:val="decimal"/>
      <w:lvlText w:val="%1、"/>
      <w:lvlJc w:val="left"/>
      <w:pPr>
        <w:ind w:left="360" w:hanging="360"/>
      </w:pPr>
      <w:rPr>
        <w:rFonts w:ascii="宋体" w:eastAsiaTheme="minorEastAsia" w:hAnsi="宋体" w:cs="宋体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605177"/>
    <w:multiLevelType w:val="hybridMultilevel"/>
    <w:tmpl w:val="F73C5BEA"/>
    <w:lvl w:ilvl="0" w:tplc="49BC216E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CE34D9"/>
    <w:multiLevelType w:val="hybridMultilevel"/>
    <w:tmpl w:val="6CFC9EAC"/>
    <w:lvl w:ilvl="0" w:tplc="ECB8CE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C437FE"/>
    <w:multiLevelType w:val="multilevel"/>
    <w:tmpl w:val="15C437FE"/>
    <w:lvl w:ilvl="0" w:tentative="1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 w:tentative="1">
      <w:start w:val="1"/>
      <w:numFmt w:val="decimal"/>
      <w:pStyle w:val="-2"/>
      <w:lvlText w:val="%1.%2"/>
      <w:lvlJc w:val="left"/>
      <w:pPr>
        <w:ind w:left="0" w:firstLine="0"/>
      </w:pPr>
      <w:rPr>
        <w:rFonts w:hint="eastAsia"/>
      </w:rPr>
    </w:lvl>
    <w:lvl w:ilvl="2" w:tentative="1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 w:tentative="1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 w:tentative="1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716683F"/>
    <w:multiLevelType w:val="multilevel"/>
    <w:tmpl w:val="1716683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33167E"/>
    <w:multiLevelType w:val="multilevel"/>
    <w:tmpl w:val="1F33167E"/>
    <w:lvl w:ilvl="0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D921AF"/>
    <w:multiLevelType w:val="hybridMultilevel"/>
    <w:tmpl w:val="6F9AF436"/>
    <w:lvl w:ilvl="0" w:tplc="53E28F92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  <w:lang w:val="sv-S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FAE3794"/>
    <w:multiLevelType w:val="hybridMultilevel"/>
    <w:tmpl w:val="B44E9828"/>
    <w:lvl w:ilvl="0" w:tplc="2460CA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2C36DB"/>
    <w:multiLevelType w:val="hybridMultilevel"/>
    <w:tmpl w:val="A2C4DACC"/>
    <w:lvl w:ilvl="0" w:tplc="A8148298">
      <w:start w:val="1"/>
      <w:numFmt w:val="decimal"/>
      <w:lvlText w:val="%1、"/>
      <w:lvlJc w:val="left"/>
      <w:pPr>
        <w:ind w:left="360" w:hanging="360"/>
      </w:pPr>
      <w:rPr>
        <w:rFonts w:asciiTheme="minorEastAsia" w:hAnsiTheme="minorEastAsia" w:cs="Arial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3DEC56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5E4542B2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6045D2B4"/>
    <w:multiLevelType w:val="multilevel"/>
    <w:tmpl w:val="6045D2B4"/>
    <w:lvl w:ilvl="0" w:tentative="1">
      <w:start w:val="1"/>
      <w:numFmt w:val="decimal"/>
      <w:pStyle w:val="HR1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1">
      <w:start w:val="1"/>
      <w:numFmt w:val="decimal"/>
      <w:pStyle w:val="HR2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2" w:tentative="1">
      <w:start w:val="1"/>
      <w:numFmt w:val="decimal"/>
      <w:pStyle w:val="HR3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1">
      <w:start w:val="1"/>
      <w:numFmt w:val="decimal"/>
      <w:pStyle w:val="HR4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1">
      <w:start w:val="1"/>
      <w:numFmt w:val="decimal"/>
      <w:pStyle w:val="HR5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5" w:tentative="1">
      <w:start w:val="1"/>
      <w:numFmt w:val="decimal"/>
      <w:pStyle w:val="HR6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1">
      <w:start w:val="1"/>
      <w:numFmt w:val="decimal"/>
      <w:pStyle w:val="HR7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pStyle w:val="HR8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6045D2C0"/>
    <w:multiLevelType w:val="multilevel"/>
    <w:tmpl w:val="C82E14E6"/>
    <w:lvl w:ilvl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60" w:hanging="360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62DD0450"/>
    <w:multiLevelType w:val="hybridMultilevel"/>
    <w:tmpl w:val="F5F68F3A"/>
    <w:lvl w:ilvl="0" w:tplc="F886F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253A3B"/>
    <w:multiLevelType w:val="hybridMultilevel"/>
    <w:tmpl w:val="E44A91E8"/>
    <w:lvl w:ilvl="0" w:tplc="FDEAB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4567227">
    <w:abstractNumId w:val="7"/>
  </w:num>
  <w:num w:numId="2" w16cid:durableId="1371565988">
    <w:abstractNumId w:val="12"/>
  </w:num>
  <w:num w:numId="3" w16cid:durableId="32848051">
    <w:abstractNumId w:val="3"/>
  </w:num>
  <w:num w:numId="4" w16cid:durableId="2029983969">
    <w:abstractNumId w:val="7"/>
    <w:lvlOverride w:ilvl="0">
      <w:startOverride w:val="1"/>
    </w:lvlOverride>
  </w:num>
  <w:num w:numId="5" w16cid:durableId="472526481">
    <w:abstractNumId w:val="10"/>
  </w:num>
  <w:num w:numId="6" w16cid:durableId="1373841528">
    <w:abstractNumId w:val="0"/>
  </w:num>
  <w:num w:numId="7" w16cid:durableId="740491924">
    <w:abstractNumId w:val="5"/>
  </w:num>
  <w:num w:numId="8" w16cid:durableId="2175561">
    <w:abstractNumId w:val="4"/>
  </w:num>
  <w:num w:numId="9" w16cid:durableId="405689791">
    <w:abstractNumId w:val="13"/>
  </w:num>
  <w:num w:numId="10" w16cid:durableId="1710759352">
    <w:abstractNumId w:val="11"/>
  </w:num>
  <w:num w:numId="11" w16cid:durableId="1962154121">
    <w:abstractNumId w:val="2"/>
  </w:num>
  <w:num w:numId="12" w16cid:durableId="367335268">
    <w:abstractNumId w:val="6"/>
  </w:num>
  <w:num w:numId="13" w16cid:durableId="902832560">
    <w:abstractNumId w:val="1"/>
  </w:num>
  <w:num w:numId="14" w16cid:durableId="159275381">
    <w:abstractNumId w:val="8"/>
  </w:num>
  <w:num w:numId="15" w16cid:durableId="2091808361">
    <w:abstractNumId w:val="9"/>
  </w:num>
  <w:num w:numId="16" w16cid:durableId="579875959">
    <w:abstractNumId w:val="7"/>
  </w:num>
  <w:num w:numId="17" w16cid:durableId="1226598858">
    <w:abstractNumId w:val="15"/>
  </w:num>
  <w:num w:numId="18" w16cid:durableId="20371227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E0"/>
    <w:rsid w:val="00000B98"/>
    <w:rsid w:val="00000BFB"/>
    <w:rsid w:val="0000250A"/>
    <w:rsid w:val="00003CB7"/>
    <w:rsid w:val="0000534B"/>
    <w:rsid w:val="00005F12"/>
    <w:rsid w:val="00010E5F"/>
    <w:rsid w:val="000123E1"/>
    <w:rsid w:val="00012D20"/>
    <w:rsid w:val="0001332D"/>
    <w:rsid w:val="00013945"/>
    <w:rsid w:val="00013DED"/>
    <w:rsid w:val="00014816"/>
    <w:rsid w:val="00014B2E"/>
    <w:rsid w:val="000154DB"/>
    <w:rsid w:val="000158F8"/>
    <w:rsid w:val="00017A25"/>
    <w:rsid w:val="0002014B"/>
    <w:rsid w:val="00020B60"/>
    <w:rsid w:val="0002199E"/>
    <w:rsid w:val="00021A6C"/>
    <w:rsid w:val="00022158"/>
    <w:rsid w:val="00022B6A"/>
    <w:rsid w:val="000237BE"/>
    <w:rsid w:val="000241CA"/>
    <w:rsid w:val="0002634B"/>
    <w:rsid w:val="00027BA3"/>
    <w:rsid w:val="00030540"/>
    <w:rsid w:val="00032380"/>
    <w:rsid w:val="000327D7"/>
    <w:rsid w:val="00032CB9"/>
    <w:rsid w:val="00034630"/>
    <w:rsid w:val="00034F72"/>
    <w:rsid w:val="000358CE"/>
    <w:rsid w:val="000365C1"/>
    <w:rsid w:val="000371D9"/>
    <w:rsid w:val="000417AC"/>
    <w:rsid w:val="000433B9"/>
    <w:rsid w:val="00043BA4"/>
    <w:rsid w:val="00044B71"/>
    <w:rsid w:val="0004521C"/>
    <w:rsid w:val="000456C4"/>
    <w:rsid w:val="000505A3"/>
    <w:rsid w:val="00050600"/>
    <w:rsid w:val="00050F9D"/>
    <w:rsid w:val="00052460"/>
    <w:rsid w:val="0005315B"/>
    <w:rsid w:val="0005325D"/>
    <w:rsid w:val="00053581"/>
    <w:rsid w:val="00053BED"/>
    <w:rsid w:val="00054290"/>
    <w:rsid w:val="00054657"/>
    <w:rsid w:val="00055530"/>
    <w:rsid w:val="0005657E"/>
    <w:rsid w:val="00056692"/>
    <w:rsid w:val="00056E34"/>
    <w:rsid w:val="00061548"/>
    <w:rsid w:val="00061FF6"/>
    <w:rsid w:val="00062374"/>
    <w:rsid w:val="00062A0E"/>
    <w:rsid w:val="00062ED2"/>
    <w:rsid w:val="000639DF"/>
    <w:rsid w:val="00064061"/>
    <w:rsid w:val="00064B76"/>
    <w:rsid w:val="00064FBE"/>
    <w:rsid w:val="000658E1"/>
    <w:rsid w:val="00065EE9"/>
    <w:rsid w:val="00066B7A"/>
    <w:rsid w:val="00067125"/>
    <w:rsid w:val="00067BCF"/>
    <w:rsid w:val="000718A6"/>
    <w:rsid w:val="00073BD0"/>
    <w:rsid w:val="000741AA"/>
    <w:rsid w:val="000743D6"/>
    <w:rsid w:val="00074478"/>
    <w:rsid w:val="00074D08"/>
    <w:rsid w:val="00075420"/>
    <w:rsid w:val="00075AAC"/>
    <w:rsid w:val="00076768"/>
    <w:rsid w:val="00076778"/>
    <w:rsid w:val="0007796C"/>
    <w:rsid w:val="000801A4"/>
    <w:rsid w:val="000803F6"/>
    <w:rsid w:val="00080EAC"/>
    <w:rsid w:val="00081702"/>
    <w:rsid w:val="000818C3"/>
    <w:rsid w:val="000824CE"/>
    <w:rsid w:val="000832C2"/>
    <w:rsid w:val="000840A0"/>
    <w:rsid w:val="00086546"/>
    <w:rsid w:val="00090875"/>
    <w:rsid w:val="00091329"/>
    <w:rsid w:val="00092B50"/>
    <w:rsid w:val="000931E5"/>
    <w:rsid w:val="000939C9"/>
    <w:rsid w:val="00093C39"/>
    <w:rsid w:val="00094580"/>
    <w:rsid w:val="00096B91"/>
    <w:rsid w:val="000974F4"/>
    <w:rsid w:val="000A19D0"/>
    <w:rsid w:val="000A2C46"/>
    <w:rsid w:val="000A2C8B"/>
    <w:rsid w:val="000A3A19"/>
    <w:rsid w:val="000A3C8D"/>
    <w:rsid w:val="000A3D12"/>
    <w:rsid w:val="000A4454"/>
    <w:rsid w:val="000A49F6"/>
    <w:rsid w:val="000A69C2"/>
    <w:rsid w:val="000A7695"/>
    <w:rsid w:val="000B015A"/>
    <w:rsid w:val="000B1EBB"/>
    <w:rsid w:val="000B2185"/>
    <w:rsid w:val="000B3132"/>
    <w:rsid w:val="000B43AC"/>
    <w:rsid w:val="000B67EF"/>
    <w:rsid w:val="000B6AB5"/>
    <w:rsid w:val="000C01AA"/>
    <w:rsid w:val="000C061E"/>
    <w:rsid w:val="000C1023"/>
    <w:rsid w:val="000C1466"/>
    <w:rsid w:val="000C14FD"/>
    <w:rsid w:val="000C1ACC"/>
    <w:rsid w:val="000C35EB"/>
    <w:rsid w:val="000C3CED"/>
    <w:rsid w:val="000C416B"/>
    <w:rsid w:val="000C52D6"/>
    <w:rsid w:val="000C56B3"/>
    <w:rsid w:val="000C5DBF"/>
    <w:rsid w:val="000C6772"/>
    <w:rsid w:val="000D024C"/>
    <w:rsid w:val="000D0F34"/>
    <w:rsid w:val="000D2239"/>
    <w:rsid w:val="000D2840"/>
    <w:rsid w:val="000D56B6"/>
    <w:rsid w:val="000D5AA5"/>
    <w:rsid w:val="000D64F6"/>
    <w:rsid w:val="000D7351"/>
    <w:rsid w:val="000E0549"/>
    <w:rsid w:val="000E2B32"/>
    <w:rsid w:val="000E3247"/>
    <w:rsid w:val="000E3E7A"/>
    <w:rsid w:val="000E50AA"/>
    <w:rsid w:val="000E51D7"/>
    <w:rsid w:val="000E51FC"/>
    <w:rsid w:val="000E57C9"/>
    <w:rsid w:val="000E5896"/>
    <w:rsid w:val="000E61F1"/>
    <w:rsid w:val="000E6A04"/>
    <w:rsid w:val="000E791F"/>
    <w:rsid w:val="000E7B8F"/>
    <w:rsid w:val="000F0584"/>
    <w:rsid w:val="000F0BF8"/>
    <w:rsid w:val="000F10DE"/>
    <w:rsid w:val="000F1283"/>
    <w:rsid w:val="000F1932"/>
    <w:rsid w:val="000F3443"/>
    <w:rsid w:val="000F3E63"/>
    <w:rsid w:val="000F4D86"/>
    <w:rsid w:val="000F6814"/>
    <w:rsid w:val="00100225"/>
    <w:rsid w:val="001007BC"/>
    <w:rsid w:val="00102C7E"/>
    <w:rsid w:val="00103F49"/>
    <w:rsid w:val="0010550B"/>
    <w:rsid w:val="00105CD4"/>
    <w:rsid w:val="00105FA0"/>
    <w:rsid w:val="00106B7D"/>
    <w:rsid w:val="001077DF"/>
    <w:rsid w:val="001079C5"/>
    <w:rsid w:val="00107F0C"/>
    <w:rsid w:val="0011181D"/>
    <w:rsid w:val="0011256A"/>
    <w:rsid w:val="001146F6"/>
    <w:rsid w:val="001156EE"/>
    <w:rsid w:val="00116232"/>
    <w:rsid w:val="00116F2F"/>
    <w:rsid w:val="001207A0"/>
    <w:rsid w:val="00120C7F"/>
    <w:rsid w:val="00121119"/>
    <w:rsid w:val="00122C3E"/>
    <w:rsid w:val="00122C9D"/>
    <w:rsid w:val="00123139"/>
    <w:rsid w:val="00123C4A"/>
    <w:rsid w:val="0012491A"/>
    <w:rsid w:val="00124B27"/>
    <w:rsid w:val="001257E7"/>
    <w:rsid w:val="00125C34"/>
    <w:rsid w:val="00126852"/>
    <w:rsid w:val="00127348"/>
    <w:rsid w:val="001274D6"/>
    <w:rsid w:val="00131705"/>
    <w:rsid w:val="0013395B"/>
    <w:rsid w:val="00133D7F"/>
    <w:rsid w:val="00134889"/>
    <w:rsid w:val="001355C4"/>
    <w:rsid w:val="001368F3"/>
    <w:rsid w:val="001369CE"/>
    <w:rsid w:val="001374B6"/>
    <w:rsid w:val="001379AC"/>
    <w:rsid w:val="0014017C"/>
    <w:rsid w:val="001402BD"/>
    <w:rsid w:val="001405D9"/>
    <w:rsid w:val="00141CB8"/>
    <w:rsid w:val="00142603"/>
    <w:rsid w:val="0014330A"/>
    <w:rsid w:val="0014334E"/>
    <w:rsid w:val="00143742"/>
    <w:rsid w:val="001438FE"/>
    <w:rsid w:val="00143DB9"/>
    <w:rsid w:val="00143FB6"/>
    <w:rsid w:val="00144D90"/>
    <w:rsid w:val="00144F4F"/>
    <w:rsid w:val="00145085"/>
    <w:rsid w:val="001451AD"/>
    <w:rsid w:val="00145ED1"/>
    <w:rsid w:val="001460E6"/>
    <w:rsid w:val="0014658F"/>
    <w:rsid w:val="00146706"/>
    <w:rsid w:val="00156B90"/>
    <w:rsid w:val="00157269"/>
    <w:rsid w:val="001572BE"/>
    <w:rsid w:val="00160664"/>
    <w:rsid w:val="0016190E"/>
    <w:rsid w:val="001668FF"/>
    <w:rsid w:val="001712C5"/>
    <w:rsid w:val="0017164B"/>
    <w:rsid w:val="00171A06"/>
    <w:rsid w:val="00171AB9"/>
    <w:rsid w:val="001728DB"/>
    <w:rsid w:val="00174E42"/>
    <w:rsid w:val="00176BBE"/>
    <w:rsid w:val="001803EA"/>
    <w:rsid w:val="001868C0"/>
    <w:rsid w:val="00186C99"/>
    <w:rsid w:val="00190074"/>
    <w:rsid w:val="00190814"/>
    <w:rsid w:val="00190CB1"/>
    <w:rsid w:val="00191918"/>
    <w:rsid w:val="0019252D"/>
    <w:rsid w:val="00195018"/>
    <w:rsid w:val="0019761B"/>
    <w:rsid w:val="00197AFC"/>
    <w:rsid w:val="001A2AEB"/>
    <w:rsid w:val="001A2F57"/>
    <w:rsid w:val="001A3FC8"/>
    <w:rsid w:val="001A4C39"/>
    <w:rsid w:val="001A5CC4"/>
    <w:rsid w:val="001A6B69"/>
    <w:rsid w:val="001A7137"/>
    <w:rsid w:val="001B13BB"/>
    <w:rsid w:val="001B1DAC"/>
    <w:rsid w:val="001B2FCF"/>
    <w:rsid w:val="001B3912"/>
    <w:rsid w:val="001B41EA"/>
    <w:rsid w:val="001B420C"/>
    <w:rsid w:val="001B42AA"/>
    <w:rsid w:val="001B52C5"/>
    <w:rsid w:val="001B72B5"/>
    <w:rsid w:val="001C1540"/>
    <w:rsid w:val="001C29F3"/>
    <w:rsid w:val="001C2B2F"/>
    <w:rsid w:val="001C3351"/>
    <w:rsid w:val="001C408D"/>
    <w:rsid w:val="001C4198"/>
    <w:rsid w:val="001C4763"/>
    <w:rsid w:val="001C4C2F"/>
    <w:rsid w:val="001C5DED"/>
    <w:rsid w:val="001C6629"/>
    <w:rsid w:val="001C7D2A"/>
    <w:rsid w:val="001D02E4"/>
    <w:rsid w:val="001D0627"/>
    <w:rsid w:val="001D0CBD"/>
    <w:rsid w:val="001D15DE"/>
    <w:rsid w:val="001D1859"/>
    <w:rsid w:val="001D1863"/>
    <w:rsid w:val="001D1F6E"/>
    <w:rsid w:val="001D3627"/>
    <w:rsid w:val="001D3E0F"/>
    <w:rsid w:val="001D7AC1"/>
    <w:rsid w:val="001D7E8C"/>
    <w:rsid w:val="001E069E"/>
    <w:rsid w:val="001E0777"/>
    <w:rsid w:val="001E0EAA"/>
    <w:rsid w:val="001E0EC0"/>
    <w:rsid w:val="001E1B7E"/>
    <w:rsid w:val="001E25FE"/>
    <w:rsid w:val="001E2A35"/>
    <w:rsid w:val="001E2D09"/>
    <w:rsid w:val="001E2E76"/>
    <w:rsid w:val="001E46C5"/>
    <w:rsid w:val="001E5933"/>
    <w:rsid w:val="001E5E0C"/>
    <w:rsid w:val="001E6773"/>
    <w:rsid w:val="001E6B12"/>
    <w:rsid w:val="001E720D"/>
    <w:rsid w:val="001E76E1"/>
    <w:rsid w:val="001F0085"/>
    <w:rsid w:val="001F014D"/>
    <w:rsid w:val="001F06D8"/>
    <w:rsid w:val="001F1B95"/>
    <w:rsid w:val="001F2110"/>
    <w:rsid w:val="001F3355"/>
    <w:rsid w:val="001F36FD"/>
    <w:rsid w:val="001F4A56"/>
    <w:rsid w:val="001F4B21"/>
    <w:rsid w:val="002008C9"/>
    <w:rsid w:val="00200E24"/>
    <w:rsid w:val="00201225"/>
    <w:rsid w:val="00201363"/>
    <w:rsid w:val="002022AE"/>
    <w:rsid w:val="002028FB"/>
    <w:rsid w:val="00203F87"/>
    <w:rsid w:val="002062B4"/>
    <w:rsid w:val="002066F6"/>
    <w:rsid w:val="00207AD9"/>
    <w:rsid w:val="00210070"/>
    <w:rsid w:val="00210193"/>
    <w:rsid w:val="002102F6"/>
    <w:rsid w:val="0021223D"/>
    <w:rsid w:val="00212A62"/>
    <w:rsid w:val="00214191"/>
    <w:rsid w:val="00214A8E"/>
    <w:rsid w:val="002161C8"/>
    <w:rsid w:val="00216805"/>
    <w:rsid w:val="00217236"/>
    <w:rsid w:val="00223134"/>
    <w:rsid w:val="00223B38"/>
    <w:rsid w:val="00225814"/>
    <w:rsid w:val="0022619E"/>
    <w:rsid w:val="002269E0"/>
    <w:rsid w:val="00226B57"/>
    <w:rsid w:val="002277B8"/>
    <w:rsid w:val="002303BE"/>
    <w:rsid w:val="00232081"/>
    <w:rsid w:val="002324FD"/>
    <w:rsid w:val="00232952"/>
    <w:rsid w:val="00232D66"/>
    <w:rsid w:val="002364B8"/>
    <w:rsid w:val="002368E5"/>
    <w:rsid w:val="00237AF9"/>
    <w:rsid w:val="00241000"/>
    <w:rsid w:val="0024263A"/>
    <w:rsid w:val="00244143"/>
    <w:rsid w:val="00246916"/>
    <w:rsid w:val="00246FF8"/>
    <w:rsid w:val="00250096"/>
    <w:rsid w:val="0025198B"/>
    <w:rsid w:val="0025247C"/>
    <w:rsid w:val="0025306A"/>
    <w:rsid w:val="00256189"/>
    <w:rsid w:val="00256190"/>
    <w:rsid w:val="002563DC"/>
    <w:rsid w:val="0026119B"/>
    <w:rsid w:val="00261270"/>
    <w:rsid w:val="00263940"/>
    <w:rsid w:val="00263B3D"/>
    <w:rsid w:val="00264408"/>
    <w:rsid w:val="002651D7"/>
    <w:rsid w:val="00266582"/>
    <w:rsid w:val="002667C7"/>
    <w:rsid w:val="00266D45"/>
    <w:rsid w:val="002672FC"/>
    <w:rsid w:val="002678A4"/>
    <w:rsid w:val="0027032F"/>
    <w:rsid w:val="002717D5"/>
    <w:rsid w:val="0027267B"/>
    <w:rsid w:val="00272730"/>
    <w:rsid w:val="0027363C"/>
    <w:rsid w:val="00273A5E"/>
    <w:rsid w:val="00273E67"/>
    <w:rsid w:val="002744D2"/>
    <w:rsid w:val="002750D2"/>
    <w:rsid w:val="00275416"/>
    <w:rsid w:val="00275BBB"/>
    <w:rsid w:val="00276B08"/>
    <w:rsid w:val="00283A6D"/>
    <w:rsid w:val="0028471A"/>
    <w:rsid w:val="00284BFB"/>
    <w:rsid w:val="00284DA0"/>
    <w:rsid w:val="00286E51"/>
    <w:rsid w:val="00287E7F"/>
    <w:rsid w:val="00290A2F"/>
    <w:rsid w:val="00290D39"/>
    <w:rsid w:val="00291172"/>
    <w:rsid w:val="00291A9F"/>
    <w:rsid w:val="00291FD8"/>
    <w:rsid w:val="00292438"/>
    <w:rsid w:val="0029368D"/>
    <w:rsid w:val="0029589B"/>
    <w:rsid w:val="002959D7"/>
    <w:rsid w:val="00296621"/>
    <w:rsid w:val="00297E29"/>
    <w:rsid w:val="002A071C"/>
    <w:rsid w:val="002A0773"/>
    <w:rsid w:val="002A0CED"/>
    <w:rsid w:val="002A100D"/>
    <w:rsid w:val="002A1639"/>
    <w:rsid w:val="002A16D7"/>
    <w:rsid w:val="002A3020"/>
    <w:rsid w:val="002A32EE"/>
    <w:rsid w:val="002A3E1A"/>
    <w:rsid w:val="002A44F2"/>
    <w:rsid w:val="002A5008"/>
    <w:rsid w:val="002A5FCE"/>
    <w:rsid w:val="002A782B"/>
    <w:rsid w:val="002A7A66"/>
    <w:rsid w:val="002A7DA1"/>
    <w:rsid w:val="002B05FF"/>
    <w:rsid w:val="002B1077"/>
    <w:rsid w:val="002B411F"/>
    <w:rsid w:val="002B487D"/>
    <w:rsid w:val="002B4ACA"/>
    <w:rsid w:val="002B5496"/>
    <w:rsid w:val="002B5A81"/>
    <w:rsid w:val="002B6BC5"/>
    <w:rsid w:val="002B6BF0"/>
    <w:rsid w:val="002B6E0D"/>
    <w:rsid w:val="002C2A0E"/>
    <w:rsid w:val="002C2AF5"/>
    <w:rsid w:val="002C3E45"/>
    <w:rsid w:val="002C43E4"/>
    <w:rsid w:val="002C51D0"/>
    <w:rsid w:val="002C6E96"/>
    <w:rsid w:val="002D026D"/>
    <w:rsid w:val="002D0C65"/>
    <w:rsid w:val="002D2AD0"/>
    <w:rsid w:val="002D2FFA"/>
    <w:rsid w:val="002D32A8"/>
    <w:rsid w:val="002D3597"/>
    <w:rsid w:val="002D3D61"/>
    <w:rsid w:val="002D3E14"/>
    <w:rsid w:val="002D3F03"/>
    <w:rsid w:val="002D45AD"/>
    <w:rsid w:val="002D54AF"/>
    <w:rsid w:val="002D58CE"/>
    <w:rsid w:val="002D76E4"/>
    <w:rsid w:val="002D79C0"/>
    <w:rsid w:val="002E14E8"/>
    <w:rsid w:val="002E52E1"/>
    <w:rsid w:val="002E532D"/>
    <w:rsid w:val="002E5D47"/>
    <w:rsid w:val="002E6FDA"/>
    <w:rsid w:val="002E7D49"/>
    <w:rsid w:val="002F04D0"/>
    <w:rsid w:val="002F0FA5"/>
    <w:rsid w:val="002F0FB5"/>
    <w:rsid w:val="002F1EEE"/>
    <w:rsid w:val="002F272B"/>
    <w:rsid w:val="002F32E1"/>
    <w:rsid w:val="002F4109"/>
    <w:rsid w:val="002F434B"/>
    <w:rsid w:val="002F4395"/>
    <w:rsid w:val="002F4D21"/>
    <w:rsid w:val="002F53C4"/>
    <w:rsid w:val="002F58FF"/>
    <w:rsid w:val="002F6397"/>
    <w:rsid w:val="002F788D"/>
    <w:rsid w:val="002F7B11"/>
    <w:rsid w:val="003002D5"/>
    <w:rsid w:val="0030062F"/>
    <w:rsid w:val="003012FA"/>
    <w:rsid w:val="0030540A"/>
    <w:rsid w:val="003056BD"/>
    <w:rsid w:val="0030587C"/>
    <w:rsid w:val="00305FB9"/>
    <w:rsid w:val="003107DF"/>
    <w:rsid w:val="00315029"/>
    <w:rsid w:val="003153A2"/>
    <w:rsid w:val="00315DDD"/>
    <w:rsid w:val="00317B07"/>
    <w:rsid w:val="00317C9B"/>
    <w:rsid w:val="00320B8D"/>
    <w:rsid w:val="00322BAC"/>
    <w:rsid w:val="0032357E"/>
    <w:rsid w:val="00323F71"/>
    <w:rsid w:val="0032530F"/>
    <w:rsid w:val="00325DBF"/>
    <w:rsid w:val="00327178"/>
    <w:rsid w:val="00331592"/>
    <w:rsid w:val="003316C8"/>
    <w:rsid w:val="0033306C"/>
    <w:rsid w:val="003336EC"/>
    <w:rsid w:val="00334A0C"/>
    <w:rsid w:val="0033659A"/>
    <w:rsid w:val="00337DD9"/>
    <w:rsid w:val="00343F8F"/>
    <w:rsid w:val="003466F8"/>
    <w:rsid w:val="00346887"/>
    <w:rsid w:val="0035056F"/>
    <w:rsid w:val="00350612"/>
    <w:rsid w:val="00350E5C"/>
    <w:rsid w:val="003513ED"/>
    <w:rsid w:val="0035163D"/>
    <w:rsid w:val="00352E92"/>
    <w:rsid w:val="00353975"/>
    <w:rsid w:val="00354D4B"/>
    <w:rsid w:val="00355B2F"/>
    <w:rsid w:val="00356295"/>
    <w:rsid w:val="003569D8"/>
    <w:rsid w:val="00357902"/>
    <w:rsid w:val="00361F67"/>
    <w:rsid w:val="00362565"/>
    <w:rsid w:val="003638A9"/>
    <w:rsid w:val="00363CA1"/>
    <w:rsid w:val="00363E20"/>
    <w:rsid w:val="00363EFE"/>
    <w:rsid w:val="00366564"/>
    <w:rsid w:val="00367C7A"/>
    <w:rsid w:val="00370343"/>
    <w:rsid w:val="00371471"/>
    <w:rsid w:val="00372759"/>
    <w:rsid w:val="003728B1"/>
    <w:rsid w:val="003745AB"/>
    <w:rsid w:val="003747F0"/>
    <w:rsid w:val="003753E0"/>
    <w:rsid w:val="00375F60"/>
    <w:rsid w:val="0037613E"/>
    <w:rsid w:val="00377AA0"/>
    <w:rsid w:val="00377BCE"/>
    <w:rsid w:val="00377E7D"/>
    <w:rsid w:val="00380344"/>
    <w:rsid w:val="00381025"/>
    <w:rsid w:val="00381A39"/>
    <w:rsid w:val="00383AD9"/>
    <w:rsid w:val="00383B5D"/>
    <w:rsid w:val="0038402A"/>
    <w:rsid w:val="00385F0B"/>
    <w:rsid w:val="0038686A"/>
    <w:rsid w:val="00387CE9"/>
    <w:rsid w:val="00390A3B"/>
    <w:rsid w:val="003919D5"/>
    <w:rsid w:val="00392A66"/>
    <w:rsid w:val="00393370"/>
    <w:rsid w:val="003937DC"/>
    <w:rsid w:val="00393F73"/>
    <w:rsid w:val="00394C41"/>
    <w:rsid w:val="0039596E"/>
    <w:rsid w:val="00395B18"/>
    <w:rsid w:val="0039628E"/>
    <w:rsid w:val="003966D5"/>
    <w:rsid w:val="003971D2"/>
    <w:rsid w:val="003977D6"/>
    <w:rsid w:val="00397CFA"/>
    <w:rsid w:val="003A0D40"/>
    <w:rsid w:val="003A10C8"/>
    <w:rsid w:val="003A131F"/>
    <w:rsid w:val="003A2068"/>
    <w:rsid w:val="003A2A52"/>
    <w:rsid w:val="003A3D3B"/>
    <w:rsid w:val="003A5C6D"/>
    <w:rsid w:val="003A737C"/>
    <w:rsid w:val="003B16D1"/>
    <w:rsid w:val="003B232A"/>
    <w:rsid w:val="003B2476"/>
    <w:rsid w:val="003B43F9"/>
    <w:rsid w:val="003B4A75"/>
    <w:rsid w:val="003B4F60"/>
    <w:rsid w:val="003B5F27"/>
    <w:rsid w:val="003B6BB4"/>
    <w:rsid w:val="003B76B8"/>
    <w:rsid w:val="003C1847"/>
    <w:rsid w:val="003C2F7B"/>
    <w:rsid w:val="003C5B76"/>
    <w:rsid w:val="003D0B06"/>
    <w:rsid w:val="003D158D"/>
    <w:rsid w:val="003D36B7"/>
    <w:rsid w:val="003D4DED"/>
    <w:rsid w:val="003D53B6"/>
    <w:rsid w:val="003D70A0"/>
    <w:rsid w:val="003D7B04"/>
    <w:rsid w:val="003E1822"/>
    <w:rsid w:val="003E1A34"/>
    <w:rsid w:val="003E31DB"/>
    <w:rsid w:val="003E4C2A"/>
    <w:rsid w:val="003E55EA"/>
    <w:rsid w:val="003E5A18"/>
    <w:rsid w:val="003E5D23"/>
    <w:rsid w:val="003E6225"/>
    <w:rsid w:val="003E6721"/>
    <w:rsid w:val="003E67B1"/>
    <w:rsid w:val="003E7240"/>
    <w:rsid w:val="003E72E8"/>
    <w:rsid w:val="003F1741"/>
    <w:rsid w:val="003F31C8"/>
    <w:rsid w:val="003F406B"/>
    <w:rsid w:val="003F4D92"/>
    <w:rsid w:val="003F6CEE"/>
    <w:rsid w:val="003F6E1E"/>
    <w:rsid w:val="003F723D"/>
    <w:rsid w:val="003F7BAD"/>
    <w:rsid w:val="004007D3"/>
    <w:rsid w:val="00403B2C"/>
    <w:rsid w:val="00404FD5"/>
    <w:rsid w:val="0040536D"/>
    <w:rsid w:val="00405371"/>
    <w:rsid w:val="004067A8"/>
    <w:rsid w:val="00407D04"/>
    <w:rsid w:val="00407DE4"/>
    <w:rsid w:val="0041036E"/>
    <w:rsid w:val="00414E0E"/>
    <w:rsid w:val="00414FAF"/>
    <w:rsid w:val="00417B4D"/>
    <w:rsid w:val="004200D3"/>
    <w:rsid w:val="004208B8"/>
    <w:rsid w:val="00425C2D"/>
    <w:rsid w:val="0042650C"/>
    <w:rsid w:val="004269AD"/>
    <w:rsid w:val="00427252"/>
    <w:rsid w:val="00427519"/>
    <w:rsid w:val="00430E75"/>
    <w:rsid w:val="0043172E"/>
    <w:rsid w:val="004350A1"/>
    <w:rsid w:val="00435B63"/>
    <w:rsid w:val="004376BB"/>
    <w:rsid w:val="004378F2"/>
    <w:rsid w:val="00437AF6"/>
    <w:rsid w:val="004402DC"/>
    <w:rsid w:val="00441A24"/>
    <w:rsid w:val="00442A45"/>
    <w:rsid w:val="004431CA"/>
    <w:rsid w:val="00444A0F"/>
    <w:rsid w:val="004462D7"/>
    <w:rsid w:val="0045117F"/>
    <w:rsid w:val="004524ED"/>
    <w:rsid w:val="00452616"/>
    <w:rsid w:val="004545BF"/>
    <w:rsid w:val="00454B7D"/>
    <w:rsid w:val="00455282"/>
    <w:rsid w:val="0045578F"/>
    <w:rsid w:val="00455997"/>
    <w:rsid w:val="00460DA1"/>
    <w:rsid w:val="00460DAA"/>
    <w:rsid w:val="0046152B"/>
    <w:rsid w:val="004615FF"/>
    <w:rsid w:val="00461B81"/>
    <w:rsid w:val="00462435"/>
    <w:rsid w:val="00462719"/>
    <w:rsid w:val="00462726"/>
    <w:rsid w:val="00463217"/>
    <w:rsid w:val="00464C9E"/>
    <w:rsid w:val="004655DB"/>
    <w:rsid w:val="004667E8"/>
    <w:rsid w:val="00466843"/>
    <w:rsid w:val="004705C5"/>
    <w:rsid w:val="00471A6C"/>
    <w:rsid w:val="004733E6"/>
    <w:rsid w:val="00473927"/>
    <w:rsid w:val="00473AE4"/>
    <w:rsid w:val="0047598E"/>
    <w:rsid w:val="004763CF"/>
    <w:rsid w:val="00476486"/>
    <w:rsid w:val="00477278"/>
    <w:rsid w:val="00477C41"/>
    <w:rsid w:val="004817E9"/>
    <w:rsid w:val="00481D66"/>
    <w:rsid w:val="0048215D"/>
    <w:rsid w:val="00482171"/>
    <w:rsid w:val="0048509B"/>
    <w:rsid w:val="0048624B"/>
    <w:rsid w:val="00486451"/>
    <w:rsid w:val="004867D6"/>
    <w:rsid w:val="00487165"/>
    <w:rsid w:val="004873B9"/>
    <w:rsid w:val="00487D1D"/>
    <w:rsid w:val="004907B6"/>
    <w:rsid w:val="004913F8"/>
    <w:rsid w:val="0049173C"/>
    <w:rsid w:val="00494155"/>
    <w:rsid w:val="0049472C"/>
    <w:rsid w:val="00494BBB"/>
    <w:rsid w:val="0049786B"/>
    <w:rsid w:val="00497DC8"/>
    <w:rsid w:val="004A192D"/>
    <w:rsid w:val="004A224F"/>
    <w:rsid w:val="004A287E"/>
    <w:rsid w:val="004A37F4"/>
    <w:rsid w:val="004A506A"/>
    <w:rsid w:val="004A70FE"/>
    <w:rsid w:val="004A760E"/>
    <w:rsid w:val="004B0515"/>
    <w:rsid w:val="004B2D39"/>
    <w:rsid w:val="004B30B0"/>
    <w:rsid w:val="004B3AA7"/>
    <w:rsid w:val="004B4402"/>
    <w:rsid w:val="004B73CF"/>
    <w:rsid w:val="004B7551"/>
    <w:rsid w:val="004B7E8C"/>
    <w:rsid w:val="004C01C6"/>
    <w:rsid w:val="004C0B73"/>
    <w:rsid w:val="004C0E2F"/>
    <w:rsid w:val="004C1CE8"/>
    <w:rsid w:val="004C21F5"/>
    <w:rsid w:val="004C3232"/>
    <w:rsid w:val="004C3414"/>
    <w:rsid w:val="004C497B"/>
    <w:rsid w:val="004C6699"/>
    <w:rsid w:val="004C6AE2"/>
    <w:rsid w:val="004D1745"/>
    <w:rsid w:val="004D2A5F"/>
    <w:rsid w:val="004D519C"/>
    <w:rsid w:val="004D57B2"/>
    <w:rsid w:val="004D5F12"/>
    <w:rsid w:val="004D78FC"/>
    <w:rsid w:val="004E10F0"/>
    <w:rsid w:val="004E1BC8"/>
    <w:rsid w:val="004E1FC2"/>
    <w:rsid w:val="004E2C11"/>
    <w:rsid w:val="004E498B"/>
    <w:rsid w:val="004E6262"/>
    <w:rsid w:val="004F0963"/>
    <w:rsid w:val="004F1DC0"/>
    <w:rsid w:val="004F1FC1"/>
    <w:rsid w:val="004F2DBB"/>
    <w:rsid w:val="004F517B"/>
    <w:rsid w:val="004F5250"/>
    <w:rsid w:val="004F6C60"/>
    <w:rsid w:val="004F7027"/>
    <w:rsid w:val="005005AC"/>
    <w:rsid w:val="00501EA8"/>
    <w:rsid w:val="0050325D"/>
    <w:rsid w:val="00503626"/>
    <w:rsid w:val="00503A0B"/>
    <w:rsid w:val="00504074"/>
    <w:rsid w:val="00507851"/>
    <w:rsid w:val="00507CDE"/>
    <w:rsid w:val="00510D69"/>
    <w:rsid w:val="00510FCE"/>
    <w:rsid w:val="00511737"/>
    <w:rsid w:val="00512414"/>
    <w:rsid w:val="00512D72"/>
    <w:rsid w:val="005147AE"/>
    <w:rsid w:val="00514BF4"/>
    <w:rsid w:val="005152CE"/>
    <w:rsid w:val="00515F63"/>
    <w:rsid w:val="005175B4"/>
    <w:rsid w:val="00517FF1"/>
    <w:rsid w:val="0052112B"/>
    <w:rsid w:val="0052121B"/>
    <w:rsid w:val="00521B59"/>
    <w:rsid w:val="0052215B"/>
    <w:rsid w:val="00522540"/>
    <w:rsid w:val="005228EC"/>
    <w:rsid w:val="00525F3E"/>
    <w:rsid w:val="005271BB"/>
    <w:rsid w:val="0052795C"/>
    <w:rsid w:val="005313E7"/>
    <w:rsid w:val="005328AA"/>
    <w:rsid w:val="00533061"/>
    <w:rsid w:val="00533158"/>
    <w:rsid w:val="00533E1C"/>
    <w:rsid w:val="00534D86"/>
    <w:rsid w:val="00535B5C"/>
    <w:rsid w:val="00535D5B"/>
    <w:rsid w:val="00537B7B"/>
    <w:rsid w:val="00540E81"/>
    <w:rsid w:val="00540FB8"/>
    <w:rsid w:val="00541912"/>
    <w:rsid w:val="00542295"/>
    <w:rsid w:val="0054231F"/>
    <w:rsid w:val="0054281D"/>
    <w:rsid w:val="00542FC8"/>
    <w:rsid w:val="0054309A"/>
    <w:rsid w:val="00543D3A"/>
    <w:rsid w:val="0054441A"/>
    <w:rsid w:val="005447E7"/>
    <w:rsid w:val="00544813"/>
    <w:rsid w:val="00544C22"/>
    <w:rsid w:val="00544E8C"/>
    <w:rsid w:val="00546F97"/>
    <w:rsid w:val="00547729"/>
    <w:rsid w:val="00550959"/>
    <w:rsid w:val="00552A71"/>
    <w:rsid w:val="00553F15"/>
    <w:rsid w:val="0055650A"/>
    <w:rsid w:val="00560C4D"/>
    <w:rsid w:val="005616A4"/>
    <w:rsid w:val="00561D86"/>
    <w:rsid w:val="005625FD"/>
    <w:rsid w:val="00563184"/>
    <w:rsid w:val="00565349"/>
    <w:rsid w:val="005653BB"/>
    <w:rsid w:val="00565BCE"/>
    <w:rsid w:val="00566D08"/>
    <w:rsid w:val="00570468"/>
    <w:rsid w:val="00570EDF"/>
    <w:rsid w:val="00571D79"/>
    <w:rsid w:val="0057236C"/>
    <w:rsid w:val="005724B4"/>
    <w:rsid w:val="00576C89"/>
    <w:rsid w:val="00577560"/>
    <w:rsid w:val="00580BBE"/>
    <w:rsid w:val="005820C8"/>
    <w:rsid w:val="005826D0"/>
    <w:rsid w:val="005831D6"/>
    <w:rsid w:val="0058352B"/>
    <w:rsid w:val="0058677C"/>
    <w:rsid w:val="00587AE0"/>
    <w:rsid w:val="0059048F"/>
    <w:rsid w:val="00590EF3"/>
    <w:rsid w:val="00591A74"/>
    <w:rsid w:val="005934B5"/>
    <w:rsid w:val="00593BCC"/>
    <w:rsid w:val="00595F08"/>
    <w:rsid w:val="005962C7"/>
    <w:rsid w:val="00596E82"/>
    <w:rsid w:val="005A05C3"/>
    <w:rsid w:val="005A1830"/>
    <w:rsid w:val="005A22C0"/>
    <w:rsid w:val="005A2FA5"/>
    <w:rsid w:val="005A5917"/>
    <w:rsid w:val="005A6B88"/>
    <w:rsid w:val="005A6F8F"/>
    <w:rsid w:val="005A7ECA"/>
    <w:rsid w:val="005B3D71"/>
    <w:rsid w:val="005B5C46"/>
    <w:rsid w:val="005B63FA"/>
    <w:rsid w:val="005B7EC2"/>
    <w:rsid w:val="005C256D"/>
    <w:rsid w:val="005C2F5B"/>
    <w:rsid w:val="005C36F5"/>
    <w:rsid w:val="005C39D2"/>
    <w:rsid w:val="005C3B24"/>
    <w:rsid w:val="005C748E"/>
    <w:rsid w:val="005D098E"/>
    <w:rsid w:val="005D1286"/>
    <w:rsid w:val="005D1B9D"/>
    <w:rsid w:val="005D518D"/>
    <w:rsid w:val="005D57DB"/>
    <w:rsid w:val="005D72FE"/>
    <w:rsid w:val="005E0594"/>
    <w:rsid w:val="005E0AEE"/>
    <w:rsid w:val="005E13EA"/>
    <w:rsid w:val="005E17A2"/>
    <w:rsid w:val="005E30FF"/>
    <w:rsid w:val="005E34EA"/>
    <w:rsid w:val="005E3940"/>
    <w:rsid w:val="005E49D1"/>
    <w:rsid w:val="005E4A0F"/>
    <w:rsid w:val="005E4C2E"/>
    <w:rsid w:val="005E5EAF"/>
    <w:rsid w:val="005E7D5F"/>
    <w:rsid w:val="005F07CA"/>
    <w:rsid w:val="005F1791"/>
    <w:rsid w:val="005F1AA6"/>
    <w:rsid w:val="005F4778"/>
    <w:rsid w:val="005F5E62"/>
    <w:rsid w:val="005F5FB0"/>
    <w:rsid w:val="005F6989"/>
    <w:rsid w:val="006012AA"/>
    <w:rsid w:val="00603B07"/>
    <w:rsid w:val="00603B2A"/>
    <w:rsid w:val="00604696"/>
    <w:rsid w:val="00604F23"/>
    <w:rsid w:val="00605A7E"/>
    <w:rsid w:val="00605DD8"/>
    <w:rsid w:val="006069D3"/>
    <w:rsid w:val="006103BE"/>
    <w:rsid w:val="0061057D"/>
    <w:rsid w:val="00610F50"/>
    <w:rsid w:val="006111D8"/>
    <w:rsid w:val="0061228E"/>
    <w:rsid w:val="006126FB"/>
    <w:rsid w:val="00615337"/>
    <w:rsid w:val="006163CC"/>
    <w:rsid w:val="006165AA"/>
    <w:rsid w:val="00617F8B"/>
    <w:rsid w:val="00620908"/>
    <w:rsid w:val="006213C6"/>
    <w:rsid w:val="00621CF6"/>
    <w:rsid w:val="00622A11"/>
    <w:rsid w:val="00622B83"/>
    <w:rsid w:val="00622D20"/>
    <w:rsid w:val="006237D1"/>
    <w:rsid w:val="006238C8"/>
    <w:rsid w:val="006256E7"/>
    <w:rsid w:val="00625BB2"/>
    <w:rsid w:val="00626103"/>
    <w:rsid w:val="00626625"/>
    <w:rsid w:val="006309E4"/>
    <w:rsid w:val="00631A7D"/>
    <w:rsid w:val="00631AD9"/>
    <w:rsid w:val="006332D8"/>
    <w:rsid w:val="0063446A"/>
    <w:rsid w:val="00634638"/>
    <w:rsid w:val="00635DEE"/>
    <w:rsid w:val="00640706"/>
    <w:rsid w:val="006422C0"/>
    <w:rsid w:val="0064417B"/>
    <w:rsid w:val="00644C40"/>
    <w:rsid w:val="00644D54"/>
    <w:rsid w:val="00647937"/>
    <w:rsid w:val="006509C8"/>
    <w:rsid w:val="00650F29"/>
    <w:rsid w:val="00652B3D"/>
    <w:rsid w:val="00653E24"/>
    <w:rsid w:val="00653F29"/>
    <w:rsid w:val="00654A1F"/>
    <w:rsid w:val="00656982"/>
    <w:rsid w:val="00657699"/>
    <w:rsid w:val="006606EE"/>
    <w:rsid w:val="00661D10"/>
    <w:rsid w:val="00662511"/>
    <w:rsid w:val="00663E7B"/>
    <w:rsid w:val="006647A0"/>
    <w:rsid w:val="00665DF7"/>
    <w:rsid w:val="006660C6"/>
    <w:rsid w:val="00666CCE"/>
    <w:rsid w:val="00667A7A"/>
    <w:rsid w:val="00670390"/>
    <w:rsid w:val="00670C8E"/>
    <w:rsid w:val="00673CC2"/>
    <w:rsid w:val="006750E9"/>
    <w:rsid w:val="0067552A"/>
    <w:rsid w:val="00676065"/>
    <w:rsid w:val="006819FF"/>
    <w:rsid w:val="00682B1C"/>
    <w:rsid w:val="006835CB"/>
    <w:rsid w:val="006835DF"/>
    <w:rsid w:val="006840E6"/>
    <w:rsid w:val="0068608B"/>
    <w:rsid w:val="00687151"/>
    <w:rsid w:val="00690379"/>
    <w:rsid w:val="00690FA8"/>
    <w:rsid w:val="0069176B"/>
    <w:rsid w:val="00691B14"/>
    <w:rsid w:val="00693FE9"/>
    <w:rsid w:val="00694409"/>
    <w:rsid w:val="00694C95"/>
    <w:rsid w:val="00695E33"/>
    <w:rsid w:val="00696784"/>
    <w:rsid w:val="00696D28"/>
    <w:rsid w:val="006A0769"/>
    <w:rsid w:val="006A0774"/>
    <w:rsid w:val="006A098D"/>
    <w:rsid w:val="006A441B"/>
    <w:rsid w:val="006A4492"/>
    <w:rsid w:val="006A4668"/>
    <w:rsid w:val="006A48FD"/>
    <w:rsid w:val="006A5032"/>
    <w:rsid w:val="006B0E5C"/>
    <w:rsid w:val="006B22EC"/>
    <w:rsid w:val="006B3232"/>
    <w:rsid w:val="006B3E32"/>
    <w:rsid w:val="006B460D"/>
    <w:rsid w:val="006B6882"/>
    <w:rsid w:val="006B743B"/>
    <w:rsid w:val="006B7D0D"/>
    <w:rsid w:val="006C023D"/>
    <w:rsid w:val="006C1403"/>
    <w:rsid w:val="006C2509"/>
    <w:rsid w:val="006C47C7"/>
    <w:rsid w:val="006C5B19"/>
    <w:rsid w:val="006C74DE"/>
    <w:rsid w:val="006C76F0"/>
    <w:rsid w:val="006D2DB1"/>
    <w:rsid w:val="006D4263"/>
    <w:rsid w:val="006D4D02"/>
    <w:rsid w:val="006D5BCD"/>
    <w:rsid w:val="006D6160"/>
    <w:rsid w:val="006D691A"/>
    <w:rsid w:val="006D7480"/>
    <w:rsid w:val="006E0D3F"/>
    <w:rsid w:val="006E2879"/>
    <w:rsid w:val="006E29F2"/>
    <w:rsid w:val="006E39D1"/>
    <w:rsid w:val="006E46D5"/>
    <w:rsid w:val="006E4A64"/>
    <w:rsid w:val="006E648D"/>
    <w:rsid w:val="006F0757"/>
    <w:rsid w:val="006F0F6C"/>
    <w:rsid w:val="006F1324"/>
    <w:rsid w:val="006F2784"/>
    <w:rsid w:val="006F295D"/>
    <w:rsid w:val="006F3B03"/>
    <w:rsid w:val="006F422D"/>
    <w:rsid w:val="006F57B1"/>
    <w:rsid w:val="006F5C44"/>
    <w:rsid w:val="006F70B0"/>
    <w:rsid w:val="006F7226"/>
    <w:rsid w:val="006F775C"/>
    <w:rsid w:val="00700D1C"/>
    <w:rsid w:val="00701228"/>
    <w:rsid w:val="00701A19"/>
    <w:rsid w:val="00701D2C"/>
    <w:rsid w:val="00702A7D"/>
    <w:rsid w:val="00702C34"/>
    <w:rsid w:val="0070314E"/>
    <w:rsid w:val="00705D3E"/>
    <w:rsid w:val="007067B2"/>
    <w:rsid w:val="007107CA"/>
    <w:rsid w:val="0071127B"/>
    <w:rsid w:val="00712F4A"/>
    <w:rsid w:val="0071318C"/>
    <w:rsid w:val="0071436C"/>
    <w:rsid w:val="0071452A"/>
    <w:rsid w:val="007151F5"/>
    <w:rsid w:val="007176C0"/>
    <w:rsid w:val="00720859"/>
    <w:rsid w:val="0072143C"/>
    <w:rsid w:val="00721930"/>
    <w:rsid w:val="00722205"/>
    <w:rsid w:val="0072228B"/>
    <w:rsid w:val="007232DE"/>
    <w:rsid w:val="00723A53"/>
    <w:rsid w:val="007263AD"/>
    <w:rsid w:val="007303D8"/>
    <w:rsid w:val="007317CB"/>
    <w:rsid w:val="00731A1A"/>
    <w:rsid w:val="00733722"/>
    <w:rsid w:val="00733B13"/>
    <w:rsid w:val="00734E5E"/>
    <w:rsid w:val="0073501A"/>
    <w:rsid w:val="007353E4"/>
    <w:rsid w:val="0073575C"/>
    <w:rsid w:val="00736297"/>
    <w:rsid w:val="00737C3C"/>
    <w:rsid w:val="00741340"/>
    <w:rsid w:val="00742174"/>
    <w:rsid w:val="00742BF1"/>
    <w:rsid w:val="007439DF"/>
    <w:rsid w:val="007449FB"/>
    <w:rsid w:val="00745E94"/>
    <w:rsid w:val="00746D98"/>
    <w:rsid w:val="00747010"/>
    <w:rsid w:val="007518AC"/>
    <w:rsid w:val="00751A58"/>
    <w:rsid w:val="00751C4A"/>
    <w:rsid w:val="00752811"/>
    <w:rsid w:val="00752EAB"/>
    <w:rsid w:val="00753842"/>
    <w:rsid w:val="00754853"/>
    <w:rsid w:val="00755AAA"/>
    <w:rsid w:val="007563D7"/>
    <w:rsid w:val="00756522"/>
    <w:rsid w:val="00756D9C"/>
    <w:rsid w:val="0075741A"/>
    <w:rsid w:val="007574ED"/>
    <w:rsid w:val="00757C8E"/>
    <w:rsid w:val="0076131C"/>
    <w:rsid w:val="007619EF"/>
    <w:rsid w:val="0076302A"/>
    <w:rsid w:val="00763963"/>
    <w:rsid w:val="007640A5"/>
    <w:rsid w:val="00764528"/>
    <w:rsid w:val="00764DBC"/>
    <w:rsid w:val="00766453"/>
    <w:rsid w:val="00770110"/>
    <w:rsid w:val="0077116A"/>
    <w:rsid w:val="007711F5"/>
    <w:rsid w:val="0077158B"/>
    <w:rsid w:val="00773AFB"/>
    <w:rsid w:val="00774F03"/>
    <w:rsid w:val="0077542A"/>
    <w:rsid w:val="00775A2C"/>
    <w:rsid w:val="00776E89"/>
    <w:rsid w:val="007775FC"/>
    <w:rsid w:val="00777E5A"/>
    <w:rsid w:val="00780201"/>
    <w:rsid w:val="0078213A"/>
    <w:rsid w:val="00783C8A"/>
    <w:rsid w:val="00783F1E"/>
    <w:rsid w:val="00784E83"/>
    <w:rsid w:val="007858DE"/>
    <w:rsid w:val="00785A01"/>
    <w:rsid w:val="00785A9C"/>
    <w:rsid w:val="00785BE4"/>
    <w:rsid w:val="007863D4"/>
    <w:rsid w:val="007868DD"/>
    <w:rsid w:val="00791D3C"/>
    <w:rsid w:val="00792C7A"/>
    <w:rsid w:val="00793A89"/>
    <w:rsid w:val="00794D76"/>
    <w:rsid w:val="00796148"/>
    <w:rsid w:val="00796CF1"/>
    <w:rsid w:val="007976F9"/>
    <w:rsid w:val="007A01AD"/>
    <w:rsid w:val="007A1CB0"/>
    <w:rsid w:val="007A3D6B"/>
    <w:rsid w:val="007A5455"/>
    <w:rsid w:val="007A5ECD"/>
    <w:rsid w:val="007A5FB6"/>
    <w:rsid w:val="007A64F7"/>
    <w:rsid w:val="007A702E"/>
    <w:rsid w:val="007A7778"/>
    <w:rsid w:val="007A7A1C"/>
    <w:rsid w:val="007B2D2C"/>
    <w:rsid w:val="007B2D9B"/>
    <w:rsid w:val="007B34F9"/>
    <w:rsid w:val="007B3BCF"/>
    <w:rsid w:val="007B4B90"/>
    <w:rsid w:val="007B4CD1"/>
    <w:rsid w:val="007C0468"/>
    <w:rsid w:val="007C0573"/>
    <w:rsid w:val="007C0CEA"/>
    <w:rsid w:val="007C0F46"/>
    <w:rsid w:val="007C2C82"/>
    <w:rsid w:val="007C2F07"/>
    <w:rsid w:val="007C3ED3"/>
    <w:rsid w:val="007C433F"/>
    <w:rsid w:val="007C5CD1"/>
    <w:rsid w:val="007C7F1A"/>
    <w:rsid w:val="007D1652"/>
    <w:rsid w:val="007D222C"/>
    <w:rsid w:val="007D2DD4"/>
    <w:rsid w:val="007D342C"/>
    <w:rsid w:val="007D41C4"/>
    <w:rsid w:val="007D494F"/>
    <w:rsid w:val="007D4A9F"/>
    <w:rsid w:val="007D53DB"/>
    <w:rsid w:val="007D7C0D"/>
    <w:rsid w:val="007E0C84"/>
    <w:rsid w:val="007E1021"/>
    <w:rsid w:val="007E19E2"/>
    <w:rsid w:val="007E32CA"/>
    <w:rsid w:val="007E3C8E"/>
    <w:rsid w:val="007E5F73"/>
    <w:rsid w:val="007E6932"/>
    <w:rsid w:val="007F1EB5"/>
    <w:rsid w:val="007F2EEC"/>
    <w:rsid w:val="007F52C4"/>
    <w:rsid w:val="007F6BA0"/>
    <w:rsid w:val="0080176D"/>
    <w:rsid w:val="00801E55"/>
    <w:rsid w:val="00801EA1"/>
    <w:rsid w:val="0080272F"/>
    <w:rsid w:val="00802DF6"/>
    <w:rsid w:val="008068F1"/>
    <w:rsid w:val="00806B62"/>
    <w:rsid w:val="00806B8A"/>
    <w:rsid w:val="00806F02"/>
    <w:rsid w:val="00807410"/>
    <w:rsid w:val="00810A9F"/>
    <w:rsid w:val="00811F10"/>
    <w:rsid w:val="00812099"/>
    <w:rsid w:val="00814C15"/>
    <w:rsid w:val="00814C57"/>
    <w:rsid w:val="008151EA"/>
    <w:rsid w:val="008164C1"/>
    <w:rsid w:val="008165CB"/>
    <w:rsid w:val="008169A6"/>
    <w:rsid w:val="00820AB2"/>
    <w:rsid w:val="00821CF2"/>
    <w:rsid w:val="00821EF4"/>
    <w:rsid w:val="008222A6"/>
    <w:rsid w:val="00822801"/>
    <w:rsid w:val="00822BCA"/>
    <w:rsid w:val="008240DD"/>
    <w:rsid w:val="00824565"/>
    <w:rsid w:val="00824917"/>
    <w:rsid w:val="0082597A"/>
    <w:rsid w:val="0082642A"/>
    <w:rsid w:val="00826BD6"/>
    <w:rsid w:val="008305EF"/>
    <w:rsid w:val="008333A8"/>
    <w:rsid w:val="0083391C"/>
    <w:rsid w:val="00834661"/>
    <w:rsid w:val="008361CD"/>
    <w:rsid w:val="00836F01"/>
    <w:rsid w:val="0083782E"/>
    <w:rsid w:val="00841FBD"/>
    <w:rsid w:val="00842887"/>
    <w:rsid w:val="008430D3"/>
    <w:rsid w:val="00843675"/>
    <w:rsid w:val="00843C7A"/>
    <w:rsid w:val="00844442"/>
    <w:rsid w:val="00844F70"/>
    <w:rsid w:val="00845201"/>
    <w:rsid w:val="00845446"/>
    <w:rsid w:val="00845882"/>
    <w:rsid w:val="00845D88"/>
    <w:rsid w:val="00847684"/>
    <w:rsid w:val="00850C69"/>
    <w:rsid w:val="0085103A"/>
    <w:rsid w:val="0085108B"/>
    <w:rsid w:val="00851CDF"/>
    <w:rsid w:val="00852532"/>
    <w:rsid w:val="008529DB"/>
    <w:rsid w:val="00852FEF"/>
    <w:rsid w:val="00853E42"/>
    <w:rsid w:val="00855245"/>
    <w:rsid w:val="00856C57"/>
    <w:rsid w:val="00860865"/>
    <w:rsid w:val="008610D7"/>
    <w:rsid w:val="0086117C"/>
    <w:rsid w:val="0086196E"/>
    <w:rsid w:val="008619D0"/>
    <w:rsid w:val="008648AA"/>
    <w:rsid w:val="00864967"/>
    <w:rsid w:val="00864F19"/>
    <w:rsid w:val="0086685B"/>
    <w:rsid w:val="00866B1F"/>
    <w:rsid w:val="0087028A"/>
    <w:rsid w:val="0087304B"/>
    <w:rsid w:val="00873111"/>
    <w:rsid w:val="00873674"/>
    <w:rsid w:val="0087384E"/>
    <w:rsid w:val="0087410B"/>
    <w:rsid w:val="00874582"/>
    <w:rsid w:val="008749C2"/>
    <w:rsid w:val="0087529B"/>
    <w:rsid w:val="008754A9"/>
    <w:rsid w:val="00875622"/>
    <w:rsid w:val="008767A2"/>
    <w:rsid w:val="008806E0"/>
    <w:rsid w:val="00880D3A"/>
    <w:rsid w:val="008832B5"/>
    <w:rsid w:val="00884292"/>
    <w:rsid w:val="00884306"/>
    <w:rsid w:val="00884ACF"/>
    <w:rsid w:val="00885474"/>
    <w:rsid w:val="00885981"/>
    <w:rsid w:val="00885E3A"/>
    <w:rsid w:val="00890364"/>
    <w:rsid w:val="00890F13"/>
    <w:rsid w:val="00891B1E"/>
    <w:rsid w:val="00893305"/>
    <w:rsid w:val="00894933"/>
    <w:rsid w:val="00894C1A"/>
    <w:rsid w:val="00895C08"/>
    <w:rsid w:val="00896A5E"/>
    <w:rsid w:val="008A1281"/>
    <w:rsid w:val="008A1760"/>
    <w:rsid w:val="008A19C9"/>
    <w:rsid w:val="008A3675"/>
    <w:rsid w:val="008A60CC"/>
    <w:rsid w:val="008A6D19"/>
    <w:rsid w:val="008A7B08"/>
    <w:rsid w:val="008B0D00"/>
    <w:rsid w:val="008B1A90"/>
    <w:rsid w:val="008B21DC"/>
    <w:rsid w:val="008B374D"/>
    <w:rsid w:val="008B51DE"/>
    <w:rsid w:val="008B6B3A"/>
    <w:rsid w:val="008B7BF5"/>
    <w:rsid w:val="008C0A07"/>
    <w:rsid w:val="008C0D29"/>
    <w:rsid w:val="008C523D"/>
    <w:rsid w:val="008C53D7"/>
    <w:rsid w:val="008C6FA9"/>
    <w:rsid w:val="008C7579"/>
    <w:rsid w:val="008D3AB9"/>
    <w:rsid w:val="008D5F84"/>
    <w:rsid w:val="008D6EE9"/>
    <w:rsid w:val="008D7003"/>
    <w:rsid w:val="008D7D02"/>
    <w:rsid w:val="008E1470"/>
    <w:rsid w:val="008E3ED2"/>
    <w:rsid w:val="008E3EE3"/>
    <w:rsid w:val="008E4091"/>
    <w:rsid w:val="008E5109"/>
    <w:rsid w:val="008E5131"/>
    <w:rsid w:val="008E5692"/>
    <w:rsid w:val="008E5FEA"/>
    <w:rsid w:val="008E6158"/>
    <w:rsid w:val="008E68AA"/>
    <w:rsid w:val="008E693D"/>
    <w:rsid w:val="008F1630"/>
    <w:rsid w:val="008F2BBC"/>
    <w:rsid w:val="008F41B3"/>
    <w:rsid w:val="00900500"/>
    <w:rsid w:val="0090186E"/>
    <w:rsid w:val="0090210A"/>
    <w:rsid w:val="00902D59"/>
    <w:rsid w:val="00902E7B"/>
    <w:rsid w:val="00902FDC"/>
    <w:rsid w:val="00903563"/>
    <w:rsid w:val="009035EB"/>
    <w:rsid w:val="00904EEE"/>
    <w:rsid w:val="00905172"/>
    <w:rsid w:val="009078C5"/>
    <w:rsid w:val="00910A65"/>
    <w:rsid w:val="009120B4"/>
    <w:rsid w:val="0091224A"/>
    <w:rsid w:val="0091236D"/>
    <w:rsid w:val="00915ADE"/>
    <w:rsid w:val="00916B27"/>
    <w:rsid w:val="0091753C"/>
    <w:rsid w:val="009213B3"/>
    <w:rsid w:val="00923838"/>
    <w:rsid w:val="009239FC"/>
    <w:rsid w:val="00925468"/>
    <w:rsid w:val="00925D75"/>
    <w:rsid w:val="00926803"/>
    <w:rsid w:val="00927472"/>
    <w:rsid w:val="00927A5B"/>
    <w:rsid w:val="00931620"/>
    <w:rsid w:val="00932987"/>
    <w:rsid w:val="0093384C"/>
    <w:rsid w:val="0093776F"/>
    <w:rsid w:val="00937C62"/>
    <w:rsid w:val="00940886"/>
    <w:rsid w:val="009425B2"/>
    <w:rsid w:val="009439E9"/>
    <w:rsid w:val="00943A2D"/>
    <w:rsid w:val="00944E95"/>
    <w:rsid w:val="00945F5D"/>
    <w:rsid w:val="009462A7"/>
    <w:rsid w:val="00946F9E"/>
    <w:rsid w:val="00946FAF"/>
    <w:rsid w:val="00947BDC"/>
    <w:rsid w:val="00950FE5"/>
    <w:rsid w:val="00951AFD"/>
    <w:rsid w:val="00951E26"/>
    <w:rsid w:val="00952ACB"/>
    <w:rsid w:val="009532E2"/>
    <w:rsid w:val="00953CE2"/>
    <w:rsid w:val="0095406E"/>
    <w:rsid w:val="00954577"/>
    <w:rsid w:val="00954FC7"/>
    <w:rsid w:val="00955858"/>
    <w:rsid w:val="009560BD"/>
    <w:rsid w:val="00957CA4"/>
    <w:rsid w:val="00960033"/>
    <w:rsid w:val="009648DF"/>
    <w:rsid w:val="00966B00"/>
    <w:rsid w:val="00970E81"/>
    <w:rsid w:val="00972896"/>
    <w:rsid w:val="00974DAE"/>
    <w:rsid w:val="009772F5"/>
    <w:rsid w:val="009779B5"/>
    <w:rsid w:val="009812E1"/>
    <w:rsid w:val="00981ED1"/>
    <w:rsid w:val="0098362E"/>
    <w:rsid w:val="009837CE"/>
    <w:rsid w:val="00983873"/>
    <w:rsid w:val="00984EA4"/>
    <w:rsid w:val="00985FA7"/>
    <w:rsid w:val="009876B4"/>
    <w:rsid w:val="009876F8"/>
    <w:rsid w:val="0099166C"/>
    <w:rsid w:val="00992A58"/>
    <w:rsid w:val="00992E54"/>
    <w:rsid w:val="00994BC8"/>
    <w:rsid w:val="009958AA"/>
    <w:rsid w:val="009965BA"/>
    <w:rsid w:val="0099678E"/>
    <w:rsid w:val="00996C95"/>
    <w:rsid w:val="009A1DFD"/>
    <w:rsid w:val="009A26C8"/>
    <w:rsid w:val="009A3F0B"/>
    <w:rsid w:val="009B14B2"/>
    <w:rsid w:val="009B3BA3"/>
    <w:rsid w:val="009B41C1"/>
    <w:rsid w:val="009B427B"/>
    <w:rsid w:val="009B4B6D"/>
    <w:rsid w:val="009B5522"/>
    <w:rsid w:val="009B656E"/>
    <w:rsid w:val="009B6C5E"/>
    <w:rsid w:val="009B7145"/>
    <w:rsid w:val="009C02FE"/>
    <w:rsid w:val="009C2E11"/>
    <w:rsid w:val="009C5792"/>
    <w:rsid w:val="009C6F71"/>
    <w:rsid w:val="009D0997"/>
    <w:rsid w:val="009D0E69"/>
    <w:rsid w:val="009D1E96"/>
    <w:rsid w:val="009D3775"/>
    <w:rsid w:val="009D3DF5"/>
    <w:rsid w:val="009D4512"/>
    <w:rsid w:val="009D4870"/>
    <w:rsid w:val="009D4C9D"/>
    <w:rsid w:val="009E5C9C"/>
    <w:rsid w:val="009E5EAA"/>
    <w:rsid w:val="009E6C2F"/>
    <w:rsid w:val="009E6C40"/>
    <w:rsid w:val="009F033B"/>
    <w:rsid w:val="009F267B"/>
    <w:rsid w:val="009F2BEF"/>
    <w:rsid w:val="009F62DD"/>
    <w:rsid w:val="009F66E4"/>
    <w:rsid w:val="009F78D6"/>
    <w:rsid w:val="009F7F8D"/>
    <w:rsid w:val="00A003FC"/>
    <w:rsid w:val="00A00515"/>
    <w:rsid w:val="00A00595"/>
    <w:rsid w:val="00A018B1"/>
    <w:rsid w:val="00A01D1B"/>
    <w:rsid w:val="00A01D6E"/>
    <w:rsid w:val="00A027B0"/>
    <w:rsid w:val="00A02FD7"/>
    <w:rsid w:val="00A0391B"/>
    <w:rsid w:val="00A0663E"/>
    <w:rsid w:val="00A06A04"/>
    <w:rsid w:val="00A101ED"/>
    <w:rsid w:val="00A1185E"/>
    <w:rsid w:val="00A133E5"/>
    <w:rsid w:val="00A134C2"/>
    <w:rsid w:val="00A14206"/>
    <w:rsid w:val="00A144FC"/>
    <w:rsid w:val="00A151AA"/>
    <w:rsid w:val="00A17340"/>
    <w:rsid w:val="00A204CF"/>
    <w:rsid w:val="00A21E11"/>
    <w:rsid w:val="00A22853"/>
    <w:rsid w:val="00A239BC"/>
    <w:rsid w:val="00A24942"/>
    <w:rsid w:val="00A24A12"/>
    <w:rsid w:val="00A25EBF"/>
    <w:rsid w:val="00A302D9"/>
    <w:rsid w:val="00A302E0"/>
    <w:rsid w:val="00A3235A"/>
    <w:rsid w:val="00A339B7"/>
    <w:rsid w:val="00A33D96"/>
    <w:rsid w:val="00A33E81"/>
    <w:rsid w:val="00A34890"/>
    <w:rsid w:val="00A34D25"/>
    <w:rsid w:val="00A34EC0"/>
    <w:rsid w:val="00A35C03"/>
    <w:rsid w:val="00A371E0"/>
    <w:rsid w:val="00A43A7B"/>
    <w:rsid w:val="00A44A23"/>
    <w:rsid w:val="00A45057"/>
    <w:rsid w:val="00A453E5"/>
    <w:rsid w:val="00A45819"/>
    <w:rsid w:val="00A502EF"/>
    <w:rsid w:val="00A5084E"/>
    <w:rsid w:val="00A51408"/>
    <w:rsid w:val="00A51957"/>
    <w:rsid w:val="00A528AA"/>
    <w:rsid w:val="00A52CB2"/>
    <w:rsid w:val="00A52F15"/>
    <w:rsid w:val="00A53638"/>
    <w:rsid w:val="00A5386F"/>
    <w:rsid w:val="00A54DF3"/>
    <w:rsid w:val="00A56139"/>
    <w:rsid w:val="00A56D47"/>
    <w:rsid w:val="00A60429"/>
    <w:rsid w:val="00A626DB"/>
    <w:rsid w:val="00A62D66"/>
    <w:rsid w:val="00A6720D"/>
    <w:rsid w:val="00A7068E"/>
    <w:rsid w:val="00A72280"/>
    <w:rsid w:val="00A74577"/>
    <w:rsid w:val="00A74709"/>
    <w:rsid w:val="00A7574F"/>
    <w:rsid w:val="00A76C6A"/>
    <w:rsid w:val="00A80951"/>
    <w:rsid w:val="00A80AB8"/>
    <w:rsid w:val="00A81856"/>
    <w:rsid w:val="00A8193E"/>
    <w:rsid w:val="00A8215F"/>
    <w:rsid w:val="00A826F9"/>
    <w:rsid w:val="00A85111"/>
    <w:rsid w:val="00A85AF2"/>
    <w:rsid w:val="00A85D6C"/>
    <w:rsid w:val="00A85DAF"/>
    <w:rsid w:val="00A85EC7"/>
    <w:rsid w:val="00A85FA3"/>
    <w:rsid w:val="00A867CE"/>
    <w:rsid w:val="00A869A3"/>
    <w:rsid w:val="00A86FB6"/>
    <w:rsid w:val="00A90423"/>
    <w:rsid w:val="00A9043C"/>
    <w:rsid w:val="00A90BED"/>
    <w:rsid w:val="00A91628"/>
    <w:rsid w:val="00A916B8"/>
    <w:rsid w:val="00A925F0"/>
    <w:rsid w:val="00A92AAB"/>
    <w:rsid w:val="00A92F4F"/>
    <w:rsid w:val="00A9311F"/>
    <w:rsid w:val="00A932EC"/>
    <w:rsid w:val="00A933A1"/>
    <w:rsid w:val="00A94CCD"/>
    <w:rsid w:val="00A96762"/>
    <w:rsid w:val="00A9685F"/>
    <w:rsid w:val="00A973D6"/>
    <w:rsid w:val="00A977E0"/>
    <w:rsid w:val="00A97C7C"/>
    <w:rsid w:val="00AA2CA2"/>
    <w:rsid w:val="00AA309D"/>
    <w:rsid w:val="00AA3177"/>
    <w:rsid w:val="00AA3E28"/>
    <w:rsid w:val="00AA4378"/>
    <w:rsid w:val="00AA45A6"/>
    <w:rsid w:val="00AA5418"/>
    <w:rsid w:val="00AA55BB"/>
    <w:rsid w:val="00AA5F0E"/>
    <w:rsid w:val="00AA6D0B"/>
    <w:rsid w:val="00AA6E0F"/>
    <w:rsid w:val="00AA70F7"/>
    <w:rsid w:val="00AB003A"/>
    <w:rsid w:val="00AB100F"/>
    <w:rsid w:val="00AB2D31"/>
    <w:rsid w:val="00AB3154"/>
    <w:rsid w:val="00AB424C"/>
    <w:rsid w:val="00AB44B6"/>
    <w:rsid w:val="00AB543E"/>
    <w:rsid w:val="00AB64B4"/>
    <w:rsid w:val="00AB6597"/>
    <w:rsid w:val="00AB6C4A"/>
    <w:rsid w:val="00AB7198"/>
    <w:rsid w:val="00AC0F1B"/>
    <w:rsid w:val="00AC3829"/>
    <w:rsid w:val="00AC42C2"/>
    <w:rsid w:val="00AC5034"/>
    <w:rsid w:val="00AC55D4"/>
    <w:rsid w:val="00AC68DB"/>
    <w:rsid w:val="00AC6A2D"/>
    <w:rsid w:val="00AC6BB4"/>
    <w:rsid w:val="00AC7126"/>
    <w:rsid w:val="00AD1F3C"/>
    <w:rsid w:val="00AD2600"/>
    <w:rsid w:val="00AD3477"/>
    <w:rsid w:val="00AD3D99"/>
    <w:rsid w:val="00AD4574"/>
    <w:rsid w:val="00AD4862"/>
    <w:rsid w:val="00AD6075"/>
    <w:rsid w:val="00AE0431"/>
    <w:rsid w:val="00AE0AAB"/>
    <w:rsid w:val="00AE1AF5"/>
    <w:rsid w:val="00AE329A"/>
    <w:rsid w:val="00AE44CA"/>
    <w:rsid w:val="00AE4E92"/>
    <w:rsid w:val="00AE5560"/>
    <w:rsid w:val="00AE7147"/>
    <w:rsid w:val="00AE727E"/>
    <w:rsid w:val="00AE7D0D"/>
    <w:rsid w:val="00AF0A06"/>
    <w:rsid w:val="00AF36A5"/>
    <w:rsid w:val="00AF3994"/>
    <w:rsid w:val="00AF3F48"/>
    <w:rsid w:val="00AF550F"/>
    <w:rsid w:val="00AF5782"/>
    <w:rsid w:val="00AF630B"/>
    <w:rsid w:val="00AF7414"/>
    <w:rsid w:val="00AF77F6"/>
    <w:rsid w:val="00AF79C9"/>
    <w:rsid w:val="00B0055B"/>
    <w:rsid w:val="00B00C0E"/>
    <w:rsid w:val="00B01F93"/>
    <w:rsid w:val="00B022D5"/>
    <w:rsid w:val="00B04094"/>
    <w:rsid w:val="00B057D4"/>
    <w:rsid w:val="00B0730B"/>
    <w:rsid w:val="00B109AF"/>
    <w:rsid w:val="00B10F3D"/>
    <w:rsid w:val="00B11ACF"/>
    <w:rsid w:val="00B128DE"/>
    <w:rsid w:val="00B149C4"/>
    <w:rsid w:val="00B14DFD"/>
    <w:rsid w:val="00B159F8"/>
    <w:rsid w:val="00B15D21"/>
    <w:rsid w:val="00B1655F"/>
    <w:rsid w:val="00B20DD9"/>
    <w:rsid w:val="00B21245"/>
    <w:rsid w:val="00B223A6"/>
    <w:rsid w:val="00B2286E"/>
    <w:rsid w:val="00B22A10"/>
    <w:rsid w:val="00B256D5"/>
    <w:rsid w:val="00B27B1B"/>
    <w:rsid w:val="00B3243F"/>
    <w:rsid w:val="00B33337"/>
    <w:rsid w:val="00B34AB7"/>
    <w:rsid w:val="00B34F26"/>
    <w:rsid w:val="00B351D7"/>
    <w:rsid w:val="00B36172"/>
    <w:rsid w:val="00B36295"/>
    <w:rsid w:val="00B36F2B"/>
    <w:rsid w:val="00B37F50"/>
    <w:rsid w:val="00B40234"/>
    <w:rsid w:val="00B41DD2"/>
    <w:rsid w:val="00B42207"/>
    <w:rsid w:val="00B43D00"/>
    <w:rsid w:val="00B43D5C"/>
    <w:rsid w:val="00B4424A"/>
    <w:rsid w:val="00B45605"/>
    <w:rsid w:val="00B46CD4"/>
    <w:rsid w:val="00B47A11"/>
    <w:rsid w:val="00B509E2"/>
    <w:rsid w:val="00B51645"/>
    <w:rsid w:val="00B53CAD"/>
    <w:rsid w:val="00B540A2"/>
    <w:rsid w:val="00B544F7"/>
    <w:rsid w:val="00B54C68"/>
    <w:rsid w:val="00B55103"/>
    <w:rsid w:val="00B57060"/>
    <w:rsid w:val="00B57205"/>
    <w:rsid w:val="00B57FB2"/>
    <w:rsid w:val="00B604D1"/>
    <w:rsid w:val="00B61CA5"/>
    <w:rsid w:val="00B627B0"/>
    <w:rsid w:val="00B630BF"/>
    <w:rsid w:val="00B64F50"/>
    <w:rsid w:val="00B70790"/>
    <w:rsid w:val="00B7111E"/>
    <w:rsid w:val="00B72CAC"/>
    <w:rsid w:val="00B72FF5"/>
    <w:rsid w:val="00B73F8D"/>
    <w:rsid w:val="00B76750"/>
    <w:rsid w:val="00B7702F"/>
    <w:rsid w:val="00B7764E"/>
    <w:rsid w:val="00B77CAA"/>
    <w:rsid w:val="00B8042D"/>
    <w:rsid w:val="00B81C4A"/>
    <w:rsid w:val="00B81E23"/>
    <w:rsid w:val="00B82539"/>
    <w:rsid w:val="00B8289D"/>
    <w:rsid w:val="00B85E17"/>
    <w:rsid w:val="00B90348"/>
    <w:rsid w:val="00B90DB6"/>
    <w:rsid w:val="00B930BB"/>
    <w:rsid w:val="00B9469F"/>
    <w:rsid w:val="00B95178"/>
    <w:rsid w:val="00B95F60"/>
    <w:rsid w:val="00B960C0"/>
    <w:rsid w:val="00B97D53"/>
    <w:rsid w:val="00BA1F57"/>
    <w:rsid w:val="00BA240D"/>
    <w:rsid w:val="00BA3E2D"/>
    <w:rsid w:val="00BA41AD"/>
    <w:rsid w:val="00BA5127"/>
    <w:rsid w:val="00BB1B9C"/>
    <w:rsid w:val="00BB249F"/>
    <w:rsid w:val="00BB3655"/>
    <w:rsid w:val="00BB3955"/>
    <w:rsid w:val="00BB3E0C"/>
    <w:rsid w:val="00BB4C4A"/>
    <w:rsid w:val="00BB53D7"/>
    <w:rsid w:val="00BB567D"/>
    <w:rsid w:val="00BB63DB"/>
    <w:rsid w:val="00BC0C61"/>
    <w:rsid w:val="00BC4AD7"/>
    <w:rsid w:val="00BC5975"/>
    <w:rsid w:val="00BC5FEF"/>
    <w:rsid w:val="00BC6C31"/>
    <w:rsid w:val="00BC78CC"/>
    <w:rsid w:val="00BC7BD0"/>
    <w:rsid w:val="00BD1AB1"/>
    <w:rsid w:val="00BD2DAA"/>
    <w:rsid w:val="00BD3352"/>
    <w:rsid w:val="00BD4D98"/>
    <w:rsid w:val="00BD5EE2"/>
    <w:rsid w:val="00BE0076"/>
    <w:rsid w:val="00BE11BC"/>
    <w:rsid w:val="00BE1A22"/>
    <w:rsid w:val="00BE53BA"/>
    <w:rsid w:val="00BE5D88"/>
    <w:rsid w:val="00BE66CC"/>
    <w:rsid w:val="00BE6C76"/>
    <w:rsid w:val="00BE7CD6"/>
    <w:rsid w:val="00BF1C31"/>
    <w:rsid w:val="00BF356C"/>
    <w:rsid w:val="00BF3934"/>
    <w:rsid w:val="00BF4646"/>
    <w:rsid w:val="00BF4FFD"/>
    <w:rsid w:val="00BF5036"/>
    <w:rsid w:val="00BF54FE"/>
    <w:rsid w:val="00BF55BF"/>
    <w:rsid w:val="00BF5611"/>
    <w:rsid w:val="00BF67C3"/>
    <w:rsid w:val="00BF7B9F"/>
    <w:rsid w:val="00C0019B"/>
    <w:rsid w:val="00C012BF"/>
    <w:rsid w:val="00C0275A"/>
    <w:rsid w:val="00C035F1"/>
    <w:rsid w:val="00C04353"/>
    <w:rsid w:val="00C04F21"/>
    <w:rsid w:val="00C05551"/>
    <w:rsid w:val="00C05C86"/>
    <w:rsid w:val="00C060D9"/>
    <w:rsid w:val="00C06219"/>
    <w:rsid w:val="00C0699A"/>
    <w:rsid w:val="00C122D4"/>
    <w:rsid w:val="00C12A54"/>
    <w:rsid w:val="00C134BA"/>
    <w:rsid w:val="00C13D16"/>
    <w:rsid w:val="00C20275"/>
    <w:rsid w:val="00C2149E"/>
    <w:rsid w:val="00C224F8"/>
    <w:rsid w:val="00C230E1"/>
    <w:rsid w:val="00C23323"/>
    <w:rsid w:val="00C23A3B"/>
    <w:rsid w:val="00C23E60"/>
    <w:rsid w:val="00C241F0"/>
    <w:rsid w:val="00C25077"/>
    <w:rsid w:val="00C26488"/>
    <w:rsid w:val="00C26913"/>
    <w:rsid w:val="00C26D44"/>
    <w:rsid w:val="00C27C95"/>
    <w:rsid w:val="00C3095F"/>
    <w:rsid w:val="00C30FAD"/>
    <w:rsid w:val="00C31266"/>
    <w:rsid w:val="00C32920"/>
    <w:rsid w:val="00C3499E"/>
    <w:rsid w:val="00C357A4"/>
    <w:rsid w:val="00C35D3F"/>
    <w:rsid w:val="00C365A7"/>
    <w:rsid w:val="00C369B0"/>
    <w:rsid w:val="00C36C57"/>
    <w:rsid w:val="00C37FD0"/>
    <w:rsid w:val="00C41762"/>
    <w:rsid w:val="00C44B70"/>
    <w:rsid w:val="00C45DC6"/>
    <w:rsid w:val="00C505D8"/>
    <w:rsid w:val="00C50E64"/>
    <w:rsid w:val="00C5293E"/>
    <w:rsid w:val="00C53B23"/>
    <w:rsid w:val="00C53D30"/>
    <w:rsid w:val="00C541EF"/>
    <w:rsid w:val="00C550F5"/>
    <w:rsid w:val="00C5536F"/>
    <w:rsid w:val="00C60F4F"/>
    <w:rsid w:val="00C61A0C"/>
    <w:rsid w:val="00C631D9"/>
    <w:rsid w:val="00C6340D"/>
    <w:rsid w:val="00C63CCC"/>
    <w:rsid w:val="00C64EBA"/>
    <w:rsid w:val="00C65073"/>
    <w:rsid w:val="00C674B4"/>
    <w:rsid w:val="00C67B46"/>
    <w:rsid w:val="00C7066C"/>
    <w:rsid w:val="00C70FA4"/>
    <w:rsid w:val="00C70FFC"/>
    <w:rsid w:val="00C71034"/>
    <w:rsid w:val="00C71369"/>
    <w:rsid w:val="00C725E5"/>
    <w:rsid w:val="00C73188"/>
    <w:rsid w:val="00C735E2"/>
    <w:rsid w:val="00C739BC"/>
    <w:rsid w:val="00C7420D"/>
    <w:rsid w:val="00C75AE4"/>
    <w:rsid w:val="00C7695C"/>
    <w:rsid w:val="00C76F0E"/>
    <w:rsid w:val="00C7777F"/>
    <w:rsid w:val="00C80949"/>
    <w:rsid w:val="00C81531"/>
    <w:rsid w:val="00C82629"/>
    <w:rsid w:val="00C83C83"/>
    <w:rsid w:val="00C87680"/>
    <w:rsid w:val="00C87963"/>
    <w:rsid w:val="00C87FBF"/>
    <w:rsid w:val="00C906EA"/>
    <w:rsid w:val="00C921B5"/>
    <w:rsid w:val="00C92609"/>
    <w:rsid w:val="00C92C63"/>
    <w:rsid w:val="00C930DF"/>
    <w:rsid w:val="00C93E06"/>
    <w:rsid w:val="00C94524"/>
    <w:rsid w:val="00C94FD5"/>
    <w:rsid w:val="00C96678"/>
    <w:rsid w:val="00C97BFA"/>
    <w:rsid w:val="00CA13A3"/>
    <w:rsid w:val="00CA2C5F"/>
    <w:rsid w:val="00CA326E"/>
    <w:rsid w:val="00CA3DC5"/>
    <w:rsid w:val="00CA3F36"/>
    <w:rsid w:val="00CA5055"/>
    <w:rsid w:val="00CA53F5"/>
    <w:rsid w:val="00CA6EDC"/>
    <w:rsid w:val="00CA7B55"/>
    <w:rsid w:val="00CB1901"/>
    <w:rsid w:val="00CB217D"/>
    <w:rsid w:val="00CB2360"/>
    <w:rsid w:val="00CB2410"/>
    <w:rsid w:val="00CB348F"/>
    <w:rsid w:val="00CB6054"/>
    <w:rsid w:val="00CB6641"/>
    <w:rsid w:val="00CC362F"/>
    <w:rsid w:val="00CD28D6"/>
    <w:rsid w:val="00CD478B"/>
    <w:rsid w:val="00CD509A"/>
    <w:rsid w:val="00CD6A08"/>
    <w:rsid w:val="00CE00E8"/>
    <w:rsid w:val="00CE2340"/>
    <w:rsid w:val="00CE3E9D"/>
    <w:rsid w:val="00CE4808"/>
    <w:rsid w:val="00CE50A3"/>
    <w:rsid w:val="00CE549B"/>
    <w:rsid w:val="00CE693C"/>
    <w:rsid w:val="00CE6C6A"/>
    <w:rsid w:val="00CF05A4"/>
    <w:rsid w:val="00CF39D7"/>
    <w:rsid w:val="00CF494C"/>
    <w:rsid w:val="00CF5709"/>
    <w:rsid w:val="00CF6B27"/>
    <w:rsid w:val="00CF7F25"/>
    <w:rsid w:val="00D00312"/>
    <w:rsid w:val="00D00532"/>
    <w:rsid w:val="00D01222"/>
    <w:rsid w:val="00D013EB"/>
    <w:rsid w:val="00D01919"/>
    <w:rsid w:val="00D01D3A"/>
    <w:rsid w:val="00D027AF"/>
    <w:rsid w:val="00D0374D"/>
    <w:rsid w:val="00D03D76"/>
    <w:rsid w:val="00D04433"/>
    <w:rsid w:val="00D069BE"/>
    <w:rsid w:val="00D078BF"/>
    <w:rsid w:val="00D07931"/>
    <w:rsid w:val="00D07BD9"/>
    <w:rsid w:val="00D11E52"/>
    <w:rsid w:val="00D12146"/>
    <w:rsid w:val="00D12C86"/>
    <w:rsid w:val="00D12CA5"/>
    <w:rsid w:val="00D137EE"/>
    <w:rsid w:val="00D14010"/>
    <w:rsid w:val="00D14839"/>
    <w:rsid w:val="00D15431"/>
    <w:rsid w:val="00D15804"/>
    <w:rsid w:val="00D15AFC"/>
    <w:rsid w:val="00D1631D"/>
    <w:rsid w:val="00D163F6"/>
    <w:rsid w:val="00D170E0"/>
    <w:rsid w:val="00D210FB"/>
    <w:rsid w:val="00D21120"/>
    <w:rsid w:val="00D2134D"/>
    <w:rsid w:val="00D215AB"/>
    <w:rsid w:val="00D21E94"/>
    <w:rsid w:val="00D233D7"/>
    <w:rsid w:val="00D234A3"/>
    <w:rsid w:val="00D24A38"/>
    <w:rsid w:val="00D25718"/>
    <w:rsid w:val="00D25719"/>
    <w:rsid w:val="00D258B9"/>
    <w:rsid w:val="00D258F8"/>
    <w:rsid w:val="00D2595E"/>
    <w:rsid w:val="00D268D1"/>
    <w:rsid w:val="00D2730A"/>
    <w:rsid w:val="00D30915"/>
    <w:rsid w:val="00D30AF3"/>
    <w:rsid w:val="00D30E5D"/>
    <w:rsid w:val="00D32A71"/>
    <w:rsid w:val="00D32DAD"/>
    <w:rsid w:val="00D33F04"/>
    <w:rsid w:val="00D34F0C"/>
    <w:rsid w:val="00D3557D"/>
    <w:rsid w:val="00D3698D"/>
    <w:rsid w:val="00D373E4"/>
    <w:rsid w:val="00D378BD"/>
    <w:rsid w:val="00D41047"/>
    <w:rsid w:val="00D411A4"/>
    <w:rsid w:val="00D429BE"/>
    <w:rsid w:val="00D42A57"/>
    <w:rsid w:val="00D4303A"/>
    <w:rsid w:val="00D45F72"/>
    <w:rsid w:val="00D46048"/>
    <w:rsid w:val="00D461DD"/>
    <w:rsid w:val="00D47A49"/>
    <w:rsid w:val="00D514F3"/>
    <w:rsid w:val="00D51F84"/>
    <w:rsid w:val="00D5302E"/>
    <w:rsid w:val="00D536F6"/>
    <w:rsid w:val="00D537AB"/>
    <w:rsid w:val="00D55084"/>
    <w:rsid w:val="00D55664"/>
    <w:rsid w:val="00D55D35"/>
    <w:rsid w:val="00D56ED7"/>
    <w:rsid w:val="00D6016E"/>
    <w:rsid w:val="00D603A3"/>
    <w:rsid w:val="00D616FA"/>
    <w:rsid w:val="00D62661"/>
    <w:rsid w:val="00D637DD"/>
    <w:rsid w:val="00D6526E"/>
    <w:rsid w:val="00D660DF"/>
    <w:rsid w:val="00D66919"/>
    <w:rsid w:val="00D66F36"/>
    <w:rsid w:val="00D67D41"/>
    <w:rsid w:val="00D703B7"/>
    <w:rsid w:val="00D71640"/>
    <w:rsid w:val="00D7198C"/>
    <w:rsid w:val="00D71EC8"/>
    <w:rsid w:val="00D72907"/>
    <w:rsid w:val="00D72A1D"/>
    <w:rsid w:val="00D7488D"/>
    <w:rsid w:val="00D74AFB"/>
    <w:rsid w:val="00D75B34"/>
    <w:rsid w:val="00D75DF4"/>
    <w:rsid w:val="00D7781C"/>
    <w:rsid w:val="00D823B1"/>
    <w:rsid w:val="00D835A9"/>
    <w:rsid w:val="00D83C31"/>
    <w:rsid w:val="00D83F4D"/>
    <w:rsid w:val="00D8564D"/>
    <w:rsid w:val="00D86656"/>
    <w:rsid w:val="00D87EFB"/>
    <w:rsid w:val="00D91F7F"/>
    <w:rsid w:val="00D92CDD"/>
    <w:rsid w:val="00D96BE5"/>
    <w:rsid w:val="00DA0996"/>
    <w:rsid w:val="00DA0FDA"/>
    <w:rsid w:val="00DA178E"/>
    <w:rsid w:val="00DA1BAC"/>
    <w:rsid w:val="00DA3A07"/>
    <w:rsid w:val="00DA46F3"/>
    <w:rsid w:val="00DA4794"/>
    <w:rsid w:val="00DA503E"/>
    <w:rsid w:val="00DA5D01"/>
    <w:rsid w:val="00DA6F2B"/>
    <w:rsid w:val="00DA71E4"/>
    <w:rsid w:val="00DA7465"/>
    <w:rsid w:val="00DA7E52"/>
    <w:rsid w:val="00DB26F1"/>
    <w:rsid w:val="00DB3266"/>
    <w:rsid w:val="00DB465E"/>
    <w:rsid w:val="00DB6EF4"/>
    <w:rsid w:val="00DB6FC2"/>
    <w:rsid w:val="00DB7273"/>
    <w:rsid w:val="00DC170B"/>
    <w:rsid w:val="00DC1D46"/>
    <w:rsid w:val="00DC1D4C"/>
    <w:rsid w:val="00DC1FA1"/>
    <w:rsid w:val="00DC2F78"/>
    <w:rsid w:val="00DC386A"/>
    <w:rsid w:val="00DC3E0E"/>
    <w:rsid w:val="00DC42CA"/>
    <w:rsid w:val="00DC4DD6"/>
    <w:rsid w:val="00DC4EBE"/>
    <w:rsid w:val="00DC6A69"/>
    <w:rsid w:val="00DD1914"/>
    <w:rsid w:val="00DD22A5"/>
    <w:rsid w:val="00DD24F8"/>
    <w:rsid w:val="00DE020E"/>
    <w:rsid w:val="00DE05F7"/>
    <w:rsid w:val="00DE238B"/>
    <w:rsid w:val="00DE3C02"/>
    <w:rsid w:val="00DE3EC7"/>
    <w:rsid w:val="00DE647D"/>
    <w:rsid w:val="00DE6E4D"/>
    <w:rsid w:val="00DE7563"/>
    <w:rsid w:val="00DF1557"/>
    <w:rsid w:val="00DF3063"/>
    <w:rsid w:val="00DF3177"/>
    <w:rsid w:val="00DF3F76"/>
    <w:rsid w:val="00DF5A96"/>
    <w:rsid w:val="00E01258"/>
    <w:rsid w:val="00E02665"/>
    <w:rsid w:val="00E040C6"/>
    <w:rsid w:val="00E04290"/>
    <w:rsid w:val="00E04FCC"/>
    <w:rsid w:val="00E068B3"/>
    <w:rsid w:val="00E0793D"/>
    <w:rsid w:val="00E10160"/>
    <w:rsid w:val="00E11383"/>
    <w:rsid w:val="00E1146B"/>
    <w:rsid w:val="00E11C55"/>
    <w:rsid w:val="00E1586D"/>
    <w:rsid w:val="00E15A3F"/>
    <w:rsid w:val="00E15E55"/>
    <w:rsid w:val="00E17A69"/>
    <w:rsid w:val="00E20A7D"/>
    <w:rsid w:val="00E21B50"/>
    <w:rsid w:val="00E24283"/>
    <w:rsid w:val="00E25E4D"/>
    <w:rsid w:val="00E263E1"/>
    <w:rsid w:val="00E264B0"/>
    <w:rsid w:val="00E267CE"/>
    <w:rsid w:val="00E2706A"/>
    <w:rsid w:val="00E27287"/>
    <w:rsid w:val="00E27E5E"/>
    <w:rsid w:val="00E30A33"/>
    <w:rsid w:val="00E30A49"/>
    <w:rsid w:val="00E30C64"/>
    <w:rsid w:val="00E3145A"/>
    <w:rsid w:val="00E31FC4"/>
    <w:rsid w:val="00E321B5"/>
    <w:rsid w:val="00E32574"/>
    <w:rsid w:val="00E3573B"/>
    <w:rsid w:val="00E41B6E"/>
    <w:rsid w:val="00E44E24"/>
    <w:rsid w:val="00E46907"/>
    <w:rsid w:val="00E4724B"/>
    <w:rsid w:val="00E47890"/>
    <w:rsid w:val="00E47EBD"/>
    <w:rsid w:val="00E47FE6"/>
    <w:rsid w:val="00E50417"/>
    <w:rsid w:val="00E5419D"/>
    <w:rsid w:val="00E551BD"/>
    <w:rsid w:val="00E57558"/>
    <w:rsid w:val="00E5780C"/>
    <w:rsid w:val="00E61268"/>
    <w:rsid w:val="00E616F9"/>
    <w:rsid w:val="00E61D3A"/>
    <w:rsid w:val="00E62924"/>
    <w:rsid w:val="00E63F90"/>
    <w:rsid w:val="00E6667E"/>
    <w:rsid w:val="00E66C01"/>
    <w:rsid w:val="00E723C0"/>
    <w:rsid w:val="00E73331"/>
    <w:rsid w:val="00E7502D"/>
    <w:rsid w:val="00E76B88"/>
    <w:rsid w:val="00E8064B"/>
    <w:rsid w:val="00E818E3"/>
    <w:rsid w:val="00E81F96"/>
    <w:rsid w:val="00E8295B"/>
    <w:rsid w:val="00E830B4"/>
    <w:rsid w:val="00E83D33"/>
    <w:rsid w:val="00E847ED"/>
    <w:rsid w:val="00E85726"/>
    <w:rsid w:val="00E858C5"/>
    <w:rsid w:val="00E86395"/>
    <w:rsid w:val="00E86AD9"/>
    <w:rsid w:val="00E900CC"/>
    <w:rsid w:val="00E91969"/>
    <w:rsid w:val="00E93E56"/>
    <w:rsid w:val="00E965F6"/>
    <w:rsid w:val="00EA02AA"/>
    <w:rsid w:val="00EA02DC"/>
    <w:rsid w:val="00EA0A22"/>
    <w:rsid w:val="00EA3C94"/>
    <w:rsid w:val="00EA3F29"/>
    <w:rsid w:val="00EA4AD2"/>
    <w:rsid w:val="00EA6314"/>
    <w:rsid w:val="00EA65D8"/>
    <w:rsid w:val="00EA66E5"/>
    <w:rsid w:val="00EA6CEC"/>
    <w:rsid w:val="00EA7AE3"/>
    <w:rsid w:val="00EB1F7A"/>
    <w:rsid w:val="00EB212A"/>
    <w:rsid w:val="00EB32FB"/>
    <w:rsid w:val="00EB3F34"/>
    <w:rsid w:val="00EB55A6"/>
    <w:rsid w:val="00EB5817"/>
    <w:rsid w:val="00EB5ED9"/>
    <w:rsid w:val="00EB65FE"/>
    <w:rsid w:val="00EC1073"/>
    <w:rsid w:val="00EC2962"/>
    <w:rsid w:val="00EC5701"/>
    <w:rsid w:val="00EC59E3"/>
    <w:rsid w:val="00EC7944"/>
    <w:rsid w:val="00ED0C26"/>
    <w:rsid w:val="00ED6CB8"/>
    <w:rsid w:val="00ED77CB"/>
    <w:rsid w:val="00EE10E0"/>
    <w:rsid w:val="00EE1DE7"/>
    <w:rsid w:val="00EE2468"/>
    <w:rsid w:val="00EE3DB5"/>
    <w:rsid w:val="00EE3DCA"/>
    <w:rsid w:val="00EE42C1"/>
    <w:rsid w:val="00EE42C9"/>
    <w:rsid w:val="00EE4BA6"/>
    <w:rsid w:val="00EE72B5"/>
    <w:rsid w:val="00EF2915"/>
    <w:rsid w:val="00EF2A45"/>
    <w:rsid w:val="00EF3FB8"/>
    <w:rsid w:val="00EF4271"/>
    <w:rsid w:val="00EF5D43"/>
    <w:rsid w:val="00EF5EA7"/>
    <w:rsid w:val="00EF6B90"/>
    <w:rsid w:val="00EF7A3F"/>
    <w:rsid w:val="00F00184"/>
    <w:rsid w:val="00F007FC"/>
    <w:rsid w:val="00F02554"/>
    <w:rsid w:val="00F02E1A"/>
    <w:rsid w:val="00F038EE"/>
    <w:rsid w:val="00F05EA0"/>
    <w:rsid w:val="00F06430"/>
    <w:rsid w:val="00F06456"/>
    <w:rsid w:val="00F06B19"/>
    <w:rsid w:val="00F07C00"/>
    <w:rsid w:val="00F112A6"/>
    <w:rsid w:val="00F11DC8"/>
    <w:rsid w:val="00F13628"/>
    <w:rsid w:val="00F145BC"/>
    <w:rsid w:val="00F14F08"/>
    <w:rsid w:val="00F17528"/>
    <w:rsid w:val="00F23B47"/>
    <w:rsid w:val="00F23D00"/>
    <w:rsid w:val="00F2486B"/>
    <w:rsid w:val="00F24F72"/>
    <w:rsid w:val="00F263DD"/>
    <w:rsid w:val="00F27938"/>
    <w:rsid w:val="00F33B2A"/>
    <w:rsid w:val="00F34A0F"/>
    <w:rsid w:val="00F357D8"/>
    <w:rsid w:val="00F35FE1"/>
    <w:rsid w:val="00F360F0"/>
    <w:rsid w:val="00F36357"/>
    <w:rsid w:val="00F3645C"/>
    <w:rsid w:val="00F40382"/>
    <w:rsid w:val="00F4366C"/>
    <w:rsid w:val="00F43958"/>
    <w:rsid w:val="00F44787"/>
    <w:rsid w:val="00F44ABC"/>
    <w:rsid w:val="00F44BD7"/>
    <w:rsid w:val="00F47899"/>
    <w:rsid w:val="00F503DB"/>
    <w:rsid w:val="00F50403"/>
    <w:rsid w:val="00F5048C"/>
    <w:rsid w:val="00F50B0E"/>
    <w:rsid w:val="00F52BED"/>
    <w:rsid w:val="00F52FBC"/>
    <w:rsid w:val="00F53F7B"/>
    <w:rsid w:val="00F54CC4"/>
    <w:rsid w:val="00F54EB7"/>
    <w:rsid w:val="00F55140"/>
    <w:rsid w:val="00F5561E"/>
    <w:rsid w:val="00F55ED7"/>
    <w:rsid w:val="00F566F1"/>
    <w:rsid w:val="00F569F9"/>
    <w:rsid w:val="00F56AE7"/>
    <w:rsid w:val="00F56EE8"/>
    <w:rsid w:val="00F57400"/>
    <w:rsid w:val="00F576DB"/>
    <w:rsid w:val="00F57715"/>
    <w:rsid w:val="00F57C7C"/>
    <w:rsid w:val="00F6130F"/>
    <w:rsid w:val="00F638B0"/>
    <w:rsid w:val="00F647E2"/>
    <w:rsid w:val="00F648D4"/>
    <w:rsid w:val="00F65B95"/>
    <w:rsid w:val="00F70343"/>
    <w:rsid w:val="00F70BF5"/>
    <w:rsid w:val="00F7357B"/>
    <w:rsid w:val="00F74792"/>
    <w:rsid w:val="00F763E9"/>
    <w:rsid w:val="00F76A03"/>
    <w:rsid w:val="00F770AE"/>
    <w:rsid w:val="00F776F6"/>
    <w:rsid w:val="00F77EE7"/>
    <w:rsid w:val="00F80D2E"/>
    <w:rsid w:val="00F816C0"/>
    <w:rsid w:val="00F81780"/>
    <w:rsid w:val="00F832DD"/>
    <w:rsid w:val="00F84035"/>
    <w:rsid w:val="00F84158"/>
    <w:rsid w:val="00F85318"/>
    <w:rsid w:val="00F866B4"/>
    <w:rsid w:val="00F87814"/>
    <w:rsid w:val="00F9080F"/>
    <w:rsid w:val="00F9145E"/>
    <w:rsid w:val="00F91631"/>
    <w:rsid w:val="00F91FA1"/>
    <w:rsid w:val="00F9366A"/>
    <w:rsid w:val="00F94D6C"/>
    <w:rsid w:val="00F95782"/>
    <w:rsid w:val="00F95EEF"/>
    <w:rsid w:val="00F96FDD"/>
    <w:rsid w:val="00FA1A95"/>
    <w:rsid w:val="00FA1D40"/>
    <w:rsid w:val="00FA23AA"/>
    <w:rsid w:val="00FA2B58"/>
    <w:rsid w:val="00FA3320"/>
    <w:rsid w:val="00FA4FA1"/>
    <w:rsid w:val="00FA50EB"/>
    <w:rsid w:val="00FA5582"/>
    <w:rsid w:val="00FA69CA"/>
    <w:rsid w:val="00FB032A"/>
    <w:rsid w:val="00FB0F31"/>
    <w:rsid w:val="00FB22FC"/>
    <w:rsid w:val="00FB2509"/>
    <w:rsid w:val="00FB2E8B"/>
    <w:rsid w:val="00FB33F6"/>
    <w:rsid w:val="00FB3BDF"/>
    <w:rsid w:val="00FB3DF9"/>
    <w:rsid w:val="00FB74AF"/>
    <w:rsid w:val="00FC02C3"/>
    <w:rsid w:val="00FC02DD"/>
    <w:rsid w:val="00FC0A9E"/>
    <w:rsid w:val="00FC1B65"/>
    <w:rsid w:val="00FC1FE2"/>
    <w:rsid w:val="00FC214E"/>
    <w:rsid w:val="00FC46F6"/>
    <w:rsid w:val="00FC4966"/>
    <w:rsid w:val="00FC580B"/>
    <w:rsid w:val="00FC72A8"/>
    <w:rsid w:val="00FD1120"/>
    <w:rsid w:val="00FD1476"/>
    <w:rsid w:val="00FD1874"/>
    <w:rsid w:val="00FD36EA"/>
    <w:rsid w:val="00FD387D"/>
    <w:rsid w:val="00FD489D"/>
    <w:rsid w:val="00FD59C5"/>
    <w:rsid w:val="00FD5E72"/>
    <w:rsid w:val="00FD61C6"/>
    <w:rsid w:val="00FE06B3"/>
    <w:rsid w:val="00FE1107"/>
    <w:rsid w:val="00FE26F5"/>
    <w:rsid w:val="00FE416D"/>
    <w:rsid w:val="00FE4629"/>
    <w:rsid w:val="00FE5E10"/>
    <w:rsid w:val="00FE60BE"/>
    <w:rsid w:val="00FF1977"/>
    <w:rsid w:val="00FF1A80"/>
    <w:rsid w:val="00FF1CEB"/>
    <w:rsid w:val="00FF1E0A"/>
    <w:rsid w:val="00FF2080"/>
    <w:rsid w:val="00FF274C"/>
    <w:rsid w:val="00FF2E37"/>
    <w:rsid w:val="00FF4CBA"/>
    <w:rsid w:val="00FF7EDF"/>
    <w:rsid w:val="04750AAE"/>
    <w:rsid w:val="27295A97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D6F207"/>
  <w15:docId w15:val="{AF016F55-EC7A-40DB-B81E-41064E41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3C94"/>
    <w:pPr>
      <w:keepNext/>
      <w:keepLines/>
      <w:numPr>
        <w:ilvl w:val="2"/>
        <w:numId w:val="1"/>
      </w:numPr>
      <w:spacing w:before="200" w:after="0"/>
      <w:ind w:left="284" w:hanging="284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OC7">
    <w:name w:val="toc 7"/>
    <w:basedOn w:val="a"/>
    <w:next w:val="a"/>
    <w:uiPriority w:val="39"/>
    <w:unhideWhenUsed/>
    <w:qFormat/>
    <w:pPr>
      <w:spacing w:after="100"/>
      <w:ind w:left="1320"/>
    </w:pPr>
    <w:rPr>
      <w:lang w:eastAsia="sv-SE"/>
    </w:rPr>
  </w:style>
  <w:style w:type="paragraph" w:styleId="a7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spacing w:after="100"/>
      <w:ind w:left="880"/>
    </w:pPr>
    <w:rPr>
      <w:lang w:eastAsia="sv-SE"/>
    </w:rPr>
  </w:style>
  <w:style w:type="paragraph" w:styleId="TOC3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TOC8">
    <w:name w:val="toc 8"/>
    <w:basedOn w:val="a"/>
    <w:next w:val="a"/>
    <w:uiPriority w:val="39"/>
    <w:unhideWhenUsed/>
    <w:qFormat/>
    <w:pPr>
      <w:spacing w:after="100"/>
      <w:ind w:left="1540"/>
    </w:pPr>
    <w:rPr>
      <w:lang w:eastAsia="sv-SE"/>
    </w:rPr>
  </w:style>
  <w:style w:type="paragraph" w:styleId="a8">
    <w:name w:val="Balloon Text"/>
    <w:basedOn w:val="a"/>
    <w:link w:val="a9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ac">
    <w:name w:val="header"/>
    <w:basedOn w:val="a"/>
    <w:link w:val="ad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4">
    <w:name w:val="toc 4"/>
    <w:basedOn w:val="a"/>
    <w:next w:val="a"/>
    <w:uiPriority w:val="39"/>
    <w:unhideWhenUsed/>
    <w:qFormat/>
    <w:pPr>
      <w:spacing w:after="100"/>
      <w:ind w:left="660"/>
    </w:pPr>
    <w:rPr>
      <w:lang w:eastAsia="sv-SE"/>
    </w:rPr>
  </w:style>
  <w:style w:type="paragraph" w:styleId="TOC6">
    <w:name w:val="toc 6"/>
    <w:basedOn w:val="a"/>
    <w:next w:val="a"/>
    <w:uiPriority w:val="39"/>
    <w:unhideWhenUsed/>
    <w:qFormat/>
    <w:pPr>
      <w:spacing w:after="100"/>
      <w:ind w:left="1100"/>
    </w:pPr>
    <w:rPr>
      <w:lang w:eastAsia="sv-SE"/>
    </w:r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  <w:rPr>
      <w:lang w:eastAsia="sv-SE"/>
    </w:rPr>
  </w:style>
  <w:style w:type="paragraph" w:styleId="ae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character" w:styleId="af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1">
    <w:name w:val="annotation reference"/>
    <w:basedOn w:val="a0"/>
    <w:uiPriority w:val="99"/>
    <w:unhideWhenUsed/>
    <w:qFormat/>
    <w:rPr>
      <w:sz w:val="16"/>
      <w:szCs w:val="16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0">
    <w:name w:val="标题 3 字符"/>
    <w:basedOn w:val="a0"/>
    <w:link w:val="3"/>
    <w:uiPriority w:val="9"/>
    <w:rsid w:val="00EA3C94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0">
    <w:name w:val="标题 5 字符"/>
    <w:basedOn w:val="a0"/>
    <w:link w:val="5"/>
    <w:uiPriority w:val="9"/>
    <w:qFormat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0"/>
    <w:link w:val="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harCharCharCharCharCharCharCharChar">
    <w:name w:val="Char Char Char Char Char Char Char Char Char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1">
    <w:name w:val="列出段落1"/>
    <w:basedOn w:val="a"/>
    <w:link w:val="Char"/>
    <w:uiPriority w:val="34"/>
    <w:qFormat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ad">
    <w:name w:val="页眉 字符"/>
    <w:basedOn w:val="a0"/>
    <w:link w:val="ac"/>
    <w:uiPriority w:val="99"/>
    <w:qFormat/>
  </w:style>
  <w:style w:type="character" w:customStyle="1" w:styleId="ab">
    <w:name w:val="页脚 字符"/>
    <w:basedOn w:val="a0"/>
    <w:link w:val="aa"/>
    <w:uiPriority w:val="99"/>
    <w:qFormat/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outlineLvl w:val="9"/>
    </w:pPr>
    <w:rPr>
      <w:lang w:val="en-US" w:eastAsia="ja-JP"/>
    </w:rPr>
  </w:style>
  <w:style w:type="character" w:customStyle="1" w:styleId="a6">
    <w:name w:val="批注文字 字符"/>
    <w:basedOn w:val="a0"/>
    <w:link w:val="a4"/>
    <w:uiPriority w:val="99"/>
    <w:semiHidden/>
    <w:qFormat/>
    <w:rPr>
      <w:sz w:val="20"/>
      <w:szCs w:val="20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2">
    <w:name w:val="无间隔1"/>
    <w:uiPriority w:val="1"/>
    <w:qFormat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3">
    <w:name w:val="封面中文题目"/>
    <w:basedOn w:val="a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4">
    <w:name w:val="封面英文格式"/>
    <w:basedOn w:val="a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qFormat/>
    <w:rPr>
      <w:color w:val="808080"/>
    </w:rPr>
  </w:style>
  <w:style w:type="character" w:customStyle="1" w:styleId="13">
    <w:name w:val="占位符文本1"/>
    <w:basedOn w:val="a0"/>
    <w:uiPriority w:val="99"/>
    <w:semiHidden/>
    <w:rPr>
      <w:color w:val="808080"/>
    </w:rPr>
  </w:style>
  <w:style w:type="paragraph" w:customStyle="1" w:styleId="HR">
    <w:name w:val="HR正文"/>
    <w:basedOn w:val="a"/>
    <w:link w:val="HRChar"/>
    <w:qFormat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"/>
    <w:pPr>
      <w:widowControl w:val="0"/>
      <w:numPr>
        <w:numId w:val="2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"/>
    <w:qFormat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"/>
    <w:qFormat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"/>
    <w:qFormat/>
    <w:rPr>
      <w:kern w:val="2"/>
      <w:sz w:val="21"/>
      <w:szCs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">
    <w:name w:val="列出段落 Char"/>
    <w:link w:val="11"/>
    <w:uiPriority w:val="34"/>
    <w:qFormat/>
    <w:rPr>
      <w:rFonts w:ascii="Gill Sans for Saab" w:hAnsi="Gill Sans for Saab"/>
      <w:sz w:val="22"/>
      <w:szCs w:val="22"/>
      <w:lang w:eastAsia="en-US"/>
    </w:rPr>
  </w:style>
  <w:style w:type="paragraph" w:customStyle="1" w:styleId="font0">
    <w:name w:val="font0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sz w:val="20"/>
      <w:szCs w:val="20"/>
      <w:lang w:val="en-US" w:eastAsia="zh-CN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6">
    <w:name w:val="font6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0"/>
      <w:szCs w:val="20"/>
      <w:lang w:val="en-US" w:eastAsia="zh-CN"/>
    </w:rPr>
  </w:style>
  <w:style w:type="paragraph" w:customStyle="1" w:styleId="font7">
    <w:name w:val="font7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000000"/>
      <w:sz w:val="20"/>
      <w:szCs w:val="20"/>
      <w:lang w:val="en-US" w:eastAsia="zh-CN"/>
    </w:rPr>
  </w:style>
  <w:style w:type="paragraph" w:customStyle="1" w:styleId="font8">
    <w:name w:val="font8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font9">
    <w:name w:val="font9"/>
    <w:basedOn w:val="a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0"/>
      <w:szCs w:val="20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font11">
    <w:name w:val="font11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color w:val="FF0000"/>
      <w:sz w:val="20"/>
      <w:szCs w:val="20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0"/>
      <w:szCs w:val="20"/>
      <w:lang w:val="en-US" w:eastAsia="zh-CN"/>
    </w:rPr>
  </w:style>
  <w:style w:type="paragraph" w:customStyle="1" w:styleId="xl67">
    <w:name w:val="xl67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8">
    <w:name w:val="xl6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9">
    <w:name w:val="xl69"/>
    <w:basedOn w:val="a"/>
    <w:pP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0">
    <w:name w:val="xl70"/>
    <w:basedOn w:val="a"/>
    <w:pP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1">
    <w:name w:val="xl7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2">
    <w:name w:val="xl7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3">
    <w:name w:val="xl7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4">
    <w:name w:val="xl7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6">
    <w:name w:val="xl7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7">
    <w:name w:val="xl7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8">
    <w:name w:val="xl7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9">
    <w:name w:val="xl7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0">
    <w:name w:val="xl80"/>
    <w:basedOn w:val="a"/>
    <w:pP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1">
    <w:name w:val="xl8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2">
    <w:name w:val="xl82"/>
    <w:basedOn w:val="a"/>
    <w:pP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83">
    <w:name w:val="xl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宋体" w:eastAsia="宋体" w:hAnsi="宋体" w:cs="宋体"/>
      <w:color w:val="000000"/>
      <w:sz w:val="21"/>
      <w:szCs w:val="21"/>
      <w:lang w:val="en-US" w:eastAsia="zh-CN"/>
    </w:rPr>
  </w:style>
  <w:style w:type="paragraph" w:customStyle="1" w:styleId="xl84">
    <w:name w:val="xl8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5">
    <w:name w:val="xl8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6">
    <w:name w:val="xl86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7">
    <w:name w:val="xl8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8">
    <w:name w:val="xl8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9">
    <w:name w:val="xl8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0">
    <w:name w:val="xl9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1">
    <w:name w:val="xl9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2">
    <w:name w:val="xl9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3">
    <w:name w:val="xl93"/>
    <w:basedOn w:val="a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4">
    <w:name w:val="xl9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5">
    <w:name w:val="xl9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6">
    <w:name w:val="xl9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7">
    <w:name w:val="xl97"/>
    <w:basedOn w:val="a"/>
    <w:pP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8">
    <w:name w:val="xl9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9">
    <w:name w:val="xl9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xl100">
    <w:name w:val="xl100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1">
    <w:name w:val="xl10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2">
    <w:name w:val="xl10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3">
    <w:name w:val="xl10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4">
    <w:name w:val="xl10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5">
    <w:name w:val="xl10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6">
    <w:name w:val="xl10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7">
    <w:name w:val="xl10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8">
    <w:name w:val="xl10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9">
    <w:name w:val="xl10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0">
    <w:name w:val="xl11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1">
    <w:name w:val="xl11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112">
    <w:name w:val="xl11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3">
    <w:name w:val="xl11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4">
    <w:name w:val="xl114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115">
    <w:name w:val="xl115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-1">
    <w:name w:val="标题-1"/>
    <w:basedOn w:val="11"/>
    <w:qFormat/>
    <w:pPr>
      <w:widowControl w:val="0"/>
      <w:numPr>
        <w:numId w:val="3"/>
      </w:numPr>
      <w:spacing w:beforeLines="100" w:before="100" w:afterLines="50" w:after="50" w:line="240" w:lineRule="auto"/>
      <w:contextualSpacing w:val="0"/>
      <w:jc w:val="both"/>
      <w:outlineLvl w:val="0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2">
    <w:name w:val="标题-2"/>
    <w:basedOn w:val="11"/>
    <w:link w:val="-2Char"/>
    <w:qFormat/>
    <w:pPr>
      <w:widowControl w:val="0"/>
      <w:numPr>
        <w:ilvl w:val="1"/>
        <w:numId w:val="3"/>
      </w:numPr>
      <w:spacing w:beforeLines="20" w:before="20" w:afterLines="20" w:after="20" w:line="240" w:lineRule="auto"/>
      <w:contextualSpacing w:val="0"/>
      <w:jc w:val="both"/>
      <w:outlineLvl w:val="1"/>
    </w:pPr>
    <w:rPr>
      <w:rFonts w:asciiTheme="minorHAnsi" w:eastAsiaTheme="minorEastAsia" w:hAnsiTheme="minorHAnsi" w:cstheme="minorBidi"/>
      <w:kern w:val="2"/>
      <w:sz w:val="21"/>
    </w:rPr>
  </w:style>
  <w:style w:type="paragraph" w:customStyle="1" w:styleId="-3">
    <w:name w:val="标题-3"/>
    <w:basedOn w:val="11"/>
    <w:qFormat/>
    <w:pPr>
      <w:widowControl w:val="0"/>
      <w:numPr>
        <w:ilvl w:val="2"/>
        <w:numId w:val="3"/>
      </w:numPr>
      <w:spacing w:beforeLines="10" w:before="10" w:afterLines="10" w:after="10" w:line="240" w:lineRule="auto"/>
      <w:contextualSpacing w:val="0"/>
      <w:jc w:val="both"/>
      <w:outlineLvl w:val="2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customStyle="1" w:styleId="-2Char">
    <w:name w:val="标题-2 Char"/>
    <w:basedOn w:val="Char"/>
    <w:link w:val="-2"/>
    <w:rPr>
      <w:rFonts w:asciiTheme="minorHAnsi" w:eastAsiaTheme="minorEastAsia" w:hAnsiTheme="minorHAnsi" w:cstheme="minorBidi"/>
      <w:kern w:val="2"/>
      <w:sz w:val="21"/>
      <w:szCs w:val="22"/>
      <w:lang w:eastAsia="en-US"/>
    </w:rPr>
  </w:style>
  <w:style w:type="paragraph" w:customStyle="1" w:styleId="-4">
    <w:name w:val="标题-4"/>
    <w:basedOn w:val="11"/>
    <w:qFormat/>
    <w:pPr>
      <w:widowControl w:val="0"/>
      <w:numPr>
        <w:ilvl w:val="3"/>
        <w:numId w:val="3"/>
      </w:numPr>
      <w:spacing w:after="0" w:line="240" w:lineRule="auto"/>
      <w:contextualSpacing w:val="0"/>
      <w:jc w:val="both"/>
      <w:outlineLvl w:val="3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5">
    <w:name w:val="标题-5"/>
    <w:basedOn w:val="11"/>
    <w:qFormat/>
    <w:pPr>
      <w:widowControl w:val="0"/>
      <w:numPr>
        <w:ilvl w:val="4"/>
        <w:numId w:val="3"/>
      </w:numPr>
      <w:spacing w:after="0" w:line="240" w:lineRule="auto"/>
      <w:contextualSpacing w:val="0"/>
      <w:jc w:val="both"/>
      <w:outlineLvl w:val="4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TableParagraph">
    <w:name w:val="Table Paragraph"/>
    <w:basedOn w:val="a"/>
    <w:uiPriority w:val="1"/>
    <w:qFormat/>
    <w:rsid w:val="00510FCE"/>
    <w:pPr>
      <w:widowControl w:val="0"/>
      <w:spacing w:after="0" w:line="240" w:lineRule="auto"/>
    </w:pPr>
    <w:rPr>
      <w:rFonts w:ascii="Calibri" w:eastAsia="宋体" w:hAnsi="Calibri" w:cs="Times New Roman"/>
      <w:lang w:val="en-US"/>
    </w:rPr>
  </w:style>
  <w:style w:type="paragraph" w:styleId="af5">
    <w:name w:val="List Paragraph"/>
    <w:basedOn w:val="a"/>
    <w:uiPriority w:val="34"/>
    <w:qFormat/>
    <w:rsid w:val="00F35FE1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paragraph" w:customStyle="1" w:styleId="-">
    <w:name w:val="正文-表格"/>
    <w:basedOn w:val="a"/>
    <w:link w:val="-Char"/>
    <w:qFormat/>
    <w:rsid w:val="001D02E4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-Char">
    <w:name w:val="正文-表格 Char"/>
    <w:basedOn w:val="a0"/>
    <w:link w:val="-"/>
    <w:rsid w:val="001D02E4"/>
    <w:rPr>
      <w:rFonts w:asciiTheme="minorHAnsi" w:eastAsiaTheme="minorEastAsia" w:hAnsiTheme="minorHAnsi" w:cstheme="minorBidi"/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2.jpe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oleObject" Target="embeddings/oleObject1.bin"/><Relationship Id="rId32" Type="http://schemas.openxmlformats.org/officeDocument/2006/relationships/image" Target="media/image22.png"/><Relationship Id="rId37" Type="http://schemas.openxmlformats.org/officeDocument/2006/relationships/oleObject" Target="embeddings/oleObject2.bin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jpeg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oleObject" Target="embeddings/Microsoft_Visio_2003-2010___1.vsd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footnotes" Target="footnotes.xml"/><Relationship Id="rId71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5"/>
    <customShpInfo spid="_x0000_s2052"/>
    <customShpInfo spid="_x0000_s1033"/>
  </customShpExts>
</s:customData>
</file>

<file path=customXml/itemProps1.xml><?xml version="1.0" encoding="utf-8"?>
<ds:datastoreItem xmlns:ds="http://schemas.openxmlformats.org/officeDocument/2006/customXml" ds:itemID="{2FEFCD41-D765-422C-8E77-388A9D2B87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TotalTime>1160</TotalTime>
  <Pages>68</Pages>
  <Words>6559</Words>
  <Characters>37390</Characters>
  <Application>Microsoft Office Word</Application>
  <DocSecurity>0</DocSecurity>
  <Lines>311</Lines>
  <Paragraphs>87</Paragraphs>
  <ScaleCrop>false</ScaleCrop>
  <Company>HP</Company>
  <LinksUpToDate>false</LinksUpToDate>
  <CharactersWithSpaces>43862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subject/>
  <dc:creator>Lars Persson</dc:creator>
  <cp:keywords/>
  <dc:description/>
  <cp:lastModifiedBy>上官彤(DFCV东风商用车技术中心电控开发部EEA及整车电控开发室)</cp:lastModifiedBy>
  <cp:revision>5</cp:revision>
  <cp:lastPrinted>2021-01-27T13:22:00Z</cp:lastPrinted>
  <dcterms:created xsi:type="dcterms:W3CDTF">2023-07-14T03:56:00Z</dcterms:created>
  <dcterms:modified xsi:type="dcterms:W3CDTF">2023-07-14T04:02:00Z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