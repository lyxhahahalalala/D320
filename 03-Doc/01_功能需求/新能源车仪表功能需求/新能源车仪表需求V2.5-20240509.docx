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vsd" ContentType="application/vnd.visio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A15745" w14:textId="77777777" w:rsidR="00CA2C5F" w:rsidRDefault="00B42207">
      <w:pPr>
        <w:pStyle w:val="1"/>
        <w:numPr>
          <w:ilvl w:val="0"/>
          <w:numId w:val="4"/>
        </w:numPr>
        <w:spacing w:before="0"/>
        <w:rPr>
          <w:rFonts w:ascii="Arial" w:hAnsi="Arial" w:cs="Arial"/>
          <w:lang w:val="en-US" w:eastAsia="zh-CN"/>
        </w:rPr>
      </w:pPr>
      <w:r>
        <w:rPr>
          <w:rFonts w:ascii="Arial" w:hAnsi="Arial" w:cs="Arial" w:hint="eastAsia"/>
          <w:lang w:val="en-US" w:eastAsia="zh-CN"/>
        </w:rPr>
        <w:t>范围</w:t>
      </w:r>
    </w:p>
    <w:p w14:paraId="619DF20B" w14:textId="06D7E5A6" w:rsidR="00CA2C5F" w:rsidRDefault="001156EE">
      <w:pPr>
        <w:spacing w:after="0"/>
        <w:rPr>
          <w:lang w:val="en-US" w:eastAsia="zh-CN"/>
        </w:rPr>
      </w:pPr>
      <w:r>
        <w:rPr>
          <w:rFonts w:hint="eastAsia"/>
          <w:lang w:val="en-US" w:eastAsia="zh-CN"/>
        </w:rPr>
        <w:t>本文档适用于</w:t>
      </w:r>
      <w:r w:rsidR="00610F50">
        <w:rPr>
          <w:rFonts w:hint="eastAsia"/>
          <w:lang w:val="en-US" w:eastAsia="zh-CN"/>
        </w:rPr>
        <w:t>新能源</w:t>
      </w:r>
      <w:r w:rsidR="00B42207">
        <w:rPr>
          <w:rFonts w:hint="eastAsia"/>
          <w:lang w:val="en-US" w:eastAsia="zh-CN"/>
        </w:rPr>
        <w:t>仪表。</w:t>
      </w:r>
    </w:p>
    <w:p w14:paraId="035B8A35" w14:textId="77777777" w:rsidR="00CA2C5F" w:rsidRDefault="00B42207">
      <w:pPr>
        <w:pStyle w:val="1"/>
        <w:numPr>
          <w:ilvl w:val="0"/>
          <w:numId w:val="4"/>
        </w:numPr>
        <w:spacing w:before="0"/>
        <w:rPr>
          <w:rFonts w:ascii="Arial" w:hAnsi="Arial" w:cs="Arial"/>
          <w:lang w:val="en-US" w:eastAsia="zh-CN"/>
        </w:rPr>
      </w:pPr>
      <w:r>
        <w:rPr>
          <w:rFonts w:ascii="Arial" w:hAnsi="Arial" w:cs="Arial" w:hint="eastAsia"/>
          <w:lang w:val="en-US" w:eastAsia="zh-CN"/>
        </w:rPr>
        <w:t>系统功能介绍</w:t>
      </w:r>
    </w:p>
    <w:p w14:paraId="69D1D08B" w14:textId="77777777" w:rsidR="00CA2C5F" w:rsidRDefault="00B42207">
      <w:pPr>
        <w:pStyle w:val="2"/>
        <w:spacing w:before="0"/>
        <w:rPr>
          <w:rFonts w:ascii="Arial" w:hAnsi="Arial" w:cs="Arial"/>
          <w:lang w:val="en-US" w:eastAsia="zh-CN"/>
        </w:rPr>
      </w:pPr>
      <w:r>
        <w:rPr>
          <w:rFonts w:ascii="Arial" w:hAnsi="Arial" w:cs="Arial" w:hint="eastAsia"/>
          <w:lang w:val="en-US" w:eastAsia="zh-CN"/>
        </w:rPr>
        <w:t>功能概述</w:t>
      </w:r>
    </w:p>
    <w:p w14:paraId="313A54AA" w14:textId="15DF5C73" w:rsidR="00CA2C5F" w:rsidRDefault="00610F50">
      <w:pPr>
        <w:spacing w:after="0"/>
        <w:rPr>
          <w:lang w:val="en-US" w:eastAsia="zh-CN"/>
        </w:rPr>
      </w:pPr>
      <w:r>
        <w:rPr>
          <w:rFonts w:hint="eastAsia"/>
          <w:lang w:val="en-US" w:eastAsia="zh-CN"/>
        </w:rPr>
        <w:t>本文档涉及</w:t>
      </w:r>
      <w:r w:rsidR="00B42207">
        <w:rPr>
          <w:rFonts w:hint="eastAsia"/>
          <w:lang w:val="en-US" w:eastAsia="zh-CN"/>
        </w:rPr>
        <w:t>新能源车</w:t>
      </w:r>
      <w:r>
        <w:rPr>
          <w:rFonts w:hint="eastAsia"/>
          <w:lang w:val="en-US" w:eastAsia="zh-CN"/>
        </w:rPr>
        <w:t>（纯电、换电、氢燃料电池）</w:t>
      </w:r>
      <w:r w:rsidR="00B42207">
        <w:rPr>
          <w:rFonts w:hint="eastAsia"/>
          <w:lang w:val="en-US" w:eastAsia="zh-CN"/>
        </w:rPr>
        <w:t>的需求</w:t>
      </w:r>
      <w:r>
        <w:rPr>
          <w:rFonts w:hint="eastAsia"/>
          <w:lang w:val="en-US" w:eastAsia="zh-CN"/>
        </w:rPr>
        <w:t>，其中与燃油车相同部分见其他文档。</w:t>
      </w:r>
    </w:p>
    <w:p w14:paraId="5AD87C42" w14:textId="058CEFEB" w:rsidR="00B75BB5" w:rsidRDefault="00B75BB5">
      <w:pPr>
        <w:spacing w:after="0"/>
        <w:rPr>
          <w:lang w:val="en-US" w:eastAsia="zh-CN"/>
        </w:rPr>
      </w:pPr>
      <w:r>
        <w:rPr>
          <w:rFonts w:hint="eastAsia"/>
          <w:lang w:val="en-US" w:eastAsia="zh-CN"/>
        </w:rPr>
        <w:t>名词及缩写：</w:t>
      </w:r>
    </w:p>
    <w:p w14:paraId="25CED460" w14:textId="46562991" w:rsidR="00CA2C5F" w:rsidRDefault="00B42207">
      <w:pPr>
        <w:pStyle w:val="2"/>
        <w:spacing w:before="0"/>
        <w:rPr>
          <w:rFonts w:ascii="Arial" w:hAnsi="Arial" w:cs="Arial"/>
          <w:lang w:val="en-US" w:eastAsia="zh-CN"/>
        </w:rPr>
      </w:pPr>
      <w:r>
        <w:rPr>
          <w:rFonts w:ascii="Arial" w:hAnsi="Arial" w:cs="Arial" w:hint="eastAsia"/>
          <w:lang w:val="en-US" w:eastAsia="zh-CN"/>
        </w:rPr>
        <w:t>功能清单</w:t>
      </w:r>
    </w:p>
    <w:p w14:paraId="0AB63FD2" w14:textId="77777777" w:rsidR="00CA2C5F" w:rsidRDefault="00B42207">
      <w:pPr>
        <w:spacing w:after="0"/>
        <w:rPr>
          <w:lang w:val="en-US" w:eastAsia="zh-CN"/>
        </w:rPr>
      </w:pPr>
      <w:r>
        <w:rPr>
          <w:rFonts w:hint="eastAsia"/>
          <w:lang w:val="en-US" w:eastAsia="zh-CN"/>
        </w:rPr>
        <w:t>仪表相关功能清单如下表：</w:t>
      </w:r>
    </w:p>
    <w:tbl>
      <w:tblPr>
        <w:tblStyle w:val="af2"/>
        <w:tblW w:w="7372" w:type="dxa"/>
        <w:tblLayout w:type="fixed"/>
        <w:tblLook w:val="04A0" w:firstRow="1" w:lastRow="0" w:firstColumn="1" w:lastColumn="0" w:noHBand="0" w:noVBand="1"/>
      </w:tblPr>
      <w:tblGrid>
        <w:gridCol w:w="4296"/>
        <w:gridCol w:w="1393"/>
        <w:gridCol w:w="1683"/>
      </w:tblGrid>
      <w:tr w:rsidR="00610F50" w14:paraId="318CB4BE" w14:textId="77777777" w:rsidTr="00610F50">
        <w:trPr>
          <w:trHeight w:val="152"/>
        </w:trPr>
        <w:tc>
          <w:tcPr>
            <w:tcW w:w="4296" w:type="dxa"/>
            <w:shd w:val="clear" w:color="auto" w:fill="auto"/>
            <w:vAlign w:val="center"/>
          </w:tcPr>
          <w:p w14:paraId="0CBAFFB5" w14:textId="77777777" w:rsidR="00610F50" w:rsidRDefault="00610F50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功能</w:t>
            </w:r>
          </w:p>
        </w:tc>
        <w:tc>
          <w:tcPr>
            <w:tcW w:w="1393" w:type="dxa"/>
          </w:tcPr>
          <w:p w14:paraId="0B5F00A7" w14:textId="7C9A1A9F" w:rsidR="00610F50" w:rsidRDefault="00610F50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纯电动</w:t>
            </w:r>
          </w:p>
        </w:tc>
        <w:tc>
          <w:tcPr>
            <w:tcW w:w="1683" w:type="dxa"/>
            <w:shd w:val="clear" w:color="auto" w:fill="auto"/>
            <w:vAlign w:val="center"/>
          </w:tcPr>
          <w:p w14:paraId="7CF080DE" w14:textId="30CB894C" w:rsidR="00610F50" w:rsidRDefault="00610F50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氢燃料车</w:t>
            </w:r>
          </w:p>
        </w:tc>
      </w:tr>
      <w:tr w:rsidR="005D1B9D" w14:paraId="7A4E0869" w14:textId="77777777" w:rsidTr="00610F50">
        <w:trPr>
          <w:trHeight w:val="152"/>
        </w:trPr>
        <w:tc>
          <w:tcPr>
            <w:tcW w:w="4296" w:type="dxa"/>
            <w:shd w:val="clear" w:color="auto" w:fill="auto"/>
            <w:vAlign w:val="center"/>
          </w:tcPr>
          <w:p w14:paraId="7DFEACAB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电机冷却水温指示</w:t>
            </w:r>
          </w:p>
        </w:tc>
        <w:tc>
          <w:tcPr>
            <w:tcW w:w="1393" w:type="dxa"/>
          </w:tcPr>
          <w:p w14:paraId="246F72CB" w14:textId="4C47B532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2E331F8C" w14:textId="56A8CA8D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07F6607A" w14:textId="77777777" w:rsidTr="00610F50">
        <w:trPr>
          <w:trHeight w:val="152"/>
        </w:trPr>
        <w:tc>
          <w:tcPr>
            <w:tcW w:w="4296" w:type="dxa"/>
            <w:shd w:val="clear" w:color="auto" w:fill="auto"/>
            <w:vAlign w:val="center"/>
          </w:tcPr>
          <w:p w14:paraId="1EA59A16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动力电池输出电流</w:t>
            </w:r>
          </w:p>
        </w:tc>
        <w:tc>
          <w:tcPr>
            <w:tcW w:w="1393" w:type="dxa"/>
          </w:tcPr>
          <w:p w14:paraId="53AD62BA" w14:textId="75FF29A2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5214EDDF" w14:textId="62939AFA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7D6C57F4" w14:textId="77777777" w:rsidTr="00610F50">
        <w:trPr>
          <w:trHeight w:val="152"/>
        </w:trPr>
        <w:tc>
          <w:tcPr>
            <w:tcW w:w="4296" w:type="dxa"/>
            <w:shd w:val="clear" w:color="auto" w:fill="auto"/>
            <w:vAlign w:val="center"/>
          </w:tcPr>
          <w:p w14:paraId="11DFE158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动力电池电压显示</w:t>
            </w:r>
          </w:p>
        </w:tc>
        <w:tc>
          <w:tcPr>
            <w:tcW w:w="1393" w:type="dxa"/>
          </w:tcPr>
          <w:p w14:paraId="59E4B1C5" w14:textId="58ED3053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54D4A936" w14:textId="3DB167B7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6D4157AE" w14:textId="77777777" w:rsidTr="00610F50">
        <w:trPr>
          <w:trHeight w:val="152"/>
        </w:trPr>
        <w:tc>
          <w:tcPr>
            <w:tcW w:w="4296" w:type="dxa"/>
            <w:shd w:val="clear" w:color="auto" w:fill="auto"/>
            <w:vAlign w:val="center"/>
          </w:tcPr>
          <w:p w14:paraId="40771597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车速显示（指针和数字显示）</w:t>
            </w:r>
          </w:p>
        </w:tc>
        <w:tc>
          <w:tcPr>
            <w:tcW w:w="1393" w:type="dxa"/>
          </w:tcPr>
          <w:p w14:paraId="3D21CB9A" w14:textId="1E63BF63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338415B4" w14:textId="3584A7B0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43531B72" w14:textId="77777777" w:rsidTr="00610F50">
        <w:trPr>
          <w:trHeight w:val="152"/>
        </w:trPr>
        <w:tc>
          <w:tcPr>
            <w:tcW w:w="4296" w:type="dxa"/>
            <w:shd w:val="clear" w:color="auto" w:fill="auto"/>
            <w:vAlign w:val="center"/>
          </w:tcPr>
          <w:p w14:paraId="7ECD9E60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两个行车界面</w:t>
            </w:r>
          </w:p>
        </w:tc>
        <w:tc>
          <w:tcPr>
            <w:tcW w:w="1393" w:type="dxa"/>
          </w:tcPr>
          <w:p w14:paraId="32661CDC" w14:textId="73B20DA2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3141C5EE" w14:textId="548CA36B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48597EBB" w14:textId="77777777" w:rsidTr="00610F50">
        <w:trPr>
          <w:trHeight w:val="152"/>
        </w:trPr>
        <w:tc>
          <w:tcPr>
            <w:tcW w:w="4296" w:type="dxa"/>
            <w:shd w:val="clear" w:color="auto" w:fill="auto"/>
            <w:vAlign w:val="center"/>
          </w:tcPr>
          <w:p w14:paraId="6650B20A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READY</w:t>
            </w:r>
            <w:r>
              <w:rPr>
                <w:rFonts w:hint="eastAsia"/>
                <w:lang w:val="en-US" w:eastAsia="zh-CN"/>
              </w:rPr>
              <w:t>指示灯</w:t>
            </w:r>
          </w:p>
        </w:tc>
        <w:tc>
          <w:tcPr>
            <w:tcW w:w="1393" w:type="dxa"/>
          </w:tcPr>
          <w:p w14:paraId="1D517A2F" w14:textId="10C1E36F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40CB0A5E" w14:textId="126DE75C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19E5396F" w14:textId="77777777" w:rsidTr="00610F50">
        <w:trPr>
          <w:trHeight w:val="152"/>
        </w:trPr>
        <w:tc>
          <w:tcPr>
            <w:tcW w:w="4296" w:type="dxa"/>
            <w:shd w:val="clear" w:color="auto" w:fill="auto"/>
            <w:vAlign w:val="center"/>
          </w:tcPr>
          <w:p w14:paraId="2C5FA9D2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电机</w:t>
            </w:r>
            <w:proofErr w:type="gramStart"/>
            <w:r>
              <w:rPr>
                <w:rFonts w:hint="eastAsia"/>
                <w:lang w:val="en-US" w:eastAsia="zh-CN"/>
              </w:rPr>
              <w:t>冷却液过温</w:t>
            </w:r>
            <w:proofErr w:type="gramEnd"/>
          </w:p>
        </w:tc>
        <w:tc>
          <w:tcPr>
            <w:tcW w:w="1393" w:type="dxa"/>
          </w:tcPr>
          <w:p w14:paraId="122ADBC9" w14:textId="793EDC3B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6D02A79E" w14:textId="59C914AB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56125C26" w14:textId="77777777" w:rsidTr="00610F50">
        <w:trPr>
          <w:trHeight w:val="152"/>
        </w:trPr>
        <w:tc>
          <w:tcPr>
            <w:tcW w:w="4296" w:type="dxa"/>
            <w:shd w:val="clear" w:color="auto" w:fill="auto"/>
            <w:vAlign w:val="center"/>
          </w:tcPr>
          <w:p w14:paraId="09D9137F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电机系统故障</w:t>
            </w:r>
          </w:p>
        </w:tc>
        <w:tc>
          <w:tcPr>
            <w:tcW w:w="1393" w:type="dxa"/>
          </w:tcPr>
          <w:p w14:paraId="21A4F182" w14:textId="7B93CB80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67CD9D24" w14:textId="113E6492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11E5D1F1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1965F121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SOC</w:t>
            </w:r>
            <w:r>
              <w:rPr>
                <w:rFonts w:hint="eastAsia"/>
                <w:lang w:val="en-US" w:eastAsia="zh-CN"/>
              </w:rPr>
              <w:t>过低报警</w:t>
            </w:r>
          </w:p>
        </w:tc>
        <w:tc>
          <w:tcPr>
            <w:tcW w:w="1393" w:type="dxa"/>
          </w:tcPr>
          <w:p w14:paraId="3F763365" w14:textId="6FF2E84E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76E031DD" w14:textId="4FD1D21B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3B917BAE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38B3B855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高压系统故障</w:t>
            </w:r>
          </w:p>
        </w:tc>
        <w:tc>
          <w:tcPr>
            <w:tcW w:w="1393" w:type="dxa"/>
          </w:tcPr>
          <w:p w14:paraId="3F6832BE" w14:textId="54C6ED73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61B36E0B" w14:textId="349E7E83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4CB62898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57429A53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停机报警</w:t>
            </w:r>
          </w:p>
        </w:tc>
        <w:tc>
          <w:tcPr>
            <w:tcW w:w="1393" w:type="dxa"/>
          </w:tcPr>
          <w:p w14:paraId="20270FAC" w14:textId="6E902B04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3127535F" w14:textId="1B6F83FC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6D45F631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03403B32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高压电池故障</w:t>
            </w:r>
          </w:p>
        </w:tc>
        <w:tc>
          <w:tcPr>
            <w:tcW w:w="1393" w:type="dxa"/>
          </w:tcPr>
          <w:p w14:paraId="7860172D" w14:textId="2BCF3B48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522B96D3" w14:textId="15910B02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643A178D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3002A8F8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电机系统过温</w:t>
            </w:r>
          </w:p>
        </w:tc>
        <w:tc>
          <w:tcPr>
            <w:tcW w:w="1393" w:type="dxa"/>
          </w:tcPr>
          <w:p w14:paraId="7C6DADDC" w14:textId="4821F254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7118EC9C" w14:textId="1966162E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14548D95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23A6783B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高压电池断开</w:t>
            </w:r>
          </w:p>
        </w:tc>
        <w:tc>
          <w:tcPr>
            <w:tcW w:w="1393" w:type="dxa"/>
          </w:tcPr>
          <w:p w14:paraId="0C7B9E2A" w14:textId="595A4AB2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445F3A83" w14:textId="16B3D83F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0A948F28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0AC84661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DC-DC</w:t>
            </w:r>
            <w:r>
              <w:rPr>
                <w:rFonts w:hint="eastAsia"/>
                <w:lang w:val="en-US" w:eastAsia="zh-CN"/>
              </w:rPr>
              <w:t>故障</w:t>
            </w:r>
          </w:p>
        </w:tc>
        <w:tc>
          <w:tcPr>
            <w:tcW w:w="1393" w:type="dxa"/>
          </w:tcPr>
          <w:p w14:paraId="364FE845" w14:textId="77F061C2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4040A206" w14:textId="7D6F6A5A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734DB84C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0044B63F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驱动功率限制</w:t>
            </w:r>
          </w:p>
        </w:tc>
        <w:tc>
          <w:tcPr>
            <w:tcW w:w="1393" w:type="dxa"/>
          </w:tcPr>
          <w:p w14:paraId="1E5F725A" w14:textId="5BE33A2C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671031A7" w14:textId="328E765C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70277715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07A421AA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电池充电指示</w:t>
            </w:r>
          </w:p>
        </w:tc>
        <w:tc>
          <w:tcPr>
            <w:tcW w:w="1393" w:type="dxa"/>
          </w:tcPr>
          <w:p w14:paraId="3880313D" w14:textId="373B9D00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3EAC3985" w14:textId="4EB2B2BF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5D8F6CD4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351063AE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高压电池高温报警</w:t>
            </w:r>
          </w:p>
        </w:tc>
        <w:tc>
          <w:tcPr>
            <w:tcW w:w="1393" w:type="dxa"/>
          </w:tcPr>
          <w:p w14:paraId="442760F8" w14:textId="0502DBE0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50CCD836" w14:textId="28EDC18F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3036CC03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624ED95B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空压机故障</w:t>
            </w:r>
          </w:p>
        </w:tc>
        <w:tc>
          <w:tcPr>
            <w:tcW w:w="1393" w:type="dxa"/>
          </w:tcPr>
          <w:p w14:paraId="1ADAB90E" w14:textId="59B9CFCE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05F557D2" w14:textId="35BFD1A7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7CF22B9E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413D55D3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充电枪连接指示</w:t>
            </w:r>
          </w:p>
        </w:tc>
        <w:tc>
          <w:tcPr>
            <w:tcW w:w="1393" w:type="dxa"/>
          </w:tcPr>
          <w:p w14:paraId="3A3FF5CB" w14:textId="4865EADA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6912451C" w14:textId="53FA0934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7E2F1C24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7180548A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电机功率</w:t>
            </w:r>
          </w:p>
        </w:tc>
        <w:tc>
          <w:tcPr>
            <w:tcW w:w="1393" w:type="dxa"/>
          </w:tcPr>
          <w:p w14:paraId="255FB819" w14:textId="08EF7EF2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633833FB" w14:textId="42C547C9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5854D34E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705789DC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驱动功率</w:t>
            </w:r>
          </w:p>
        </w:tc>
        <w:tc>
          <w:tcPr>
            <w:tcW w:w="1393" w:type="dxa"/>
          </w:tcPr>
          <w:p w14:paraId="2D93CFC7" w14:textId="66E5C3E8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6950B5A1" w14:textId="642654E5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37CEC520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493B2DCE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小计电耗</w:t>
            </w:r>
          </w:p>
        </w:tc>
        <w:tc>
          <w:tcPr>
            <w:tcW w:w="1393" w:type="dxa"/>
          </w:tcPr>
          <w:p w14:paraId="242CA460" w14:textId="31FCC445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7E5902D6" w14:textId="1A96BF11" w:rsidR="005D1B9D" w:rsidRDefault="005D1B9D" w:rsidP="005D1B9D">
            <w:pPr>
              <w:spacing w:after="0"/>
              <w:rPr>
                <w:lang w:val="en-US" w:eastAsia="zh-CN"/>
              </w:rPr>
            </w:pPr>
          </w:p>
        </w:tc>
      </w:tr>
      <w:tr w:rsidR="005D1B9D" w14:paraId="40E1C4E0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126D405C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累计电耗</w:t>
            </w:r>
          </w:p>
        </w:tc>
        <w:tc>
          <w:tcPr>
            <w:tcW w:w="1393" w:type="dxa"/>
          </w:tcPr>
          <w:p w14:paraId="36E2107B" w14:textId="490248BB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044AB3D6" w14:textId="5FAACF5D" w:rsidR="005D1B9D" w:rsidRDefault="005D1B9D" w:rsidP="005D1B9D">
            <w:pPr>
              <w:spacing w:after="0"/>
              <w:rPr>
                <w:lang w:val="en-US" w:eastAsia="zh-CN"/>
              </w:rPr>
            </w:pPr>
          </w:p>
        </w:tc>
      </w:tr>
      <w:tr w:rsidR="005D1B9D" w14:paraId="311344D3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304A9EB1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平均电耗</w:t>
            </w:r>
          </w:p>
        </w:tc>
        <w:tc>
          <w:tcPr>
            <w:tcW w:w="1393" w:type="dxa"/>
          </w:tcPr>
          <w:p w14:paraId="0709A387" w14:textId="77AD1A94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39B6B38F" w14:textId="199F1587" w:rsidR="005D1B9D" w:rsidRDefault="005D1B9D" w:rsidP="005D1B9D">
            <w:pPr>
              <w:spacing w:after="0"/>
              <w:rPr>
                <w:lang w:val="en-US" w:eastAsia="zh-CN"/>
              </w:rPr>
            </w:pPr>
          </w:p>
        </w:tc>
      </w:tr>
      <w:tr w:rsidR="005D1B9D" w14:paraId="12F3EA95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4B441E41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小计氢耗</w:t>
            </w:r>
          </w:p>
        </w:tc>
        <w:tc>
          <w:tcPr>
            <w:tcW w:w="1393" w:type="dxa"/>
          </w:tcPr>
          <w:p w14:paraId="1BF6DE1C" w14:textId="5FBB555B" w:rsidR="005D1B9D" w:rsidRDefault="005D1B9D" w:rsidP="005D1B9D">
            <w:pPr>
              <w:spacing w:after="0"/>
              <w:rPr>
                <w:lang w:val="en-US" w:eastAsia="zh-CN"/>
              </w:rPr>
            </w:pPr>
          </w:p>
        </w:tc>
        <w:tc>
          <w:tcPr>
            <w:tcW w:w="1683" w:type="dxa"/>
            <w:shd w:val="clear" w:color="auto" w:fill="auto"/>
          </w:tcPr>
          <w:p w14:paraId="0F498805" w14:textId="17D33076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1BE4056F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327B0389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累计氢耗</w:t>
            </w:r>
          </w:p>
        </w:tc>
        <w:tc>
          <w:tcPr>
            <w:tcW w:w="1393" w:type="dxa"/>
          </w:tcPr>
          <w:p w14:paraId="4CC19CCD" w14:textId="30C67DCF" w:rsidR="005D1B9D" w:rsidRDefault="005D1B9D" w:rsidP="005D1B9D">
            <w:pPr>
              <w:spacing w:after="0"/>
              <w:rPr>
                <w:lang w:val="en-US" w:eastAsia="zh-CN"/>
              </w:rPr>
            </w:pPr>
          </w:p>
        </w:tc>
        <w:tc>
          <w:tcPr>
            <w:tcW w:w="1683" w:type="dxa"/>
            <w:shd w:val="clear" w:color="auto" w:fill="auto"/>
          </w:tcPr>
          <w:p w14:paraId="34437B75" w14:textId="68B39756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6E508214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15B12335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平均氢耗</w:t>
            </w:r>
          </w:p>
        </w:tc>
        <w:tc>
          <w:tcPr>
            <w:tcW w:w="1393" w:type="dxa"/>
          </w:tcPr>
          <w:p w14:paraId="0B1B857A" w14:textId="49D53F1F" w:rsidR="005D1B9D" w:rsidRDefault="005D1B9D" w:rsidP="005D1B9D">
            <w:pPr>
              <w:spacing w:after="0"/>
              <w:rPr>
                <w:lang w:val="en-US" w:eastAsia="zh-CN"/>
              </w:rPr>
            </w:pPr>
          </w:p>
        </w:tc>
        <w:tc>
          <w:tcPr>
            <w:tcW w:w="1683" w:type="dxa"/>
            <w:shd w:val="clear" w:color="auto" w:fill="auto"/>
          </w:tcPr>
          <w:p w14:paraId="47A05E5A" w14:textId="3AA94727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6404E147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219B1BE0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SOC</w:t>
            </w:r>
            <w:r>
              <w:rPr>
                <w:rFonts w:hint="eastAsia"/>
                <w:lang w:val="en-US" w:eastAsia="zh-CN"/>
              </w:rPr>
              <w:t>显示</w:t>
            </w:r>
          </w:p>
        </w:tc>
        <w:tc>
          <w:tcPr>
            <w:tcW w:w="1393" w:type="dxa"/>
          </w:tcPr>
          <w:p w14:paraId="5546EB17" w14:textId="10405A85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56891559" w14:textId="39DC58C9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4A0B0D0E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2A435ADA" w14:textId="5530A7F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电机转速</w:t>
            </w:r>
          </w:p>
        </w:tc>
        <w:tc>
          <w:tcPr>
            <w:tcW w:w="1393" w:type="dxa"/>
          </w:tcPr>
          <w:p w14:paraId="7F503C06" w14:textId="0FDD5751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750132E9" w14:textId="1CB5A38E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62CF00A4" w14:textId="77777777" w:rsidTr="00610F50">
        <w:trPr>
          <w:trHeight w:val="88"/>
        </w:trPr>
        <w:tc>
          <w:tcPr>
            <w:tcW w:w="4296" w:type="dxa"/>
            <w:shd w:val="clear" w:color="auto" w:fill="auto"/>
          </w:tcPr>
          <w:p w14:paraId="2500A808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REESS</w:t>
            </w:r>
            <w:r>
              <w:rPr>
                <w:rFonts w:hint="eastAsia"/>
                <w:lang w:val="en-US" w:eastAsia="zh-CN"/>
              </w:rPr>
              <w:t>热事件报警</w:t>
            </w:r>
          </w:p>
        </w:tc>
        <w:tc>
          <w:tcPr>
            <w:tcW w:w="1393" w:type="dxa"/>
          </w:tcPr>
          <w:p w14:paraId="7546AEF7" w14:textId="396B7E57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253AFB7F" w14:textId="441BB049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708D9447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3A5874B0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剩余充电时间</w:t>
            </w:r>
          </w:p>
        </w:tc>
        <w:tc>
          <w:tcPr>
            <w:tcW w:w="1393" w:type="dxa"/>
          </w:tcPr>
          <w:p w14:paraId="7EC7EBE0" w14:textId="6BDAA71F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6E8146FF" w14:textId="33B340C1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269CE2A5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027E5A83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lastRenderedPageBreak/>
              <w:t>W</w:t>
            </w:r>
            <w:r>
              <w:rPr>
                <w:rFonts w:hint="eastAsia"/>
                <w:lang w:val="en-US" w:eastAsia="zh-CN"/>
              </w:rPr>
              <w:t>arning</w:t>
            </w:r>
            <w:r>
              <w:rPr>
                <w:rFonts w:hint="eastAsia"/>
                <w:lang w:val="en-US" w:eastAsia="zh-CN"/>
              </w:rPr>
              <w:t>报警</w:t>
            </w:r>
          </w:p>
        </w:tc>
        <w:tc>
          <w:tcPr>
            <w:tcW w:w="1393" w:type="dxa"/>
          </w:tcPr>
          <w:p w14:paraId="5A9A6BA6" w14:textId="3E4A3018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44630AAA" w14:textId="56B0E051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4C3E48CC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6BAF97F9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t>干燥器加热指示</w:t>
            </w:r>
          </w:p>
        </w:tc>
        <w:tc>
          <w:tcPr>
            <w:tcW w:w="1393" w:type="dxa"/>
          </w:tcPr>
          <w:p w14:paraId="0E6E6646" w14:textId="3F23EED9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4A6628F6" w14:textId="7120B28B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2F9CF997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0C7B9560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蓄电池开关指示</w:t>
            </w:r>
          </w:p>
        </w:tc>
        <w:tc>
          <w:tcPr>
            <w:tcW w:w="1393" w:type="dxa"/>
          </w:tcPr>
          <w:p w14:paraId="570535EE" w14:textId="608EC469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7C1E407D" w14:textId="3C5654EF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4E2B5831" w14:textId="77777777" w:rsidTr="00610F50">
        <w:trPr>
          <w:trHeight w:val="152"/>
        </w:trPr>
        <w:tc>
          <w:tcPr>
            <w:tcW w:w="4296" w:type="dxa"/>
            <w:shd w:val="clear" w:color="auto" w:fill="auto"/>
            <w:vAlign w:val="center"/>
          </w:tcPr>
          <w:p w14:paraId="341FEB33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燃料电池系统故障</w:t>
            </w:r>
          </w:p>
        </w:tc>
        <w:tc>
          <w:tcPr>
            <w:tcW w:w="1393" w:type="dxa"/>
          </w:tcPr>
          <w:p w14:paraId="67DDD1BE" w14:textId="70B5D026" w:rsidR="005D1B9D" w:rsidRDefault="005D1B9D" w:rsidP="005D1B9D">
            <w:pPr>
              <w:spacing w:after="0"/>
              <w:rPr>
                <w:lang w:val="en-US" w:eastAsia="zh-CN"/>
              </w:rPr>
            </w:pPr>
          </w:p>
        </w:tc>
        <w:tc>
          <w:tcPr>
            <w:tcW w:w="1683" w:type="dxa"/>
            <w:shd w:val="clear" w:color="auto" w:fill="auto"/>
          </w:tcPr>
          <w:p w14:paraId="478ED918" w14:textId="7DF2D4E2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37F7E67C" w14:textId="77777777" w:rsidTr="00610F50">
        <w:trPr>
          <w:trHeight w:val="152"/>
        </w:trPr>
        <w:tc>
          <w:tcPr>
            <w:tcW w:w="4296" w:type="dxa"/>
            <w:shd w:val="clear" w:color="auto" w:fill="auto"/>
            <w:vAlign w:val="center"/>
          </w:tcPr>
          <w:p w14:paraId="6FE32DE8" w14:textId="77777777" w:rsidR="005D1B9D" w:rsidRDefault="005D1B9D" w:rsidP="005D1B9D">
            <w:pPr>
              <w:pStyle w:val="3"/>
              <w:numPr>
                <w:ilvl w:val="0"/>
                <w:numId w:val="0"/>
              </w:numPr>
              <w:spacing w:before="0"/>
              <w:rPr>
                <w:lang w:eastAsia="zh-CN"/>
              </w:rPr>
            </w:pPr>
            <w:r>
              <w:rPr>
                <w:rFonts w:asciiTheme="minorHAnsi" w:eastAsiaTheme="minorEastAsia" w:hAnsiTheme="minorHAnsi" w:cstheme="minorBidi" w:hint="eastAsia"/>
                <w:b w:val="0"/>
                <w:bCs w:val="0"/>
                <w:lang w:val="en-US" w:eastAsia="zh-CN"/>
              </w:rPr>
              <w:t>料电池冷却液温度过高报警</w:t>
            </w:r>
          </w:p>
        </w:tc>
        <w:tc>
          <w:tcPr>
            <w:tcW w:w="1393" w:type="dxa"/>
          </w:tcPr>
          <w:p w14:paraId="5E8D2805" w14:textId="1F393513" w:rsidR="005D1B9D" w:rsidRDefault="005D1B9D" w:rsidP="005D1B9D">
            <w:pPr>
              <w:spacing w:after="0"/>
              <w:rPr>
                <w:lang w:val="en-US" w:eastAsia="zh-CN"/>
              </w:rPr>
            </w:pPr>
          </w:p>
        </w:tc>
        <w:tc>
          <w:tcPr>
            <w:tcW w:w="1683" w:type="dxa"/>
            <w:shd w:val="clear" w:color="auto" w:fill="auto"/>
          </w:tcPr>
          <w:p w14:paraId="796522E0" w14:textId="43C458BD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470D9198" w14:textId="77777777" w:rsidTr="00610F50">
        <w:trPr>
          <w:trHeight w:val="152"/>
        </w:trPr>
        <w:tc>
          <w:tcPr>
            <w:tcW w:w="4296" w:type="dxa"/>
            <w:shd w:val="clear" w:color="auto" w:fill="auto"/>
            <w:vAlign w:val="center"/>
          </w:tcPr>
          <w:p w14:paraId="3C51E74F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H2</w:t>
            </w:r>
            <w:r>
              <w:rPr>
                <w:rFonts w:hint="eastAsia"/>
                <w:lang w:val="en-US" w:eastAsia="zh-CN"/>
              </w:rPr>
              <w:t>泄露报警</w:t>
            </w:r>
          </w:p>
        </w:tc>
        <w:tc>
          <w:tcPr>
            <w:tcW w:w="1393" w:type="dxa"/>
          </w:tcPr>
          <w:p w14:paraId="4106263C" w14:textId="46E18824" w:rsidR="005D1B9D" w:rsidRDefault="005D1B9D" w:rsidP="005D1B9D">
            <w:pPr>
              <w:spacing w:after="0"/>
              <w:rPr>
                <w:lang w:val="en-US" w:eastAsia="zh-CN"/>
              </w:rPr>
            </w:pPr>
          </w:p>
        </w:tc>
        <w:tc>
          <w:tcPr>
            <w:tcW w:w="1683" w:type="dxa"/>
            <w:shd w:val="clear" w:color="auto" w:fill="auto"/>
          </w:tcPr>
          <w:p w14:paraId="2D238762" w14:textId="68452E17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7D38822C" w14:textId="77777777" w:rsidTr="00610F50">
        <w:trPr>
          <w:trHeight w:val="152"/>
        </w:trPr>
        <w:tc>
          <w:tcPr>
            <w:tcW w:w="4296" w:type="dxa"/>
            <w:shd w:val="clear" w:color="auto" w:fill="auto"/>
            <w:vAlign w:val="center"/>
          </w:tcPr>
          <w:p w14:paraId="6E9749A2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氢气</w:t>
            </w:r>
            <w:r>
              <w:rPr>
                <w:rFonts w:hint="eastAsia"/>
                <w:lang w:val="en-US" w:eastAsia="zh-CN"/>
              </w:rPr>
              <w:t>SOC</w:t>
            </w:r>
          </w:p>
        </w:tc>
        <w:tc>
          <w:tcPr>
            <w:tcW w:w="1393" w:type="dxa"/>
          </w:tcPr>
          <w:p w14:paraId="22C6258B" w14:textId="46A8953B" w:rsidR="005D1B9D" w:rsidRDefault="005D1B9D" w:rsidP="005D1B9D">
            <w:pPr>
              <w:spacing w:after="0"/>
              <w:rPr>
                <w:lang w:val="en-US" w:eastAsia="zh-CN"/>
              </w:rPr>
            </w:pPr>
          </w:p>
        </w:tc>
        <w:tc>
          <w:tcPr>
            <w:tcW w:w="1683" w:type="dxa"/>
            <w:shd w:val="clear" w:color="auto" w:fill="auto"/>
          </w:tcPr>
          <w:p w14:paraId="3CF0CEC0" w14:textId="23F5ABA2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0DB4E16F" w14:textId="77777777" w:rsidTr="00610F50">
        <w:trPr>
          <w:trHeight w:val="152"/>
        </w:trPr>
        <w:tc>
          <w:tcPr>
            <w:tcW w:w="4296" w:type="dxa"/>
            <w:shd w:val="clear" w:color="auto" w:fill="auto"/>
            <w:vAlign w:val="center"/>
          </w:tcPr>
          <w:p w14:paraId="7BE6DDCC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模式显示</w:t>
            </w:r>
          </w:p>
        </w:tc>
        <w:tc>
          <w:tcPr>
            <w:tcW w:w="1393" w:type="dxa"/>
          </w:tcPr>
          <w:p w14:paraId="2492E002" w14:textId="7FFE718A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62D7D936" w14:textId="269B081C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07804CF6" w14:textId="77777777" w:rsidTr="00610F50">
        <w:trPr>
          <w:trHeight w:val="152"/>
        </w:trPr>
        <w:tc>
          <w:tcPr>
            <w:tcW w:w="4296" w:type="dxa"/>
            <w:shd w:val="clear" w:color="auto" w:fill="auto"/>
            <w:vAlign w:val="center"/>
          </w:tcPr>
          <w:p w14:paraId="6F39199E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换电控制器故障</w:t>
            </w:r>
          </w:p>
        </w:tc>
        <w:tc>
          <w:tcPr>
            <w:tcW w:w="1393" w:type="dxa"/>
          </w:tcPr>
          <w:p w14:paraId="2528E96D" w14:textId="395FB04F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7C98A85F" w14:textId="26FBA6C2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</w:tbl>
    <w:p w14:paraId="60152400" w14:textId="77777777" w:rsidR="00CA2C5F" w:rsidRDefault="00CA2C5F">
      <w:pPr>
        <w:spacing w:after="0"/>
        <w:rPr>
          <w:lang w:val="en-US" w:eastAsia="zh-CN"/>
        </w:rPr>
      </w:pPr>
    </w:p>
    <w:p w14:paraId="2612FB67" w14:textId="4E7FB60D" w:rsidR="00CA2C5F" w:rsidRDefault="00B42207">
      <w:pPr>
        <w:pStyle w:val="2"/>
        <w:spacing w:before="0"/>
        <w:rPr>
          <w:rFonts w:ascii="Arial" w:hAnsi="Arial" w:cs="Arial"/>
          <w:lang w:val="en-US" w:eastAsia="zh-CN"/>
        </w:rPr>
      </w:pPr>
      <w:r>
        <w:rPr>
          <w:rFonts w:ascii="Arial" w:hAnsi="Arial" w:cs="Arial" w:hint="eastAsia"/>
          <w:lang w:val="en-US" w:eastAsia="zh-CN"/>
        </w:rPr>
        <w:t xml:space="preserve"> </w:t>
      </w:r>
      <w:r>
        <w:rPr>
          <w:rFonts w:ascii="Arial" w:hAnsi="Arial" w:cs="Arial" w:hint="eastAsia"/>
          <w:lang w:val="en-US" w:eastAsia="zh-CN"/>
        </w:rPr>
        <w:t>整车总线网络拓扑</w:t>
      </w:r>
    </w:p>
    <w:p w14:paraId="41436B5F" w14:textId="77777777" w:rsidR="00CA2C5F" w:rsidRDefault="00B42207">
      <w:pPr>
        <w:spacing w:after="0"/>
        <w:rPr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lang w:val="en-US" w:eastAsia="zh-CN"/>
        </w:rPr>
        <w:t xml:space="preserve">    </w:t>
      </w:r>
      <w:r>
        <w:rPr>
          <w:rFonts w:hint="eastAsia"/>
          <w:lang w:val="en-US" w:eastAsia="zh-CN"/>
        </w:rPr>
        <w:t xml:space="preserve">      </w:t>
      </w:r>
      <w:r>
        <w:object w:dxaOrig="6612" w:dyaOrig="8040" w14:anchorId="5FDF414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0.6pt;height:402pt" o:ole="">
            <v:imagedata r:id="rId9" o:title=""/>
          </v:shape>
          <o:OLEObject Type="Embed" ProgID="Visio.Drawing.11" ShapeID="_x0000_i1025" DrawAspect="Content" ObjectID="_1776853143" r:id="rId10"/>
        </w:object>
      </w:r>
    </w:p>
    <w:p w14:paraId="527AE3E4" w14:textId="77777777" w:rsidR="00CA2C5F" w:rsidRDefault="00B42207">
      <w:pPr>
        <w:spacing w:after="0"/>
        <w:ind w:firstLineChars="700" w:firstLine="1540"/>
        <w:rPr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</w:t>
      </w:r>
      <w:r>
        <w:rPr>
          <w:rFonts w:hint="eastAsia"/>
          <w:lang w:val="en-US" w:eastAsia="zh-CN"/>
        </w:rPr>
        <w:t>氢燃料拓扑结构</w:t>
      </w:r>
    </w:p>
    <w:p w14:paraId="23220F1A" w14:textId="54412200" w:rsidR="00B36F2B" w:rsidRDefault="00B36F2B" w:rsidP="00B36F2B">
      <w:pPr>
        <w:spacing w:after="0"/>
        <w:jc w:val="center"/>
        <w:rPr>
          <w:lang w:val="en-US" w:eastAsia="zh-CN"/>
        </w:rPr>
      </w:pPr>
      <w:r w:rsidRPr="00B36F2B">
        <w:rPr>
          <w:noProof/>
          <w:lang w:val="en-US" w:eastAsia="zh-CN"/>
        </w:rPr>
        <w:lastRenderedPageBreak/>
        <w:drawing>
          <wp:inline distT="0" distB="0" distL="0" distR="0" wp14:anchorId="3DFB27B2" wp14:editId="5CA33AC9">
            <wp:extent cx="5472000" cy="5863324"/>
            <wp:effectExtent l="0" t="0" r="0" b="0"/>
            <wp:docPr id="236" name="图片 236" descr="E:\a仪表开发\氢燃料电池项目\网络拓扑及源地址-新能源\TE81-202106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E:\a仪表开发\氢燃料电池项目\网络拓扑及源地址-新能源\TE81-20210602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2000" cy="58633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A1489" w14:textId="465E7E51" w:rsidR="00B36F2B" w:rsidRDefault="00B36F2B" w:rsidP="00B36F2B">
      <w:pPr>
        <w:spacing w:after="0"/>
        <w:ind w:firstLineChars="700" w:firstLine="1540"/>
        <w:jc w:val="center"/>
        <w:rPr>
          <w:lang w:val="en-US" w:eastAsia="zh-CN"/>
        </w:rPr>
      </w:pPr>
      <w:r>
        <w:rPr>
          <w:lang w:val="en-US" w:eastAsia="zh-CN"/>
        </w:rPr>
        <w:t>换电车网络拓扑</w:t>
      </w:r>
    </w:p>
    <w:p w14:paraId="2C12AED8" w14:textId="049079D2" w:rsidR="00B36F2B" w:rsidRDefault="00B36F2B" w:rsidP="00B36F2B">
      <w:pPr>
        <w:spacing w:after="0"/>
        <w:jc w:val="center"/>
        <w:rPr>
          <w:lang w:val="en-US" w:eastAsia="zh-CN"/>
        </w:rPr>
      </w:pPr>
      <w:r w:rsidRPr="00B36F2B">
        <w:rPr>
          <w:noProof/>
          <w:lang w:val="en-US" w:eastAsia="zh-CN"/>
        </w:rPr>
        <w:lastRenderedPageBreak/>
        <w:drawing>
          <wp:inline distT="0" distB="0" distL="0" distR="0" wp14:anchorId="5EFF487D" wp14:editId="39F17AB0">
            <wp:extent cx="5292000" cy="5439000"/>
            <wp:effectExtent l="0" t="0" r="0" b="0"/>
            <wp:docPr id="237" name="图片 237" descr="E:\a仪表开发\氢燃料电池项目\网络拓扑及源地址-新能源\KT8Alu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E:\a仪表开发\氢燃料电池项目\网络拓扑及源地址-新能源\KT8Aluo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2000" cy="543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2BF88" w14:textId="7FC0BB16" w:rsidR="00B36F2B" w:rsidRDefault="00B36F2B" w:rsidP="00B36F2B">
      <w:pPr>
        <w:spacing w:after="0"/>
        <w:ind w:firstLineChars="700" w:firstLine="1540"/>
        <w:jc w:val="center"/>
        <w:rPr>
          <w:lang w:val="en-US" w:eastAsia="zh-CN"/>
        </w:rPr>
      </w:pPr>
      <w:r>
        <w:rPr>
          <w:rFonts w:hint="eastAsia"/>
          <w:lang w:val="en-US" w:eastAsia="zh-CN"/>
        </w:rPr>
        <w:t>纯电动网络拓扑</w:t>
      </w:r>
    </w:p>
    <w:p w14:paraId="4F858D80" w14:textId="77777777" w:rsidR="00CA2C5F" w:rsidRDefault="00B42207">
      <w:pPr>
        <w:pStyle w:val="2"/>
      </w:pPr>
      <w:r>
        <w:t>PIN</w:t>
      </w:r>
      <w:proofErr w:type="spellStart"/>
      <w:r>
        <w:t>脚定义</w:t>
      </w:r>
      <w:proofErr w:type="spellEnd"/>
    </w:p>
    <w:p w14:paraId="792F9A9E" w14:textId="47E0282F" w:rsidR="001156EE" w:rsidRPr="004E67E9" w:rsidRDefault="001156EE" w:rsidP="001156EE">
      <w:pPr>
        <w:pStyle w:val="3"/>
        <w:rPr>
          <w:lang w:val="en-US" w:eastAsia="zh-CN"/>
        </w:rPr>
      </w:pPr>
      <w:r w:rsidRPr="004E67E9">
        <w:rPr>
          <w:rFonts w:hint="eastAsia"/>
          <w:lang w:val="en-US" w:eastAsia="zh-CN"/>
        </w:rPr>
        <w:t>D560&amp;D320</w:t>
      </w:r>
      <w:r w:rsidR="00A35C03">
        <w:rPr>
          <w:rFonts w:hint="eastAsia"/>
          <w:lang w:val="en-US" w:eastAsia="zh-CN"/>
        </w:rPr>
        <w:t xml:space="preserve"> </w:t>
      </w:r>
      <w:r w:rsidR="00A35C03">
        <w:rPr>
          <w:lang w:val="en-US" w:eastAsia="zh-CN"/>
        </w:rPr>
        <w:t>7</w:t>
      </w:r>
      <w:r w:rsidR="00A35C03">
        <w:rPr>
          <w:lang w:val="en-US" w:eastAsia="zh-CN"/>
        </w:rPr>
        <w:t>寸屏</w:t>
      </w:r>
      <w:r w:rsidRPr="004E67E9">
        <w:rPr>
          <w:rFonts w:hint="eastAsia"/>
          <w:lang w:val="en-US" w:eastAsia="zh-CN"/>
        </w:rPr>
        <w:t>仪表</w:t>
      </w:r>
    </w:p>
    <w:tbl>
      <w:tblPr>
        <w:tblW w:w="963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2"/>
        <w:gridCol w:w="2693"/>
        <w:gridCol w:w="4389"/>
      </w:tblGrid>
      <w:tr w:rsidR="001156EE" w:rsidRPr="004E67E9" w14:paraId="345A3D9A" w14:textId="77777777" w:rsidTr="00C61A0C">
        <w:trPr>
          <w:trHeight w:val="333"/>
        </w:trPr>
        <w:tc>
          <w:tcPr>
            <w:tcW w:w="2552" w:type="dxa"/>
            <w:shd w:val="clear" w:color="auto" w:fill="D9D9D9"/>
            <w:noWrap/>
            <w:vAlign w:val="center"/>
            <w:hideMark/>
          </w:tcPr>
          <w:p w14:paraId="324B9782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</w:rPr>
            </w:pPr>
            <w:proofErr w:type="spellStart"/>
            <w:r w:rsidRPr="004E67E9">
              <w:rPr>
                <w:rFonts w:ascii="Calibri" w:hAnsi="Calibri" w:cs="宋体"/>
              </w:rPr>
              <w:t>型号</w:t>
            </w:r>
            <w:proofErr w:type="spellEnd"/>
          </w:p>
        </w:tc>
        <w:tc>
          <w:tcPr>
            <w:tcW w:w="2693" w:type="dxa"/>
            <w:shd w:val="clear" w:color="auto" w:fill="D9D9D9"/>
            <w:noWrap/>
            <w:vAlign w:val="center"/>
            <w:hideMark/>
          </w:tcPr>
          <w:p w14:paraId="190036A9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</w:rPr>
            </w:pPr>
            <w:proofErr w:type="spellStart"/>
            <w:r w:rsidRPr="004E67E9">
              <w:rPr>
                <w:rFonts w:ascii="Calibri" w:hAnsi="Calibri" w:cs="宋体"/>
              </w:rPr>
              <w:t>仪表端</w:t>
            </w:r>
            <w:proofErr w:type="spellEnd"/>
          </w:p>
        </w:tc>
        <w:tc>
          <w:tcPr>
            <w:tcW w:w="4389" w:type="dxa"/>
            <w:shd w:val="clear" w:color="auto" w:fill="D9D9D9"/>
            <w:vAlign w:val="center"/>
          </w:tcPr>
          <w:p w14:paraId="383DC278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</w:rPr>
            </w:pPr>
            <w:proofErr w:type="spellStart"/>
            <w:r w:rsidRPr="004E67E9">
              <w:rPr>
                <w:rFonts w:ascii="Calibri" w:hAnsi="Calibri" w:cs="宋体"/>
              </w:rPr>
              <w:t>备注</w:t>
            </w:r>
            <w:proofErr w:type="spellEnd"/>
          </w:p>
        </w:tc>
      </w:tr>
      <w:tr w:rsidR="001156EE" w:rsidRPr="004E67E9" w14:paraId="17DC9780" w14:textId="77777777" w:rsidTr="00C61A0C">
        <w:trPr>
          <w:trHeight w:val="281"/>
        </w:trPr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04FA05C8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</w:rPr>
            </w:pPr>
            <w:proofErr w:type="spellStart"/>
            <w:r w:rsidRPr="004E67E9">
              <w:rPr>
                <w:rFonts w:ascii="Calibri" w:hAnsi="Calibri" w:cs="宋体"/>
              </w:rPr>
              <w:t>接插件</w:t>
            </w:r>
            <w:proofErr w:type="spellEnd"/>
            <w:r w:rsidRPr="004E67E9">
              <w:rPr>
                <w:rFonts w:ascii="Calibri" w:hAnsi="Calibri" w:cs="宋体"/>
              </w:rPr>
              <w:t>1</w:t>
            </w:r>
            <w:r w:rsidRPr="004E67E9">
              <w:rPr>
                <w:rFonts w:ascii="Calibri" w:hAnsi="Calibri" w:cs="宋体"/>
              </w:rPr>
              <w:t>（</w:t>
            </w:r>
            <w:r w:rsidRPr="004E67E9">
              <w:rPr>
                <w:rFonts w:ascii="Calibri" w:hAnsi="Calibri" w:cs="宋体"/>
              </w:rPr>
              <w:t>A</w:t>
            </w:r>
            <w:r w:rsidRPr="004E67E9">
              <w:rPr>
                <w:rFonts w:ascii="Calibri" w:hAnsi="Calibri" w:cs="宋体"/>
              </w:rPr>
              <w:t>）</w:t>
            </w:r>
          </w:p>
        </w:tc>
        <w:tc>
          <w:tcPr>
            <w:tcW w:w="2693" w:type="dxa"/>
            <w:shd w:val="clear" w:color="auto" w:fill="auto"/>
            <w:noWrap/>
            <w:vAlign w:val="center"/>
            <w:hideMark/>
          </w:tcPr>
          <w:p w14:paraId="06BC6C0D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</w:rPr>
            </w:pPr>
            <w:r w:rsidRPr="004E67E9">
              <w:rPr>
                <w:rFonts w:ascii="Calibri" w:hAnsi="Calibri" w:cs="宋体"/>
              </w:rPr>
              <w:t>AMP 175977-2</w:t>
            </w:r>
          </w:p>
        </w:tc>
        <w:tc>
          <w:tcPr>
            <w:tcW w:w="4389" w:type="dxa"/>
            <w:vAlign w:val="center"/>
          </w:tcPr>
          <w:p w14:paraId="0589F083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</w:rPr>
            </w:pPr>
            <w:r w:rsidRPr="004E67E9">
              <w:rPr>
                <w:rFonts w:ascii="Calibri" w:hAnsi="Calibri" w:cs="宋体"/>
              </w:rPr>
              <w:t>36PIN</w:t>
            </w:r>
          </w:p>
        </w:tc>
      </w:tr>
      <w:tr w:rsidR="001156EE" w:rsidRPr="004E67E9" w14:paraId="7615BD7F" w14:textId="77777777" w:rsidTr="00C61A0C">
        <w:trPr>
          <w:trHeight w:val="257"/>
        </w:trPr>
        <w:tc>
          <w:tcPr>
            <w:tcW w:w="2552" w:type="dxa"/>
            <w:shd w:val="clear" w:color="auto" w:fill="auto"/>
            <w:noWrap/>
            <w:vAlign w:val="center"/>
          </w:tcPr>
          <w:p w14:paraId="04ACCF0A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</w:rPr>
            </w:pPr>
            <w:proofErr w:type="spellStart"/>
            <w:r w:rsidRPr="004E67E9">
              <w:rPr>
                <w:rFonts w:ascii="Calibri" w:hAnsi="Calibri" w:cs="宋体"/>
              </w:rPr>
              <w:t>接插件</w:t>
            </w:r>
            <w:proofErr w:type="spellEnd"/>
            <w:r w:rsidRPr="004E67E9">
              <w:rPr>
                <w:rFonts w:ascii="Calibri" w:hAnsi="Calibri" w:cs="宋体"/>
              </w:rPr>
              <w:t>2 (B)</w:t>
            </w:r>
            <w:r w:rsidRPr="004E67E9">
              <w:rPr>
                <w:rFonts w:ascii="Calibri" w:hAnsi="Calibri" w:cs="宋体"/>
              </w:rPr>
              <w:t>（</w:t>
            </w:r>
            <w:proofErr w:type="spellStart"/>
            <w:r w:rsidRPr="004E67E9">
              <w:rPr>
                <w:rFonts w:ascii="Calibri" w:hAnsi="Calibri" w:cs="宋体"/>
              </w:rPr>
              <w:t>增加</w:t>
            </w:r>
            <w:proofErr w:type="spellEnd"/>
            <w:r w:rsidRPr="004E67E9">
              <w:rPr>
                <w:rFonts w:ascii="Calibri" w:hAnsi="Calibri" w:cs="宋体"/>
              </w:rPr>
              <w:t>）</w:t>
            </w:r>
          </w:p>
        </w:tc>
        <w:tc>
          <w:tcPr>
            <w:tcW w:w="2693" w:type="dxa"/>
            <w:shd w:val="clear" w:color="auto" w:fill="auto"/>
            <w:noWrap/>
            <w:vAlign w:val="center"/>
          </w:tcPr>
          <w:p w14:paraId="748F5552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</w:rPr>
            </w:pPr>
            <w:r w:rsidRPr="004E67E9">
              <w:rPr>
                <w:rFonts w:ascii="Calibri" w:hAnsi="Calibri" w:cs="宋体"/>
              </w:rPr>
              <w:t>AMP 174977-2</w:t>
            </w:r>
          </w:p>
        </w:tc>
        <w:tc>
          <w:tcPr>
            <w:tcW w:w="4389" w:type="dxa"/>
            <w:vAlign w:val="center"/>
          </w:tcPr>
          <w:p w14:paraId="39C92ED0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</w:rPr>
            </w:pPr>
            <w:r w:rsidRPr="004E67E9">
              <w:rPr>
                <w:rFonts w:ascii="Calibri" w:hAnsi="Calibri" w:cs="宋体"/>
              </w:rPr>
              <w:t>20PIN</w:t>
            </w:r>
          </w:p>
        </w:tc>
      </w:tr>
      <w:tr w:rsidR="001156EE" w:rsidRPr="004E67E9" w14:paraId="24FD210D" w14:textId="77777777" w:rsidTr="00C61A0C">
        <w:trPr>
          <w:trHeight w:val="262"/>
        </w:trPr>
        <w:tc>
          <w:tcPr>
            <w:tcW w:w="2552" w:type="dxa"/>
            <w:shd w:val="clear" w:color="auto" w:fill="auto"/>
            <w:noWrap/>
            <w:vAlign w:val="center"/>
          </w:tcPr>
          <w:p w14:paraId="3B13AC78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</w:rPr>
            </w:pPr>
            <w:proofErr w:type="spellStart"/>
            <w:r w:rsidRPr="004E67E9">
              <w:rPr>
                <w:rFonts w:ascii="Calibri" w:hAnsi="Calibri" w:cs="宋体"/>
              </w:rPr>
              <w:t>接插件</w:t>
            </w:r>
            <w:proofErr w:type="spellEnd"/>
            <w:r w:rsidRPr="004E67E9">
              <w:rPr>
                <w:rFonts w:ascii="Calibri" w:hAnsi="Calibri" w:cs="宋体"/>
              </w:rPr>
              <w:t>3 (C)</w:t>
            </w:r>
          </w:p>
        </w:tc>
        <w:tc>
          <w:tcPr>
            <w:tcW w:w="2693" w:type="dxa"/>
            <w:shd w:val="clear" w:color="auto" w:fill="auto"/>
            <w:noWrap/>
            <w:vAlign w:val="center"/>
          </w:tcPr>
          <w:p w14:paraId="7CCC50D4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</w:rPr>
            </w:pPr>
            <w:r w:rsidRPr="004E67E9">
              <w:rPr>
                <w:rFonts w:ascii="Calibri" w:hAnsi="Calibri" w:cs="宋体"/>
              </w:rPr>
              <w:t>AMP 174979-2</w:t>
            </w:r>
          </w:p>
        </w:tc>
        <w:tc>
          <w:tcPr>
            <w:tcW w:w="4389" w:type="dxa"/>
            <w:vAlign w:val="center"/>
          </w:tcPr>
          <w:p w14:paraId="4545E208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</w:rPr>
            </w:pPr>
            <w:r w:rsidRPr="004E67E9">
              <w:rPr>
                <w:rFonts w:ascii="Calibri" w:hAnsi="Calibri" w:cs="宋体"/>
              </w:rPr>
              <w:t>24PIN</w:t>
            </w:r>
          </w:p>
        </w:tc>
      </w:tr>
    </w:tbl>
    <w:p w14:paraId="1DE9C8E4" w14:textId="77777777" w:rsidR="001156EE" w:rsidRPr="004E67E9" w:rsidRDefault="001156EE" w:rsidP="001156EE">
      <w:pPr>
        <w:spacing w:beforeLines="50" w:before="120"/>
        <w:rPr>
          <w:rFonts w:ascii="Calibri" w:hAnsi="Calibri" w:cs="Calibri"/>
          <w:bCs/>
          <w:caps/>
          <w:szCs w:val="20"/>
        </w:rPr>
      </w:pPr>
      <w:proofErr w:type="spellStart"/>
      <w:r w:rsidRPr="004E67E9">
        <w:rPr>
          <w:rFonts w:ascii="Calibri" w:hAnsi="Calibri" w:cs="Calibri"/>
          <w:bCs/>
          <w:caps/>
          <w:szCs w:val="20"/>
        </w:rPr>
        <w:t>接插件管脚定义</w:t>
      </w:r>
      <w:proofErr w:type="spellEnd"/>
      <w:r w:rsidRPr="004E67E9">
        <w:rPr>
          <w:rFonts w:ascii="Calibri" w:hAnsi="Calibri" w:cs="Calibri"/>
          <w:bCs/>
          <w:caps/>
          <w:szCs w:val="20"/>
        </w:rPr>
        <w:t>：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417"/>
        <w:gridCol w:w="709"/>
        <w:gridCol w:w="992"/>
        <w:gridCol w:w="1611"/>
        <w:gridCol w:w="1791"/>
      </w:tblGrid>
      <w:tr w:rsidR="001156EE" w:rsidRPr="004E67E9" w14:paraId="51F7894F" w14:textId="77777777" w:rsidTr="00C61A0C">
        <w:trPr>
          <w:trHeight w:val="663"/>
        </w:trPr>
        <w:tc>
          <w:tcPr>
            <w:tcW w:w="567" w:type="dxa"/>
            <w:shd w:val="clear" w:color="auto" w:fill="D9D9D9" w:themeFill="background1" w:themeFillShade="D9"/>
            <w:vAlign w:val="center"/>
            <w:hideMark/>
          </w:tcPr>
          <w:p w14:paraId="2CCC8C2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b/>
                <w:bCs/>
                <w:sz w:val="18"/>
                <w:szCs w:val="18"/>
              </w:rPr>
            </w:pPr>
            <w:r w:rsidRPr="004E67E9">
              <w:rPr>
                <w:rFonts w:ascii="Calibri" w:hAnsi="Calibri" w:cs="Arial"/>
                <w:b/>
                <w:bCs/>
                <w:sz w:val="18"/>
                <w:szCs w:val="18"/>
              </w:rPr>
              <w:t>Pin</w:t>
            </w:r>
            <w:r w:rsidRPr="004E67E9">
              <w:rPr>
                <w:rFonts w:ascii="Calibri" w:hAnsi="Calibri" w:cs="Arial"/>
                <w:b/>
                <w:bCs/>
                <w:sz w:val="18"/>
                <w:szCs w:val="18"/>
              </w:rPr>
              <w:t>脚</w:t>
            </w:r>
          </w:p>
        </w:tc>
        <w:tc>
          <w:tcPr>
            <w:tcW w:w="2552" w:type="dxa"/>
            <w:shd w:val="clear" w:color="auto" w:fill="D9D9D9" w:themeFill="background1" w:themeFillShade="D9"/>
            <w:vAlign w:val="center"/>
            <w:hideMark/>
          </w:tcPr>
          <w:p w14:paraId="3E2965E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b/>
                <w:bCs/>
                <w:sz w:val="18"/>
                <w:szCs w:val="18"/>
              </w:rPr>
            </w:pPr>
            <w:r w:rsidRPr="004E67E9">
              <w:rPr>
                <w:rFonts w:ascii="Calibri" w:hAnsi="Calibri" w:cs="Arial"/>
                <w:b/>
                <w:bCs/>
                <w:sz w:val="18"/>
                <w:szCs w:val="18"/>
              </w:rPr>
              <w:t>PIN</w:t>
            </w:r>
            <w:proofErr w:type="spellStart"/>
            <w:r w:rsidRPr="004E67E9">
              <w:rPr>
                <w:rFonts w:ascii="Calibri" w:hAnsi="Calibri" w:cs="Arial"/>
                <w:b/>
                <w:bCs/>
                <w:sz w:val="18"/>
                <w:szCs w:val="18"/>
              </w:rPr>
              <w:t>脚定义</w:t>
            </w:r>
            <w:proofErr w:type="spellEnd"/>
          </w:p>
        </w:tc>
        <w:tc>
          <w:tcPr>
            <w:tcW w:w="1417" w:type="dxa"/>
            <w:shd w:val="clear" w:color="auto" w:fill="D9D9D9" w:themeFill="background1" w:themeFillShade="D9"/>
            <w:vAlign w:val="center"/>
            <w:hideMark/>
          </w:tcPr>
          <w:p w14:paraId="5537D99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b/>
                <w:bCs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b/>
                <w:bCs/>
                <w:sz w:val="18"/>
                <w:szCs w:val="18"/>
              </w:rPr>
              <w:t>属性</w:t>
            </w:r>
            <w:proofErr w:type="spellEnd"/>
          </w:p>
        </w:tc>
        <w:tc>
          <w:tcPr>
            <w:tcW w:w="709" w:type="dxa"/>
            <w:shd w:val="clear" w:color="auto" w:fill="D9D9D9" w:themeFill="background1" w:themeFillShade="D9"/>
            <w:vAlign w:val="center"/>
            <w:hideMark/>
          </w:tcPr>
          <w:p w14:paraId="5AA33AF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b/>
                <w:bCs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b/>
                <w:bCs/>
                <w:sz w:val="18"/>
                <w:szCs w:val="18"/>
              </w:rPr>
              <w:t>端口</w:t>
            </w:r>
            <w:proofErr w:type="spellEnd"/>
          </w:p>
          <w:p w14:paraId="4318F52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b/>
                <w:bCs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b/>
                <w:bCs/>
                <w:sz w:val="18"/>
                <w:szCs w:val="18"/>
              </w:rPr>
              <w:t>类型</w:t>
            </w:r>
            <w:proofErr w:type="spellEnd"/>
          </w:p>
        </w:tc>
        <w:tc>
          <w:tcPr>
            <w:tcW w:w="992" w:type="dxa"/>
            <w:shd w:val="clear" w:color="auto" w:fill="D9D9D9" w:themeFill="background1" w:themeFillShade="D9"/>
            <w:vAlign w:val="center"/>
            <w:hideMark/>
          </w:tcPr>
          <w:p w14:paraId="2F81F5E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b/>
                <w:bCs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b/>
                <w:bCs/>
                <w:sz w:val="18"/>
                <w:szCs w:val="18"/>
              </w:rPr>
              <w:t>信号</w:t>
            </w:r>
            <w:proofErr w:type="spellEnd"/>
          </w:p>
          <w:p w14:paraId="27C411E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b/>
                <w:bCs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b/>
                <w:bCs/>
                <w:sz w:val="18"/>
                <w:szCs w:val="18"/>
              </w:rPr>
              <w:t>类型</w:t>
            </w:r>
            <w:proofErr w:type="spellEnd"/>
          </w:p>
        </w:tc>
        <w:tc>
          <w:tcPr>
            <w:tcW w:w="1611" w:type="dxa"/>
            <w:shd w:val="clear" w:color="auto" w:fill="D9D9D9" w:themeFill="background1" w:themeFillShade="D9"/>
            <w:vAlign w:val="center"/>
            <w:hideMark/>
          </w:tcPr>
          <w:p w14:paraId="27EFF3C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b/>
                <w:bCs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b/>
                <w:bCs/>
                <w:sz w:val="18"/>
                <w:szCs w:val="18"/>
              </w:rPr>
              <w:t>电压或电流</w:t>
            </w:r>
            <w:proofErr w:type="spellEnd"/>
          </w:p>
          <w:p w14:paraId="3B690FB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b/>
                <w:bCs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b/>
                <w:bCs/>
                <w:sz w:val="18"/>
                <w:szCs w:val="18"/>
              </w:rPr>
              <w:t>范围</w:t>
            </w:r>
            <w:proofErr w:type="spellEnd"/>
          </w:p>
        </w:tc>
        <w:tc>
          <w:tcPr>
            <w:tcW w:w="1791" w:type="dxa"/>
            <w:shd w:val="clear" w:color="auto" w:fill="D9D9D9" w:themeFill="background1" w:themeFillShade="D9"/>
            <w:vAlign w:val="center"/>
            <w:hideMark/>
          </w:tcPr>
          <w:p w14:paraId="488C85D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b/>
                <w:bCs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b/>
                <w:bCs/>
                <w:sz w:val="18"/>
                <w:szCs w:val="18"/>
              </w:rPr>
              <w:t>备注</w:t>
            </w:r>
            <w:proofErr w:type="spellEnd"/>
          </w:p>
        </w:tc>
      </w:tr>
      <w:tr w:rsidR="001156EE" w:rsidRPr="004E67E9" w14:paraId="240CA6FB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205B6D6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A1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6E7FAEE6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3365A225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5D0A313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6B0E172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</w:tcPr>
          <w:p w14:paraId="169AA0F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451DD1F6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</w:tr>
      <w:tr w:rsidR="001156EE" w:rsidRPr="004E67E9" w14:paraId="5205CFA5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146EB22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A2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75B4E970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386C7023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3316D1B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0D77717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</w:tcPr>
          <w:p w14:paraId="3A49510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29B64F1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426CB46E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43FBCB0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A3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2DA990F5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5D2ADBAC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503A3910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4AC040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3622C1D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6E72BA9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53525DB3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5F52B2C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A4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02A08B4E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仪表电源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-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640CE61B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地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5DE4918B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sz w:val="18"/>
                <w:szCs w:val="18"/>
              </w:rPr>
              <w:t>电源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4B07C6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21A06AE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22312B2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2AC9EC4E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19E17BA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A5</w:t>
            </w:r>
          </w:p>
        </w:tc>
        <w:tc>
          <w:tcPr>
            <w:tcW w:w="2552" w:type="dxa"/>
            <w:shd w:val="clear" w:color="auto" w:fill="auto"/>
            <w:noWrap/>
            <w:vAlign w:val="center"/>
          </w:tcPr>
          <w:p w14:paraId="7A50ED5C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仪表电源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-</w:t>
            </w:r>
          </w:p>
        </w:tc>
        <w:tc>
          <w:tcPr>
            <w:tcW w:w="1417" w:type="dxa"/>
            <w:shd w:val="clear" w:color="auto" w:fill="auto"/>
            <w:noWrap/>
            <w:vAlign w:val="center"/>
          </w:tcPr>
          <w:p w14:paraId="0DAED7C3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地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079818B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电源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70F86217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03D80F1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12C8574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0AC78CEB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1F7B432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lastRenderedPageBreak/>
              <w:t>A6</w:t>
            </w:r>
          </w:p>
        </w:tc>
        <w:tc>
          <w:tcPr>
            <w:tcW w:w="2552" w:type="dxa"/>
            <w:shd w:val="clear" w:color="auto" w:fill="auto"/>
            <w:noWrap/>
            <w:vAlign w:val="center"/>
          </w:tcPr>
          <w:p w14:paraId="56CD033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noWrap/>
            <w:vAlign w:val="center"/>
          </w:tcPr>
          <w:p w14:paraId="1200539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31933A5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78330DAC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59A0846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7E046C9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1CA59436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2475CAB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A7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55EFBDC7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空滤堵塞报警开关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69506491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4C2EF06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FC8B40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11AFFF0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27D7CB7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69EB14D6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1733986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A8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3169CD5B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  <w:lang w:eastAsia="zh-CN"/>
              </w:rPr>
            </w:pPr>
            <w:proofErr w:type="gramStart"/>
            <w:r w:rsidRPr="004E67E9">
              <w:rPr>
                <w:rFonts w:ascii="Calibri" w:hAnsi="Calibri"/>
                <w:color w:val="000000"/>
                <w:sz w:val="18"/>
                <w:szCs w:val="18"/>
                <w:lang w:eastAsia="zh-CN"/>
              </w:rPr>
              <w:t>驾驶室锁止不</w:t>
            </w:r>
            <w:proofErr w:type="gramEnd"/>
            <w:r w:rsidRPr="004E67E9">
              <w:rPr>
                <w:rFonts w:ascii="Calibri" w:hAnsi="Calibri"/>
                <w:color w:val="000000"/>
                <w:sz w:val="18"/>
                <w:szCs w:val="18"/>
                <w:lang w:eastAsia="zh-CN"/>
              </w:rPr>
              <w:t>到位报警开关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42F7E929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3BB8A03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4E71B0C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210576A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69A494B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0FE5D0DB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7A8B517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A9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4DC07E58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  <w:lang w:eastAsia="zh-CN"/>
              </w:rPr>
              <w:t>司机测安全带指示开关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6CBBE097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7EA3ECE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1C4310F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0E9AEFE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68F1661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423C4A73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7E8A0EE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A10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116A168D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低档开关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2DEFCAE8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6347FC2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BA11DC9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4F009C0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656DD97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0EBCB938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1E00FBA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A11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26C3731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3322F40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5EF86CA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7B6C769D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0B0F573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66921F0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10FEDAA4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791A47D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A12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00442E80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52B89AF9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0F1E1E5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117E0C2E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2BA5F2C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185F099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34C707D0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1C168CB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A13</w:t>
            </w:r>
          </w:p>
        </w:tc>
        <w:tc>
          <w:tcPr>
            <w:tcW w:w="2552" w:type="dxa"/>
            <w:shd w:val="clear" w:color="auto" w:fill="auto"/>
            <w:noWrap/>
            <w:vAlign w:val="center"/>
          </w:tcPr>
          <w:p w14:paraId="281FFDE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 </w:t>
            </w:r>
          </w:p>
        </w:tc>
        <w:tc>
          <w:tcPr>
            <w:tcW w:w="1417" w:type="dxa"/>
            <w:shd w:val="clear" w:color="auto" w:fill="auto"/>
            <w:noWrap/>
            <w:vAlign w:val="center"/>
          </w:tcPr>
          <w:p w14:paraId="6E5B4E38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3FD49E0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5ABE2FF4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</w:tcPr>
          <w:p w14:paraId="4D42883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</w:tcPr>
          <w:p w14:paraId="0C6FB6DE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</w:p>
        </w:tc>
      </w:tr>
      <w:tr w:rsidR="001156EE" w:rsidRPr="004E67E9" w14:paraId="7DBB3B29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528393F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A14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1CD18AE2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b/>
                <w:bCs/>
                <w:color w:val="000000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/>
                <w:b/>
                <w:bCs/>
                <w:color w:val="000000"/>
                <w:sz w:val="18"/>
                <w:szCs w:val="18"/>
                <w:lang w:eastAsia="zh-CN"/>
              </w:rPr>
              <w:t>仪表电源</w:t>
            </w:r>
            <w:r w:rsidRPr="004E67E9">
              <w:rPr>
                <w:rFonts w:ascii="Calibri" w:hAnsi="Calibri"/>
                <w:b/>
                <w:bCs/>
                <w:color w:val="000000"/>
                <w:sz w:val="18"/>
                <w:szCs w:val="18"/>
                <w:lang w:eastAsia="zh-CN"/>
              </w:rPr>
              <w:t>-</w:t>
            </w:r>
            <w:r w:rsidRPr="004E67E9">
              <w:rPr>
                <w:rFonts w:ascii="Calibri" w:hAnsi="Calibri"/>
                <w:b/>
                <w:bCs/>
                <w:color w:val="000000"/>
                <w:sz w:val="18"/>
                <w:szCs w:val="18"/>
                <w:lang w:eastAsia="zh-CN"/>
              </w:rPr>
              <w:t>（预留，</w:t>
            </w:r>
            <w:r w:rsidRPr="004E67E9">
              <w:rPr>
                <w:rFonts w:ascii="Calibri" w:hAnsi="Calibri"/>
                <w:b/>
                <w:bCs/>
                <w:color w:val="000000"/>
                <w:sz w:val="18"/>
                <w:szCs w:val="18"/>
                <w:lang w:eastAsia="zh-CN"/>
              </w:rPr>
              <w:t>CAN</w:t>
            </w:r>
            <w:r w:rsidRPr="004E67E9">
              <w:rPr>
                <w:rFonts w:ascii="Calibri" w:hAnsi="Calibri"/>
                <w:b/>
                <w:bCs/>
                <w:color w:val="000000"/>
                <w:sz w:val="18"/>
                <w:szCs w:val="18"/>
                <w:lang w:eastAsia="zh-CN"/>
              </w:rPr>
              <w:t>屏蔽）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2DC9D380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b/>
                <w:bCs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b/>
                <w:bCs/>
                <w:color w:val="000000"/>
                <w:sz w:val="18"/>
                <w:szCs w:val="18"/>
              </w:rPr>
              <w:t>地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32C38F5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35F0581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3F62D3D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4D66D9B8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</w:tr>
      <w:tr w:rsidR="001156EE" w:rsidRPr="004E67E9" w14:paraId="3A94633A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12D9938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A15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3FFC55D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4E76DA3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409F905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471DB5C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5EF92C4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1824105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584D90B2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69AF7EA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A16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0C9BFEE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CAN2-M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578DC88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动力</w:t>
            </w:r>
            <w:proofErr w:type="spellEnd"/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CAN</w:t>
            </w:r>
            <w:proofErr w:type="spellStart"/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总线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7552546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27DF00D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模拟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646F18B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  <w:lang w:eastAsia="zh-CN"/>
              </w:rPr>
              <w:t>（预留终端电阻</w:t>
            </w:r>
            <w:r w:rsidRPr="004E67E9">
              <w:rPr>
                <w:rFonts w:ascii="Calibri" w:hAnsi="Calibri" w:cs="Arial"/>
                <w:color w:val="000000"/>
                <w:sz w:val="18"/>
                <w:szCs w:val="18"/>
                <w:lang w:eastAsia="zh-CN"/>
              </w:rPr>
              <w:t>120</w:t>
            </w:r>
            <w:r w:rsidRPr="004E67E9">
              <w:rPr>
                <w:rFonts w:ascii="Calibri" w:hAnsi="Calibri" w:cs="Arial"/>
                <w:color w:val="000000"/>
                <w:sz w:val="18"/>
                <w:szCs w:val="18"/>
                <w:lang w:eastAsia="zh-CN"/>
              </w:rPr>
              <w:t>欧姆）</w:t>
            </w: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1514C170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>PCB</w:t>
            </w: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>上事先与</w:t>
            </w: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>CAN-H</w:t>
            </w: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>连接，后根据整车需要再通过外部整车线束与</w:t>
            </w: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>CAN-L</w:t>
            </w: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>连接，实现电阻接入</w:t>
            </w:r>
          </w:p>
        </w:tc>
      </w:tr>
      <w:tr w:rsidR="001156EE" w:rsidRPr="004E67E9" w14:paraId="0B44B918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32B4E08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A17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60171334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蓄电池电源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+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7048A281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电源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2D8F2F4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916109B" w14:textId="77777777" w:rsidR="001156EE" w:rsidRPr="004E67E9" w:rsidRDefault="001156EE" w:rsidP="00C61A0C">
            <w:pPr>
              <w:spacing w:after="0"/>
              <w:rPr>
                <w:rFonts w:ascii="Calibri" w:hAnsi="Calibri"/>
                <w:strike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trike/>
                <w:sz w:val="18"/>
                <w:szCs w:val="18"/>
              </w:rPr>
              <w:t>模拟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0E880BA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16~32v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1433335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常电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29D50208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667D7B3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A18</w:t>
            </w:r>
          </w:p>
        </w:tc>
        <w:tc>
          <w:tcPr>
            <w:tcW w:w="2552" w:type="dxa"/>
            <w:shd w:val="clear" w:color="auto" w:fill="auto"/>
            <w:noWrap/>
          </w:tcPr>
          <w:p w14:paraId="76EC372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>VECU</w:t>
            </w:r>
            <w:r w:rsidRPr="004E67E9">
              <w:rPr>
                <w:rFonts w:ascii="Calibri" w:hAnsi="Calibri" w:cs="Arial" w:hint="eastAsia"/>
                <w:sz w:val="18"/>
                <w:szCs w:val="18"/>
                <w:lang w:eastAsia="zh-CN"/>
              </w:rPr>
              <w:t>控制电源</w:t>
            </w: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>+</w:t>
            </w:r>
            <w:r w:rsidRPr="004E67E9">
              <w:rPr>
                <w:rFonts w:ascii="Calibri" w:hAnsi="Calibri" w:cs="Arial" w:hint="eastAsia"/>
                <w:sz w:val="18"/>
                <w:szCs w:val="18"/>
                <w:lang w:eastAsia="zh-CN"/>
              </w:rPr>
              <w:t>（仪表电源</w:t>
            </w: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>+</w:t>
            </w:r>
            <w:r w:rsidRPr="004E67E9">
              <w:rPr>
                <w:rFonts w:ascii="Calibri" w:hAnsi="Calibri" w:cs="Arial" w:hint="eastAsia"/>
                <w:sz w:val="18"/>
                <w:szCs w:val="18"/>
                <w:lang w:eastAsia="zh-CN"/>
              </w:rPr>
              <w:t>）</w:t>
            </w:r>
          </w:p>
        </w:tc>
        <w:tc>
          <w:tcPr>
            <w:tcW w:w="1417" w:type="dxa"/>
            <w:shd w:val="clear" w:color="auto" w:fill="auto"/>
            <w:noWrap/>
          </w:tcPr>
          <w:p w14:paraId="5F0DCFE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 w:hint="eastAsia"/>
                <w:sz w:val="18"/>
                <w:szCs w:val="18"/>
              </w:rPr>
              <w:t>电源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hideMark/>
          </w:tcPr>
          <w:p w14:paraId="2FECC16E" w14:textId="77777777" w:rsidR="001156EE" w:rsidRPr="004E67E9" w:rsidRDefault="001156EE" w:rsidP="00C61A0C">
            <w:pPr>
              <w:spacing w:after="0"/>
              <w:jc w:val="center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hideMark/>
          </w:tcPr>
          <w:p w14:paraId="28C578DF" w14:textId="77777777" w:rsidR="001156EE" w:rsidRPr="004E67E9" w:rsidRDefault="001156EE" w:rsidP="00C61A0C">
            <w:pPr>
              <w:spacing w:after="0"/>
              <w:jc w:val="center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</w:tcPr>
          <w:p w14:paraId="3ABAC9A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16~32v </w:t>
            </w:r>
          </w:p>
        </w:tc>
        <w:tc>
          <w:tcPr>
            <w:tcW w:w="1791" w:type="dxa"/>
            <w:shd w:val="clear" w:color="auto" w:fill="auto"/>
          </w:tcPr>
          <w:p w14:paraId="2AD789FA" w14:textId="77777777" w:rsidR="001156EE" w:rsidRPr="004E67E9" w:rsidRDefault="001156EE" w:rsidP="00C61A0C">
            <w:pPr>
              <w:spacing w:after="0"/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</w:tr>
      <w:tr w:rsidR="001156EE" w:rsidRPr="004E67E9" w14:paraId="5F680F95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6BBBA7F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A19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1926F437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  <w:lang w:eastAsia="zh-CN"/>
              </w:rPr>
              <w:t>仪表电源</w:t>
            </w:r>
            <w:r w:rsidRPr="004E67E9">
              <w:rPr>
                <w:rFonts w:ascii="Calibri" w:hAnsi="Calibri"/>
                <w:color w:val="000000"/>
                <w:sz w:val="18"/>
                <w:szCs w:val="18"/>
                <w:lang w:eastAsia="zh-CN"/>
              </w:rPr>
              <w:t>+</w:t>
            </w:r>
            <w:r w:rsidRPr="004E67E9">
              <w:rPr>
                <w:rFonts w:ascii="Calibri" w:hAnsi="Calibri"/>
                <w:color w:val="000000"/>
                <w:sz w:val="18"/>
                <w:szCs w:val="18"/>
                <w:lang w:eastAsia="zh-CN"/>
              </w:rPr>
              <w:t>（</w:t>
            </w:r>
            <w:r w:rsidRPr="004E67E9">
              <w:rPr>
                <w:rFonts w:ascii="Calibri" w:hAnsi="Calibri"/>
                <w:color w:val="000000"/>
                <w:sz w:val="18"/>
                <w:szCs w:val="18"/>
                <w:lang w:eastAsia="zh-CN"/>
              </w:rPr>
              <w:t>on</w:t>
            </w:r>
            <w:proofErr w:type="gramStart"/>
            <w:r w:rsidRPr="004E67E9">
              <w:rPr>
                <w:rFonts w:ascii="Calibri" w:hAnsi="Calibri"/>
                <w:color w:val="000000"/>
                <w:sz w:val="18"/>
                <w:szCs w:val="18"/>
                <w:lang w:eastAsia="zh-CN"/>
              </w:rPr>
              <w:t>档</w:t>
            </w:r>
            <w:proofErr w:type="gramEnd"/>
            <w:r w:rsidRPr="004E67E9">
              <w:rPr>
                <w:rFonts w:ascii="Calibri" w:hAnsi="Calibri"/>
                <w:color w:val="000000"/>
                <w:sz w:val="18"/>
                <w:szCs w:val="18"/>
                <w:lang w:eastAsia="zh-CN"/>
              </w:rPr>
              <w:t>电源）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06739ADB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电源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1C0871D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B050ED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5C181D7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16~32v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242FF8C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ON</w:t>
            </w: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档电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 </w:t>
            </w:r>
          </w:p>
        </w:tc>
      </w:tr>
      <w:tr w:rsidR="001156EE" w:rsidRPr="004E67E9" w14:paraId="25A05CB4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362ABBC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A20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20732D78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仪表电源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-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7DA41C72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地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1BE4490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FD2AF6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70A06AD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552FCB8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4DC87F21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14112AA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A21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719D0FAB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仪表电源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-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316F0144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地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0A90682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0F8102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278FC72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51D75AF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7CFB328D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1FC1FBF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A22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6FEB160E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干燥器开关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28B9F832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高边输入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0173593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132CF5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55497BE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7F23017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48A54CAC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4BCF37A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A23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6796887C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空气悬架开关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14FEEB32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高边输入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1291911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577F47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15EAACF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66FB101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3F042237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087B482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A24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7C8C3963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浮动桥报警开关</w:t>
            </w:r>
            <w:proofErr w:type="spellEnd"/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2A828BC5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高边输入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6D38C15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55DBFA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FF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  <w:r w:rsidRPr="004E67E9">
              <w:rPr>
                <w:rFonts w:ascii="Calibri" w:hAnsi="Calibri" w:cs="Arial"/>
                <w:color w:val="FF0000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688D771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FF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FF0000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161F04B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1E569725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1CA173F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A25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78EBB335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燃油预热开关</w:t>
            </w:r>
            <w:proofErr w:type="spellEnd"/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0546F397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高边输入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0DFB9AB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86BDE9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2D46F47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161E2AA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</w:tr>
      <w:tr w:rsidR="001156EE" w:rsidRPr="004E67E9" w14:paraId="0A97CB21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7AF1177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A26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0E1D4250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充电指示</w:t>
            </w:r>
            <w:proofErr w:type="spellEnd"/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1385BF12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0CFFDE5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F02AB4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347137D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7678927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46676202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7C587A0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A27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694ED5A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CAN1-H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106769F9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CAN</w:t>
            </w: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总线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6A59240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8C952E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5E7E40A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2C82631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  <w:p w14:paraId="212033D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车身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CAN </w:t>
            </w:r>
          </w:p>
          <w:p w14:paraId="6B71615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  <w:p w14:paraId="77B06D8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3C546E89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0727D1F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A28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1DAE2E5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CAN1-L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3E34C25B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CAN</w:t>
            </w: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总线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0910F57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AA609A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7ECE598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4D4DCA3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</w:tr>
      <w:tr w:rsidR="001156EE" w:rsidRPr="004E67E9" w14:paraId="66814933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0E21589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A29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30502BA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CAN1-M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0EA7E2F1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CAN</w:t>
            </w: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总线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59B9E44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B7788D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FF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FF0000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43CA063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FF0000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  <w:lang w:eastAsia="zh-CN"/>
              </w:rPr>
              <w:t>（预留终端电阻</w:t>
            </w:r>
            <w:r w:rsidRPr="004E67E9">
              <w:rPr>
                <w:rFonts w:ascii="Calibri" w:hAnsi="Calibri" w:cs="Arial"/>
                <w:color w:val="000000"/>
                <w:sz w:val="18"/>
                <w:szCs w:val="18"/>
                <w:lang w:eastAsia="zh-CN"/>
              </w:rPr>
              <w:t>120</w:t>
            </w:r>
            <w:r w:rsidRPr="004E67E9">
              <w:rPr>
                <w:rFonts w:ascii="Calibri" w:hAnsi="Calibri" w:cs="Arial"/>
                <w:color w:val="000000"/>
                <w:sz w:val="18"/>
                <w:szCs w:val="18"/>
                <w:lang w:eastAsia="zh-CN"/>
              </w:rPr>
              <w:t>欧姆）</w:t>
            </w:r>
            <w:r w:rsidRPr="004E67E9">
              <w:rPr>
                <w:rFonts w:ascii="Calibri" w:hAnsi="Calibri" w:cs="Arial"/>
                <w:color w:val="FF0000"/>
                <w:sz w:val="18"/>
                <w:szCs w:val="18"/>
                <w:lang w:eastAsia="zh-CN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385D187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>PCB</w:t>
            </w: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>上事先与</w:t>
            </w: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>CAN-H</w:t>
            </w: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>连接，后根据整车需要再通过外部整车线束与</w:t>
            </w: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>CAN-L</w:t>
            </w: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>连接，实现电阻接入</w:t>
            </w:r>
          </w:p>
        </w:tc>
      </w:tr>
      <w:tr w:rsidR="001156EE" w:rsidRPr="004E67E9" w14:paraId="7631E097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08E228E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A30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67481E07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54B4D2E6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380BB20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3B95C4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69170B2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3413C9C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6DB80A52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7281EB4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A31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7D2AF3C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CAN2-H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73D6168A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动力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CAN</w:t>
            </w: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总线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772BADD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1B8AE6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0507802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vMerge w:val="restart"/>
            <w:shd w:val="clear" w:color="auto" w:fill="auto"/>
            <w:vAlign w:val="center"/>
            <w:hideMark/>
          </w:tcPr>
          <w:p w14:paraId="0BCC571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动力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CAN </w:t>
            </w:r>
          </w:p>
          <w:p w14:paraId="3936286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6D698DD9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4870DA0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A32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2C68600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CAN2-L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3B39F76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动力</w:t>
            </w:r>
            <w:proofErr w:type="spellEnd"/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CAN</w:t>
            </w:r>
            <w:proofErr w:type="spellStart"/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总线</w:t>
            </w:r>
            <w:proofErr w:type="spellEnd"/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39D580C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EBA92B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669B14F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vMerge/>
            <w:shd w:val="clear" w:color="auto" w:fill="auto"/>
            <w:vAlign w:val="center"/>
            <w:hideMark/>
          </w:tcPr>
          <w:p w14:paraId="668091E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</w:tr>
      <w:tr w:rsidR="001156EE" w:rsidRPr="004E67E9" w14:paraId="5D6E91AB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0573BC9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B1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44179366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油温传感器信号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577E8B04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2CA805E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4F8170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模拟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7C98881C" w14:textId="77777777" w:rsidR="001156EE" w:rsidRPr="004E67E9" w:rsidRDefault="001156EE" w:rsidP="00C61A0C">
            <w:pPr>
              <w:pStyle w:val="HR"/>
              <w:spacing w:line="240" w:lineRule="auto"/>
              <w:ind w:firstLineChars="0" w:firstLine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>20Ω~37kΩ</w:t>
            </w:r>
          </w:p>
          <w:p w14:paraId="02AAA43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6769B5C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51568344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75D734D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B2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5C12451D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油量传感器信号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43F247DF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40BC03C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7EA24B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模拟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3C8E58A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>0~180Ω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3BEB6A3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6A129757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7EF6A5E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B3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5746DBAA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  <w:lang w:eastAsia="zh-CN"/>
              </w:rPr>
              <w:t>前桥回路气压传感器信号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5465FFAB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680E271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1FDE99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模拟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04F6BF4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>0.3V~5V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091447C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60031068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6644D16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B4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79234053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乘客侧压力开关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5867A869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1BB4B28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E313AC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模拟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41A8F9C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电阻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0A83092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>受到压力后，阻值为</w:t>
            </w: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>0</w:t>
            </w:r>
            <w:r w:rsidRPr="004E67E9">
              <w:rPr>
                <w:rFonts w:ascii="Calibri" w:hAnsi="Calibri" w:cs="Arial"/>
                <w:sz w:val="18"/>
                <w:szCs w:val="18"/>
              </w:rPr>
              <w:t>Ω</w:t>
            </w: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>~150</w:t>
            </w:r>
            <w:r w:rsidRPr="004E67E9">
              <w:rPr>
                <w:rFonts w:ascii="Calibri" w:hAnsi="Calibri" w:cs="Arial"/>
                <w:sz w:val="18"/>
                <w:szCs w:val="18"/>
              </w:rPr>
              <w:t>Ω</w:t>
            </w:r>
          </w:p>
        </w:tc>
      </w:tr>
      <w:tr w:rsidR="001156EE" w:rsidRPr="004E67E9" w14:paraId="31081A26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70994D8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B5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44413061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油中含水传感器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13E9D361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0C5EF76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246B32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模拟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5D533BC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0~4.6MΩ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5D2A0B80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</w:tr>
      <w:tr w:rsidR="001156EE" w:rsidRPr="004E67E9" w14:paraId="0A35B9CE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1EDFE5D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B6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0E805DBE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预留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6D98FB31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20E9775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7943E3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模拟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4D23964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电阻</w:t>
            </w:r>
            <w:proofErr w:type="spellEnd"/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69480005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</w:tr>
      <w:tr w:rsidR="001156EE" w:rsidRPr="004E67E9" w14:paraId="18C1A83E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4A25BC3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B7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24B2ACE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759EE2D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6B72422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1960B46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</w:tcPr>
          <w:p w14:paraId="2DF58BF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40084812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</w:tr>
      <w:tr w:rsidR="001156EE" w:rsidRPr="004E67E9" w14:paraId="074330DE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586013D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B8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78E6C7B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4889C8A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68E34F4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736497B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</w:tcPr>
          <w:p w14:paraId="751CB07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68AB1B4C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</w:tr>
      <w:tr w:rsidR="001156EE" w:rsidRPr="004E67E9" w14:paraId="2052712E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37B66A9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B9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6C24410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45DF946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2D4C9B1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6EE5B3B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</w:tcPr>
          <w:p w14:paraId="7D2D4E5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4E2298F3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</w:tr>
      <w:tr w:rsidR="001156EE" w:rsidRPr="004E67E9" w14:paraId="3E1714CF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15CCAF7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lastRenderedPageBreak/>
              <w:t>B10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6873C26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3BF55A9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4EA0E15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0CF0BC7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</w:tcPr>
          <w:p w14:paraId="0A79F0A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0310FF19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</w:tr>
      <w:tr w:rsidR="001156EE" w:rsidRPr="004E67E9" w14:paraId="58FEDAB0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168621E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B11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32D0014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70CCB5A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7862042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63477F9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</w:tcPr>
          <w:p w14:paraId="48F6180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24046E0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20975AA1" w14:textId="77777777" w:rsidTr="00C61A0C">
        <w:trPr>
          <w:trHeight w:val="508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4418765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B12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7980D0B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5DD469B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38E7FB3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369DBBE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</w:tcPr>
          <w:p w14:paraId="5C3F8DD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0D30B4D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22D4C098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697C8BE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B13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6A0F3C2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6584C42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3166917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46E6848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</w:tcPr>
          <w:p w14:paraId="1476044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0E8F199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</w:tr>
      <w:tr w:rsidR="001156EE" w:rsidRPr="004E67E9" w14:paraId="5C060DF3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56ED56C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B14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6A277FD6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086029A2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6C29ED1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F7A536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32DE05D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0A939D4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0B328A2C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6F521CF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B15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3C2DE29B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475B3B09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11F4A33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126FBE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7F9AB53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6D26F93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21AE8351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2CEB647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B16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5D7A290F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3285F9A5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58C6F69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3EE31C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43F7967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0C54863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1CF98435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3EF073E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B17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299AFE3F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水位传感器信号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3A187980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57F9E95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97946C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模拟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</w:tcPr>
          <w:p w14:paraId="2C9E406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&gt;140KΩ</w:t>
            </w: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报警</w:t>
            </w:r>
            <w:proofErr w:type="spellEnd"/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4E188029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</w:tr>
      <w:tr w:rsidR="001156EE" w:rsidRPr="004E67E9" w14:paraId="765F5723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2B519A8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B18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74A20C80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环境温度传感器信号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07C67414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635FD43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E5C4D1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模拟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</w:tcPr>
          <w:p w14:paraId="66065DC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83Ω~96KΩ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1D48367F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</w:tr>
      <w:tr w:rsidR="001156EE" w:rsidRPr="004E67E9" w14:paraId="46E452F4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429ED1F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B19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61EA2BD3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  <w:lang w:eastAsia="zh-CN"/>
              </w:rPr>
              <w:t>驻车回路气压传感器信号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6FA02CD8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6EE5499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D44E7B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模拟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</w:tcPr>
          <w:p w14:paraId="077A4AC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>0.3V~5V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79943C90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</w:tr>
      <w:tr w:rsidR="001156EE" w:rsidRPr="004E67E9" w14:paraId="09B621C6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404F312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B20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391EAA0C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  <w:lang w:eastAsia="zh-CN"/>
              </w:rPr>
              <w:t>后桥回路气压传感器信号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686E5D42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6CFC911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0569FE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模拟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</w:tcPr>
          <w:p w14:paraId="06405F1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>0.3V~5V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6E8BF154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</w:tr>
      <w:tr w:rsidR="001156EE" w:rsidRPr="004E67E9" w14:paraId="463FF8E5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2B3A5EF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B21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79598F0E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预留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7BD1F2CF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405CF09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887121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模拟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00CE0DD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电压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7BF6CDBE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</w:tr>
      <w:tr w:rsidR="001156EE" w:rsidRPr="004E67E9" w14:paraId="6C86F510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1F3C4CC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B22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675A0AC3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预留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045BDBF2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5311851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22C9E3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模拟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64BDDD3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电压</w:t>
            </w:r>
            <w:proofErr w:type="spellEnd"/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62DDA81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2721E7F7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10745E2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B23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5B4DA576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noWrap/>
            <w:vAlign w:val="center"/>
          </w:tcPr>
          <w:p w14:paraId="4CD173C9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1A53D0A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1C780FA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</w:tcPr>
          <w:p w14:paraId="44FC441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1CCE0852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</w:p>
        </w:tc>
      </w:tr>
      <w:tr w:rsidR="001156EE" w:rsidRPr="004E67E9" w14:paraId="0181A4EA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5ACCAEB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B24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7957A753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  <w:lang w:eastAsia="zh-CN"/>
              </w:rPr>
              <w:t>前桥回路气压传感器电源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32BB1D3B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传感器电源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4F5D207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2B48D9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模拟输出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23A8B17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5V±0.1V/8.0mA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19AC493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3FA2FBA5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65A067F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B25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55C263F3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  <w:lang w:eastAsia="zh-CN"/>
              </w:rPr>
              <w:t>前桥气压传感器电源（预留）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1D813D11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传感器电源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02107C3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D79DE9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模拟输出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575CF87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5V±0.1V/8.0mA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24B49AC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056F2B80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6A9CAE9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B26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17E4071F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驻车气压传感器电源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21F1DF52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传感器电源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571102F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2AB7DB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模拟输出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4802DA5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5V±0.1V/8.0mA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307EA43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0DF99AFF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14E48C9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B27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1EF25473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车速传感器电源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519E8037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传感器电源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48A99FE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E6896F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模拟输出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7D7576F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12V±0.3V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1E61189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218D5CF3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3BBBF45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B28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34988C70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传感器地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5B506354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传感器地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35FF61A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152699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71A872A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664288F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4990C62B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47339B5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B29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21DC0465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车速传感器信号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10A166B8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1AEE540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41A1FF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模拟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3949A3B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见</w:t>
            </w:r>
            <w:r w:rsidRPr="004E67E9">
              <w:rPr>
                <w:rFonts w:ascii="Calibri" w:hAnsi="Calibri" w:cs="Arial"/>
                <w:sz w:val="18"/>
                <w:szCs w:val="18"/>
              </w:rPr>
              <w:t>8.10.3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5919B06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733EAD77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520F314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B30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2BE2E3A3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车速信号输出地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3A43B271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信号输出地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522164C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624FED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3450527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0877B3F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2710A3E9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46919FA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B31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5BA7639F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  <w:lang w:eastAsia="zh-CN"/>
              </w:rPr>
              <w:t>车速信号输出</w:t>
            </w:r>
            <w:r w:rsidRPr="004E67E9">
              <w:rPr>
                <w:rFonts w:ascii="Calibri" w:hAnsi="Calibri" w:cs="Arial"/>
                <w:color w:val="000000"/>
                <w:sz w:val="18"/>
                <w:szCs w:val="18"/>
                <w:lang w:eastAsia="zh-CN"/>
              </w:rPr>
              <w:t>1</w:t>
            </w:r>
            <w:r w:rsidRPr="004E67E9">
              <w:rPr>
                <w:rFonts w:ascii="Calibri" w:hAnsi="Calibri"/>
                <w:color w:val="000000"/>
                <w:sz w:val="18"/>
                <w:szCs w:val="18"/>
                <w:lang w:eastAsia="zh-CN"/>
              </w:rPr>
              <w:t>（集电极开路）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3FA5B84F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信号输出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539C779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输出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4A5450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数字输出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435627F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见</w:t>
            </w:r>
            <w:r w:rsidRPr="004E67E9">
              <w:rPr>
                <w:rFonts w:ascii="Calibri" w:hAnsi="Calibri" w:cs="Arial"/>
                <w:sz w:val="18"/>
                <w:szCs w:val="18"/>
              </w:rPr>
              <w:t>8.10.3</w:t>
            </w:r>
          </w:p>
        </w:tc>
        <w:tc>
          <w:tcPr>
            <w:tcW w:w="1791" w:type="dxa"/>
            <w:vMerge w:val="restart"/>
            <w:shd w:val="clear" w:color="auto" w:fill="auto"/>
            <w:vAlign w:val="center"/>
            <w:hideMark/>
          </w:tcPr>
          <w:p w14:paraId="5B46E878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/>
                <w:sz w:val="18"/>
                <w:szCs w:val="18"/>
                <w:lang w:eastAsia="zh-CN"/>
              </w:rPr>
              <w:t>仪表端内置</w:t>
            </w:r>
            <w:r w:rsidRPr="004E67E9">
              <w:rPr>
                <w:rFonts w:ascii="Calibri" w:hAnsi="Calibri"/>
                <w:sz w:val="18"/>
                <w:szCs w:val="18"/>
                <w:lang w:eastAsia="zh-CN"/>
              </w:rPr>
              <w:t>2K</w:t>
            </w:r>
            <w:r w:rsidRPr="004E67E9">
              <w:rPr>
                <w:rFonts w:ascii="Calibri" w:hAnsi="Calibri"/>
                <w:sz w:val="18"/>
                <w:szCs w:val="18"/>
                <w:lang w:eastAsia="zh-CN"/>
              </w:rPr>
              <w:t>电阻，使用信号的</w:t>
            </w:r>
            <w:r w:rsidRPr="004E67E9">
              <w:rPr>
                <w:rFonts w:ascii="Calibri" w:hAnsi="Calibri"/>
                <w:sz w:val="18"/>
                <w:szCs w:val="18"/>
                <w:lang w:eastAsia="zh-CN"/>
              </w:rPr>
              <w:t>ECU</w:t>
            </w:r>
            <w:r w:rsidRPr="004E67E9">
              <w:rPr>
                <w:rFonts w:ascii="Calibri" w:hAnsi="Calibri"/>
                <w:sz w:val="18"/>
                <w:szCs w:val="18"/>
                <w:lang w:eastAsia="zh-CN"/>
              </w:rPr>
              <w:t>与仪表输出端电路匹配</w:t>
            </w:r>
          </w:p>
          <w:p w14:paraId="4A512BF8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/>
                <w:sz w:val="18"/>
                <w:szCs w:val="18"/>
                <w:lang w:eastAsia="zh-CN"/>
              </w:rPr>
              <w:t xml:space="preserve"> </w:t>
            </w:r>
          </w:p>
        </w:tc>
      </w:tr>
      <w:tr w:rsidR="001156EE" w:rsidRPr="004E67E9" w14:paraId="5BC9901A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446CDAD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B32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1F134E1B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车速信号输出</w:t>
            </w:r>
            <w:proofErr w:type="spellEnd"/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42A834E7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信号输出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4A026C9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输出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A0DB60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5B0DE39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vMerge/>
            <w:shd w:val="clear" w:color="auto" w:fill="auto"/>
            <w:vAlign w:val="center"/>
            <w:hideMark/>
          </w:tcPr>
          <w:p w14:paraId="3EE11403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</w:p>
        </w:tc>
      </w:tr>
      <w:tr w:rsidR="001156EE" w:rsidRPr="004E67E9" w14:paraId="62D7DA53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5EAA2D8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C1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41A280F2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  <w:lang w:eastAsia="zh-CN"/>
              </w:rPr>
            </w:pPr>
            <w:proofErr w:type="gramStart"/>
            <w:r w:rsidRPr="004E67E9">
              <w:rPr>
                <w:rFonts w:ascii="Calibri" w:hAnsi="Calibri" w:hint="eastAsia"/>
                <w:color w:val="000000"/>
                <w:sz w:val="18"/>
                <w:szCs w:val="18"/>
                <w:lang w:eastAsia="zh-CN"/>
              </w:rPr>
              <w:t>变速箱取力</w:t>
            </w:r>
            <w:proofErr w:type="gram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12398E05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450A21F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0C5095F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数字输入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12054DCB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708614C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20F4B7FF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0DDF9FA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C2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56FCD363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后照灯指示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3C465142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高边输入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70A8381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07C2EB6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数字输入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</w:tcPr>
          <w:p w14:paraId="3718AEB2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16~32V</w:t>
            </w:r>
          </w:p>
        </w:tc>
        <w:tc>
          <w:tcPr>
            <w:tcW w:w="1791" w:type="dxa"/>
            <w:shd w:val="clear" w:color="auto" w:fill="auto"/>
            <w:vAlign w:val="center"/>
          </w:tcPr>
          <w:p w14:paraId="48F2AD7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</w:tr>
      <w:tr w:rsidR="001156EE" w:rsidRPr="004E67E9" w14:paraId="07CDC32E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6743735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C3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21AD02A3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预留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054AF0E0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高低边兼容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270763B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1885E7B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数字输入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479D8513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高低边兼容</w:t>
            </w:r>
            <w:proofErr w:type="spellEnd"/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0107156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1E32D1D0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7BC5613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C4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5E30B9AA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菜单确认键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0E4F9616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1E3D8FF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AC93653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数字输入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5435D31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2FEFD10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1815F532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1EA7CAF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C5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26232F1E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菜单取消键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2ED35842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7CEDA4F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3DE21B2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数字输入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3BBF89A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3E1072EE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</w:tr>
      <w:tr w:rsidR="001156EE" w:rsidRPr="004E67E9" w14:paraId="020E3041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1D6C45C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C6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5DBC8E45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菜单上翻键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25AADDC3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270A3C8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EC029AF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数字输入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3D0BEBF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0D68A1A7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</w:tr>
      <w:tr w:rsidR="001156EE" w:rsidRPr="004E67E9" w14:paraId="7637F1F9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755DE40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C7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2E011BFD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菜单下翻键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7B9B7BAB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16E4494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EDB1F73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数字输入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47525AA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3D6C1394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</w:tr>
      <w:tr w:rsidR="001156EE" w:rsidRPr="004E67E9" w14:paraId="74D6C0F5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5B4ADC2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C8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61ECF0BA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高档开关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59DBF59F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666ABDB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7FDC17F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数字输入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4CF4E3B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69D03D91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</w:tr>
      <w:tr w:rsidR="001156EE" w:rsidRPr="004E67E9" w14:paraId="0F442BD0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6DB57CA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C9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667CD47C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进气预热开关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5DF07894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高边输入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6D4EB64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FB4C7CB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数字输入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5561A18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16~32V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1D7E3F0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50265A39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4551763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C10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613224C1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挂车</w:t>
            </w:r>
            <w:proofErr w:type="spellEnd"/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ABS</w:t>
            </w: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指示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5BB8E018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5E79ECB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67ABC7D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数字输入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2D9DCDF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19F4672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12A81396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6A601DB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C11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0461BE1F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轴差开关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34C7524D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5DAD1FC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5A9CE6B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数字输入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6E60BBA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100B0AC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48E62465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55041EE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C12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1A238E91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轮差开关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61211F0D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4EB10F6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9A9193D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673A412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40E2691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12E80E19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400F016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C13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1AB55D34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燃油加热开关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3AC561BE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高边输入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4143854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65D9531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5F3157C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16~32V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0302865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00706339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6B7196C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C14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7FB2E60C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预留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</w:tcPr>
          <w:p w14:paraId="0D3067C1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高低边兼容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1509014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583A491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764D0DFD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高低边兼容</w:t>
            </w:r>
            <w:proofErr w:type="spellEnd"/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051E8F6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1FE6AD9A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729B3E6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C15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48B5ADD7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预留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</w:tcPr>
          <w:p w14:paraId="7CDAEDF0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高低边兼容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75E7126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CBA3AA9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4F692A41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高低边兼容</w:t>
            </w:r>
            <w:proofErr w:type="spellEnd"/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1086D6A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1BF78187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6F9E9EF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C16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3346835D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制动蹄片磨损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L1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332A61D3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7BF7A9B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73728BF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4A23220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vMerge w:val="restart"/>
            <w:shd w:val="clear" w:color="auto" w:fill="auto"/>
            <w:vAlign w:val="center"/>
            <w:hideMark/>
          </w:tcPr>
          <w:p w14:paraId="40DDE71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悬空报警</w:t>
            </w:r>
            <w:proofErr w:type="spellEnd"/>
          </w:p>
        </w:tc>
      </w:tr>
      <w:tr w:rsidR="001156EE" w:rsidRPr="004E67E9" w14:paraId="3793D9C6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0130CA8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C17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47D720AB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制动蹄片磨损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L2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230D28B9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4AE0160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1B9D5B3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2147EEA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vMerge/>
            <w:shd w:val="clear" w:color="auto" w:fill="auto"/>
            <w:vAlign w:val="center"/>
            <w:hideMark/>
          </w:tcPr>
          <w:p w14:paraId="5F9A253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</w:tr>
      <w:tr w:rsidR="001156EE" w:rsidRPr="004E67E9" w14:paraId="0573E0E8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3E164C6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C18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787D2211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制动蹄片磨损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L3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7390D78A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16A9C29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99B05A2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1B33C51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vMerge/>
            <w:shd w:val="clear" w:color="auto" w:fill="auto"/>
            <w:vAlign w:val="center"/>
            <w:hideMark/>
          </w:tcPr>
          <w:p w14:paraId="2C1D91E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</w:tr>
      <w:tr w:rsidR="001156EE" w:rsidRPr="004E67E9" w14:paraId="45BD6826" w14:textId="77777777" w:rsidTr="00C61A0C">
        <w:trPr>
          <w:trHeight w:val="24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4987D36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C19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7AC646A5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制动蹄片磨损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L4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2391308A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13FFD6B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8DC968C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21886CE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0~2V </w:t>
            </w:r>
          </w:p>
        </w:tc>
        <w:tc>
          <w:tcPr>
            <w:tcW w:w="1791" w:type="dxa"/>
            <w:vMerge/>
            <w:shd w:val="clear" w:color="auto" w:fill="auto"/>
            <w:vAlign w:val="center"/>
            <w:hideMark/>
          </w:tcPr>
          <w:p w14:paraId="09C7817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</w:tr>
      <w:tr w:rsidR="001156EE" w:rsidRPr="004E67E9" w14:paraId="2B88CF68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0E51581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C20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61AC4AFB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制动蹄片磨损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R1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29C571FA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16B241C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F929E2D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46CAFC3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vMerge/>
            <w:shd w:val="clear" w:color="auto" w:fill="auto"/>
            <w:vAlign w:val="center"/>
            <w:hideMark/>
          </w:tcPr>
          <w:p w14:paraId="743B8C7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</w:tr>
      <w:tr w:rsidR="001156EE" w:rsidRPr="004E67E9" w14:paraId="5FF99B97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3A898D5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C21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4A002429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制动蹄片磨损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R2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027825C5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564DA71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C111EB6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37D423C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vMerge/>
            <w:shd w:val="clear" w:color="auto" w:fill="auto"/>
            <w:vAlign w:val="center"/>
            <w:hideMark/>
          </w:tcPr>
          <w:p w14:paraId="606D664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</w:tr>
      <w:tr w:rsidR="001156EE" w:rsidRPr="004E67E9" w14:paraId="4669783F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05D2DBF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C22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054DE3C9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制动蹄片磨损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R3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182840F5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5B50AD8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11EDD0E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58132BF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vMerge/>
            <w:shd w:val="clear" w:color="auto" w:fill="auto"/>
            <w:vAlign w:val="center"/>
            <w:hideMark/>
          </w:tcPr>
          <w:p w14:paraId="728A805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</w:tr>
      <w:tr w:rsidR="001156EE" w:rsidRPr="004E67E9" w14:paraId="270B7EFA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5736D40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C23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6D716496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制动蹄片磨损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R4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322CD058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7C41919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A7A3A18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3E13A36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vMerge/>
            <w:shd w:val="clear" w:color="auto" w:fill="auto"/>
            <w:vAlign w:val="center"/>
            <w:hideMark/>
          </w:tcPr>
          <w:p w14:paraId="12717E6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</w:tr>
      <w:tr w:rsidR="001156EE" w:rsidRPr="004E67E9" w14:paraId="01DF7180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7F1307D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lastRenderedPageBreak/>
              <w:t>C24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181FFCAD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驻车制动开关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1E2D3637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4785ACC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E413A9B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57724BF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0~2V</w:t>
            </w:r>
          </w:p>
        </w:tc>
        <w:tc>
          <w:tcPr>
            <w:tcW w:w="1791" w:type="dxa"/>
            <w:vMerge/>
            <w:shd w:val="clear" w:color="auto" w:fill="auto"/>
            <w:vAlign w:val="center"/>
            <w:hideMark/>
          </w:tcPr>
          <w:p w14:paraId="56D9F02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</w:tr>
      <w:tr w:rsidR="001156EE" w:rsidRPr="004E67E9" w14:paraId="5B2EED13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7411E0B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C25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6CE79710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  <w:lang w:eastAsia="zh-CN"/>
              </w:rPr>
              <w:t>BCM</w:t>
            </w:r>
            <w:r w:rsidRPr="004E67E9">
              <w:rPr>
                <w:rFonts w:ascii="Calibri" w:hAnsi="Calibri"/>
                <w:color w:val="000000"/>
                <w:sz w:val="18"/>
                <w:szCs w:val="18"/>
                <w:lang w:eastAsia="zh-CN"/>
              </w:rPr>
              <w:t>跛行回家开关（预留）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0B9B4105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高边输入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5E1A083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7B96CE3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0F930A9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16~32V/3mA~8mA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17094F2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内阻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5KΩ </w:t>
            </w:r>
          </w:p>
        </w:tc>
      </w:tr>
      <w:tr w:rsidR="001156EE" w:rsidRPr="004E67E9" w14:paraId="1A221B8B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3249E48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C26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57D17EE3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乘客侧安全带开关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1AFDB4DE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1210596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8438DF5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72A99DE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0~2V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701CC0E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</w:tbl>
    <w:p w14:paraId="288BE794" w14:textId="77777777" w:rsidR="001156EE" w:rsidRDefault="001156EE"/>
    <w:p w14:paraId="49B604BB" w14:textId="444D8401" w:rsidR="006B7D0D" w:rsidRDefault="006B7D0D" w:rsidP="006B7D0D">
      <w:pPr>
        <w:pStyle w:val="3"/>
        <w:rPr>
          <w:lang w:val="en-US" w:eastAsia="zh-CN"/>
        </w:rPr>
      </w:pPr>
      <w:r w:rsidRPr="004E67E9">
        <w:rPr>
          <w:rFonts w:hint="eastAsia"/>
          <w:lang w:val="en-US" w:eastAsia="zh-CN"/>
        </w:rPr>
        <w:t>D560&amp;D320</w:t>
      </w:r>
      <w:r>
        <w:rPr>
          <w:rFonts w:hint="eastAsia"/>
          <w:lang w:val="en-US" w:eastAsia="zh-CN"/>
        </w:rPr>
        <w:t xml:space="preserve"> </w:t>
      </w:r>
      <w:r>
        <w:rPr>
          <w:lang w:val="en-US" w:eastAsia="zh-CN"/>
        </w:rPr>
        <w:t>12.3</w:t>
      </w:r>
      <w:r>
        <w:rPr>
          <w:lang w:val="en-US" w:eastAsia="zh-CN"/>
        </w:rPr>
        <w:t>寸屏</w:t>
      </w:r>
      <w:r w:rsidRPr="004E67E9">
        <w:rPr>
          <w:rFonts w:hint="eastAsia"/>
          <w:lang w:val="en-US" w:eastAsia="zh-CN"/>
        </w:rPr>
        <w:t>仪表</w:t>
      </w:r>
      <w:r w:rsidR="00631A7D">
        <w:rPr>
          <w:rFonts w:hint="eastAsia"/>
          <w:lang w:val="en-US" w:eastAsia="zh-CN"/>
        </w:rPr>
        <w:t>（</w:t>
      </w:r>
      <w:r w:rsidR="000658E1">
        <w:rPr>
          <w:rFonts w:hint="eastAsia"/>
          <w:lang w:val="en-US" w:eastAsia="zh-CN"/>
        </w:rPr>
        <w:t>见用电信息表</w:t>
      </w:r>
      <w:r w:rsidR="00631A7D">
        <w:rPr>
          <w:rFonts w:hint="eastAsia"/>
          <w:lang w:val="en-US" w:eastAsia="zh-CN"/>
        </w:rPr>
        <w:t>）</w:t>
      </w:r>
    </w:p>
    <w:p w14:paraId="5FF41E4F" w14:textId="77777777" w:rsidR="006B7D0D" w:rsidRPr="006B7D0D" w:rsidRDefault="006B7D0D" w:rsidP="006B7D0D">
      <w:pPr>
        <w:rPr>
          <w:lang w:val="en-US" w:eastAsia="zh-CN"/>
        </w:rPr>
      </w:pPr>
    </w:p>
    <w:p w14:paraId="4B12F9CA" w14:textId="77777777" w:rsidR="00CA2C5F" w:rsidRDefault="00B42207">
      <w:pPr>
        <w:pStyle w:val="1"/>
        <w:rPr>
          <w:lang w:val="en-US"/>
        </w:rPr>
      </w:pPr>
      <w:r>
        <w:rPr>
          <w:rFonts w:hint="eastAsia"/>
          <w:lang w:val="en-US" w:eastAsia="zh-CN"/>
        </w:rPr>
        <w:t>功能需求</w:t>
      </w:r>
    </w:p>
    <w:p w14:paraId="55F70C01" w14:textId="73E947C4" w:rsidR="000658E1" w:rsidRPr="000658E1" w:rsidRDefault="00B42207" w:rsidP="000658E1">
      <w:pPr>
        <w:pStyle w:val="2"/>
        <w:rPr>
          <w:lang w:eastAsia="zh-CN"/>
        </w:rPr>
      </w:pPr>
      <w:r w:rsidRPr="000658E1">
        <w:rPr>
          <w:rFonts w:hint="eastAsia"/>
          <w:lang w:eastAsia="zh-CN"/>
        </w:rPr>
        <w:t>两个行车界面</w:t>
      </w: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6"/>
        <w:gridCol w:w="3827"/>
        <w:gridCol w:w="3827"/>
      </w:tblGrid>
      <w:tr w:rsidR="00CA2C5F" w14:paraId="4E76DE22" w14:textId="77777777" w:rsidTr="004C6057">
        <w:trPr>
          <w:trHeight w:val="313"/>
        </w:trPr>
        <w:tc>
          <w:tcPr>
            <w:tcW w:w="1526" w:type="dxa"/>
            <w:shd w:val="clear" w:color="auto" w:fill="D9D9D9"/>
            <w:vAlign w:val="center"/>
          </w:tcPr>
          <w:p w14:paraId="18B87B8A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功能名称</w:t>
            </w:r>
            <w:proofErr w:type="spellEnd"/>
          </w:p>
        </w:tc>
        <w:tc>
          <w:tcPr>
            <w:tcW w:w="7654" w:type="dxa"/>
            <w:gridSpan w:val="2"/>
            <w:shd w:val="clear" w:color="auto" w:fill="auto"/>
            <w:vAlign w:val="center"/>
          </w:tcPr>
          <w:p w14:paraId="78682596" w14:textId="77777777" w:rsidR="00CA2C5F" w:rsidRDefault="00B42207">
            <w:pPr>
              <w:rPr>
                <w:bCs/>
              </w:rPr>
            </w:pPr>
            <w:proofErr w:type="spellStart"/>
            <w:r>
              <w:rPr>
                <w:rFonts w:hint="eastAsia"/>
                <w:bCs/>
              </w:rPr>
              <w:t>行车界面信息提示</w:t>
            </w:r>
            <w:proofErr w:type="spellEnd"/>
          </w:p>
        </w:tc>
      </w:tr>
      <w:tr w:rsidR="00CA2C5F" w14:paraId="69F10528" w14:textId="77777777">
        <w:tc>
          <w:tcPr>
            <w:tcW w:w="1526" w:type="dxa"/>
            <w:shd w:val="clear" w:color="auto" w:fill="D9D9D9"/>
            <w:vAlign w:val="center"/>
          </w:tcPr>
          <w:p w14:paraId="413494E5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功能描述</w:t>
            </w:r>
            <w:proofErr w:type="spellEnd"/>
          </w:p>
        </w:tc>
        <w:tc>
          <w:tcPr>
            <w:tcW w:w="7654" w:type="dxa"/>
            <w:gridSpan w:val="2"/>
            <w:shd w:val="clear" w:color="auto" w:fill="auto"/>
            <w:vAlign w:val="center"/>
          </w:tcPr>
          <w:p w14:paraId="38E4F951" w14:textId="77777777" w:rsidR="00CA2C5F" w:rsidRDefault="00610F50">
            <w:pPr>
              <w:rPr>
                <w:lang w:eastAsia="zh-CN"/>
              </w:rPr>
            </w:pPr>
            <w:r w:rsidRPr="000658E1">
              <w:rPr>
                <w:rFonts w:hint="eastAsia"/>
                <w:highlight w:val="green"/>
                <w:lang w:eastAsia="zh-CN"/>
              </w:rPr>
              <w:t>针对</w:t>
            </w:r>
            <w:r w:rsidRPr="000658E1">
              <w:rPr>
                <w:rFonts w:hint="eastAsia"/>
                <w:highlight w:val="green"/>
                <w:lang w:eastAsia="zh-CN"/>
              </w:rPr>
              <w:t>7</w:t>
            </w:r>
            <w:r w:rsidRPr="000658E1">
              <w:rPr>
                <w:rFonts w:hint="eastAsia"/>
                <w:highlight w:val="green"/>
                <w:lang w:eastAsia="zh-CN"/>
              </w:rPr>
              <w:t>寸液晶仪表，</w:t>
            </w:r>
            <w:r>
              <w:rPr>
                <w:rFonts w:hint="eastAsia"/>
                <w:lang w:eastAsia="zh-CN"/>
              </w:rPr>
              <w:t>由于不同同时显示以下信息，</w:t>
            </w:r>
            <w:r w:rsidR="00B42207">
              <w:rPr>
                <w:rFonts w:hint="eastAsia"/>
                <w:lang w:eastAsia="zh-CN"/>
              </w:rPr>
              <w:t>驾驶员可以通过菜单键左键切换行车界面</w:t>
            </w:r>
            <w:r w:rsidR="00B42207">
              <w:rPr>
                <w:rFonts w:hint="eastAsia"/>
                <w:lang w:eastAsia="zh-CN"/>
              </w:rPr>
              <w:t>1</w:t>
            </w:r>
            <w:r w:rsidR="00B42207">
              <w:rPr>
                <w:rFonts w:hint="eastAsia"/>
                <w:lang w:eastAsia="zh-CN"/>
              </w:rPr>
              <w:t>和行车界面</w:t>
            </w:r>
            <w:r w:rsidR="00B42207">
              <w:rPr>
                <w:rFonts w:hint="eastAsia"/>
                <w:lang w:eastAsia="zh-CN"/>
              </w:rPr>
              <w:t>2</w:t>
            </w:r>
            <w:r w:rsidR="00653F29">
              <w:rPr>
                <w:rFonts w:hint="eastAsia"/>
                <w:lang w:eastAsia="zh-CN"/>
              </w:rPr>
              <w:t>。</w:t>
            </w:r>
          </w:p>
          <w:p w14:paraId="1940E72A" w14:textId="3EF9364B" w:rsidR="00653F29" w:rsidRDefault="00653F29">
            <w:pPr>
              <w:rPr>
                <w:lang w:eastAsia="zh-CN"/>
              </w:rPr>
            </w:pPr>
            <w:r>
              <w:rPr>
                <w:lang w:eastAsia="zh-CN"/>
              </w:rPr>
              <w:t>针对</w:t>
            </w:r>
            <w:r>
              <w:rPr>
                <w:rFonts w:hint="eastAsia"/>
                <w:lang w:eastAsia="zh-CN"/>
              </w:rPr>
              <w:t>1</w:t>
            </w:r>
            <w:r>
              <w:rPr>
                <w:lang w:eastAsia="zh-CN"/>
              </w:rPr>
              <w:t>2.3</w:t>
            </w:r>
            <w:r>
              <w:rPr>
                <w:lang w:eastAsia="zh-CN"/>
              </w:rPr>
              <w:t>全液晶仪表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lang w:eastAsia="zh-CN"/>
              </w:rPr>
              <w:t>信息可一次显示完全或通过按键切换</w:t>
            </w:r>
            <w:r>
              <w:rPr>
                <w:rFonts w:hint="eastAsia"/>
                <w:lang w:eastAsia="zh-CN"/>
              </w:rPr>
              <w:t>。（根据</w:t>
            </w:r>
            <w:r>
              <w:rPr>
                <w:rFonts w:hint="eastAsia"/>
                <w:lang w:eastAsia="zh-CN"/>
              </w:rPr>
              <w:t>UI</w:t>
            </w:r>
            <w:r>
              <w:rPr>
                <w:rFonts w:hint="eastAsia"/>
                <w:lang w:eastAsia="zh-CN"/>
              </w:rPr>
              <w:t>确定）</w:t>
            </w:r>
          </w:p>
        </w:tc>
      </w:tr>
      <w:tr w:rsidR="00CA2C5F" w14:paraId="4B8B567C" w14:textId="77777777">
        <w:tc>
          <w:tcPr>
            <w:tcW w:w="1526" w:type="dxa"/>
            <w:shd w:val="clear" w:color="auto" w:fill="D9D9D9"/>
            <w:vAlign w:val="center"/>
          </w:tcPr>
          <w:p w14:paraId="5E5FB3A2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触发条件</w:t>
            </w:r>
            <w:proofErr w:type="spellEnd"/>
          </w:p>
        </w:tc>
        <w:tc>
          <w:tcPr>
            <w:tcW w:w="7654" w:type="dxa"/>
            <w:gridSpan w:val="2"/>
            <w:shd w:val="clear" w:color="auto" w:fill="auto"/>
            <w:vAlign w:val="center"/>
          </w:tcPr>
          <w:p w14:paraId="187B4178" w14:textId="77777777" w:rsidR="00CA2C5F" w:rsidRDefault="00B4220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收到电池管理系统充电枪插入指示报文</w:t>
            </w:r>
          </w:p>
        </w:tc>
      </w:tr>
      <w:tr w:rsidR="00CA2C5F" w14:paraId="78995422" w14:textId="77777777">
        <w:tc>
          <w:tcPr>
            <w:tcW w:w="1526" w:type="dxa"/>
            <w:shd w:val="clear" w:color="auto" w:fill="D9D9D9"/>
            <w:vAlign w:val="center"/>
          </w:tcPr>
          <w:p w14:paraId="3B81AE3C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反馈信息</w:t>
            </w:r>
            <w:proofErr w:type="spellEnd"/>
          </w:p>
        </w:tc>
        <w:tc>
          <w:tcPr>
            <w:tcW w:w="7654" w:type="dxa"/>
            <w:gridSpan w:val="2"/>
            <w:shd w:val="clear" w:color="auto" w:fill="auto"/>
            <w:vAlign w:val="center"/>
          </w:tcPr>
          <w:p w14:paraId="79060FCE" w14:textId="77777777" w:rsidR="00CA2C5F" w:rsidRDefault="00B4220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行车界面</w:t>
            </w:r>
            <w:r>
              <w:rPr>
                <w:rFonts w:hint="eastAsia"/>
                <w:lang w:eastAsia="zh-CN"/>
              </w:rPr>
              <w:t>1</w:t>
            </w:r>
            <w:r>
              <w:rPr>
                <w:rFonts w:hint="eastAsia"/>
                <w:lang w:eastAsia="zh-CN"/>
              </w:rPr>
              <w:t>和行车界面</w:t>
            </w:r>
            <w:r>
              <w:rPr>
                <w:rFonts w:hint="eastAsia"/>
                <w:lang w:eastAsia="zh-CN"/>
              </w:rPr>
              <w:t>2</w:t>
            </w:r>
            <w:r>
              <w:rPr>
                <w:rFonts w:hint="eastAsia"/>
                <w:lang w:eastAsia="zh-CN"/>
              </w:rPr>
              <w:t>切换</w:t>
            </w:r>
          </w:p>
        </w:tc>
      </w:tr>
      <w:tr w:rsidR="00CA2C5F" w14:paraId="66A170C0" w14:textId="77777777">
        <w:trPr>
          <w:trHeight w:val="1191"/>
        </w:trPr>
        <w:tc>
          <w:tcPr>
            <w:tcW w:w="1526" w:type="dxa"/>
            <w:shd w:val="clear" w:color="auto" w:fill="D9D9D9"/>
            <w:vAlign w:val="center"/>
          </w:tcPr>
          <w:p w14:paraId="2D3D97C3" w14:textId="77777777" w:rsidR="00CA2C5F" w:rsidRDefault="00B42207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HMI</w:t>
            </w:r>
          </w:p>
        </w:tc>
        <w:tc>
          <w:tcPr>
            <w:tcW w:w="3827" w:type="dxa"/>
            <w:shd w:val="clear" w:color="auto" w:fill="auto"/>
          </w:tcPr>
          <w:p w14:paraId="2EF3CD9C" w14:textId="77777777" w:rsidR="00CA2C5F" w:rsidRDefault="00B42207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行车界面</w:t>
            </w:r>
            <w:r>
              <w:rPr>
                <w:rFonts w:hint="eastAsia"/>
                <w:sz w:val="20"/>
                <w:szCs w:val="20"/>
                <w:lang w:eastAsia="zh-CN"/>
              </w:rPr>
              <w:t>1</w:t>
            </w:r>
            <w:r>
              <w:rPr>
                <w:rFonts w:hint="eastAsia"/>
                <w:sz w:val="20"/>
                <w:szCs w:val="20"/>
                <w:lang w:eastAsia="zh-CN"/>
              </w:rPr>
              <w:t>显示内容：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         </w:t>
            </w:r>
          </w:p>
          <w:p w14:paraId="5A23B53C" w14:textId="77777777" w:rsidR="00CA2C5F" w:rsidRDefault="00B42207">
            <w:pPr>
              <w:rPr>
                <w:lang w:eastAsia="zh-CN"/>
              </w:rPr>
            </w:pPr>
            <w:r>
              <w:rPr>
                <w:noProof/>
                <w:lang w:val="en-US" w:eastAsia="zh-CN"/>
              </w:rPr>
              <w:drawing>
                <wp:inline distT="0" distB="0" distL="0" distR="0" wp14:anchorId="1094B86B" wp14:editId="3473A522">
                  <wp:extent cx="1257300" cy="660400"/>
                  <wp:effectExtent l="0" t="0" r="0" b="0"/>
                  <wp:docPr id="30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660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eastAsia="zh-CN"/>
              </w:rPr>
              <w:t xml:space="preserve">          </w:t>
            </w:r>
          </w:p>
          <w:p w14:paraId="26EC974A" w14:textId="77777777" w:rsidR="00CA2C5F" w:rsidRDefault="00B42207">
            <w:pPr>
              <w:pStyle w:val="-2"/>
              <w:numPr>
                <w:ilvl w:val="0"/>
                <w:numId w:val="0"/>
              </w:numPr>
              <w:spacing w:before="48" w:after="48"/>
              <w:jc w:val="left"/>
              <w:outlineLvl w:val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&lt;</w:t>
            </w:r>
            <w:bookmarkStart w:id="0" w:name="_Toc57364808"/>
            <w:r>
              <w:rPr>
                <w:rFonts w:hint="eastAsia"/>
                <w:lang w:eastAsia="zh-CN"/>
              </w:rPr>
              <w:t>发动机类型</w:t>
            </w:r>
            <w:bookmarkEnd w:id="0"/>
            <w:r>
              <w:rPr>
                <w:lang w:eastAsia="zh-CN"/>
              </w:rPr>
              <w:t>&gt;</w:t>
            </w:r>
            <w:r>
              <w:rPr>
                <w:lang w:eastAsia="zh-CN"/>
              </w:rPr>
              <w:t>标定为</w:t>
            </w:r>
            <w:r>
              <w:rPr>
                <w:rFonts w:hint="eastAsia"/>
                <w:lang w:eastAsia="zh-CN"/>
              </w:rPr>
              <w:t>3</w:t>
            </w:r>
            <w:r>
              <w:rPr>
                <w:lang w:eastAsia="zh-CN"/>
              </w:rPr>
              <w:t>8</w:t>
            </w:r>
            <w:r>
              <w:rPr>
                <w:rFonts w:hint="eastAsia"/>
                <w:lang w:eastAsia="zh-CN"/>
              </w:rPr>
              <w:t>（纯电动）显示：</w:t>
            </w:r>
          </w:p>
          <w:p w14:paraId="5D74B937" w14:textId="77777777" w:rsidR="00CA2C5F" w:rsidRDefault="00B4220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  <w:r>
              <w:rPr>
                <w:rFonts w:hint="eastAsia"/>
                <w:lang w:eastAsia="zh-CN"/>
              </w:rPr>
              <w:t>、续航里程</w:t>
            </w:r>
            <w:r>
              <w:rPr>
                <w:rFonts w:hint="eastAsia"/>
                <w:lang w:eastAsia="zh-CN"/>
              </w:rPr>
              <w:t>2</w:t>
            </w:r>
            <w:r>
              <w:rPr>
                <w:rFonts w:hint="eastAsia"/>
                <w:lang w:eastAsia="zh-CN"/>
              </w:rPr>
              <w:t>、剩余功率</w:t>
            </w:r>
          </w:p>
          <w:p w14:paraId="61F249D2" w14:textId="77777777" w:rsidR="00CA2C5F" w:rsidRDefault="00B4220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</w:t>
            </w:r>
            <w:r>
              <w:rPr>
                <w:rFonts w:hint="eastAsia"/>
                <w:lang w:eastAsia="zh-CN"/>
              </w:rPr>
              <w:t>、小计电耗</w:t>
            </w:r>
            <w:r>
              <w:rPr>
                <w:rFonts w:hint="eastAsia"/>
                <w:lang w:eastAsia="zh-CN"/>
              </w:rPr>
              <w:t>4</w:t>
            </w:r>
            <w:r>
              <w:rPr>
                <w:rFonts w:hint="eastAsia"/>
                <w:lang w:eastAsia="zh-CN"/>
              </w:rPr>
              <w:t>、电机功率</w:t>
            </w:r>
          </w:p>
          <w:p w14:paraId="2706EB23" w14:textId="77777777" w:rsidR="00CA2C5F" w:rsidRDefault="00B42207">
            <w:pPr>
              <w:pStyle w:val="-2"/>
              <w:numPr>
                <w:ilvl w:val="0"/>
                <w:numId w:val="0"/>
              </w:numPr>
              <w:spacing w:before="48" w:after="48"/>
              <w:jc w:val="left"/>
              <w:outlineLvl w:val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&lt;</w:t>
            </w:r>
            <w:r>
              <w:rPr>
                <w:rFonts w:hint="eastAsia"/>
                <w:lang w:eastAsia="zh-CN"/>
              </w:rPr>
              <w:t>发动机类型</w:t>
            </w:r>
            <w:r>
              <w:rPr>
                <w:lang w:eastAsia="zh-CN"/>
              </w:rPr>
              <w:t>&gt;</w:t>
            </w:r>
            <w:r>
              <w:rPr>
                <w:lang w:eastAsia="zh-CN"/>
              </w:rPr>
              <w:t>标定为</w:t>
            </w:r>
            <w:r>
              <w:rPr>
                <w:lang w:eastAsia="zh-CN"/>
              </w:rPr>
              <w:t>45</w:t>
            </w:r>
            <w:r>
              <w:rPr>
                <w:rFonts w:hint="eastAsia"/>
                <w:lang w:eastAsia="zh-CN"/>
              </w:rPr>
              <w:t>（氢燃料）显示：</w:t>
            </w:r>
          </w:p>
          <w:p w14:paraId="4F775C21" w14:textId="77777777" w:rsidR="00CA2C5F" w:rsidRDefault="00B4220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  <w:r>
              <w:rPr>
                <w:rFonts w:hint="eastAsia"/>
                <w:lang w:eastAsia="zh-CN"/>
              </w:rPr>
              <w:t>、续航里程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2</w:t>
            </w:r>
            <w:r>
              <w:rPr>
                <w:rFonts w:hint="eastAsia"/>
                <w:lang w:eastAsia="zh-CN"/>
              </w:rPr>
              <w:t>、剩余功率</w:t>
            </w:r>
          </w:p>
          <w:p w14:paraId="31164398" w14:textId="77777777" w:rsidR="00CA2C5F" w:rsidRDefault="00B42207">
            <w:pPr>
              <w:rPr>
                <w:lang w:eastAsia="zh-CN"/>
              </w:rPr>
            </w:pPr>
            <w:r>
              <w:rPr>
                <w:rFonts w:hint="eastAsia"/>
                <w:shd w:val="clear" w:color="auto" w:fill="FF0000"/>
                <w:lang w:eastAsia="zh-CN"/>
              </w:rPr>
              <w:t>3</w:t>
            </w:r>
            <w:r>
              <w:rPr>
                <w:rFonts w:hint="eastAsia"/>
                <w:shd w:val="clear" w:color="auto" w:fill="FF0000"/>
                <w:lang w:eastAsia="zh-CN"/>
              </w:rPr>
              <w:t>、小计氢耗</w:t>
            </w:r>
            <w:r>
              <w:rPr>
                <w:rFonts w:hint="eastAsia"/>
                <w:shd w:val="clear" w:color="auto" w:fill="FF0000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4</w:t>
            </w:r>
            <w:r>
              <w:rPr>
                <w:rFonts w:hint="eastAsia"/>
                <w:lang w:eastAsia="zh-CN"/>
              </w:rPr>
              <w:t>、电机功率</w:t>
            </w:r>
          </w:p>
        </w:tc>
        <w:tc>
          <w:tcPr>
            <w:tcW w:w="3827" w:type="dxa"/>
            <w:shd w:val="clear" w:color="auto" w:fill="auto"/>
            <w:vAlign w:val="center"/>
          </w:tcPr>
          <w:p w14:paraId="3E2BDD62" w14:textId="77777777" w:rsidR="00CA2C5F" w:rsidRDefault="00B42207">
            <w:proofErr w:type="spellStart"/>
            <w:r>
              <w:rPr>
                <w:rFonts w:hint="eastAsia"/>
                <w:sz w:val="20"/>
                <w:szCs w:val="20"/>
              </w:rPr>
              <w:t>行车界面</w:t>
            </w:r>
            <w:proofErr w:type="spellEnd"/>
            <w:r>
              <w:rPr>
                <w:rFonts w:hint="eastAsia"/>
                <w:sz w:val="20"/>
                <w:szCs w:val="20"/>
              </w:rPr>
              <w:t>2</w:t>
            </w:r>
            <w:proofErr w:type="spellStart"/>
            <w:r>
              <w:rPr>
                <w:rFonts w:hint="eastAsia"/>
                <w:sz w:val="20"/>
                <w:szCs w:val="20"/>
              </w:rPr>
              <w:t>显示内容</w:t>
            </w:r>
            <w:proofErr w:type="spellEnd"/>
            <w:r>
              <w:rPr>
                <w:rFonts w:hint="eastAsia"/>
                <w:sz w:val="20"/>
                <w:szCs w:val="20"/>
              </w:rPr>
              <w:t>：</w:t>
            </w:r>
            <w:r>
              <w:t xml:space="preserve"> </w:t>
            </w:r>
          </w:p>
          <w:p w14:paraId="33D8D72A" w14:textId="77777777" w:rsidR="00CA2C5F" w:rsidRDefault="00B42207">
            <w:r>
              <w:rPr>
                <w:noProof/>
                <w:lang w:val="en-US" w:eastAsia="zh-CN"/>
              </w:rPr>
              <w:drawing>
                <wp:inline distT="0" distB="0" distL="0" distR="0" wp14:anchorId="5392CF09" wp14:editId="37A8AB2F">
                  <wp:extent cx="1346200" cy="698500"/>
                  <wp:effectExtent l="0" t="0" r="0" b="0"/>
                  <wp:docPr id="29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6200" cy="698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C32294" w14:textId="77777777" w:rsidR="00CA2C5F" w:rsidRDefault="00B42207">
            <w:pPr>
              <w:pStyle w:val="-2"/>
              <w:numPr>
                <w:ilvl w:val="0"/>
                <w:numId w:val="0"/>
              </w:numPr>
              <w:spacing w:before="48" w:after="48"/>
              <w:jc w:val="left"/>
              <w:outlineLvl w:val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&lt;</w:t>
            </w:r>
            <w:r>
              <w:rPr>
                <w:rFonts w:hint="eastAsia"/>
                <w:lang w:eastAsia="zh-CN"/>
              </w:rPr>
              <w:t>发动机类型</w:t>
            </w:r>
            <w:r>
              <w:rPr>
                <w:lang w:eastAsia="zh-CN"/>
              </w:rPr>
              <w:t>&gt;</w:t>
            </w:r>
            <w:r>
              <w:rPr>
                <w:lang w:eastAsia="zh-CN"/>
              </w:rPr>
              <w:t>标定为</w:t>
            </w:r>
            <w:r>
              <w:rPr>
                <w:rFonts w:hint="eastAsia"/>
                <w:lang w:eastAsia="zh-CN"/>
              </w:rPr>
              <w:t>3</w:t>
            </w:r>
            <w:r>
              <w:rPr>
                <w:lang w:eastAsia="zh-CN"/>
              </w:rPr>
              <w:t>8</w:t>
            </w:r>
            <w:r>
              <w:rPr>
                <w:rFonts w:hint="eastAsia"/>
                <w:lang w:eastAsia="zh-CN"/>
              </w:rPr>
              <w:t>（纯电动）显示：</w:t>
            </w:r>
          </w:p>
          <w:p w14:paraId="791243B5" w14:textId="77777777" w:rsidR="00CA2C5F" w:rsidRDefault="00B42207">
            <w:pPr>
              <w:rPr>
                <w:kern w:val="2"/>
                <w:sz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lang w:val="en-US" w:eastAsia="zh-CN"/>
              </w:rPr>
              <w:t>1</w:t>
            </w:r>
            <w:r>
              <w:rPr>
                <w:rFonts w:hint="eastAsia"/>
                <w:kern w:val="2"/>
                <w:sz w:val="21"/>
                <w:lang w:val="en-US" w:eastAsia="zh-CN"/>
              </w:rPr>
              <w:t>、平均电耗</w:t>
            </w:r>
            <w:r>
              <w:rPr>
                <w:rFonts w:hint="eastAsia"/>
                <w:kern w:val="2"/>
                <w:sz w:val="21"/>
                <w:lang w:val="en-US" w:eastAsia="zh-CN"/>
              </w:rPr>
              <w:t xml:space="preserve"> </w:t>
            </w:r>
            <w:r>
              <w:rPr>
                <w:kern w:val="2"/>
                <w:sz w:val="21"/>
                <w:lang w:val="en-US" w:eastAsia="zh-CN"/>
              </w:rPr>
              <w:t xml:space="preserve">            </w:t>
            </w:r>
            <w:r>
              <w:rPr>
                <w:rFonts w:hint="eastAsia"/>
                <w:kern w:val="2"/>
                <w:sz w:val="21"/>
                <w:lang w:val="en-US" w:eastAsia="zh-CN"/>
              </w:rPr>
              <w:t>2</w:t>
            </w:r>
            <w:r>
              <w:rPr>
                <w:rFonts w:hint="eastAsia"/>
                <w:kern w:val="2"/>
                <w:sz w:val="21"/>
                <w:lang w:val="en-US" w:eastAsia="zh-CN"/>
              </w:rPr>
              <w:t>、累计电耗</w:t>
            </w:r>
          </w:p>
          <w:p w14:paraId="4CBC5C95" w14:textId="77777777" w:rsidR="00CA2C5F" w:rsidRDefault="00B42207">
            <w:pPr>
              <w:rPr>
                <w:kern w:val="2"/>
                <w:sz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lang w:val="en-US" w:eastAsia="zh-CN"/>
              </w:rPr>
              <w:t>3</w:t>
            </w:r>
            <w:r>
              <w:rPr>
                <w:rFonts w:hint="eastAsia"/>
                <w:kern w:val="2"/>
                <w:sz w:val="21"/>
                <w:lang w:val="en-US" w:eastAsia="zh-CN"/>
              </w:rPr>
              <w:t>、电池平均温度</w:t>
            </w:r>
            <w:r>
              <w:rPr>
                <w:rFonts w:hint="eastAsia"/>
                <w:kern w:val="2"/>
                <w:sz w:val="21"/>
                <w:lang w:val="en-US" w:eastAsia="zh-CN"/>
              </w:rPr>
              <w:t xml:space="preserve"> </w:t>
            </w:r>
            <w:r>
              <w:rPr>
                <w:kern w:val="2"/>
                <w:sz w:val="21"/>
                <w:lang w:val="en-US" w:eastAsia="zh-CN"/>
              </w:rPr>
              <w:t xml:space="preserve">   </w:t>
            </w:r>
            <w:r>
              <w:rPr>
                <w:rFonts w:hint="eastAsia"/>
                <w:kern w:val="2"/>
                <w:sz w:val="21"/>
                <w:lang w:val="en-US" w:eastAsia="zh-CN"/>
              </w:rPr>
              <w:t>4</w:t>
            </w:r>
            <w:r>
              <w:rPr>
                <w:rFonts w:hint="eastAsia"/>
                <w:kern w:val="2"/>
                <w:sz w:val="21"/>
                <w:lang w:val="en-US" w:eastAsia="zh-CN"/>
              </w:rPr>
              <w:t>、高压电池电压</w:t>
            </w:r>
          </w:p>
          <w:p w14:paraId="71389445" w14:textId="77777777" w:rsidR="00CA2C5F" w:rsidRDefault="00B42207">
            <w:pPr>
              <w:rPr>
                <w:kern w:val="2"/>
                <w:sz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lang w:val="en-US" w:eastAsia="zh-CN"/>
              </w:rPr>
              <w:t>5</w:t>
            </w:r>
            <w:r>
              <w:rPr>
                <w:rFonts w:hint="eastAsia"/>
                <w:kern w:val="2"/>
                <w:sz w:val="21"/>
                <w:lang w:val="en-US" w:eastAsia="zh-CN"/>
              </w:rPr>
              <w:t>、低压电池电压</w:t>
            </w:r>
          </w:p>
          <w:p w14:paraId="229D1A99" w14:textId="77777777" w:rsidR="00CA2C5F" w:rsidRDefault="00B42207">
            <w:pPr>
              <w:pStyle w:val="-2"/>
              <w:numPr>
                <w:ilvl w:val="0"/>
                <w:numId w:val="0"/>
              </w:numPr>
              <w:spacing w:before="48" w:after="48"/>
              <w:jc w:val="left"/>
              <w:outlineLvl w:val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&lt;</w:t>
            </w:r>
            <w:r>
              <w:rPr>
                <w:rFonts w:hint="eastAsia"/>
                <w:lang w:eastAsia="zh-CN"/>
              </w:rPr>
              <w:t>发动机类型</w:t>
            </w:r>
            <w:r>
              <w:rPr>
                <w:lang w:eastAsia="zh-CN"/>
              </w:rPr>
              <w:t>&gt;</w:t>
            </w:r>
            <w:r>
              <w:rPr>
                <w:lang w:eastAsia="zh-CN"/>
              </w:rPr>
              <w:t>标定为</w:t>
            </w:r>
            <w:r>
              <w:rPr>
                <w:lang w:eastAsia="zh-CN"/>
              </w:rPr>
              <w:t>45</w:t>
            </w:r>
            <w:r>
              <w:rPr>
                <w:rFonts w:hint="eastAsia"/>
                <w:lang w:eastAsia="zh-CN"/>
              </w:rPr>
              <w:t>（氢燃料）显示：</w:t>
            </w:r>
          </w:p>
          <w:p w14:paraId="0012190E" w14:textId="77777777" w:rsidR="00CA2C5F" w:rsidRDefault="00B42207">
            <w:pPr>
              <w:shd w:val="clear" w:color="auto" w:fill="FF0000"/>
              <w:rPr>
                <w:kern w:val="2"/>
                <w:sz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lang w:val="en-US" w:eastAsia="zh-CN"/>
              </w:rPr>
              <w:t>1</w:t>
            </w:r>
            <w:r>
              <w:rPr>
                <w:rFonts w:hint="eastAsia"/>
                <w:kern w:val="2"/>
                <w:sz w:val="21"/>
                <w:lang w:val="en-US" w:eastAsia="zh-CN"/>
              </w:rPr>
              <w:t>、平均氢耗</w:t>
            </w:r>
            <w:r>
              <w:rPr>
                <w:rFonts w:hint="eastAsia"/>
                <w:kern w:val="2"/>
                <w:sz w:val="21"/>
                <w:lang w:val="en-US" w:eastAsia="zh-CN"/>
              </w:rPr>
              <w:t xml:space="preserve"> </w:t>
            </w:r>
            <w:r>
              <w:rPr>
                <w:kern w:val="2"/>
                <w:sz w:val="21"/>
                <w:lang w:val="en-US" w:eastAsia="zh-CN"/>
              </w:rPr>
              <w:t xml:space="preserve">            </w:t>
            </w:r>
            <w:r>
              <w:rPr>
                <w:rFonts w:hint="eastAsia"/>
                <w:kern w:val="2"/>
                <w:sz w:val="21"/>
                <w:lang w:val="en-US" w:eastAsia="zh-CN"/>
              </w:rPr>
              <w:t>2</w:t>
            </w:r>
            <w:r>
              <w:rPr>
                <w:rFonts w:hint="eastAsia"/>
                <w:kern w:val="2"/>
                <w:sz w:val="21"/>
                <w:lang w:val="en-US" w:eastAsia="zh-CN"/>
              </w:rPr>
              <w:t>、累计氢耗</w:t>
            </w:r>
          </w:p>
          <w:p w14:paraId="5157EDC6" w14:textId="77777777" w:rsidR="00CA2C5F" w:rsidRDefault="00B42207">
            <w:pPr>
              <w:rPr>
                <w:kern w:val="2"/>
                <w:sz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lang w:val="en-US" w:eastAsia="zh-CN"/>
              </w:rPr>
              <w:t>3</w:t>
            </w:r>
            <w:r>
              <w:rPr>
                <w:rFonts w:hint="eastAsia"/>
                <w:kern w:val="2"/>
                <w:sz w:val="21"/>
                <w:lang w:val="en-US" w:eastAsia="zh-CN"/>
              </w:rPr>
              <w:t>、电池平均温度</w:t>
            </w:r>
            <w:r>
              <w:rPr>
                <w:rFonts w:hint="eastAsia"/>
                <w:kern w:val="2"/>
                <w:sz w:val="21"/>
                <w:lang w:val="en-US" w:eastAsia="zh-CN"/>
              </w:rPr>
              <w:t xml:space="preserve"> </w:t>
            </w:r>
            <w:r>
              <w:rPr>
                <w:kern w:val="2"/>
                <w:sz w:val="21"/>
                <w:lang w:val="en-US" w:eastAsia="zh-CN"/>
              </w:rPr>
              <w:t xml:space="preserve">   </w:t>
            </w:r>
            <w:r>
              <w:rPr>
                <w:rFonts w:hint="eastAsia"/>
                <w:kern w:val="2"/>
                <w:sz w:val="21"/>
                <w:lang w:val="en-US" w:eastAsia="zh-CN"/>
              </w:rPr>
              <w:t>4</w:t>
            </w:r>
            <w:r>
              <w:rPr>
                <w:rFonts w:hint="eastAsia"/>
                <w:kern w:val="2"/>
                <w:sz w:val="21"/>
                <w:lang w:val="en-US" w:eastAsia="zh-CN"/>
              </w:rPr>
              <w:t>、高压电池电压</w:t>
            </w:r>
          </w:p>
          <w:p w14:paraId="3549ADE8" w14:textId="77777777" w:rsidR="00CA2C5F" w:rsidRDefault="00B42207">
            <w:pPr>
              <w:rPr>
                <w:kern w:val="2"/>
                <w:sz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lang w:val="en-US" w:eastAsia="zh-CN"/>
              </w:rPr>
              <w:t>5</w:t>
            </w:r>
            <w:r>
              <w:rPr>
                <w:rFonts w:hint="eastAsia"/>
                <w:kern w:val="2"/>
                <w:sz w:val="21"/>
                <w:lang w:val="en-US" w:eastAsia="zh-CN"/>
              </w:rPr>
              <w:t>、低压电池电压</w:t>
            </w:r>
          </w:p>
        </w:tc>
      </w:tr>
      <w:tr w:rsidR="00CA2C5F" w14:paraId="069B25F9" w14:textId="77777777">
        <w:tc>
          <w:tcPr>
            <w:tcW w:w="1526" w:type="dxa"/>
            <w:shd w:val="clear" w:color="auto" w:fill="D9D9D9"/>
            <w:vAlign w:val="center"/>
          </w:tcPr>
          <w:p w14:paraId="5A6F5CED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取消条件</w:t>
            </w:r>
            <w:proofErr w:type="spellEnd"/>
          </w:p>
        </w:tc>
        <w:tc>
          <w:tcPr>
            <w:tcW w:w="7654" w:type="dxa"/>
            <w:gridSpan w:val="2"/>
            <w:shd w:val="clear" w:color="auto" w:fill="auto"/>
            <w:vAlign w:val="center"/>
          </w:tcPr>
          <w:p w14:paraId="7D4CCE81" w14:textId="77777777" w:rsidR="00CA2C5F" w:rsidRDefault="00B42207">
            <w:r>
              <w:rPr>
                <w:rFonts w:hint="eastAsia"/>
              </w:rPr>
              <w:t>无</w:t>
            </w:r>
          </w:p>
        </w:tc>
      </w:tr>
      <w:tr w:rsidR="00CA2C5F" w14:paraId="09DE770A" w14:textId="77777777">
        <w:tc>
          <w:tcPr>
            <w:tcW w:w="1526" w:type="dxa"/>
            <w:shd w:val="clear" w:color="auto" w:fill="D9D9D9"/>
            <w:vAlign w:val="center"/>
          </w:tcPr>
          <w:p w14:paraId="090C85B8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输入信号</w:t>
            </w:r>
            <w:proofErr w:type="spellEnd"/>
          </w:p>
        </w:tc>
        <w:tc>
          <w:tcPr>
            <w:tcW w:w="7654" w:type="dxa"/>
            <w:gridSpan w:val="2"/>
            <w:shd w:val="clear" w:color="auto" w:fill="auto"/>
            <w:vAlign w:val="center"/>
          </w:tcPr>
          <w:p w14:paraId="4072A987" w14:textId="77777777" w:rsidR="00CA2C5F" w:rsidRDefault="00B42207">
            <w:r>
              <w:rPr>
                <w:rFonts w:hint="eastAsia"/>
              </w:rPr>
              <w:t>无</w:t>
            </w:r>
          </w:p>
        </w:tc>
      </w:tr>
      <w:tr w:rsidR="00CA2C5F" w14:paraId="66B0454F" w14:textId="77777777">
        <w:tc>
          <w:tcPr>
            <w:tcW w:w="1526" w:type="dxa"/>
            <w:shd w:val="clear" w:color="auto" w:fill="D9D9D9"/>
            <w:vAlign w:val="center"/>
          </w:tcPr>
          <w:p w14:paraId="368969B0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lastRenderedPageBreak/>
              <w:t>输出信号</w:t>
            </w:r>
            <w:proofErr w:type="spellEnd"/>
          </w:p>
        </w:tc>
        <w:tc>
          <w:tcPr>
            <w:tcW w:w="7654" w:type="dxa"/>
            <w:gridSpan w:val="2"/>
            <w:shd w:val="clear" w:color="auto" w:fill="auto"/>
            <w:vAlign w:val="center"/>
          </w:tcPr>
          <w:p w14:paraId="50A86179" w14:textId="77777777" w:rsidR="00CA2C5F" w:rsidRDefault="00B42207">
            <w:proofErr w:type="spellStart"/>
            <w:r>
              <w:rPr>
                <w:rFonts w:hint="eastAsia"/>
              </w:rPr>
              <w:t>菜单键左键</w:t>
            </w:r>
            <w:proofErr w:type="spellEnd"/>
          </w:p>
        </w:tc>
      </w:tr>
      <w:tr w:rsidR="00CA2C5F" w14:paraId="0AEA0973" w14:textId="77777777">
        <w:tc>
          <w:tcPr>
            <w:tcW w:w="1526" w:type="dxa"/>
            <w:shd w:val="clear" w:color="auto" w:fill="D9D9D9"/>
            <w:vAlign w:val="center"/>
          </w:tcPr>
          <w:p w14:paraId="135FC630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电源模式</w:t>
            </w:r>
            <w:proofErr w:type="spellEnd"/>
          </w:p>
        </w:tc>
        <w:tc>
          <w:tcPr>
            <w:tcW w:w="7654" w:type="dxa"/>
            <w:gridSpan w:val="2"/>
            <w:shd w:val="clear" w:color="auto" w:fill="auto"/>
            <w:vAlign w:val="center"/>
          </w:tcPr>
          <w:p w14:paraId="5C42D4C9" w14:textId="77777777" w:rsidR="00CA2C5F" w:rsidRDefault="00CA2C5F"/>
        </w:tc>
      </w:tr>
      <w:tr w:rsidR="00CA2C5F" w14:paraId="3DB3ADF6" w14:textId="77777777">
        <w:tc>
          <w:tcPr>
            <w:tcW w:w="1526" w:type="dxa"/>
            <w:shd w:val="clear" w:color="auto" w:fill="D9D9D9"/>
            <w:vAlign w:val="center"/>
          </w:tcPr>
          <w:p w14:paraId="4F793FDE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法规要求</w:t>
            </w:r>
            <w:proofErr w:type="spellEnd"/>
          </w:p>
        </w:tc>
        <w:tc>
          <w:tcPr>
            <w:tcW w:w="7654" w:type="dxa"/>
            <w:gridSpan w:val="2"/>
            <w:shd w:val="clear" w:color="auto" w:fill="auto"/>
            <w:vAlign w:val="center"/>
          </w:tcPr>
          <w:p w14:paraId="7993FF3D" w14:textId="77777777" w:rsidR="00CA2C5F" w:rsidRDefault="00CA2C5F"/>
        </w:tc>
      </w:tr>
      <w:tr w:rsidR="00CA2C5F" w14:paraId="4E0993AE" w14:textId="77777777">
        <w:tc>
          <w:tcPr>
            <w:tcW w:w="1526" w:type="dxa"/>
            <w:shd w:val="clear" w:color="auto" w:fill="D9D9D9"/>
            <w:vAlign w:val="center"/>
          </w:tcPr>
          <w:p w14:paraId="3125984D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其他技术要求</w:t>
            </w:r>
            <w:proofErr w:type="spellEnd"/>
          </w:p>
        </w:tc>
        <w:tc>
          <w:tcPr>
            <w:tcW w:w="7654" w:type="dxa"/>
            <w:gridSpan w:val="2"/>
            <w:shd w:val="clear" w:color="auto" w:fill="auto"/>
            <w:vAlign w:val="center"/>
          </w:tcPr>
          <w:p w14:paraId="0A5084F6" w14:textId="77777777" w:rsidR="00CA2C5F" w:rsidRDefault="00CA2C5F"/>
        </w:tc>
      </w:tr>
    </w:tbl>
    <w:p w14:paraId="60734A88" w14:textId="77777777" w:rsidR="00CA2C5F" w:rsidRDefault="00CA2C5F">
      <w:pPr>
        <w:rPr>
          <w:lang w:eastAsia="zh-CN"/>
        </w:rPr>
      </w:pPr>
    </w:p>
    <w:p w14:paraId="666ACD3F" w14:textId="77777777" w:rsidR="00CA2C5F" w:rsidRDefault="00B42207">
      <w:pPr>
        <w:pStyle w:val="2"/>
      </w:pPr>
      <w:proofErr w:type="spellStart"/>
      <w:r>
        <w:t>动力电池系统显示</w:t>
      </w:r>
      <w:proofErr w:type="spellEnd"/>
    </w:p>
    <w:p w14:paraId="626C8030" w14:textId="77777777" w:rsidR="003E31DB" w:rsidRDefault="003E31DB" w:rsidP="003E31DB">
      <w:pPr>
        <w:pStyle w:val="3"/>
        <w:rPr>
          <w:lang w:eastAsia="zh-CN"/>
        </w:rPr>
      </w:pPr>
      <w:r>
        <w:rPr>
          <w:rFonts w:hint="eastAsia"/>
          <w:lang w:eastAsia="zh-CN"/>
        </w:rPr>
        <w:t>动力电池</w:t>
      </w:r>
      <w:r>
        <w:rPr>
          <w:rFonts w:hint="eastAsia"/>
          <w:lang w:eastAsia="zh-CN"/>
        </w:rPr>
        <w:t>S</w:t>
      </w:r>
      <w:r>
        <w:rPr>
          <w:lang w:eastAsia="zh-CN"/>
        </w:rPr>
        <w:t>OC</w:t>
      </w:r>
      <w:r>
        <w:rPr>
          <w:rFonts w:hint="eastAsia"/>
          <w:lang w:eastAsia="zh-CN"/>
        </w:rPr>
        <w:t>显示</w:t>
      </w:r>
    </w:p>
    <w:tbl>
      <w:tblPr>
        <w:tblW w:w="9828" w:type="dxa"/>
        <w:jc w:val="center"/>
        <w:tblLayout w:type="fixed"/>
        <w:tblLook w:val="04A0" w:firstRow="1" w:lastRow="0" w:firstColumn="1" w:lastColumn="0" w:noHBand="0" w:noVBand="1"/>
      </w:tblPr>
      <w:tblGrid>
        <w:gridCol w:w="1088"/>
        <w:gridCol w:w="8740"/>
      </w:tblGrid>
      <w:tr w:rsidR="003E31DB" w14:paraId="7190CA86" w14:textId="77777777" w:rsidTr="002563DC">
        <w:trPr>
          <w:trHeight w:val="442"/>
          <w:jc w:val="center"/>
        </w:trPr>
        <w:tc>
          <w:tcPr>
            <w:tcW w:w="10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777E923E" w14:textId="77777777" w:rsidR="003E31DB" w:rsidRDefault="003E31DB" w:rsidP="002563DC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740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4DBD4870" w14:textId="77777777" w:rsidR="003E31DB" w:rsidRDefault="003E31DB" w:rsidP="002563DC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SOC显示</w:t>
            </w:r>
          </w:p>
        </w:tc>
      </w:tr>
      <w:tr w:rsidR="003E31DB" w14:paraId="6D8567FA" w14:textId="77777777" w:rsidTr="002563DC">
        <w:trPr>
          <w:trHeight w:val="379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AB66EB7" w14:textId="77777777" w:rsidR="003E31DB" w:rsidRDefault="003E31DB" w:rsidP="002563DC">
            <w:pPr>
              <w:spacing w:after="0"/>
              <w:jc w:val="center"/>
              <w:rPr>
                <w:rFonts w:ascii="宋体" w:hAnsi="宋体" w:cs="Arial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3C23C06" w14:textId="77777777" w:rsidR="003E31DB" w:rsidRDefault="003E31DB" w:rsidP="002563DC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动力电池SOC显示</w:t>
            </w:r>
          </w:p>
        </w:tc>
      </w:tr>
      <w:tr w:rsidR="003E31DB" w14:paraId="7288AACE" w14:textId="77777777" w:rsidTr="002563DC">
        <w:trPr>
          <w:trHeight w:val="834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1F2CBB2" w14:textId="77777777" w:rsidR="003E31DB" w:rsidRDefault="003E31DB" w:rsidP="002563DC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A7D3877" w14:textId="77777777" w:rsidR="003E31DB" w:rsidRDefault="003E31DB" w:rsidP="002563DC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1、钥匙ON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有效</w:t>
            </w:r>
          </w:p>
          <w:p w14:paraId="40EC0E0A" w14:textId="77777777" w:rsidR="003E31DB" w:rsidRDefault="003E31DB" w:rsidP="002563DC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2、收到电池管理系统CAN报文，</w:t>
            </w:r>
            <w:r>
              <w:rPr>
                <w:rFonts w:ascii="宋体" w:hAnsi="宋体" w:cs="Arial"/>
                <w:sz w:val="20"/>
                <w:szCs w:val="20"/>
                <w:lang w:eastAsia="zh-CN"/>
              </w:rPr>
              <w:t xml:space="preserve"> </w:t>
            </w:r>
          </w:p>
          <w:tbl>
            <w:tblPr>
              <w:tblW w:w="7949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219"/>
              <w:gridCol w:w="795"/>
              <w:gridCol w:w="745"/>
              <w:gridCol w:w="1972"/>
              <w:gridCol w:w="3218"/>
            </w:tblGrid>
            <w:tr w:rsidR="003E31DB" w14:paraId="0382275F" w14:textId="77777777" w:rsidTr="002563DC">
              <w:trPr>
                <w:trHeight w:val="106"/>
                <w:jc w:val="center"/>
              </w:trPr>
              <w:tc>
                <w:tcPr>
                  <w:tcW w:w="121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AE3632F" w14:textId="77777777" w:rsidR="003E31DB" w:rsidRDefault="003E31DB" w:rsidP="002563DC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>ID</w:t>
                  </w:r>
                </w:p>
              </w:tc>
              <w:tc>
                <w:tcPr>
                  <w:tcW w:w="79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060DBD7" w14:textId="77777777" w:rsidR="003E31DB" w:rsidRDefault="003E31DB" w:rsidP="002563DC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byte</w:t>
                  </w: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 xml:space="preserve">　</w:t>
                  </w:r>
                </w:p>
              </w:tc>
              <w:tc>
                <w:tcPr>
                  <w:tcW w:w="74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EDE91CF" w14:textId="77777777" w:rsidR="003E31DB" w:rsidRDefault="003E31DB" w:rsidP="002563DC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 xml:space="preserve">bit　</w:t>
                  </w:r>
                </w:p>
              </w:tc>
              <w:tc>
                <w:tcPr>
                  <w:tcW w:w="197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1B8C8FB6" w14:textId="77777777" w:rsidR="003E31DB" w:rsidRDefault="003E31DB" w:rsidP="002563DC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 xml:space="preserve">　Data content</w:t>
                  </w:r>
                </w:p>
              </w:tc>
              <w:tc>
                <w:tcPr>
                  <w:tcW w:w="32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A7206F7" w14:textId="77777777" w:rsidR="003E31DB" w:rsidRDefault="003E31DB" w:rsidP="002563DC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>Value</w:t>
                  </w:r>
                </w:p>
              </w:tc>
            </w:tr>
            <w:tr w:rsidR="003E31DB" w14:paraId="2E0E492A" w14:textId="77777777" w:rsidTr="002563DC">
              <w:trPr>
                <w:trHeight w:val="212"/>
                <w:jc w:val="center"/>
              </w:trPr>
              <w:tc>
                <w:tcPr>
                  <w:tcW w:w="121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32D21E2" w14:textId="77777777" w:rsidR="003E31DB" w:rsidRDefault="003E31DB" w:rsidP="002563DC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0CFFEAF4</w:t>
                  </w:r>
                </w:p>
              </w:tc>
              <w:tc>
                <w:tcPr>
                  <w:tcW w:w="7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6579A1AF" w14:textId="77777777" w:rsidR="003E31DB" w:rsidRDefault="003E31DB" w:rsidP="002563DC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>8</w:t>
                  </w:r>
                </w:p>
              </w:tc>
              <w:tc>
                <w:tcPr>
                  <w:tcW w:w="74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063C9477" w14:textId="77777777" w:rsidR="003E31DB" w:rsidRDefault="003E31DB" w:rsidP="002563DC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 xml:space="preserve">　</w:t>
                  </w:r>
                </w:p>
              </w:tc>
              <w:tc>
                <w:tcPr>
                  <w:tcW w:w="197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D183D32" w14:textId="77777777" w:rsidR="003E31DB" w:rsidRDefault="003E31DB" w:rsidP="002563DC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当前SOC（1%）</w:t>
                  </w:r>
                </w:p>
              </w:tc>
              <w:tc>
                <w:tcPr>
                  <w:tcW w:w="32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05F08833" w14:textId="77777777" w:rsidR="003E31DB" w:rsidRDefault="003E31DB" w:rsidP="002563DC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增益:1%;偏移量:0;</w:t>
                  </w:r>
                </w:p>
                <w:p w14:paraId="77A5C89E" w14:textId="77777777" w:rsidR="003E31DB" w:rsidRDefault="003E31DB" w:rsidP="002563DC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范围:0-120%</w:t>
                  </w:r>
                </w:p>
              </w:tc>
            </w:tr>
          </w:tbl>
          <w:p w14:paraId="75199C28" w14:textId="77777777" w:rsidR="003E31DB" w:rsidRDefault="003E31DB" w:rsidP="002563DC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</w:p>
        </w:tc>
      </w:tr>
      <w:tr w:rsidR="003E31DB" w14:paraId="58C9D09F" w14:textId="77777777" w:rsidTr="002563DC">
        <w:trPr>
          <w:trHeight w:val="270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000D9FD8" w14:textId="77777777" w:rsidR="003E31DB" w:rsidRDefault="003E31DB" w:rsidP="002563DC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5B9D073" w14:textId="77777777" w:rsidR="003E31DB" w:rsidRDefault="003E31DB" w:rsidP="002563DC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数字显示，精度</w:t>
            </w:r>
            <w:r>
              <w:rPr>
                <w:sz w:val="20"/>
                <w:szCs w:val="20"/>
                <w:lang w:eastAsia="zh-CN"/>
              </w:rPr>
              <w:t>1</w:t>
            </w:r>
            <w:r>
              <w:rPr>
                <w:rFonts w:hint="eastAsia"/>
                <w:sz w:val="20"/>
                <w:szCs w:val="20"/>
                <w:lang w:eastAsia="zh-CN"/>
              </w:rPr>
              <w:t>%</w:t>
            </w:r>
          </w:p>
          <w:p w14:paraId="647EA158" w14:textId="77777777" w:rsidR="003E31DB" w:rsidRDefault="003E31DB" w:rsidP="002563DC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颜色：白色</w:t>
            </w:r>
          </w:p>
          <w:p w14:paraId="6900A514" w14:textId="77777777" w:rsidR="003E31DB" w:rsidRDefault="003E31DB" w:rsidP="002563DC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noProof/>
                <w:lang w:val="en-US" w:eastAsia="zh-CN"/>
              </w:rPr>
              <w:drawing>
                <wp:inline distT="0" distB="0" distL="0" distR="0" wp14:anchorId="6BDFBDF9" wp14:editId="0187EE33">
                  <wp:extent cx="1021080" cy="411480"/>
                  <wp:effectExtent l="0" t="0" r="0" b="0"/>
                  <wp:docPr id="36" name="图片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36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3341" cy="4127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31DB" w14:paraId="2F3387C5" w14:textId="77777777" w:rsidTr="002563DC">
        <w:trPr>
          <w:trHeight w:val="270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155543A" w14:textId="77777777" w:rsidR="003E31DB" w:rsidRDefault="003E31DB" w:rsidP="002563DC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18D278F" w14:textId="77777777" w:rsidR="003E31DB" w:rsidRDefault="003E31DB" w:rsidP="002563DC">
            <w:pPr>
              <w:spacing w:after="0"/>
              <w:rPr>
                <w:sz w:val="20"/>
                <w:szCs w:val="20"/>
              </w:rPr>
            </w:pPr>
          </w:p>
        </w:tc>
      </w:tr>
      <w:tr w:rsidR="003E31DB" w14:paraId="4AAFDAEE" w14:textId="77777777" w:rsidTr="002563DC">
        <w:trPr>
          <w:trHeight w:val="270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66EC5CD7" w14:textId="77777777" w:rsidR="003E31DB" w:rsidRDefault="003E31DB" w:rsidP="002563DC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4B2A0DD" w14:textId="77777777" w:rsidR="003E31DB" w:rsidRDefault="003E31DB" w:rsidP="002563DC">
            <w:pPr>
              <w:spacing w:after="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1</w:t>
            </w:r>
            <w:r>
              <w:rPr>
                <w:rFonts w:hint="eastAsia"/>
                <w:sz w:val="20"/>
                <w:lang w:eastAsia="zh-CN"/>
              </w:rPr>
              <w:t>、电源</w:t>
            </w:r>
            <w:r>
              <w:rPr>
                <w:rFonts w:hint="eastAsia"/>
                <w:sz w:val="20"/>
                <w:lang w:eastAsia="zh-CN"/>
              </w:rPr>
              <w:t>OFF/ACC</w:t>
            </w:r>
          </w:p>
          <w:p w14:paraId="23D20252" w14:textId="77777777" w:rsidR="003E31DB" w:rsidRDefault="003E31DB" w:rsidP="002563DC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2</w:t>
            </w:r>
            <w:r>
              <w:rPr>
                <w:rFonts w:hint="eastAsia"/>
                <w:sz w:val="20"/>
                <w:lang w:eastAsia="zh-CN"/>
              </w:rPr>
              <w:t>、未收到相应报文</w:t>
            </w:r>
          </w:p>
        </w:tc>
      </w:tr>
      <w:tr w:rsidR="003E31DB" w14:paraId="71BA1071" w14:textId="77777777" w:rsidTr="002563DC">
        <w:trPr>
          <w:trHeight w:val="270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76EBFD1" w14:textId="77777777" w:rsidR="003E31DB" w:rsidRDefault="003E31DB" w:rsidP="002563DC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EC18938" w14:textId="77777777" w:rsidR="003E31DB" w:rsidRDefault="003E31DB" w:rsidP="002563DC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0CFFEAF4</w:t>
            </w:r>
          </w:p>
        </w:tc>
      </w:tr>
      <w:tr w:rsidR="003E31DB" w14:paraId="7CCF5746" w14:textId="77777777" w:rsidTr="002563DC">
        <w:trPr>
          <w:trHeight w:val="270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0A15BCDC" w14:textId="77777777" w:rsidR="003E31DB" w:rsidRDefault="003E31DB" w:rsidP="002563DC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EFAF67F" w14:textId="77777777" w:rsidR="003E31DB" w:rsidRDefault="003E31DB" w:rsidP="002563DC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无</w:t>
            </w:r>
          </w:p>
        </w:tc>
      </w:tr>
    </w:tbl>
    <w:p w14:paraId="3954236C" w14:textId="77777777" w:rsidR="003E31DB" w:rsidRDefault="003E31DB" w:rsidP="003E31DB">
      <w:pPr>
        <w:rPr>
          <w:highlight w:val="red"/>
          <w:lang w:eastAsia="zh-CN"/>
        </w:rPr>
      </w:pPr>
    </w:p>
    <w:p w14:paraId="2A50E166" w14:textId="3D39E19D" w:rsidR="00CA2C5F" w:rsidRDefault="00ED6CB8">
      <w:pPr>
        <w:pStyle w:val="3"/>
        <w:rPr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 w:rsidR="00B42207">
        <w:rPr>
          <w:rFonts w:hint="eastAsia"/>
          <w:lang w:val="en-US" w:eastAsia="zh-CN"/>
        </w:rPr>
        <w:t>动力电池输出电流</w:t>
      </w:r>
    </w:p>
    <w:tbl>
      <w:tblPr>
        <w:tblW w:w="9995" w:type="dxa"/>
        <w:jc w:val="center"/>
        <w:tblLayout w:type="fixed"/>
        <w:tblLook w:val="04A0" w:firstRow="1" w:lastRow="0" w:firstColumn="1" w:lastColumn="0" w:noHBand="0" w:noVBand="1"/>
      </w:tblPr>
      <w:tblGrid>
        <w:gridCol w:w="2380"/>
        <w:gridCol w:w="7615"/>
      </w:tblGrid>
      <w:tr w:rsidR="00CA2C5F" w14:paraId="67046E9A" w14:textId="77777777">
        <w:trPr>
          <w:trHeight w:val="611"/>
          <w:jc w:val="center"/>
        </w:trPr>
        <w:tc>
          <w:tcPr>
            <w:tcW w:w="23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000000" w:fill="D8D8D8"/>
            <w:vAlign w:val="center"/>
          </w:tcPr>
          <w:p w14:paraId="7BE3D507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615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6E70589D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b/>
                <w:lang w:eastAsia="zh-CN"/>
              </w:rPr>
              <w:t>动力电池输出及回收功率百分比显示</w:t>
            </w:r>
          </w:p>
        </w:tc>
      </w:tr>
      <w:tr w:rsidR="00CA2C5F" w14:paraId="2A0B3CAB" w14:textId="77777777">
        <w:trPr>
          <w:trHeight w:val="583"/>
          <w:jc w:val="center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3013F59E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8C288EA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仪表从CAN总线获得电池系统发出的信号，通过计算指示电池输出及回收功率百分比</w:t>
            </w:r>
            <w:r>
              <w:rPr>
                <w:rFonts w:ascii="宋体" w:hAnsi="宋体" w:cs="Arial"/>
                <w:sz w:val="20"/>
                <w:szCs w:val="20"/>
                <w:lang w:eastAsia="zh-CN"/>
              </w:rPr>
              <w:t xml:space="preserve"> </w:t>
            </w:r>
          </w:p>
        </w:tc>
      </w:tr>
      <w:tr w:rsidR="00CA2C5F" w14:paraId="70A9C9C2" w14:textId="77777777">
        <w:trPr>
          <w:trHeight w:val="5458"/>
          <w:jc w:val="center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0C2346CA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触发条件</w:t>
            </w:r>
            <w:proofErr w:type="spellEnd"/>
          </w:p>
        </w:tc>
        <w:tc>
          <w:tcPr>
            <w:tcW w:w="76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05F5E9E" w14:textId="77777777" w:rsidR="00CA2C5F" w:rsidRDefault="00B42207">
            <w:pPr>
              <w:spacing w:after="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以下所有条件满足时，进入</w:t>
            </w:r>
          </w:p>
          <w:p w14:paraId="25BDA5D2" w14:textId="77777777" w:rsidR="00CA2C5F" w:rsidRDefault="00B42207">
            <w:pPr>
              <w:spacing w:after="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1.</w:t>
            </w:r>
            <w:r>
              <w:rPr>
                <w:rFonts w:hint="eastAsia"/>
                <w:sz w:val="20"/>
                <w:lang w:eastAsia="zh-CN"/>
              </w:rPr>
              <w:t>点火锁</w:t>
            </w:r>
            <w:r>
              <w:rPr>
                <w:rFonts w:hint="eastAsia"/>
                <w:sz w:val="20"/>
                <w:lang w:eastAsia="zh-CN"/>
              </w:rPr>
              <w:t>ON</w:t>
            </w:r>
            <w:r>
              <w:rPr>
                <w:rFonts w:hint="eastAsia"/>
                <w:sz w:val="20"/>
                <w:lang w:eastAsia="zh-CN"/>
              </w:rPr>
              <w:t>档</w:t>
            </w:r>
            <w:r>
              <w:rPr>
                <w:rFonts w:hint="eastAsia"/>
                <w:sz w:val="20"/>
                <w:lang w:eastAsia="zh-CN"/>
              </w:rPr>
              <w:t>/START</w:t>
            </w:r>
            <w:r>
              <w:rPr>
                <w:rFonts w:hint="eastAsia"/>
                <w:sz w:val="20"/>
                <w:lang w:eastAsia="zh-CN"/>
              </w:rPr>
              <w:t>档</w:t>
            </w:r>
            <w:r>
              <w:rPr>
                <w:rFonts w:hint="eastAsia"/>
                <w:sz w:val="20"/>
                <w:lang w:eastAsia="zh-CN"/>
              </w:rPr>
              <w:t>.</w:t>
            </w:r>
          </w:p>
          <w:p w14:paraId="778F3BA2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sz w:val="20"/>
                <w:szCs w:val="20"/>
                <w:lang w:eastAsia="zh-CN"/>
              </w:rPr>
              <w:t>且有电池系统</w:t>
            </w:r>
            <w:r>
              <w:rPr>
                <w:rFonts w:hint="eastAsia"/>
                <w:sz w:val="20"/>
                <w:szCs w:val="20"/>
                <w:lang w:eastAsia="zh-CN"/>
              </w:rPr>
              <w:t>CAN</w:t>
            </w:r>
            <w:r>
              <w:rPr>
                <w:rFonts w:hint="eastAsia"/>
                <w:sz w:val="20"/>
                <w:szCs w:val="20"/>
                <w:lang w:eastAsia="zh-CN"/>
              </w:rPr>
              <w:t>总线信号输入</w:t>
            </w:r>
          </w:p>
          <w:p w14:paraId="4CEFA798" w14:textId="3F31132B" w:rsidR="00CA2C5F" w:rsidRDefault="00B42207">
            <w:pPr>
              <w:rPr>
                <w:rFonts w:ascii="Calibri" w:hAnsi="Calibri" w:cs="宋体"/>
                <w:sz w:val="20"/>
                <w:szCs w:val="20"/>
                <w:lang w:eastAsia="zh-CN"/>
              </w:rPr>
            </w:pPr>
            <w:r>
              <w:rPr>
                <w:rFonts w:ascii="Calibri" w:hAnsi="Calibri" w:cs="宋体" w:hint="eastAsia"/>
                <w:sz w:val="20"/>
                <w:szCs w:val="20"/>
                <w:lang w:eastAsia="zh-CN"/>
              </w:rPr>
              <w:t>对于自然冷却电池车型，</w:t>
            </w:r>
            <w:r>
              <w:rPr>
                <w:rFonts w:ascii="Calibri" w:hAnsi="Calibri" w:cs="宋体" w:hint="eastAsia"/>
                <w:sz w:val="20"/>
                <w:szCs w:val="20"/>
                <w:highlight w:val="yellow"/>
                <w:lang w:eastAsia="zh-CN"/>
              </w:rPr>
              <w:t>通过标志</w:t>
            </w:r>
            <w:r w:rsidR="00653F29">
              <w:rPr>
                <w:rFonts w:ascii="Calibri" w:hAnsi="Calibri" w:cs="宋体" w:hint="eastAsia"/>
                <w:sz w:val="20"/>
                <w:szCs w:val="20"/>
                <w:highlight w:val="yellow"/>
                <w:lang w:eastAsia="zh-CN"/>
              </w:rPr>
              <w:t>PF</w:t>
            </w:r>
            <w:r w:rsidR="008B2F5B">
              <w:rPr>
                <w:rFonts w:ascii="Calibri" w:hAnsi="Calibri" w:cs="宋体" w:hint="eastAsia"/>
                <w:sz w:val="20"/>
                <w:szCs w:val="20"/>
                <w:highlight w:val="yellow"/>
                <w:lang w:eastAsia="zh-CN"/>
              </w:rPr>
              <w:t>6</w:t>
            </w:r>
            <w:r w:rsidR="00653F29">
              <w:rPr>
                <w:rFonts w:ascii="Calibri" w:hAnsi="Calibri" w:cs="宋体"/>
                <w:sz w:val="20"/>
                <w:szCs w:val="20"/>
                <w:highlight w:val="yellow"/>
                <w:lang w:eastAsia="zh-CN"/>
              </w:rPr>
              <w:t>01</w:t>
            </w:r>
            <w:r>
              <w:rPr>
                <w:rFonts w:ascii="Calibri" w:hAnsi="Calibri" w:cs="宋体" w:hint="eastAsia"/>
                <w:sz w:val="20"/>
                <w:szCs w:val="20"/>
                <w:highlight w:val="yellow"/>
                <w:lang w:eastAsia="zh-CN"/>
              </w:rPr>
              <w:t>标定，“动力电池冷却方式：</w:t>
            </w:r>
            <w:r w:rsidR="008B2F5B">
              <w:rPr>
                <w:rFonts w:ascii="Calibri" w:hAnsi="Calibri" w:cs="宋体" w:hint="eastAsia"/>
                <w:sz w:val="20"/>
                <w:szCs w:val="20"/>
                <w:highlight w:val="yellow"/>
                <w:lang w:eastAsia="zh-CN"/>
              </w:rPr>
              <w:t>有，风冷</w:t>
            </w:r>
            <w:r>
              <w:rPr>
                <w:rFonts w:ascii="Calibri" w:hAnsi="Calibri" w:cs="宋体" w:hint="eastAsia"/>
                <w:sz w:val="20"/>
                <w:szCs w:val="20"/>
                <w:highlight w:val="yellow"/>
                <w:lang w:eastAsia="zh-CN"/>
              </w:rPr>
              <w:t>”</w:t>
            </w:r>
          </w:p>
          <w:tbl>
            <w:tblPr>
              <w:tblW w:w="697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96"/>
              <w:gridCol w:w="884"/>
              <w:gridCol w:w="668"/>
              <w:gridCol w:w="885"/>
              <w:gridCol w:w="992"/>
              <w:gridCol w:w="2448"/>
            </w:tblGrid>
            <w:tr w:rsidR="00CA2C5F" w14:paraId="4720A7B5" w14:textId="77777777">
              <w:tc>
                <w:tcPr>
                  <w:tcW w:w="1096" w:type="dxa"/>
                  <w:shd w:val="clear" w:color="auto" w:fill="auto"/>
                </w:tcPr>
                <w:p w14:paraId="20FD41DF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sz w:val="20"/>
                      <w:szCs w:val="24"/>
                    </w:rPr>
                    <w:t>ID</w:t>
                  </w:r>
                </w:p>
              </w:tc>
              <w:tc>
                <w:tcPr>
                  <w:tcW w:w="884" w:type="dxa"/>
                  <w:shd w:val="clear" w:color="auto" w:fill="auto"/>
                </w:tcPr>
                <w:p w14:paraId="2ED4BEB6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/>
                      <w:sz w:val="20"/>
                      <w:szCs w:val="24"/>
                    </w:rPr>
                    <w:t>内容</w:t>
                  </w:r>
                  <w:proofErr w:type="spellEnd"/>
                </w:p>
              </w:tc>
              <w:tc>
                <w:tcPr>
                  <w:tcW w:w="668" w:type="dxa"/>
                  <w:shd w:val="clear" w:color="auto" w:fill="auto"/>
                </w:tcPr>
                <w:p w14:paraId="32A51686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/>
                      <w:sz w:val="20"/>
                      <w:szCs w:val="24"/>
                    </w:rPr>
                    <w:t>字节</w:t>
                  </w:r>
                  <w:proofErr w:type="spellEnd"/>
                </w:p>
              </w:tc>
              <w:tc>
                <w:tcPr>
                  <w:tcW w:w="885" w:type="dxa"/>
                  <w:shd w:val="clear" w:color="auto" w:fill="auto"/>
                </w:tcPr>
                <w:p w14:paraId="025DD452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r>
                    <w:rPr>
                      <w:rFonts w:ascii="Times New Roman" w:hAnsi="Times New Roman"/>
                      <w:sz w:val="20"/>
                      <w:szCs w:val="24"/>
                    </w:rPr>
                    <w:t>位</w:t>
                  </w:r>
                </w:p>
              </w:tc>
              <w:tc>
                <w:tcPr>
                  <w:tcW w:w="992" w:type="dxa"/>
                </w:tcPr>
                <w:p w14:paraId="64A705C2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 w:hint="eastAsia"/>
                      <w:sz w:val="20"/>
                      <w:szCs w:val="24"/>
                    </w:rPr>
                    <w:t>周期</w:t>
                  </w:r>
                  <w:proofErr w:type="spellEnd"/>
                </w:p>
              </w:tc>
              <w:tc>
                <w:tcPr>
                  <w:tcW w:w="2448" w:type="dxa"/>
                  <w:shd w:val="clear" w:color="auto" w:fill="auto"/>
                </w:tcPr>
                <w:p w14:paraId="7694D79D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/>
                      <w:sz w:val="20"/>
                      <w:szCs w:val="24"/>
                    </w:rPr>
                    <w:t>备注</w:t>
                  </w:r>
                  <w:proofErr w:type="spellEnd"/>
                </w:p>
              </w:tc>
            </w:tr>
            <w:tr w:rsidR="00CA2C5F" w14:paraId="75C7A365" w14:textId="77777777">
              <w:tc>
                <w:tcPr>
                  <w:tcW w:w="1096" w:type="dxa"/>
                  <w:shd w:val="clear" w:color="auto" w:fill="auto"/>
                </w:tcPr>
                <w:p w14:paraId="4ACEA664" w14:textId="77777777" w:rsidR="00CA2C5F" w:rsidRDefault="00B42207">
                  <w:pPr>
                    <w:rPr>
                      <w:rFonts w:ascii="宋体" w:hAnsi="宋体" w:cs="Arial"/>
                      <w:sz w:val="20"/>
                      <w:szCs w:val="20"/>
                    </w:rPr>
                  </w:pPr>
                  <w:r>
                    <w:rPr>
                      <w:rFonts w:ascii="宋体" w:hAnsi="宋体" w:cs="宋体"/>
                    </w:rPr>
                    <w:t>0CFFEAF4</w:t>
                  </w:r>
                </w:p>
              </w:tc>
              <w:tc>
                <w:tcPr>
                  <w:tcW w:w="884" w:type="dxa"/>
                  <w:shd w:val="clear" w:color="auto" w:fill="auto"/>
                </w:tcPr>
                <w:p w14:paraId="74D229C9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 w:hint="eastAsia"/>
                      <w:sz w:val="20"/>
                      <w:szCs w:val="24"/>
                    </w:rPr>
                    <w:t>电池输出电流</w:t>
                  </w:r>
                  <w:proofErr w:type="spellEnd"/>
                </w:p>
              </w:tc>
              <w:tc>
                <w:tcPr>
                  <w:tcW w:w="668" w:type="dxa"/>
                  <w:shd w:val="clear" w:color="auto" w:fill="auto"/>
                </w:tcPr>
                <w:p w14:paraId="3D99ED98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sz w:val="20"/>
                      <w:szCs w:val="24"/>
                    </w:rPr>
                    <w:t>4-5</w:t>
                  </w:r>
                </w:p>
              </w:tc>
              <w:tc>
                <w:tcPr>
                  <w:tcW w:w="885" w:type="dxa"/>
                  <w:shd w:val="clear" w:color="auto" w:fill="auto"/>
                </w:tcPr>
                <w:p w14:paraId="553CB782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r>
                    <w:rPr>
                      <w:rFonts w:ascii="Times New Roman" w:hAnsi="Times New Roman"/>
                      <w:sz w:val="20"/>
                      <w:szCs w:val="24"/>
                    </w:rPr>
                    <w:cr/>
                  </w:r>
                  <w:r>
                    <w:rPr>
                      <w:rFonts w:ascii="Times New Roman" w:hAnsi="Times New Roman" w:hint="eastAsia"/>
                      <w:sz w:val="20"/>
                      <w:szCs w:val="24"/>
                    </w:rPr>
                    <w:t>A</w:t>
                  </w:r>
                  <w:r>
                    <w:rPr>
                      <w:rFonts w:ascii="Times New Roman" w:hAnsi="Times New Roman"/>
                      <w:sz w:val="20"/>
                      <w:szCs w:val="24"/>
                    </w:rPr>
                    <w:t>ll</w:t>
                  </w:r>
                </w:p>
              </w:tc>
              <w:tc>
                <w:tcPr>
                  <w:tcW w:w="992" w:type="dxa"/>
                </w:tcPr>
                <w:p w14:paraId="1558E785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sz w:val="20"/>
                      <w:szCs w:val="24"/>
                    </w:rPr>
                    <w:t>20ms</w:t>
                  </w:r>
                </w:p>
              </w:tc>
              <w:tc>
                <w:tcPr>
                  <w:tcW w:w="2448" w:type="dxa"/>
                  <w:shd w:val="clear" w:color="auto" w:fill="auto"/>
                </w:tcPr>
                <w:p w14:paraId="0EB6A55F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r>
                    <w:rPr>
                      <w:rFonts w:ascii="Times New Roman" w:hAnsi="Times New Roman"/>
                      <w:sz w:val="20"/>
                      <w:szCs w:val="24"/>
                    </w:rPr>
                    <w:t xml:space="preserve">offset: -600  scal:0.1   </w:t>
                  </w:r>
                </w:p>
                <w:p w14:paraId="0FF2EF01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 w:hint="eastAsia"/>
                      <w:sz w:val="20"/>
                      <w:szCs w:val="24"/>
                    </w:rPr>
                    <w:t>范围</w:t>
                  </w:r>
                  <w:proofErr w:type="spellEnd"/>
                  <w:r>
                    <w:rPr>
                      <w:rFonts w:ascii="Times New Roman" w:hAnsi="Times New Roman" w:hint="eastAsia"/>
                      <w:sz w:val="20"/>
                      <w:szCs w:val="24"/>
                    </w:rPr>
                    <w:t>:</w:t>
                  </w:r>
                  <w:r>
                    <w:rPr>
                      <w:rFonts w:ascii="Times New Roman" w:hAnsi="Times New Roman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hint="eastAsia"/>
                      <w:color w:val="0000FF"/>
                      <w:sz w:val="20"/>
                      <w:szCs w:val="24"/>
                    </w:rPr>
                    <w:t>-600-0-600</w:t>
                  </w:r>
                  <w:r>
                    <w:rPr>
                      <w:rFonts w:ascii="Times New Roman" w:hAnsi="Times New Roman"/>
                      <w:color w:val="0000FF"/>
                      <w:sz w:val="20"/>
                      <w:szCs w:val="24"/>
                    </w:rPr>
                    <w:t>A</w:t>
                  </w:r>
                </w:p>
              </w:tc>
            </w:tr>
          </w:tbl>
          <w:p w14:paraId="06D45614" w14:textId="304BFDBA" w:rsidR="00CA2C5F" w:rsidRDefault="00B42207">
            <w:pPr>
              <w:rPr>
                <w:rFonts w:ascii="Calibri" w:hAnsi="Calibri" w:cs="宋体"/>
                <w:sz w:val="20"/>
                <w:szCs w:val="20"/>
                <w:lang w:eastAsia="zh-CN"/>
              </w:rPr>
            </w:pPr>
            <w:r>
              <w:rPr>
                <w:rFonts w:ascii="Calibri" w:hAnsi="Calibri" w:cs="宋体" w:hint="eastAsia"/>
                <w:sz w:val="20"/>
                <w:szCs w:val="20"/>
                <w:lang w:eastAsia="zh-CN"/>
              </w:rPr>
              <w:t>对于</w:t>
            </w:r>
            <w:r w:rsidR="008B2F5B" w:rsidRPr="008B2F5B">
              <w:rPr>
                <w:rFonts w:ascii="Calibri" w:hAnsi="Calibri" w:cs="宋体" w:hint="eastAsia"/>
                <w:sz w:val="20"/>
                <w:szCs w:val="20"/>
                <w:highlight w:val="yellow"/>
                <w:lang w:eastAsia="zh-CN"/>
              </w:rPr>
              <w:t>无冷却方式车型</w:t>
            </w:r>
            <w:r w:rsidR="008B2F5B">
              <w:rPr>
                <w:rFonts w:ascii="Calibri" w:hAnsi="Calibri" w:cs="宋体" w:hint="eastAsia"/>
                <w:sz w:val="20"/>
                <w:szCs w:val="20"/>
                <w:lang w:eastAsia="zh-CN"/>
              </w:rPr>
              <w:t>、</w:t>
            </w:r>
            <w:r>
              <w:rPr>
                <w:rFonts w:ascii="Calibri" w:hAnsi="Calibri" w:cs="宋体" w:hint="eastAsia"/>
                <w:sz w:val="20"/>
                <w:szCs w:val="20"/>
                <w:lang w:eastAsia="zh-CN"/>
              </w:rPr>
              <w:t>水冷电池车型，</w:t>
            </w:r>
            <w:r w:rsidRPr="008B2F5B">
              <w:rPr>
                <w:rFonts w:ascii="Calibri" w:hAnsi="Calibri" w:cs="宋体" w:hint="eastAsia"/>
                <w:sz w:val="20"/>
                <w:szCs w:val="20"/>
                <w:lang w:eastAsia="zh-CN"/>
              </w:rPr>
              <w:t>通过标志</w:t>
            </w:r>
            <w:r w:rsidR="008B2F5B" w:rsidRPr="008B2F5B">
              <w:rPr>
                <w:rFonts w:ascii="Calibri" w:hAnsi="Calibri" w:cs="宋体" w:hint="eastAsia"/>
                <w:sz w:val="20"/>
                <w:szCs w:val="20"/>
                <w:highlight w:val="yellow"/>
                <w:lang w:eastAsia="zh-CN"/>
              </w:rPr>
              <w:t>PF600</w:t>
            </w:r>
            <w:r w:rsidR="008B2F5B" w:rsidRPr="008B2F5B">
              <w:rPr>
                <w:rFonts w:ascii="Calibri" w:hAnsi="Calibri" w:cs="宋体" w:hint="eastAsia"/>
                <w:sz w:val="20"/>
                <w:szCs w:val="20"/>
                <w:lang w:eastAsia="zh-CN"/>
              </w:rPr>
              <w:t>、</w:t>
            </w:r>
            <w:r w:rsidRPr="008B2F5B">
              <w:rPr>
                <w:rFonts w:ascii="Calibri" w:hAnsi="Calibri" w:cs="宋体" w:hint="eastAsia"/>
                <w:sz w:val="20"/>
                <w:szCs w:val="20"/>
                <w:lang w:eastAsia="zh-CN"/>
              </w:rPr>
              <w:t>PF602</w:t>
            </w:r>
            <w:r w:rsidRPr="008B2F5B">
              <w:rPr>
                <w:rFonts w:ascii="Calibri" w:hAnsi="Calibri" w:cs="宋体" w:hint="eastAsia"/>
                <w:sz w:val="20"/>
                <w:szCs w:val="20"/>
                <w:lang w:eastAsia="zh-CN"/>
              </w:rPr>
              <w:t>标定，“动力电池冷却方式：有，水冷”</w:t>
            </w:r>
          </w:p>
          <w:tbl>
            <w:tblPr>
              <w:tblW w:w="697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96"/>
              <w:gridCol w:w="884"/>
              <w:gridCol w:w="668"/>
              <w:gridCol w:w="885"/>
              <w:gridCol w:w="992"/>
              <w:gridCol w:w="2448"/>
            </w:tblGrid>
            <w:tr w:rsidR="00CA2C5F" w14:paraId="1C7CA510" w14:textId="77777777">
              <w:tc>
                <w:tcPr>
                  <w:tcW w:w="1096" w:type="dxa"/>
                  <w:shd w:val="clear" w:color="auto" w:fill="auto"/>
                </w:tcPr>
                <w:p w14:paraId="1AF6DE76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sz w:val="20"/>
                      <w:szCs w:val="24"/>
                    </w:rPr>
                    <w:t>ID</w:t>
                  </w:r>
                </w:p>
              </w:tc>
              <w:tc>
                <w:tcPr>
                  <w:tcW w:w="884" w:type="dxa"/>
                  <w:shd w:val="clear" w:color="auto" w:fill="auto"/>
                </w:tcPr>
                <w:p w14:paraId="0BC11A41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/>
                      <w:sz w:val="20"/>
                      <w:szCs w:val="24"/>
                    </w:rPr>
                    <w:t>内容</w:t>
                  </w:r>
                  <w:proofErr w:type="spellEnd"/>
                </w:p>
              </w:tc>
              <w:tc>
                <w:tcPr>
                  <w:tcW w:w="668" w:type="dxa"/>
                  <w:shd w:val="clear" w:color="auto" w:fill="auto"/>
                </w:tcPr>
                <w:p w14:paraId="0A18EABC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/>
                      <w:sz w:val="20"/>
                      <w:szCs w:val="24"/>
                    </w:rPr>
                    <w:t>字节</w:t>
                  </w:r>
                  <w:proofErr w:type="spellEnd"/>
                </w:p>
              </w:tc>
              <w:tc>
                <w:tcPr>
                  <w:tcW w:w="885" w:type="dxa"/>
                  <w:shd w:val="clear" w:color="auto" w:fill="auto"/>
                </w:tcPr>
                <w:p w14:paraId="78F1EDD5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r>
                    <w:rPr>
                      <w:rFonts w:ascii="Times New Roman" w:hAnsi="Times New Roman"/>
                      <w:sz w:val="20"/>
                      <w:szCs w:val="24"/>
                    </w:rPr>
                    <w:t>位</w:t>
                  </w:r>
                </w:p>
              </w:tc>
              <w:tc>
                <w:tcPr>
                  <w:tcW w:w="992" w:type="dxa"/>
                </w:tcPr>
                <w:p w14:paraId="743E05C7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 w:hint="eastAsia"/>
                      <w:sz w:val="20"/>
                      <w:szCs w:val="24"/>
                    </w:rPr>
                    <w:t>周期</w:t>
                  </w:r>
                  <w:proofErr w:type="spellEnd"/>
                </w:p>
              </w:tc>
              <w:tc>
                <w:tcPr>
                  <w:tcW w:w="2448" w:type="dxa"/>
                  <w:shd w:val="clear" w:color="auto" w:fill="auto"/>
                </w:tcPr>
                <w:p w14:paraId="0A7097CF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/>
                      <w:sz w:val="20"/>
                      <w:szCs w:val="24"/>
                    </w:rPr>
                    <w:t>备注</w:t>
                  </w:r>
                  <w:proofErr w:type="spellEnd"/>
                </w:p>
              </w:tc>
            </w:tr>
            <w:tr w:rsidR="00CA2C5F" w14:paraId="1BB9203B" w14:textId="77777777">
              <w:tc>
                <w:tcPr>
                  <w:tcW w:w="1096" w:type="dxa"/>
                  <w:shd w:val="clear" w:color="auto" w:fill="auto"/>
                </w:tcPr>
                <w:p w14:paraId="74D50783" w14:textId="77777777" w:rsidR="00CA2C5F" w:rsidRDefault="00B42207">
                  <w:pPr>
                    <w:rPr>
                      <w:rFonts w:ascii="宋体" w:hAnsi="宋体" w:cs="Arial"/>
                      <w:sz w:val="20"/>
                      <w:szCs w:val="20"/>
                    </w:rPr>
                  </w:pPr>
                  <w:r>
                    <w:rPr>
                      <w:rFonts w:ascii="宋体" w:hAnsi="宋体" w:cs="宋体"/>
                    </w:rPr>
                    <w:t>0CFFEAF4</w:t>
                  </w:r>
                </w:p>
              </w:tc>
              <w:tc>
                <w:tcPr>
                  <w:tcW w:w="884" w:type="dxa"/>
                  <w:shd w:val="clear" w:color="auto" w:fill="auto"/>
                </w:tcPr>
                <w:p w14:paraId="2B8E2F57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 w:hint="eastAsia"/>
                      <w:sz w:val="20"/>
                      <w:szCs w:val="24"/>
                    </w:rPr>
                    <w:t>电池输出电流</w:t>
                  </w:r>
                  <w:proofErr w:type="spellEnd"/>
                </w:p>
              </w:tc>
              <w:tc>
                <w:tcPr>
                  <w:tcW w:w="668" w:type="dxa"/>
                  <w:shd w:val="clear" w:color="auto" w:fill="auto"/>
                </w:tcPr>
                <w:p w14:paraId="08BAF519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sz w:val="20"/>
                      <w:szCs w:val="24"/>
                    </w:rPr>
                    <w:t>4-5</w:t>
                  </w:r>
                </w:p>
              </w:tc>
              <w:tc>
                <w:tcPr>
                  <w:tcW w:w="885" w:type="dxa"/>
                  <w:shd w:val="clear" w:color="auto" w:fill="auto"/>
                </w:tcPr>
                <w:p w14:paraId="0759876B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r>
                    <w:rPr>
                      <w:rFonts w:ascii="Times New Roman" w:hAnsi="Times New Roman"/>
                      <w:sz w:val="20"/>
                      <w:szCs w:val="24"/>
                    </w:rPr>
                    <w:cr/>
                  </w:r>
                  <w:r>
                    <w:rPr>
                      <w:rFonts w:ascii="Times New Roman" w:hAnsi="Times New Roman" w:hint="eastAsia"/>
                      <w:sz w:val="20"/>
                      <w:szCs w:val="24"/>
                    </w:rPr>
                    <w:t>A</w:t>
                  </w:r>
                  <w:r>
                    <w:rPr>
                      <w:rFonts w:ascii="Times New Roman" w:hAnsi="Times New Roman"/>
                      <w:sz w:val="20"/>
                      <w:szCs w:val="24"/>
                    </w:rPr>
                    <w:t>ll</w:t>
                  </w:r>
                </w:p>
              </w:tc>
              <w:tc>
                <w:tcPr>
                  <w:tcW w:w="992" w:type="dxa"/>
                </w:tcPr>
                <w:p w14:paraId="10ACC45A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sz w:val="20"/>
                      <w:szCs w:val="24"/>
                    </w:rPr>
                    <w:t>20ms</w:t>
                  </w:r>
                </w:p>
              </w:tc>
              <w:tc>
                <w:tcPr>
                  <w:tcW w:w="2448" w:type="dxa"/>
                  <w:shd w:val="clear" w:color="auto" w:fill="auto"/>
                </w:tcPr>
                <w:p w14:paraId="4EF5782D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r>
                    <w:rPr>
                      <w:rFonts w:ascii="Times New Roman" w:hAnsi="Times New Roman"/>
                      <w:sz w:val="20"/>
                      <w:szCs w:val="24"/>
                    </w:rPr>
                    <w:t>offset: -</w:t>
                  </w:r>
                  <w:r>
                    <w:rPr>
                      <w:rFonts w:ascii="Times New Roman" w:hAnsi="Times New Roman" w:hint="eastAsia"/>
                      <w:sz w:val="20"/>
                      <w:szCs w:val="24"/>
                    </w:rPr>
                    <w:t>1000</w:t>
                  </w:r>
                  <w:r>
                    <w:rPr>
                      <w:rFonts w:ascii="Times New Roman" w:hAnsi="Times New Roman"/>
                      <w:sz w:val="20"/>
                      <w:szCs w:val="24"/>
                    </w:rPr>
                    <w:t xml:space="preserve">  scal:0.1   </w:t>
                  </w:r>
                </w:p>
                <w:p w14:paraId="3A103B20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 w:hint="eastAsia"/>
                      <w:sz w:val="20"/>
                      <w:szCs w:val="24"/>
                    </w:rPr>
                    <w:t>范围</w:t>
                  </w:r>
                  <w:proofErr w:type="spellEnd"/>
                  <w:r>
                    <w:rPr>
                      <w:rFonts w:ascii="Times New Roman" w:hAnsi="Times New Roman" w:hint="eastAsia"/>
                      <w:sz w:val="20"/>
                      <w:szCs w:val="24"/>
                    </w:rPr>
                    <w:t>:</w:t>
                  </w:r>
                  <w:r>
                    <w:rPr>
                      <w:rFonts w:ascii="Times New Roman" w:hAnsi="Times New Roman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hint="eastAsia"/>
                      <w:color w:val="0000FF"/>
                      <w:sz w:val="20"/>
                      <w:szCs w:val="24"/>
                    </w:rPr>
                    <w:t>-1000-0-1000</w:t>
                  </w:r>
                  <w:r>
                    <w:rPr>
                      <w:rFonts w:ascii="Times New Roman" w:hAnsi="Times New Roman"/>
                      <w:color w:val="0000FF"/>
                      <w:sz w:val="20"/>
                      <w:szCs w:val="24"/>
                    </w:rPr>
                    <w:t>A</w:t>
                  </w:r>
                </w:p>
              </w:tc>
            </w:tr>
          </w:tbl>
          <w:p w14:paraId="2816369A" w14:textId="77777777" w:rsidR="00CA2C5F" w:rsidRDefault="00CA2C5F">
            <w:pPr>
              <w:rPr>
                <w:rFonts w:ascii="Calibri" w:hAnsi="Calibri" w:cs="宋体"/>
                <w:sz w:val="20"/>
                <w:szCs w:val="20"/>
              </w:rPr>
            </w:pPr>
          </w:p>
          <w:p w14:paraId="77396A23" w14:textId="77777777" w:rsidR="00CA2C5F" w:rsidRDefault="00B42207">
            <w:pPr>
              <w:rPr>
                <w:rFonts w:ascii="Calibri" w:hAnsi="Calibri" w:cs="宋体"/>
                <w:sz w:val="20"/>
                <w:szCs w:val="20"/>
              </w:rPr>
            </w:pPr>
            <w:proofErr w:type="spellStart"/>
            <w:r>
              <w:rPr>
                <w:rFonts w:ascii="Calibri" w:hAnsi="Calibri" w:cs="宋体"/>
                <w:sz w:val="20"/>
                <w:szCs w:val="20"/>
              </w:rPr>
              <w:t>默认偏移量设置为</w:t>
            </w:r>
            <w:proofErr w:type="spellEnd"/>
            <w:r>
              <w:rPr>
                <w:rFonts w:ascii="Calibri" w:hAnsi="Calibri" w:cs="宋体" w:hint="eastAsia"/>
                <w:sz w:val="20"/>
                <w:szCs w:val="20"/>
                <w:lang w:eastAsia="zh-CN"/>
              </w:rPr>
              <w:t>-</w:t>
            </w:r>
            <w:r>
              <w:rPr>
                <w:rFonts w:ascii="Calibri" w:hAnsi="Calibri" w:cs="宋体"/>
                <w:sz w:val="20"/>
                <w:szCs w:val="20"/>
              </w:rPr>
              <w:t>1000A</w:t>
            </w:r>
          </w:p>
        </w:tc>
      </w:tr>
      <w:tr w:rsidR="00CA2C5F" w14:paraId="215CD9E1" w14:textId="77777777">
        <w:trPr>
          <w:trHeight w:val="270"/>
          <w:jc w:val="center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3CADF9DC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957336D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动力电池输出电流实时指示在电流盘上</w:t>
            </w:r>
          </w:p>
        </w:tc>
      </w:tr>
      <w:tr w:rsidR="00CA2C5F" w14:paraId="21D47BB3" w14:textId="77777777">
        <w:trPr>
          <w:trHeight w:val="270"/>
          <w:jc w:val="center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021F5B31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A4C81E2" w14:textId="40765A2A" w:rsidR="00CA2C5F" w:rsidRPr="00653F29" w:rsidRDefault="00653F29">
            <w:pPr>
              <w:spacing w:after="0"/>
              <w:rPr>
                <w:color w:val="000000" w:themeColor="text1"/>
                <w:sz w:val="20"/>
                <w:szCs w:val="20"/>
                <w:lang w:eastAsia="zh-CN"/>
              </w:rPr>
            </w:pPr>
            <w:r w:rsidRPr="00653F29">
              <w:rPr>
                <w:rFonts w:hint="eastAsia"/>
                <w:sz w:val="20"/>
                <w:szCs w:val="20"/>
                <w:lang w:eastAsia="zh-CN"/>
              </w:rPr>
              <w:t>针对</w:t>
            </w:r>
            <w:r w:rsidRPr="00653F29">
              <w:rPr>
                <w:rFonts w:hint="eastAsia"/>
                <w:sz w:val="20"/>
                <w:szCs w:val="20"/>
                <w:lang w:eastAsia="zh-CN"/>
              </w:rPr>
              <w:t>7</w:t>
            </w:r>
            <w:r w:rsidRPr="00653F29">
              <w:rPr>
                <w:rFonts w:hint="eastAsia"/>
                <w:sz w:val="20"/>
                <w:szCs w:val="20"/>
                <w:lang w:eastAsia="zh-CN"/>
              </w:rPr>
              <w:t>寸</w:t>
            </w:r>
            <w:r w:rsidR="00B42207" w:rsidRPr="00653F29">
              <w:rPr>
                <w:rFonts w:hint="eastAsia"/>
                <w:sz w:val="20"/>
                <w:szCs w:val="20"/>
                <w:lang w:eastAsia="zh-CN"/>
              </w:rPr>
              <w:t>指针式</w:t>
            </w:r>
            <w:r w:rsidRPr="00653F29">
              <w:rPr>
                <w:rFonts w:hint="eastAsia"/>
                <w:sz w:val="20"/>
                <w:szCs w:val="20"/>
                <w:lang w:eastAsia="zh-CN"/>
              </w:rPr>
              <w:t>仪表</w:t>
            </w:r>
            <w:r w:rsidR="00B42207" w:rsidRPr="00653F29">
              <w:rPr>
                <w:rFonts w:hint="eastAsia"/>
                <w:sz w:val="20"/>
                <w:szCs w:val="20"/>
                <w:lang w:eastAsia="zh-CN"/>
              </w:rPr>
              <w:t>：指针为红色</w:t>
            </w:r>
            <w:r w:rsidR="00B42207" w:rsidRPr="00653F29">
              <w:rPr>
                <w:rFonts w:hint="eastAsia"/>
                <w:color w:val="000000" w:themeColor="text1"/>
                <w:sz w:val="20"/>
                <w:szCs w:val="20"/>
                <w:lang w:eastAsia="zh-CN"/>
              </w:rPr>
              <w:t>（目前指示范围只有</w:t>
            </w:r>
            <w:r w:rsidR="00B42207" w:rsidRPr="00653F29">
              <w:rPr>
                <w:rFonts w:hint="eastAsia"/>
                <w:color w:val="000000" w:themeColor="text1"/>
                <w:sz w:val="20"/>
                <w:szCs w:val="20"/>
                <w:lang w:eastAsia="zh-CN"/>
              </w:rPr>
              <w:t>-</w:t>
            </w:r>
            <w:r w:rsidR="00B42207" w:rsidRPr="00653F29">
              <w:rPr>
                <w:rFonts w:hint="eastAsia"/>
                <w:color w:val="000000" w:themeColor="text1"/>
                <w:sz w:val="20"/>
                <w:lang w:eastAsia="zh-CN"/>
              </w:rPr>
              <w:t>600-0-600</w:t>
            </w:r>
            <w:r w:rsidR="00B42207" w:rsidRPr="00653F29">
              <w:rPr>
                <w:color w:val="000000" w:themeColor="text1"/>
                <w:sz w:val="20"/>
                <w:lang w:eastAsia="zh-CN"/>
              </w:rPr>
              <w:t>A</w:t>
            </w:r>
            <w:r w:rsidR="00B42207" w:rsidRPr="00653F29">
              <w:rPr>
                <w:rFonts w:hint="eastAsia"/>
                <w:color w:val="000000" w:themeColor="text1"/>
                <w:sz w:val="20"/>
                <w:szCs w:val="20"/>
                <w:lang w:eastAsia="zh-CN"/>
              </w:rPr>
              <w:t>）</w:t>
            </w:r>
            <w:r w:rsidRPr="00653F29">
              <w:rPr>
                <w:rFonts w:hint="eastAsia"/>
                <w:color w:val="000000" w:themeColor="text1"/>
                <w:sz w:val="20"/>
                <w:szCs w:val="20"/>
                <w:lang w:eastAsia="zh-CN"/>
              </w:rPr>
              <w:t>。</w:t>
            </w:r>
          </w:p>
          <w:p w14:paraId="07FA2119" w14:textId="1370DF38" w:rsidR="00653F29" w:rsidRPr="00653F29" w:rsidRDefault="00653F29">
            <w:pPr>
              <w:spacing w:after="0"/>
              <w:rPr>
                <w:sz w:val="20"/>
                <w:szCs w:val="20"/>
                <w:lang w:eastAsia="zh-CN"/>
              </w:rPr>
            </w:pPr>
            <w:r w:rsidRPr="00653F29">
              <w:rPr>
                <w:color w:val="000000" w:themeColor="text1"/>
                <w:sz w:val="20"/>
                <w:szCs w:val="20"/>
                <w:lang w:eastAsia="zh-CN"/>
              </w:rPr>
              <w:t>针对</w:t>
            </w:r>
            <w:r w:rsidRPr="00653F29">
              <w:rPr>
                <w:rFonts w:hint="eastAsia"/>
                <w:color w:val="000000" w:themeColor="text1"/>
                <w:sz w:val="20"/>
                <w:szCs w:val="20"/>
                <w:lang w:eastAsia="zh-CN"/>
              </w:rPr>
              <w:t>1</w:t>
            </w:r>
            <w:r w:rsidRPr="00653F29">
              <w:rPr>
                <w:color w:val="000000" w:themeColor="text1"/>
                <w:sz w:val="20"/>
                <w:szCs w:val="20"/>
                <w:lang w:eastAsia="zh-CN"/>
              </w:rPr>
              <w:t>2.3</w:t>
            </w:r>
            <w:r w:rsidRPr="00653F29">
              <w:rPr>
                <w:color w:val="000000" w:themeColor="text1"/>
                <w:sz w:val="20"/>
                <w:szCs w:val="20"/>
                <w:lang w:eastAsia="zh-CN"/>
              </w:rPr>
              <w:t>寸液晶仪表</w:t>
            </w:r>
            <w:r w:rsidRPr="00653F29">
              <w:rPr>
                <w:rFonts w:hint="eastAsia"/>
                <w:color w:val="000000" w:themeColor="text1"/>
                <w:sz w:val="20"/>
                <w:szCs w:val="20"/>
                <w:lang w:eastAsia="zh-CN"/>
              </w:rPr>
              <w:t>，</w:t>
            </w:r>
            <w:r w:rsidRPr="00653F29">
              <w:rPr>
                <w:color w:val="000000" w:themeColor="text1"/>
                <w:sz w:val="20"/>
                <w:szCs w:val="20"/>
                <w:lang w:eastAsia="zh-CN"/>
              </w:rPr>
              <w:t>通过标定显示范围</w:t>
            </w:r>
            <w:r w:rsidRPr="00653F29">
              <w:rPr>
                <w:rFonts w:hint="eastAsia"/>
                <w:color w:val="000000" w:themeColor="text1"/>
                <w:sz w:val="20"/>
                <w:szCs w:val="20"/>
                <w:lang w:eastAsia="zh-CN"/>
              </w:rPr>
              <w:t>。</w:t>
            </w:r>
          </w:p>
        </w:tc>
      </w:tr>
      <w:tr w:rsidR="00CA2C5F" w14:paraId="3CB5F67D" w14:textId="77777777">
        <w:trPr>
          <w:trHeight w:val="270"/>
          <w:jc w:val="center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6F9A54A9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EAED5C4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断电后，指针回归0位</w:t>
            </w:r>
          </w:p>
          <w:p w14:paraId="644B6D88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ON档及常电同时断电后，指针停留在当前位置</w:t>
            </w:r>
          </w:p>
        </w:tc>
      </w:tr>
      <w:tr w:rsidR="00CA2C5F" w14:paraId="3DAC66C3" w14:textId="77777777">
        <w:trPr>
          <w:trHeight w:val="270"/>
          <w:jc w:val="center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2BBDEB75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1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FFEBD5F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总线：</w:t>
            </w:r>
          </w:p>
          <w:p w14:paraId="5AB3C57E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动力电池电流信号</w:t>
            </w:r>
          </w:p>
        </w:tc>
      </w:tr>
      <w:tr w:rsidR="00CA2C5F" w14:paraId="214164B4" w14:textId="77777777">
        <w:trPr>
          <w:trHeight w:val="270"/>
          <w:jc w:val="center"/>
        </w:trPr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</w:tcPr>
          <w:p w14:paraId="19EF2793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CDF8FD" w14:textId="77777777" w:rsidR="00CA2C5F" w:rsidRDefault="00B42207">
            <w:pPr>
              <w:spacing w:after="0"/>
              <w:ind w:left="36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GB19836-2019 电动汽车仪表</w:t>
            </w:r>
          </w:p>
          <w:p w14:paraId="26D5B96F" w14:textId="77777777" w:rsidR="00CA2C5F" w:rsidRDefault="00B42207">
            <w:pPr>
              <w:spacing w:after="0"/>
              <w:ind w:left="36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4.3.2制动能量回收系统瞬时功率</w:t>
            </w:r>
          </w:p>
          <w:p w14:paraId="7037A1A7" w14:textId="77777777" w:rsidR="00CA2C5F" w:rsidRDefault="00B42207">
            <w:pPr>
              <w:spacing w:after="0"/>
              <w:ind w:left="36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Calibri" w:hAnsi="Calibri" w:cs="宋体"/>
                <w:noProof/>
                <w:lang w:val="en-US" w:eastAsia="zh-CN"/>
              </w:rPr>
              <w:drawing>
                <wp:inline distT="0" distB="0" distL="0" distR="0" wp14:anchorId="7C75D6C1" wp14:editId="4FBCAD03">
                  <wp:extent cx="3703320" cy="754380"/>
                  <wp:effectExtent l="0" t="0" r="0" b="0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3320" cy="754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C5F" w14:paraId="15415689" w14:textId="77777777">
        <w:trPr>
          <w:trHeight w:val="270"/>
          <w:jc w:val="center"/>
        </w:trPr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</w:tcPr>
          <w:p w14:paraId="64C1098E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tbl>
            <w:tblPr>
              <w:tblW w:w="68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905"/>
              <w:gridCol w:w="3949"/>
            </w:tblGrid>
            <w:tr w:rsidR="00CA2C5F" w14:paraId="64E0ECBE" w14:textId="77777777">
              <w:trPr>
                <w:trHeight w:val="599"/>
              </w:trPr>
              <w:tc>
                <w:tcPr>
                  <w:tcW w:w="2905" w:type="dxa"/>
                  <w:vAlign w:val="center"/>
                </w:tcPr>
                <w:p w14:paraId="5C988751" w14:textId="77777777" w:rsidR="00CA2C5F" w:rsidRDefault="00B42207">
                  <w:pPr>
                    <w:spacing w:after="0" w:line="240" w:lineRule="auto"/>
                    <w:ind w:firstLine="420"/>
                    <w:jc w:val="center"/>
                    <w:rPr>
                      <w:rFonts w:ascii="宋体" w:hAnsi="宋体"/>
                    </w:rPr>
                  </w:pPr>
                  <w:proofErr w:type="spellStart"/>
                  <w:r>
                    <w:rPr>
                      <w:rFonts w:ascii="宋体" w:hAnsi="宋体" w:hint="eastAsia"/>
                    </w:rPr>
                    <w:t>指示精度</w:t>
                  </w:r>
                  <w:proofErr w:type="spellEnd"/>
                </w:p>
              </w:tc>
              <w:tc>
                <w:tcPr>
                  <w:tcW w:w="3949" w:type="dxa"/>
                  <w:vAlign w:val="center"/>
                </w:tcPr>
                <w:p w14:paraId="628C1C7E" w14:textId="77777777" w:rsidR="00CA2C5F" w:rsidRDefault="00B42207">
                  <w:pPr>
                    <w:spacing w:after="0" w:line="240" w:lineRule="auto"/>
                    <w:rPr>
                      <w:color w:val="0000FF"/>
                      <w:sz w:val="20"/>
                    </w:rPr>
                  </w:pPr>
                  <w:r>
                    <w:rPr>
                      <w:rFonts w:hint="eastAsia"/>
                      <w:color w:val="0000FF"/>
                      <w:sz w:val="20"/>
                    </w:rPr>
                    <w:t>200-0-200</w:t>
                  </w:r>
                  <w:r>
                    <w:rPr>
                      <w:color w:val="0000FF"/>
                      <w:sz w:val="20"/>
                    </w:rPr>
                    <w:t>A</w:t>
                  </w:r>
                  <w:proofErr w:type="spellStart"/>
                  <w:r>
                    <w:rPr>
                      <w:rFonts w:hint="eastAsia"/>
                      <w:color w:val="0000FF"/>
                      <w:sz w:val="20"/>
                    </w:rPr>
                    <w:t>精度</w:t>
                  </w:r>
                  <w:proofErr w:type="spellEnd"/>
                  <w:r>
                    <w:rPr>
                      <w:rFonts w:hint="eastAsia"/>
                      <w:color w:val="0000FF"/>
                      <w:sz w:val="20"/>
                    </w:rPr>
                    <w:t>：</w:t>
                  </w:r>
                  <w:r>
                    <w:rPr>
                      <w:rFonts w:hint="eastAsia"/>
                      <w:color w:val="0000FF"/>
                      <w:sz w:val="20"/>
                    </w:rPr>
                    <w:t>25A</w:t>
                  </w:r>
                </w:p>
                <w:p w14:paraId="342E0775" w14:textId="77777777" w:rsidR="00CA2C5F" w:rsidRDefault="00B42207">
                  <w:pPr>
                    <w:spacing w:after="0" w:line="240" w:lineRule="auto"/>
                    <w:rPr>
                      <w:color w:val="0000FF"/>
                    </w:rPr>
                  </w:pPr>
                  <w:r>
                    <w:rPr>
                      <w:rFonts w:hint="eastAsia"/>
                      <w:color w:val="0000FF"/>
                      <w:sz w:val="20"/>
                    </w:rPr>
                    <w:t>200-</w:t>
                  </w:r>
                  <w:r>
                    <w:rPr>
                      <w:color w:val="0000FF"/>
                      <w:sz w:val="20"/>
                    </w:rPr>
                    <w:t>6</w:t>
                  </w:r>
                  <w:r>
                    <w:rPr>
                      <w:rFonts w:hint="eastAsia"/>
                      <w:color w:val="0000FF"/>
                      <w:sz w:val="20"/>
                    </w:rPr>
                    <w:t>00</w:t>
                  </w:r>
                  <w:r>
                    <w:rPr>
                      <w:color w:val="0000FF"/>
                      <w:sz w:val="20"/>
                    </w:rPr>
                    <w:t>A</w:t>
                  </w:r>
                  <w:proofErr w:type="spellStart"/>
                  <w:r>
                    <w:rPr>
                      <w:rFonts w:hint="eastAsia"/>
                      <w:color w:val="0000FF"/>
                      <w:sz w:val="20"/>
                    </w:rPr>
                    <w:t>精度</w:t>
                  </w:r>
                  <w:proofErr w:type="spellEnd"/>
                  <w:r>
                    <w:rPr>
                      <w:rFonts w:hint="eastAsia"/>
                      <w:color w:val="0000FF"/>
                      <w:sz w:val="20"/>
                    </w:rPr>
                    <w:t>：</w:t>
                  </w:r>
                  <w:r>
                    <w:rPr>
                      <w:color w:val="0000FF"/>
                      <w:sz w:val="20"/>
                    </w:rPr>
                    <w:t>50</w:t>
                  </w:r>
                  <w:r>
                    <w:rPr>
                      <w:rFonts w:hint="eastAsia"/>
                      <w:color w:val="0000FF"/>
                      <w:sz w:val="20"/>
                    </w:rPr>
                    <w:t>A</w:t>
                  </w:r>
                </w:p>
              </w:tc>
            </w:tr>
            <w:tr w:rsidR="00CA2C5F" w14:paraId="2D241CB3" w14:textId="77777777">
              <w:trPr>
                <w:trHeight w:val="393"/>
              </w:trPr>
              <w:tc>
                <w:tcPr>
                  <w:tcW w:w="2905" w:type="dxa"/>
                  <w:vAlign w:val="center"/>
                </w:tcPr>
                <w:p w14:paraId="23E71BAD" w14:textId="77777777" w:rsidR="00CA2C5F" w:rsidRDefault="00B42207">
                  <w:pPr>
                    <w:spacing w:after="0" w:line="240" w:lineRule="auto"/>
                    <w:ind w:firstLine="420"/>
                    <w:jc w:val="center"/>
                    <w:rPr>
                      <w:rFonts w:ascii="宋体" w:hAnsi="宋体"/>
                    </w:rPr>
                  </w:pPr>
                  <w:proofErr w:type="spellStart"/>
                  <w:r>
                    <w:rPr>
                      <w:rFonts w:ascii="宋体" w:hAnsi="宋体" w:hint="eastAsia"/>
                    </w:rPr>
                    <w:t>指示范围</w:t>
                  </w:r>
                  <w:proofErr w:type="spellEnd"/>
                </w:p>
              </w:tc>
              <w:tc>
                <w:tcPr>
                  <w:tcW w:w="3949" w:type="dxa"/>
                  <w:vAlign w:val="center"/>
                </w:tcPr>
                <w:p w14:paraId="741D8FD7" w14:textId="77777777" w:rsidR="00CA2C5F" w:rsidRDefault="00B42207">
                  <w:pPr>
                    <w:spacing w:after="0" w:line="240" w:lineRule="auto"/>
                    <w:rPr>
                      <w:color w:val="0000FF"/>
                      <w:sz w:val="20"/>
                    </w:rPr>
                  </w:pPr>
                  <w:r>
                    <w:rPr>
                      <w:rFonts w:hint="eastAsia"/>
                      <w:color w:val="0000FF"/>
                      <w:sz w:val="20"/>
                    </w:rPr>
                    <w:t>600-0-600</w:t>
                  </w:r>
                  <w:r>
                    <w:rPr>
                      <w:color w:val="0000FF"/>
                      <w:sz w:val="20"/>
                    </w:rPr>
                    <w:t>A</w:t>
                  </w:r>
                </w:p>
              </w:tc>
            </w:tr>
            <w:tr w:rsidR="00CA2C5F" w14:paraId="5CB3B49A" w14:textId="77777777">
              <w:trPr>
                <w:trHeight w:val="442"/>
              </w:trPr>
              <w:tc>
                <w:tcPr>
                  <w:tcW w:w="2905" w:type="dxa"/>
                  <w:vAlign w:val="center"/>
                </w:tcPr>
                <w:p w14:paraId="5D6DC097" w14:textId="77777777" w:rsidR="00CA2C5F" w:rsidRDefault="00B42207">
                  <w:pPr>
                    <w:spacing w:after="0" w:line="240" w:lineRule="auto"/>
                    <w:ind w:firstLine="420"/>
                    <w:jc w:val="center"/>
                    <w:rPr>
                      <w:rFonts w:ascii="宋体" w:hAnsi="宋体"/>
                    </w:rPr>
                  </w:pPr>
                  <w:proofErr w:type="spellStart"/>
                  <w:r>
                    <w:rPr>
                      <w:rFonts w:ascii="宋体" w:hAnsi="宋体" w:hint="eastAsia"/>
                    </w:rPr>
                    <w:t>左侧</w:t>
                  </w:r>
                  <w:proofErr w:type="spellEnd"/>
                </w:p>
              </w:tc>
              <w:tc>
                <w:tcPr>
                  <w:tcW w:w="3949" w:type="dxa"/>
                  <w:vAlign w:val="center"/>
                </w:tcPr>
                <w:p w14:paraId="56823839" w14:textId="77777777" w:rsidR="00CA2C5F" w:rsidRDefault="00B42207">
                  <w:pPr>
                    <w:spacing w:after="0" w:line="240" w:lineRule="auto"/>
                    <w:rPr>
                      <w:color w:val="0000FF"/>
                      <w:sz w:val="20"/>
                      <w:lang w:eastAsia="zh-CN"/>
                    </w:rPr>
                  </w:pP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左侧刻度为能量回收，</w:t>
                  </w:r>
                  <w:proofErr w:type="gramStart"/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刻度标绿</w:t>
                  </w:r>
                  <w:proofErr w:type="gramEnd"/>
                </w:p>
              </w:tc>
            </w:tr>
            <w:tr w:rsidR="00CA2C5F" w14:paraId="2AC814EB" w14:textId="77777777">
              <w:trPr>
                <w:trHeight w:val="599"/>
              </w:trPr>
              <w:tc>
                <w:tcPr>
                  <w:tcW w:w="2905" w:type="dxa"/>
                  <w:vAlign w:val="center"/>
                </w:tcPr>
                <w:p w14:paraId="7524663D" w14:textId="77777777" w:rsidR="00CA2C5F" w:rsidRDefault="00B42207">
                  <w:pPr>
                    <w:spacing w:after="0" w:line="240" w:lineRule="auto"/>
                    <w:ind w:firstLine="420"/>
                    <w:jc w:val="center"/>
                    <w:rPr>
                      <w:rFonts w:ascii="宋体" w:hAnsi="宋体"/>
                    </w:rPr>
                  </w:pPr>
                  <w:proofErr w:type="spellStart"/>
                  <w:r>
                    <w:rPr>
                      <w:rFonts w:ascii="宋体" w:hAnsi="宋体" w:hint="eastAsia"/>
                    </w:rPr>
                    <w:t>右侧</w:t>
                  </w:r>
                  <w:proofErr w:type="spellEnd"/>
                </w:p>
              </w:tc>
              <w:tc>
                <w:tcPr>
                  <w:tcW w:w="3949" w:type="dxa"/>
                  <w:vAlign w:val="center"/>
                </w:tcPr>
                <w:p w14:paraId="10731A63" w14:textId="77777777" w:rsidR="00CA2C5F" w:rsidRDefault="00B42207">
                  <w:pPr>
                    <w:spacing w:after="0" w:line="240" w:lineRule="auto"/>
                    <w:rPr>
                      <w:color w:val="0000FF"/>
                      <w:sz w:val="20"/>
                      <w:lang w:eastAsia="zh-CN"/>
                    </w:rPr>
                  </w:pP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右侧刻度为能量输出，标绿</w:t>
                  </w:r>
                  <w:r>
                    <w:rPr>
                      <w:color w:val="0000FF"/>
                      <w:sz w:val="20"/>
                      <w:lang w:eastAsia="zh-CN"/>
                    </w:rPr>
                    <w:t>；左侧</w:t>
                  </w: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刻度</w:t>
                  </w:r>
                  <w:r>
                    <w:rPr>
                      <w:color w:val="0000FF"/>
                      <w:sz w:val="20"/>
                      <w:lang w:eastAsia="zh-CN"/>
                    </w:rPr>
                    <w:t>0-200A</w:t>
                  </w: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标蓝，</w:t>
                  </w:r>
                  <w:r>
                    <w:rPr>
                      <w:color w:val="0000FF"/>
                      <w:sz w:val="20"/>
                      <w:lang w:eastAsia="zh-CN"/>
                    </w:rPr>
                    <w:t>200-600A</w:t>
                  </w: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从蓝色过度到红色</w:t>
                  </w:r>
                </w:p>
              </w:tc>
            </w:tr>
            <w:tr w:rsidR="00CA2C5F" w14:paraId="14C594D0" w14:textId="77777777">
              <w:trPr>
                <w:trHeight w:val="599"/>
              </w:trPr>
              <w:tc>
                <w:tcPr>
                  <w:tcW w:w="2905" w:type="dxa"/>
                  <w:vAlign w:val="center"/>
                </w:tcPr>
                <w:p w14:paraId="58D743C0" w14:textId="77777777" w:rsidR="00CA2C5F" w:rsidRDefault="00B42207">
                  <w:pPr>
                    <w:spacing w:after="0" w:line="240" w:lineRule="auto"/>
                    <w:ind w:firstLine="420"/>
                    <w:jc w:val="center"/>
                    <w:rPr>
                      <w:rFonts w:ascii="宋体" w:hAnsi="宋体"/>
                    </w:rPr>
                  </w:pPr>
                  <w:proofErr w:type="spellStart"/>
                  <w:r>
                    <w:rPr>
                      <w:rFonts w:ascii="宋体" w:hAnsi="宋体" w:hint="eastAsia"/>
                    </w:rPr>
                    <w:t>其他要求</w:t>
                  </w:r>
                  <w:proofErr w:type="spellEnd"/>
                </w:p>
              </w:tc>
              <w:tc>
                <w:tcPr>
                  <w:tcW w:w="3949" w:type="dxa"/>
                  <w:vAlign w:val="center"/>
                </w:tcPr>
                <w:p w14:paraId="554F086C" w14:textId="77777777" w:rsidR="00CA2C5F" w:rsidRDefault="00B42207">
                  <w:pPr>
                    <w:spacing w:after="0" w:line="240" w:lineRule="auto"/>
                    <w:rPr>
                      <w:color w:val="0000FF"/>
                      <w:sz w:val="20"/>
                      <w:lang w:eastAsia="zh-CN"/>
                    </w:rPr>
                  </w:pP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初始状态指针</w:t>
                  </w:r>
                  <w:proofErr w:type="gramStart"/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居中指</w:t>
                  </w:r>
                  <w:proofErr w:type="gramEnd"/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0</w:t>
                  </w: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；</w:t>
                  </w:r>
                </w:p>
                <w:p w14:paraId="5402F1BF" w14:textId="77777777" w:rsidR="00CA2C5F" w:rsidRDefault="00B42207">
                  <w:pPr>
                    <w:spacing w:after="0" w:line="240" w:lineRule="auto"/>
                    <w:rPr>
                      <w:color w:val="0000FF"/>
                      <w:sz w:val="20"/>
                      <w:lang w:eastAsia="zh-CN"/>
                    </w:rPr>
                  </w:pP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负值为充电电流，正值为放电电流</w:t>
                  </w:r>
                </w:p>
                <w:p w14:paraId="1001166A" w14:textId="77777777" w:rsidR="00CA2C5F" w:rsidRDefault="00B42207">
                  <w:pPr>
                    <w:spacing w:after="0" w:line="240" w:lineRule="auto"/>
                    <w:rPr>
                      <w:color w:val="0000FF"/>
                      <w:sz w:val="20"/>
                      <w:lang w:eastAsia="zh-CN"/>
                    </w:rPr>
                  </w:pP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限值</w:t>
                  </w: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-600</w:t>
                  </w: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—</w:t>
                  </w: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0</w:t>
                  </w: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—</w:t>
                  </w: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600 A</w:t>
                  </w: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，刻度不均匀分布，</w:t>
                  </w: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0-200</w:t>
                  </w: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的刻度宽，</w:t>
                  </w: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200-600</w:t>
                  </w: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的刻度窄</w:t>
                  </w:r>
                </w:p>
              </w:tc>
            </w:tr>
          </w:tbl>
          <w:p w14:paraId="7AEA9ACB" w14:textId="77777777" w:rsidR="00CA2C5F" w:rsidRDefault="00CA2C5F">
            <w:pPr>
              <w:spacing w:after="0"/>
              <w:ind w:left="360"/>
              <w:rPr>
                <w:rFonts w:ascii="宋体" w:hAnsi="宋体" w:cs="Arial"/>
                <w:sz w:val="20"/>
                <w:szCs w:val="20"/>
                <w:lang w:eastAsia="zh-CN"/>
              </w:rPr>
            </w:pPr>
          </w:p>
        </w:tc>
      </w:tr>
    </w:tbl>
    <w:p w14:paraId="06A171C2" w14:textId="77777777" w:rsidR="00CA2C5F" w:rsidRDefault="00CA2C5F">
      <w:pPr>
        <w:spacing w:after="0"/>
        <w:rPr>
          <w:lang w:eastAsia="zh-CN"/>
        </w:rPr>
      </w:pPr>
    </w:p>
    <w:p w14:paraId="7A95C47D" w14:textId="77777777" w:rsidR="00CA2C5F" w:rsidRDefault="00B42207">
      <w:pPr>
        <w:pStyle w:val="3"/>
        <w:rPr>
          <w:lang w:val="en-US" w:eastAsia="zh-CN"/>
        </w:rPr>
      </w:pPr>
      <w:r>
        <w:rPr>
          <w:rFonts w:hint="eastAsia"/>
          <w:lang w:val="en-US" w:eastAsia="zh-CN"/>
        </w:rPr>
        <w:lastRenderedPageBreak/>
        <w:t>动力电池电压显示</w:t>
      </w:r>
    </w:p>
    <w:tbl>
      <w:tblPr>
        <w:tblW w:w="10027" w:type="dxa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8326"/>
      </w:tblGrid>
      <w:tr w:rsidR="00CA2C5F" w14:paraId="1A7F631B" w14:textId="77777777">
        <w:trPr>
          <w:trHeight w:val="601"/>
          <w:jc w:val="center"/>
        </w:trPr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000000" w:fill="D8D8D8"/>
            <w:vAlign w:val="center"/>
          </w:tcPr>
          <w:p w14:paraId="5E9FE545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326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372B7DA1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动力电池电压显示</w:t>
            </w:r>
            <w:proofErr w:type="spellEnd"/>
          </w:p>
        </w:tc>
      </w:tr>
      <w:tr w:rsidR="00CA2C5F" w14:paraId="249ADBA2" w14:textId="77777777">
        <w:trPr>
          <w:trHeight w:val="483"/>
          <w:jc w:val="center"/>
        </w:trPr>
        <w:tc>
          <w:tcPr>
            <w:tcW w:w="17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2409BF94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3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5075028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仪表从CAN总线获得动力电池电压，通过动力电池电压表显示动力电池电压</w:t>
            </w:r>
          </w:p>
        </w:tc>
      </w:tr>
      <w:tr w:rsidR="00CA2C5F" w14:paraId="689EA67A" w14:textId="77777777">
        <w:trPr>
          <w:trHeight w:val="820"/>
          <w:jc w:val="center"/>
        </w:trPr>
        <w:tc>
          <w:tcPr>
            <w:tcW w:w="17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63E8AC2B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3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021D10C" w14:textId="77777777" w:rsidR="00CA2C5F" w:rsidRDefault="00B42207">
            <w:pPr>
              <w:spacing w:after="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以下所有条件满足时，进入</w:t>
            </w:r>
          </w:p>
          <w:p w14:paraId="5C5DBAFC" w14:textId="77777777" w:rsidR="00CA2C5F" w:rsidRDefault="00B42207">
            <w:pPr>
              <w:spacing w:after="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1.</w:t>
            </w:r>
            <w:r>
              <w:rPr>
                <w:rFonts w:hint="eastAsia"/>
                <w:sz w:val="20"/>
                <w:lang w:eastAsia="zh-CN"/>
              </w:rPr>
              <w:t>点火锁</w:t>
            </w:r>
            <w:r>
              <w:rPr>
                <w:rFonts w:hint="eastAsia"/>
                <w:sz w:val="20"/>
                <w:lang w:eastAsia="zh-CN"/>
              </w:rPr>
              <w:t>ON</w:t>
            </w:r>
            <w:r>
              <w:rPr>
                <w:rFonts w:hint="eastAsia"/>
                <w:sz w:val="20"/>
                <w:lang w:eastAsia="zh-CN"/>
              </w:rPr>
              <w:t>档</w:t>
            </w:r>
            <w:r>
              <w:rPr>
                <w:rFonts w:hint="eastAsia"/>
                <w:sz w:val="20"/>
                <w:lang w:eastAsia="zh-CN"/>
              </w:rPr>
              <w:t>/START</w:t>
            </w:r>
            <w:r>
              <w:rPr>
                <w:rFonts w:hint="eastAsia"/>
                <w:sz w:val="20"/>
                <w:lang w:eastAsia="zh-CN"/>
              </w:rPr>
              <w:t>档</w:t>
            </w:r>
            <w:r>
              <w:rPr>
                <w:rFonts w:hint="eastAsia"/>
                <w:sz w:val="20"/>
                <w:lang w:eastAsia="zh-CN"/>
              </w:rPr>
              <w:t>.</w:t>
            </w:r>
          </w:p>
          <w:p w14:paraId="12DB38AE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2. </w:t>
            </w:r>
            <w:r>
              <w:rPr>
                <w:rFonts w:hint="eastAsia"/>
                <w:sz w:val="20"/>
                <w:szCs w:val="20"/>
                <w:lang w:eastAsia="zh-CN"/>
              </w:rPr>
              <w:t>有电池系统</w:t>
            </w:r>
            <w:r>
              <w:rPr>
                <w:rFonts w:hint="eastAsia"/>
                <w:sz w:val="20"/>
                <w:szCs w:val="20"/>
                <w:lang w:eastAsia="zh-CN"/>
              </w:rPr>
              <w:t>CAN</w:t>
            </w:r>
            <w:r>
              <w:rPr>
                <w:rFonts w:hint="eastAsia"/>
                <w:sz w:val="20"/>
                <w:szCs w:val="20"/>
                <w:lang w:eastAsia="zh-CN"/>
              </w:rPr>
              <w:t>总线信号输入</w:t>
            </w:r>
          </w:p>
          <w:tbl>
            <w:tblPr>
              <w:tblW w:w="8062" w:type="dxa"/>
              <w:tblInd w:w="1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67"/>
              <w:gridCol w:w="1730"/>
              <w:gridCol w:w="1383"/>
              <w:gridCol w:w="789"/>
              <w:gridCol w:w="1022"/>
              <w:gridCol w:w="1871"/>
            </w:tblGrid>
            <w:tr w:rsidR="00CA2C5F" w14:paraId="7843375C" w14:textId="77777777">
              <w:trPr>
                <w:trHeight w:val="247"/>
              </w:trPr>
              <w:tc>
                <w:tcPr>
                  <w:tcW w:w="1267" w:type="dxa"/>
                  <w:shd w:val="clear" w:color="auto" w:fill="auto"/>
                </w:tcPr>
                <w:p w14:paraId="7F1A2A99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ID</w:t>
                  </w:r>
                </w:p>
              </w:tc>
              <w:tc>
                <w:tcPr>
                  <w:tcW w:w="1730" w:type="dxa"/>
                  <w:shd w:val="clear" w:color="auto" w:fill="auto"/>
                </w:tcPr>
                <w:p w14:paraId="29E1230C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内容</w:t>
                  </w:r>
                </w:p>
              </w:tc>
              <w:tc>
                <w:tcPr>
                  <w:tcW w:w="1383" w:type="dxa"/>
                  <w:shd w:val="clear" w:color="auto" w:fill="auto"/>
                </w:tcPr>
                <w:p w14:paraId="3D0A59C1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字节</w:t>
                  </w:r>
                </w:p>
              </w:tc>
              <w:tc>
                <w:tcPr>
                  <w:tcW w:w="789" w:type="dxa"/>
                  <w:shd w:val="clear" w:color="auto" w:fill="auto"/>
                </w:tcPr>
                <w:p w14:paraId="51220526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1022" w:type="dxa"/>
                </w:tcPr>
                <w:p w14:paraId="212C59F3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周期</w:t>
                  </w:r>
                </w:p>
              </w:tc>
              <w:tc>
                <w:tcPr>
                  <w:tcW w:w="1871" w:type="dxa"/>
                  <w:shd w:val="clear" w:color="auto" w:fill="auto"/>
                </w:tcPr>
                <w:p w14:paraId="3D837C45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备注</w:t>
                  </w:r>
                </w:p>
              </w:tc>
            </w:tr>
            <w:tr w:rsidR="00CA2C5F" w14:paraId="6750689B" w14:textId="77777777">
              <w:trPr>
                <w:trHeight w:val="330"/>
              </w:trPr>
              <w:tc>
                <w:tcPr>
                  <w:tcW w:w="1267" w:type="dxa"/>
                  <w:shd w:val="clear" w:color="auto" w:fill="auto"/>
                </w:tcPr>
                <w:p w14:paraId="45AFAB86" w14:textId="77777777" w:rsidR="00CA2C5F" w:rsidRDefault="00B42207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</w:rPr>
                  </w:pPr>
                  <w:r>
                    <w:rPr>
                      <w:rFonts w:ascii="宋体" w:hAnsi="宋体"/>
                    </w:rPr>
                    <w:t>0CFFEAF4</w:t>
                  </w:r>
                </w:p>
              </w:tc>
              <w:tc>
                <w:tcPr>
                  <w:tcW w:w="1730" w:type="dxa"/>
                  <w:shd w:val="clear" w:color="auto" w:fill="auto"/>
                </w:tcPr>
                <w:p w14:paraId="7F540B1E" w14:textId="0F8C8FE9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电池输出电</w:t>
                  </w:r>
                  <w:r w:rsidRPr="00003CB7">
                    <w:rPr>
                      <w:rFonts w:hint="eastAsia"/>
                      <w:strike/>
                      <w:sz w:val="20"/>
                    </w:rPr>
                    <w:t>流</w:t>
                  </w:r>
                  <w:r w:rsidR="00003CB7" w:rsidRPr="00003CB7">
                    <w:rPr>
                      <w:rFonts w:hint="eastAsia"/>
                      <w:sz w:val="20"/>
                    </w:rPr>
                    <w:t>压</w:t>
                  </w:r>
                </w:p>
              </w:tc>
              <w:tc>
                <w:tcPr>
                  <w:tcW w:w="1383" w:type="dxa"/>
                  <w:shd w:val="clear" w:color="auto" w:fill="auto"/>
                </w:tcPr>
                <w:p w14:paraId="563B7D20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2-3</w:t>
                  </w:r>
                </w:p>
              </w:tc>
              <w:tc>
                <w:tcPr>
                  <w:tcW w:w="789" w:type="dxa"/>
                  <w:shd w:val="clear" w:color="auto" w:fill="auto"/>
                </w:tcPr>
                <w:p w14:paraId="433C1EF3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cr/>
                  </w:r>
                  <w:r>
                    <w:rPr>
                      <w:rFonts w:hint="eastAsia"/>
                      <w:sz w:val="20"/>
                    </w:rPr>
                    <w:t>A</w:t>
                  </w:r>
                  <w:r>
                    <w:rPr>
                      <w:sz w:val="20"/>
                    </w:rPr>
                    <w:t>ll</w:t>
                  </w:r>
                </w:p>
              </w:tc>
              <w:tc>
                <w:tcPr>
                  <w:tcW w:w="1022" w:type="dxa"/>
                </w:tcPr>
                <w:p w14:paraId="747C2073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20ms</w:t>
                  </w:r>
                </w:p>
              </w:tc>
              <w:tc>
                <w:tcPr>
                  <w:tcW w:w="1871" w:type="dxa"/>
                  <w:shd w:val="clear" w:color="auto" w:fill="auto"/>
                </w:tcPr>
                <w:p w14:paraId="1E799B3D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offset: </w:t>
                  </w:r>
                  <w:proofErr w:type="gramStart"/>
                  <w:r>
                    <w:rPr>
                      <w:sz w:val="20"/>
                    </w:rPr>
                    <w:t>0  scal</w:t>
                  </w:r>
                  <w:proofErr w:type="gramEnd"/>
                  <w:r>
                    <w:rPr>
                      <w:sz w:val="20"/>
                    </w:rPr>
                    <w:t xml:space="preserve">:0.1   </w:t>
                  </w:r>
                </w:p>
                <w:p w14:paraId="58F5C341" w14:textId="0BAE3875" w:rsidR="00003CB7" w:rsidRDefault="00003CB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03CB7">
                    <w:rPr>
                      <w:rFonts w:hint="eastAsia"/>
                      <w:sz w:val="20"/>
                    </w:rPr>
                    <w:t>范围</w:t>
                  </w:r>
                  <w:r w:rsidRPr="00003CB7">
                    <w:rPr>
                      <w:rFonts w:hint="eastAsia"/>
                      <w:sz w:val="20"/>
                    </w:rPr>
                    <w:t>:0-6425.5V</w:t>
                  </w:r>
                </w:p>
              </w:tc>
            </w:tr>
          </w:tbl>
          <w:p w14:paraId="12C9F3E7" w14:textId="77777777" w:rsidR="00CA2C5F" w:rsidRDefault="00CA2C5F">
            <w:pPr>
              <w:spacing w:after="0"/>
              <w:rPr>
                <w:sz w:val="20"/>
                <w:szCs w:val="20"/>
              </w:rPr>
            </w:pPr>
          </w:p>
        </w:tc>
      </w:tr>
      <w:tr w:rsidR="00CA2C5F" w14:paraId="0B9F03B2" w14:textId="77777777">
        <w:trPr>
          <w:trHeight w:val="265"/>
          <w:jc w:val="center"/>
        </w:trPr>
        <w:tc>
          <w:tcPr>
            <w:tcW w:w="17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2965940D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3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8ED889F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动力电池电压信息反馈到电压表上</w:t>
            </w:r>
          </w:p>
        </w:tc>
      </w:tr>
      <w:tr w:rsidR="00CA2C5F" w14:paraId="4AD8174C" w14:textId="77777777">
        <w:trPr>
          <w:trHeight w:val="265"/>
          <w:jc w:val="center"/>
        </w:trPr>
        <w:tc>
          <w:tcPr>
            <w:tcW w:w="17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6E5D8586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3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4D858EC" w14:textId="4CF74CBD" w:rsidR="00CA2C5F" w:rsidRDefault="008B2F5B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400-700V</w:t>
            </w:r>
            <w:r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anchorId="048D110F" wp14:editId="656605F1">
                  <wp:simplePos x="0" y="0"/>
                  <wp:positionH relativeFrom="column">
                    <wp:posOffset>-739775</wp:posOffset>
                  </wp:positionH>
                  <wp:positionV relativeFrom="paragraph">
                    <wp:posOffset>41275</wp:posOffset>
                  </wp:positionV>
                  <wp:extent cx="848995" cy="583565"/>
                  <wp:effectExtent l="0" t="0" r="8255" b="6985"/>
                  <wp:wrapSquare wrapText="bothSides"/>
                  <wp:docPr id="107964359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2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583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A2C5F" w14:paraId="5646B728" w14:textId="77777777">
        <w:trPr>
          <w:trHeight w:val="265"/>
          <w:jc w:val="center"/>
        </w:trPr>
        <w:tc>
          <w:tcPr>
            <w:tcW w:w="17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5F0295F9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3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14069B9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断电后，回归0位</w:t>
            </w:r>
          </w:p>
          <w:p w14:paraId="1F247FC7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ON档及常电同时断电后，指针停留在当前位置</w:t>
            </w:r>
          </w:p>
        </w:tc>
      </w:tr>
      <w:tr w:rsidR="00CA2C5F" w14:paraId="6CCBC38E" w14:textId="77777777">
        <w:trPr>
          <w:trHeight w:val="265"/>
          <w:jc w:val="center"/>
        </w:trPr>
        <w:tc>
          <w:tcPr>
            <w:tcW w:w="17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71ED51E8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3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86C27AB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总线：</w:t>
            </w:r>
          </w:p>
          <w:p w14:paraId="283AA4AA" w14:textId="77777777" w:rsidR="00CA2C5F" w:rsidRDefault="00B42207">
            <w:pPr>
              <w:spacing w:after="0"/>
              <w:ind w:firstLine="40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动力电池电压信号</w:t>
            </w:r>
          </w:p>
        </w:tc>
      </w:tr>
      <w:tr w:rsidR="00CA2C5F" w14:paraId="1FD377EE" w14:textId="77777777">
        <w:trPr>
          <w:trHeight w:val="265"/>
          <w:jc w:val="center"/>
        </w:trPr>
        <w:tc>
          <w:tcPr>
            <w:tcW w:w="170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601A0875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1C363AB" w14:textId="77777777" w:rsidR="00CA2C5F" w:rsidRDefault="00CA2C5F">
            <w:pPr>
              <w:spacing w:after="0"/>
              <w:ind w:firstLine="390"/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CA2C5F" w14:paraId="7B09C342" w14:textId="77777777">
        <w:trPr>
          <w:trHeight w:val="265"/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</w:tcPr>
          <w:p w14:paraId="0EACB304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8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5C53DB" w14:textId="77777777" w:rsidR="00CA2C5F" w:rsidRDefault="00CA2C5F">
            <w:pPr>
              <w:spacing w:after="0"/>
              <w:ind w:firstLine="390"/>
              <w:rPr>
                <w:rFonts w:ascii="宋体" w:hAnsi="宋体" w:cs="Arial"/>
                <w:sz w:val="20"/>
                <w:szCs w:val="20"/>
                <w:lang w:eastAsia="zh-CN"/>
              </w:rPr>
            </w:pPr>
          </w:p>
        </w:tc>
      </w:tr>
    </w:tbl>
    <w:p w14:paraId="4094BEDA" w14:textId="77777777" w:rsidR="00CA2C5F" w:rsidRDefault="00CA2C5F">
      <w:pPr>
        <w:spacing w:after="0"/>
        <w:rPr>
          <w:lang w:eastAsia="zh-CN"/>
        </w:rPr>
      </w:pPr>
    </w:p>
    <w:p w14:paraId="256A7F0C" w14:textId="77777777" w:rsidR="00CA2C5F" w:rsidRDefault="00B42207">
      <w:pPr>
        <w:pStyle w:val="3"/>
        <w:rPr>
          <w:lang w:val="en-US" w:eastAsia="zh-CN"/>
        </w:rPr>
      </w:pPr>
      <w:r>
        <w:rPr>
          <w:rFonts w:hint="eastAsia"/>
          <w:lang w:val="en-US" w:eastAsia="zh-CN"/>
        </w:rPr>
        <w:t>绝缘报警指示</w:t>
      </w:r>
    </w:p>
    <w:tbl>
      <w:tblPr>
        <w:tblW w:w="10332" w:type="dxa"/>
        <w:jc w:val="center"/>
        <w:tblLayout w:type="fixed"/>
        <w:tblLook w:val="04A0" w:firstRow="1" w:lastRow="0" w:firstColumn="1" w:lastColumn="0" w:noHBand="0" w:noVBand="1"/>
      </w:tblPr>
      <w:tblGrid>
        <w:gridCol w:w="1340"/>
        <w:gridCol w:w="8992"/>
      </w:tblGrid>
      <w:tr w:rsidR="00CA2C5F" w14:paraId="4299DA56" w14:textId="77777777">
        <w:trPr>
          <w:trHeight w:val="20"/>
          <w:jc w:val="center"/>
        </w:trPr>
        <w:tc>
          <w:tcPr>
            <w:tcW w:w="1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0198BEA3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992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BD62D6F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绝缘报警指示</w:t>
            </w:r>
            <w:proofErr w:type="spellEnd"/>
          </w:p>
        </w:tc>
      </w:tr>
      <w:tr w:rsidR="00CA2C5F" w14:paraId="46FC1CAF" w14:textId="77777777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359E079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A054385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绝缘报警指示</w:t>
            </w:r>
            <w:proofErr w:type="spellEnd"/>
          </w:p>
        </w:tc>
      </w:tr>
      <w:tr w:rsidR="00CA2C5F" w14:paraId="25DDCE0F" w14:textId="77777777">
        <w:trPr>
          <w:trHeight w:val="834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0E53778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48DE4E4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钥匙ON有效 且</w:t>
            </w:r>
          </w:p>
          <w:p w14:paraId="5292C0B0" w14:textId="77777777" w:rsidR="00CA2C5F" w:rsidRDefault="00B42207">
            <w:pPr>
              <w:spacing w:after="0"/>
              <w:jc w:val="both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电池管理系统故障报文有效</w:t>
            </w:r>
          </w:p>
          <w:p w14:paraId="48CD003A" w14:textId="77777777" w:rsidR="008B2F5B" w:rsidRDefault="00B42207">
            <w:pPr>
              <w:spacing w:after="0"/>
              <w:jc w:val="both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（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单个故障</w:t>
            </w:r>
            <w:proofErr w:type="spellEnd"/>
            <w:r>
              <w:rPr>
                <w:rFonts w:ascii="宋体" w:hAnsi="宋体" w:cs="Arial" w:hint="eastAsia"/>
                <w:sz w:val="20"/>
                <w:szCs w:val="20"/>
              </w:rPr>
              <w:t xml:space="preserve">ID=0x18FECAF4  </w:t>
            </w:r>
          </w:p>
          <w:p w14:paraId="62F7132D" w14:textId="4647BA90" w:rsidR="00CA2C5F" w:rsidRDefault="00B42207" w:rsidP="008B2F5B">
            <w:pPr>
              <w:spacing w:after="0"/>
              <w:ind w:firstLineChars="100" w:firstLine="200"/>
              <w:jc w:val="both"/>
              <w:rPr>
                <w:rFonts w:ascii="宋体" w:hAnsi="宋体" w:cs="Arial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一个以上故障</w:t>
            </w:r>
            <w:proofErr w:type="spellEnd"/>
            <w:r>
              <w:rPr>
                <w:rFonts w:ascii="宋体" w:hAnsi="宋体" w:cs="Arial" w:hint="eastAsia"/>
                <w:sz w:val="20"/>
                <w:szCs w:val="20"/>
              </w:rPr>
              <w:t>ID：18ECFFF4,18EBFFF4）</w:t>
            </w:r>
          </w:p>
          <w:p w14:paraId="3BA78D20" w14:textId="7B8E89B5" w:rsidR="00CA2C5F" w:rsidRDefault="00B42207">
            <w:pPr>
              <w:spacing w:after="0"/>
              <w:ind w:firstLineChars="50" w:firstLine="100"/>
              <w:jc w:val="both"/>
              <w:rPr>
                <w:rFonts w:ascii="宋体" w:hAnsi="宋体" w:cs="Arial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绝缘故障</w:t>
            </w:r>
            <w:proofErr w:type="spellEnd"/>
            <w:r>
              <w:rPr>
                <w:rFonts w:ascii="宋体" w:hAnsi="宋体" w:cs="Arial" w:hint="eastAsia"/>
                <w:sz w:val="20"/>
                <w:szCs w:val="20"/>
              </w:rPr>
              <w:t xml:space="preserve"> SPN=7F454 FMI=1 或 SPN=7F454 FMI=18</w:t>
            </w:r>
          </w:p>
        </w:tc>
      </w:tr>
      <w:tr w:rsidR="00CA2C5F" w14:paraId="071BEF86" w14:textId="77777777">
        <w:trPr>
          <w:trHeight w:val="27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4936C939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5D27D40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  <w:r>
              <w:rPr>
                <w:rFonts w:hint="eastAsia"/>
                <w:sz w:val="20"/>
                <w:szCs w:val="20"/>
                <w:lang w:eastAsia="zh-CN"/>
              </w:rPr>
              <w:t>点亮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绝缘报警指示</w:t>
            </w:r>
            <w:proofErr w:type="spell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灯</w:t>
            </w:r>
          </w:p>
        </w:tc>
      </w:tr>
      <w:tr w:rsidR="00CA2C5F" w14:paraId="5B2E7F8A" w14:textId="77777777">
        <w:trPr>
          <w:trHeight w:val="27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5C0910A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78910A9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</w:t>
            </w:r>
          </w:p>
          <w:p w14:paraId="4051100A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>
              <w:rPr>
                <w:sz w:val="20"/>
                <w:szCs w:val="20"/>
                <w:lang w:eastAsia="zh-CN"/>
              </w:rPr>
              <w:t xml:space="preserve"> </w:t>
            </w:r>
            <w:r>
              <w:rPr>
                <w:noProof/>
                <w:lang w:val="en-US" w:eastAsia="zh-CN"/>
              </w:rPr>
              <w:drawing>
                <wp:inline distT="0" distB="0" distL="0" distR="0" wp14:anchorId="14463285" wp14:editId="640CD767">
                  <wp:extent cx="431800" cy="363855"/>
                  <wp:effectExtent l="0" t="0" r="0" b="0"/>
                  <wp:docPr id="7" name="图片 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363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E13803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颜色：红色</w:t>
            </w:r>
          </w:p>
        </w:tc>
      </w:tr>
      <w:tr w:rsidR="00CA2C5F" w14:paraId="3B11DB48" w14:textId="77777777">
        <w:trPr>
          <w:trHeight w:val="27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1DFB0AB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D8965C4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hint="eastAsia"/>
                <w:sz w:val="20"/>
              </w:rPr>
              <w:t>略</w:t>
            </w:r>
          </w:p>
        </w:tc>
      </w:tr>
      <w:tr w:rsidR="00CA2C5F" w14:paraId="5DB6ADDE" w14:textId="77777777">
        <w:trPr>
          <w:trHeight w:val="27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7163325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9B4F20C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DM1_F4:</w:t>
            </w:r>
            <w:r>
              <w:rPr>
                <w:rFonts w:ascii="宋体" w:hAnsi="宋体" w:cs="Arial" w:hint="eastAsia"/>
                <w:sz w:val="20"/>
                <w:szCs w:val="20"/>
              </w:rPr>
              <w:t xml:space="preserve">SPN=7F454 FMI=1  或 SPN=7F454 </w:t>
            </w:r>
            <w:r w:rsidRPr="00FD36EA">
              <w:rPr>
                <w:rFonts w:ascii="宋体" w:hAnsi="宋体" w:cs="Arial" w:hint="eastAsia"/>
                <w:sz w:val="20"/>
                <w:szCs w:val="20"/>
              </w:rPr>
              <w:t>FMI=18</w:t>
            </w:r>
            <w:r w:rsidRPr="00FD36EA">
              <w:rPr>
                <w:rFonts w:ascii="宋体" w:hAnsi="宋体" w:cs="Arial" w:hint="eastAsia"/>
                <w:sz w:val="20"/>
                <w:szCs w:val="20"/>
                <w:lang w:eastAsia="zh-CN"/>
              </w:rPr>
              <w:t>或</w:t>
            </w:r>
            <w:r w:rsidRPr="00FD36EA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SPN=7F79B FMI=1</w:t>
            </w:r>
          </w:p>
        </w:tc>
      </w:tr>
      <w:tr w:rsidR="00CA2C5F" w14:paraId="237AF4E5" w14:textId="77777777">
        <w:trPr>
          <w:trHeight w:val="27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443912FC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C9A389E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proofErr w:type="spellStart"/>
            <w:r>
              <w:rPr>
                <w:rFonts w:ascii="宋体" w:hAnsi="宋体" w:hint="eastAsia"/>
                <w:bCs/>
              </w:rPr>
              <w:t>蜂鸣报警</w:t>
            </w:r>
            <w:proofErr w:type="spellEnd"/>
          </w:p>
        </w:tc>
      </w:tr>
    </w:tbl>
    <w:p w14:paraId="3F11B375" w14:textId="77777777" w:rsidR="00CA2C5F" w:rsidRDefault="00CA2C5F">
      <w:pPr>
        <w:spacing w:after="0"/>
        <w:rPr>
          <w:lang w:eastAsia="zh-CN"/>
        </w:rPr>
      </w:pPr>
    </w:p>
    <w:p w14:paraId="251E672C" w14:textId="77777777" w:rsidR="00CA2C5F" w:rsidRDefault="00B42207">
      <w:pPr>
        <w:pStyle w:val="3"/>
        <w:rPr>
          <w:lang w:eastAsia="zh-CN"/>
        </w:rPr>
      </w:pPr>
      <w:r>
        <w:rPr>
          <w:rFonts w:hint="eastAsia"/>
          <w:lang w:eastAsia="zh-CN"/>
        </w:rPr>
        <w:t>SOC</w:t>
      </w:r>
      <w:r>
        <w:rPr>
          <w:rFonts w:hint="eastAsia"/>
          <w:lang w:eastAsia="zh-CN"/>
        </w:rPr>
        <w:t>过低报警</w:t>
      </w:r>
    </w:p>
    <w:tbl>
      <w:tblPr>
        <w:tblW w:w="10261" w:type="dxa"/>
        <w:jc w:val="center"/>
        <w:tblLayout w:type="fixed"/>
        <w:tblLook w:val="04A0" w:firstRow="1" w:lastRow="0" w:firstColumn="1" w:lastColumn="0" w:noHBand="0" w:noVBand="1"/>
      </w:tblPr>
      <w:tblGrid>
        <w:gridCol w:w="1304"/>
        <w:gridCol w:w="8957"/>
      </w:tblGrid>
      <w:tr w:rsidR="00CA2C5F" w14:paraId="65F4F470" w14:textId="77777777">
        <w:trPr>
          <w:trHeight w:val="611"/>
          <w:jc w:val="center"/>
        </w:trPr>
        <w:tc>
          <w:tcPr>
            <w:tcW w:w="13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1A68CA65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957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41293C23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SOC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过低报警</w:t>
            </w:r>
            <w:proofErr w:type="spellEnd"/>
          </w:p>
        </w:tc>
      </w:tr>
      <w:tr w:rsidR="00CA2C5F" w14:paraId="6AC10D5C" w14:textId="77777777">
        <w:trPr>
          <w:trHeight w:val="399"/>
          <w:jc w:val="center"/>
        </w:trPr>
        <w:tc>
          <w:tcPr>
            <w:tcW w:w="13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015251D8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E1A8730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SOC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过低报警</w:t>
            </w:r>
            <w:proofErr w:type="spell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指示</w:t>
            </w:r>
          </w:p>
        </w:tc>
      </w:tr>
      <w:tr w:rsidR="00CA2C5F" w14:paraId="7025E1EC" w14:textId="77777777">
        <w:trPr>
          <w:trHeight w:val="681"/>
          <w:jc w:val="center"/>
        </w:trPr>
        <w:tc>
          <w:tcPr>
            <w:tcW w:w="13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0B2A6E52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触发条件</w:t>
            </w:r>
            <w:proofErr w:type="spellEnd"/>
          </w:p>
        </w:tc>
        <w:tc>
          <w:tcPr>
            <w:tcW w:w="8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5D708D7" w14:textId="77777777" w:rsidR="00CA2C5F" w:rsidRDefault="00B42207">
            <w:pPr>
              <w:spacing w:after="0" w:line="240" w:lineRule="auto"/>
              <w:jc w:val="both"/>
            </w:pPr>
            <w:proofErr w:type="spellStart"/>
            <w:r>
              <w:rPr>
                <w:rFonts w:hint="eastAsia"/>
              </w:rPr>
              <w:t>钥匙</w:t>
            </w:r>
            <w:proofErr w:type="spellEnd"/>
            <w:r>
              <w:rPr>
                <w:rFonts w:hint="eastAsia"/>
              </w:rPr>
              <w:t>ON</w:t>
            </w:r>
            <w:proofErr w:type="spellStart"/>
            <w:r>
              <w:rPr>
                <w:rFonts w:hint="eastAsia"/>
              </w:rPr>
              <w:t>有效且</w:t>
            </w:r>
            <w:proofErr w:type="spellEnd"/>
          </w:p>
          <w:p w14:paraId="557B2421" w14:textId="77777777" w:rsidR="00CA2C5F" w:rsidRDefault="00B42207">
            <w:pPr>
              <w:spacing w:after="0" w:line="240" w:lineRule="auto"/>
              <w:jc w:val="both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收到DM1_F4,SPN/FMI:521309/18或521309/1时，SOC灯点亮</w:t>
            </w:r>
          </w:p>
        </w:tc>
      </w:tr>
      <w:tr w:rsidR="00CA2C5F" w14:paraId="56F237F2" w14:textId="77777777">
        <w:trPr>
          <w:trHeight w:val="270"/>
          <w:jc w:val="center"/>
        </w:trPr>
        <w:tc>
          <w:tcPr>
            <w:tcW w:w="13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8591610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CB0636B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</w:t>
            </w:r>
          </w:p>
          <w:p w14:paraId="65E2C03C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>
              <w:rPr>
                <w:sz w:val="20"/>
                <w:szCs w:val="20"/>
                <w:lang w:eastAsia="zh-CN"/>
              </w:rPr>
              <w:t xml:space="preserve"> </w:t>
            </w:r>
            <w:r>
              <w:rPr>
                <w:noProof/>
                <w:lang w:val="en-US" w:eastAsia="zh-CN"/>
              </w:rPr>
              <w:drawing>
                <wp:inline distT="0" distB="0" distL="0" distR="0" wp14:anchorId="5BB0885F" wp14:editId="1E6C8B51">
                  <wp:extent cx="541655" cy="398145"/>
                  <wp:effectExtent l="0" t="0" r="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655" cy="398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F598C2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颜色：红色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</w:p>
        </w:tc>
      </w:tr>
      <w:tr w:rsidR="00CA2C5F" w14:paraId="50244E4E" w14:textId="77777777">
        <w:trPr>
          <w:trHeight w:val="270"/>
          <w:jc w:val="center"/>
        </w:trPr>
        <w:tc>
          <w:tcPr>
            <w:tcW w:w="13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5592737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8423CD3" w14:textId="77777777" w:rsidR="00CA2C5F" w:rsidRDefault="00CA2C5F">
            <w:pPr>
              <w:spacing w:after="0"/>
              <w:rPr>
                <w:b/>
                <w:sz w:val="20"/>
                <w:szCs w:val="20"/>
              </w:rPr>
            </w:pPr>
          </w:p>
        </w:tc>
      </w:tr>
      <w:tr w:rsidR="00CA2C5F" w14:paraId="484C0CA0" w14:textId="77777777">
        <w:trPr>
          <w:trHeight w:val="270"/>
          <w:jc w:val="center"/>
        </w:trPr>
        <w:tc>
          <w:tcPr>
            <w:tcW w:w="13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1BDCF682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6E9897C" w14:textId="77777777" w:rsidR="00CA2C5F" w:rsidRDefault="00CA2C5F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CA2C5F" w14:paraId="70186CC8" w14:textId="77777777">
        <w:trPr>
          <w:trHeight w:val="270"/>
          <w:jc w:val="center"/>
        </w:trPr>
        <w:tc>
          <w:tcPr>
            <w:tcW w:w="130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88D20E8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95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9342266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DM1_F4:</w:t>
            </w:r>
            <w:r>
              <w:rPr>
                <w:rFonts w:ascii="宋体" w:hAnsi="宋体" w:hint="eastAsia"/>
                <w:lang w:eastAsia="zh-CN"/>
              </w:rPr>
              <w:t xml:space="preserve"> SPN=521309,FMI=18或SPN=521309,FMI=1</w:t>
            </w:r>
          </w:p>
        </w:tc>
      </w:tr>
      <w:tr w:rsidR="00CA2C5F" w14:paraId="0FE5186D" w14:textId="77777777">
        <w:trPr>
          <w:trHeight w:val="270"/>
          <w:jc w:val="center"/>
        </w:trPr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8D8D8"/>
            <w:vAlign w:val="center"/>
          </w:tcPr>
          <w:p w14:paraId="74122AAA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FBBF41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无</w:t>
            </w:r>
          </w:p>
        </w:tc>
      </w:tr>
      <w:tr w:rsidR="00CA2C5F" w14:paraId="1E916A3E" w14:textId="77777777">
        <w:trPr>
          <w:trHeight w:val="270"/>
          <w:jc w:val="center"/>
        </w:trPr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8D8D8"/>
            <w:vAlign w:val="center"/>
          </w:tcPr>
          <w:p w14:paraId="62E6D228" w14:textId="77777777" w:rsidR="00CA2C5F" w:rsidRDefault="00B42207">
            <w:pPr>
              <w:spacing w:after="0"/>
              <w:rPr>
                <w:rFonts w:ascii="宋体" w:hAnsi="宋体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  <w:lang w:eastAsia="zh-CN"/>
              </w:rPr>
              <w:t>其他要求</w:t>
            </w:r>
          </w:p>
        </w:tc>
        <w:tc>
          <w:tcPr>
            <w:tcW w:w="8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192A16" w14:textId="77777777" w:rsidR="00CA2C5F" w:rsidRDefault="00CA2C5F">
            <w:pPr>
              <w:spacing w:after="0"/>
              <w:rPr>
                <w:sz w:val="20"/>
                <w:lang w:eastAsia="zh-CN"/>
              </w:rPr>
            </w:pPr>
          </w:p>
          <w:tbl>
            <w:tblPr>
              <w:tblW w:w="8731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15"/>
              <w:gridCol w:w="1891"/>
              <w:gridCol w:w="2551"/>
              <w:gridCol w:w="1491"/>
              <w:gridCol w:w="1683"/>
            </w:tblGrid>
            <w:tr w:rsidR="00CA2C5F" w14:paraId="31DADFB7" w14:textId="77777777">
              <w:tc>
                <w:tcPr>
                  <w:tcW w:w="1115" w:type="dxa"/>
                  <w:shd w:val="clear" w:color="auto" w:fill="auto"/>
                  <w:vAlign w:val="center"/>
                </w:tcPr>
                <w:p w14:paraId="7C707ADC" w14:textId="77777777" w:rsidR="00CA2C5F" w:rsidRDefault="00B42207">
                  <w:pPr>
                    <w:pStyle w:val="HR"/>
                    <w:ind w:firstLineChars="0" w:firstLine="0"/>
                    <w:jc w:val="center"/>
                  </w:pPr>
                  <w:r>
                    <w:rPr>
                      <w:rFonts w:hint="eastAsia"/>
                    </w:rPr>
                    <w:t>SPN/FMI</w:t>
                  </w:r>
                </w:p>
              </w:tc>
              <w:tc>
                <w:tcPr>
                  <w:tcW w:w="1891" w:type="dxa"/>
                  <w:shd w:val="clear" w:color="auto" w:fill="auto"/>
                  <w:vAlign w:val="center"/>
                </w:tcPr>
                <w:p w14:paraId="02264735" w14:textId="77777777" w:rsidR="00CA2C5F" w:rsidRDefault="00B42207">
                  <w:pPr>
                    <w:pStyle w:val="HR"/>
                    <w:ind w:firstLineChars="0" w:firstLine="0"/>
                    <w:jc w:val="center"/>
                  </w:pPr>
                  <w:r>
                    <w:rPr>
                      <w:rFonts w:hint="eastAsia"/>
                    </w:rPr>
                    <w:t>项目</w:t>
                  </w:r>
                </w:p>
              </w:tc>
              <w:tc>
                <w:tcPr>
                  <w:tcW w:w="2551" w:type="dxa"/>
                  <w:shd w:val="clear" w:color="auto" w:fill="auto"/>
                  <w:vAlign w:val="center"/>
                </w:tcPr>
                <w:p w14:paraId="11866458" w14:textId="77777777" w:rsidR="00CA2C5F" w:rsidRDefault="00B42207">
                  <w:pPr>
                    <w:pStyle w:val="HR"/>
                    <w:ind w:firstLineChars="0" w:firstLine="0"/>
                    <w:jc w:val="center"/>
                  </w:pPr>
                  <w:r>
                    <w:rPr>
                      <w:rFonts w:hint="eastAsia"/>
                    </w:rPr>
                    <w:t>仪表文字显示</w:t>
                  </w:r>
                </w:p>
              </w:tc>
              <w:tc>
                <w:tcPr>
                  <w:tcW w:w="1491" w:type="dxa"/>
                  <w:shd w:val="clear" w:color="auto" w:fill="auto"/>
                  <w:vAlign w:val="center"/>
                </w:tcPr>
                <w:p w14:paraId="6BC43E43" w14:textId="77777777" w:rsidR="00CA2C5F" w:rsidRDefault="00B42207">
                  <w:pPr>
                    <w:pStyle w:val="HR"/>
                    <w:ind w:firstLineChars="0" w:firstLine="0"/>
                    <w:jc w:val="center"/>
                  </w:pPr>
                  <w:r>
                    <w:rPr>
                      <w:rFonts w:hint="eastAsia"/>
                    </w:rPr>
                    <w:t>SOC</w:t>
                  </w:r>
                  <w:r>
                    <w:rPr>
                      <w:rFonts w:hint="eastAsia"/>
                    </w:rPr>
                    <w:t>符号片</w:t>
                  </w:r>
                </w:p>
              </w:tc>
              <w:tc>
                <w:tcPr>
                  <w:tcW w:w="1683" w:type="dxa"/>
                  <w:shd w:val="clear" w:color="auto" w:fill="auto"/>
                  <w:vAlign w:val="center"/>
                </w:tcPr>
                <w:p w14:paraId="62958D52" w14:textId="77777777" w:rsidR="00CA2C5F" w:rsidRDefault="00B42207">
                  <w:pPr>
                    <w:pStyle w:val="HR"/>
                    <w:ind w:firstLineChars="0" w:firstLine="0"/>
                    <w:jc w:val="center"/>
                  </w:pPr>
                  <w:r>
                    <w:rPr>
                      <w:rFonts w:hint="eastAsia"/>
                    </w:rPr>
                    <w:t>电池符号：</w:t>
                  </w:r>
                </w:p>
                <w:p w14:paraId="1E5B5BBB" w14:textId="77777777" w:rsidR="00CA2C5F" w:rsidRDefault="00B42207">
                  <w:pPr>
                    <w:pStyle w:val="HR"/>
                    <w:ind w:firstLineChars="0" w:firstLine="0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45295DFE" wp14:editId="5F07C29F">
                        <wp:extent cx="472440" cy="198120"/>
                        <wp:effectExtent l="0" t="0" r="0" b="0"/>
                        <wp:docPr id="13" name="图片 1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" name="图片 1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91172" cy="2058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CA2C5F" w14:paraId="1DC85A8A" w14:textId="77777777">
              <w:tc>
                <w:tcPr>
                  <w:tcW w:w="1115" w:type="dxa"/>
                  <w:shd w:val="clear" w:color="auto" w:fill="auto"/>
                </w:tcPr>
                <w:p w14:paraId="34C52D99" w14:textId="77777777" w:rsidR="00CA2C5F" w:rsidRDefault="00B42207">
                  <w:pPr>
                    <w:pStyle w:val="HR"/>
                    <w:ind w:firstLineChars="0" w:firstLine="0"/>
                  </w:pPr>
                  <w:r>
                    <w:rPr>
                      <w:rFonts w:hint="eastAsia"/>
                    </w:rPr>
                    <w:t>521309/17</w:t>
                  </w:r>
                </w:p>
              </w:tc>
              <w:tc>
                <w:tcPr>
                  <w:tcW w:w="1891" w:type="dxa"/>
                  <w:shd w:val="clear" w:color="auto" w:fill="auto"/>
                </w:tcPr>
                <w:p w14:paraId="0B731051" w14:textId="77777777" w:rsidR="00CA2C5F" w:rsidRDefault="00B42207">
                  <w:pPr>
                    <w:pStyle w:val="HR"/>
                    <w:ind w:firstLineChars="0" w:firstLine="0"/>
                  </w:pPr>
                  <w:r>
                    <w:rPr>
                      <w:rFonts w:hint="eastAsia"/>
                    </w:rPr>
                    <w:t>电池</w:t>
                  </w:r>
                  <w:r>
                    <w:rPr>
                      <w:rFonts w:hint="eastAsia"/>
                    </w:rPr>
                    <w:t>SOC</w:t>
                  </w:r>
                  <w:r>
                    <w:rPr>
                      <w:rFonts w:hint="eastAsia"/>
                    </w:rPr>
                    <w:t>轻微低</w:t>
                  </w:r>
                </w:p>
              </w:tc>
              <w:tc>
                <w:tcPr>
                  <w:tcW w:w="2551" w:type="dxa"/>
                  <w:shd w:val="clear" w:color="auto" w:fill="auto"/>
                </w:tcPr>
                <w:p w14:paraId="58459CB6" w14:textId="77777777" w:rsidR="00CA2C5F" w:rsidRDefault="00B42207">
                  <w:pPr>
                    <w:pStyle w:val="HR"/>
                    <w:ind w:firstLineChars="0" w:firstLine="0"/>
                  </w:pPr>
                  <w:r>
                    <w:rPr>
                      <w:rFonts w:hint="eastAsia"/>
                    </w:rPr>
                    <w:t>SOC</w:t>
                  </w:r>
                  <w:r>
                    <w:rPr>
                      <w:rFonts w:hint="eastAsia"/>
                    </w:rPr>
                    <w:t>低，请注意</w:t>
                  </w:r>
                </w:p>
              </w:tc>
              <w:tc>
                <w:tcPr>
                  <w:tcW w:w="1491" w:type="dxa"/>
                  <w:shd w:val="clear" w:color="auto" w:fill="auto"/>
                </w:tcPr>
                <w:p w14:paraId="0199CF2F" w14:textId="77777777" w:rsidR="00CA2C5F" w:rsidRDefault="00B42207">
                  <w:pPr>
                    <w:pStyle w:val="HR"/>
                    <w:ind w:firstLineChars="0" w:firstLine="0"/>
                  </w:pPr>
                  <w:r>
                    <w:rPr>
                      <w:rFonts w:hint="eastAsia"/>
                    </w:rPr>
                    <w:t>熄灭</w:t>
                  </w:r>
                </w:p>
              </w:tc>
              <w:tc>
                <w:tcPr>
                  <w:tcW w:w="1683" w:type="dxa"/>
                  <w:shd w:val="clear" w:color="auto" w:fill="auto"/>
                </w:tcPr>
                <w:p w14:paraId="04ADE21E" w14:textId="77777777" w:rsidR="00CA2C5F" w:rsidRDefault="00B42207">
                  <w:pPr>
                    <w:pStyle w:val="HR"/>
                    <w:ind w:firstLineChars="0" w:firstLine="0"/>
                  </w:pPr>
                  <w:r>
                    <w:rPr>
                      <w:rFonts w:hint="eastAsia"/>
                    </w:rPr>
                    <w:t>绿</w:t>
                  </w:r>
                </w:p>
              </w:tc>
            </w:tr>
            <w:tr w:rsidR="00CA2C5F" w14:paraId="19522156" w14:textId="77777777">
              <w:tc>
                <w:tcPr>
                  <w:tcW w:w="1115" w:type="dxa"/>
                  <w:shd w:val="clear" w:color="auto" w:fill="auto"/>
                </w:tcPr>
                <w:p w14:paraId="2A46239A" w14:textId="77777777" w:rsidR="00CA2C5F" w:rsidRDefault="00B42207">
                  <w:pPr>
                    <w:pStyle w:val="HR"/>
                    <w:ind w:firstLineChars="0" w:firstLine="0"/>
                  </w:pPr>
                  <w:r>
                    <w:rPr>
                      <w:rFonts w:hint="eastAsia"/>
                    </w:rPr>
                    <w:t>521309/18</w:t>
                  </w:r>
                </w:p>
              </w:tc>
              <w:tc>
                <w:tcPr>
                  <w:tcW w:w="1891" w:type="dxa"/>
                  <w:shd w:val="clear" w:color="auto" w:fill="auto"/>
                </w:tcPr>
                <w:p w14:paraId="5FD09FBA" w14:textId="77777777" w:rsidR="00CA2C5F" w:rsidRDefault="00B42207">
                  <w:pPr>
                    <w:pStyle w:val="HR"/>
                    <w:ind w:firstLineChars="0" w:firstLine="0"/>
                  </w:pPr>
                  <w:r>
                    <w:rPr>
                      <w:rFonts w:hint="eastAsia"/>
                    </w:rPr>
                    <w:t>电池</w:t>
                  </w:r>
                  <w:r>
                    <w:rPr>
                      <w:rFonts w:hint="eastAsia"/>
                    </w:rPr>
                    <w:t>SOC</w:t>
                  </w:r>
                  <w:r>
                    <w:rPr>
                      <w:rFonts w:hint="eastAsia"/>
                    </w:rPr>
                    <w:t>一般低</w:t>
                  </w:r>
                </w:p>
              </w:tc>
              <w:tc>
                <w:tcPr>
                  <w:tcW w:w="2551" w:type="dxa"/>
                  <w:shd w:val="clear" w:color="auto" w:fill="auto"/>
                </w:tcPr>
                <w:p w14:paraId="618C7D6B" w14:textId="77777777" w:rsidR="00CA2C5F" w:rsidRDefault="00B42207">
                  <w:pPr>
                    <w:pStyle w:val="HR"/>
                    <w:ind w:firstLineChars="0" w:firstLine="0"/>
                  </w:pPr>
                  <w:r>
                    <w:rPr>
                      <w:rFonts w:hint="eastAsia"/>
                    </w:rPr>
                    <w:t>SOC</w:t>
                  </w:r>
                  <w:r>
                    <w:rPr>
                      <w:rFonts w:hint="eastAsia"/>
                    </w:rPr>
                    <w:t>低，请充电</w:t>
                  </w:r>
                </w:p>
              </w:tc>
              <w:tc>
                <w:tcPr>
                  <w:tcW w:w="1491" w:type="dxa"/>
                  <w:shd w:val="clear" w:color="auto" w:fill="auto"/>
                </w:tcPr>
                <w:p w14:paraId="65B4681B" w14:textId="77777777" w:rsidR="00CA2C5F" w:rsidRDefault="00B42207">
                  <w:pPr>
                    <w:pStyle w:val="HR"/>
                    <w:ind w:firstLineChars="0" w:firstLine="0"/>
                  </w:pPr>
                  <w:r>
                    <w:rPr>
                      <w:rFonts w:hint="eastAsia"/>
                    </w:rPr>
                    <w:t>点亮</w:t>
                  </w:r>
                </w:p>
              </w:tc>
              <w:tc>
                <w:tcPr>
                  <w:tcW w:w="1683" w:type="dxa"/>
                  <w:shd w:val="clear" w:color="auto" w:fill="auto"/>
                </w:tcPr>
                <w:p w14:paraId="550AC5C6" w14:textId="77777777" w:rsidR="00CA2C5F" w:rsidRDefault="00B42207">
                  <w:pPr>
                    <w:pStyle w:val="HR"/>
                    <w:ind w:firstLineChars="0" w:firstLine="0"/>
                  </w:pPr>
                  <w:r>
                    <w:rPr>
                      <w:rFonts w:hint="eastAsia"/>
                    </w:rPr>
                    <w:t>黄</w:t>
                  </w:r>
                </w:p>
              </w:tc>
            </w:tr>
            <w:tr w:rsidR="00CA2C5F" w14:paraId="78B6C7AA" w14:textId="77777777">
              <w:tc>
                <w:tcPr>
                  <w:tcW w:w="1115" w:type="dxa"/>
                  <w:shd w:val="clear" w:color="auto" w:fill="auto"/>
                </w:tcPr>
                <w:p w14:paraId="7ED5A300" w14:textId="77777777" w:rsidR="00CA2C5F" w:rsidRDefault="00B42207">
                  <w:pPr>
                    <w:pStyle w:val="HR"/>
                    <w:ind w:firstLineChars="0" w:firstLine="0"/>
                  </w:pPr>
                  <w:r>
                    <w:rPr>
                      <w:rFonts w:hint="eastAsia"/>
                    </w:rPr>
                    <w:t>521309/1</w:t>
                  </w:r>
                </w:p>
              </w:tc>
              <w:tc>
                <w:tcPr>
                  <w:tcW w:w="1891" w:type="dxa"/>
                  <w:shd w:val="clear" w:color="auto" w:fill="auto"/>
                </w:tcPr>
                <w:p w14:paraId="64DB3122" w14:textId="77777777" w:rsidR="00CA2C5F" w:rsidRDefault="00B42207">
                  <w:pPr>
                    <w:pStyle w:val="HR"/>
                    <w:ind w:firstLineChars="0" w:firstLine="0"/>
                  </w:pPr>
                  <w:r>
                    <w:rPr>
                      <w:rFonts w:hint="eastAsia"/>
                    </w:rPr>
                    <w:t>电池</w:t>
                  </w:r>
                  <w:r>
                    <w:rPr>
                      <w:rFonts w:hint="eastAsia"/>
                    </w:rPr>
                    <w:t>SOC</w:t>
                  </w:r>
                  <w:r>
                    <w:rPr>
                      <w:rFonts w:hint="eastAsia"/>
                    </w:rPr>
                    <w:t>严重低</w:t>
                  </w:r>
                </w:p>
              </w:tc>
              <w:tc>
                <w:tcPr>
                  <w:tcW w:w="2551" w:type="dxa"/>
                  <w:shd w:val="clear" w:color="auto" w:fill="auto"/>
                </w:tcPr>
                <w:p w14:paraId="47F8C230" w14:textId="77777777" w:rsidR="00CA2C5F" w:rsidRDefault="00B42207">
                  <w:pPr>
                    <w:pStyle w:val="HR"/>
                    <w:ind w:firstLineChars="0" w:firstLine="0"/>
                  </w:pPr>
                  <w:r>
                    <w:rPr>
                      <w:rFonts w:hint="eastAsia"/>
                    </w:rPr>
                    <w:t>SOC</w:t>
                  </w:r>
                  <w:r>
                    <w:rPr>
                      <w:rFonts w:hint="eastAsia"/>
                    </w:rPr>
                    <w:t>过低，</w:t>
                  </w:r>
                  <w:r>
                    <w:rPr>
                      <w:rFonts w:hint="eastAsia"/>
                      <w:shd w:val="clear" w:color="auto" w:fill="92D050"/>
                    </w:rPr>
                    <w:t>请立即充电</w:t>
                  </w:r>
                </w:p>
              </w:tc>
              <w:tc>
                <w:tcPr>
                  <w:tcW w:w="1491" w:type="dxa"/>
                  <w:shd w:val="clear" w:color="auto" w:fill="auto"/>
                </w:tcPr>
                <w:p w14:paraId="2D3E874D" w14:textId="77777777" w:rsidR="00CA2C5F" w:rsidRDefault="00B42207">
                  <w:pPr>
                    <w:pStyle w:val="HR"/>
                    <w:ind w:firstLineChars="0" w:firstLine="0"/>
                  </w:pPr>
                  <w:r>
                    <w:rPr>
                      <w:rFonts w:hint="eastAsia"/>
                    </w:rPr>
                    <w:t>点亮</w:t>
                  </w:r>
                </w:p>
              </w:tc>
              <w:tc>
                <w:tcPr>
                  <w:tcW w:w="1683" w:type="dxa"/>
                  <w:shd w:val="clear" w:color="auto" w:fill="auto"/>
                </w:tcPr>
                <w:p w14:paraId="52D962F9" w14:textId="77777777" w:rsidR="00CA2C5F" w:rsidRDefault="00B42207">
                  <w:pPr>
                    <w:pStyle w:val="HR"/>
                    <w:ind w:firstLineChars="0" w:firstLine="0"/>
                  </w:pPr>
                  <w:r>
                    <w:rPr>
                      <w:rFonts w:hint="eastAsia"/>
                    </w:rPr>
                    <w:t>红</w:t>
                  </w:r>
                </w:p>
              </w:tc>
            </w:tr>
            <w:tr w:rsidR="00CA2C5F" w14:paraId="5F5565B3" w14:textId="77777777">
              <w:tc>
                <w:tcPr>
                  <w:tcW w:w="8731" w:type="dxa"/>
                  <w:gridSpan w:val="5"/>
                  <w:shd w:val="clear" w:color="auto" w:fill="auto"/>
                </w:tcPr>
                <w:p w14:paraId="1716C377" w14:textId="77777777" w:rsidR="00CA2C5F" w:rsidRDefault="00B42207">
                  <w:pPr>
                    <w:pStyle w:val="HR"/>
                    <w:ind w:firstLineChars="0" w:firstLine="0"/>
                  </w:pPr>
                  <w:r>
                    <w:rPr>
                      <w:rFonts w:hint="eastAsia"/>
                    </w:rPr>
                    <w:t>备注</w:t>
                  </w:r>
                  <w:r>
                    <w:rPr>
                      <w:rFonts w:hint="eastAsia"/>
                    </w:rPr>
                    <w:t>1</w:t>
                  </w:r>
                  <w:r>
                    <w:rPr>
                      <w:rFonts w:hint="eastAsia"/>
                    </w:rPr>
                    <w:t>、当电池管理系统有上述以外的其他故障同时存在时，仪表文字显示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“电池管理系统故障”。</w:t>
                  </w:r>
                  <w:r>
                    <w:rPr>
                      <w:rFonts w:hint="eastAsia"/>
                    </w:rPr>
                    <w:t>2</w:t>
                  </w:r>
                  <w:r>
                    <w:rPr>
                      <w:rFonts w:hint="eastAsia"/>
                    </w:rPr>
                    <w:t>、当电池管理系统没有上述以外的其他故障存在时，动力电池故障指示灯不亮</w:t>
                  </w:r>
                </w:p>
              </w:tc>
            </w:tr>
          </w:tbl>
          <w:p w14:paraId="6A2B6A14" w14:textId="77777777" w:rsidR="00CA2C5F" w:rsidRDefault="00CA2C5F">
            <w:pPr>
              <w:spacing w:after="0"/>
              <w:rPr>
                <w:sz w:val="20"/>
                <w:lang w:eastAsia="zh-CN"/>
              </w:rPr>
            </w:pPr>
          </w:p>
        </w:tc>
      </w:tr>
    </w:tbl>
    <w:p w14:paraId="4BA5925B" w14:textId="77777777" w:rsidR="00CA2C5F" w:rsidRDefault="00CA2C5F">
      <w:pPr>
        <w:spacing w:after="0"/>
        <w:rPr>
          <w:lang w:eastAsia="zh-CN"/>
        </w:rPr>
      </w:pPr>
    </w:p>
    <w:p w14:paraId="29EC91FD" w14:textId="77777777" w:rsidR="00CA2C5F" w:rsidRDefault="00B42207">
      <w:pPr>
        <w:pStyle w:val="3"/>
        <w:rPr>
          <w:lang w:eastAsia="zh-CN"/>
        </w:rPr>
      </w:pPr>
      <w:r>
        <w:rPr>
          <w:rFonts w:hint="eastAsia"/>
          <w:lang w:eastAsia="zh-CN"/>
        </w:rPr>
        <w:t>高压系统故障</w:t>
      </w:r>
    </w:p>
    <w:tbl>
      <w:tblPr>
        <w:tblW w:w="10261" w:type="dxa"/>
        <w:jc w:val="center"/>
        <w:tblLayout w:type="fixed"/>
        <w:tblLook w:val="04A0" w:firstRow="1" w:lastRow="0" w:firstColumn="1" w:lastColumn="0" w:noHBand="0" w:noVBand="1"/>
      </w:tblPr>
      <w:tblGrid>
        <w:gridCol w:w="1304"/>
        <w:gridCol w:w="8957"/>
      </w:tblGrid>
      <w:tr w:rsidR="00CA2C5F" w14:paraId="50DFEC2D" w14:textId="77777777">
        <w:trPr>
          <w:trHeight w:val="611"/>
          <w:jc w:val="center"/>
        </w:trPr>
        <w:tc>
          <w:tcPr>
            <w:tcW w:w="13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73A96415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957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44717D47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高压系统故障</w:t>
            </w:r>
            <w:proofErr w:type="spellEnd"/>
          </w:p>
        </w:tc>
      </w:tr>
      <w:tr w:rsidR="00CA2C5F" w14:paraId="7A507BC4" w14:textId="77777777">
        <w:trPr>
          <w:trHeight w:val="510"/>
          <w:jc w:val="center"/>
        </w:trPr>
        <w:tc>
          <w:tcPr>
            <w:tcW w:w="13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9745CF4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01ED7FB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高压系统故障</w:t>
            </w:r>
            <w:proofErr w:type="spellEnd"/>
          </w:p>
        </w:tc>
      </w:tr>
      <w:tr w:rsidR="00CA2C5F" w14:paraId="40847CC3" w14:textId="77777777">
        <w:trPr>
          <w:trHeight w:val="834"/>
          <w:jc w:val="center"/>
        </w:trPr>
        <w:tc>
          <w:tcPr>
            <w:tcW w:w="13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CA90842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BAEC821" w14:textId="77777777" w:rsidR="00CA2C5F" w:rsidRDefault="00B42207">
            <w:pPr>
              <w:spacing w:after="0"/>
              <w:jc w:val="both"/>
              <w:rPr>
                <w:rFonts w:ascii="宋体" w:hAnsi="宋体"/>
              </w:rPr>
            </w:pPr>
            <w:proofErr w:type="spellStart"/>
            <w:r>
              <w:rPr>
                <w:rFonts w:ascii="宋体" w:hAnsi="宋体" w:hint="eastAsia"/>
              </w:rPr>
              <w:t>钥匙</w:t>
            </w:r>
            <w:proofErr w:type="spellEnd"/>
            <w:r>
              <w:rPr>
                <w:rFonts w:ascii="宋体" w:hAnsi="宋体" w:hint="eastAsia"/>
              </w:rPr>
              <w:t>ON</w:t>
            </w:r>
            <w:proofErr w:type="spellStart"/>
            <w:r>
              <w:rPr>
                <w:rFonts w:ascii="宋体" w:hAnsi="宋体" w:hint="eastAsia"/>
              </w:rPr>
              <w:t>档有效且</w:t>
            </w:r>
            <w:proofErr w:type="spellEnd"/>
          </w:p>
          <w:p w14:paraId="7B409970" w14:textId="77777777" w:rsidR="00CA2C5F" w:rsidRDefault="00B42207">
            <w:pPr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 xml:space="preserve">电池管理系统红色报警灯亮报文有效    </w:t>
            </w:r>
          </w:p>
          <w:p w14:paraId="784B5CD6" w14:textId="77777777" w:rsidR="00CA2C5F" w:rsidRDefault="00B42207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</w:rPr>
              <w:t>（</w:t>
            </w:r>
            <w:proofErr w:type="spellStart"/>
            <w:r>
              <w:rPr>
                <w:rFonts w:ascii="宋体" w:hAnsi="宋体" w:hint="eastAsia"/>
              </w:rPr>
              <w:t>单个故障</w:t>
            </w:r>
            <w:proofErr w:type="spellEnd"/>
            <w:r>
              <w:rPr>
                <w:rFonts w:ascii="宋体" w:hAnsi="宋体" w:hint="eastAsia"/>
              </w:rPr>
              <w:t>ID=0x18FECAF</w:t>
            </w:r>
            <w:proofErr w:type="gramStart"/>
            <w:r>
              <w:rPr>
                <w:rFonts w:ascii="宋体" w:hAnsi="宋体" w:hint="eastAsia"/>
              </w:rPr>
              <w:t xml:space="preserve">4  </w:t>
            </w:r>
            <w:proofErr w:type="spellStart"/>
            <w:r>
              <w:rPr>
                <w:rFonts w:ascii="宋体" w:hAnsi="宋体" w:hint="eastAsia"/>
              </w:rPr>
              <w:t>一个以上故障</w:t>
            </w:r>
            <w:proofErr w:type="spellEnd"/>
            <w:proofErr w:type="gramEnd"/>
            <w:r>
              <w:rPr>
                <w:rFonts w:ascii="宋体" w:hAnsi="宋体" w:hint="eastAsia"/>
              </w:rPr>
              <w:t xml:space="preserve">ID：18ECFFF4,18EBFFF4）     </w:t>
            </w:r>
          </w:p>
          <w:p w14:paraId="7E358762" w14:textId="77777777" w:rsidR="00CA2C5F" w:rsidRDefault="00B42207">
            <w:pPr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电机控制系统红色报警灯亮报文有效</w:t>
            </w:r>
          </w:p>
          <w:p w14:paraId="6697AE5D" w14:textId="77777777" w:rsidR="00CA2C5F" w:rsidRDefault="00B42207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</w:rPr>
              <w:t>(</w:t>
            </w:r>
            <w:proofErr w:type="spellStart"/>
            <w:r>
              <w:rPr>
                <w:rFonts w:ascii="宋体" w:hAnsi="宋体" w:hint="eastAsia"/>
              </w:rPr>
              <w:t>单个故障</w:t>
            </w:r>
            <w:proofErr w:type="spellEnd"/>
            <w:r>
              <w:rPr>
                <w:rFonts w:ascii="宋体" w:hAnsi="宋体" w:hint="eastAsia"/>
              </w:rPr>
              <w:t>ID=0x18FECAEF</w:t>
            </w:r>
            <w:proofErr w:type="spellStart"/>
            <w:r>
              <w:rPr>
                <w:rFonts w:ascii="宋体" w:hAnsi="宋体" w:hint="eastAsia"/>
              </w:rPr>
              <w:t>一个以上故障</w:t>
            </w:r>
            <w:proofErr w:type="spellEnd"/>
            <w:r>
              <w:rPr>
                <w:rFonts w:ascii="宋体" w:hAnsi="宋体" w:hint="eastAsia"/>
              </w:rPr>
              <w:t xml:space="preserve">ID：18ECFFEF,18EBFFEF）     </w:t>
            </w:r>
          </w:p>
          <w:p w14:paraId="6409180D" w14:textId="77777777" w:rsidR="00CA2C5F" w:rsidRDefault="00B42207">
            <w:pPr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空压机系统红色报警灯亮报文有效</w:t>
            </w:r>
          </w:p>
          <w:p w14:paraId="4BEC84A3" w14:textId="77777777" w:rsidR="00CA2C5F" w:rsidRDefault="00B42207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</w:rPr>
              <w:t>（</w:t>
            </w:r>
            <w:proofErr w:type="spellStart"/>
            <w:r>
              <w:rPr>
                <w:rFonts w:ascii="宋体" w:hAnsi="宋体" w:hint="eastAsia"/>
              </w:rPr>
              <w:t>单个故障</w:t>
            </w:r>
            <w:proofErr w:type="spellEnd"/>
            <w:r>
              <w:rPr>
                <w:rFonts w:ascii="宋体" w:hAnsi="宋体" w:hint="eastAsia"/>
              </w:rPr>
              <w:t xml:space="preserve">ID=0x18FECA30 </w:t>
            </w:r>
            <w:proofErr w:type="spellStart"/>
            <w:r>
              <w:rPr>
                <w:rFonts w:ascii="宋体" w:hAnsi="宋体" w:hint="eastAsia"/>
              </w:rPr>
              <w:t>一个以上故障</w:t>
            </w:r>
            <w:proofErr w:type="spellEnd"/>
            <w:r>
              <w:rPr>
                <w:rFonts w:ascii="宋体" w:hAnsi="宋体" w:hint="eastAsia"/>
              </w:rPr>
              <w:t xml:space="preserve">ID：18ECFF30,18EBFF30）      </w:t>
            </w:r>
          </w:p>
          <w:p w14:paraId="4BA939DB" w14:textId="77777777" w:rsidR="00CA2C5F" w:rsidRDefault="00B42207">
            <w:pPr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DCDC系统红色报警灯亮报文有效</w:t>
            </w:r>
          </w:p>
          <w:p w14:paraId="361D5BD4" w14:textId="77777777" w:rsidR="00CA2C5F" w:rsidRDefault="00B42207">
            <w:pPr>
              <w:spacing w:after="0"/>
              <w:jc w:val="both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（</w:t>
            </w:r>
            <w:proofErr w:type="spellStart"/>
            <w:r>
              <w:rPr>
                <w:rFonts w:ascii="宋体" w:hAnsi="宋体" w:hint="eastAsia"/>
              </w:rPr>
              <w:t>单个故障</w:t>
            </w:r>
            <w:proofErr w:type="spellEnd"/>
            <w:r>
              <w:rPr>
                <w:rFonts w:ascii="宋体" w:hAnsi="宋体" w:hint="eastAsia"/>
              </w:rPr>
              <w:t xml:space="preserve">ID=0x18FECA1A </w:t>
            </w:r>
            <w:proofErr w:type="spellStart"/>
            <w:r>
              <w:rPr>
                <w:rFonts w:ascii="宋体" w:hAnsi="宋体" w:hint="eastAsia"/>
              </w:rPr>
              <w:t>一个以上故障</w:t>
            </w:r>
            <w:proofErr w:type="spellEnd"/>
            <w:r>
              <w:rPr>
                <w:rFonts w:ascii="宋体" w:hAnsi="宋体" w:hint="eastAsia"/>
              </w:rPr>
              <w:t xml:space="preserve">ID：18ECFF1A,18EBFF1A）        </w:t>
            </w:r>
          </w:p>
          <w:p w14:paraId="4AF2B139" w14:textId="77777777" w:rsidR="00CA2C5F" w:rsidRDefault="00B42207">
            <w:pPr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 xml:space="preserve">高压转向系统红色报警灯亮报文有效         </w:t>
            </w:r>
          </w:p>
          <w:p w14:paraId="5B85BA76" w14:textId="77777777" w:rsidR="00CA2C5F" w:rsidRDefault="00B42207">
            <w:pPr>
              <w:spacing w:after="0"/>
              <w:jc w:val="both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（</w:t>
            </w:r>
            <w:proofErr w:type="spellStart"/>
            <w:r>
              <w:rPr>
                <w:rFonts w:ascii="宋体" w:hAnsi="宋体" w:hint="eastAsia"/>
              </w:rPr>
              <w:t>单个故障</w:t>
            </w:r>
            <w:proofErr w:type="spellEnd"/>
            <w:r>
              <w:rPr>
                <w:rFonts w:ascii="宋体" w:hAnsi="宋体" w:hint="eastAsia"/>
              </w:rPr>
              <w:t>ID=0x18FECA</w:t>
            </w:r>
            <w:r>
              <w:rPr>
                <w:rFonts w:ascii="宋体" w:hAnsi="宋体" w:hint="eastAsia"/>
                <w:lang w:eastAsia="zh-CN"/>
              </w:rPr>
              <w:t>2E</w:t>
            </w:r>
            <w:proofErr w:type="spellStart"/>
            <w:r>
              <w:rPr>
                <w:rFonts w:ascii="宋体" w:hAnsi="宋体" w:hint="eastAsia"/>
              </w:rPr>
              <w:t>一个以上故障</w:t>
            </w:r>
            <w:proofErr w:type="spellEnd"/>
            <w:r>
              <w:rPr>
                <w:rFonts w:ascii="宋体" w:hAnsi="宋体" w:hint="eastAsia"/>
              </w:rPr>
              <w:t>ID：18ECFF</w:t>
            </w:r>
            <w:r>
              <w:rPr>
                <w:rFonts w:ascii="宋体" w:hAnsi="宋体" w:hint="eastAsia"/>
                <w:lang w:eastAsia="zh-CN"/>
              </w:rPr>
              <w:t>2E</w:t>
            </w:r>
            <w:r>
              <w:rPr>
                <w:rFonts w:ascii="宋体" w:hAnsi="宋体" w:hint="eastAsia"/>
              </w:rPr>
              <w:t>,18EBFF</w:t>
            </w:r>
            <w:r>
              <w:rPr>
                <w:rFonts w:ascii="宋体" w:hAnsi="宋体" w:hint="eastAsia"/>
                <w:lang w:eastAsia="zh-CN"/>
              </w:rPr>
              <w:t>2E</w:t>
            </w:r>
            <w:r>
              <w:rPr>
                <w:rFonts w:ascii="宋体" w:hAnsi="宋体" w:hint="eastAsia"/>
              </w:rPr>
              <w:t>）</w:t>
            </w:r>
          </w:p>
          <w:p w14:paraId="344F2A24" w14:textId="77777777" w:rsidR="00CA2C5F" w:rsidRDefault="00B42207">
            <w:pPr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 xml:space="preserve">高压配电盒红色报警灯亮报文有效         </w:t>
            </w:r>
          </w:p>
          <w:p w14:paraId="5C1088C9" w14:textId="77777777" w:rsidR="00CA2C5F" w:rsidRDefault="00B42207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（单个故障ID=0x18FECA1E一个以上故障ID：18ECFF1E,18EBFF1E）</w:t>
            </w:r>
          </w:p>
          <w:p w14:paraId="015C5B78" w14:textId="77777777" w:rsidR="00CA2C5F" w:rsidRDefault="00CA2C5F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</w:p>
          <w:p w14:paraId="4F2DB2E8" w14:textId="77777777" w:rsidR="00CA2C5F" w:rsidRDefault="00B42207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以上任意条件成立时点亮</w:t>
            </w:r>
          </w:p>
          <w:p w14:paraId="27353D7C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（DM1_F4,DM1_EF,DM1_30,DM1_1A,DM1_03,DM1_2E,DM1_1E—任意一个红灯有效）</w:t>
            </w:r>
          </w:p>
        </w:tc>
      </w:tr>
      <w:tr w:rsidR="00CA2C5F" w14:paraId="7656AA06" w14:textId="77777777">
        <w:trPr>
          <w:trHeight w:val="270"/>
          <w:jc w:val="center"/>
        </w:trPr>
        <w:tc>
          <w:tcPr>
            <w:tcW w:w="13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5B31FF4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3DDA8AF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</w:t>
            </w:r>
          </w:p>
          <w:p w14:paraId="599D21A2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lastRenderedPageBreak/>
              <w:t>图标：</w:t>
            </w:r>
            <w:r>
              <w:rPr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宋体" w:hAnsi="宋体"/>
                <w:noProof/>
                <w:sz w:val="24"/>
                <w:szCs w:val="21"/>
                <w:lang w:val="en-US" w:eastAsia="zh-CN"/>
              </w:rPr>
              <w:drawing>
                <wp:inline distT="0" distB="0" distL="0" distR="0" wp14:anchorId="47C23670" wp14:editId="00AF3704">
                  <wp:extent cx="490855" cy="406400"/>
                  <wp:effectExtent l="0" t="0" r="0" b="0"/>
                  <wp:docPr id="10" name="图片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>
                            <a:picLocks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855" cy="406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201871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颜色：红色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</w:p>
        </w:tc>
      </w:tr>
      <w:tr w:rsidR="00CA2C5F" w14:paraId="3926BF52" w14:textId="77777777">
        <w:trPr>
          <w:trHeight w:val="270"/>
          <w:jc w:val="center"/>
        </w:trPr>
        <w:tc>
          <w:tcPr>
            <w:tcW w:w="13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5C5957F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HMI</w:t>
            </w:r>
          </w:p>
        </w:tc>
        <w:tc>
          <w:tcPr>
            <w:tcW w:w="8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80529F0" w14:textId="77777777" w:rsidR="00CA2C5F" w:rsidRDefault="00CA2C5F">
            <w:pPr>
              <w:spacing w:after="0"/>
              <w:rPr>
                <w:sz w:val="20"/>
                <w:szCs w:val="20"/>
              </w:rPr>
            </w:pPr>
          </w:p>
        </w:tc>
      </w:tr>
      <w:tr w:rsidR="00CA2C5F" w14:paraId="26E01AE2" w14:textId="77777777">
        <w:trPr>
          <w:trHeight w:val="270"/>
          <w:jc w:val="center"/>
        </w:trPr>
        <w:tc>
          <w:tcPr>
            <w:tcW w:w="13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1E866C2E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5F0EDD0" w14:textId="77777777" w:rsidR="00CA2C5F" w:rsidRDefault="00CA2C5F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</w:p>
        </w:tc>
      </w:tr>
      <w:tr w:rsidR="00CA2C5F" w14:paraId="7830923B" w14:textId="77777777">
        <w:trPr>
          <w:trHeight w:val="270"/>
          <w:jc w:val="center"/>
        </w:trPr>
        <w:tc>
          <w:tcPr>
            <w:tcW w:w="13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E740D2A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52A05E2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DM1信号</w:t>
            </w:r>
          </w:p>
        </w:tc>
      </w:tr>
      <w:tr w:rsidR="00CA2C5F" w14:paraId="5DBBC944" w14:textId="77777777">
        <w:trPr>
          <w:trHeight w:val="270"/>
          <w:jc w:val="center"/>
        </w:trPr>
        <w:tc>
          <w:tcPr>
            <w:tcW w:w="13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A66C72F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3F449B0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无</w:t>
            </w:r>
          </w:p>
        </w:tc>
      </w:tr>
    </w:tbl>
    <w:p w14:paraId="082517DD" w14:textId="77777777" w:rsidR="00CA2C5F" w:rsidRDefault="00CA2C5F">
      <w:pPr>
        <w:spacing w:after="0"/>
        <w:rPr>
          <w:lang w:eastAsia="zh-CN"/>
        </w:rPr>
      </w:pPr>
    </w:p>
    <w:p w14:paraId="12112AD1" w14:textId="77777777" w:rsidR="00CA2C5F" w:rsidRDefault="00B42207">
      <w:pPr>
        <w:pStyle w:val="3"/>
        <w:rPr>
          <w:lang w:eastAsia="zh-CN"/>
        </w:rPr>
      </w:pPr>
      <w:proofErr w:type="spellStart"/>
      <w:r>
        <w:rPr>
          <w:rFonts w:hint="eastAsia"/>
        </w:rPr>
        <w:t>停机报警</w:t>
      </w:r>
      <w:proofErr w:type="spellEnd"/>
    </w:p>
    <w:tbl>
      <w:tblPr>
        <w:tblW w:w="10034" w:type="dxa"/>
        <w:jc w:val="center"/>
        <w:tblLayout w:type="fixed"/>
        <w:tblLook w:val="04A0" w:firstRow="1" w:lastRow="0" w:firstColumn="1" w:lastColumn="0" w:noHBand="0" w:noVBand="1"/>
      </w:tblPr>
      <w:tblGrid>
        <w:gridCol w:w="1191"/>
        <w:gridCol w:w="8843"/>
      </w:tblGrid>
      <w:tr w:rsidR="00CA2C5F" w14:paraId="4E744E23" w14:textId="77777777">
        <w:trPr>
          <w:trHeight w:val="611"/>
          <w:jc w:val="center"/>
        </w:trPr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37A449E0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843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4B2E7D3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停机报警</w:t>
            </w:r>
            <w:proofErr w:type="spellEnd"/>
          </w:p>
        </w:tc>
      </w:tr>
      <w:tr w:rsidR="00CA2C5F" w14:paraId="09125347" w14:textId="77777777">
        <w:trPr>
          <w:trHeight w:val="529"/>
          <w:jc w:val="center"/>
        </w:trPr>
        <w:tc>
          <w:tcPr>
            <w:tcW w:w="119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EE66F4D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948CDF7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停机报警</w:t>
            </w:r>
            <w:proofErr w:type="spellEnd"/>
          </w:p>
        </w:tc>
      </w:tr>
      <w:tr w:rsidR="00CA2C5F" w14:paraId="0184A099" w14:textId="77777777">
        <w:trPr>
          <w:trHeight w:val="834"/>
          <w:jc w:val="center"/>
        </w:trPr>
        <w:tc>
          <w:tcPr>
            <w:tcW w:w="119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1F117667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BF81C50" w14:textId="77777777" w:rsidR="00CA2C5F" w:rsidRDefault="00B42207">
            <w:pPr>
              <w:spacing w:after="0"/>
              <w:jc w:val="both"/>
              <w:rPr>
                <w:rFonts w:ascii="宋体" w:hAnsi="宋体"/>
              </w:rPr>
            </w:pPr>
            <w:proofErr w:type="spellStart"/>
            <w:r>
              <w:rPr>
                <w:rFonts w:ascii="宋体" w:hAnsi="宋体" w:hint="eastAsia"/>
              </w:rPr>
              <w:t>钥匙</w:t>
            </w:r>
            <w:proofErr w:type="spellEnd"/>
            <w:r>
              <w:rPr>
                <w:rFonts w:ascii="宋体" w:hAnsi="宋体" w:hint="eastAsia"/>
              </w:rPr>
              <w:t>ON</w:t>
            </w:r>
            <w:proofErr w:type="spellStart"/>
            <w:r>
              <w:rPr>
                <w:rFonts w:ascii="宋体" w:hAnsi="宋体" w:hint="eastAsia"/>
              </w:rPr>
              <w:t>档有效且</w:t>
            </w:r>
            <w:proofErr w:type="spellEnd"/>
          </w:p>
          <w:p w14:paraId="78633387" w14:textId="77777777" w:rsidR="00CA2C5F" w:rsidRDefault="00B42207" w:rsidP="00C7777F">
            <w:pPr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 xml:space="preserve">电池管理系统红色报警灯亮报文有效    </w:t>
            </w:r>
          </w:p>
          <w:p w14:paraId="10BCB5A9" w14:textId="77777777" w:rsidR="00CA2C5F" w:rsidRDefault="00B42207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</w:rPr>
              <w:t>（</w:t>
            </w:r>
            <w:proofErr w:type="spellStart"/>
            <w:r>
              <w:rPr>
                <w:rFonts w:ascii="宋体" w:hAnsi="宋体" w:hint="eastAsia"/>
              </w:rPr>
              <w:t>单个故障</w:t>
            </w:r>
            <w:proofErr w:type="spellEnd"/>
            <w:r>
              <w:rPr>
                <w:rFonts w:ascii="宋体" w:hAnsi="宋体" w:hint="eastAsia"/>
              </w:rPr>
              <w:t>ID=0x18FECAF</w:t>
            </w:r>
            <w:proofErr w:type="gramStart"/>
            <w:r>
              <w:rPr>
                <w:rFonts w:ascii="宋体" w:hAnsi="宋体" w:hint="eastAsia"/>
              </w:rPr>
              <w:t xml:space="preserve">4  </w:t>
            </w:r>
            <w:proofErr w:type="spellStart"/>
            <w:r>
              <w:rPr>
                <w:rFonts w:ascii="宋体" w:hAnsi="宋体" w:hint="eastAsia"/>
              </w:rPr>
              <w:t>一个以上故障</w:t>
            </w:r>
            <w:proofErr w:type="spellEnd"/>
            <w:proofErr w:type="gramEnd"/>
            <w:r>
              <w:rPr>
                <w:rFonts w:ascii="宋体" w:hAnsi="宋体" w:hint="eastAsia"/>
              </w:rPr>
              <w:t xml:space="preserve">ID：18ECFFF4,18EBFFF4）     </w:t>
            </w:r>
          </w:p>
          <w:p w14:paraId="3291D25D" w14:textId="77777777" w:rsidR="00CA2C5F" w:rsidRDefault="00B42207" w:rsidP="00C7777F">
            <w:pPr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电机控制系统红色报警灯亮报文有效</w:t>
            </w:r>
          </w:p>
          <w:p w14:paraId="1F3FF595" w14:textId="77777777" w:rsidR="00CA2C5F" w:rsidRDefault="00B42207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</w:rPr>
              <w:t>(</w:t>
            </w:r>
            <w:proofErr w:type="spellStart"/>
            <w:r>
              <w:rPr>
                <w:rFonts w:ascii="宋体" w:hAnsi="宋体" w:hint="eastAsia"/>
              </w:rPr>
              <w:t>单个故障</w:t>
            </w:r>
            <w:proofErr w:type="spellEnd"/>
            <w:r>
              <w:rPr>
                <w:rFonts w:ascii="宋体" w:hAnsi="宋体" w:hint="eastAsia"/>
              </w:rPr>
              <w:t>ID=0x18FECAEF</w:t>
            </w:r>
            <w:proofErr w:type="spellStart"/>
            <w:r>
              <w:rPr>
                <w:rFonts w:ascii="宋体" w:hAnsi="宋体" w:hint="eastAsia"/>
              </w:rPr>
              <w:t>一个以上故障</w:t>
            </w:r>
            <w:proofErr w:type="spellEnd"/>
            <w:r>
              <w:rPr>
                <w:rFonts w:ascii="宋体" w:hAnsi="宋体" w:hint="eastAsia"/>
              </w:rPr>
              <w:t xml:space="preserve">ID：18ECFFEF,18EBFFEF）     </w:t>
            </w:r>
          </w:p>
          <w:p w14:paraId="73BD06A7" w14:textId="77777777" w:rsidR="00CA2C5F" w:rsidRDefault="00B42207" w:rsidP="00C7777F">
            <w:pPr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空压机系统红色报警灯亮报文有效</w:t>
            </w:r>
          </w:p>
          <w:p w14:paraId="35B53758" w14:textId="77777777" w:rsidR="00CA2C5F" w:rsidRDefault="00B42207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</w:rPr>
              <w:t>（</w:t>
            </w:r>
            <w:proofErr w:type="spellStart"/>
            <w:r>
              <w:rPr>
                <w:rFonts w:ascii="宋体" w:hAnsi="宋体" w:hint="eastAsia"/>
              </w:rPr>
              <w:t>单个故障</w:t>
            </w:r>
            <w:proofErr w:type="spellEnd"/>
            <w:r>
              <w:rPr>
                <w:rFonts w:ascii="宋体" w:hAnsi="宋体" w:hint="eastAsia"/>
              </w:rPr>
              <w:t xml:space="preserve">ID=0x18FECA30 </w:t>
            </w:r>
            <w:proofErr w:type="spellStart"/>
            <w:r>
              <w:rPr>
                <w:rFonts w:ascii="宋体" w:hAnsi="宋体" w:hint="eastAsia"/>
              </w:rPr>
              <w:t>一个以上故障</w:t>
            </w:r>
            <w:proofErr w:type="spellEnd"/>
            <w:r>
              <w:rPr>
                <w:rFonts w:ascii="宋体" w:hAnsi="宋体" w:hint="eastAsia"/>
              </w:rPr>
              <w:t xml:space="preserve">ID：18ECFF30,18EBFF30）      </w:t>
            </w:r>
          </w:p>
          <w:p w14:paraId="0418FC6B" w14:textId="77777777" w:rsidR="00CA2C5F" w:rsidRDefault="00B42207" w:rsidP="00C7777F">
            <w:pPr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DCDC系统红色报警灯亮报文有效</w:t>
            </w:r>
          </w:p>
          <w:p w14:paraId="4D98595B" w14:textId="77777777" w:rsidR="00CA2C5F" w:rsidRDefault="00B42207">
            <w:pPr>
              <w:spacing w:after="0"/>
              <w:jc w:val="both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（</w:t>
            </w:r>
            <w:proofErr w:type="spellStart"/>
            <w:r>
              <w:rPr>
                <w:rFonts w:ascii="宋体" w:hAnsi="宋体" w:hint="eastAsia"/>
              </w:rPr>
              <w:t>单个故障</w:t>
            </w:r>
            <w:proofErr w:type="spellEnd"/>
            <w:r>
              <w:rPr>
                <w:rFonts w:ascii="宋体" w:hAnsi="宋体" w:hint="eastAsia"/>
              </w:rPr>
              <w:t xml:space="preserve">ID=0x18FECA1A </w:t>
            </w:r>
            <w:proofErr w:type="spellStart"/>
            <w:r>
              <w:rPr>
                <w:rFonts w:ascii="宋体" w:hAnsi="宋体" w:hint="eastAsia"/>
              </w:rPr>
              <w:t>一个以上故障</w:t>
            </w:r>
            <w:proofErr w:type="spellEnd"/>
            <w:r>
              <w:rPr>
                <w:rFonts w:ascii="宋体" w:hAnsi="宋体" w:hint="eastAsia"/>
              </w:rPr>
              <w:t xml:space="preserve">ID：18ECFF1A,18EBFF1A）        </w:t>
            </w:r>
          </w:p>
          <w:p w14:paraId="68A8D2A5" w14:textId="77777777" w:rsidR="00CA2C5F" w:rsidRDefault="00B42207" w:rsidP="00C7777F">
            <w:pPr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 xml:space="preserve">自动变速箱系统红色报警灯亮报文有效    </w:t>
            </w:r>
          </w:p>
          <w:p w14:paraId="2FA5F4EF" w14:textId="77777777" w:rsidR="00CA2C5F" w:rsidRDefault="00B42207">
            <w:pPr>
              <w:spacing w:after="0"/>
              <w:jc w:val="both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（</w:t>
            </w:r>
            <w:proofErr w:type="spellStart"/>
            <w:r>
              <w:rPr>
                <w:rFonts w:ascii="宋体" w:hAnsi="宋体" w:hint="eastAsia"/>
              </w:rPr>
              <w:t>单个故障</w:t>
            </w:r>
            <w:proofErr w:type="spellEnd"/>
            <w:r>
              <w:rPr>
                <w:rFonts w:ascii="宋体" w:hAnsi="宋体" w:hint="eastAsia"/>
              </w:rPr>
              <w:t>ID=0x18FECA03</w:t>
            </w:r>
            <w:proofErr w:type="spellStart"/>
            <w:r>
              <w:rPr>
                <w:rFonts w:ascii="宋体" w:hAnsi="宋体" w:hint="eastAsia"/>
              </w:rPr>
              <w:t>一个以上故障</w:t>
            </w:r>
            <w:proofErr w:type="spellEnd"/>
            <w:r>
              <w:rPr>
                <w:rFonts w:ascii="宋体" w:hAnsi="宋体" w:hint="eastAsia"/>
              </w:rPr>
              <w:t>ID：18ECFF03,18EBFF03）</w:t>
            </w:r>
          </w:p>
          <w:p w14:paraId="0CB24B5F" w14:textId="77777777" w:rsidR="00CA2C5F" w:rsidRDefault="00B42207" w:rsidP="00C7777F">
            <w:pPr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 xml:space="preserve">高压转向系统红色报警灯亮报文有效         </w:t>
            </w:r>
          </w:p>
          <w:p w14:paraId="2F02271F" w14:textId="77777777" w:rsidR="00CA2C5F" w:rsidRDefault="00B42207">
            <w:pPr>
              <w:spacing w:after="0"/>
              <w:jc w:val="both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（</w:t>
            </w:r>
            <w:proofErr w:type="spellStart"/>
            <w:r>
              <w:rPr>
                <w:rFonts w:ascii="宋体" w:hAnsi="宋体" w:hint="eastAsia"/>
              </w:rPr>
              <w:t>单个故障</w:t>
            </w:r>
            <w:proofErr w:type="spellEnd"/>
            <w:r>
              <w:rPr>
                <w:rFonts w:ascii="宋体" w:hAnsi="宋体" w:hint="eastAsia"/>
              </w:rPr>
              <w:t>ID=0x18FECA</w:t>
            </w:r>
            <w:r>
              <w:rPr>
                <w:rFonts w:ascii="宋体" w:hAnsi="宋体" w:hint="eastAsia"/>
                <w:lang w:eastAsia="zh-CN"/>
              </w:rPr>
              <w:t>2E</w:t>
            </w:r>
            <w:proofErr w:type="spellStart"/>
            <w:r>
              <w:rPr>
                <w:rFonts w:ascii="宋体" w:hAnsi="宋体" w:hint="eastAsia"/>
              </w:rPr>
              <w:t>一个以上故障</w:t>
            </w:r>
            <w:proofErr w:type="spellEnd"/>
            <w:r>
              <w:rPr>
                <w:rFonts w:ascii="宋体" w:hAnsi="宋体" w:hint="eastAsia"/>
              </w:rPr>
              <w:t>ID：18ECFF</w:t>
            </w:r>
            <w:r>
              <w:rPr>
                <w:rFonts w:ascii="宋体" w:hAnsi="宋体" w:hint="eastAsia"/>
                <w:lang w:eastAsia="zh-CN"/>
              </w:rPr>
              <w:t>2E</w:t>
            </w:r>
            <w:r>
              <w:rPr>
                <w:rFonts w:ascii="宋体" w:hAnsi="宋体" w:hint="eastAsia"/>
              </w:rPr>
              <w:t>,18EBFF</w:t>
            </w:r>
            <w:r>
              <w:rPr>
                <w:rFonts w:ascii="宋体" w:hAnsi="宋体" w:hint="eastAsia"/>
                <w:lang w:eastAsia="zh-CN"/>
              </w:rPr>
              <w:t>2E</w:t>
            </w:r>
            <w:r>
              <w:rPr>
                <w:rFonts w:ascii="宋体" w:hAnsi="宋体" w:hint="eastAsia"/>
              </w:rPr>
              <w:t>）</w:t>
            </w:r>
          </w:p>
          <w:p w14:paraId="00A39F2A" w14:textId="77777777" w:rsidR="00CA2C5F" w:rsidRDefault="00B42207" w:rsidP="00C7777F">
            <w:pPr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 xml:space="preserve">高压配电盒红色报警灯亮报文有效         </w:t>
            </w:r>
          </w:p>
          <w:p w14:paraId="201DCC00" w14:textId="77777777" w:rsidR="00CA2C5F" w:rsidRDefault="00B42207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（单个故障ID=0x18FECA1E一个以上故障ID：18ECFF1E,18EBFF1E）</w:t>
            </w:r>
          </w:p>
          <w:p w14:paraId="3227E941" w14:textId="77777777" w:rsidR="00CA2C5F" w:rsidRDefault="00B42207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8、低压转向系统红色报警灯亮报文有效</w:t>
            </w:r>
          </w:p>
          <w:p w14:paraId="402C2C02" w14:textId="77777777" w:rsidR="00CA2C5F" w:rsidRDefault="00B42207">
            <w:pPr>
              <w:spacing w:after="0"/>
              <w:jc w:val="both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（</w:t>
            </w:r>
            <w:proofErr w:type="spellStart"/>
            <w:r>
              <w:rPr>
                <w:rFonts w:ascii="宋体" w:hAnsi="宋体" w:hint="eastAsia"/>
              </w:rPr>
              <w:t>单个故障</w:t>
            </w:r>
            <w:proofErr w:type="spellEnd"/>
            <w:r>
              <w:rPr>
                <w:rFonts w:ascii="宋体" w:hAnsi="宋体" w:hint="eastAsia"/>
              </w:rPr>
              <w:t>ID=0x18FECA4D</w:t>
            </w:r>
            <w:proofErr w:type="spellStart"/>
            <w:r>
              <w:rPr>
                <w:rFonts w:ascii="宋体" w:hAnsi="宋体" w:hint="eastAsia"/>
              </w:rPr>
              <w:t>一个以上故障</w:t>
            </w:r>
            <w:proofErr w:type="spellEnd"/>
            <w:r>
              <w:rPr>
                <w:rFonts w:ascii="宋体" w:hAnsi="宋体" w:hint="eastAsia"/>
              </w:rPr>
              <w:t>ID：18ECFF24D,18EBFF4D）</w:t>
            </w:r>
          </w:p>
          <w:p w14:paraId="79A10C32" w14:textId="77777777" w:rsidR="00CA2C5F" w:rsidRDefault="00CA2C5F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</w:p>
          <w:p w14:paraId="325DDCFD" w14:textId="77777777" w:rsidR="00CA2C5F" w:rsidRDefault="00B42207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以上任意条件成立时点亮</w:t>
            </w:r>
          </w:p>
          <w:p w14:paraId="55F3B571" w14:textId="77777777" w:rsidR="00CA2C5F" w:rsidRDefault="00B42207">
            <w:pPr>
              <w:spacing w:after="0"/>
              <w:jc w:val="both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（DM1_F4,DM1_EF,DM1_30,DM1_1A,DM1_03,DM1_2E,DM1_1E, DM1_4D—任意一个红灯有效）</w:t>
            </w:r>
          </w:p>
        </w:tc>
      </w:tr>
      <w:tr w:rsidR="00CA2C5F" w14:paraId="50698701" w14:textId="77777777">
        <w:trPr>
          <w:trHeight w:val="270"/>
          <w:jc w:val="center"/>
        </w:trPr>
        <w:tc>
          <w:tcPr>
            <w:tcW w:w="119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811BA50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B2579C3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</w:t>
            </w:r>
          </w:p>
          <w:p w14:paraId="27BD05F5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>
              <w:rPr>
                <w:sz w:val="20"/>
                <w:szCs w:val="20"/>
                <w:lang w:eastAsia="zh-CN"/>
              </w:rPr>
              <w:t xml:space="preserve"> </w:t>
            </w:r>
            <w:r>
              <w:rPr>
                <w:noProof/>
                <w:lang w:val="en-US" w:eastAsia="zh-CN"/>
              </w:rPr>
              <w:drawing>
                <wp:inline distT="0" distB="0" distL="0" distR="0" wp14:anchorId="5CDE3D23" wp14:editId="54DC59C2">
                  <wp:extent cx="719455" cy="363855"/>
                  <wp:effectExtent l="0" t="0" r="0" b="0"/>
                  <wp:docPr id="12" name="图片 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/>
                          <pic:cNvPicPr>
                            <a:picLocks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9455" cy="363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9A52DC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颜色：红色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</w:p>
        </w:tc>
      </w:tr>
      <w:tr w:rsidR="00CA2C5F" w14:paraId="5E13D63E" w14:textId="77777777">
        <w:trPr>
          <w:trHeight w:val="270"/>
          <w:jc w:val="center"/>
        </w:trPr>
        <w:tc>
          <w:tcPr>
            <w:tcW w:w="119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B6D1D55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40B3C45" w14:textId="77777777" w:rsidR="00CA2C5F" w:rsidRDefault="00CA2C5F">
            <w:pPr>
              <w:spacing w:after="0"/>
              <w:rPr>
                <w:sz w:val="20"/>
                <w:szCs w:val="20"/>
              </w:rPr>
            </w:pPr>
          </w:p>
        </w:tc>
      </w:tr>
      <w:tr w:rsidR="00CA2C5F" w14:paraId="778CC380" w14:textId="77777777">
        <w:trPr>
          <w:trHeight w:val="270"/>
          <w:jc w:val="center"/>
        </w:trPr>
        <w:tc>
          <w:tcPr>
            <w:tcW w:w="119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A0EE4B0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867F772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hint="eastAsia"/>
                <w:sz w:val="20"/>
              </w:rPr>
              <w:t>略</w:t>
            </w:r>
          </w:p>
        </w:tc>
      </w:tr>
      <w:tr w:rsidR="00CA2C5F" w14:paraId="47FACB26" w14:textId="77777777">
        <w:trPr>
          <w:trHeight w:val="270"/>
          <w:jc w:val="center"/>
        </w:trPr>
        <w:tc>
          <w:tcPr>
            <w:tcW w:w="119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6E3505B3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3289C24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hint="eastAsia"/>
                <w:sz w:val="20"/>
              </w:rPr>
              <w:t>略</w:t>
            </w:r>
          </w:p>
        </w:tc>
      </w:tr>
      <w:tr w:rsidR="00CA2C5F" w14:paraId="765A0C83" w14:textId="77777777">
        <w:trPr>
          <w:trHeight w:val="270"/>
          <w:jc w:val="center"/>
        </w:trPr>
        <w:tc>
          <w:tcPr>
            <w:tcW w:w="119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B5041E0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0FC33BF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hint="eastAsia"/>
                <w:sz w:val="20"/>
              </w:rPr>
              <w:t>略</w:t>
            </w:r>
          </w:p>
        </w:tc>
      </w:tr>
    </w:tbl>
    <w:p w14:paraId="779EED88" w14:textId="77777777" w:rsidR="00CA2C5F" w:rsidRDefault="00CA2C5F">
      <w:pPr>
        <w:spacing w:after="0"/>
        <w:rPr>
          <w:lang w:eastAsia="zh-CN"/>
        </w:rPr>
      </w:pPr>
    </w:p>
    <w:p w14:paraId="270B62A2" w14:textId="77777777" w:rsidR="00CA2C5F" w:rsidRDefault="00B42207">
      <w:pPr>
        <w:pStyle w:val="3"/>
        <w:rPr>
          <w:lang w:eastAsia="zh-CN"/>
        </w:rPr>
      </w:pPr>
      <w:proofErr w:type="spellStart"/>
      <w:r>
        <w:rPr>
          <w:rFonts w:hint="eastAsia"/>
        </w:rPr>
        <w:lastRenderedPageBreak/>
        <w:t>高压电池故障</w:t>
      </w:r>
      <w:proofErr w:type="spellEnd"/>
    </w:p>
    <w:tbl>
      <w:tblPr>
        <w:tblW w:w="10016" w:type="dxa"/>
        <w:jc w:val="center"/>
        <w:tblLayout w:type="fixed"/>
        <w:tblLook w:val="04A0" w:firstRow="1" w:lastRow="0" w:firstColumn="1" w:lastColumn="0" w:noHBand="0" w:noVBand="1"/>
      </w:tblPr>
      <w:tblGrid>
        <w:gridCol w:w="1182"/>
        <w:gridCol w:w="8834"/>
      </w:tblGrid>
      <w:tr w:rsidR="00CA2C5F" w14:paraId="3EA6A9CD" w14:textId="77777777">
        <w:trPr>
          <w:trHeight w:val="611"/>
          <w:jc w:val="center"/>
        </w:trPr>
        <w:tc>
          <w:tcPr>
            <w:tcW w:w="11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7AD3ADCD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834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5BF8038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高压电池故障</w:t>
            </w:r>
            <w:proofErr w:type="spellEnd"/>
          </w:p>
        </w:tc>
      </w:tr>
      <w:tr w:rsidR="00CA2C5F" w14:paraId="47AB735E" w14:textId="77777777">
        <w:trPr>
          <w:trHeight w:val="393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1ACD05ED" w14:textId="77777777" w:rsidR="00CA2C5F" w:rsidRDefault="00B42207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功能描述</w:t>
            </w:r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6691084" w14:textId="77777777" w:rsidR="00CA2C5F" w:rsidRDefault="00B42207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高压电池故障</w:t>
            </w:r>
          </w:p>
        </w:tc>
      </w:tr>
      <w:tr w:rsidR="00CA2C5F" w14:paraId="4D55C1A1" w14:textId="77777777">
        <w:trPr>
          <w:trHeight w:val="834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1775A7B4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7AF73F8" w14:textId="77777777" w:rsidR="00CA2C5F" w:rsidRDefault="00B42207">
            <w:pPr>
              <w:spacing w:after="0"/>
              <w:jc w:val="both"/>
              <w:rPr>
                <w:rFonts w:ascii="宋体" w:hAnsi="宋体"/>
              </w:rPr>
            </w:pPr>
            <w:proofErr w:type="spellStart"/>
            <w:r>
              <w:rPr>
                <w:rFonts w:ascii="宋体" w:hAnsi="宋体" w:hint="eastAsia"/>
              </w:rPr>
              <w:t>钥匙</w:t>
            </w:r>
            <w:proofErr w:type="spellEnd"/>
            <w:r>
              <w:rPr>
                <w:rFonts w:ascii="宋体" w:hAnsi="宋体" w:hint="eastAsia"/>
              </w:rPr>
              <w:t>ON</w:t>
            </w:r>
            <w:proofErr w:type="spellStart"/>
            <w:r>
              <w:rPr>
                <w:rFonts w:ascii="宋体" w:hAnsi="宋体" w:hint="eastAsia"/>
              </w:rPr>
              <w:t>有效</w:t>
            </w:r>
            <w:proofErr w:type="spellEnd"/>
            <w:r>
              <w:rPr>
                <w:rFonts w:ascii="宋体" w:hAnsi="宋体" w:hint="eastAsia"/>
              </w:rPr>
              <w:t xml:space="preserve"> 且</w:t>
            </w:r>
          </w:p>
          <w:p w14:paraId="4100A0D3" w14:textId="77777777" w:rsidR="00CA2C5F" w:rsidRDefault="00B42207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 xml:space="preserve">1、电池管理系统红色报警灯亮报文有效    </w:t>
            </w:r>
          </w:p>
          <w:p w14:paraId="50268D2D" w14:textId="77777777" w:rsidR="00CA2C5F" w:rsidRDefault="00B42207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 xml:space="preserve">（单个故障ID=0x18FECAF4 </w:t>
            </w:r>
          </w:p>
          <w:p w14:paraId="7202DEF9" w14:textId="77777777" w:rsidR="00CA2C5F" w:rsidRDefault="00B42207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 xml:space="preserve"> 一个以上故障ID：18ECFFF4,18EBFFF4）        </w:t>
            </w:r>
          </w:p>
          <w:p w14:paraId="7330D850" w14:textId="77777777" w:rsidR="00CA2C5F" w:rsidRDefault="00B42207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 xml:space="preserve">2、电池管理系统黄色报警灯亮报文有效    </w:t>
            </w:r>
          </w:p>
          <w:p w14:paraId="33E75798" w14:textId="77777777" w:rsidR="00CA2C5F" w:rsidRDefault="00B42207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 xml:space="preserve">（单个故障ID=0x18FECAF4 </w:t>
            </w:r>
          </w:p>
          <w:p w14:paraId="4D1836AA" w14:textId="77777777" w:rsidR="00CA2C5F" w:rsidRDefault="00B42207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 xml:space="preserve"> 一个以上故障ID：18ECFFF4,18EBFFF4）        </w:t>
            </w:r>
          </w:p>
          <w:p w14:paraId="34F5E66F" w14:textId="77777777" w:rsidR="00CA2C5F" w:rsidRDefault="00B42207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3、连续5秒未接收到电池管理系统外发报文</w:t>
            </w:r>
          </w:p>
          <w:p w14:paraId="5895FF86" w14:textId="77777777" w:rsidR="00CA2C5F" w:rsidRDefault="00B42207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（ID=0x0CFFEAF4）</w:t>
            </w:r>
          </w:p>
          <w:p w14:paraId="0D78914C" w14:textId="77777777" w:rsidR="00CA2C5F" w:rsidRDefault="00B42207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则动力电池故障指示灯点亮</w:t>
            </w:r>
          </w:p>
          <w:p w14:paraId="656ACD60" w14:textId="77777777" w:rsidR="00CA2C5F" w:rsidRDefault="00B42207">
            <w:pPr>
              <w:spacing w:after="0"/>
              <w:jc w:val="both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(DM1_F4红黄灯有效，未收到</w:t>
            </w:r>
            <w:r>
              <w:rPr>
                <w:rFonts w:ascii="宋体" w:hAnsi="宋体" w:hint="eastAsia"/>
              </w:rPr>
              <w:t>0CFFEAF4</w:t>
            </w:r>
            <w:r>
              <w:rPr>
                <w:rFonts w:ascii="宋体" w:hAnsi="宋体" w:hint="eastAsia"/>
                <w:lang w:eastAsia="zh-CN"/>
              </w:rPr>
              <w:t>有效)</w:t>
            </w:r>
          </w:p>
        </w:tc>
      </w:tr>
      <w:tr w:rsidR="00CA2C5F" w14:paraId="5810016B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6DF20A96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98D192B" w14:textId="77777777" w:rsidR="00CA2C5F" w:rsidRDefault="00B42207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报警灯</w:t>
            </w:r>
          </w:p>
          <w:p w14:paraId="350B906A" w14:textId="77777777" w:rsidR="00CA2C5F" w:rsidRDefault="00B42207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图标：</w:t>
            </w:r>
            <w:r>
              <w:rPr>
                <w:rFonts w:ascii="宋体" w:hAnsi="宋体"/>
                <w:lang w:eastAsia="zh-CN"/>
              </w:rPr>
              <w:t xml:space="preserve"> </w:t>
            </w:r>
            <w:r>
              <w:rPr>
                <w:noProof/>
                <w:lang w:val="en-US" w:eastAsia="zh-CN"/>
              </w:rPr>
              <w:drawing>
                <wp:inline distT="0" distB="0" distL="0" distR="0" wp14:anchorId="246C37F4" wp14:editId="66AB4243">
                  <wp:extent cx="540385" cy="461010"/>
                  <wp:effectExtent l="0" t="0" r="0" b="0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385" cy="461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B00DD9" w14:textId="77777777" w:rsidR="00CA2C5F" w:rsidRDefault="00B42207">
            <w:pPr>
              <w:spacing w:after="0"/>
              <w:jc w:val="both"/>
              <w:rPr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颜色：红色</w:t>
            </w:r>
          </w:p>
        </w:tc>
      </w:tr>
      <w:tr w:rsidR="00CA2C5F" w14:paraId="603705BC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9133990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1944564" w14:textId="77777777" w:rsidR="00CA2C5F" w:rsidRDefault="00CA2C5F">
            <w:pPr>
              <w:spacing w:after="0"/>
              <w:rPr>
                <w:sz w:val="20"/>
                <w:szCs w:val="20"/>
              </w:rPr>
            </w:pPr>
          </w:p>
        </w:tc>
      </w:tr>
      <w:tr w:rsidR="00CA2C5F" w14:paraId="5830940F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9E3F99B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9EB6FE5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hint="eastAsia"/>
                <w:sz w:val="20"/>
              </w:rPr>
              <w:t>略</w:t>
            </w:r>
          </w:p>
        </w:tc>
      </w:tr>
      <w:tr w:rsidR="00CA2C5F" w14:paraId="6A187742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AACE4A1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5CBE4E2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hint="eastAsia"/>
                <w:sz w:val="20"/>
              </w:rPr>
              <w:t>略</w:t>
            </w:r>
          </w:p>
        </w:tc>
      </w:tr>
      <w:tr w:rsidR="00CA2C5F" w14:paraId="2B58C758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47A411EB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C503045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hint="eastAsia"/>
                <w:sz w:val="20"/>
              </w:rPr>
              <w:t>略</w:t>
            </w:r>
          </w:p>
        </w:tc>
      </w:tr>
    </w:tbl>
    <w:p w14:paraId="07E4539D" w14:textId="77777777" w:rsidR="00CA2C5F" w:rsidRDefault="00CA2C5F">
      <w:pPr>
        <w:spacing w:after="0"/>
        <w:rPr>
          <w:lang w:eastAsia="zh-CN"/>
        </w:rPr>
      </w:pPr>
    </w:p>
    <w:p w14:paraId="5D685CF0" w14:textId="77777777" w:rsidR="00CA2C5F" w:rsidRDefault="00B42207">
      <w:pPr>
        <w:pStyle w:val="3"/>
        <w:rPr>
          <w:lang w:eastAsia="zh-CN"/>
        </w:rPr>
      </w:pPr>
      <w:r>
        <w:rPr>
          <w:rFonts w:hint="eastAsia"/>
          <w:lang w:eastAsia="zh-CN"/>
        </w:rPr>
        <w:t>高压电池断开</w:t>
      </w:r>
    </w:p>
    <w:tbl>
      <w:tblPr>
        <w:tblW w:w="10016" w:type="dxa"/>
        <w:jc w:val="center"/>
        <w:tblLayout w:type="fixed"/>
        <w:tblLook w:val="04A0" w:firstRow="1" w:lastRow="0" w:firstColumn="1" w:lastColumn="0" w:noHBand="0" w:noVBand="1"/>
      </w:tblPr>
      <w:tblGrid>
        <w:gridCol w:w="1182"/>
        <w:gridCol w:w="8834"/>
      </w:tblGrid>
      <w:tr w:rsidR="00CA2C5F" w14:paraId="6F2F5ECA" w14:textId="77777777">
        <w:trPr>
          <w:trHeight w:val="386"/>
          <w:jc w:val="center"/>
        </w:trPr>
        <w:tc>
          <w:tcPr>
            <w:tcW w:w="11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07C25828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834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45BC9866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高压电池断开</w:t>
            </w:r>
            <w:proofErr w:type="spellEnd"/>
          </w:p>
        </w:tc>
      </w:tr>
      <w:tr w:rsidR="00CA2C5F" w14:paraId="5361F45B" w14:textId="77777777">
        <w:trPr>
          <w:trHeight w:val="419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07544E24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8467E24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高压电池断开</w:t>
            </w:r>
            <w:proofErr w:type="spellEnd"/>
          </w:p>
        </w:tc>
      </w:tr>
      <w:tr w:rsidR="00CA2C5F" w14:paraId="68F6A2BE" w14:textId="77777777">
        <w:trPr>
          <w:trHeight w:val="834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6FE8399F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AF77E8D" w14:textId="77777777" w:rsidR="00CA2C5F" w:rsidRDefault="00B42207">
            <w:pPr>
              <w:spacing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  <w:lang w:eastAsia="zh-CN"/>
              </w:rPr>
              <w:t>ON</w:t>
            </w:r>
            <w:r>
              <w:rPr>
                <w:rFonts w:hint="eastAsia"/>
                <w:lang w:eastAsia="zh-CN"/>
              </w:rPr>
              <w:t>档点有效</w:t>
            </w:r>
          </w:p>
          <w:p w14:paraId="43BEAF61" w14:textId="77777777" w:rsidR="00CA2C5F" w:rsidRDefault="00B42207">
            <w:pPr>
              <w:spacing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  <w:r>
              <w:rPr>
                <w:rFonts w:hint="eastAsia"/>
                <w:lang w:eastAsia="zh-CN"/>
              </w:rPr>
              <w:t>、收到报文</w:t>
            </w:r>
            <w:r>
              <w:rPr>
                <w:rFonts w:hint="eastAsia"/>
                <w:lang w:eastAsia="zh-CN"/>
              </w:rPr>
              <w:t>0CFF11EF</w:t>
            </w:r>
            <w:r>
              <w:rPr>
                <w:rFonts w:hint="eastAsia"/>
                <w:lang w:eastAsia="zh-CN"/>
              </w:rPr>
              <w:t>信号</w:t>
            </w:r>
          </w:p>
          <w:tbl>
            <w:tblPr>
              <w:tblW w:w="76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77"/>
              <w:gridCol w:w="1825"/>
              <w:gridCol w:w="709"/>
              <w:gridCol w:w="567"/>
              <w:gridCol w:w="708"/>
              <w:gridCol w:w="2694"/>
            </w:tblGrid>
            <w:tr w:rsidR="00CA2C5F" w14:paraId="2BB689DE" w14:textId="77777777">
              <w:tc>
                <w:tcPr>
                  <w:tcW w:w="1177" w:type="dxa"/>
                  <w:shd w:val="clear" w:color="auto" w:fill="auto"/>
                </w:tcPr>
                <w:p w14:paraId="055AF302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ID</w:t>
                  </w:r>
                </w:p>
              </w:tc>
              <w:tc>
                <w:tcPr>
                  <w:tcW w:w="1825" w:type="dxa"/>
                  <w:shd w:val="clear" w:color="auto" w:fill="auto"/>
                </w:tcPr>
                <w:p w14:paraId="0D29543E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内容</w:t>
                  </w:r>
                </w:p>
              </w:tc>
              <w:tc>
                <w:tcPr>
                  <w:tcW w:w="709" w:type="dxa"/>
                  <w:shd w:val="clear" w:color="auto" w:fill="auto"/>
                </w:tcPr>
                <w:p w14:paraId="05919110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字节</w:t>
                  </w:r>
                </w:p>
              </w:tc>
              <w:tc>
                <w:tcPr>
                  <w:tcW w:w="567" w:type="dxa"/>
                  <w:shd w:val="clear" w:color="auto" w:fill="auto"/>
                </w:tcPr>
                <w:p w14:paraId="3C76D1AE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708" w:type="dxa"/>
                </w:tcPr>
                <w:p w14:paraId="3556C2E6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周期</w:t>
                  </w:r>
                </w:p>
              </w:tc>
              <w:tc>
                <w:tcPr>
                  <w:tcW w:w="2694" w:type="dxa"/>
                  <w:shd w:val="clear" w:color="auto" w:fill="auto"/>
                </w:tcPr>
                <w:p w14:paraId="5C7FBE5B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备注</w:t>
                  </w:r>
                </w:p>
              </w:tc>
            </w:tr>
            <w:tr w:rsidR="00CA2C5F" w14:paraId="1FFAA246" w14:textId="77777777">
              <w:tc>
                <w:tcPr>
                  <w:tcW w:w="1177" w:type="dxa"/>
                  <w:shd w:val="clear" w:color="auto" w:fill="auto"/>
                </w:tcPr>
                <w:p w14:paraId="14D3D734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ascii="宋体" w:hAnsi="宋体" w:hint="eastAsia"/>
                      <w:bCs/>
                      <w:szCs w:val="21"/>
                    </w:rPr>
                    <w:t>0CFF11EF</w:t>
                  </w:r>
                </w:p>
              </w:tc>
              <w:tc>
                <w:tcPr>
                  <w:tcW w:w="1825" w:type="dxa"/>
                  <w:shd w:val="clear" w:color="auto" w:fill="auto"/>
                </w:tcPr>
                <w:p w14:paraId="1DF3994B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控制器母线电压</w:t>
                  </w:r>
                </w:p>
              </w:tc>
              <w:tc>
                <w:tcPr>
                  <w:tcW w:w="709" w:type="dxa"/>
                  <w:shd w:val="clear" w:color="auto" w:fill="FFFF00"/>
                </w:tcPr>
                <w:p w14:paraId="254C9CF4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3-4</w:t>
                  </w:r>
                </w:p>
              </w:tc>
              <w:tc>
                <w:tcPr>
                  <w:tcW w:w="567" w:type="dxa"/>
                  <w:shd w:val="clear" w:color="auto" w:fill="FFFF00"/>
                </w:tcPr>
                <w:p w14:paraId="072DF3CB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All</w:t>
                  </w:r>
                </w:p>
              </w:tc>
              <w:tc>
                <w:tcPr>
                  <w:tcW w:w="708" w:type="dxa"/>
                </w:tcPr>
                <w:p w14:paraId="08EE5A3D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20ms</w:t>
                  </w:r>
                </w:p>
              </w:tc>
              <w:tc>
                <w:tcPr>
                  <w:tcW w:w="2694" w:type="dxa"/>
                  <w:shd w:val="clear" w:color="auto" w:fill="auto"/>
                </w:tcPr>
                <w:p w14:paraId="3B087F12" w14:textId="5052E432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增益</w:t>
                  </w:r>
                  <w:r>
                    <w:rPr>
                      <w:rFonts w:hint="eastAsia"/>
                      <w:sz w:val="20"/>
                    </w:rPr>
                    <w:t>:0.1V;</w:t>
                  </w:r>
                  <w:r>
                    <w:rPr>
                      <w:rFonts w:hint="eastAsia"/>
                      <w:sz w:val="20"/>
                    </w:rPr>
                    <w:t>偏移量</w:t>
                  </w:r>
                  <w:r w:rsidR="008E5109">
                    <w:rPr>
                      <w:rFonts w:hint="eastAsia"/>
                      <w:sz w:val="20"/>
                    </w:rPr>
                    <w:t>:0V</w:t>
                  </w:r>
                  <w:r>
                    <w:rPr>
                      <w:rFonts w:hint="eastAsia"/>
                      <w:sz w:val="20"/>
                    </w:rPr>
                    <w:t>;</w:t>
                  </w:r>
                </w:p>
                <w:p w14:paraId="4FFFB61F" w14:textId="12820F99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范围</w:t>
                  </w:r>
                  <w:r w:rsidR="008E5109">
                    <w:rPr>
                      <w:rFonts w:hint="eastAsia"/>
                      <w:sz w:val="20"/>
                    </w:rPr>
                    <w:t>:0-6553.5V</w:t>
                  </w:r>
                </w:p>
              </w:tc>
            </w:tr>
          </w:tbl>
          <w:p w14:paraId="6D301731" w14:textId="77777777" w:rsidR="00CA2C5F" w:rsidRDefault="00B42207">
            <w:pPr>
              <w:spacing w:after="0"/>
              <w:rPr>
                <w:rFonts w:ascii="宋体" w:hAnsi="宋体"/>
                <w:bCs/>
                <w:szCs w:val="21"/>
                <w:lang w:eastAsia="zh-CN"/>
              </w:rPr>
            </w:pPr>
            <w:r>
              <w:rPr>
                <w:rFonts w:hint="eastAsia"/>
                <w:lang w:eastAsia="zh-CN"/>
              </w:rPr>
              <w:t>3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ascii="宋体" w:hAnsi="宋体" w:hint="eastAsia"/>
                <w:bCs/>
                <w:szCs w:val="21"/>
                <w:lang w:eastAsia="zh-CN"/>
              </w:rPr>
              <w:t>电机电压低于200V且车速大于5km/h</w:t>
            </w:r>
          </w:p>
        </w:tc>
      </w:tr>
      <w:tr w:rsidR="00CA2C5F" w14:paraId="4F7840D7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8CE3B3F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AC3D320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</w:t>
            </w:r>
          </w:p>
          <w:p w14:paraId="45875A67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>
              <w:rPr>
                <w:sz w:val="20"/>
                <w:szCs w:val="20"/>
                <w:lang w:eastAsia="zh-CN"/>
              </w:rPr>
              <w:t xml:space="preserve"> </w:t>
            </w:r>
            <w:r>
              <w:object w:dxaOrig="672" w:dyaOrig="564" w14:anchorId="5319EE23">
                <v:shape id="_x0000_i1026" type="#_x0000_t75" style="width:33.2pt;height:28.5pt" o:ole="">
                  <v:imagedata r:id="rId24" o:title=""/>
                  <o:lock v:ext="edit" aspectratio="f"/>
                </v:shape>
                <o:OLEObject Type="Embed" ProgID="PBrush" ShapeID="_x0000_i1026" DrawAspect="Content" ObjectID="_1776853144" r:id="rId25"/>
              </w:object>
            </w:r>
          </w:p>
          <w:p w14:paraId="74A3EAEB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颜色：黄色</w:t>
            </w:r>
          </w:p>
        </w:tc>
      </w:tr>
      <w:tr w:rsidR="00CA2C5F" w14:paraId="68949723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35C6187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A1667B0" w14:textId="77777777" w:rsidR="00CA2C5F" w:rsidRDefault="00CA2C5F">
            <w:pPr>
              <w:spacing w:after="0"/>
              <w:rPr>
                <w:sz w:val="20"/>
                <w:szCs w:val="20"/>
              </w:rPr>
            </w:pPr>
          </w:p>
        </w:tc>
      </w:tr>
      <w:tr w:rsidR="00CA2C5F" w14:paraId="4D93E695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7770F81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D9A9006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hint="eastAsia"/>
                <w:sz w:val="20"/>
              </w:rPr>
              <w:t>略</w:t>
            </w:r>
          </w:p>
        </w:tc>
      </w:tr>
      <w:tr w:rsidR="00CA2C5F" w14:paraId="56DB3391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E01C902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5891443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hint="eastAsia"/>
                <w:sz w:val="20"/>
              </w:rPr>
              <w:t>略</w:t>
            </w:r>
          </w:p>
        </w:tc>
      </w:tr>
      <w:tr w:rsidR="00CA2C5F" w14:paraId="7B129351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2562ABA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EB1EE60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hint="eastAsia"/>
                <w:sz w:val="20"/>
              </w:rPr>
              <w:t>略</w:t>
            </w:r>
          </w:p>
        </w:tc>
      </w:tr>
    </w:tbl>
    <w:p w14:paraId="12AA7E58" w14:textId="77777777" w:rsidR="00CA2C5F" w:rsidRDefault="00CA2C5F">
      <w:pPr>
        <w:spacing w:after="0"/>
        <w:rPr>
          <w:lang w:eastAsia="zh-CN"/>
        </w:rPr>
      </w:pPr>
    </w:p>
    <w:p w14:paraId="31BDA972" w14:textId="77777777" w:rsidR="00CA2C5F" w:rsidRDefault="00B42207">
      <w:pPr>
        <w:pStyle w:val="3"/>
      </w:pPr>
      <w:proofErr w:type="spellStart"/>
      <w:r>
        <w:rPr>
          <w:rFonts w:hint="eastAsia"/>
        </w:rPr>
        <w:t>充电枪连接指示</w:t>
      </w:r>
      <w:proofErr w:type="spellEnd"/>
    </w:p>
    <w:tbl>
      <w:tblPr>
        <w:tblW w:w="97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7"/>
        <w:gridCol w:w="8113"/>
      </w:tblGrid>
      <w:tr w:rsidR="00CA2C5F" w14:paraId="7C389AD3" w14:textId="77777777">
        <w:trPr>
          <w:trHeight w:val="719"/>
        </w:trPr>
        <w:tc>
          <w:tcPr>
            <w:tcW w:w="1617" w:type="dxa"/>
            <w:shd w:val="clear" w:color="auto" w:fill="D9D9D9"/>
            <w:vAlign w:val="center"/>
          </w:tcPr>
          <w:p w14:paraId="541A4C16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功能名称</w:t>
            </w:r>
            <w:proofErr w:type="spellEnd"/>
          </w:p>
        </w:tc>
        <w:tc>
          <w:tcPr>
            <w:tcW w:w="8113" w:type="dxa"/>
            <w:shd w:val="clear" w:color="auto" w:fill="auto"/>
            <w:vAlign w:val="center"/>
          </w:tcPr>
          <w:p w14:paraId="0FE5C163" w14:textId="77777777" w:rsidR="00CA2C5F" w:rsidRDefault="00B42207">
            <w:pPr>
              <w:ind w:firstLine="420"/>
              <w:jc w:val="center"/>
              <w:rPr>
                <w:b/>
                <w:bCs/>
              </w:rPr>
            </w:pPr>
            <w:proofErr w:type="spellStart"/>
            <w:r>
              <w:rPr>
                <w:rFonts w:hint="eastAsia"/>
              </w:rPr>
              <w:t>充电枪插入指示</w:t>
            </w:r>
            <w:proofErr w:type="spellEnd"/>
          </w:p>
        </w:tc>
      </w:tr>
      <w:tr w:rsidR="00CA2C5F" w14:paraId="01421441" w14:textId="77777777">
        <w:trPr>
          <w:trHeight w:val="545"/>
        </w:trPr>
        <w:tc>
          <w:tcPr>
            <w:tcW w:w="1617" w:type="dxa"/>
            <w:shd w:val="clear" w:color="auto" w:fill="D9D9D9"/>
            <w:vAlign w:val="center"/>
          </w:tcPr>
          <w:p w14:paraId="229882C5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功能描述</w:t>
            </w:r>
            <w:proofErr w:type="spellEnd"/>
          </w:p>
        </w:tc>
        <w:tc>
          <w:tcPr>
            <w:tcW w:w="8113" w:type="dxa"/>
            <w:shd w:val="clear" w:color="auto" w:fill="auto"/>
            <w:vAlign w:val="center"/>
          </w:tcPr>
          <w:p w14:paraId="4FDD8B9E" w14:textId="77777777" w:rsidR="00CA2C5F" w:rsidRDefault="00B42207">
            <w:pPr>
              <w:ind w:firstLine="42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仪表接收</w:t>
            </w:r>
            <w:r>
              <w:rPr>
                <w:rFonts w:hint="eastAsia"/>
                <w:lang w:eastAsia="zh-CN"/>
              </w:rPr>
              <w:t>BMS</w:t>
            </w:r>
            <w:r>
              <w:rPr>
                <w:rFonts w:hint="eastAsia"/>
                <w:lang w:eastAsia="zh-CN"/>
              </w:rPr>
              <w:t>发的总线信号，点亮充电枪插入指示灯</w:t>
            </w:r>
          </w:p>
        </w:tc>
      </w:tr>
      <w:tr w:rsidR="00CA2C5F" w14:paraId="5A5CA42C" w14:textId="77777777">
        <w:trPr>
          <w:trHeight w:val="413"/>
        </w:trPr>
        <w:tc>
          <w:tcPr>
            <w:tcW w:w="1617" w:type="dxa"/>
            <w:shd w:val="clear" w:color="auto" w:fill="D9D9D9"/>
            <w:vAlign w:val="center"/>
          </w:tcPr>
          <w:p w14:paraId="5F0FABA6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触发条件</w:t>
            </w:r>
            <w:proofErr w:type="spellEnd"/>
          </w:p>
        </w:tc>
        <w:tc>
          <w:tcPr>
            <w:tcW w:w="8113" w:type="dxa"/>
            <w:shd w:val="clear" w:color="auto" w:fill="auto"/>
            <w:vAlign w:val="center"/>
          </w:tcPr>
          <w:p w14:paraId="7738D552" w14:textId="77777777" w:rsidR="00CA2C5F" w:rsidRDefault="00B42207">
            <w:pPr>
              <w:ind w:firstLine="42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收到电池管理系统充电枪插入指示报文</w:t>
            </w:r>
          </w:p>
        </w:tc>
      </w:tr>
      <w:tr w:rsidR="00CA2C5F" w14:paraId="0D0301AC" w14:textId="77777777">
        <w:trPr>
          <w:trHeight w:val="447"/>
        </w:trPr>
        <w:tc>
          <w:tcPr>
            <w:tcW w:w="1617" w:type="dxa"/>
            <w:shd w:val="clear" w:color="auto" w:fill="D9D9D9"/>
            <w:vAlign w:val="center"/>
          </w:tcPr>
          <w:p w14:paraId="2F130FB7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反馈信息</w:t>
            </w:r>
            <w:proofErr w:type="spellEnd"/>
          </w:p>
        </w:tc>
        <w:tc>
          <w:tcPr>
            <w:tcW w:w="8113" w:type="dxa"/>
            <w:shd w:val="clear" w:color="auto" w:fill="auto"/>
            <w:vAlign w:val="center"/>
          </w:tcPr>
          <w:p w14:paraId="094EB042" w14:textId="77777777" w:rsidR="00CA2C5F" w:rsidRDefault="00B42207">
            <w:pPr>
              <w:ind w:firstLine="40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</w:t>
            </w:r>
          </w:p>
          <w:p w14:paraId="2ACC801C" w14:textId="77777777" w:rsidR="00CA2C5F" w:rsidRDefault="00B42207">
            <w:pPr>
              <w:ind w:firstLine="40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>
              <w:rPr>
                <w:noProof/>
                <w:lang w:val="en-US" w:eastAsia="zh-CN"/>
              </w:rPr>
              <w:drawing>
                <wp:inline distT="0" distB="0" distL="0" distR="0" wp14:anchorId="24D1A0D7" wp14:editId="19140FB4">
                  <wp:extent cx="303530" cy="434340"/>
                  <wp:effectExtent l="0" t="0" r="0" b="0"/>
                  <wp:docPr id="28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325" cy="4433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5B8B7E" w14:textId="77777777" w:rsidR="00CA2C5F" w:rsidRDefault="00B42207">
            <w:pPr>
              <w:ind w:firstLine="420"/>
              <w:rPr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颜色：红色</w:t>
            </w:r>
          </w:p>
        </w:tc>
      </w:tr>
      <w:tr w:rsidR="00CA2C5F" w14:paraId="01530ADA" w14:textId="77777777">
        <w:trPr>
          <w:trHeight w:val="507"/>
        </w:trPr>
        <w:tc>
          <w:tcPr>
            <w:tcW w:w="1617" w:type="dxa"/>
            <w:shd w:val="clear" w:color="auto" w:fill="D9D9D9"/>
            <w:vAlign w:val="center"/>
          </w:tcPr>
          <w:p w14:paraId="4763CCFF" w14:textId="77777777" w:rsidR="00CA2C5F" w:rsidRDefault="00B42207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HMI</w:t>
            </w:r>
          </w:p>
        </w:tc>
        <w:tc>
          <w:tcPr>
            <w:tcW w:w="8113" w:type="dxa"/>
            <w:shd w:val="clear" w:color="auto" w:fill="auto"/>
            <w:vAlign w:val="center"/>
          </w:tcPr>
          <w:p w14:paraId="5ABC353B" w14:textId="77777777" w:rsidR="00CA2C5F" w:rsidRDefault="00CA2C5F">
            <w:pPr>
              <w:ind w:firstLine="400"/>
              <w:rPr>
                <w:lang w:eastAsia="zh-CN"/>
              </w:rPr>
            </w:pPr>
          </w:p>
        </w:tc>
      </w:tr>
      <w:tr w:rsidR="00CA2C5F" w14:paraId="5B8B74F0" w14:textId="77777777">
        <w:trPr>
          <w:trHeight w:val="719"/>
        </w:trPr>
        <w:tc>
          <w:tcPr>
            <w:tcW w:w="1617" w:type="dxa"/>
            <w:shd w:val="clear" w:color="auto" w:fill="D9D9D9"/>
            <w:vAlign w:val="center"/>
          </w:tcPr>
          <w:p w14:paraId="69D40EAE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取消条件</w:t>
            </w:r>
            <w:proofErr w:type="spellEnd"/>
          </w:p>
        </w:tc>
        <w:tc>
          <w:tcPr>
            <w:tcW w:w="8113" w:type="dxa"/>
            <w:shd w:val="clear" w:color="auto" w:fill="auto"/>
            <w:vAlign w:val="center"/>
          </w:tcPr>
          <w:p w14:paraId="07441FFA" w14:textId="77777777" w:rsidR="00CA2C5F" w:rsidRDefault="00B42207">
            <w:pPr>
              <w:ind w:firstLine="42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充电枪插入指示报文无效；</w:t>
            </w:r>
          </w:p>
        </w:tc>
      </w:tr>
      <w:tr w:rsidR="00CA2C5F" w14:paraId="0355B2C5" w14:textId="77777777">
        <w:trPr>
          <w:trHeight w:val="465"/>
        </w:trPr>
        <w:tc>
          <w:tcPr>
            <w:tcW w:w="1617" w:type="dxa"/>
            <w:shd w:val="clear" w:color="auto" w:fill="D9D9D9"/>
            <w:vAlign w:val="center"/>
          </w:tcPr>
          <w:p w14:paraId="10120118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输入信号</w:t>
            </w:r>
            <w:proofErr w:type="spellEnd"/>
          </w:p>
        </w:tc>
        <w:tc>
          <w:tcPr>
            <w:tcW w:w="8113" w:type="dxa"/>
            <w:shd w:val="clear" w:color="auto" w:fill="auto"/>
            <w:vAlign w:val="center"/>
          </w:tcPr>
          <w:p w14:paraId="1DC0AA65" w14:textId="77777777" w:rsidR="00CA2C5F" w:rsidRDefault="00B42207">
            <w:pPr>
              <w:ind w:firstLine="420"/>
            </w:pPr>
            <w:proofErr w:type="spellStart"/>
            <w:r>
              <w:rPr>
                <w:rFonts w:hint="eastAsia"/>
              </w:rPr>
              <w:t>总线</w:t>
            </w:r>
            <w:proofErr w:type="spellEnd"/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</w:rPr>
              <w:t>ID=</w:t>
            </w:r>
            <w:r>
              <w:t>0x0CFFEAF4</w:t>
            </w:r>
            <w:r>
              <w:rPr>
                <w:rFonts w:hint="eastAsia"/>
              </w:rPr>
              <w:t xml:space="preserve">  byte1 bit6~7    10</w:t>
            </w:r>
            <w:proofErr w:type="spellStart"/>
            <w:r>
              <w:rPr>
                <w:rFonts w:hint="eastAsia"/>
              </w:rPr>
              <w:t>点亮</w:t>
            </w:r>
            <w:proofErr w:type="spellEnd"/>
          </w:p>
        </w:tc>
      </w:tr>
      <w:tr w:rsidR="00CA2C5F" w14:paraId="47FF046C" w14:textId="77777777">
        <w:trPr>
          <w:trHeight w:val="504"/>
        </w:trPr>
        <w:tc>
          <w:tcPr>
            <w:tcW w:w="1617" w:type="dxa"/>
            <w:shd w:val="clear" w:color="auto" w:fill="D9D9D9"/>
            <w:vAlign w:val="center"/>
          </w:tcPr>
          <w:p w14:paraId="09B7ED63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输出信号</w:t>
            </w:r>
            <w:proofErr w:type="spellEnd"/>
          </w:p>
        </w:tc>
        <w:tc>
          <w:tcPr>
            <w:tcW w:w="8113" w:type="dxa"/>
            <w:shd w:val="clear" w:color="auto" w:fill="auto"/>
            <w:vAlign w:val="center"/>
          </w:tcPr>
          <w:p w14:paraId="701A9CD1" w14:textId="77777777" w:rsidR="00CA2C5F" w:rsidRDefault="00CA2C5F">
            <w:pPr>
              <w:ind w:firstLine="420"/>
            </w:pPr>
          </w:p>
        </w:tc>
      </w:tr>
      <w:tr w:rsidR="00CA2C5F" w14:paraId="7935B52A" w14:textId="77777777">
        <w:trPr>
          <w:trHeight w:val="343"/>
        </w:trPr>
        <w:tc>
          <w:tcPr>
            <w:tcW w:w="1617" w:type="dxa"/>
            <w:shd w:val="clear" w:color="auto" w:fill="D9D9D9"/>
            <w:vAlign w:val="center"/>
          </w:tcPr>
          <w:p w14:paraId="1D597EE0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电源模式</w:t>
            </w:r>
            <w:proofErr w:type="spellEnd"/>
          </w:p>
        </w:tc>
        <w:tc>
          <w:tcPr>
            <w:tcW w:w="8113" w:type="dxa"/>
            <w:shd w:val="clear" w:color="auto" w:fill="auto"/>
            <w:vAlign w:val="center"/>
          </w:tcPr>
          <w:p w14:paraId="0D651079" w14:textId="77777777" w:rsidR="00CA2C5F" w:rsidRDefault="00B42207">
            <w:pPr>
              <w:ind w:firstLine="42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ON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  <w:lang w:eastAsia="zh-CN"/>
              </w:rPr>
              <w:t>ACC</w:t>
            </w:r>
            <w:r>
              <w:rPr>
                <w:lang w:eastAsia="zh-CN"/>
              </w:rPr>
              <w:t>或</w:t>
            </w:r>
            <w:r>
              <w:rPr>
                <w:rFonts w:hint="eastAsia"/>
                <w:lang w:eastAsia="zh-CN"/>
              </w:rPr>
              <w:t>OFF</w:t>
            </w:r>
            <w:r>
              <w:rPr>
                <w:lang w:eastAsia="zh-CN"/>
              </w:rPr>
              <w:t>档均点亮</w:t>
            </w:r>
          </w:p>
        </w:tc>
      </w:tr>
      <w:tr w:rsidR="00CA2C5F" w14:paraId="608EF959" w14:textId="77777777">
        <w:trPr>
          <w:trHeight w:val="561"/>
        </w:trPr>
        <w:tc>
          <w:tcPr>
            <w:tcW w:w="1617" w:type="dxa"/>
            <w:shd w:val="clear" w:color="auto" w:fill="D9D9D9"/>
            <w:vAlign w:val="center"/>
          </w:tcPr>
          <w:p w14:paraId="1C7409D7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法规要求</w:t>
            </w:r>
            <w:proofErr w:type="spellEnd"/>
          </w:p>
        </w:tc>
        <w:tc>
          <w:tcPr>
            <w:tcW w:w="8113" w:type="dxa"/>
            <w:shd w:val="clear" w:color="auto" w:fill="auto"/>
            <w:vAlign w:val="center"/>
          </w:tcPr>
          <w:p w14:paraId="2AAA4111" w14:textId="77777777" w:rsidR="00CA2C5F" w:rsidRDefault="00B42207">
            <w:pPr>
              <w:ind w:firstLine="420"/>
            </w:pPr>
            <w:r>
              <w:t>无</w:t>
            </w:r>
          </w:p>
        </w:tc>
      </w:tr>
      <w:tr w:rsidR="00CA2C5F" w14:paraId="762B0085" w14:textId="77777777">
        <w:trPr>
          <w:trHeight w:val="427"/>
        </w:trPr>
        <w:tc>
          <w:tcPr>
            <w:tcW w:w="1617" w:type="dxa"/>
            <w:shd w:val="clear" w:color="auto" w:fill="D9D9D9"/>
            <w:vAlign w:val="center"/>
          </w:tcPr>
          <w:p w14:paraId="6800B2CE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其他技术要求</w:t>
            </w:r>
            <w:proofErr w:type="spellEnd"/>
          </w:p>
        </w:tc>
        <w:tc>
          <w:tcPr>
            <w:tcW w:w="8113" w:type="dxa"/>
            <w:shd w:val="clear" w:color="auto" w:fill="auto"/>
            <w:vAlign w:val="center"/>
          </w:tcPr>
          <w:p w14:paraId="7DD8831E" w14:textId="77777777" w:rsidR="00CA2C5F" w:rsidRDefault="00B42207">
            <w:pPr>
              <w:ind w:firstLine="420"/>
            </w:pPr>
            <w:r>
              <w:t>无</w:t>
            </w:r>
          </w:p>
        </w:tc>
      </w:tr>
    </w:tbl>
    <w:p w14:paraId="6ABFDA70" w14:textId="77777777" w:rsidR="00CA2C5F" w:rsidRDefault="00CA2C5F">
      <w:pPr>
        <w:pStyle w:val="HR"/>
        <w:ind w:firstLine="420"/>
      </w:pPr>
    </w:p>
    <w:p w14:paraId="5D2BD8B9" w14:textId="77777777" w:rsidR="00CA2C5F" w:rsidRDefault="00B42207">
      <w:pPr>
        <w:pStyle w:val="3"/>
        <w:rPr>
          <w:lang w:eastAsia="zh-CN"/>
        </w:rPr>
      </w:pPr>
      <w:proofErr w:type="spellStart"/>
      <w:r>
        <w:rPr>
          <w:rFonts w:hint="eastAsia"/>
        </w:rPr>
        <w:t>动力电池高温报警</w:t>
      </w:r>
      <w:proofErr w:type="spellEnd"/>
    </w:p>
    <w:tbl>
      <w:tblPr>
        <w:tblW w:w="9828" w:type="dxa"/>
        <w:jc w:val="center"/>
        <w:tblLayout w:type="fixed"/>
        <w:tblLook w:val="04A0" w:firstRow="1" w:lastRow="0" w:firstColumn="1" w:lastColumn="0" w:noHBand="0" w:noVBand="1"/>
      </w:tblPr>
      <w:tblGrid>
        <w:gridCol w:w="1088"/>
        <w:gridCol w:w="8740"/>
      </w:tblGrid>
      <w:tr w:rsidR="00CA2C5F" w14:paraId="1E0865AB" w14:textId="77777777">
        <w:trPr>
          <w:trHeight w:val="442"/>
          <w:jc w:val="center"/>
        </w:trPr>
        <w:tc>
          <w:tcPr>
            <w:tcW w:w="10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76260978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740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C463FC0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高压电池高温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障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指示灯</w:t>
            </w:r>
          </w:p>
        </w:tc>
      </w:tr>
      <w:tr w:rsidR="00CA2C5F" w14:paraId="4FC1D248" w14:textId="77777777">
        <w:trPr>
          <w:trHeight w:val="379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43311E72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E69E6A3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高压电池高温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障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指示灯</w:t>
            </w:r>
          </w:p>
        </w:tc>
      </w:tr>
      <w:tr w:rsidR="00CA2C5F" w14:paraId="3DCCC07A" w14:textId="77777777">
        <w:trPr>
          <w:trHeight w:val="834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9ACF08B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A94DCE9" w14:textId="77777777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1、钥匙ON</w:t>
            </w:r>
            <w:proofErr w:type="gramStart"/>
            <w:r>
              <w:rPr>
                <w:rFonts w:ascii="宋体" w:hAnsi="宋体" w:hint="eastAsia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lang w:eastAsia="zh-CN"/>
              </w:rPr>
              <w:t>有效</w:t>
            </w:r>
          </w:p>
          <w:p w14:paraId="1BEBBD60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2、收到SPN:521301 FMI:16或SPN:521301  FMI：0（DM1_F4）</w:t>
            </w:r>
          </w:p>
        </w:tc>
      </w:tr>
      <w:tr w:rsidR="00CA2C5F" w14:paraId="17992A6D" w14:textId="77777777">
        <w:trPr>
          <w:trHeight w:val="270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300CF6D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12270E7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</w:t>
            </w:r>
          </w:p>
          <w:p w14:paraId="2151FB67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>
              <w:rPr>
                <w:sz w:val="20"/>
                <w:szCs w:val="20"/>
                <w:lang w:eastAsia="zh-CN"/>
              </w:rPr>
              <w:t xml:space="preserve"> </w:t>
            </w:r>
            <w:r>
              <w:rPr>
                <w:noProof/>
                <w:lang w:val="en-US" w:eastAsia="zh-CN"/>
              </w:rPr>
              <w:drawing>
                <wp:inline distT="0" distB="0" distL="0" distR="0" wp14:anchorId="31AB3DB0" wp14:editId="116A65DA">
                  <wp:extent cx="544195" cy="446405"/>
                  <wp:effectExtent l="0" t="0" r="0" b="0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195" cy="446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265BB5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颜色：红色</w:t>
            </w:r>
          </w:p>
        </w:tc>
      </w:tr>
      <w:tr w:rsidR="00CA2C5F" w14:paraId="5863CF10" w14:textId="77777777">
        <w:trPr>
          <w:trHeight w:val="270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69FD5689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6EDB5CA" w14:textId="77777777" w:rsidR="00CA2C5F" w:rsidRDefault="00CA2C5F">
            <w:pPr>
              <w:spacing w:after="0"/>
              <w:rPr>
                <w:sz w:val="20"/>
                <w:szCs w:val="20"/>
              </w:rPr>
            </w:pPr>
          </w:p>
        </w:tc>
      </w:tr>
      <w:tr w:rsidR="00CA2C5F" w14:paraId="06D4A4BD" w14:textId="77777777">
        <w:trPr>
          <w:trHeight w:val="270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080B7A00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B53F5AB" w14:textId="77777777" w:rsidR="00CA2C5F" w:rsidRDefault="00B42207">
            <w:pPr>
              <w:spacing w:after="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1</w:t>
            </w:r>
            <w:r>
              <w:rPr>
                <w:rFonts w:hint="eastAsia"/>
                <w:sz w:val="20"/>
                <w:lang w:eastAsia="zh-CN"/>
              </w:rPr>
              <w:t>、电源</w:t>
            </w:r>
            <w:r>
              <w:rPr>
                <w:rFonts w:hint="eastAsia"/>
                <w:sz w:val="20"/>
                <w:lang w:eastAsia="zh-CN"/>
              </w:rPr>
              <w:t>OFF/ACC</w:t>
            </w:r>
          </w:p>
          <w:p w14:paraId="1F046648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2</w:t>
            </w:r>
            <w:r>
              <w:rPr>
                <w:rFonts w:hint="eastAsia"/>
                <w:sz w:val="20"/>
                <w:lang w:eastAsia="zh-CN"/>
              </w:rPr>
              <w:t>、未收到相应</w:t>
            </w:r>
            <w:r>
              <w:rPr>
                <w:rFonts w:hint="eastAsia"/>
                <w:sz w:val="20"/>
                <w:lang w:eastAsia="zh-CN"/>
              </w:rPr>
              <w:t>DM1</w:t>
            </w:r>
            <w:r>
              <w:rPr>
                <w:rFonts w:hint="eastAsia"/>
                <w:sz w:val="20"/>
                <w:lang w:eastAsia="zh-CN"/>
              </w:rPr>
              <w:t>故障</w:t>
            </w:r>
          </w:p>
        </w:tc>
      </w:tr>
      <w:tr w:rsidR="00CA2C5F" w14:paraId="04CD79B2" w14:textId="77777777">
        <w:trPr>
          <w:trHeight w:val="270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6C08C33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3CF5A71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18FECAF4</w:t>
            </w:r>
          </w:p>
        </w:tc>
      </w:tr>
      <w:tr w:rsidR="00CA2C5F" w14:paraId="3B59BECF" w14:textId="77777777">
        <w:trPr>
          <w:trHeight w:val="270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9C25091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输出信号</w:t>
            </w:r>
            <w:proofErr w:type="spellEnd"/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E99BFA4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无</w:t>
            </w:r>
          </w:p>
        </w:tc>
      </w:tr>
    </w:tbl>
    <w:p w14:paraId="7CF9E8EE" w14:textId="77777777" w:rsidR="00CA2C5F" w:rsidRDefault="00CA2C5F">
      <w:pPr>
        <w:spacing w:after="0"/>
        <w:rPr>
          <w:lang w:eastAsia="zh-CN"/>
        </w:rPr>
      </w:pPr>
    </w:p>
    <w:p w14:paraId="1A69FB95" w14:textId="77777777" w:rsidR="00CA2C5F" w:rsidRDefault="00B42207">
      <w:pPr>
        <w:pStyle w:val="3"/>
        <w:rPr>
          <w:lang w:eastAsia="zh-CN"/>
        </w:rPr>
      </w:pPr>
      <w:r>
        <w:rPr>
          <w:rFonts w:hint="eastAsia"/>
          <w:lang w:eastAsia="zh-CN"/>
        </w:rPr>
        <w:t>动力电池输出功率显示</w:t>
      </w:r>
    </w:p>
    <w:tbl>
      <w:tblPr>
        <w:tblW w:w="9828" w:type="dxa"/>
        <w:jc w:val="center"/>
        <w:tblLayout w:type="fixed"/>
        <w:tblLook w:val="04A0" w:firstRow="1" w:lastRow="0" w:firstColumn="1" w:lastColumn="0" w:noHBand="0" w:noVBand="1"/>
      </w:tblPr>
      <w:tblGrid>
        <w:gridCol w:w="1088"/>
        <w:gridCol w:w="8740"/>
      </w:tblGrid>
      <w:tr w:rsidR="00CA2C5F" w14:paraId="7EF7E4FA" w14:textId="77777777">
        <w:trPr>
          <w:trHeight w:val="442"/>
          <w:jc w:val="center"/>
        </w:trPr>
        <w:tc>
          <w:tcPr>
            <w:tcW w:w="10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6EE54630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740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6CC28F14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动力电池输出功率显示</w:t>
            </w:r>
          </w:p>
        </w:tc>
      </w:tr>
      <w:tr w:rsidR="00CA2C5F" w14:paraId="1BFB9D36" w14:textId="77777777">
        <w:trPr>
          <w:trHeight w:val="379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07184E9F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A8CF0B8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动力电池输出功率数字显示</w:t>
            </w:r>
          </w:p>
        </w:tc>
      </w:tr>
      <w:tr w:rsidR="00CA2C5F" w14:paraId="528A34B1" w14:textId="77777777">
        <w:trPr>
          <w:trHeight w:val="834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1ECAD658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68DAA82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1、钥匙ON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有效</w:t>
            </w:r>
          </w:p>
          <w:p w14:paraId="63D33470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2、收到电池管理系统CAN报文，根据电池组输出电压和电池组输出电流计算：</w:t>
            </w:r>
          </w:p>
          <w:tbl>
            <w:tblPr>
              <w:tblW w:w="7949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219"/>
              <w:gridCol w:w="795"/>
              <w:gridCol w:w="745"/>
              <w:gridCol w:w="1972"/>
              <w:gridCol w:w="3218"/>
            </w:tblGrid>
            <w:tr w:rsidR="00CA2C5F" w14:paraId="6DC95573" w14:textId="77777777">
              <w:trPr>
                <w:trHeight w:val="106"/>
                <w:jc w:val="center"/>
              </w:trPr>
              <w:tc>
                <w:tcPr>
                  <w:tcW w:w="121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88F8627" w14:textId="77777777" w:rsidR="00CA2C5F" w:rsidRDefault="00B42207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>ID</w:t>
                  </w:r>
                </w:p>
              </w:tc>
              <w:tc>
                <w:tcPr>
                  <w:tcW w:w="79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51A5B5C" w14:textId="77777777" w:rsidR="00CA2C5F" w:rsidRDefault="00B42207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byte</w:t>
                  </w: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 xml:space="preserve">　</w:t>
                  </w:r>
                </w:p>
              </w:tc>
              <w:tc>
                <w:tcPr>
                  <w:tcW w:w="74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0F2FC66B" w14:textId="77777777" w:rsidR="00CA2C5F" w:rsidRDefault="00B42207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 xml:space="preserve">bit　</w:t>
                  </w:r>
                </w:p>
              </w:tc>
              <w:tc>
                <w:tcPr>
                  <w:tcW w:w="197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6DBC339" w14:textId="77777777" w:rsidR="00CA2C5F" w:rsidRDefault="00B42207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 xml:space="preserve">　Data content</w:t>
                  </w:r>
                </w:p>
              </w:tc>
              <w:tc>
                <w:tcPr>
                  <w:tcW w:w="32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27DD3F12" w14:textId="77777777" w:rsidR="00CA2C5F" w:rsidRDefault="00B42207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>Value</w:t>
                  </w:r>
                </w:p>
              </w:tc>
            </w:tr>
            <w:tr w:rsidR="00CA2C5F" w14:paraId="5E570346" w14:textId="77777777">
              <w:trPr>
                <w:trHeight w:val="212"/>
                <w:jc w:val="center"/>
              </w:trPr>
              <w:tc>
                <w:tcPr>
                  <w:tcW w:w="1219" w:type="dxa"/>
                  <w:vMerge w:val="restart"/>
                  <w:tcBorders>
                    <w:top w:val="nil"/>
                    <w:left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FE01AA8" w14:textId="77777777" w:rsidR="00CA2C5F" w:rsidRDefault="00B42207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0CFFEAF4</w:t>
                  </w:r>
                </w:p>
              </w:tc>
              <w:tc>
                <w:tcPr>
                  <w:tcW w:w="7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36B7EDE" w14:textId="77777777" w:rsidR="00CA2C5F" w:rsidRDefault="00B42207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2-3</w:t>
                  </w:r>
                </w:p>
              </w:tc>
              <w:tc>
                <w:tcPr>
                  <w:tcW w:w="74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DEECA57" w14:textId="77777777" w:rsidR="00CA2C5F" w:rsidRDefault="00B42207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 xml:space="preserve">　</w:t>
                  </w:r>
                </w:p>
              </w:tc>
              <w:tc>
                <w:tcPr>
                  <w:tcW w:w="197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0CD52E38" w14:textId="77777777" w:rsidR="00CA2C5F" w:rsidRDefault="00B42207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电池组输出电压</w:t>
                  </w:r>
                </w:p>
              </w:tc>
              <w:tc>
                <w:tcPr>
                  <w:tcW w:w="32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695AE02D" w14:textId="77777777" w:rsidR="00CA2C5F" w:rsidRDefault="00B42207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增益:0.1V;偏移量:0V;</w:t>
                  </w: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br/>
                    <w:t>范围:0-6425.5V</w:t>
                  </w:r>
                </w:p>
              </w:tc>
            </w:tr>
            <w:tr w:rsidR="00CA2C5F" w14:paraId="64E75BCA" w14:textId="77777777">
              <w:trPr>
                <w:trHeight w:val="593"/>
                <w:jc w:val="center"/>
              </w:trPr>
              <w:tc>
                <w:tcPr>
                  <w:tcW w:w="1219" w:type="dxa"/>
                  <w:vMerge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B2587F8" w14:textId="77777777" w:rsidR="00CA2C5F" w:rsidRDefault="00CA2C5F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</w:p>
              </w:tc>
              <w:tc>
                <w:tcPr>
                  <w:tcW w:w="7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9DE1260" w14:textId="77777777" w:rsidR="00CA2C5F" w:rsidRDefault="00B42207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4-5</w:t>
                  </w:r>
                </w:p>
              </w:tc>
              <w:tc>
                <w:tcPr>
                  <w:tcW w:w="74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773F28C" w14:textId="77777777" w:rsidR="00CA2C5F" w:rsidRDefault="00B42207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 xml:space="preserve">　</w:t>
                  </w:r>
                </w:p>
              </w:tc>
              <w:tc>
                <w:tcPr>
                  <w:tcW w:w="197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162CC080" w14:textId="77777777" w:rsidR="00CA2C5F" w:rsidRDefault="00B42207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电池组输出电流</w:t>
                  </w:r>
                </w:p>
              </w:tc>
              <w:tc>
                <w:tcPr>
                  <w:tcW w:w="32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DE1A798" w14:textId="77777777" w:rsidR="00CA2C5F" w:rsidRDefault="00B42207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增益:0.1A;偏移量:-1000A;</w:t>
                  </w: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br/>
                    <w:t>范围:-1000-5553.5A;充电为负,放电为正</w:t>
                  </w:r>
                </w:p>
              </w:tc>
            </w:tr>
          </w:tbl>
          <w:p w14:paraId="1AB951F7" w14:textId="77777777" w:rsidR="00CA2C5F" w:rsidRDefault="00CA2C5F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</w:p>
        </w:tc>
      </w:tr>
      <w:tr w:rsidR="00CA2C5F" w14:paraId="02BDE57E" w14:textId="77777777">
        <w:trPr>
          <w:trHeight w:val="270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1B143A7A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2141B6E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数字显示，单位</w:t>
            </w:r>
            <w:r>
              <w:rPr>
                <w:rFonts w:hint="eastAsia"/>
                <w:sz w:val="20"/>
                <w:szCs w:val="20"/>
                <w:lang w:eastAsia="zh-CN"/>
              </w:rPr>
              <w:t>kW</w:t>
            </w:r>
            <w:r>
              <w:rPr>
                <w:rFonts w:hint="eastAsia"/>
                <w:sz w:val="20"/>
                <w:szCs w:val="20"/>
                <w:lang w:eastAsia="zh-CN"/>
              </w:rPr>
              <w:t>，精度</w:t>
            </w:r>
            <w:r>
              <w:rPr>
                <w:rFonts w:hint="eastAsia"/>
                <w:sz w:val="20"/>
                <w:szCs w:val="20"/>
                <w:lang w:eastAsia="zh-CN"/>
              </w:rPr>
              <w:t>0</w:t>
            </w:r>
            <w:r>
              <w:rPr>
                <w:sz w:val="20"/>
                <w:szCs w:val="20"/>
                <w:lang w:eastAsia="zh-CN"/>
              </w:rPr>
              <w:t>.1</w:t>
            </w:r>
          </w:p>
          <w:p w14:paraId="086D453F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颜色：白色</w:t>
            </w:r>
          </w:p>
          <w:p w14:paraId="63064625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noProof/>
                <w:lang w:val="en-US" w:eastAsia="zh-CN"/>
              </w:rPr>
              <w:drawing>
                <wp:inline distT="0" distB="0" distL="0" distR="0" wp14:anchorId="39D218AA" wp14:editId="4C08FBA3">
                  <wp:extent cx="936625" cy="594995"/>
                  <wp:effectExtent l="0" t="0" r="0" b="0"/>
                  <wp:docPr id="27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27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9023" cy="6089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C5F" w14:paraId="56BAD448" w14:textId="77777777">
        <w:trPr>
          <w:trHeight w:val="270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4A19C367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96A1BD6" w14:textId="77777777" w:rsidR="00CA2C5F" w:rsidRDefault="00CA2C5F">
            <w:pPr>
              <w:spacing w:after="0"/>
              <w:rPr>
                <w:sz w:val="20"/>
                <w:szCs w:val="20"/>
              </w:rPr>
            </w:pPr>
          </w:p>
        </w:tc>
      </w:tr>
      <w:tr w:rsidR="00CA2C5F" w14:paraId="067924E9" w14:textId="77777777">
        <w:trPr>
          <w:trHeight w:val="270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86EAB71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8B3ED5C" w14:textId="77777777" w:rsidR="00CA2C5F" w:rsidRDefault="00B42207">
            <w:pPr>
              <w:spacing w:after="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1</w:t>
            </w:r>
            <w:r>
              <w:rPr>
                <w:rFonts w:hint="eastAsia"/>
                <w:sz w:val="20"/>
                <w:lang w:eastAsia="zh-CN"/>
              </w:rPr>
              <w:t>、电源</w:t>
            </w:r>
            <w:r>
              <w:rPr>
                <w:rFonts w:hint="eastAsia"/>
                <w:sz w:val="20"/>
                <w:lang w:eastAsia="zh-CN"/>
              </w:rPr>
              <w:t>OFF/ACC</w:t>
            </w:r>
          </w:p>
          <w:p w14:paraId="19A5BE10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2</w:t>
            </w:r>
            <w:r>
              <w:rPr>
                <w:rFonts w:hint="eastAsia"/>
                <w:sz w:val="20"/>
                <w:lang w:eastAsia="zh-CN"/>
              </w:rPr>
              <w:t>、未收到相应报文</w:t>
            </w:r>
          </w:p>
        </w:tc>
      </w:tr>
      <w:tr w:rsidR="00CA2C5F" w14:paraId="50562741" w14:textId="77777777">
        <w:trPr>
          <w:trHeight w:val="270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089C1DA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FDEC5C6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0CFFEAF4</w:t>
            </w:r>
          </w:p>
        </w:tc>
      </w:tr>
      <w:tr w:rsidR="00CA2C5F" w14:paraId="6DDFEBF2" w14:textId="77777777">
        <w:trPr>
          <w:trHeight w:val="270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142CB8DD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2BCBE5F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无</w:t>
            </w:r>
          </w:p>
        </w:tc>
      </w:tr>
    </w:tbl>
    <w:p w14:paraId="426B8DE9" w14:textId="77777777" w:rsidR="00CA2C5F" w:rsidRDefault="00CA2C5F">
      <w:pPr>
        <w:rPr>
          <w:lang w:eastAsia="zh-CN"/>
        </w:rPr>
      </w:pPr>
    </w:p>
    <w:p w14:paraId="7EAADF56" w14:textId="77777777" w:rsidR="00CA2C5F" w:rsidRDefault="00B42207">
      <w:pPr>
        <w:pStyle w:val="3"/>
        <w:rPr>
          <w:lang w:eastAsia="zh-CN"/>
        </w:rPr>
      </w:pPr>
      <w:r>
        <w:rPr>
          <w:rFonts w:hint="eastAsia"/>
          <w:lang w:eastAsia="zh-CN"/>
        </w:rPr>
        <w:t>REESS</w:t>
      </w:r>
      <w:r>
        <w:rPr>
          <w:rFonts w:hint="eastAsia"/>
          <w:lang w:eastAsia="zh-CN"/>
        </w:rPr>
        <w:t>热事件报警</w:t>
      </w:r>
    </w:p>
    <w:tbl>
      <w:tblPr>
        <w:tblW w:w="9569" w:type="dxa"/>
        <w:tblInd w:w="46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6"/>
        <w:gridCol w:w="8363"/>
      </w:tblGrid>
      <w:tr w:rsidR="00CA2C5F" w14:paraId="6CF3E1D7" w14:textId="77777777">
        <w:tc>
          <w:tcPr>
            <w:tcW w:w="12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46DA87" w14:textId="77777777" w:rsidR="00CA2C5F" w:rsidRDefault="00B42207">
            <w:pPr>
              <w:jc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宋体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36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3A69A6" w14:textId="77777777" w:rsidR="00CA2C5F" w:rsidRDefault="00B42207">
            <w:pPr>
              <w:keepNext/>
              <w:jc w:val="center"/>
              <w:outlineLvl w:val="1"/>
              <w:rPr>
                <w:rFonts w:ascii="Cambria" w:hAnsi="Cambria" w:cs="宋体"/>
                <w:b/>
                <w:bCs/>
              </w:rPr>
            </w:pPr>
            <w:r>
              <w:rPr>
                <w:rFonts w:ascii="Cambria" w:hAnsi="Cambria" w:cs="宋体" w:hint="eastAsia"/>
                <w:b/>
                <w:bCs/>
              </w:rPr>
              <w:t>REESS</w:t>
            </w:r>
            <w:proofErr w:type="spellStart"/>
            <w:r>
              <w:rPr>
                <w:rFonts w:ascii="Cambria" w:hAnsi="Cambria" w:cs="宋体" w:hint="eastAsia"/>
                <w:b/>
                <w:bCs/>
              </w:rPr>
              <w:t>热事件报警</w:t>
            </w:r>
            <w:proofErr w:type="spellEnd"/>
          </w:p>
        </w:tc>
      </w:tr>
      <w:tr w:rsidR="00CA2C5F" w14:paraId="6C807BF8" w14:textId="77777777">
        <w:trPr>
          <w:trHeight w:val="990"/>
        </w:trPr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2BDB75" w14:textId="77777777" w:rsidR="00CA2C5F" w:rsidRDefault="00B42207">
            <w:pPr>
              <w:jc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宋体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8EF624" w14:textId="77777777" w:rsidR="00CA2C5F" w:rsidRDefault="00B42207">
            <w:pPr>
              <w:rPr>
                <w:rFonts w:ascii="宋体" w:hAnsi="宋体" w:cs="宋体"/>
                <w:color w:val="000000"/>
                <w:lang w:eastAsia="zh-CN"/>
              </w:rPr>
            </w:pPr>
            <w:r>
              <w:rPr>
                <w:rFonts w:ascii="宋体" w:hAnsi="宋体" w:cs="宋体" w:hint="eastAsia"/>
                <w:color w:val="000000"/>
                <w:lang w:eastAsia="zh-CN"/>
              </w:rPr>
              <w:t>当车辆仪表收到电池系统发出的热事故报警信号（报文）时，应发出声或光报警信号提醒驾驶员。</w:t>
            </w:r>
          </w:p>
          <w:p w14:paraId="1B85865E" w14:textId="77777777" w:rsidR="00CA2C5F" w:rsidRDefault="00B42207">
            <w:pPr>
              <w:rPr>
                <w:rFonts w:ascii="宋体" w:hAnsi="宋体" w:cs="宋体"/>
                <w:sz w:val="20"/>
                <w:szCs w:val="20"/>
                <w:lang w:eastAsia="zh-CN"/>
              </w:rPr>
            </w:pPr>
            <w:r>
              <w:rPr>
                <w:rFonts w:ascii="宋体" w:hAnsi="宋体" w:cs="宋体" w:hint="eastAsia"/>
                <w:color w:val="000000"/>
                <w:lang w:eastAsia="zh-CN"/>
              </w:rPr>
              <w:t>备注：</w:t>
            </w:r>
            <w:r>
              <w:rPr>
                <w:rFonts w:ascii="Calibri" w:hAnsi="Calibri" w:cs="宋体" w:hint="eastAsia"/>
                <w:lang w:eastAsia="zh-CN"/>
              </w:rPr>
              <w:t>REESS</w:t>
            </w:r>
            <w:r>
              <w:rPr>
                <w:rFonts w:ascii="Calibri" w:hAnsi="Calibri" w:cs="宋体" w:hint="eastAsia"/>
                <w:lang w:eastAsia="zh-CN"/>
              </w:rPr>
              <w:t>：可充电储能系统，即电池系统。</w:t>
            </w:r>
          </w:p>
        </w:tc>
      </w:tr>
      <w:tr w:rsidR="00CA2C5F" w14:paraId="2E643FD5" w14:textId="77777777">
        <w:trPr>
          <w:trHeight w:val="1040"/>
        </w:trPr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20BF4C" w14:textId="77777777" w:rsidR="00CA2C5F" w:rsidRDefault="00B42207">
            <w:pPr>
              <w:jc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宋体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579728" w14:textId="77777777" w:rsidR="00CA2C5F" w:rsidRDefault="00B42207">
            <w:pPr>
              <w:rPr>
                <w:rFonts w:ascii="宋体" w:hAnsi="宋体" w:cs="宋体"/>
                <w:sz w:val="20"/>
                <w:szCs w:val="20"/>
                <w:lang w:eastAsia="zh-CN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2A4EBD7D" w14:textId="77777777" w:rsidR="00CA2C5F" w:rsidRDefault="00B42207">
            <w:pPr>
              <w:rPr>
                <w:rFonts w:ascii="Calibri" w:hAnsi="Calibri" w:cs="宋体"/>
                <w:sz w:val="20"/>
                <w:lang w:eastAsia="zh-CN"/>
              </w:rPr>
            </w:pPr>
            <w:r>
              <w:rPr>
                <w:rFonts w:ascii="Calibri" w:hAnsi="Calibri" w:cs="宋体" w:hint="eastAsia"/>
                <w:sz w:val="20"/>
                <w:lang w:eastAsia="zh-CN"/>
              </w:rPr>
              <w:t>1.</w:t>
            </w:r>
            <w:r>
              <w:rPr>
                <w:rFonts w:ascii="Calibri" w:hAnsi="Calibri" w:cs="宋体" w:hint="eastAsia"/>
                <w:sz w:val="20"/>
                <w:lang w:eastAsia="zh-CN"/>
              </w:rPr>
              <w:t>点火锁</w:t>
            </w:r>
            <w:r>
              <w:rPr>
                <w:rFonts w:ascii="Calibri" w:hAnsi="Calibri" w:cs="宋体" w:hint="eastAsia"/>
                <w:sz w:val="20"/>
                <w:lang w:eastAsia="zh-CN"/>
              </w:rPr>
              <w:t>ON</w:t>
            </w:r>
            <w:r>
              <w:rPr>
                <w:rFonts w:ascii="Calibri" w:hAnsi="Calibri" w:cs="宋体" w:hint="eastAsia"/>
                <w:sz w:val="20"/>
                <w:lang w:eastAsia="zh-CN"/>
              </w:rPr>
              <w:t>档</w:t>
            </w:r>
            <w:r>
              <w:rPr>
                <w:rFonts w:ascii="Calibri" w:hAnsi="Calibri" w:cs="宋体" w:hint="eastAsia"/>
                <w:sz w:val="20"/>
                <w:lang w:eastAsia="zh-CN"/>
              </w:rPr>
              <w:t>/START</w:t>
            </w:r>
            <w:r>
              <w:rPr>
                <w:rFonts w:ascii="Calibri" w:hAnsi="Calibri" w:cs="宋体" w:hint="eastAsia"/>
                <w:sz w:val="20"/>
                <w:lang w:eastAsia="zh-CN"/>
              </w:rPr>
              <w:t>档</w:t>
            </w:r>
            <w:r>
              <w:rPr>
                <w:rFonts w:ascii="Calibri" w:hAnsi="Calibri" w:cs="宋体" w:hint="eastAsia"/>
                <w:sz w:val="20"/>
                <w:lang w:eastAsia="zh-CN"/>
              </w:rPr>
              <w:t>.</w:t>
            </w:r>
            <w:r>
              <w:rPr>
                <w:rFonts w:ascii="Calibri" w:hAnsi="Calibri" w:cs="宋体" w:hint="eastAsia"/>
                <w:sz w:val="20"/>
                <w:lang w:eastAsia="zh-CN"/>
              </w:rPr>
              <w:t>；或充电枪插入，</w:t>
            </w:r>
            <w:r>
              <w:rPr>
                <w:rFonts w:ascii="Calibri" w:hAnsi="Calibri" w:cs="宋体" w:hint="eastAsia"/>
                <w:sz w:val="20"/>
                <w:lang w:eastAsia="zh-CN"/>
              </w:rPr>
              <w:t>DCDC2</w:t>
            </w:r>
            <w:r>
              <w:rPr>
                <w:rFonts w:ascii="Calibri" w:hAnsi="Calibri" w:cs="宋体" w:hint="eastAsia"/>
                <w:sz w:val="20"/>
                <w:lang w:eastAsia="zh-CN"/>
              </w:rPr>
              <w:t>输出</w:t>
            </w:r>
            <w:r>
              <w:rPr>
                <w:rFonts w:ascii="Calibri" w:hAnsi="Calibri" w:cs="宋体" w:hint="eastAsia"/>
                <w:sz w:val="20"/>
                <w:lang w:eastAsia="zh-CN"/>
              </w:rPr>
              <w:t>12V</w:t>
            </w:r>
            <w:r>
              <w:rPr>
                <w:rFonts w:ascii="Calibri" w:hAnsi="Calibri" w:cs="宋体" w:hint="eastAsia"/>
                <w:sz w:val="20"/>
                <w:lang w:eastAsia="zh-CN"/>
              </w:rPr>
              <w:t>电压，控制继电器将</w:t>
            </w:r>
            <w:r>
              <w:rPr>
                <w:rFonts w:ascii="Calibri" w:hAnsi="Calibri" w:cs="宋体" w:hint="eastAsia"/>
                <w:sz w:val="20"/>
                <w:lang w:eastAsia="zh-CN"/>
              </w:rPr>
              <w:t>ON</w:t>
            </w:r>
            <w:proofErr w:type="gramStart"/>
            <w:r>
              <w:rPr>
                <w:rFonts w:ascii="Calibri" w:hAnsi="Calibri" w:cs="宋体" w:hint="eastAsia"/>
                <w:sz w:val="20"/>
                <w:lang w:eastAsia="zh-CN"/>
              </w:rPr>
              <w:t>档电接入</w:t>
            </w:r>
            <w:proofErr w:type="gramEnd"/>
            <w:r>
              <w:rPr>
                <w:rFonts w:ascii="Calibri" w:hAnsi="Calibri" w:cs="宋体" w:hint="eastAsia"/>
                <w:sz w:val="20"/>
                <w:lang w:eastAsia="zh-CN"/>
              </w:rPr>
              <w:t>仪表。</w:t>
            </w:r>
          </w:p>
          <w:p w14:paraId="29C823BA" w14:textId="77777777" w:rsidR="00CA2C5F" w:rsidRDefault="00B42207">
            <w:pPr>
              <w:rPr>
                <w:rFonts w:ascii="Calibri" w:hAnsi="Calibri" w:cs="宋体"/>
                <w:sz w:val="20"/>
                <w:szCs w:val="20"/>
                <w:lang w:eastAsia="zh-CN"/>
              </w:rPr>
            </w:pPr>
            <w:r>
              <w:rPr>
                <w:rFonts w:ascii="Calibri" w:hAnsi="Calibri" w:cs="宋体" w:hint="eastAsia"/>
                <w:sz w:val="20"/>
                <w:szCs w:val="20"/>
                <w:lang w:eastAsia="zh-CN"/>
              </w:rPr>
              <w:t>2.</w:t>
            </w:r>
            <w:r>
              <w:rPr>
                <w:rFonts w:ascii="Calibri" w:hAnsi="Calibri" w:cs="宋体" w:hint="eastAsia"/>
                <w:sz w:val="20"/>
                <w:szCs w:val="20"/>
                <w:lang w:eastAsia="zh-CN"/>
              </w:rPr>
              <w:t>且有电池系统</w:t>
            </w:r>
            <w:r>
              <w:rPr>
                <w:rFonts w:ascii="Calibri" w:hAnsi="Calibri" w:cs="宋体" w:hint="eastAsia"/>
                <w:sz w:val="20"/>
                <w:szCs w:val="20"/>
                <w:lang w:eastAsia="zh-CN"/>
              </w:rPr>
              <w:t>CAN</w:t>
            </w:r>
            <w:r>
              <w:rPr>
                <w:rFonts w:ascii="Calibri" w:hAnsi="Calibri" w:cs="宋体" w:hint="eastAsia"/>
                <w:sz w:val="20"/>
                <w:szCs w:val="20"/>
                <w:lang w:eastAsia="zh-CN"/>
              </w:rPr>
              <w:t>总线信号输入</w:t>
            </w:r>
          </w:p>
          <w:p w14:paraId="7E0F5CB3" w14:textId="77777777" w:rsidR="00CA2C5F" w:rsidRDefault="00B42207">
            <w:pPr>
              <w:rPr>
                <w:rFonts w:ascii="宋体" w:hAnsi="宋体" w:cs="宋体"/>
                <w:sz w:val="20"/>
                <w:szCs w:val="20"/>
                <w:lang w:eastAsia="zh-CN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eastAsia="zh-CN"/>
              </w:rPr>
              <w:t>3.仪表接收到电池系统发送“电池包火灾故障”故障码</w:t>
            </w:r>
          </w:p>
        </w:tc>
      </w:tr>
      <w:tr w:rsidR="00CA2C5F" w14:paraId="25B06927" w14:textId="77777777"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F18B25" w14:textId="77777777" w:rsidR="00CA2C5F" w:rsidRDefault="00B42207">
            <w:pPr>
              <w:jc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宋体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73F033" w14:textId="77777777" w:rsidR="00CA2C5F" w:rsidRDefault="00B42207">
            <w:pPr>
              <w:pStyle w:val="11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宋体" w:hAnsi="宋体" w:cs="宋体"/>
                <w:sz w:val="20"/>
                <w:szCs w:val="20"/>
                <w:lang w:eastAsia="zh-CN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eastAsia="zh-CN"/>
              </w:rPr>
              <w:t>高压电池高温报警图标点亮：</w:t>
            </w:r>
            <w:r>
              <w:rPr>
                <w:rFonts w:ascii="Calibri" w:hAnsi="Calibri"/>
                <w:noProof/>
                <w:lang w:eastAsia="zh-CN"/>
              </w:rPr>
              <w:drawing>
                <wp:inline distT="0" distB="0" distL="0" distR="0" wp14:anchorId="60064266" wp14:editId="6B2E2402">
                  <wp:extent cx="313055" cy="220345"/>
                  <wp:effectExtent l="0" t="0" r="0" b="0"/>
                  <wp:docPr id="32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055" cy="220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D27B43" w14:textId="77777777" w:rsidR="00CA2C5F" w:rsidRDefault="00B42207">
            <w:pPr>
              <w:spacing w:after="0" w:line="240" w:lineRule="auto"/>
              <w:jc w:val="both"/>
              <w:rPr>
                <w:rFonts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z w:val="20"/>
                <w:szCs w:val="20"/>
              </w:rPr>
              <w:t>2、</w:t>
            </w:r>
            <w:proofErr w:type="spellStart"/>
            <w:r>
              <w:rPr>
                <w:rFonts w:ascii="宋体" w:hAnsi="宋体" w:cs="宋体" w:hint="eastAsia"/>
                <w:sz w:val="20"/>
                <w:szCs w:val="20"/>
              </w:rPr>
              <w:t>蜂鸣器发出报警音</w:t>
            </w:r>
            <w:proofErr w:type="spellEnd"/>
          </w:p>
          <w:p w14:paraId="1ACFB606" w14:textId="77777777" w:rsidR="00CA2C5F" w:rsidRDefault="00B42207">
            <w:pPr>
              <w:pStyle w:val="11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宋体" w:hAnsi="宋体" w:cs="宋体"/>
                <w:sz w:val="20"/>
                <w:szCs w:val="20"/>
                <w:lang w:eastAsia="zh-CN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eastAsia="zh-CN"/>
              </w:rPr>
              <w:t>仪表需要通过文字提醒驾驶员</w:t>
            </w:r>
          </w:p>
          <w:p w14:paraId="2D86C13F" w14:textId="77777777" w:rsidR="00CA2C5F" w:rsidRDefault="00B42207">
            <w:pPr>
              <w:spacing w:after="0" w:line="240" w:lineRule="auto"/>
              <w:jc w:val="both"/>
              <w:rPr>
                <w:rFonts w:ascii="宋体" w:hAnsi="宋体" w:cs="宋体"/>
                <w:sz w:val="20"/>
                <w:szCs w:val="20"/>
                <w:lang w:eastAsia="zh-CN"/>
              </w:rPr>
            </w:pPr>
            <w:r>
              <w:rPr>
                <w:rFonts w:ascii="宋体" w:hAnsi="宋体" w:cs="宋体"/>
                <w:sz w:val="20"/>
                <w:szCs w:val="20"/>
                <w:lang w:eastAsia="zh-CN"/>
              </w:rPr>
              <w:t>4、</w:t>
            </w:r>
            <w:r>
              <w:rPr>
                <w:rFonts w:ascii="宋体" w:hAnsi="宋体" w:cs="宋体" w:hint="eastAsia"/>
                <w:sz w:val="20"/>
                <w:szCs w:val="20"/>
                <w:lang w:eastAsia="zh-CN"/>
              </w:rPr>
              <w:t>仪表STOP灯点亮</w:t>
            </w:r>
          </w:p>
        </w:tc>
      </w:tr>
      <w:tr w:rsidR="00CA2C5F" w14:paraId="58A08616" w14:textId="77777777"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BEB9C8" w14:textId="77777777" w:rsidR="00CA2C5F" w:rsidRDefault="00B42207">
            <w:pPr>
              <w:jc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/>
                <w:sz w:val="20"/>
                <w:szCs w:val="20"/>
              </w:rPr>
              <w:lastRenderedPageBreak/>
              <w:t>HMI</w:t>
            </w:r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EA2BD5" w14:textId="77777777" w:rsidR="00CA2C5F" w:rsidRDefault="00B42207">
            <w:pPr>
              <w:rPr>
                <w:rFonts w:ascii="宋体" w:hAnsi="宋体" w:cs="宋体"/>
                <w:sz w:val="20"/>
                <w:szCs w:val="20"/>
                <w:lang w:eastAsia="zh-CN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eastAsia="zh-CN"/>
              </w:rPr>
              <w:t>仪表显示文字：“动力电池严重过温，请速安全撤离！”,最高优先级</w:t>
            </w:r>
          </w:p>
        </w:tc>
      </w:tr>
      <w:tr w:rsidR="00CA2C5F" w14:paraId="6C808C58" w14:textId="77777777"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44CF90" w14:textId="77777777" w:rsidR="00CA2C5F" w:rsidRDefault="00B42207">
            <w:pPr>
              <w:jc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宋体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DB8B6C" w14:textId="77777777" w:rsidR="00CA2C5F" w:rsidRDefault="00B42207">
            <w:pPr>
              <w:rPr>
                <w:rFonts w:ascii="宋体" w:hAnsi="宋体" w:cs="宋体"/>
                <w:sz w:val="20"/>
                <w:szCs w:val="20"/>
                <w:lang w:eastAsia="zh-CN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eastAsia="zh-CN"/>
              </w:rPr>
              <w:t>仪表在ON档下电并重新上电后未接收到电池系统发送“电池包火灾故障”故障码信号。(ON档下电包括</w:t>
            </w:r>
            <w:proofErr w:type="gramStart"/>
            <w:r>
              <w:rPr>
                <w:rFonts w:ascii="宋体" w:hAnsi="宋体" w:cs="宋体" w:hint="eastAsia"/>
                <w:sz w:val="20"/>
                <w:szCs w:val="20"/>
                <w:lang w:eastAsia="zh-CN"/>
              </w:rPr>
              <w:t>拧</w:t>
            </w:r>
            <w:proofErr w:type="gramEnd"/>
            <w:r>
              <w:rPr>
                <w:rFonts w:ascii="宋体" w:hAnsi="宋体" w:cs="宋体" w:hint="eastAsia"/>
                <w:sz w:val="20"/>
                <w:szCs w:val="20"/>
                <w:lang w:eastAsia="zh-CN"/>
              </w:rPr>
              <w:t>钥匙下ON档及充电中断)</w:t>
            </w:r>
          </w:p>
        </w:tc>
      </w:tr>
      <w:tr w:rsidR="00CA2C5F" w14:paraId="2FB1AE23" w14:textId="77777777">
        <w:trPr>
          <w:trHeight w:val="1831"/>
        </w:trPr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94EB35" w14:textId="77777777" w:rsidR="00CA2C5F" w:rsidRDefault="00B42207">
            <w:pPr>
              <w:jc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宋体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0FFEA2" w14:textId="77777777" w:rsidR="00CA2C5F" w:rsidRDefault="00B42207">
            <w:pPr>
              <w:rPr>
                <w:rFonts w:ascii="宋体" w:hAnsi="宋体" w:cs="宋体"/>
                <w:sz w:val="20"/>
                <w:szCs w:val="20"/>
                <w:lang w:eastAsia="zh-CN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eastAsia="zh-CN"/>
              </w:rPr>
              <w:t>1.总线信号</w:t>
            </w:r>
          </w:p>
          <w:tbl>
            <w:tblPr>
              <w:tblW w:w="4293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053"/>
              <w:gridCol w:w="1018"/>
              <w:gridCol w:w="1222"/>
            </w:tblGrid>
            <w:tr w:rsidR="00CA2C5F" w14:paraId="770E6245" w14:textId="77777777">
              <w:trPr>
                <w:trHeight w:val="170"/>
              </w:trPr>
              <w:tc>
                <w:tcPr>
                  <w:tcW w:w="2053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6A87767" w14:textId="77777777" w:rsidR="00CA2C5F" w:rsidRDefault="00B42207">
                  <w:pPr>
                    <w:rPr>
                      <w:rFonts w:ascii="宋体" w:hAnsi="宋体" w:cs="宋体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宋体" w:hint="eastAsia"/>
                      <w:sz w:val="20"/>
                      <w:szCs w:val="20"/>
                      <w:lang w:eastAsia="zh-CN"/>
                    </w:rPr>
                    <w:t>故障描述</w:t>
                  </w:r>
                </w:p>
              </w:tc>
              <w:tc>
                <w:tcPr>
                  <w:tcW w:w="1018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7F96922" w14:textId="77777777" w:rsidR="00CA2C5F" w:rsidRDefault="00B42207">
                  <w:pPr>
                    <w:rPr>
                      <w:rFonts w:ascii="宋体" w:hAnsi="宋体" w:cs="宋体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宋体" w:hint="eastAsia"/>
                      <w:sz w:val="20"/>
                      <w:szCs w:val="20"/>
                      <w:lang w:eastAsia="zh-CN"/>
                    </w:rPr>
                    <w:t>SPN(HEX)</w:t>
                  </w:r>
                </w:p>
              </w:tc>
              <w:tc>
                <w:tcPr>
                  <w:tcW w:w="1222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6431877" w14:textId="77777777" w:rsidR="00CA2C5F" w:rsidRDefault="00B42207">
                  <w:pPr>
                    <w:rPr>
                      <w:rFonts w:ascii="宋体" w:hAnsi="宋体" w:cs="宋体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宋体" w:hint="eastAsia"/>
                      <w:sz w:val="20"/>
                      <w:szCs w:val="20"/>
                      <w:lang w:eastAsia="zh-CN"/>
                    </w:rPr>
                    <w:t>FMI(DEC)</w:t>
                  </w:r>
                </w:p>
              </w:tc>
            </w:tr>
            <w:tr w:rsidR="00CA2C5F" w14:paraId="6E288E6D" w14:textId="77777777">
              <w:trPr>
                <w:trHeight w:val="170"/>
              </w:trPr>
              <w:tc>
                <w:tcPr>
                  <w:tcW w:w="2053" w:type="dxa"/>
                  <w:tcBorders>
                    <w:top w:val="nil"/>
                    <w:left w:val="single" w:sz="8" w:space="0" w:color="auto"/>
                    <w:bottom w:val="single" w:sz="8" w:space="0" w:color="000000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DDCF77C" w14:textId="77777777" w:rsidR="00CA2C5F" w:rsidRDefault="00B42207">
                  <w:pPr>
                    <w:rPr>
                      <w:rFonts w:ascii="宋体" w:hAnsi="宋体" w:cs="宋体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宋体" w:hint="eastAsia"/>
                      <w:sz w:val="20"/>
                      <w:szCs w:val="20"/>
                      <w:lang w:eastAsia="zh-CN"/>
                    </w:rPr>
                    <w:t>电池包火灾故障</w:t>
                  </w:r>
                </w:p>
              </w:tc>
              <w:tc>
                <w:tcPr>
                  <w:tcW w:w="101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10F4B28" w14:textId="77777777" w:rsidR="00CA2C5F" w:rsidRDefault="00B42207">
                  <w:pPr>
                    <w:rPr>
                      <w:rFonts w:ascii="宋体" w:hAnsi="宋体" w:cs="宋体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宋体" w:hint="eastAsia"/>
                      <w:sz w:val="20"/>
                      <w:szCs w:val="20"/>
                      <w:lang w:eastAsia="zh-CN"/>
                    </w:rPr>
                    <w:t>521335</w:t>
                  </w:r>
                </w:p>
              </w:tc>
              <w:tc>
                <w:tcPr>
                  <w:tcW w:w="1222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2C301CA" w14:textId="77777777" w:rsidR="00CA2C5F" w:rsidRDefault="00B42207">
                  <w:pPr>
                    <w:rPr>
                      <w:rFonts w:ascii="宋体" w:hAnsi="宋体" w:cs="宋体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宋体" w:hint="eastAsia"/>
                      <w:sz w:val="20"/>
                      <w:szCs w:val="20"/>
                      <w:lang w:eastAsia="zh-CN"/>
                    </w:rPr>
                    <w:t>3</w:t>
                  </w:r>
                </w:p>
              </w:tc>
            </w:tr>
          </w:tbl>
          <w:p w14:paraId="24ECE8F4" w14:textId="77777777" w:rsidR="00CA2C5F" w:rsidRDefault="00B42207">
            <w:pPr>
              <w:rPr>
                <w:rFonts w:ascii="宋体" w:hAnsi="宋体" w:cs="宋体"/>
                <w:sz w:val="20"/>
                <w:szCs w:val="20"/>
                <w:lang w:eastAsia="zh-CN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eastAsia="zh-CN"/>
              </w:rPr>
              <w:t>备注：</w:t>
            </w:r>
            <w:r>
              <w:rPr>
                <w:rFonts w:ascii="宋体" w:hAnsi="宋体" w:cs="宋体"/>
                <w:sz w:val="20"/>
                <w:szCs w:val="20"/>
                <w:lang w:eastAsia="zh-CN"/>
              </w:rPr>
              <w:t>分配给电池故障SPN 为521300~521599，FMI 定义参见J1939-73。</w:t>
            </w:r>
          </w:p>
        </w:tc>
      </w:tr>
      <w:tr w:rsidR="00CA2C5F" w14:paraId="382CA43E" w14:textId="77777777">
        <w:trPr>
          <w:trHeight w:val="457"/>
        </w:trPr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7231DB" w14:textId="77777777" w:rsidR="00CA2C5F" w:rsidRDefault="00B42207">
            <w:pPr>
              <w:jc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宋体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EF80CB" w14:textId="77777777" w:rsidR="00CA2C5F" w:rsidRDefault="00B42207">
            <w:pPr>
              <w:rPr>
                <w:rFonts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 w:hint="eastAsia"/>
                <w:sz w:val="20"/>
                <w:szCs w:val="20"/>
              </w:rPr>
              <w:t>无</w:t>
            </w:r>
          </w:p>
        </w:tc>
      </w:tr>
      <w:tr w:rsidR="00CA2C5F" w14:paraId="1064DD4D" w14:textId="77777777"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A5B6B7" w14:textId="77777777" w:rsidR="00CA2C5F" w:rsidRDefault="00B42207">
            <w:pPr>
              <w:jc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宋体" w:hint="eastAsia"/>
                <w:b/>
                <w:bCs/>
                <w:sz w:val="20"/>
                <w:szCs w:val="20"/>
              </w:rPr>
              <w:t>电源模式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5F5C4E" w14:textId="77777777" w:rsidR="00CA2C5F" w:rsidRDefault="00B42207">
            <w:pPr>
              <w:rPr>
                <w:rFonts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 w:hint="eastAsia"/>
                <w:sz w:val="20"/>
                <w:szCs w:val="20"/>
              </w:rPr>
              <w:t>ACC/ON</w:t>
            </w:r>
            <w:proofErr w:type="spellStart"/>
            <w:r>
              <w:rPr>
                <w:rFonts w:ascii="宋体" w:hAnsi="宋体" w:cs="宋体" w:hint="eastAsia"/>
                <w:sz w:val="20"/>
                <w:szCs w:val="20"/>
              </w:rPr>
              <w:t>档电</w:t>
            </w:r>
            <w:proofErr w:type="spellEnd"/>
          </w:p>
        </w:tc>
      </w:tr>
      <w:tr w:rsidR="00CA2C5F" w14:paraId="0A9423BB" w14:textId="77777777"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8A98F6" w14:textId="77777777" w:rsidR="00CA2C5F" w:rsidRDefault="00B42207">
            <w:pPr>
              <w:jc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宋体" w:hint="eastAsia"/>
                <w:b/>
                <w:bCs/>
                <w:sz w:val="20"/>
                <w:szCs w:val="20"/>
              </w:rPr>
              <w:t>法规要求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1ABB81" w14:textId="77777777" w:rsidR="00CA2C5F" w:rsidRDefault="00B42207">
            <w:pPr>
              <w:rPr>
                <w:rFonts w:ascii="Calibri" w:hAnsi="Calibri" w:cs="宋体"/>
              </w:rPr>
            </w:pPr>
            <w:r>
              <w:rPr>
                <w:rFonts w:ascii="Calibri" w:hAnsi="Calibri" w:cs="宋体"/>
              </w:rPr>
              <w:t>GB18384</w:t>
            </w:r>
            <w:r>
              <w:rPr>
                <w:rFonts w:ascii="Calibri" w:hAnsi="Calibri" w:cs="宋体" w:hint="eastAsia"/>
              </w:rPr>
              <w:t>-2020</w:t>
            </w:r>
          </w:p>
          <w:p w14:paraId="44982F29" w14:textId="77777777" w:rsidR="00CA2C5F" w:rsidRDefault="00B42207">
            <w:pPr>
              <w:rPr>
                <w:rFonts w:ascii="Calibri" w:hAnsi="Calibri" w:cs="宋体"/>
              </w:rPr>
            </w:pPr>
            <w:r>
              <w:rPr>
                <w:rFonts w:ascii="Calibri" w:hAnsi="Calibri" w:cs="宋体" w:hint="eastAsia"/>
              </w:rPr>
              <w:t>5.2.2.3  REESS</w:t>
            </w:r>
            <w:proofErr w:type="spellStart"/>
            <w:r>
              <w:rPr>
                <w:rFonts w:ascii="Calibri" w:hAnsi="Calibri" w:cs="宋体" w:hint="eastAsia"/>
              </w:rPr>
              <w:t>热事件报警</w:t>
            </w:r>
            <w:proofErr w:type="spellEnd"/>
          </w:p>
          <w:p w14:paraId="1D5615EF" w14:textId="77777777" w:rsidR="00CA2C5F" w:rsidRDefault="00B42207">
            <w:pPr>
              <w:rPr>
                <w:rFonts w:ascii="宋体" w:hAnsi="宋体" w:cs="宋体"/>
                <w:sz w:val="20"/>
                <w:szCs w:val="20"/>
              </w:rPr>
            </w:pPr>
            <w:r>
              <w:rPr>
                <w:rFonts w:ascii="Calibri" w:hAnsi="Calibri" w:cs="宋体"/>
                <w:noProof/>
                <w:lang w:val="en-US" w:eastAsia="zh-CN"/>
              </w:rPr>
              <w:drawing>
                <wp:inline distT="0" distB="0" distL="0" distR="0" wp14:anchorId="64286293" wp14:editId="7C5A995C">
                  <wp:extent cx="4478655" cy="533400"/>
                  <wp:effectExtent l="0" t="0" r="0" b="0"/>
                  <wp:docPr id="31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23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8655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C5F" w14:paraId="5D6A89D8" w14:textId="77777777"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2B6F5C" w14:textId="77777777" w:rsidR="00CA2C5F" w:rsidRDefault="00B42207">
            <w:pPr>
              <w:jc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宋体" w:hint="eastAsia"/>
                <w:b/>
                <w:bCs/>
                <w:sz w:val="20"/>
                <w:szCs w:val="20"/>
              </w:rPr>
              <w:t>其他技术要求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5BFFA0" w14:textId="77777777" w:rsidR="00CA2C5F" w:rsidRDefault="00B42207">
            <w:pPr>
              <w:rPr>
                <w:rFonts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 w:hint="eastAsia"/>
                <w:sz w:val="20"/>
                <w:szCs w:val="20"/>
              </w:rPr>
              <w:t>无</w:t>
            </w:r>
          </w:p>
        </w:tc>
      </w:tr>
    </w:tbl>
    <w:p w14:paraId="7B3B8159" w14:textId="27288F80" w:rsidR="00054290" w:rsidRPr="00C7777F" w:rsidRDefault="00054290" w:rsidP="00054290">
      <w:pPr>
        <w:pStyle w:val="3"/>
        <w:rPr>
          <w:strike/>
          <w:lang w:eastAsia="zh-CN"/>
        </w:rPr>
      </w:pPr>
      <w:r w:rsidRPr="00C7777F">
        <w:rPr>
          <w:rFonts w:hint="eastAsia"/>
          <w:strike/>
          <w:lang w:eastAsia="zh-CN"/>
        </w:rPr>
        <w:t>动力电池预加热设置</w:t>
      </w:r>
      <w:r w:rsidR="00C7777F" w:rsidRPr="00C7777F">
        <w:rPr>
          <w:rFonts w:hint="eastAsia"/>
          <w:strike/>
          <w:lang w:eastAsia="zh-CN"/>
        </w:rPr>
        <w:t>（暂不实现）</w:t>
      </w:r>
    </w:p>
    <w:tbl>
      <w:tblPr>
        <w:tblW w:w="9569" w:type="dxa"/>
        <w:tblInd w:w="46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6"/>
        <w:gridCol w:w="8363"/>
      </w:tblGrid>
      <w:tr w:rsidR="00054290" w:rsidRPr="00C7777F" w14:paraId="6B1CC4D6" w14:textId="77777777" w:rsidTr="00C61A0C">
        <w:tc>
          <w:tcPr>
            <w:tcW w:w="12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DE2DB1" w14:textId="77777777" w:rsidR="00054290" w:rsidRPr="00C7777F" w:rsidRDefault="00054290" w:rsidP="00C61A0C">
            <w:pPr>
              <w:jc w:val="center"/>
              <w:rPr>
                <w:rFonts w:ascii="宋体" w:hAnsi="宋体" w:cs="宋体"/>
                <w:b/>
                <w:bCs/>
                <w:strike/>
                <w:sz w:val="20"/>
                <w:szCs w:val="20"/>
              </w:rPr>
            </w:pPr>
            <w:proofErr w:type="spellStart"/>
            <w:r w:rsidRPr="00C7777F">
              <w:rPr>
                <w:rFonts w:ascii="宋体" w:hAnsi="宋体" w:cs="宋体" w:hint="eastAsia"/>
                <w:b/>
                <w:bCs/>
                <w:strike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36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8BAA9A" w14:textId="389C97A7" w:rsidR="00054290" w:rsidRPr="00C7777F" w:rsidRDefault="00054290" w:rsidP="00054290">
            <w:pPr>
              <w:keepNext/>
              <w:jc w:val="center"/>
              <w:outlineLvl w:val="1"/>
              <w:rPr>
                <w:rFonts w:ascii="Cambria" w:hAnsi="Cambria" w:cs="宋体"/>
                <w:b/>
                <w:bCs/>
                <w:strike/>
              </w:rPr>
            </w:pPr>
            <w:proofErr w:type="spellStart"/>
            <w:r w:rsidRPr="00C7777F">
              <w:rPr>
                <w:rFonts w:ascii="Cambria" w:hAnsi="Cambria" w:cs="宋体" w:hint="eastAsia"/>
                <w:b/>
                <w:bCs/>
                <w:strike/>
              </w:rPr>
              <w:t>动力电池预加热设置</w:t>
            </w:r>
            <w:proofErr w:type="spellEnd"/>
          </w:p>
        </w:tc>
      </w:tr>
      <w:tr w:rsidR="00054290" w:rsidRPr="00C7777F" w14:paraId="07EC8161" w14:textId="77777777" w:rsidTr="00C61A0C">
        <w:trPr>
          <w:trHeight w:val="990"/>
        </w:trPr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B83F5A" w14:textId="77777777" w:rsidR="00054290" w:rsidRPr="00C7777F" w:rsidRDefault="00054290" w:rsidP="00C61A0C">
            <w:pPr>
              <w:jc w:val="center"/>
              <w:rPr>
                <w:rFonts w:ascii="宋体" w:hAnsi="宋体" w:cs="宋体"/>
                <w:b/>
                <w:bCs/>
                <w:strike/>
                <w:sz w:val="20"/>
                <w:szCs w:val="20"/>
              </w:rPr>
            </w:pPr>
            <w:proofErr w:type="spellStart"/>
            <w:r w:rsidRPr="00C7777F">
              <w:rPr>
                <w:rFonts w:ascii="宋体" w:hAnsi="宋体" w:cs="宋体" w:hint="eastAsia"/>
                <w:b/>
                <w:bCs/>
                <w:strike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B79E03" w14:textId="5505914C" w:rsidR="00902D59" w:rsidRPr="00C7777F" w:rsidRDefault="00A91628" w:rsidP="00902D59">
            <w:pPr>
              <w:rPr>
                <w:rFonts w:ascii="宋体" w:hAnsi="宋体" w:cs="宋体"/>
                <w:strike/>
                <w:color w:val="000000"/>
                <w:lang w:eastAsia="zh-CN"/>
              </w:rPr>
            </w:pPr>
            <w:r w:rsidRPr="00C7777F">
              <w:rPr>
                <w:rFonts w:ascii="宋体" w:hAnsi="宋体" w:cs="宋体" w:hint="eastAsia"/>
                <w:strike/>
                <w:color w:val="000000"/>
                <w:lang w:eastAsia="zh-CN"/>
              </w:rPr>
              <w:t>当车辆在寒区运行时，需要提前加热电池。</w:t>
            </w:r>
            <w:r w:rsidR="00902D59" w:rsidRPr="00C7777F">
              <w:rPr>
                <w:rFonts w:ascii="宋体" w:hAnsi="宋体" w:cs="宋体" w:hint="eastAsia"/>
                <w:strike/>
                <w:color w:val="000000"/>
                <w:lang w:eastAsia="zh-CN"/>
              </w:rPr>
              <w:t>驾驶员通过仪表设置下次使用车辆时间，仪表将该时间发给HCU，HCU控制在该时间前完成电池加热，保证车辆能够在该设定时间正常启动运行。</w:t>
            </w:r>
          </w:p>
          <w:p w14:paraId="44839B60" w14:textId="51A3E341" w:rsidR="00054290" w:rsidRPr="00C7777F" w:rsidRDefault="00054290" w:rsidP="00902D59">
            <w:pPr>
              <w:rPr>
                <w:rFonts w:ascii="宋体" w:hAnsi="宋体" w:cs="宋体"/>
                <w:strike/>
                <w:color w:val="000000"/>
                <w:lang w:eastAsia="zh-CN"/>
              </w:rPr>
            </w:pPr>
          </w:p>
        </w:tc>
      </w:tr>
      <w:tr w:rsidR="00054290" w:rsidRPr="00C7777F" w14:paraId="3454C7CD" w14:textId="77777777" w:rsidTr="00C61A0C">
        <w:trPr>
          <w:trHeight w:val="1040"/>
        </w:trPr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2C0F01" w14:textId="77777777" w:rsidR="00054290" w:rsidRPr="00C7777F" w:rsidRDefault="00054290" w:rsidP="00C61A0C">
            <w:pPr>
              <w:jc w:val="center"/>
              <w:rPr>
                <w:rFonts w:ascii="宋体" w:hAnsi="宋体" w:cs="宋体"/>
                <w:b/>
                <w:bCs/>
                <w:strike/>
                <w:sz w:val="20"/>
                <w:szCs w:val="20"/>
              </w:rPr>
            </w:pPr>
            <w:proofErr w:type="spellStart"/>
            <w:r w:rsidRPr="00C7777F">
              <w:rPr>
                <w:rFonts w:ascii="宋体" w:hAnsi="宋体" w:cs="宋体" w:hint="eastAsia"/>
                <w:b/>
                <w:bCs/>
                <w:strike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35A055" w14:textId="463AC0F4" w:rsidR="00054290" w:rsidRPr="00C7777F" w:rsidRDefault="00954FC7" w:rsidP="00C61A0C">
            <w:pPr>
              <w:rPr>
                <w:rFonts w:ascii="宋体" w:hAnsi="宋体" w:cs="宋体"/>
                <w:strike/>
                <w:sz w:val="20"/>
                <w:szCs w:val="20"/>
                <w:lang w:eastAsia="zh-CN"/>
              </w:rPr>
            </w:pPr>
            <w:r w:rsidRPr="00C7777F">
              <w:rPr>
                <w:rFonts w:ascii="宋体" w:hAnsi="宋体" w:cs="宋体" w:hint="eastAsia"/>
                <w:strike/>
                <w:sz w:val="20"/>
                <w:szCs w:val="20"/>
                <w:lang w:eastAsia="zh-CN"/>
              </w:rPr>
              <w:t>用户通过仪表按键设置，设置方式类似闹钟，同时发送设置的时间指令到PCAN。</w:t>
            </w:r>
          </w:p>
        </w:tc>
      </w:tr>
      <w:tr w:rsidR="00054290" w:rsidRPr="00C7777F" w14:paraId="48A1836E" w14:textId="77777777" w:rsidTr="00C61A0C"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81E508" w14:textId="77777777" w:rsidR="00054290" w:rsidRPr="00C7777F" w:rsidRDefault="00054290" w:rsidP="00C61A0C">
            <w:pPr>
              <w:jc w:val="center"/>
              <w:rPr>
                <w:rFonts w:ascii="宋体" w:hAnsi="宋体" w:cs="宋体"/>
                <w:b/>
                <w:bCs/>
                <w:strike/>
                <w:sz w:val="20"/>
                <w:szCs w:val="20"/>
              </w:rPr>
            </w:pPr>
            <w:proofErr w:type="spellStart"/>
            <w:r w:rsidRPr="00C7777F">
              <w:rPr>
                <w:rFonts w:ascii="宋体" w:hAnsi="宋体" w:cs="宋体" w:hint="eastAsia"/>
                <w:b/>
                <w:bCs/>
                <w:strike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3C2A6B" w14:textId="39195E74" w:rsidR="00054290" w:rsidRPr="00C7777F" w:rsidRDefault="00054290" w:rsidP="00C61A0C">
            <w:pPr>
              <w:pStyle w:val="11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宋体" w:hAnsi="宋体" w:cs="宋体"/>
                <w:strike/>
                <w:sz w:val="20"/>
                <w:szCs w:val="20"/>
                <w:highlight w:val="red"/>
                <w:lang w:eastAsia="zh-CN"/>
              </w:rPr>
            </w:pPr>
            <w:r w:rsidRPr="00C7777F">
              <w:rPr>
                <w:rFonts w:ascii="宋体" w:hAnsi="宋体" w:cs="宋体" w:hint="eastAsia"/>
                <w:strike/>
                <w:sz w:val="20"/>
                <w:szCs w:val="20"/>
                <w:highlight w:val="red"/>
                <w:lang w:eastAsia="zh-CN"/>
              </w:rPr>
              <w:t>高压电池高温报警图标点亮：</w:t>
            </w:r>
          </w:p>
          <w:p w14:paraId="3433FB6D" w14:textId="77777777" w:rsidR="00054290" w:rsidRPr="00C7777F" w:rsidRDefault="00054290" w:rsidP="00C61A0C">
            <w:pPr>
              <w:spacing w:after="0" w:line="240" w:lineRule="auto"/>
              <w:jc w:val="both"/>
              <w:rPr>
                <w:rFonts w:ascii="宋体" w:hAnsi="宋体" w:cs="宋体"/>
                <w:strike/>
                <w:sz w:val="20"/>
                <w:szCs w:val="20"/>
                <w:highlight w:val="red"/>
              </w:rPr>
            </w:pPr>
            <w:r w:rsidRPr="00C7777F">
              <w:rPr>
                <w:rFonts w:ascii="宋体" w:hAnsi="宋体" w:cs="宋体"/>
                <w:strike/>
                <w:sz w:val="20"/>
                <w:szCs w:val="20"/>
                <w:highlight w:val="red"/>
              </w:rPr>
              <w:t>2、</w:t>
            </w:r>
            <w:proofErr w:type="spellStart"/>
            <w:r w:rsidRPr="00C7777F">
              <w:rPr>
                <w:rFonts w:ascii="宋体" w:hAnsi="宋体" w:cs="宋体" w:hint="eastAsia"/>
                <w:strike/>
                <w:sz w:val="20"/>
                <w:szCs w:val="20"/>
                <w:highlight w:val="red"/>
              </w:rPr>
              <w:t>蜂鸣器发出报警音</w:t>
            </w:r>
            <w:proofErr w:type="spellEnd"/>
          </w:p>
          <w:p w14:paraId="4941530C" w14:textId="77777777" w:rsidR="00054290" w:rsidRPr="00C7777F" w:rsidRDefault="00054290" w:rsidP="00C61A0C">
            <w:pPr>
              <w:pStyle w:val="11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宋体" w:hAnsi="宋体" w:cs="宋体"/>
                <w:strike/>
                <w:sz w:val="20"/>
                <w:szCs w:val="20"/>
                <w:highlight w:val="red"/>
                <w:lang w:eastAsia="zh-CN"/>
              </w:rPr>
            </w:pPr>
            <w:r w:rsidRPr="00C7777F">
              <w:rPr>
                <w:rFonts w:ascii="宋体" w:hAnsi="宋体" w:cs="宋体" w:hint="eastAsia"/>
                <w:strike/>
                <w:sz w:val="20"/>
                <w:szCs w:val="20"/>
                <w:highlight w:val="red"/>
                <w:lang w:eastAsia="zh-CN"/>
              </w:rPr>
              <w:t>仪表需要通过文字提醒驾驶员</w:t>
            </w:r>
          </w:p>
          <w:p w14:paraId="6A1BD404" w14:textId="77777777" w:rsidR="00054290" w:rsidRPr="00C7777F" w:rsidRDefault="00054290" w:rsidP="00C61A0C">
            <w:pPr>
              <w:spacing w:after="0" w:line="240" w:lineRule="auto"/>
              <w:jc w:val="both"/>
              <w:rPr>
                <w:rFonts w:ascii="宋体" w:hAnsi="宋体" w:cs="宋体"/>
                <w:strike/>
                <w:sz w:val="20"/>
                <w:szCs w:val="20"/>
                <w:highlight w:val="red"/>
                <w:lang w:eastAsia="zh-CN"/>
              </w:rPr>
            </w:pPr>
            <w:r w:rsidRPr="00C7777F">
              <w:rPr>
                <w:rFonts w:ascii="宋体" w:hAnsi="宋体" w:cs="宋体"/>
                <w:strike/>
                <w:sz w:val="20"/>
                <w:szCs w:val="20"/>
                <w:highlight w:val="red"/>
                <w:lang w:eastAsia="zh-CN"/>
              </w:rPr>
              <w:t>4、</w:t>
            </w:r>
            <w:r w:rsidRPr="00C7777F">
              <w:rPr>
                <w:rFonts w:ascii="宋体" w:hAnsi="宋体" w:cs="宋体" w:hint="eastAsia"/>
                <w:strike/>
                <w:sz w:val="20"/>
                <w:szCs w:val="20"/>
                <w:highlight w:val="red"/>
                <w:lang w:eastAsia="zh-CN"/>
              </w:rPr>
              <w:t>仪表STOP灯点亮</w:t>
            </w:r>
          </w:p>
        </w:tc>
      </w:tr>
      <w:tr w:rsidR="00054290" w:rsidRPr="00C7777F" w14:paraId="53A2E8FD" w14:textId="77777777" w:rsidTr="00C61A0C"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3BF4F7" w14:textId="77777777" w:rsidR="00054290" w:rsidRPr="00C7777F" w:rsidRDefault="00054290" w:rsidP="00C61A0C">
            <w:pPr>
              <w:jc w:val="center"/>
              <w:rPr>
                <w:rFonts w:ascii="宋体" w:hAnsi="宋体" w:cs="宋体"/>
                <w:b/>
                <w:bCs/>
                <w:strike/>
                <w:sz w:val="20"/>
                <w:szCs w:val="20"/>
              </w:rPr>
            </w:pPr>
            <w:r w:rsidRPr="00C7777F">
              <w:rPr>
                <w:rFonts w:ascii="宋体" w:hAnsi="宋体" w:cs="宋体" w:hint="eastAsia"/>
                <w:b/>
                <w:bCs/>
                <w:strike/>
                <w:sz w:val="20"/>
                <w:szCs w:val="20"/>
              </w:rPr>
              <w:t>HMI</w:t>
            </w:r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31980C" w14:textId="77777777" w:rsidR="00054290" w:rsidRPr="00C7777F" w:rsidRDefault="00054290" w:rsidP="00C61A0C">
            <w:pPr>
              <w:rPr>
                <w:rFonts w:ascii="宋体" w:hAnsi="宋体" w:cs="宋体"/>
                <w:strike/>
                <w:sz w:val="20"/>
                <w:szCs w:val="20"/>
                <w:highlight w:val="red"/>
                <w:lang w:eastAsia="zh-CN"/>
              </w:rPr>
            </w:pPr>
            <w:r w:rsidRPr="00C7777F">
              <w:rPr>
                <w:rFonts w:ascii="宋体" w:hAnsi="宋体" w:cs="宋体" w:hint="eastAsia"/>
                <w:strike/>
                <w:sz w:val="20"/>
                <w:szCs w:val="20"/>
                <w:highlight w:val="red"/>
                <w:lang w:eastAsia="zh-CN"/>
              </w:rPr>
              <w:t>仪表显示文字：“动力电池严重过温，请速安全撤离！”,最高优先级</w:t>
            </w:r>
          </w:p>
        </w:tc>
      </w:tr>
      <w:tr w:rsidR="00054290" w:rsidRPr="00C7777F" w14:paraId="18E987CC" w14:textId="77777777" w:rsidTr="00C61A0C"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D10994" w14:textId="77777777" w:rsidR="00054290" w:rsidRPr="00C7777F" w:rsidRDefault="00054290" w:rsidP="00C61A0C">
            <w:pPr>
              <w:jc w:val="center"/>
              <w:rPr>
                <w:rFonts w:ascii="宋体" w:hAnsi="宋体" w:cs="宋体"/>
                <w:b/>
                <w:bCs/>
                <w:strike/>
                <w:sz w:val="20"/>
                <w:szCs w:val="20"/>
              </w:rPr>
            </w:pPr>
            <w:proofErr w:type="spellStart"/>
            <w:r w:rsidRPr="00C7777F">
              <w:rPr>
                <w:rFonts w:ascii="宋体" w:hAnsi="宋体" w:cs="宋体" w:hint="eastAsia"/>
                <w:b/>
                <w:bCs/>
                <w:strike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693A2D" w14:textId="77777777" w:rsidR="00054290" w:rsidRPr="00C7777F" w:rsidRDefault="00054290" w:rsidP="00C61A0C">
            <w:pPr>
              <w:rPr>
                <w:rFonts w:ascii="宋体" w:hAnsi="宋体" w:cs="宋体"/>
                <w:strike/>
                <w:sz w:val="20"/>
                <w:szCs w:val="20"/>
                <w:highlight w:val="red"/>
                <w:lang w:eastAsia="zh-CN"/>
              </w:rPr>
            </w:pPr>
            <w:r w:rsidRPr="00C7777F">
              <w:rPr>
                <w:rFonts w:ascii="宋体" w:hAnsi="宋体" w:cs="宋体" w:hint="eastAsia"/>
                <w:strike/>
                <w:sz w:val="20"/>
                <w:szCs w:val="20"/>
                <w:highlight w:val="red"/>
                <w:lang w:eastAsia="zh-CN"/>
              </w:rPr>
              <w:t>仪表在ON档下电并重新上电后未接收到电池系统发送“电池包火灾故障”故障码信号。(ON档下电包括</w:t>
            </w:r>
            <w:proofErr w:type="gramStart"/>
            <w:r w:rsidRPr="00C7777F">
              <w:rPr>
                <w:rFonts w:ascii="宋体" w:hAnsi="宋体" w:cs="宋体" w:hint="eastAsia"/>
                <w:strike/>
                <w:sz w:val="20"/>
                <w:szCs w:val="20"/>
                <w:highlight w:val="red"/>
                <w:lang w:eastAsia="zh-CN"/>
              </w:rPr>
              <w:t>拧</w:t>
            </w:r>
            <w:proofErr w:type="gramEnd"/>
            <w:r w:rsidRPr="00C7777F">
              <w:rPr>
                <w:rFonts w:ascii="宋体" w:hAnsi="宋体" w:cs="宋体" w:hint="eastAsia"/>
                <w:strike/>
                <w:sz w:val="20"/>
                <w:szCs w:val="20"/>
                <w:highlight w:val="red"/>
                <w:lang w:eastAsia="zh-CN"/>
              </w:rPr>
              <w:t>钥匙下ON档及充电中断)</w:t>
            </w:r>
          </w:p>
        </w:tc>
      </w:tr>
      <w:tr w:rsidR="00054290" w:rsidRPr="00C7777F" w14:paraId="15BDB4D7" w14:textId="77777777" w:rsidTr="00C61A0C">
        <w:trPr>
          <w:trHeight w:val="1831"/>
        </w:trPr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0B6078" w14:textId="77777777" w:rsidR="00054290" w:rsidRPr="00C7777F" w:rsidRDefault="00054290" w:rsidP="00C61A0C">
            <w:pPr>
              <w:jc w:val="center"/>
              <w:rPr>
                <w:rFonts w:ascii="宋体" w:hAnsi="宋体" w:cs="宋体"/>
                <w:b/>
                <w:bCs/>
                <w:strike/>
                <w:sz w:val="20"/>
                <w:szCs w:val="20"/>
              </w:rPr>
            </w:pPr>
            <w:proofErr w:type="spellStart"/>
            <w:r w:rsidRPr="00C7777F">
              <w:rPr>
                <w:rFonts w:ascii="宋体" w:hAnsi="宋体" w:cs="宋体" w:hint="eastAsia"/>
                <w:b/>
                <w:bCs/>
                <w:strike/>
                <w:sz w:val="20"/>
                <w:szCs w:val="20"/>
              </w:rPr>
              <w:lastRenderedPageBreak/>
              <w:t>输入信号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80C0C0" w14:textId="77777777" w:rsidR="00054290" w:rsidRPr="00C7777F" w:rsidRDefault="00054290" w:rsidP="00C61A0C">
            <w:pPr>
              <w:rPr>
                <w:rFonts w:ascii="宋体" w:hAnsi="宋体" w:cs="宋体"/>
                <w:strike/>
                <w:sz w:val="20"/>
                <w:szCs w:val="20"/>
                <w:highlight w:val="red"/>
                <w:lang w:eastAsia="zh-CN"/>
              </w:rPr>
            </w:pPr>
            <w:r w:rsidRPr="00C7777F">
              <w:rPr>
                <w:rFonts w:ascii="宋体" w:hAnsi="宋体" w:cs="宋体" w:hint="eastAsia"/>
                <w:strike/>
                <w:sz w:val="20"/>
                <w:szCs w:val="20"/>
                <w:highlight w:val="red"/>
                <w:lang w:eastAsia="zh-CN"/>
              </w:rPr>
              <w:t>1.总线信号</w:t>
            </w:r>
          </w:p>
          <w:tbl>
            <w:tblPr>
              <w:tblW w:w="4293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053"/>
              <w:gridCol w:w="1018"/>
              <w:gridCol w:w="1222"/>
            </w:tblGrid>
            <w:tr w:rsidR="00054290" w:rsidRPr="00C7777F" w14:paraId="71A7201C" w14:textId="77777777" w:rsidTr="00C61A0C">
              <w:trPr>
                <w:trHeight w:val="170"/>
              </w:trPr>
              <w:tc>
                <w:tcPr>
                  <w:tcW w:w="2053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B6F4177" w14:textId="77777777" w:rsidR="00054290" w:rsidRPr="00C7777F" w:rsidRDefault="00054290" w:rsidP="00C61A0C">
                  <w:pPr>
                    <w:rPr>
                      <w:rFonts w:ascii="宋体" w:hAnsi="宋体" w:cs="宋体"/>
                      <w:strike/>
                      <w:sz w:val="20"/>
                      <w:szCs w:val="20"/>
                      <w:highlight w:val="red"/>
                      <w:lang w:eastAsia="zh-CN"/>
                    </w:rPr>
                  </w:pPr>
                  <w:r w:rsidRPr="00C7777F">
                    <w:rPr>
                      <w:rFonts w:ascii="宋体" w:hAnsi="宋体" w:cs="宋体" w:hint="eastAsia"/>
                      <w:strike/>
                      <w:sz w:val="20"/>
                      <w:szCs w:val="20"/>
                      <w:highlight w:val="red"/>
                      <w:lang w:eastAsia="zh-CN"/>
                    </w:rPr>
                    <w:t>故障描述</w:t>
                  </w:r>
                </w:p>
              </w:tc>
              <w:tc>
                <w:tcPr>
                  <w:tcW w:w="1018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62F6983" w14:textId="77777777" w:rsidR="00054290" w:rsidRPr="00C7777F" w:rsidRDefault="00054290" w:rsidP="00C61A0C">
                  <w:pPr>
                    <w:rPr>
                      <w:rFonts w:ascii="宋体" w:hAnsi="宋体" w:cs="宋体"/>
                      <w:strike/>
                      <w:sz w:val="20"/>
                      <w:szCs w:val="20"/>
                      <w:highlight w:val="red"/>
                      <w:lang w:eastAsia="zh-CN"/>
                    </w:rPr>
                  </w:pPr>
                  <w:r w:rsidRPr="00C7777F">
                    <w:rPr>
                      <w:rFonts w:ascii="宋体" w:hAnsi="宋体" w:cs="宋体" w:hint="eastAsia"/>
                      <w:strike/>
                      <w:sz w:val="20"/>
                      <w:szCs w:val="20"/>
                      <w:highlight w:val="red"/>
                      <w:lang w:eastAsia="zh-CN"/>
                    </w:rPr>
                    <w:t>SPN(HEX)</w:t>
                  </w:r>
                </w:p>
              </w:tc>
              <w:tc>
                <w:tcPr>
                  <w:tcW w:w="1222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13EFCD64" w14:textId="77777777" w:rsidR="00054290" w:rsidRPr="00C7777F" w:rsidRDefault="00054290" w:rsidP="00C61A0C">
                  <w:pPr>
                    <w:rPr>
                      <w:rFonts w:ascii="宋体" w:hAnsi="宋体" w:cs="宋体"/>
                      <w:strike/>
                      <w:sz w:val="20"/>
                      <w:szCs w:val="20"/>
                      <w:highlight w:val="red"/>
                      <w:lang w:eastAsia="zh-CN"/>
                    </w:rPr>
                  </w:pPr>
                  <w:r w:rsidRPr="00C7777F">
                    <w:rPr>
                      <w:rFonts w:ascii="宋体" w:hAnsi="宋体" w:cs="宋体" w:hint="eastAsia"/>
                      <w:strike/>
                      <w:sz w:val="20"/>
                      <w:szCs w:val="20"/>
                      <w:highlight w:val="red"/>
                      <w:lang w:eastAsia="zh-CN"/>
                    </w:rPr>
                    <w:t>FMI(DEC)</w:t>
                  </w:r>
                </w:p>
              </w:tc>
            </w:tr>
            <w:tr w:rsidR="00054290" w:rsidRPr="00C7777F" w14:paraId="57A2BE01" w14:textId="77777777" w:rsidTr="00C61A0C">
              <w:trPr>
                <w:trHeight w:val="170"/>
              </w:trPr>
              <w:tc>
                <w:tcPr>
                  <w:tcW w:w="2053" w:type="dxa"/>
                  <w:tcBorders>
                    <w:top w:val="nil"/>
                    <w:left w:val="single" w:sz="8" w:space="0" w:color="auto"/>
                    <w:bottom w:val="single" w:sz="8" w:space="0" w:color="000000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387C783" w14:textId="77777777" w:rsidR="00054290" w:rsidRPr="00C7777F" w:rsidRDefault="00054290" w:rsidP="00C61A0C">
                  <w:pPr>
                    <w:rPr>
                      <w:rFonts w:ascii="宋体" w:hAnsi="宋体" w:cs="宋体"/>
                      <w:strike/>
                      <w:sz w:val="20"/>
                      <w:szCs w:val="20"/>
                      <w:highlight w:val="red"/>
                      <w:lang w:eastAsia="zh-CN"/>
                    </w:rPr>
                  </w:pPr>
                  <w:r w:rsidRPr="00C7777F">
                    <w:rPr>
                      <w:rFonts w:ascii="宋体" w:hAnsi="宋体" w:cs="宋体" w:hint="eastAsia"/>
                      <w:strike/>
                      <w:sz w:val="20"/>
                      <w:szCs w:val="20"/>
                      <w:highlight w:val="red"/>
                      <w:lang w:eastAsia="zh-CN"/>
                    </w:rPr>
                    <w:t>电池包火灾故障</w:t>
                  </w:r>
                </w:p>
              </w:tc>
              <w:tc>
                <w:tcPr>
                  <w:tcW w:w="101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AFDB172" w14:textId="77777777" w:rsidR="00054290" w:rsidRPr="00C7777F" w:rsidRDefault="00054290" w:rsidP="00C61A0C">
                  <w:pPr>
                    <w:rPr>
                      <w:rFonts w:ascii="宋体" w:hAnsi="宋体" w:cs="宋体"/>
                      <w:strike/>
                      <w:sz w:val="20"/>
                      <w:szCs w:val="20"/>
                      <w:highlight w:val="red"/>
                      <w:lang w:eastAsia="zh-CN"/>
                    </w:rPr>
                  </w:pPr>
                  <w:r w:rsidRPr="00C7777F">
                    <w:rPr>
                      <w:rFonts w:ascii="宋体" w:hAnsi="宋体" w:cs="宋体" w:hint="eastAsia"/>
                      <w:strike/>
                      <w:sz w:val="20"/>
                      <w:szCs w:val="20"/>
                      <w:highlight w:val="red"/>
                      <w:lang w:eastAsia="zh-CN"/>
                    </w:rPr>
                    <w:t>521335</w:t>
                  </w:r>
                </w:p>
              </w:tc>
              <w:tc>
                <w:tcPr>
                  <w:tcW w:w="1222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18D5FD7" w14:textId="77777777" w:rsidR="00054290" w:rsidRPr="00C7777F" w:rsidRDefault="00054290" w:rsidP="00C61A0C">
                  <w:pPr>
                    <w:rPr>
                      <w:rFonts w:ascii="宋体" w:hAnsi="宋体" w:cs="宋体"/>
                      <w:strike/>
                      <w:sz w:val="20"/>
                      <w:szCs w:val="20"/>
                      <w:highlight w:val="red"/>
                      <w:lang w:eastAsia="zh-CN"/>
                    </w:rPr>
                  </w:pPr>
                  <w:r w:rsidRPr="00C7777F">
                    <w:rPr>
                      <w:rFonts w:ascii="宋体" w:hAnsi="宋体" w:cs="宋体" w:hint="eastAsia"/>
                      <w:strike/>
                      <w:sz w:val="20"/>
                      <w:szCs w:val="20"/>
                      <w:highlight w:val="red"/>
                      <w:lang w:eastAsia="zh-CN"/>
                    </w:rPr>
                    <w:t>3</w:t>
                  </w:r>
                </w:p>
              </w:tc>
            </w:tr>
          </w:tbl>
          <w:p w14:paraId="196012CB" w14:textId="77777777" w:rsidR="00054290" w:rsidRPr="00C7777F" w:rsidRDefault="00054290" w:rsidP="00C61A0C">
            <w:pPr>
              <w:rPr>
                <w:rFonts w:ascii="宋体" w:hAnsi="宋体" w:cs="宋体"/>
                <w:strike/>
                <w:sz w:val="20"/>
                <w:szCs w:val="20"/>
                <w:highlight w:val="red"/>
                <w:lang w:eastAsia="zh-CN"/>
              </w:rPr>
            </w:pPr>
            <w:r w:rsidRPr="00C7777F">
              <w:rPr>
                <w:rFonts w:ascii="宋体" w:hAnsi="宋体" w:cs="宋体" w:hint="eastAsia"/>
                <w:strike/>
                <w:sz w:val="20"/>
                <w:szCs w:val="20"/>
                <w:highlight w:val="red"/>
                <w:lang w:eastAsia="zh-CN"/>
              </w:rPr>
              <w:t>备注：</w:t>
            </w:r>
            <w:r w:rsidRPr="00C7777F">
              <w:rPr>
                <w:rFonts w:ascii="宋体" w:hAnsi="宋体" w:cs="宋体"/>
                <w:strike/>
                <w:sz w:val="20"/>
                <w:szCs w:val="20"/>
                <w:highlight w:val="red"/>
                <w:lang w:eastAsia="zh-CN"/>
              </w:rPr>
              <w:t>分配给电池故障SPN 为521300~521599，FMI 定义参见J1939-73。</w:t>
            </w:r>
          </w:p>
        </w:tc>
      </w:tr>
      <w:tr w:rsidR="00054290" w:rsidRPr="00C7777F" w14:paraId="1445A125" w14:textId="77777777" w:rsidTr="00C61A0C">
        <w:trPr>
          <w:trHeight w:val="457"/>
        </w:trPr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CF4D56" w14:textId="77777777" w:rsidR="00054290" w:rsidRPr="00C7777F" w:rsidRDefault="00054290" w:rsidP="00C61A0C">
            <w:pPr>
              <w:jc w:val="center"/>
              <w:rPr>
                <w:rFonts w:ascii="宋体" w:hAnsi="宋体" w:cs="宋体"/>
                <w:b/>
                <w:bCs/>
                <w:strike/>
                <w:sz w:val="20"/>
                <w:szCs w:val="20"/>
              </w:rPr>
            </w:pPr>
            <w:proofErr w:type="spellStart"/>
            <w:r w:rsidRPr="00C7777F">
              <w:rPr>
                <w:rFonts w:ascii="宋体" w:hAnsi="宋体" w:cs="宋体" w:hint="eastAsia"/>
                <w:b/>
                <w:bCs/>
                <w:strike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D69CAF" w14:textId="77777777" w:rsidR="00054290" w:rsidRPr="00C7777F" w:rsidRDefault="00054290" w:rsidP="00C61A0C">
            <w:pPr>
              <w:rPr>
                <w:rFonts w:ascii="宋体" w:hAnsi="宋体" w:cs="宋体"/>
                <w:strike/>
                <w:sz w:val="20"/>
                <w:szCs w:val="20"/>
                <w:highlight w:val="red"/>
              </w:rPr>
            </w:pPr>
            <w:r w:rsidRPr="00C7777F">
              <w:rPr>
                <w:rFonts w:ascii="宋体" w:hAnsi="宋体" w:cs="宋体" w:hint="eastAsia"/>
                <w:strike/>
                <w:sz w:val="20"/>
                <w:szCs w:val="20"/>
                <w:highlight w:val="red"/>
              </w:rPr>
              <w:t>无</w:t>
            </w:r>
          </w:p>
        </w:tc>
      </w:tr>
      <w:tr w:rsidR="00054290" w:rsidRPr="00C7777F" w14:paraId="410436C1" w14:textId="77777777" w:rsidTr="00C61A0C"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43CB6D" w14:textId="77777777" w:rsidR="00054290" w:rsidRPr="00C7777F" w:rsidRDefault="00054290" w:rsidP="00C61A0C">
            <w:pPr>
              <w:jc w:val="center"/>
              <w:rPr>
                <w:rFonts w:ascii="宋体" w:hAnsi="宋体" w:cs="宋体"/>
                <w:b/>
                <w:bCs/>
                <w:strike/>
                <w:sz w:val="20"/>
                <w:szCs w:val="20"/>
              </w:rPr>
            </w:pPr>
            <w:proofErr w:type="spellStart"/>
            <w:r w:rsidRPr="00C7777F">
              <w:rPr>
                <w:rFonts w:ascii="宋体" w:hAnsi="宋体" w:cs="宋体" w:hint="eastAsia"/>
                <w:b/>
                <w:bCs/>
                <w:strike/>
                <w:sz w:val="20"/>
                <w:szCs w:val="20"/>
              </w:rPr>
              <w:t>电源模式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DFFD46" w14:textId="77777777" w:rsidR="00054290" w:rsidRPr="00C7777F" w:rsidRDefault="00054290" w:rsidP="00C61A0C">
            <w:pPr>
              <w:rPr>
                <w:rFonts w:ascii="宋体" w:hAnsi="宋体" w:cs="宋体"/>
                <w:strike/>
                <w:sz w:val="20"/>
                <w:szCs w:val="20"/>
                <w:highlight w:val="red"/>
              </w:rPr>
            </w:pPr>
            <w:r w:rsidRPr="00C7777F">
              <w:rPr>
                <w:rFonts w:ascii="宋体" w:hAnsi="宋体" w:cs="宋体" w:hint="eastAsia"/>
                <w:strike/>
                <w:sz w:val="20"/>
                <w:szCs w:val="20"/>
                <w:highlight w:val="red"/>
              </w:rPr>
              <w:t>ACC/ON</w:t>
            </w:r>
            <w:proofErr w:type="spellStart"/>
            <w:r w:rsidRPr="00C7777F">
              <w:rPr>
                <w:rFonts w:ascii="宋体" w:hAnsi="宋体" w:cs="宋体" w:hint="eastAsia"/>
                <w:strike/>
                <w:sz w:val="20"/>
                <w:szCs w:val="20"/>
                <w:highlight w:val="red"/>
              </w:rPr>
              <w:t>档电</w:t>
            </w:r>
            <w:proofErr w:type="spellEnd"/>
          </w:p>
        </w:tc>
      </w:tr>
      <w:tr w:rsidR="00054290" w:rsidRPr="00C7777F" w14:paraId="76A8EFC3" w14:textId="77777777" w:rsidTr="00C61A0C"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B55929" w14:textId="77777777" w:rsidR="00054290" w:rsidRPr="00C7777F" w:rsidRDefault="00054290" w:rsidP="00C61A0C">
            <w:pPr>
              <w:jc w:val="center"/>
              <w:rPr>
                <w:rFonts w:ascii="宋体" w:hAnsi="宋体" w:cs="宋体"/>
                <w:b/>
                <w:bCs/>
                <w:strike/>
                <w:sz w:val="20"/>
                <w:szCs w:val="20"/>
              </w:rPr>
            </w:pPr>
            <w:proofErr w:type="spellStart"/>
            <w:r w:rsidRPr="00C7777F">
              <w:rPr>
                <w:rFonts w:ascii="宋体" w:hAnsi="宋体" w:cs="宋体" w:hint="eastAsia"/>
                <w:b/>
                <w:bCs/>
                <w:strike/>
                <w:sz w:val="20"/>
                <w:szCs w:val="20"/>
              </w:rPr>
              <w:t>法规要求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2A6BF0" w14:textId="77777777" w:rsidR="00054290" w:rsidRPr="00C7777F" w:rsidRDefault="00054290" w:rsidP="00C61A0C">
            <w:pPr>
              <w:rPr>
                <w:rFonts w:ascii="Calibri" w:hAnsi="Calibri" w:cs="宋体"/>
                <w:strike/>
                <w:highlight w:val="red"/>
              </w:rPr>
            </w:pPr>
            <w:r w:rsidRPr="00C7777F">
              <w:rPr>
                <w:rFonts w:ascii="Calibri" w:hAnsi="Calibri" w:cs="宋体"/>
                <w:strike/>
                <w:highlight w:val="red"/>
              </w:rPr>
              <w:t>GB18384</w:t>
            </w:r>
            <w:r w:rsidRPr="00C7777F">
              <w:rPr>
                <w:rFonts w:ascii="Calibri" w:hAnsi="Calibri" w:cs="宋体" w:hint="eastAsia"/>
                <w:strike/>
                <w:highlight w:val="red"/>
              </w:rPr>
              <w:t>-2020</w:t>
            </w:r>
          </w:p>
          <w:p w14:paraId="7F7B9B31" w14:textId="77777777" w:rsidR="00054290" w:rsidRPr="00C7777F" w:rsidRDefault="00054290" w:rsidP="00C61A0C">
            <w:pPr>
              <w:rPr>
                <w:rFonts w:ascii="Calibri" w:hAnsi="Calibri" w:cs="宋体"/>
                <w:strike/>
                <w:highlight w:val="red"/>
              </w:rPr>
            </w:pPr>
            <w:r w:rsidRPr="00C7777F">
              <w:rPr>
                <w:rFonts w:ascii="Calibri" w:hAnsi="Calibri" w:cs="宋体" w:hint="eastAsia"/>
                <w:strike/>
                <w:highlight w:val="red"/>
              </w:rPr>
              <w:t>5.2.2.3  REESS</w:t>
            </w:r>
            <w:proofErr w:type="spellStart"/>
            <w:r w:rsidRPr="00C7777F">
              <w:rPr>
                <w:rFonts w:ascii="Calibri" w:hAnsi="Calibri" w:cs="宋体" w:hint="eastAsia"/>
                <w:strike/>
                <w:highlight w:val="red"/>
              </w:rPr>
              <w:t>热事件报警</w:t>
            </w:r>
            <w:proofErr w:type="spellEnd"/>
          </w:p>
          <w:p w14:paraId="43FDB22B" w14:textId="77777777" w:rsidR="00054290" w:rsidRPr="00C7777F" w:rsidRDefault="00054290" w:rsidP="00C61A0C">
            <w:pPr>
              <w:rPr>
                <w:rFonts w:ascii="宋体" w:hAnsi="宋体" w:cs="宋体"/>
                <w:strike/>
                <w:sz w:val="20"/>
                <w:szCs w:val="20"/>
                <w:highlight w:val="red"/>
              </w:rPr>
            </w:pPr>
            <w:r w:rsidRPr="00C7777F">
              <w:rPr>
                <w:rFonts w:ascii="Calibri" w:hAnsi="Calibri" w:cs="宋体"/>
                <w:strike/>
                <w:noProof/>
                <w:highlight w:val="red"/>
                <w:lang w:val="en-US" w:eastAsia="zh-CN"/>
              </w:rPr>
              <w:drawing>
                <wp:inline distT="0" distB="0" distL="0" distR="0" wp14:anchorId="77B6578C" wp14:editId="29498A26">
                  <wp:extent cx="4478655" cy="533400"/>
                  <wp:effectExtent l="0" t="0" r="0" b="0"/>
                  <wp:docPr id="47" name="图片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23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8655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54290" w:rsidRPr="00C7777F" w14:paraId="04DE273D" w14:textId="77777777" w:rsidTr="00C61A0C"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030B5E" w14:textId="77777777" w:rsidR="00054290" w:rsidRPr="00C7777F" w:rsidRDefault="00054290" w:rsidP="00C61A0C">
            <w:pPr>
              <w:jc w:val="center"/>
              <w:rPr>
                <w:rFonts w:ascii="宋体" w:hAnsi="宋体" w:cs="宋体"/>
                <w:b/>
                <w:bCs/>
                <w:strike/>
                <w:sz w:val="20"/>
                <w:szCs w:val="20"/>
              </w:rPr>
            </w:pPr>
            <w:proofErr w:type="spellStart"/>
            <w:r w:rsidRPr="00C7777F">
              <w:rPr>
                <w:rFonts w:ascii="宋体" w:hAnsi="宋体" w:cs="宋体" w:hint="eastAsia"/>
                <w:b/>
                <w:bCs/>
                <w:strike/>
                <w:sz w:val="20"/>
                <w:szCs w:val="20"/>
              </w:rPr>
              <w:t>其他技术要求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D7F4FB" w14:textId="77777777" w:rsidR="00054290" w:rsidRPr="00C7777F" w:rsidRDefault="00054290" w:rsidP="00C61A0C">
            <w:pPr>
              <w:rPr>
                <w:rFonts w:ascii="宋体" w:hAnsi="宋体" w:cs="宋体"/>
                <w:strike/>
                <w:sz w:val="20"/>
                <w:szCs w:val="20"/>
                <w:highlight w:val="red"/>
              </w:rPr>
            </w:pPr>
            <w:r w:rsidRPr="00C7777F">
              <w:rPr>
                <w:rFonts w:ascii="宋体" w:hAnsi="宋体" w:cs="宋体" w:hint="eastAsia"/>
                <w:strike/>
                <w:sz w:val="20"/>
                <w:szCs w:val="20"/>
                <w:highlight w:val="red"/>
              </w:rPr>
              <w:t>无</w:t>
            </w:r>
          </w:p>
        </w:tc>
      </w:tr>
    </w:tbl>
    <w:p w14:paraId="5B3712D0" w14:textId="77777777" w:rsidR="00CA2C5F" w:rsidRDefault="00CA2C5F">
      <w:pPr>
        <w:rPr>
          <w:lang w:eastAsia="zh-CN"/>
        </w:rPr>
      </w:pPr>
    </w:p>
    <w:p w14:paraId="6AD98C41" w14:textId="77777777" w:rsidR="00CA2C5F" w:rsidRDefault="00B42207">
      <w:pPr>
        <w:pStyle w:val="2"/>
      </w:pPr>
      <w:proofErr w:type="spellStart"/>
      <w:r>
        <w:t>电机及控制器系统显示</w:t>
      </w:r>
      <w:proofErr w:type="spellEnd"/>
    </w:p>
    <w:p w14:paraId="36E67986" w14:textId="48E2B433" w:rsidR="00CA2C5F" w:rsidRDefault="00B42207">
      <w:pPr>
        <w:pStyle w:val="3"/>
        <w:rPr>
          <w:lang w:val="en-US" w:eastAsia="zh-CN"/>
        </w:rPr>
      </w:pPr>
      <w:r>
        <w:rPr>
          <w:rFonts w:hint="eastAsia"/>
          <w:lang w:val="en-US" w:eastAsia="zh-CN"/>
        </w:rPr>
        <w:t>电机转速指示</w:t>
      </w:r>
    </w:p>
    <w:tbl>
      <w:tblPr>
        <w:tblW w:w="10314" w:type="dxa"/>
        <w:tblLayout w:type="fixed"/>
        <w:tblLook w:val="04A0" w:firstRow="1" w:lastRow="0" w:firstColumn="1" w:lastColumn="0" w:noHBand="0" w:noVBand="1"/>
      </w:tblPr>
      <w:tblGrid>
        <w:gridCol w:w="2380"/>
        <w:gridCol w:w="7934"/>
      </w:tblGrid>
      <w:tr w:rsidR="00CA2C5F" w14:paraId="16A17D4B" w14:textId="77777777">
        <w:trPr>
          <w:trHeight w:val="611"/>
        </w:trPr>
        <w:tc>
          <w:tcPr>
            <w:tcW w:w="23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000000" w:fill="D8D8D8"/>
            <w:vAlign w:val="center"/>
          </w:tcPr>
          <w:p w14:paraId="42D0D056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934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5FD55818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电机转速指示</w:t>
            </w:r>
            <w:proofErr w:type="spellEnd"/>
          </w:p>
        </w:tc>
      </w:tr>
      <w:tr w:rsidR="00CA2C5F" w14:paraId="22F75B16" w14:textId="77777777">
        <w:trPr>
          <w:trHeight w:val="397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4C50614A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9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2B132D1" w14:textId="617FFDAE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仪表从CAN总线获得电机转速信号，</w:t>
            </w:r>
            <w:r w:rsidR="00B46CD4">
              <w:rPr>
                <w:rFonts w:ascii="宋体" w:hAnsi="宋体" w:cs="Arial" w:hint="eastAsia"/>
                <w:sz w:val="20"/>
                <w:szCs w:val="20"/>
                <w:lang w:eastAsia="zh-CN"/>
              </w:rPr>
              <w:t>并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显示电机转速</w:t>
            </w:r>
          </w:p>
        </w:tc>
      </w:tr>
      <w:tr w:rsidR="00CA2C5F" w14:paraId="6472D8E8" w14:textId="77777777">
        <w:trPr>
          <w:trHeight w:val="834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066E28B2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9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B1BF600" w14:textId="77777777" w:rsidR="00CA2C5F" w:rsidRDefault="00B42207">
            <w:pPr>
              <w:spacing w:after="0" w:line="240" w:lineRule="auto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以下所有条件满足时，进入</w:t>
            </w:r>
          </w:p>
          <w:p w14:paraId="0AB946D4" w14:textId="77777777" w:rsidR="00CA2C5F" w:rsidRDefault="00B42207">
            <w:pPr>
              <w:spacing w:after="0" w:line="240" w:lineRule="auto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1.ON</w:t>
            </w:r>
            <w:proofErr w:type="gramStart"/>
            <w:r>
              <w:rPr>
                <w:rFonts w:hint="eastAsia"/>
                <w:sz w:val="20"/>
                <w:lang w:eastAsia="zh-CN"/>
              </w:rPr>
              <w:t>档</w:t>
            </w:r>
            <w:proofErr w:type="gramEnd"/>
            <w:r>
              <w:rPr>
                <w:rFonts w:hint="eastAsia"/>
                <w:sz w:val="20"/>
                <w:lang w:eastAsia="zh-CN"/>
              </w:rPr>
              <w:t>电源接通</w:t>
            </w:r>
            <w:r>
              <w:rPr>
                <w:rFonts w:hint="eastAsia"/>
                <w:sz w:val="20"/>
                <w:lang w:eastAsia="zh-CN"/>
              </w:rPr>
              <w:t>.</w:t>
            </w:r>
          </w:p>
          <w:p w14:paraId="00DEEAEB" w14:textId="77777777" w:rsidR="00CA2C5F" w:rsidRDefault="00B42207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sz w:val="20"/>
                <w:szCs w:val="20"/>
                <w:lang w:eastAsia="zh-CN"/>
              </w:rPr>
              <w:t>且收到电机控制器</w:t>
            </w:r>
            <w:r>
              <w:rPr>
                <w:rFonts w:hint="eastAsia"/>
                <w:sz w:val="20"/>
                <w:szCs w:val="20"/>
                <w:lang w:eastAsia="zh-CN"/>
              </w:rPr>
              <w:t>CAN</w:t>
            </w:r>
            <w:r>
              <w:rPr>
                <w:rFonts w:hint="eastAsia"/>
                <w:sz w:val="20"/>
                <w:szCs w:val="20"/>
                <w:lang w:eastAsia="zh-CN"/>
              </w:rPr>
              <w:t>总线信号</w:t>
            </w:r>
          </w:p>
          <w:tbl>
            <w:tblPr>
              <w:tblW w:w="76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77"/>
              <w:gridCol w:w="1825"/>
              <w:gridCol w:w="709"/>
              <w:gridCol w:w="567"/>
              <w:gridCol w:w="708"/>
              <w:gridCol w:w="2694"/>
            </w:tblGrid>
            <w:tr w:rsidR="00CA2C5F" w14:paraId="358FAEF1" w14:textId="77777777">
              <w:tc>
                <w:tcPr>
                  <w:tcW w:w="1177" w:type="dxa"/>
                  <w:shd w:val="clear" w:color="auto" w:fill="auto"/>
                </w:tcPr>
                <w:p w14:paraId="02E6D9D2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ID</w:t>
                  </w:r>
                </w:p>
              </w:tc>
              <w:tc>
                <w:tcPr>
                  <w:tcW w:w="1825" w:type="dxa"/>
                  <w:shd w:val="clear" w:color="auto" w:fill="auto"/>
                </w:tcPr>
                <w:p w14:paraId="6D3EF35A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内容</w:t>
                  </w:r>
                </w:p>
              </w:tc>
              <w:tc>
                <w:tcPr>
                  <w:tcW w:w="709" w:type="dxa"/>
                  <w:shd w:val="clear" w:color="auto" w:fill="auto"/>
                </w:tcPr>
                <w:p w14:paraId="230AB387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字节</w:t>
                  </w:r>
                </w:p>
              </w:tc>
              <w:tc>
                <w:tcPr>
                  <w:tcW w:w="567" w:type="dxa"/>
                  <w:shd w:val="clear" w:color="auto" w:fill="auto"/>
                </w:tcPr>
                <w:p w14:paraId="6C95F584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708" w:type="dxa"/>
                </w:tcPr>
                <w:p w14:paraId="4FF8C0FD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周期</w:t>
                  </w:r>
                </w:p>
              </w:tc>
              <w:tc>
                <w:tcPr>
                  <w:tcW w:w="2694" w:type="dxa"/>
                  <w:shd w:val="clear" w:color="auto" w:fill="auto"/>
                </w:tcPr>
                <w:p w14:paraId="15108374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备注</w:t>
                  </w:r>
                </w:p>
              </w:tc>
            </w:tr>
            <w:tr w:rsidR="00CA2C5F" w14:paraId="6F397786" w14:textId="77777777">
              <w:tc>
                <w:tcPr>
                  <w:tcW w:w="1177" w:type="dxa"/>
                  <w:shd w:val="clear" w:color="auto" w:fill="auto"/>
                </w:tcPr>
                <w:p w14:paraId="6437170F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ascii="宋体" w:hAnsi="宋体"/>
                    </w:rPr>
                    <w:t>0CFF11EF</w:t>
                  </w:r>
                </w:p>
              </w:tc>
              <w:tc>
                <w:tcPr>
                  <w:tcW w:w="1825" w:type="dxa"/>
                  <w:shd w:val="clear" w:color="auto" w:fill="auto"/>
                </w:tcPr>
                <w:p w14:paraId="307C8D8A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电机转速</w:t>
                  </w:r>
                </w:p>
              </w:tc>
              <w:tc>
                <w:tcPr>
                  <w:tcW w:w="709" w:type="dxa"/>
                  <w:shd w:val="clear" w:color="auto" w:fill="auto"/>
                </w:tcPr>
                <w:p w14:paraId="354EC0F9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5~</w:t>
                  </w:r>
                  <w:r>
                    <w:rPr>
                      <w:sz w:val="20"/>
                    </w:rPr>
                    <w:t>6</w:t>
                  </w:r>
                </w:p>
              </w:tc>
              <w:tc>
                <w:tcPr>
                  <w:tcW w:w="567" w:type="dxa"/>
                  <w:shd w:val="clear" w:color="auto" w:fill="auto"/>
                </w:tcPr>
                <w:p w14:paraId="294DE221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All</w:t>
                  </w:r>
                </w:p>
              </w:tc>
              <w:tc>
                <w:tcPr>
                  <w:tcW w:w="708" w:type="dxa"/>
                  <w:shd w:val="clear" w:color="auto" w:fill="auto"/>
                </w:tcPr>
                <w:p w14:paraId="2BE8E561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0.02s</w:t>
                  </w:r>
                </w:p>
              </w:tc>
              <w:tc>
                <w:tcPr>
                  <w:tcW w:w="2694" w:type="dxa"/>
                  <w:shd w:val="clear" w:color="auto" w:fill="auto"/>
                </w:tcPr>
                <w:p w14:paraId="20B48877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增益</w:t>
                  </w:r>
                  <w:r>
                    <w:rPr>
                      <w:rFonts w:hint="eastAsia"/>
                      <w:sz w:val="20"/>
                    </w:rPr>
                    <w:t>:0.25rpm;</w:t>
                  </w:r>
                  <w:r>
                    <w:rPr>
                      <w:rFonts w:hint="eastAsia"/>
                      <w:sz w:val="20"/>
                    </w:rPr>
                    <w:t>偏移量</w:t>
                  </w:r>
                  <w:r>
                    <w:rPr>
                      <w:rFonts w:hint="eastAsia"/>
                      <w:sz w:val="20"/>
                    </w:rPr>
                    <w:t>:0rpm;</w:t>
                  </w:r>
                </w:p>
                <w:p w14:paraId="48E408FC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范围</w:t>
                  </w:r>
                  <w:r>
                    <w:rPr>
                      <w:rFonts w:hint="eastAsia"/>
                      <w:sz w:val="20"/>
                    </w:rPr>
                    <w:t>:0-</w:t>
                  </w:r>
                  <w:r>
                    <w:rPr>
                      <w:sz w:val="20"/>
                    </w:rPr>
                    <w:t>9000</w:t>
                  </w:r>
                  <w:r>
                    <w:rPr>
                      <w:rFonts w:hint="eastAsia"/>
                      <w:sz w:val="20"/>
                    </w:rPr>
                    <w:t>rpm</w:t>
                  </w:r>
                </w:p>
              </w:tc>
            </w:tr>
          </w:tbl>
          <w:p w14:paraId="0AAB3091" w14:textId="77777777" w:rsidR="00CA2C5F" w:rsidRDefault="00CA2C5F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</w:p>
        </w:tc>
      </w:tr>
      <w:tr w:rsidR="00CA2C5F" w14:paraId="11411C2C" w14:textId="77777777">
        <w:trPr>
          <w:trHeight w:val="270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24F818E5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9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CDFD026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电机转速实时指示仪表上，大于5</w:t>
            </w:r>
            <w:r>
              <w:rPr>
                <w:rFonts w:ascii="宋体" w:hAnsi="宋体" w:cs="Arial"/>
                <w:sz w:val="20"/>
                <w:szCs w:val="20"/>
                <w:lang w:eastAsia="zh-CN"/>
              </w:rPr>
              <w:t>000按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5</w:t>
            </w:r>
            <w:r>
              <w:rPr>
                <w:rFonts w:ascii="宋体" w:hAnsi="宋体" w:cs="Arial"/>
                <w:sz w:val="20"/>
                <w:szCs w:val="20"/>
                <w:lang w:eastAsia="zh-CN"/>
              </w:rPr>
              <w:t>000显示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。</w:t>
            </w:r>
          </w:p>
        </w:tc>
      </w:tr>
      <w:tr w:rsidR="00CA2C5F" w14:paraId="2620DF3E" w14:textId="77777777">
        <w:trPr>
          <w:trHeight w:val="270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09E279B6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9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063F7A9" w14:textId="77777777" w:rsidR="00CA2C5F" w:rsidRDefault="00CA2C5F">
            <w:pPr>
              <w:rPr>
                <w:sz w:val="20"/>
                <w:szCs w:val="20"/>
                <w:lang w:eastAsia="zh-CN"/>
              </w:rPr>
            </w:pPr>
          </w:p>
        </w:tc>
      </w:tr>
      <w:tr w:rsidR="00CA2C5F" w14:paraId="7937A7DA" w14:textId="77777777">
        <w:trPr>
          <w:trHeight w:val="270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562126FD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9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0E18D1A" w14:textId="77777777" w:rsidR="00CA2C5F" w:rsidRDefault="00B42207">
            <w:pPr>
              <w:spacing w:after="0" w:line="240" w:lineRule="auto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以下任意条件满足时，退出</w:t>
            </w:r>
          </w:p>
          <w:p w14:paraId="77EF0C70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电源断开；</w:t>
            </w:r>
          </w:p>
          <w:p w14:paraId="28BD1768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sz w:val="20"/>
                <w:szCs w:val="20"/>
                <w:lang w:eastAsia="zh-CN"/>
              </w:rPr>
              <w:t>或无电机转速</w:t>
            </w:r>
            <w:r>
              <w:rPr>
                <w:rFonts w:hint="eastAsia"/>
                <w:sz w:val="20"/>
                <w:szCs w:val="20"/>
                <w:lang w:eastAsia="zh-CN"/>
              </w:rPr>
              <w:t>CAN</w:t>
            </w:r>
            <w:r>
              <w:rPr>
                <w:rFonts w:hint="eastAsia"/>
                <w:sz w:val="20"/>
                <w:szCs w:val="20"/>
                <w:lang w:eastAsia="zh-CN"/>
              </w:rPr>
              <w:t>总线信号输入</w:t>
            </w:r>
          </w:p>
        </w:tc>
      </w:tr>
      <w:tr w:rsidR="00CA2C5F" w14:paraId="6DCD2C12" w14:textId="77777777">
        <w:trPr>
          <w:trHeight w:val="270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672F4370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9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B3B1999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总线：</w:t>
            </w:r>
          </w:p>
          <w:p w14:paraId="4551CA5D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电机转速</w:t>
            </w:r>
            <w:r>
              <w:rPr>
                <w:rFonts w:hint="eastAsia"/>
                <w:sz w:val="20"/>
                <w:szCs w:val="20"/>
                <w:lang w:eastAsia="zh-CN"/>
              </w:rPr>
              <w:t>CAN</w:t>
            </w:r>
            <w:r>
              <w:rPr>
                <w:rFonts w:hint="eastAsia"/>
                <w:sz w:val="20"/>
                <w:szCs w:val="20"/>
                <w:lang w:eastAsia="zh-CN"/>
              </w:rPr>
              <w:t>总线信号</w:t>
            </w:r>
          </w:p>
        </w:tc>
      </w:tr>
      <w:tr w:rsidR="00CA2C5F" w14:paraId="4DEDF704" w14:textId="77777777">
        <w:trPr>
          <w:trHeight w:val="270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7320AA05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9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72768D8" w14:textId="77777777" w:rsidR="00CA2C5F" w:rsidRDefault="00CA2C5F">
            <w:pPr>
              <w:spacing w:after="0" w:line="240" w:lineRule="auto"/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CA2C5F" w14:paraId="28371C00" w14:textId="77777777">
        <w:trPr>
          <w:trHeight w:val="270"/>
        </w:trPr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</w:tcPr>
          <w:p w14:paraId="3D2A3868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C2D376" w14:textId="77777777" w:rsidR="00CA2C5F" w:rsidRDefault="00CA2C5F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</w:p>
        </w:tc>
      </w:tr>
    </w:tbl>
    <w:p w14:paraId="653A0670" w14:textId="77777777" w:rsidR="00CA2C5F" w:rsidRDefault="00CA2C5F">
      <w:pPr>
        <w:rPr>
          <w:lang w:eastAsia="zh-CN"/>
        </w:rPr>
      </w:pPr>
    </w:p>
    <w:p w14:paraId="3B69F05E" w14:textId="7D230469" w:rsidR="005E17A2" w:rsidRDefault="005E17A2" w:rsidP="005E17A2">
      <w:pPr>
        <w:pStyle w:val="3"/>
        <w:rPr>
          <w:lang w:val="en-US" w:eastAsia="zh-CN"/>
        </w:rPr>
      </w:pPr>
      <w:r>
        <w:rPr>
          <w:rFonts w:hint="eastAsia"/>
          <w:lang w:val="en-US" w:eastAsia="zh-CN"/>
        </w:rPr>
        <w:lastRenderedPageBreak/>
        <w:t>电机超速报警</w:t>
      </w:r>
    </w:p>
    <w:tbl>
      <w:tblPr>
        <w:tblW w:w="10314" w:type="dxa"/>
        <w:tblLayout w:type="fixed"/>
        <w:tblLook w:val="04A0" w:firstRow="1" w:lastRow="0" w:firstColumn="1" w:lastColumn="0" w:noHBand="0" w:noVBand="1"/>
      </w:tblPr>
      <w:tblGrid>
        <w:gridCol w:w="2380"/>
        <w:gridCol w:w="7934"/>
      </w:tblGrid>
      <w:tr w:rsidR="005E17A2" w14:paraId="05E6418F" w14:textId="77777777" w:rsidTr="002563DC">
        <w:trPr>
          <w:trHeight w:val="611"/>
        </w:trPr>
        <w:tc>
          <w:tcPr>
            <w:tcW w:w="23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000000" w:fill="D8D8D8"/>
            <w:vAlign w:val="center"/>
          </w:tcPr>
          <w:p w14:paraId="6A370A08" w14:textId="77777777" w:rsidR="005E17A2" w:rsidRDefault="005E17A2" w:rsidP="002563DC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934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5C88C479" w14:textId="67044AC5" w:rsidR="005E17A2" w:rsidRDefault="005E17A2" w:rsidP="002563DC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电机超速报警</w:t>
            </w:r>
            <w:proofErr w:type="spellEnd"/>
          </w:p>
        </w:tc>
      </w:tr>
      <w:tr w:rsidR="005E17A2" w14:paraId="4BCDCACA" w14:textId="77777777" w:rsidTr="002563DC">
        <w:trPr>
          <w:trHeight w:val="397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6D6DB821" w14:textId="77777777" w:rsidR="005E17A2" w:rsidRDefault="005E17A2" w:rsidP="002563DC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9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53DB823" w14:textId="42B229BF" w:rsidR="005E17A2" w:rsidRDefault="005E17A2" w:rsidP="005E17A2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仪表从CAN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总线获电机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超速报警DM</w:t>
            </w:r>
            <w:r>
              <w:rPr>
                <w:rFonts w:ascii="宋体" w:hAnsi="宋体" w:cs="Arial"/>
                <w:sz w:val="20"/>
                <w:szCs w:val="20"/>
                <w:lang w:eastAsia="zh-CN"/>
              </w:rPr>
              <w:t>1报文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，电机超速。</w:t>
            </w:r>
          </w:p>
        </w:tc>
      </w:tr>
      <w:tr w:rsidR="005E17A2" w14:paraId="33A14165" w14:textId="77777777" w:rsidTr="002563DC">
        <w:trPr>
          <w:trHeight w:val="834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30E98A70" w14:textId="77777777" w:rsidR="005E17A2" w:rsidRDefault="005E17A2" w:rsidP="002563DC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9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A70C97A" w14:textId="77777777" w:rsidR="005E17A2" w:rsidRDefault="005E17A2" w:rsidP="002563DC">
            <w:pPr>
              <w:spacing w:after="0" w:line="240" w:lineRule="auto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以下所有条件满足时，进入</w:t>
            </w:r>
          </w:p>
          <w:p w14:paraId="23EDF82E" w14:textId="77777777" w:rsidR="005E17A2" w:rsidRDefault="005E17A2" w:rsidP="002563DC">
            <w:pPr>
              <w:spacing w:after="0" w:line="240" w:lineRule="auto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1.ON</w:t>
            </w:r>
            <w:proofErr w:type="gramStart"/>
            <w:r>
              <w:rPr>
                <w:rFonts w:hint="eastAsia"/>
                <w:sz w:val="20"/>
                <w:lang w:eastAsia="zh-CN"/>
              </w:rPr>
              <w:t>档</w:t>
            </w:r>
            <w:proofErr w:type="gramEnd"/>
            <w:r>
              <w:rPr>
                <w:rFonts w:hint="eastAsia"/>
                <w:sz w:val="20"/>
                <w:lang w:eastAsia="zh-CN"/>
              </w:rPr>
              <w:t>电源接通</w:t>
            </w:r>
            <w:r>
              <w:rPr>
                <w:rFonts w:hint="eastAsia"/>
                <w:sz w:val="20"/>
                <w:lang w:eastAsia="zh-CN"/>
              </w:rPr>
              <w:t>.</w:t>
            </w:r>
          </w:p>
          <w:p w14:paraId="7B56D2A7" w14:textId="320BF0E1" w:rsidR="005E17A2" w:rsidRDefault="005E17A2" w:rsidP="002563DC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sz w:val="20"/>
                <w:szCs w:val="20"/>
                <w:lang w:eastAsia="zh-CN"/>
              </w:rPr>
              <w:t>且收到电机控制器</w:t>
            </w:r>
            <w:r w:rsidR="00A94CCD">
              <w:rPr>
                <w:rFonts w:hint="eastAsia"/>
                <w:sz w:val="20"/>
                <w:szCs w:val="20"/>
                <w:lang w:eastAsia="zh-CN"/>
              </w:rPr>
              <w:t>DM1</w:t>
            </w:r>
            <w:r>
              <w:rPr>
                <w:rFonts w:hint="eastAsia"/>
                <w:sz w:val="20"/>
                <w:szCs w:val="20"/>
                <w:lang w:eastAsia="zh-CN"/>
              </w:rPr>
              <w:t>总线信号</w:t>
            </w:r>
          </w:p>
          <w:p w14:paraId="0F24BA76" w14:textId="36232D61" w:rsidR="00A94CCD" w:rsidRDefault="00A94CCD" w:rsidP="002563DC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SPN</w:t>
            </w:r>
            <w:r>
              <w:rPr>
                <w:rFonts w:hint="eastAsia"/>
                <w:sz w:val="20"/>
                <w:szCs w:val="20"/>
                <w:lang w:eastAsia="zh-CN"/>
              </w:rPr>
              <w:t>-FMI</w:t>
            </w:r>
            <w:r>
              <w:rPr>
                <w:rFonts w:hint="eastAsia"/>
                <w:sz w:val="20"/>
                <w:szCs w:val="20"/>
                <w:lang w:eastAsia="zh-CN"/>
              </w:rPr>
              <w:t>：</w:t>
            </w:r>
            <w:r w:rsidRPr="00A94CCD">
              <w:rPr>
                <w:rFonts w:ascii="宋体" w:eastAsia="宋体" w:hAnsi="宋体" w:cs="宋体" w:hint="eastAsia"/>
                <w:color w:val="000000"/>
                <w:lang w:val="en-US" w:eastAsia="zh-CN"/>
              </w:rPr>
              <w:t>521702</w:t>
            </w:r>
            <w:r>
              <w:rPr>
                <w:rFonts w:ascii="宋体" w:eastAsia="宋体" w:hAnsi="宋体" w:cs="宋体" w:hint="eastAsia"/>
                <w:color w:val="000000"/>
                <w:lang w:val="en-US" w:eastAsia="zh-CN"/>
              </w:rPr>
              <w:t>-</w:t>
            </w:r>
            <w:r w:rsidRPr="00A94CCD">
              <w:rPr>
                <w:rFonts w:ascii="宋体" w:eastAsia="宋体" w:hAnsi="宋体" w:cs="宋体" w:hint="eastAsia"/>
                <w:color w:val="000000"/>
                <w:lang w:val="en-US" w:eastAsia="zh-CN"/>
              </w:rPr>
              <w:t>16</w:t>
            </w:r>
            <w:r>
              <w:rPr>
                <w:rFonts w:ascii="宋体" w:eastAsia="宋体" w:hAnsi="宋体" w:cs="宋体" w:hint="eastAsia"/>
                <w:color w:val="000000"/>
                <w:lang w:val="en-US" w:eastAsia="zh-CN"/>
              </w:rPr>
              <w:t>，</w:t>
            </w:r>
            <w:r w:rsidRPr="00A94CCD">
              <w:rPr>
                <w:rFonts w:ascii="宋体" w:eastAsia="宋体" w:hAnsi="宋体" w:cs="宋体" w:hint="eastAsia"/>
                <w:color w:val="000000"/>
                <w:lang w:val="en-US" w:eastAsia="zh-CN"/>
              </w:rPr>
              <w:t>521702</w:t>
            </w:r>
            <w:r>
              <w:rPr>
                <w:rFonts w:ascii="宋体" w:eastAsia="宋体" w:hAnsi="宋体" w:cs="宋体" w:hint="eastAsia"/>
                <w:color w:val="000000"/>
                <w:lang w:val="en-US" w:eastAsia="zh-CN"/>
              </w:rPr>
              <w:t>-</w:t>
            </w:r>
            <w:r>
              <w:rPr>
                <w:rFonts w:ascii="宋体" w:eastAsia="宋体" w:hAnsi="宋体" w:cs="宋体"/>
                <w:color w:val="000000"/>
                <w:lang w:val="en-US" w:eastAsia="zh-CN"/>
              </w:rPr>
              <w:t>0</w:t>
            </w:r>
          </w:p>
          <w:p w14:paraId="0F1208BA" w14:textId="77777777" w:rsidR="00A94CCD" w:rsidRDefault="00A94CCD" w:rsidP="002563DC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</w:p>
          <w:p w14:paraId="3B43D077" w14:textId="77777777" w:rsidR="005E17A2" w:rsidRDefault="005E17A2" w:rsidP="002563DC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</w:p>
        </w:tc>
      </w:tr>
      <w:tr w:rsidR="005E17A2" w14:paraId="0BAD3D3E" w14:textId="77777777" w:rsidTr="002563DC">
        <w:trPr>
          <w:trHeight w:val="270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4C568334" w14:textId="77777777" w:rsidR="005E17A2" w:rsidRDefault="005E17A2" w:rsidP="002563DC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9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DF42E9E" w14:textId="0DDD9159" w:rsidR="005E17A2" w:rsidRDefault="00A94CCD" w:rsidP="00A94CCD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仪表提醒“电机转速超速，请注意！”</w:t>
            </w:r>
          </w:p>
        </w:tc>
      </w:tr>
      <w:tr w:rsidR="005E17A2" w14:paraId="3DAE15CB" w14:textId="77777777" w:rsidTr="002563DC">
        <w:trPr>
          <w:trHeight w:val="270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10131ED6" w14:textId="77777777" w:rsidR="005E17A2" w:rsidRDefault="005E17A2" w:rsidP="002563DC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9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892AAC5" w14:textId="524B4F76" w:rsidR="005E17A2" w:rsidRDefault="00A94CCD" w:rsidP="002563DC">
            <w:pPr>
              <w:rPr>
                <w:sz w:val="20"/>
                <w:szCs w:val="20"/>
                <w:lang w:eastAsia="zh-CN"/>
              </w:rPr>
            </w:pPr>
            <w:r w:rsidRPr="00A94CCD">
              <w:rPr>
                <w:rFonts w:ascii="宋体" w:hAnsi="宋体" w:cs="Arial" w:hint="eastAsia"/>
                <w:sz w:val="20"/>
                <w:szCs w:val="20"/>
                <w:lang w:eastAsia="zh-CN"/>
              </w:rPr>
              <w:t>语音“发动机已超速，请注意” ，语音结束后，蜂鸣报警，频率1Hz，若在语音播报过程中，发动机转速降到报警消除转速，当前播报的语音结束即停止。若在蜂鸣报警过程中，发动机转速降到报警消除转速，蜂鸣报警立即停止。</w:t>
            </w:r>
          </w:p>
        </w:tc>
      </w:tr>
      <w:tr w:rsidR="005E17A2" w14:paraId="1EDED6DE" w14:textId="77777777" w:rsidTr="002563DC">
        <w:trPr>
          <w:trHeight w:val="270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5A86D87F" w14:textId="77777777" w:rsidR="005E17A2" w:rsidRDefault="005E17A2" w:rsidP="002563DC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9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22C727B" w14:textId="77777777" w:rsidR="005E17A2" w:rsidRDefault="005E17A2" w:rsidP="002563DC">
            <w:pPr>
              <w:spacing w:after="0" w:line="240" w:lineRule="auto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以下任意条件满足时，退出</w:t>
            </w:r>
          </w:p>
          <w:p w14:paraId="7E309333" w14:textId="77777777" w:rsidR="005E17A2" w:rsidRDefault="005E17A2" w:rsidP="002563DC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电源断开；</w:t>
            </w:r>
          </w:p>
          <w:p w14:paraId="288C066A" w14:textId="2D5CBC3E" w:rsidR="005E17A2" w:rsidRDefault="005E17A2" w:rsidP="002563DC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2.</w:t>
            </w:r>
            <w:r w:rsidR="00CE50A3">
              <w:rPr>
                <w:rFonts w:hint="eastAsia"/>
                <w:sz w:val="20"/>
                <w:szCs w:val="20"/>
                <w:lang w:eastAsia="zh-CN"/>
              </w:rPr>
              <w:t>或无电机</w:t>
            </w:r>
            <w:r>
              <w:rPr>
                <w:rFonts w:hint="eastAsia"/>
                <w:sz w:val="20"/>
                <w:szCs w:val="20"/>
                <w:lang w:eastAsia="zh-CN"/>
              </w:rPr>
              <w:t>CAN</w:t>
            </w:r>
            <w:r>
              <w:rPr>
                <w:rFonts w:hint="eastAsia"/>
                <w:sz w:val="20"/>
                <w:szCs w:val="20"/>
                <w:lang w:eastAsia="zh-CN"/>
              </w:rPr>
              <w:t>总线信号输入</w:t>
            </w:r>
          </w:p>
        </w:tc>
      </w:tr>
      <w:tr w:rsidR="005E17A2" w14:paraId="18E0B46C" w14:textId="77777777" w:rsidTr="002563DC">
        <w:trPr>
          <w:trHeight w:val="270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65E5CBA0" w14:textId="77777777" w:rsidR="005E17A2" w:rsidRDefault="005E17A2" w:rsidP="002563DC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9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BC1B62E" w14:textId="77777777" w:rsidR="005E17A2" w:rsidRDefault="005E17A2" w:rsidP="002563DC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总线：</w:t>
            </w:r>
          </w:p>
          <w:p w14:paraId="1176E29F" w14:textId="77777777" w:rsidR="005E17A2" w:rsidRDefault="005E17A2" w:rsidP="002563DC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电机转速</w:t>
            </w:r>
            <w:r>
              <w:rPr>
                <w:rFonts w:hint="eastAsia"/>
                <w:sz w:val="20"/>
                <w:szCs w:val="20"/>
                <w:lang w:eastAsia="zh-CN"/>
              </w:rPr>
              <w:t>CAN</w:t>
            </w:r>
            <w:r>
              <w:rPr>
                <w:rFonts w:hint="eastAsia"/>
                <w:sz w:val="20"/>
                <w:szCs w:val="20"/>
                <w:lang w:eastAsia="zh-CN"/>
              </w:rPr>
              <w:t>总线信号</w:t>
            </w:r>
          </w:p>
        </w:tc>
      </w:tr>
      <w:tr w:rsidR="005E17A2" w14:paraId="5E1F3DC6" w14:textId="77777777" w:rsidTr="002563DC">
        <w:trPr>
          <w:trHeight w:val="270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7F7651B9" w14:textId="77777777" w:rsidR="005E17A2" w:rsidRDefault="005E17A2" w:rsidP="002563DC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9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92A12C6" w14:textId="77777777" w:rsidR="005E17A2" w:rsidRDefault="005E17A2" w:rsidP="002563DC">
            <w:pPr>
              <w:spacing w:after="0" w:line="240" w:lineRule="auto"/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5E17A2" w14:paraId="03C838D7" w14:textId="77777777" w:rsidTr="002563DC">
        <w:trPr>
          <w:trHeight w:val="270"/>
        </w:trPr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</w:tcPr>
          <w:p w14:paraId="6F91BAE8" w14:textId="77777777" w:rsidR="005E17A2" w:rsidRDefault="005E17A2" w:rsidP="002563DC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BC384A" w14:textId="77777777" w:rsidR="005E17A2" w:rsidRDefault="005E17A2" w:rsidP="002563DC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</w:p>
        </w:tc>
      </w:tr>
    </w:tbl>
    <w:p w14:paraId="7F4BFBE1" w14:textId="77777777" w:rsidR="005E17A2" w:rsidRDefault="005E17A2">
      <w:pPr>
        <w:rPr>
          <w:lang w:eastAsia="zh-CN"/>
        </w:rPr>
      </w:pPr>
    </w:p>
    <w:p w14:paraId="210AEE70" w14:textId="77777777" w:rsidR="005E17A2" w:rsidRDefault="005E17A2">
      <w:pPr>
        <w:rPr>
          <w:lang w:eastAsia="zh-CN"/>
        </w:rPr>
      </w:pPr>
    </w:p>
    <w:p w14:paraId="7E15D9BD" w14:textId="77777777" w:rsidR="00CA2C5F" w:rsidRDefault="00B42207">
      <w:pPr>
        <w:pStyle w:val="3"/>
        <w:rPr>
          <w:lang w:val="en-US" w:eastAsia="zh-CN"/>
        </w:rPr>
      </w:pPr>
      <w:r>
        <w:rPr>
          <w:rFonts w:hint="eastAsia"/>
          <w:lang w:val="en-US" w:eastAsia="zh-CN"/>
        </w:rPr>
        <w:t>电机系统故障</w:t>
      </w:r>
    </w:p>
    <w:tbl>
      <w:tblPr>
        <w:tblW w:w="10317" w:type="dxa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8985"/>
      </w:tblGrid>
      <w:tr w:rsidR="00CA2C5F" w14:paraId="20762F0D" w14:textId="77777777">
        <w:trPr>
          <w:trHeight w:val="464"/>
          <w:jc w:val="center"/>
        </w:trPr>
        <w:tc>
          <w:tcPr>
            <w:tcW w:w="13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274F2CCF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985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376D280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电机系统故障</w:t>
            </w:r>
            <w:proofErr w:type="spellEnd"/>
          </w:p>
        </w:tc>
      </w:tr>
      <w:tr w:rsidR="00CA2C5F" w14:paraId="491E3FF2" w14:textId="77777777">
        <w:trPr>
          <w:trHeight w:val="337"/>
          <w:jc w:val="center"/>
        </w:trPr>
        <w:tc>
          <w:tcPr>
            <w:tcW w:w="13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0F7C230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BE19BAE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电机故障指示灯</w:t>
            </w:r>
            <w:proofErr w:type="spellEnd"/>
          </w:p>
        </w:tc>
      </w:tr>
      <w:tr w:rsidR="00CA2C5F" w14:paraId="1A0C23F7" w14:textId="77777777">
        <w:trPr>
          <w:trHeight w:val="834"/>
          <w:jc w:val="center"/>
        </w:trPr>
        <w:tc>
          <w:tcPr>
            <w:tcW w:w="13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88809BF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5EAAE45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钥匙ON有效 且</w:t>
            </w:r>
          </w:p>
          <w:p w14:paraId="172C444B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1、电机控制系统红色报警灯亮报文有效</w:t>
            </w:r>
          </w:p>
          <w:p w14:paraId="18449FB4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 xml:space="preserve">（单个故障ID=0x18FECAEF一个以上故障ID：18ECFFEF,18EBFFEF）        </w:t>
            </w:r>
          </w:p>
          <w:p w14:paraId="1BAF878C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2、电机控制系统黄色报警灯亮报文有效</w:t>
            </w:r>
          </w:p>
          <w:p w14:paraId="37EFC074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（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单个故障</w:t>
            </w:r>
            <w:proofErr w:type="spellEnd"/>
            <w:r>
              <w:rPr>
                <w:rFonts w:ascii="宋体" w:hAnsi="宋体" w:cs="Arial" w:hint="eastAsia"/>
                <w:sz w:val="20"/>
                <w:szCs w:val="20"/>
              </w:rPr>
              <w:t>ID=0x18FECAEF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 xml:space="preserve">一个以上故障ID：18ECFFEF,18EBFFEF  ）       </w:t>
            </w:r>
          </w:p>
          <w:p w14:paraId="03B6FDA2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3、连续5秒未接收到电机控制器外发报文</w:t>
            </w:r>
          </w:p>
          <w:p w14:paraId="1E2CDB03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（ID=0x0CFF11EF）</w:t>
            </w:r>
          </w:p>
          <w:p w14:paraId="39DACD8B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以上任意条件满足，电机故障指示灯点亮电机故障指示</w:t>
            </w:r>
          </w:p>
        </w:tc>
      </w:tr>
      <w:tr w:rsidR="00CA2C5F" w14:paraId="369D1728" w14:textId="77777777">
        <w:trPr>
          <w:trHeight w:val="270"/>
          <w:jc w:val="center"/>
        </w:trPr>
        <w:tc>
          <w:tcPr>
            <w:tcW w:w="13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ECC85BB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7335051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点亮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电机故障指示灯</w:t>
            </w:r>
            <w:proofErr w:type="spellEnd"/>
          </w:p>
        </w:tc>
      </w:tr>
      <w:tr w:rsidR="00CA2C5F" w14:paraId="5F71ACAE" w14:textId="77777777">
        <w:trPr>
          <w:trHeight w:val="270"/>
          <w:jc w:val="center"/>
        </w:trPr>
        <w:tc>
          <w:tcPr>
            <w:tcW w:w="13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438E2A4E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FF9C4D5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</w:t>
            </w:r>
          </w:p>
          <w:p w14:paraId="6C00F8B1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>
              <w:rPr>
                <w:sz w:val="20"/>
                <w:szCs w:val="20"/>
                <w:lang w:eastAsia="zh-CN"/>
              </w:rPr>
              <w:t xml:space="preserve"> </w:t>
            </w:r>
            <w:r>
              <w:rPr>
                <w:noProof/>
                <w:lang w:val="en-US" w:eastAsia="zh-CN"/>
              </w:rPr>
              <w:drawing>
                <wp:inline distT="0" distB="0" distL="0" distR="0" wp14:anchorId="3ABA5735" wp14:editId="19B05E9A">
                  <wp:extent cx="388620" cy="315595"/>
                  <wp:effectExtent l="0" t="0" r="0" b="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540" cy="322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518BEB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颜色：红色</w:t>
            </w:r>
          </w:p>
        </w:tc>
      </w:tr>
      <w:tr w:rsidR="00CA2C5F" w14:paraId="588926AF" w14:textId="77777777">
        <w:trPr>
          <w:trHeight w:val="270"/>
          <w:jc w:val="center"/>
        </w:trPr>
        <w:tc>
          <w:tcPr>
            <w:tcW w:w="13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6FA8839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448B398" w14:textId="77777777" w:rsidR="00CA2C5F" w:rsidRDefault="00B42207">
            <w:pPr>
              <w:spacing w:after="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241EB399" w14:textId="77777777" w:rsidR="00CA2C5F" w:rsidRDefault="00B42207">
            <w:pPr>
              <w:spacing w:after="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48DCC548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或未收到电机故障</w:t>
            </w:r>
            <w:r>
              <w:rPr>
                <w:rFonts w:hint="eastAsia"/>
                <w:sz w:val="20"/>
                <w:lang w:eastAsia="zh-CN"/>
              </w:rPr>
              <w:t>总线信号</w:t>
            </w:r>
          </w:p>
        </w:tc>
      </w:tr>
      <w:tr w:rsidR="00CA2C5F" w14:paraId="6E7FA5DA" w14:textId="77777777">
        <w:trPr>
          <w:trHeight w:val="270"/>
          <w:jc w:val="center"/>
        </w:trPr>
        <w:tc>
          <w:tcPr>
            <w:tcW w:w="13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09DE503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4676AF8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DM1</w:t>
            </w:r>
            <w:r>
              <w:rPr>
                <w:rFonts w:hint="eastAsia"/>
                <w:sz w:val="20"/>
                <w:lang w:eastAsia="zh-CN"/>
              </w:rPr>
              <w:t>或报文超时</w:t>
            </w:r>
          </w:p>
        </w:tc>
      </w:tr>
      <w:tr w:rsidR="00CA2C5F" w14:paraId="344807A6" w14:textId="77777777">
        <w:trPr>
          <w:trHeight w:val="270"/>
          <w:jc w:val="center"/>
        </w:trPr>
        <w:tc>
          <w:tcPr>
            <w:tcW w:w="13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20A7C68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7535DF3" w14:textId="7CAF6CC5" w:rsidR="00CA2C5F" w:rsidRDefault="00CA2C5F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</w:p>
        </w:tc>
      </w:tr>
    </w:tbl>
    <w:p w14:paraId="4A5A3303" w14:textId="77777777" w:rsidR="00CA2C5F" w:rsidRDefault="00CA2C5F">
      <w:pPr>
        <w:spacing w:after="0"/>
        <w:rPr>
          <w:lang w:val="en-US" w:eastAsia="zh-CN"/>
        </w:rPr>
      </w:pPr>
    </w:p>
    <w:p w14:paraId="0163CD6A" w14:textId="77777777" w:rsidR="00CA2C5F" w:rsidRDefault="00B42207">
      <w:pPr>
        <w:pStyle w:val="3"/>
        <w:rPr>
          <w:lang w:eastAsia="zh-CN"/>
        </w:rPr>
      </w:pPr>
      <w:proofErr w:type="spellStart"/>
      <w:r>
        <w:rPr>
          <w:rFonts w:hint="eastAsia"/>
        </w:rPr>
        <w:t>电机系统过</w:t>
      </w:r>
      <w:proofErr w:type="spellEnd"/>
      <w:r>
        <w:rPr>
          <w:rFonts w:hint="eastAsia"/>
          <w:lang w:eastAsia="zh-CN"/>
        </w:rPr>
        <w:t>温</w:t>
      </w:r>
    </w:p>
    <w:tbl>
      <w:tblPr>
        <w:tblW w:w="10055" w:type="dxa"/>
        <w:jc w:val="center"/>
        <w:tblLayout w:type="fixed"/>
        <w:tblLook w:val="04A0" w:firstRow="1" w:lastRow="0" w:firstColumn="1" w:lastColumn="0" w:noHBand="0" w:noVBand="1"/>
      </w:tblPr>
      <w:tblGrid>
        <w:gridCol w:w="1201"/>
        <w:gridCol w:w="8854"/>
      </w:tblGrid>
      <w:tr w:rsidR="00CA2C5F" w14:paraId="10ED1926" w14:textId="77777777">
        <w:trPr>
          <w:trHeight w:val="529"/>
          <w:jc w:val="center"/>
        </w:trPr>
        <w:tc>
          <w:tcPr>
            <w:tcW w:w="12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6CCC0E62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854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6B50AC41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电机系统过温</w:t>
            </w:r>
            <w:proofErr w:type="spellEnd"/>
          </w:p>
        </w:tc>
      </w:tr>
      <w:tr w:rsidR="00CA2C5F" w14:paraId="438B7651" w14:textId="77777777">
        <w:trPr>
          <w:trHeight w:val="325"/>
          <w:jc w:val="center"/>
        </w:trPr>
        <w:tc>
          <w:tcPr>
            <w:tcW w:w="12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2EA910E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BCBC684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电机系统过温</w:t>
            </w:r>
            <w:proofErr w:type="spellEnd"/>
          </w:p>
        </w:tc>
      </w:tr>
      <w:tr w:rsidR="00CA2C5F" w14:paraId="2D70F435" w14:textId="77777777">
        <w:trPr>
          <w:trHeight w:val="834"/>
          <w:jc w:val="center"/>
        </w:trPr>
        <w:tc>
          <w:tcPr>
            <w:tcW w:w="12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846DC63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181AF70" w14:textId="77777777" w:rsidR="00CA2C5F" w:rsidRDefault="00B42207">
            <w:pPr>
              <w:spacing w:after="0"/>
            </w:pPr>
            <w:proofErr w:type="spellStart"/>
            <w:r>
              <w:rPr>
                <w:rFonts w:hint="eastAsia"/>
              </w:rPr>
              <w:t>钥匙</w:t>
            </w:r>
            <w:proofErr w:type="spellEnd"/>
            <w:r>
              <w:rPr>
                <w:rFonts w:hint="eastAsia"/>
              </w:rPr>
              <w:t>ON</w:t>
            </w:r>
            <w:proofErr w:type="spellStart"/>
            <w:r>
              <w:rPr>
                <w:rFonts w:hint="eastAsia"/>
              </w:rPr>
              <w:t>有效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且</w:t>
            </w:r>
          </w:p>
          <w:p w14:paraId="57341DA0" w14:textId="50849FFB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电机控制系统DM1_EF故障报文有效</w:t>
            </w:r>
            <w:r w:rsidR="007775FC">
              <w:rPr>
                <w:rFonts w:ascii="宋体" w:hAnsi="宋体" w:hint="eastAsia"/>
                <w:lang w:eastAsia="zh-CN"/>
              </w:rPr>
              <w:t>：</w:t>
            </w:r>
          </w:p>
          <w:p w14:paraId="056156F9" w14:textId="19FE7A2B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 xml:space="preserve">电机绕组温度SPN=521703 FMI=16 </w:t>
            </w:r>
            <w:r w:rsidR="007775FC">
              <w:rPr>
                <w:rFonts w:ascii="宋体" w:hAnsi="宋体" w:hint="eastAsia"/>
                <w:lang w:eastAsia="zh-CN"/>
              </w:rPr>
              <w:t>或SPN=521703 FMI=</w:t>
            </w:r>
            <w:r w:rsidR="007775FC">
              <w:rPr>
                <w:rFonts w:ascii="宋体" w:hAnsi="宋体"/>
                <w:lang w:eastAsia="zh-CN"/>
              </w:rPr>
              <w:t>0</w:t>
            </w:r>
            <w:r>
              <w:rPr>
                <w:rFonts w:ascii="宋体" w:hAnsi="宋体" w:hint="eastAsia"/>
                <w:lang w:eastAsia="zh-CN"/>
              </w:rPr>
              <w:t xml:space="preserve">     或</w:t>
            </w:r>
          </w:p>
          <w:p w14:paraId="02524BC1" w14:textId="571C4814" w:rsidR="00CA2C5F" w:rsidRDefault="00B42207">
            <w:pPr>
              <w:spacing w:after="0"/>
              <w:rPr>
                <w:lang w:eastAsia="zh-CN"/>
              </w:rPr>
            </w:pPr>
            <w:proofErr w:type="gramStart"/>
            <w:r>
              <w:rPr>
                <w:rFonts w:ascii="宋体" w:hAnsi="宋体" w:hint="eastAsia"/>
                <w:lang w:eastAsia="zh-CN"/>
              </w:rPr>
              <w:t>功率功率</w:t>
            </w:r>
            <w:proofErr w:type="gramEnd"/>
            <w:r>
              <w:rPr>
                <w:rFonts w:ascii="宋体" w:hAnsi="宋体" w:hint="eastAsia"/>
                <w:lang w:eastAsia="zh-CN"/>
              </w:rPr>
              <w:t>模块温度</w:t>
            </w:r>
            <w:r w:rsidR="007775FC">
              <w:rPr>
                <w:rFonts w:ascii="宋体" w:hAnsi="宋体" w:hint="eastAsia"/>
                <w:lang w:eastAsia="zh-CN"/>
              </w:rPr>
              <w:t xml:space="preserve"> SPN=52170</w:t>
            </w:r>
            <w:r w:rsidR="007775FC">
              <w:rPr>
                <w:rFonts w:ascii="宋体" w:hAnsi="宋体"/>
                <w:lang w:eastAsia="zh-CN"/>
              </w:rPr>
              <w:t>4</w:t>
            </w:r>
            <w:r>
              <w:rPr>
                <w:rFonts w:ascii="宋体" w:hAnsi="宋体" w:hint="eastAsia"/>
                <w:lang w:eastAsia="zh-CN"/>
              </w:rPr>
              <w:t xml:space="preserve"> FMI=16</w:t>
            </w:r>
            <w:r w:rsidR="007775FC">
              <w:rPr>
                <w:rFonts w:ascii="宋体" w:hAnsi="宋体" w:hint="eastAsia"/>
                <w:lang w:eastAsia="zh-CN"/>
              </w:rPr>
              <w:t>或SPN=52170</w:t>
            </w:r>
            <w:r w:rsidR="007775FC">
              <w:rPr>
                <w:rFonts w:ascii="宋体" w:hAnsi="宋体"/>
                <w:lang w:eastAsia="zh-CN"/>
              </w:rPr>
              <w:t>4</w:t>
            </w:r>
            <w:r w:rsidR="007775FC">
              <w:rPr>
                <w:rFonts w:ascii="宋体" w:hAnsi="宋体" w:hint="eastAsia"/>
                <w:lang w:eastAsia="zh-CN"/>
              </w:rPr>
              <w:t xml:space="preserve"> FMI=</w:t>
            </w:r>
            <w:r w:rsidR="007775FC">
              <w:rPr>
                <w:rFonts w:ascii="宋体" w:hAnsi="宋体"/>
                <w:lang w:eastAsia="zh-CN"/>
              </w:rPr>
              <w:t>0</w:t>
            </w:r>
          </w:p>
          <w:p w14:paraId="2A30CE8E" w14:textId="77777777" w:rsidR="007775FC" w:rsidRDefault="007775FC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</w:p>
        </w:tc>
      </w:tr>
      <w:tr w:rsidR="00CA2C5F" w14:paraId="07701A39" w14:textId="77777777">
        <w:trPr>
          <w:trHeight w:val="1142"/>
          <w:jc w:val="center"/>
        </w:trPr>
        <w:tc>
          <w:tcPr>
            <w:tcW w:w="12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61555ED5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323F975" w14:textId="77777777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报警灯</w:t>
            </w:r>
          </w:p>
          <w:p w14:paraId="3625BC72" w14:textId="77777777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图标：</w:t>
            </w:r>
            <w:r>
              <w:rPr>
                <w:rFonts w:ascii="宋体" w:hAnsi="宋体"/>
                <w:lang w:eastAsia="zh-CN"/>
              </w:rPr>
              <w:t xml:space="preserve"> </w:t>
            </w:r>
            <w:r>
              <w:rPr>
                <w:rFonts w:ascii="宋体" w:hAnsi="宋体"/>
                <w:noProof/>
                <w:lang w:val="en-US" w:eastAsia="zh-CN"/>
              </w:rPr>
              <w:drawing>
                <wp:inline distT="0" distB="0" distL="0" distR="0" wp14:anchorId="1E2A0553" wp14:editId="4D1B10A7">
                  <wp:extent cx="403860" cy="354965"/>
                  <wp:effectExtent l="0" t="0" r="0" b="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121" cy="359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BB2B11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颜色：红色</w:t>
            </w:r>
          </w:p>
        </w:tc>
      </w:tr>
      <w:tr w:rsidR="00CA2C5F" w14:paraId="76F11E0F" w14:textId="77777777">
        <w:trPr>
          <w:trHeight w:val="270"/>
          <w:jc w:val="center"/>
        </w:trPr>
        <w:tc>
          <w:tcPr>
            <w:tcW w:w="12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2AAB786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A4F8013" w14:textId="77777777" w:rsidR="00CA2C5F" w:rsidRDefault="00CA2C5F">
            <w:pPr>
              <w:spacing w:after="0"/>
              <w:rPr>
                <w:sz w:val="20"/>
                <w:szCs w:val="20"/>
              </w:rPr>
            </w:pPr>
          </w:p>
        </w:tc>
      </w:tr>
      <w:tr w:rsidR="00CA2C5F" w14:paraId="44E0F117" w14:textId="77777777">
        <w:trPr>
          <w:trHeight w:val="270"/>
          <w:jc w:val="center"/>
        </w:trPr>
        <w:tc>
          <w:tcPr>
            <w:tcW w:w="12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1B1B1864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27A637B" w14:textId="77777777" w:rsidR="00974DAE" w:rsidRDefault="00974DAE" w:rsidP="00974DAE">
            <w:pPr>
              <w:spacing w:after="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6C4749C9" w14:textId="77777777" w:rsidR="00974DAE" w:rsidRDefault="00974DAE" w:rsidP="00974DAE">
            <w:pPr>
              <w:spacing w:after="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79838061" w14:textId="05E697A3" w:rsidR="00CA2C5F" w:rsidRDefault="00974DAE" w:rsidP="00974DAE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或未收到电机故障</w:t>
            </w:r>
            <w:r>
              <w:rPr>
                <w:rFonts w:hint="eastAsia"/>
                <w:sz w:val="20"/>
                <w:lang w:eastAsia="zh-CN"/>
              </w:rPr>
              <w:t>总线信号</w:t>
            </w:r>
          </w:p>
        </w:tc>
      </w:tr>
      <w:tr w:rsidR="00CA2C5F" w14:paraId="3EC0B4B1" w14:textId="77777777">
        <w:trPr>
          <w:trHeight w:val="270"/>
          <w:jc w:val="center"/>
        </w:trPr>
        <w:tc>
          <w:tcPr>
            <w:tcW w:w="12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048DCFE8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F6DB4DF" w14:textId="6F27C0B0" w:rsidR="00CA2C5F" w:rsidRDefault="00974DAE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/>
                <w:sz w:val="20"/>
                <w:szCs w:val="20"/>
              </w:rPr>
              <w:t>DM1</w:t>
            </w:r>
            <w:proofErr w:type="spellStart"/>
            <w:r>
              <w:rPr>
                <w:rFonts w:ascii="宋体" w:hAnsi="宋体" w:cs="Arial"/>
                <w:sz w:val="20"/>
                <w:szCs w:val="20"/>
              </w:rPr>
              <w:t>报文</w:t>
            </w:r>
            <w:proofErr w:type="spellEnd"/>
          </w:p>
        </w:tc>
      </w:tr>
      <w:tr w:rsidR="00CA2C5F" w14:paraId="00A257E7" w14:textId="77777777">
        <w:trPr>
          <w:trHeight w:val="270"/>
          <w:jc w:val="center"/>
        </w:trPr>
        <w:tc>
          <w:tcPr>
            <w:tcW w:w="12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01E0B070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3DD6CC4" w14:textId="318C693F" w:rsidR="00CA2C5F" w:rsidRDefault="00CA2C5F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</w:p>
        </w:tc>
      </w:tr>
    </w:tbl>
    <w:p w14:paraId="6F12E1FA" w14:textId="77777777" w:rsidR="00CA2C5F" w:rsidRDefault="00CA2C5F">
      <w:pPr>
        <w:spacing w:after="0"/>
        <w:rPr>
          <w:lang w:eastAsia="zh-CN"/>
        </w:rPr>
      </w:pPr>
    </w:p>
    <w:p w14:paraId="42742257" w14:textId="77777777" w:rsidR="00CA2C5F" w:rsidRDefault="00B42207">
      <w:pPr>
        <w:pStyle w:val="3"/>
        <w:rPr>
          <w:lang w:eastAsia="zh-CN"/>
        </w:rPr>
      </w:pPr>
      <w:r>
        <w:rPr>
          <w:rFonts w:hint="eastAsia"/>
          <w:lang w:eastAsia="zh-CN"/>
        </w:rPr>
        <w:t>电机功率</w:t>
      </w:r>
    </w:p>
    <w:tbl>
      <w:tblPr>
        <w:tblW w:w="10375" w:type="dxa"/>
        <w:jc w:val="center"/>
        <w:tblLayout w:type="fixed"/>
        <w:tblLook w:val="04A0" w:firstRow="1" w:lastRow="0" w:firstColumn="1" w:lastColumn="0" w:noHBand="0" w:noVBand="1"/>
      </w:tblPr>
      <w:tblGrid>
        <w:gridCol w:w="1361"/>
        <w:gridCol w:w="9014"/>
      </w:tblGrid>
      <w:tr w:rsidR="00CA2C5F" w14:paraId="4E511CEB" w14:textId="77777777">
        <w:trPr>
          <w:trHeight w:val="611"/>
          <w:jc w:val="center"/>
        </w:trPr>
        <w:tc>
          <w:tcPr>
            <w:tcW w:w="136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000000" w:fill="D8D8D8"/>
            <w:vAlign w:val="center"/>
          </w:tcPr>
          <w:p w14:paraId="7C5645FC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9014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14C7C159" w14:textId="2ACABB95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  <w:lang w:eastAsia="zh-CN"/>
              </w:rPr>
              <w:t>电机功率显示</w:t>
            </w:r>
            <w:r w:rsidR="00D15804">
              <w:rPr>
                <w:rFonts w:ascii="宋体" w:hAnsi="宋体" w:cs="Arial" w:hint="eastAsia"/>
                <w:b/>
                <w:bCs/>
                <w:sz w:val="20"/>
                <w:szCs w:val="20"/>
                <w:lang w:eastAsia="zh-CN"/>
              </w:rPr>
              <w:t>（</w:t>
            </w:r>
            <w:r w:rsidR="00A151AA">
              <w:rPr>
                <w:rFonts w:ascii="宋体" w:hAnsi="宋体" w:cs="Arial" w:hint="eastAsia"/>
                <w:b/>
                <w:bCs/>
                <w:sz w:val="20"/>
                <w:szCs w:val="20"/>
                <w:lang w:eastAsia="zh-CN"/>
              </w:rPr>
              <w:t>或</w:t>
            </w:r>
            <w:r w:rsidR="00D15804">
              <w:rPr>
                <w:rFonts w:ascii="宋体" w:hAnsi="宋体" w:cs="Arial" w:hint="eastAsia"/>
                <w:b/>
                <w:bCs/>
                <w:sz w:val="20"/>
                <w:szCs w:val="20"/>
                <w:lang w:eastAsia="zh-CN"/>
              </w:rPr>
              <w:t>双电机）</w:t>
            </w:r>
          </w:p>
        </w:tc>
      </w:tr>
      <w:tr w:rsidR="00CA2C5F" w14:paraId="41585AE1" w14:textId="77777777">
        <w:trPr>
          <w:trHeight w:val="834"/>
          <w:jc w:val="center"/>
        </w:trPr>
        <w:tc>
          <w:tcPr>
            <w:tcW w:w="1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18CF35F2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9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0553ED5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仪表根据收到的电机转速和电机扭矩总线信号，计算电机当前功率</w:t>
            </w:r>
          </w:p>
        </w:tc>
      </w:tr>
      <w:tr w:rsidR="00CA2C5F" w14:paraId="469B95A7" w14:textId="77777777">
        <w:trPr>
          <w:trHeight w:val="834"/>
          <w:jc w:val="center"/>
        </w:trPr>
        <w:tc>
          <w:tcPr>
            <w:tcW w:w="1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75A339FC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9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1F466FF" w14:textId="77777777" w:rsidR="00CA2C5F" w:rsidRDefault="00B42207">
            <w:pPr>
              <w:spacing w:after="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以下所有条件满足时，进入</w:t>
            </w:r>
          </w:p>
          <w:p w14:paraId="681FEE38" w14:textId="77777777" w:rsidR="00CA2C5F" w:rsidRDefault="00B42207">
            <w:pPr>
              <w:spacing w:after="0"/>
              <w:rPr>
                <w:sz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电源接通；</w:t>
            </w:r>
          </w:p>
          <w:p w14:paraId="1F5EDFD5" w14:textId="29946A3C" w:rsidR="00D15804" w:rsidRDefault="00B42207">
            <w:pPr>
              <w:spacing w:after="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且</w:t>
            </w:r>
            <w:r>
              <w:rPr>
                <w:rFonts w:hint="eastAsia"/>
                <w:sz w:val="20"/>
                <w:lang w:eastAsia="zh-CN"/>
              </w:rPr>
              <w:t>经过仪表计算电机</w:t>
            </w:r>
            <w:r w:rsidR="006A48FD">
              <w:rPr>
                <w:rFonts w:hint="eastAsia"/>
                <w:sz w:val="20"/>
                <w:lang w:eastAsia="zh-CN"/>
              </w:rPr>
              <w:t>功率</w:t>
            </w:r>
          </w:p>
          <w:p w14:paraId="3DBC3E5D" w14:textId="6671D557" w:rsidR="006A48FD" w:rsidRDefault="006A48FD">
            <w:pPr>
              <w:spacing w:after="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对于匹配单电机</w:t>
            </w:r>
            <w:r>
              <w:rPr>
                <w:rFonts w:hint="eastAsia"/>
                <w:sz w:val="20"/>
                <w:lang w:eastAsia="zh-CN"/>
              </w:rPr>
              <w:t>，</w:t>
            </w:r>
            <w:r>
              <w:rPr>
                <w:sz w:val="20"/>
                <w:lang w:eastAsia="zh-CN"/>
              </w:rPr>
              <w:t>只有一个</w:t>
            </w:r>
            <w:r>
              <w:rPr>
                <w:sz w:val="20"/>
                <w:lang w:eastAsia="zh-CN"/>
              </w:rPr>
              <w:t>MCU</w:t>
            </w:r>
            <w:r>
              <w:rPr>
                <w:rFonts w:hint="eastAsia"/>
                <w:sz w:val="20"/>
                <w:lang w:eastAsia="zh-CN"/>
              </w:rPr>
              <w:t>，控制器</w:t>
            </w:r>
            <w:r>
              <w:rPr>
                <w:sz w:val="20"/>
                <w:lang w:eastAsia="zh-CN"/>
              </w:rPr>
              <w:t>ID</w:t>
            </w:r>
            <w:r>
              <w:rPr>
                <w:sz w:val="20"/>
                <w:lang w:eastAsia="zh-CN"/>
              </w:rPr>
              <w:t>为</w:t>
            </w:r>
            <w:r>
              <w:rPr>
                <w:rFonts w:hint="eastAsia"/>
                <w:sz w:val="20"/>
                <w:lang w:eastAsia="zh-CN"/>
              </w:rPr>
              <w:t>0x</w:t>
            </w:r>
            <w:r>
              <w:rPr>
                <w:rFonts w:ascii="宋体" w:hAnsi="宋体"/>
                <w:lang w:eastAsia="zh-CN"/>
              </w:rPr>
              <w:t>0CFF11EF</w:t>
            </w:r>
            <w:r>
              <w:rPr>
                <w:rFonts w:ascii="宋体" w:hAnsi="宋体" w:hint="eastAsia"/>
                <w:lang w:eastAsia="zh-CN"/>
              </w:rPr>
              <w:t>，</w:t>
            </w:r>
            <w:r>
              <w:rPr>
                <w:rFonts w:ascii="宋体" w:hAnsi="宋体"/>
                <w:lang w:eastAsia="zh-CN"/>
              </w:rPr>
              <w:t>对于双电机</w:t>
            </w:r>
            <w:r>
              <w:rPr>
                <w:rFonts w:ascii="宋体" w:hAnsi="宋体" w:hint="eastAsia"/>
                <w:lang w:eastAsia="zh-CN"/>
              </w:rPr>
              <w:t>，</w:t>
            </w:r>
            <w:r>
              <w:rPr>
                <w:rFonts w:ascii="宋体" w:hAnsi="宋体"/>
                <w:lang w:eastAsia="zh-CN"/>
              </w:rPr>
              <w:t>两个MCU</w:t>
            </w:r>
            <w:r>
              <w:rPr>
                <w:rFonts w:ascii="宋体" w:hAnsi="宋体" w:hint="eastAsia"/>
                <w:lang w:eastAsia="zh-CN"/>
              </w:rPr>
              <w:t>，</w:t>
            </w:r>
            <w:r>
              <w:rPr>
                <w:rFonts w:ascii="宋体" w:hAnsi="宋体"/>
                <w:lang w:eastAsia="zh-CN"/>
              </w:rPr>
              <w:t>控制器ID为</w:t>
            </w:r>
            <w:r>
              <w:rPr>
                <w:rFonts w:hint="eastAsia"/>
                <w:sz w:val="20"/>
                <w:lang w:eastAsia="zh-CN"/>
              </w:rPr>
              <w:t>0x</w:t>
            </w:r>
            <w:r>
              <w:rPr>
                <w:rFonts w:ascii="宋体" w:hAnsi="宋体"/>
                <w:lang w:eastAsia="zh-CN"/>
              </w:rPr>
              <w:t>0CFF11EF和</w:t>
            </w:r>
            <w:r>
              <w:rPr>
                <w:rFonts w:ascii="宋体" w:hAnsi="宋体" w:hint="eastAsia"/>
                <w:lang w:eastAsia="zh-CN"/>
              </w:rPr>
              <w:t>0x</w:t>
            </w:r>
            <w:r>
              <w:rPr>
                <w:rFonts w:ascii="宋体" w:hAnsi="宋体"/>
                <w:lang w:eastAsia="zh-CN"/>
              </w:rPr>
              <w:t>0CFF11</w:t>
            </w:r>
            <w:r w:rsidRPr="006A48FD">
              <w:rPr>
                <w:rFonts w:ascii="宋体" w:hAnsi="宋体"/>
                <w:lang w:eastAsia="zh-CN"/>
              </w:rPr>
              <w:t>F0</w:t>
            </w:r>
            <w:r>
              <w:rPr>
                <w:rFonts w:ascii="宋体" w:hAnsi="宋体" w:hint="eastAsia"/>
                <w:lang w:eastAsia="zh-CN"/>
              </w:rPr>
              <w:t>，仪表显示的</w:t>
            </w:r>
            <w:r w:rsidR="00650F29">
              <w:rPr>
                <w:rFonts w:ascii="宋体" w:hAnsi="宋体" w:hint="eastAsia"/>
                <w:lang w:eastAsia="zh-CN"/>
              </w:rPr>
              <w:t>电机功率</w:t>
            </w:r>
            <w:r>
              <w:rPr>
                <w:rFonts w:ascii="宋体" w:hAnsi="宋体" w:hint="eastAsia"/>
                <w:lang w:eastAsia="zh-CN"/>
              </w:rPr>
              <w:t>为</w:t>
            </w:r>
            <w:r w:rsidR="00650F29">
              <w:rPr>
                <w:rFonts w:ascii="宋体" w:hAnsi="宋体" w:hint="eastAsia"/>
                <w:lang w:eastAsia="zh-CN"/>
              </w:rPr>
              <w:t>两个电机功率之</w:t>
            </w:r>
            <w:proofErr w:type="gramStart"/>
            <w:r w:rsidR="00650F29">
              <w:rPr>
                <w:rFonts w:ascii="宋体" w:hAnsi="宋体" w:hint="eastAsia"/>
                <w:lang w:eastAsia="zh-CN"/>
              </w:rPr>
              <w:t>和</w:t>
            </w:r>
            <w:proofErr w:type="gramEnd"/>
            <w:r w:rsidR="00650F29">
              <w:rPr>
                <w:rFonts w:ascii="宋体" w:hAnsi="宋体" w:hint="eastAsia"/>
                <w:lang w:eastAsia="zh-CN"/>
              </w:rPr>
              <w:t>。</w:t>
            </w:r>
          </w:p>
          <w:p w14:paraId="1A297633" w14:textId="59A309F8" w:rsidR="00D15804" w:rsidRDefault="00D15804">
            <w:pPr>
              <w:spacing w:after="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MCU</w:t>
            </w:r>
            <w:r>
              <w:rPr>
                <w:rFonts w:hint="eastAsia"/>
                <w:sz w:val="20"/>
                <w:lang w:eastAsia="zh-CN"/>
              </w:rPr>
              <w:t>：</w:t>
            </w:r>
          </w:p>
          <w:tbl>
            <w:tblPr>
              <w:tblW w:w="778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37"/>
              <w:gridCol w:w="1266"/>
              <w:gridCol w:w="791"/>
              <w:gridCol w:w="633"/>
              <w:gridCol w:w="791"/>
              <w:gridCol w:w="3069"/>
            </w:tblGrid>
            <w:tr w:rsidR="00D15804" w14:paraId="66CBA32D" w14:textId="77777777" w:rsidTr="00C61A0C">
              <w:trPr>
                <w:trHeight w:val="156"/>
              </w:trPr>
              <w:tc>
                <w:tcPr>
                  <w:tcW w:w="1237" w:type="dxa"/>
                  <w:shd w:val="clear" w:color="auto" w:fill="auto"/>
                </w:tcPr>
                <w:p w14:paraId="411FAE92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ID</w:t>
                  </w:r>
                </w:p>
              </w:tc>
              <w:tc>
                <w:tcPr>
                  <w:tcW w:w="1266" w:type="dxa"/>
                  <w:shd w:val="clear" w:color="auto" w:fill="auto"/>
                </w:tcPr>
                <w:p w14:paraId="7778E6C2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内容</w:t>
                  </w:r>
                </w:p>
              </w:tc>
              <w:tc>
                <w:tcPr>
                  <w:tcW w:w="791" w:type="dxa"/>
                  <w:shd w:val="clear" w:color="auto" w:fill="auto"/>
                </w:tcPr>
                <w:p w14:paraId="7439AADE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字节</w:t>
                  </w:r>
                </w:p>
              </w:tc>
              <w:tc>
                <w:tcPr>
                  <w:tcW w:w="633" w:type="dxa"/>
                  <w:shd w:val="clear" w:color="auto" w:fill="auto"/>
                </w:tcPr>
                <w:p w14:paraId="635CF35E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791" w:type="dxa"/>
                </w:tcPr>
                <w:p w14:paraId="7FF14C90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周期</w:t>
                  </w:r>
                </w:p>
              </w:tc>
              <w:tc>
                <w:tcPr>
                  <w:tcW w:w="3069" w:type="dxa"/>
                  <w:shd w:val="clear" w:color="auto" w:fill="auto"/>
                </w:tcPr>
                <w:p w14:paraId="67133456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备注</w:t>
                  </w:r>
                </w:p>
              </w:tc>
            </w:tr>
            <w:tr w:rsidR="00D15804" w14:paraId="197AECF9" w14:textId="77777777" w:rsidTr="00C61A0C">
              <w:trPr>
                <w:trHeight w:val="306"/>
              </w:trPr>
              <w:tc>
                <w:tcPr>
                  <w:tcW w:w="1237" w:type="dxa"/>
                  <w:vMerge w:val="restart"/>
                  <w:shd w:val="clear" w:color="auto" w:fill="auto"/>
                  <w:vAlign w:val="center"/>
                </w:tcPr>
                <w:p w14:paraId="2D3FF0AE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ascii="宋体" w:hAnsi="宋体"/>
                    </w:rPr>
                    <w:t>0CFF11EF</w:t>
                  </w:r>
                </w:p>
              </w:tc>
              <w:tc>
                <w:tcPr>
                  <w:tcW w:w="1266" w:type="dxa"/>
                  <w:shd w:val="clear" w:color="auto" w:fill="auto"/>
                </w:tcPr>
                <w:p w14:paraId="09011C4E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电机转速</w:t>
                  </w:r>
                </w:p>
              </w:tc>
              <w:tc>
                <w:tcPr>
                  <w:tcW w:w="791" w:type="dxa"/>
                  <w:shd w:val="clear" w:color="auto" w:fill="auto"/>
                </w:tcPr>
                <w:p w14:paraId="0AA78EB1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5~</w:t>
                  </w:r>
                  <w:r>
                    <w:rPr>
                      <w:sz w:val="20"/>
                    </w:rPr>
                    <w:t>6</w:t>
                  </w:r>
                </w:p>
              </w:tc>
              <w:tc>
                <w:tcPr>
                  <w:tcW w:w="633" w:type="dxa"/>
                  <w:shd w:val="clear" w:color="auto" w:fill="auto"/>
                </w:tcPr>
                <w:p w14:paraId="5919D22C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All</w:t>
                  </w:r>
                </w:p>
              </w:tc>
              <w:tc>
                <w:tcPr>
                  <w:tcW w:w="791" w:type="dxa"/>
                  <w:vMerge w:val="restart"/>
                  <w:shd w:val="clear" w:color="auto" w:fill="auto"/>
                </w:tcPr>
                <w:p w14:paraId="4EA0D2D3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0.02s</w:t>
                  </w:r>
                </w:p>
              </w:tc>
              <w:tc>
                <w:tcPr>
                  <w:tcW w:w="3069" w:type="dxa"/>
                  <w:shd w:val="clear" w:color="auto" w:fill="auto"/>
                </w:tcPr>
                <w:p w14:paraId="0AC4D7A0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增益</w:t>
                  </w:r>
                  <w:r>
                    <w:rPr>
                      <w:rFonts w:hint="eastAsia"/>
                      <w:sz w:val="20"/>
                    </w:rPr>
                    <w:t>:0.25rpm;</w:t>
                  </w:r>
                  <w:r>
                    <w:rPr>
                      <w:rFonts w:hint="eastAsia"/>
                      <w:sz w:val="20"/>
                    </w:rPr>
                    <w:t>偏移量</w:t>
                  </w:r>
                  <w:r>
                    <w:rPr>
                      <w:rFonts w:hint="eastAsia"/>
                      <w:sz w:val="20"/>
                    </w:rPr>
                    <w:t>:0rpm;</w:t>
                  </w:r>
                </w:p>
                <w:p w14:paraId="3C90C8FA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范围</w:t>
                  </w:r>
                  <w:r>
                    <w:rPr>
                      <w:rFonts w:hint="eastAsia"/>
                      <w:sz w:val="20"/>
                    </w:rPr>
                    <w:t>:0-</w:t>
                  </w:r>
                  <w:r>
                    <w:rPr>
                      <w:sz w:val="20"/>
                    </w:rPr>
                    <w:t>9000</w:t>
                  </w:r>
                  <w:r>
                    <w:rPr>
                      <w:rFonts w:hint="eastAsia"/>
                      <w:sz w:val="20"/>
                    </w:rPr>
                    <w:t>rpm</w:t>
                  </w:r>
                </w:p>
              </w:tc>
            </w:tr>
            <w:tr w:rsidR="00D15804" w14:paraId="4754B640" w14:textId="77777777" w:rsidTr="00C61A0C">
              <w:trPr>
                <w:trHeight w:val="320"/>
              </w:trPr>
              <w:tc>
                <w:tcPr>
                  <w:tcW w:w="1237" w:type="dxa"/>
                  <w:vMerge/>
                  <w:shd w:val="clear" w:color="auto" w:fill="auto"/>
                </w:tcPr>
                <w:p w14:paraId="1BE1D13E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rFonts w:ascii="宋体" w:hAnsi="宋体"/>
                    </w:rPr>
                  </w:pPr>
                </w:p>
              </w:tc>
              <w:tc>
                <w:tcPr>
                  <w:tcW w:w="1266" w:type="dxa"/>
                  <w:shd w:val="clear" w:color="auto" w:fill="auto"/>
                </w:tcPr>
                <w:p w14:paraId="4125079F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电机当前转矩</w:t>
                  </w:r>
                </w:p>
              </w:tc>
              <w:tc>
                <w:tcPr>
                  <w:tcW w:w="791" w:type="dxa"/>
                  <w:shd w:val="clear" w:color="auto" w:fill="auto"/>
                </w:tcPr>
                <w:p w14:paraId="44A23F45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7-8</w:t>
                  </w:r>
                </w:p>
              </w:tc>
              <w:tc>
                <w:tcPr>
                  <w:tcW w:w="633" w:type="dxa"/>
                  <w:shd w:val="clear" w:color="auto" w:fill="auto"/>
                </w:tcPr>
                <w:p w14:paraId="1F62121C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All</w:t>
                  </w:r>
                </w:p>
              </w:tc>
              <w:tc>
                <w:tcPr>
                  <w:tcW w:w="791" w:type="dxa"/>
                  <w:vMerge/>
                  <w:shd w:val="clear" w:color="auto" w:fill="auto"/>
                </w:tcPr>
                <w:p w14:paraId="105D800F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</w:p>
              </w:tc>
              <w:tc>
                <w:tcPr>
                  <w:tcW w:w="3069" w:type="dxa"/>
                  <w:shd w:val="clear" w:color="auto" w:fill="auto"/>
                </w:tcPr>
                <w:p w14:paraId="6E0688A7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增益</w:t>
                  </w:r>
                  <w:r>
                    <w:rPr>
                      <w:rFonts w:hint="eastAsia"/>
                      <w:sz w:val="20"/>
                    </w:rPr>
                    <w:t>:1Nm;</w:t>
                  </w:r>
                  <w:r>
                    <w:rPr>
                      <w:rFonts w:hint="eastAsia"/>
                      <w:sz w:val="20"/>
                    </w:rPr>
                    <w:t>偏移量</w:t>
                  </w:r>
                  <w:r>
                    <w:rPr>
                      <w:rFonts w:hint="eastAsia"/>
                      <w:sz w:val="20"/>
                    </w:rPr>
                    <w:t>:0Nm;</w:t>
                  </w:r>
                </w:p>
                <w:p w14:paraId="0BB55A45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范围</w:t>
                  </w:r>
                  <w:r>
                    <w:rPr>
                      <w:rFonts w:hint="eastAsia"/>
                      <w:sz w:val="20"/>
                    </w:rPr>
                    <w:t>:0-65535Nm</w:t>
                  </w:r>
                </w:p>
              </w:tc>
            </w:tr>
          </w:tbl>
          <w:p w14:paraId="1EB7AD38" w14:textId="77777777" w:rsidR="006A48FD" w:rsidRDefault="006A48FD">
            <w:pPr>
              <w:spacing w:after="0"/>
              <w:rPr>
                <w:sz w:val="20"/>
                <w:lang w:eastAsia="zh-CN"/>
              </w:rPr>
            </w:pPr>
          </w:p>
          <w:p w14:paraId="2994E219" w14:textId="5E13240A" w:rsidR="00D15804" w:rsidRDefault="00D15804">
            <w:pPr>
              <w:spacing w:after="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MCU2</w:t>
            </w:r>
            <w:r>
              <w:rPr>
                <w:rFonts w:hint="eastAsia"/>
                <w:sz w:val="20"/>
                <w:lang w:eastAsia="zh-CN"/>
              </w:rPr>
              <w:t>：</w:t>
            </w:r>
          </w:p>
          <w:tbl>
            <w:tblPr>
              <w:tblW w:w="778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37"/>
              <w:gridCol w:w="1266"/>
              <w:gridCol w:w="791"/>
              <w:gridCol w:w="633"/>
              <w:gridCol w:w="791"/>
              <w:gridCol w:w="3069"/>
            </w:tblGrid>
            <w:tr w:rsidR="00D15804" w14:paraId="54BB5E9B" w14:textId="77777777" w:rsidTr="00C61A0C">
              <w:trPr>
                <w:trHeight w:val="156"/>
              </w:trPr>
              <w:tc>
                <w:tcPr>
                  <w:tcW w:w="1237" w:type="dxa"/>
                  <w:shd w:val="clear" w:color="auto" w:fill="auto"/>
                </w:tcPr>
                <w:p w14:paraId="1F5A77E4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ID</w:t>
                  </w:r>
                </w:p>
              </w:tc>
              <w:tc>
                <w:tcPr>
                  <w:tcW w:w="1266" w:type="dxa"/>
                  <w:shd w:val="clear" w:color="auto" w:fill="auto"/>
                </w:tcPr>
                <w:p w14:paraId="6CB61AA6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内容</w:t>
                  </w:r>
                </w:p>
              </w:tc>
              <w:tc>
                <w:tcPr>
                  <w:tcW w:w="791" w:type="dxa"/>
                  <w:shd w:val="clear" w:color="auto" w:fill="auto"/>
                </w:tcPr>
                <w:p w14:paraId="212954AF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字节</w:t>
                  </w:r>
                </w:p>
              </w:tc>
              <w:tc>
                <w:tcPr>
                  <w:tcW w:w="633" w:type="dxa"/>
                  <w:shd w:val="clear" w:color="auto" w:fill="auto"/>
                </w:tcPr>
                <w:p w14:paraId="49A27326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791" w:type="dxa"/>
                </w:tcPr>
                <w:p w14:paraId="78284DC5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周期</w:t>
                  </w:r>
                </w:p>
              </w:tc>
              <w:tc>
                <w:tcPr>
                  <w:tcW w:w="3069" w:type="dxa"/>
                  <w:shd w:val="clear" w:color="auto" w:fill="auto"/>
                </w:tcPr>
                <w:p w14:paraId="3D3C7E05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备注</w:t>
                  </w:r>
                </w:p>
              </w:tc>
            </w:tr>
            <w:tr w:rsidR="00D15804" w14:paraId="14EB1BEA" w14:textId="77777777" w:rsidTr="00C61A0C">
              <w:trPr>
                <w:trHeight w:val="306"/>
              </w:trPr>
              <w:tc>
                <w:tcPr>
                  <w:tcW w:w="1237" w:type="dxa"/>
                  <w:vMerge w:val="restart"/>
                  <w:shd w:val="clear" w:color="auto" w:fill="auto"/>
                  <w:vAlign w:val="center"/>
                </w:tcPr>
                <w:p w14:paraId="33294384" w14:textId="736E657D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ascii="宋体" w:hAnsi="宋体"/>
                    </w:rPr>
                    <w:t>0CFF11</w:t>
                  </w:r>
                  <w:r w:rsidR="006A48FD" w:rsidRPr="006A48FD">
                    <w:rPr>
                      <w:rFonts w:ascii="宋体" w:hAnsi="宋体"/>
                    </w:rPr>
                    <w:t>F0</w:t>
                  </w:r>
                </w:p>
              </w:tc>
              <w:tc>
                <w:tcPr>
                  <w:tcW w:w="1266" w:type="dxa"/>
                  <w:shd w:val="clear" w:color="auto" w:fill="auto"/>
                </w:tcPr>
                <w:p w14:paraId="510FE54F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电机转速</w:t>
                  </w:r>
                </w:p>
              </w:tc>
              <w:tc>
                <w:tcPr>
                  <w:tcW w:w="791" w:type="dxa"/>
                  <w:shd w:val="clear" w:color="auto" w:fill="auto"/>
                </w:tcPr>
                <w:p w14:paraId="69DCF70A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5~</w:t>
                  </w:r>
                  <w:r>
                    <w:rPr>
                      <w:sz w:val="20"/>
                    </w:rPr>
                    <w:t>6</w:t>
                  </w:r>
                </w:p>
              </w:tc>
              <w:tc>
                <w:tcPr>
                  <w:tcW w:w="633" w:type="dxa"/>
                  <w:shd w:val="clear" w:color="auto" w:fill="auto"/>
                </w:tcPr>
                <w:p w14:paraId="5CFE37B0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All</w:t>
                  </w:r>
                </w:p>
              </w:tc>
              <w:tc>
                <w:tcPr>
                  <w:tcW w:w="791" w:type="dxa"/>
                  <w:vMerge w:val="restart"/>
                  <w:shd w:val="clear" w:color="auto" w:fill="auto"/>
                </w:tcPr>
                <w:p w14:paraId="1FAB3AD9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0.02s</w:t>
                  </w:r>
                </w:p>
              </w:tc>
              <w:tc>
                <w:tcPr>
                  <w:tcW w:w="3069" w:type="dxa"/>
                  <w:shd w:val="clear" w:color="auto" w:fill="auto"/>
                </w:tcPr>
                <w:p w14:paraId="06FD5D7E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增益</w:t>
                  </w:r>
                  <w:r>
                    <w:rPr>
                      <w:rFonts w:hint="eastAsia"/>
                      <w:sz w:val="20"/>
                    </w:rPr>
                    <w:t>:0.25rpm;</w:t>
                  </w:r>
                  <w:r>
                    <w:rPr>
                      <w:rFonts w:hint="eastAsia"/>
                      <w:sz w:val="20"/>
                    </w:rPr>
                    <w:t>偏移量</w:t>
                  </w:r>
                  <w:r>
                    <w:rPr>
                      <w:rFonts w:hint="eastAsia"/>
                      <w:sz w:val="20"/>
                    </w:rPr>
                    <w:t>:0rpm;</w:t>
                  </w:r>
                </w:p>
                <w:p w14:paraId="40F86944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范围</w:t>
                  </w:r>
                  <w:r>
                    <w:rPr>
                      <w:rFonts w:hint="eastAsia"/>
                      <w:sz w:val="20"/>
                    </w:rPr>
                    <w:t>:0-</w:t>
                  </w:r>
                  <w:r>
                    <w:rPr>
                      <w:sz w:val="20"/>
                    </w:rPr>
                    <w:t>9000</w:t>
                  </w:r>
                  <w:r>
                    <w:rPr>
                      <w:rFonts w:hint="eastAsia"/>
                      <w:sz w:val="20"/>
                    </w:rPr>
                    <w:t>rpm</w:t>
                  </w:r>
                </w:p>
              </w:tc>
            </w:tr>
            <w:tr w:rsidR="00D15804" w14:paraId="7353A3AE" w14:textId="77777777" w:rsidTr="00C61A0C">
              <w:trPr>
                <w:trHeight w:val="320"/>
              </w:trPr>
              <w:tc>
                <w:tcPr>
                  <w:tcW w:w="1237" w:type="dxa"/>
                  <w:vMerge/>
                  <w:shd w:val="clear" w:color="auto" w:fill="auto"/>
                </w:tcPr>
                <w:p w14:paraId="1A9A9B0E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rFonts w:ascii="宋体" w:hAnsi="宋体"/>
                    </w:rPr>
                  </w:pPr>
                </w:p>
              </w:tc>
              <w:tc>
                <w:tcPr>
                  <w:tcW w:w="1266" w:type="dxa"/>
                  <w:shd w:val="clear" w:color="auto" w:fill="auto"/>
                </w:tcPr>
                <w:p w14:paraId="383B20A8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电机当前转矩</w:t>
                  </w:r>
                </w:p>
              </w:tc>
              <w:tc>
                <w:tcPr>
                  <w:tcW w:w="791" w:type="dxa"/>
                  <w:shd w:val="clear" w:color="auto" w:fill="auto"/>
                </w:tcPr>
                <w:p w14:paraId="4F60AC31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7-8</w:t>
                  </w:r>
                </w:p>
              </w:tc>
              <w:tc>
                <w:tcPr>
                  <w:tcW w:w="633" w:type="dxa"/>
                  <w:shd w:val="clear" w:color="auto" w:fill="auto"/>
                </w:tcPr>
                <w:p w14:paraId="4ABAA180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All</w:t>
                  </w:r>
                </w:p>
              </w:tc>
              <w:tc>
                <w:tcPr>
                  <w:tcW w:w="791" w:type="dxa"/>
                  <w:vMerge/>
                  <w:shd w:val="clear" w:color="auto" w:fill="auto"/>
                </w:tcPr>
                <w:p w14:paraId="74D29333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</w:p>
              </w:tc>
              <w:tc>
                <w:tcPr>
                  <w:tcW w:w="3069" w:type="dxa"/>
                  <w:shd w:val="clear" w:color="auto" w:fill="auto"/>
                </w:tcPr>
                <w:p w14:paraId="4D65F45A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增益</w:t>
                  </w:r>
                  <w:r>
                    <w:rPr>
                      <w:rFonts w:hint="eastAsia"/>
                      <w:sz w:val="20"/>
                    </w:rPr>
                    <w:t>:1Nm;</w:t>
                  </w:r>
                  <w:r>
                    <w:rPr>
                      <w:rFonts w:hint="eastAsia"/>
                      <w:sz w:val="20"/>
                    </w:rPr>
                    <w:t>偏移量</w:t>
                  </w:r>
                  <w:r>
                    <w:rPr>
                      <w:rFonts w:hint="eastAsia"/>
                      <w:sz w:val="20"/>
                    </w:rPr>
                    <w:t>:0Nm;</w:t>
                  </w:r>
                </w:p>
                <w:p w14:paraId="5B5BFF07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范围</w:t>
                  </w:r>
                  <w:r>
                    <w:rPr>
                      <w:rFonts w:hint="eastAsia"/>
                      <w:sz w:val="20"/>
                    </w:rPr>
                    <w:t>:0-65535Nm</w:t>
                  </w:r>
                </w:p>
              </w:tc>
            </w:tr>
          </w:tbl>
          <w:p w14:paraId="4FB2B159" w14:textId="77777777" w:rsidR="00D15804" w:rsidRDefault="00D15804">
            <w:pPr>
              <w:spacing w:after="0"/>
              <w:rPr>
                <w:sz w:val="20"/>
                <w:lang w:eastAsia="zh-CN"/>
              </w:rPr>
            </w:pPr>
          </w:p>
          <w:p w14:paraId="59E879F5" w14:textId="77777777" w:rsidR="00CA2C5F" w:rsidRDefault="00CA2C5F">
            <w:pPr>
              <w:spacing w:after="0"/>
              <w:rPr>
                <w:sz w:val="20"/>
                <w:lang w:eastAsia="zh-CN"/>
              </w:rPr>
            </w:pPr>
          </w:p>
        </w:tc>
      </w:tr>
      <w:tr w:rsidR="00CA2C5F" w14:paraId="60B5B39A" w14:textId="77777777">
        <w:trPr>
          <w:trHeight w:val="270"/>
          <w:jc w:val="center"/>
        </w:trPr>
        <w:tc>
          <w:tcPr>
            <w:tcW w:w="1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59C905DA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反馈信息</w:t>
            </w:r>
            <w:proofErr w:type="spellEnd"/>
          </w:p>
        </w:tc>
        <w:tc>
          <w:tcPr>
            <w:tcW w:w="9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FF26267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电机功率显示</w:t>
            </w:r>
          </w:p>
        </w:tc>
      </w:tr>
      <w:tr w:rsidR="00CA2C5F" w14:paraId="04EB56E7" w14:textId="77777777">
        <w:trPr>
          <w:trHeight w:val="270"/>
          <w:jc w:val="center"/>
        </w:trPr>
        <w:tc>
          <w:tcPr>
            <w:tcW w:w="1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35B7FEE7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9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EBAA33B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文字显示</w:t>
            </w:r>
          </w:p>
          <w:p w14:paraId="5FE689F6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  <w:r>
              <w:rPr>
                <w:noProof/>
                <w:lang w:val="en-US" w:eastAsia="zh-CN"/>
              </w:rPr>
              <w:drawing>
                <wp:inline distT="0" distB="0" distL="0" distR="0" wp14:anchorId="225AA5CB" wp14:editId="41D84EDB">
                  <wp:extent cx="1805940" cy="281297"/>
                  <wp:effectExtent l="0" t="0" r="0" b="0"/>
                  <wp:docPr id="40" name="图片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图片 40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rcRect l="47471" t="49373" b="244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6426" cy="286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14FAEF" w14:textId="06B30E81" w:rsidR="00650F29" w:rsidRDefault="00650F29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未收到报文则显示</w:t>
            </w:r>
            <w:r>
              <w:rPr>
                <w:rFonts w:hint="eastAsia"/>
                <w:sz w:val="20"/>
                <w:szCs w:val="20"/>
                <w:lang w:eastAsia="zh-CN"/>
              </w:rPr>
              <w:t>“</w:t>
            </w:r>
            <w:r>
              <w:rPr>
                <w:rFonts w:hint="eastAsia"/>
                <w:sz w:val="20"/>
                <w:szCs w:val="20"/>
                <w:lang w:eastAsia="zh-CN"/>
              </w:rPr>
              <w:t>--</w:t>
            </w:r>
            <w:r>
              <w:rPr>
                <w:rFonts w:hint="eastAsia"/>
                <w:sz w:val="20"/>
                <w:szCs w:val="20"/>
                <w:lang w:eastAsia="zh-CN"/>
              </w:rPr>
              <w:t>”</w:t>
            </w:r>
          </w:p>
        </w:tc>
      </w:tr>
      <w:tr w:rsidR="00CA2C5F" w14:paraId="37237D8B" w14:textId="77777777">
        <w:trPr>
          <w:trHeight w:val="270"/>
          <w:jc w:val="center"/>
        </w:trPr>
        <w:tc>
          <w:tcPr>
            <w:tcW w:w="1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5371989C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9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1557984" w14:textId="381254EE" w:rsidR="00CA2C5F" w:rsidRDefault="00CA2C5F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</w:p>
        </w:tc>
      </w:tr>
      <w:tr w:rsidR="00CA2C5F" w14:paraId="03329415" w14:textId="77777777">
        <w:trPr>
          <w:trHeight w:val="270"/>
          <w:jc w:val="center"/>
        </w:trPr>
        <w:tc>
          <w:tcPr>
            <w:tcW w:w="1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67940700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9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4DD6C1C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总线：</w:t>
            </w:r>
          </w:p>
          <w:p w14:paraId="2D89313C" w14:textId="77777777" w:rsidR="00CA2C5F" w:rsidRDefault="00B42207">
            <w:pPr>
              <w:spacing w:after="0"/>
              <w:rPr>
                <w:sz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冷却液温度</w:t>
            </w:r>
            <w:r>
              <w:rPr>
                <w:rFonts w:hint="eastAsia"/>
                <w:sz w:val="20"/>
                <w:lang w:eastAsia="zh-CN"/>
              </w:rPr>
              <w:t>CAN</w:t>
            </w:r>
            <w:r>
              <w:rPr>
                <w:rFonts w:hint="eastAsia"/>
                <w:sz w:val="20"/>
                <w:lang w:eastAsia="zh-CN"/>
              </w:rPr>
              <w:t>总线信号</w:t>
            </w:r>
          </w:p>
        </w:tc>
      </w:tr>
      <w:tr w:rsidR="00CA2C5F" w14:paraId="7441A4F9" w14:textId="77777777">
        <w:trPr>
          <w:trHeight w:val="270"/>
          <w:jc w:val="center"/>
        </w:trPr>
        <w:tc>
          <w:tcPr>
            <w:tcW w:w="1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46678F78" w14:textId="77777777" w:rsidR="00CA2C5F" w:rsidRDefault="00B42207">
            <w:pPr>
              <w:spacing w:after="0"/>
              <w:jc w:val="center"/>
              <w:rPr>
                <w:sz w:val="20"/>
                <w:lang w:eastAsia="zh-CN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9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DF7BE06" w14:textId="4EEF3CA3" w:rsidR="00CA2C5F" w:rsidRDefault="00CA2C5F">
            <w:pPr>
              <w:spacing w:after="0"/>
              <w:rPr>
                <w:sz w:val="20"/>
                <w:lang w:eastAsia="zh-CN"/>
              </w:rPr>
            </w:pPr>
          </w:p>
        </w:tc>
      </w:tr>
    </w:tbl>
    <w:p w14:paraId="1562D886" w14:textId="77777777" w:rsidR="00CA2C5F" w:rsidRDefault="00CA2C5F">
      <w:pPr>
        <w:rPr>
          <w:lang w:eastAsia="zh-CN"/>
        </w:rPr>
      </w:pPr>
    </w:p>
    <w:p w14:paraId="72FDAAB4" w14:textId="7167D996" w:rsidR="00F35FE1" w:rsidRPr="00F35FE1" w:rsidRDefault="00F35FE1" w:rsidP="00F35FE1">
      <w:pPr>
        <w:pStyle w:val="3"/>
        <w:rPr>
          <w:lang w:eastAsia="zh-CN"/>
        </w:rPr>
      </w:pPr>
      <w:r>
        <w:rPr>
          <w:rFonts w:hint="eastAsia"/>
          <w:lang w:eastAsia="zh-CN"/>
        </w:rPr>
        <w:t>辅助制动显示</w:t>
      </w:r>
    </w:p>
    <w:tbl>
      <w:tblPr>
        <w:tblStyle w:val="af2"/>
        <w:tblW w:w="10075" w:type="dxa"/>
        <w:tblLook w:val="04A0" w:firstRow="1" w:lastRow="0" w:firstColumn="1" w:lastColumn="0" w:noHBand="0" w:noVBand="1"/>
      </w:tblPr>
      <w:tblGrid>
        <w:gridCol w:w="1285"/>
        <w:gridCol w:w="8790"/>
      </w:tblGrid>
      <w:tr w:rsidR="003336EC" w14:paraId="33061DB8" w14:textId="77777777" w:rsidTr="003336EC">
        <w:trPr>
          <w:trHeight w:val="438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AB98037" w14:textId="77777777" w:rsidR="003336EC" w:rsidRDefault="003336EC" w:rsidP="002563DC">
            <w:pPr>
              <w:spacing w:after="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lang w:val="en-US"/>
              </w:rPr>
              <w:t>功能名称</w:t>
            </w:r>
            <w:proofErr w:type="spellEnd"/>
          </w:p>
        </w:tc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9789C04" w14:textId="41714DA7" w:rsidR="003336EC" w:rsidRDefault="003336EC" w:rsidP="002563DC">
            <w:pPr>
              <w:spacing w:after="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辅助制动显示</w:t>
            </w:r>
          </w:p>
        </w:tc>
      </w:tr>
      <w:tr w:rsidR="003336EC" w14:paraId="274CDBCF" w14:textId="77777777" w:rsidTr="003336EC">
        <w:trPr>
          <w:trHeight w:val="448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CAEF4A3" w14:textId="77777777" w:rsidR="003336EC" w:rsidRDefault="003336EC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lang w:val="en-US"/>
              </w:rPr>
              <w:t>功能描述</w:t>
            </w:r>
            <w:proofErr w:type="spellEnd"/>
          </w:p>
        </w:tc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EBCE0F" w14:textId="77777777" w:rsidR="003336EC" w:rsidRDefault="003336EC" w:rsidP="002563DC">
            <w:pPr>
              <w:spacing w:after="0" w:line="240" w:lineRule="auto"/>
              <w:rPr>
                <w:rFonts w:asciiTheme="minorEastAsia" w:hAnsiTheme="minorEastAsia" w:cs="Arial"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lang w:eastAsia="zh-CN"/>
              </w:rPr>
              <w:t>仪表通过HCU发送的辅助制动档位判断是否开启辅助制动。</w:t>
            </w:r>
          </w:p>
        </w:tc>
      </w:tr>
      <w:tr w:rsidR="003336EC" w14:paraId="2905D0FA" w14:textId="77777777" w:rsidTr="003336EC">
        <w:trPr>
          <w:trHeight w:val="1803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A995D2E" w14:textId="77777777" w:rsidR="003336EC" w:rsidRDefault="003336EC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lang w:val="en-US"/>
              </w:rPr>
              <w:t>触发条件</w:t>
            </w:r>
            <w:proofErr w:type="spellEnd"/>
          </w:p>
        </w:tc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988466" w14:textId="77777777" w:rsidR="003336EC" w:rsidRDefault="003336EC" w:rsidP="002563DC">
            <w:pPr>
              <w:spacing w:after="0" w:line="240" w:lineRule="auto"/>
              <w:rPr>
                <w:rFonts w:asciiTheme="minorEastAsia" w:hAnsiTheme="minorEastAsia"/>
                <w:sz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lang w:eastAsia="zh-CN"/>
              </w:rPr>
              <w:t>以下所有条件满足时，进入</w:t>
            </w:r>
          </w:p>
          <w:p w14:paraId="0E1C4354" w14:textId="77777777" w:rsidR="003336EC" w:rsidRDefault="003336EC" w:rsidP="002563DC">
            <w:pPr>
              <w:spacing w:after="0" w:line="240" w:lineRule="auto"/>
              <w:rPr>
                <w:rFonts w:asciiTheme="minorEastAsia" w:hAnsiTheme="minorEastAsia"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lang w:eastAsia="zh-CN"/>
              </w:rPr>
              <w:t>1.点火锁ON档；</w:t>
            </w:r>
          </w:p>
          <w:p w14:paraId="6D4FB42C" w14:textId="77777777" w:rsidR="003336EC" w:rsidRDefault="003336EC" w:rsidP="002563DC">
            <w:pPr>
              <w:spacing w:after="0" w:line="240" w:lineRule="auto"/>
              <w:rPr>
                <w:rFonts w:asciiTheme="minorEastAsia" w:hAnsiTheme="minorEastAsia"/>
                <w:sz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lang w:eastAsia="zh-CN"/>
              </w:rPr>
              <w:t>2.</w:t>
            </w:r>
            <w:r>
              <w:rPr>
                <w:rFonts w:asciiTheme="minorEastAsia" w:hAnsiTheme="minorEastAsia" w:hint="eastAsia"/>
                <w:lang w:eastAsia="zh-CN"/>
              </w:rPr>
              <w:t xml:space="preserve"> 且</w:t>
            </w:r>
            <w:r>
              <w:rPr>
                <w:rFonts w:asciiTheme="minorEastAsia" w:hAnsiTheme="minorEastAsia" w:hint="eastAsia"/>
                <w:sz w:val="20"/>
                <w:lang w:eastAsia="zh-CN"/>
              </w:rPr>
              <w:t>收到辅助制动档位信号和缓速器扭矩或电机负电流。</w:t>
            </w:r>
          </w:p>
          <w:p w14:paraId="25BFE0D7" w14:textId="77777777" w:rsidR="003336EC" w:rsidRDefault="003336EC" w:rsidP="002563DC">
            <w:pPr>
              <w:spacing w:after="0" w:line="240" w:lineRule="auto"/>
              <w:rPr>
                <w:rFonts w:asciiTheme="minorEastAsia" w:hAnsiTheme="minorEastAsia"/>
                <w:sz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lang w:eastAsia="zh-CN"/>
              </w:rPr>
              <w:t>辅助制动档位报文：</w:t>
            </w:r>
          </w:p>
          <w:tbl>
            <w:tblPr>
              <w:tblW w:w="4968" w:type="pct"/>
              <w:tblInd w:w="2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334"/>
              <w:gridCol w:w="972"/>
              <w:gridCol w:w="975"/>
              <w:gridCol w:w="812"/>
              <w:gridCol w:w="1787"/>
              <w:gridCol w:w="2629"/>
            </w:tblGrid>
            <w:tr w:rsidR="003336EC" w14:paraId="6A52A0B8" w14:textId="77777777" w:rsidTr="003336EC">
              <w:trPr>
                <w:trHeight w:val="296"/>
              </w:trPr>
              <w:tc>
                <w:tcPr>
                  <w:tcW w:w="784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4D215E76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ID</w:t>
                  </w:r>
                </w:p>
              </w:tc>
              <w:tc>
                <w:tcPr>
                  <w:tcW w:w="57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1431C437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周期</w:t>
                  </w:r>
                </w:p>
              </w:tc>
              <w:tc>
                <w:tcPr>
                  <w:tcW w:w="573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5441224F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字节</w:t>
                  </w:r>
                </w:p>
              </w:tc>
              <w:tc>
                <w:tcPr>
                  <w:tcW w:w="47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61CE109B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位</w:t>
                  </w:r>
                </w:p>
              </w:tc>
              <w:tc>
                <w:tcPr>
                  <w:tcW w:w="105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395FF754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物理意义</w:t>
                  </w:r>
                </w:p>
              </w:tc>
              <w:tc>
                <w:tcPr>
                  <w:tcW w:w="154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31A0365F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备注</w:t>
                  </w:r>
                </w:p>
              </w:tc>
            </w:tr>
            <w:tr w:rsidR="003336EC" w14:paraId="70455729" w14:textId="77777777" w:rsidTr="003336EC">
              <w:trPr>
                <w:trHeight w:val="311"/>
              </w:trPr>
              <w:tc>
                <w:tcPr>
                  <w:tcW w:w="784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EEC943F" w14:textId="77777777" w:rsidR="003336EC" w:rsidRDefault="003336EC" w:rsidP="002563DC">
                  <w:pPr>
                    <w:pStyle w:val="Default"/>
                    <w:jc w:val="both"/>
                    <w:rPr>
                      <w:rFonts w:asciiTheme="minorEastAsia" w:eastAsiaTheme="minorEastAsia" w:hAnsiTheme="minorEastAsia"/>
                      <w:kern w:val="2"/>
                      <w:sz w:val="20"/>
                    </w:rPr>
                  </w:pP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 xml:space="preserve">18FF5527 </w:t>
                  </w:r>
                </w:p>
              </w:tc>
              <w:tc>
                <w:tcPr>
                  <w:tcW w:w="57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5003A2F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100ms</w:t>
                  </w:r>
                </w:p>
              </w:tc>
              <w:tc>
                <w:tcPr>
                  <w:tcW w:w="573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4C4FC50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3</w:t>
                  </w:r>
                </w:p>
              </w:tc>
              <w:tc>
                <w:tcPr>
                  <w:tcW w:w="47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410375F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1-8</w:t>
                  </w:r>
                </w:p>
              </w:tc>
              <w:tc>
                <w:tcPr>
                  <w:tcW w:w="105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D28F4BA" w14:textId="77777777" w:rsidR="003336EC" w:rsidRDefault="003336EC" w:rsidP="002563DC">
                  <w:pPr>
                    <w:pStyle w:val="Default"/>
                    <w:jc w:val="both"/>
                    <w:rPr>
                      <w:kern w:val="2"/>
                      <w:sz w:val="20"/>
                      <w:szCs w:val="20"/>
                    </w:rPr>
                  </w:pP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0x00-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关闭；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 xml:space="preserve"> </w:t>
                  </w:r>
                </w:p>
                <w:p w14:paraId="37416CC5" w14:textId="77777777" w:rsidR="003336EC" w:rsidRDefault="003336EC" w:rsidP="002563DC">
                  <w:pPr>
                    <w:pStyle w:val="Default"/>
                    <w:jc w:val="both"/>
                    <w:rPr>
                      <w:kern w:val="2"/>
                      <w:sz w:val="20"/>
                      <w:szCs w:val="20"/>
                    </w:rPr>
                  </w:pP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0x01-1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挡；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 xml:space="preserve"> </w:t>
                  </w:r>
                </w:p>
                <w:p w14:paraId="63F69C4D" w14:textId="77777777" w:rsidR="003336EC" w:rsidRDefault="003336EC" w:rsidP="002563DC">
                  <w:pPr>
                    <w:pStyle w:val="Default"/>
                    <w:jc w:val="both"/>
                    <w:rPr>
                      <w:kern w:val="2"/>
                      <w:sz w:val="20"/>
                      <w:szCs w:val="20"/>
                    </w:rPr>
                  </w:pP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0x03-2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挡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 xml:space="preserve"> </w:t>
                  </w:r>
                </w:p>
                <w:p w14:paraId="06D734E8" w14:textId="77777777" w:rsidR="003336EC" w:rsidRDefault="003336EC" w:rsidP="002563DC">
                  <w:pPr>
                    <w:pStyle w:val="Default"/>
                    <w:jc w:val="both"/>
                    <w:rPr>
                      <w:kern w:val="2"/>
                      <w:sz w:val="20"/>
                      <w:szCs w:val="20"/>
                    </w:rPr>
                  </w:pP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0x0F-3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挡；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 xml:space="preserve"> </w:t>
                  </w:r>
                </w:p>
                <w:p w14:paraId="09155039" w14:textId="77777777" w:rsidR="003336EC" w:rsidRDefault="003336EC" w:rsidP="002563DC">
                  <w:pPr>
                    <w:pStyle w:val="Default"/>
                    <w:jc w:val="both"/>
                    <w:rPr>
                      <w:kern w:val="2"/>
                      <w:sz w:val="20"/>
                      <w:szCs w:val="20"/>
                    </w:rPr>
                  </w:pP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0x3F-4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挡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 xml:space="preserve"> </w:t>
                  </w:r>
                </w:p>
                <w:p w14:paraId="11B34711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hint="eastAsia"/>
                      <w:sz w:val="20"/>
                      <w:szCs w:val="20"/>
                    </w:rPr>
                    <w:t>其他</w:t>
                  </w:r>
                  <w:r>
                    <w:rPr>
                      <w:sz w:val="20"/>
                      <w:szCs w:val="20"/>
                    </w:rPr>
                    <w:t>-</w:t>
                  </w:r>
                  <w:proofErr w:type="gramStart"/>
                  <w:r>
                    <w:rPr>
                      <w:rFonts w:hint="eastAsia"/>
                      <w:sz w:val="20"/>
                      <w:szCs w:val="20"/>
                    </w:rPr>
                    <w:t>无效值</w:t>
                  </w:r>
                  <w:proofErr w:type="gramEnd"/>
                  <w:r>
                    <w:rPr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154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5BA1F09" w14:textId="77777777" w:rsidR="003336EC" w:rsidRDefault="003336EC" w:rsidP="002563DC">
                  <w:pPr>
                    <w:pStyle w:val="Default"/>
                    <w:jc w:val="both"/>
                    <w:rPr>
                      <w:kern w:val="2"/>
                      <w:sz w:val="20"/>
                      <w:szCs w:val="20"/>
                    </w:rPr>
                  </w:pP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未定义值视为关闭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 xml:space="preserve"> </w:t>
                  </w:r>
                </w:p>
              </w:tc>
            </w:tr>
          </w:tbl>
          <w:p w14:paraId="2F2DB742" w14:textId="77777777" w:rsidR="003336EC" w:rsidRDefault="003336EC" w:rsidP="002563DC">
            <w:pPr>
              <w:spacing w:after="0" w:line="240" w:lineRule="auto"/>
              <w:rPr>
                <w:rFonts w:asciiTheme="minorEastAsia" w:hAnsiTheme="minorEastAsia"/>
                <w:sz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lang w:eastAsia="zh-CN"/>
              </w:rPr>
              <w:t>辅助制动工作通过ERC</w:t>
            </w:r>
            <w:r>
              <w:rPr>
                <w:rFonts w:asciiTheme="minorEastAsia" w:hAnsiTheme="minorEastAsia"/>
                <w:sz w:val="20"/>
                <w:lang w:eastAsia="zh-CN"/>
              </w:rPr>
              <w:t>1报文制动负扭矩或电机负电流判断</w:t>
            </w:r>
            <w:r>
              <w:rPr>
                <w:rFonts w:asciiTheme="minorEastAsia" w:hAnsiTheme="minorEastAsia" w:hint="eastAsia"/>
                <w:sz w:val="20"/>
                <w:lang w:eastAsia="zh-CN"/>
              </w:rPr>
              <w:t>。</w:t>
            </w:r>
          </w:p>
          <w:tbl>
            <w:tblPr>
              <w:tblW w:w="4968" w:type="pct"/>
              <w:tblInd w:w="2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334"/>
              <w:gridCol w:w="972"/>
              <w:gridCol w:w="975"/>
              <w:gridCol w:w="812"/>
              <w:gridCol w:w="1787"/>
              <w:gridCol w:w="2629"/>
            </w:tblGrid>
            <w:tr w:rsidR="003336EC" w14:paraId="4653B1AF" w14:textId="77777777" w:rsidTr="003336EC">
              <w:trPr>
                <w:trHeight w:val="296"/>
              </w:trPr>
              <w:tc>
                <w:tcPr>
                  <w:tcW w:w="784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07DC2018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ID</w:t>
                  </w:r>
                </w:p>
              </w:tc>
              <w:tc>
                <w:tcPr>
                  <w:tcW w:w="57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22C7E647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周期</w:t>
                  </w:r>
                </w:p>
              </w:tc>
              <w:tc>
                <w:tcPr>
                  <w:tcW w:w="573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69D9F60D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字节</w:t>
                  </w:r>
                </w:p>
              </w:tc>
              <w:tc>
                <w:tcPr>
                  <w:tcW w:w="47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69C13CC4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位</w:t>
                  </w:r>
                </w:p>
              </w:tc>
              <w:tc>
                <w:tcPr>
                  <w:tcW w:w="105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3545288F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物理意义</w:t>
                  </w:r>
                </w:p>
              </w:tc>
              <w:tc>
                <w:tcPr>
                  <w:tcW w:w="154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3931CB5E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备注</w:t>
                  </w:r>
                </w:p>
              </w:tc>
            </w:tr>
            <w:tr w:rsidR="003336EC" w14:paraId="0381EC65" w14:textId="77777777" w:rsidTr="003336EC">
              <w:trPr>
                <w:trHeight w:val="311"/>
              </w:trPr>
              <w:tc>
                <w:tcPr>
                  <w:tcW w:w="784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3D46CEE" w14:textId="77777777" w:rsidR="003336EC" w:rsidRDefault="003336EC" w:rsidP="002563DC">
                  <w:pPr>
                    <w:pStyle w:val="Default"/>
                    <w:jc w:val="both"/>
                    <w:rPr>
                      <w:rFonts w:asciiTheme="minorEastAsia" w:eastAsiaTheme="minorEastAsia" w:hAnsiTheme="minorEastAsia"/>
                      <w:kern w:val="2"/>
                      <w:sz w:val="20"/>
                    </w:rPr>
                  </w:pPr>
                  <w:r>
                    <w:rPr>
                      <w:kern w:val="2"/>
                      <w:sz w:val="20"/>
                      <w:szCs w:val="20"/>
                    </w:rPr>
                    <w:t>18F00010</w:t>
                  </w:r>
                </w:p>
              </w:tc>
              <w:tc>
                <w:tcPr>
                  <w:tcW w:w="57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7639E95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100ms</w:t>
                  </w:r>
                </w:p>
              </w:tc>
              <w:tc>
                <w:tcPr>
                  <w:tcW w:w="573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3C795D8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/>
                      <w:sz w:val="20"/>
                    </w:rPr>
                    <w:t>2</w:t>
                  </w:r>
                </w:p>
              </w:tc>
              <w:tc>
                <w:tcPr>
                  <w:tcW w:w="47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ACC3F88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All</w:t>
                  </w:r>
                </w:p>
              </w:tc>
              <w:tc>
                <w:tcPr>
                  <w:tcW w:w="105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8AE29DC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/>
                      <w:sz w:val="20"/>
                    </w:rPr>
                    <w:t>制动扭矩</w:t>
                  </w:r>
                </w:p>
              </w:tc>
              <w:tc>
                <w:tcPr>
                  <w:tcW w:w="154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C88B483" w14:textId="77777777" w:rsidR="003336EC" w:rsidRDefault="003336EC" w:rsidP="002563DC">
                  <w:pPr>
                    <w:pStyle w:val="Default"/>
                    <w:jc w:val="both"/>
                    <w:rPr>
                      <w:kern w:val="2"/>
                      <w:sz w:val="20"/>
                      <w:szCs w:val="20"/>
                    </w:rPr>
                  </w:pP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增益：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1%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，偏移量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-1</w:t>
                  </w:r>
                  <w:r>
                    <w:rPr>
                      <w:kern w:val="2"/>
                      <w:sz w:val="20"/>
                      <w:szCs w:val="20"/>
                    </w:rPr>
                    <w:t>25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%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，</w:t>
                  </w:r>
                  <w:r>
                    <w:rPr>
                      <w:kern w:val="2"/>
                      <w:sz w:val="20"/>
                      <w:szCs w:val="20"/>
                    </w:rPr>
                    <w:t>范围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-</w:t>
                  </w:r>
                  <w:r>
                    <w:rPr>
                      <w:kern w:val="2"/>
                      <w:sz w:val="20"/>
                      <w:szCs w:val="20"/>
                    </w:rPr>
                    <w:t>100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%~</w:t>
                  </w:r>
                  <w:r>
                    <w:rPr>
                      <w:kern w:val="2"/>
                      <w:sz w:val="20"/>
                      <w:szCs w:val="20"/>
                    </w:rPr>
                    <w:t>0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，</w:t>
                  </w:r>
                  <w:r>
                    <w:rPr>
                      <w:kern w:val="2"/>
                      <w:sz w:val="20"/>
                      <w:szCs w:val="20"/>
                    </w:rPr>
                    <w:t>非零时辅助制动工作</w:t>
                  </w:r>
                </w:p>
              </w:tc>
            </w:tr>
          </w:tbl>
          <w:p w14:paraId="2A569A43" w14:textId="77777777" w:rsidR="003336EC" w:rsidRDefault="003336EC" w:rsidP="002563DC">
            <w:pPr>
              <w:spacing w:after="0" w:line="240" w:lineRule="auto"/>
              <w:rPr>
                <w:rFonts w:asciiTheme="minorEastAsia" w:hAnsiTheme="minorEastAsia"/>
                <w:sz w:val="20"/>
                <w:lang w:eastAsia="zh-CN"/>
              </w:rPr>
            </w:pPr>
          </w:p>
          <w:p w14:paraId="51EDC3D6" w14:textId="1C9704E9" w:rsidR="00A86FB6" w:rsidRPr="00A51408" w:rsidRDefault="00A86FB6" w:rsidP="002563DC">
            <w:pPr>
              <w:spacing w:after="0" w:line="240" w:lineRule="auto"/>
              <w:rPr>
                <w:lang w:eastAsia="zh-CN"/>
              </w:rPr>
            </w:pPr>
            <w:r w:rsidRPr="00A51408">
              <w:rPr>
                <w:rFonts w:asciiTheme="minorEastAsia" w:hAnsiTheme="minorEastAsia"/>
                <w:sz w:val="20"/>
                <w:lang w:eastAsia="zh-CN"/>
              </w:rPr>
              <w:t>其中</w:t>
            </w:r>
            <w:r w:rsidRPr="00A51408">
              <w:rPr>
                <w:rFonts w:asciiTheme="minorEastAsia" w:hAnsiTheme="minorEastAsia" w:hint="eastAsia"/>
                <w:sz w:val="20"/>
                <w:lang w:eastAsia="zh-CN"/>
              </w:rPr>
              <w:t>，“</w:t>
            </w:r>
            <w:bookmarkStart w:id="1" w:name="_Hlk127450656"/>
            <w:r w:rsidRPr="00A51408">
              <w:rPr>
                <w:rFonts w:asciiTheme="minorEastAsia" w:hAnsiTheme="minorEastAsia" w:hint="eastAsia"/>
                <w:sz w:val="20"/>
                <w:lang w:eastAsia="zh-CN"/>
              </w:rPr>
              <w:t>电机控制器母线</w:t>
            </w:r>
            <w:r w:rsidRPr="00A51408">
              <w:rPr>
                <w:rFonts w:asciiTheme="minorEastAsia" w:hAnsiTheme="minorEastAsia"/>
                <w:sz w:val="20"/>
                <w:lang w:eastAsia="zh-CN"/>
              </w:rPr>
              <w:t>电流</w:t>
            </w:r>
            <w:r w:rsidRPr="00A51408">
              <w:rPr>
                <w:rFonts w:asciiTheme="minorEastAsia" w:hAnsiTheme="minorEastAsia" w:hint="eastAsia"/>
                <w:sz w:val="20"/>
                <w:lang w:eastAsia="zh-CN"/>
              </w:rPr>
              <w:t>”偏移量根据</w:t>
            </w:r>
            <w:bookmarkEnd w:id="1"/>
            <w:r w:rsidRPr="00A51408">
              <w:rPr>
                <w:rFonts w:asciiTheme="minorEastAsia" w:hAnsiTheme="minorEastAsia" w:hint="eastAsia"/>
                <w:sz w:val="20"/>
                <w:lang w:eastAsia="zh-CN"/>
              </w:rPr>
              <w:t>DID=015C&lt;变速箱型号及速比&gt;确定，</w:t>
            </w:r>
          </w:p>
          <w:p w14:paraId="17680B09" w14:textId="77777777" w:rsidR="00A86FB6" w:rsidRPr="00A51408" w:rsidRDefault="00A86FB6" w:rsidP="00A86FB6">
            <w:pPr>
              <w:spacing w:after="0" w:line="240" w:lineRule="auto"/>
              <w:rPr>
                <w:lang w:eastAsia="zh-CN"/>
              </w:rPr>
            </w:pPr>
            <w:r w:rsidRPr="00A51408">
              <w:rPr>
                <w:rFonts w:hint="eastAsia"/>
                <w:lang w:eastAsia="zh-CN"/>
              </w:rPr>
              <w:t>&lt;</w:t>
            </w:r>
            <w:r w:rsidRPr="00A51408">
              <w:rPr>
                <w:rFonts w:hint="eastAsia"/>
                <w:lang w:eastAsia="zh-CN"/>
              </w:rPr>
              <w:t>变速箱型号及速比</w:t>
            </w:r>
            <w:r w:rsidRPr="00A51408">
              <w:rPr>
                <w:rFonts w:hint="eastAsia"/>
                <w:lang w:eastAsia="zh-CN"/>
              </w:rPr>
              <w:t>&gt; 268</w:t>
            </w:r>
            <w:r w:rsidRPr="00A51408">
              <w:rPr>
                <w:rFonts w:hint="eastAsia"/>
                <w:lang w:eastAsia="zh-CN"/>
              </w:rPr>
              <w:t>，对应控制器母线电流</w:t>
            </w:r>
            <w:r w:rsidRPr="00A51408">
              <w:rPr>
                <w:rFonts w:hint="eastAsia"/>
                <w:lang w:eastAsia="zh-CN"/>
              </w:rPr>
              <w:t>-600A</w:t>
            </w:r>
          </w:p>
          <w:p w14:paraId="0D7C0514" w14:textId="77777777" w:rsidR="00A86FB6" w:rsidRPr="00A51408" w:rsidRDefault="00A86FB6" w:rsidP="00A86FB6">
            <w:pPr>
              <w:spacing w:after="0" w:line="240" w:lineRule="auto"/>
              <w:rPr>
                <w:lang w:eastAsia="zh-CN"/>
              </w:rPr>
            </w:pPr>
            <w:r w:rsidRPr="00A51408">
              <w:rPr>
                <w:rFonts w:hint="eastAsia"/>
                <w:lang w:eastAsia="zh-CN"/>
              </w:rPr>
              <w:t>&lt;</w:t>
            </w:r>
            <w:r w:rsidRPr="00A51408">
              <w:rPr>
                <w:rFonts w:hint="eastAsia"/>
                <w:lang w:eastAsia="zh-CN"/>
              </w:rPr>
              <w:t>变速箱型号及速比</w:t>
            </w:r>
            <w:r w:rsidRPr="00A51408">
              <w:rPr>
                <w:rFonts w:hint="eastAsia"/>
                <w:lang w:eastAsia="zh-CN"/>
              </w:rPr>
              <w:t>&gt; 212</w:t>
            </w:r>
            <w:r w:rsidRPr="00A51408">
              <w:rPr>
                <w:rFonts w:hint="eastAsia"/>
                <w:lang w:eastAsia="zh-CN"/>
              </w:rPr>
              <w:t>，对应控制器母线电流</w:t>
            </w:r>
            <w:r w:rsidRPr="00A51408">
              <w:rPr>
                <w:rFonts w:hint="eastAsia"/>
                <w:lang w:eastAsia="zh-CN"/>
              </w:rPr>
              <w:t>-1000A</w:t>
            </w:r>
          </w:p>
          <w:p w14:paraId="69DB9B91" w14:textId="77777777" w:rsidR="00A86FB6" w:rsidRPr="00A51408" w:rsidRDefault="00A86FB6" w:rsidP="00A86FB6">
            <w:pPr>
              <w:spacing w:after="0" w:line="240" w:lineRule="auto"/>
              <w:rPr>
                <w:lang w:eastAsia="zh-CN"/>
              </w:rPr>
            </w:pPr>
            <w:r w:rsidRPr="00A51408">
              <w:rPr>
                <w:rFonts w:hint="eastAsia"/>
                <w:lang w:eastAsia="zh-CN"/>
              </w:rPr>
              <w:t>&lt;</w:t>
            </w:r>
            <w:r w:rsidRPr="00A51408">
              <w:rPr>
                <w:rFonts w:hint="eastAsia"/>
                <w:lang w:eastAsia="zh-CN"/>
              </w:rPr>
              <w:t>变速箱型号及速比</w:t>
            </w:r>
            <w:r w:rsidRPr="00A51408">
              <w:rPr>
                <w:rFonts w:hint="eastAsia"/>
                <w:lang w:eastAsia="zh-CN"/>
              </w:rPr>
              <w:t xml:space="preserve">&gt;,244, </w:t>
            </w:r>
            <w:r w:rsidRPr="00A51408">
              <w:rPr>
                <w:rFonts w:hint="eastAsia"/>
                <w:lang w:eastAsia="zh-CN"/>
              </w:rPr>
              <w:t>对应控制器母线电流</w:t>
            </w:r>
            <w:r w:rsidRPr="00A51408">
              <w:rPr>
                <w:rFonts w:hint="eastAsia"/>
                <w:lang w:eastAsia="zh-CN"/>
              </w:rPr>
              <w:t xml:space="preserve">-1000A  </w:t>
            </w:r>
          </w:p>
          <w:p w14:paraId="498A07B8" w14:textId="77777777" w:rsidR="008B2F5B" w:rsidRDefault="00A86FB6" w:rsidP="00A86FB6">
            <w:pPr>
              <w:spacing w:after="0" w:line="240" w:lineRule="auto"/>
              <w:rPr>
                <w:lang w:eastAsia="zh-CN"/>
              </w:rPr>
            </w:pPr>
            <w:r w:rsidRPr="00A51408">
              <w:rPr>
                <w:rFonts w:hint="eastAsia"/>
                <w:lang w:eastAsia="zh-CN"/>
              </w:rPr>
              <w:t>&lt;</w:t>
            </w:r>
            <w:r w:rsidRPr="00A51408">
              <w:rPr>
                <w:rFonts w:hint="eastAsia"/>
                <w:lang w:eastAsia="zh-CN"/>
              </w:rPr>
              <w:t>变速箱型号及速比</w:t>
            </w:r>
            <w:r w:rsidRPr="00A51408">
              <w:rPr>
                <w:rFonts w:hint="eastAsia"/>
                <w:lang w:eastAsia="zh-CN"/>
              </w:rPr>
              <w:t xml:space="preserve">&gt;,175, </w:t>
            </w:r>
            <w:r w:rsidRPr="00A51408">
              <w:rPr>
                <w:rFonts w:hint="eastAsia"/>
                <w:lang w:eastAsia="zh-CN"/>
              </w:rPr>
              <w:t>对应控制器母线电流</w:t>
            </w:r>
            <w:r w:rsidRPr="00A51408">
              <w:rPr>
                <w:rFonts w:hint="eastAsia"/>
                <w:lang w:eastAsia="zh-CN"/>
              </w:rPr>
              <w:t>-1000A</w:t>
            </w:r>
            <w:r w:rsidR="008B2F5B">
              <w:rPr>
                <w:lang w:eastAsia="zh-CN"/>
              </w:rPr>
              <w:t xml:space="preserve"> </w:t>
            </w:r>
          </w:p>
          <w:p w14:paraId="7BF0A5AB" w14:textId="33C1F48F" w:rsidR="00A86FB6" w:rsidRPr="00A51408" w:rsidRDefault="008B2F5B" w:rsidP="00A86FB6">
            <w:pPr>
              <w:spacing w:after="0" w:line="240" w:lineRule="auto"/>
              <w:rPr>
                <w:lang w:eastAsia="zh-CN"/>
              </w:rPr>
            </w:pPr>
            <w:r w:rsidRPr="008B2F5B">
              <w:rPr>
                <w:rFonts w:hint="eastAsia"/>
                <w:highlight w:val="yellow"/>
                <w:lang w:eastAsia="zh-CN"/>
              </w:rPr>
              <w:t>（</w:t>
            </w:r>
            <w:r>
              <w:rPr>
                <w:rFonts w:hint="eastAsia"/>
                <w:highlight w:val="yellow"/>
                <w:lang w:eastAsia="zh-CN"/>
              </w:rPr>
              <w:t>175</w:t>
            </w:r>
            <w:r w:rsidRPr="008B2F5B">
              <w:rPr>
                <w:rFonts w:hint="eastAsia"/>
                <w:highlight w:val="yellow"/>
                <w:lang w:eastAsia="zh-CN"/>
              </w:rPr>
              <w:t>德纳电驱桥，旧车</w:t>
            </w:r>
            <w:r w:rsidRPr="008B2F5B">
              <w:rPr>
                <w:rFonts w:hint="eastAsia"/>
                <w:highlight w:val="yellow"/>
                <w:lang w:eastAsia="zh-CN"/>
              </w:rPr>
              <w:t>-600A</w:t>
            </w:r>
            <w:r>
              <w:rPr>
                <w:rFonts w:hint="eastAsia"/>
                <w:highlight w:val="yellow"/>
                <w:lang w:eastAsia="zh-CN"/>
              </w:rPr>
              <w:t>，新车</w:t>
            </w:r>
            <w:r>
              <w:rPr>
                <w:rFonts w:hint="eastAsia"/>
                <w:highlight w:val="yellow"/>
                <w:lang w:eastAsia="zh-CN"/>
              </w:rPr>
              <w:t>-1000A</w:t>
            </w:r>
            <w:r>
              <w:rPr>
                <w:rFonts w:hint="eastAsia"/>
                <w:highlight w:val="yellow"/>
                <w:lang w:eastAsia="zh-CN"/>
              </w:rPr>
              <w:t>，新车</w:t>
            </w:r>
            <w:r>
              <w:rPr>
                <w:rFonts w:hint="eastAsia"/>
                <w:highlight w:val="yellow"/>
                <w:lang w:eastAsia="zh-CN"/>
              </w:rPr>
              <w:t>2023.02</w:t>
            </w:r>
            <w:r>
              <w:rPr>
                <w:rFonts w:hint="eastAsia"/>
                <w:highlight w:val="yellow"/>
                <w:lang w:eastAsia="zh-CN"/>
              </w:rPr>
              <w:t>开始生产</w:t>
            </w:r>
            <w:r w:rsidRPr="008B2F5B">
              <w:rPr>
                <w:rFonts w:hint="eastAsia"/>
                <w:highlight w:val="yellow"/>
                <w:lang w:eastAsia="zh-CN"/>
              </w:rPr>
              <w:t>）</w:t>
            </w:r>
          </w:p>
          <w:p w14:paraId="7759AA91" w14:textId="45E130BD" w:rsidR="00A86FB6" w:rsidRPr="00A51408" w:rsidRDefault="00A86FB6" w:rsidP="00A86FB6">
            <w:pPr>
              <w:spacing w:after="0" w:line="240" w:lineRule="auto"/>
              <w:rPr>
                <w:lang w:eastAsia="zh-CN"/>
              </w:rPr>
            </w:pPr>
            <w:r w:rsidRPr="00A51408">
              <w:rPr>
                <w:rFonts w:hint="eastAsia"/>
                <w:lang w:eastAsia="zh-CN"/>
              </w:rPr>
              <w:t>&lt;</w:t>
            </w:r>
            <w:r w:rsidRPr="00A51408">
              <w:rPr>
                <w:rFonts w:hint="eastAsia"/>
                <w:lang w:eastAsia="zh-CN"/>
              </w:rPr>
              <w:t>变速箱型号及速比</w:t>
            </w:r>
            <w:r w:rsidRPr="00A51408">
              <w:rPr>
                <w:rFonts w:hint="eastAsia"/>
                <w:lang w:eastAsia="zh-CN"/>
              </w:rPr>
              <w:t>&gt;,</w:t>
            </w:r>
            <w:r w:rsidRPr="00A51408">
              <w:rPr>
                <w:lang w:eastAsia="zh-CN"/>
              </w:rPr>
              <w:t>285</w:t>
            </w:r>
            <w:r w:rsidRPr="00A51408">
              <w:rPr>
                <w:rFonts w:hint="eastAsia"/>
                <w:lang w:eastAsia="zh-CN"/>
              </w:rPr>
              <w:t xml:space="preserve">, </w:t>
            </w:r>
            <w:r w:rsidRPr="00A51408">
              <w:rPr>
                <w:rFonts w:hint="eastAsia"/>
                <w:lang w:eastAsia="zh-CN"/>
              </w:rPr>
              <w:t>对应控制器母线电流</w:t>
            </w:r>
            <w:r w:rsidRPr="00A51408">
              <w:rPr>
                <w:rFonts w:hint="eastAsia"/>
                <w:lang w:eastAsia="zh-CN"/>
              </w:rPr>
              <w:t>-1000A</w:t>
            </w:r>
          </w:p>
          <w:p w14:paraId="6B17ABC8" w14:textId="783DD7D0" w:rsidR="00A51408" w:rsidRPr="00A51408" w:rsidRDefault="00A51408" w:rsidP="00A86FB6">
            <w:pPr>
              <w:spacing w:after="0" w:line="240" w:lineRule="auto"/>
              <w:rPr>
                <w:lang w:eastAsia="zh-CN"/>
              </w:rPr>
            </w:pPr>
            <w:r w:rsidRPr="008B2F5B">
              <w:rPr>
                <w:rFonts w:hint="eastAsia"/>
                <w:lang w:eastAsia="zh-CN"/>
              </w:rPr>
              <w:t>&lt;</w:t>
            </w:r>
            <w:r w:rsidRPr="008B2F5B">
              <w:rPr>
                <w:rFonts w:hint="eastAsia"/>
                <w:lang w:eastAsia="zh-CN"/>
              </w:rPr>
              <w:t>变速箱型号及速比</w:t>
            </w:r>
            <w:r w:rsidRPr="008B2F5B">
              <w:rPr>
                <w:rFonts w:hint="eastAsia"/>
                <w:lang w:eastAsia="zh-CN"/>
              </w:rPr>
              <w:t>&gt;</w:t>
            </w:r>
            <w:r w:rsidRPr="008B2F5B">
              <w:rPr>
                <w:lang w:eastAsia="zh-CN"/>
              </w:rPr>
              <w:t>,288,</w:t>
            </w:r>
            <w:r w:rsidRPr="008B2F5B">
              <w:rPr>
                <w:rFonts w:hint="eastAsia"/>
                <w:lang w:eastAsia="zh-CN"/>
              </w:rPr>
              <w:t xml:space="preserve"> </w:t>
            </w:r>
            <w:r w:rsidRPr="008B2F5B">
              <w:rPr>
                <w:rFonts w:hint="eastAsia"/>
                <w:lang w:eastAsia="zh-CN"/>
              </w:rPr>
              <w:t>对应控制器母线电流</w:t>
            </w:r>
            <w:r w:rsidRPr="008B2F5B">
              <w:rPr>
                <w:rFonts w:hint="eastAsia"/>
                <w:lang w:eastAsia="zh-CN"/>
              </w:rPr>
              <w:t>-1000A</w:t>
            </w:r>
          </w:p>
          <w:p w14:paraId="5A108F86" w14:textId="79CB4985" w:rsidR="00A86FB6" w:rsidRDefault="00A86FB6" w:rsidP="002563DC">
            <w:pPr>
              <w:spacing w:after="0" w:line="240" w:lineRule="auto"/>
              <w:rPr>
                <w:lang w:eastAsia="zh-CN"/>
              </w:rPr>
            </w:pPr>
            <w:r w:rsidRPr="00A51408">
              <w:rPr>
                <w:lang w:eastAsia="zh-CN"/>
              </w:rPr>
              <w:t>其它</w:t>
            </w:r>
            <w:r w:rsidR="006A4492" w:rsidRPr="00A51408">
              <w:rPr>
                <w:lang w:eastAsia="zh-CN"/>
              </w:rPr>
              <w:t>未定义值暂按</w:t>
            </w:r>
            <w:r w:rsidRPr="00A51408">
              <w:rPr>
                <w:rFonts w:hint="eastAsia"/>
                <w:lang w:eastAsia="zh-CN"/>
              </w:rPr>
              <w:t>-</w:t>
            </w:r>
            <w:r w:rsidRPr="00A51408">
              <w:rPr>
                <w:lang w:eastAsia="zh-CN"/>
              </w:rPr>
              <w:t>1000A</w:t>
            </w:r>
            <w:r w:rsidR="006A4492" w:rsidRPr="00A51408">
              <w:rPr>
                <w:lang w:eastAsia="zh-CN"/>
              </w:rPr>
              <w:t>处理</w:t>
            </w:r>
            <w:r w:rsidR="006A4492" w:rsidRPr="00A51408">
              <w:rPr>
                <w:rFonts w:hint="eastAsia"/>
                <w:lang w:eastAsia="zh-CN"/>
              </w:rPr>
              <w:t>。</w:t>
            </w:r>
          </w:p>
          <w:p w14:paraId="3E5E5271" w14:textId="77777777" w:rsidR="00A86FB6" w:rsidRPr="00A86FB6" w:rsidRDefault="00A86FB6" w:rsidP="002563DC">
            <w:pPr>
              <w:spacing w:after="0" w:line="240" w:lineRule="auto"/>
              <w:rPr>
                <w:rFonts w:asciiTheme="minorEastAsia" w:hAnsiTheme="minorEastAsia"/>
                <w:sz w:val="20"/>
                <w:lang w:val="en-US" w:eastAsia="zh-CN"/>
              </w:rPr>
            </w:pPr>
          </w:p>
          <w:tbl>
            <w:tblPr>
              <w:tblW w:w="8539" w:type="dxa"/>
              <w:tblInd w:w="2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443"/>
              <w:gridCol w:w="845"/>
              <w:gridCol w:w="844"/>
              <w:gridCol w:w="738"/>
              <w:gridCol w:w="1487"/>
              <w:gridCol w:w="3182"/>
            </w:tblGrid>
            <w:tr w:rsidR="006A4492" w14:paraId="2D4263B4" w14:textId="77777777" w:rsidTr="006A4492">
              <w:trPr>
                <w:trHeight w:val="259"/>
              </w:trPr>
              <w:tc>
                <w:tcPr>
                  <w:tcW w:w="84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5768BF53" w14:textId="77777777" w:rsidR="003336EC" w:rsidRP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  <w:lang w:val="sv-SE"/>
                    </w:rPr>
                  </w:pPr>
                  <w:r w:rsidRPr="003336EC">
                    <w:rPr>
                      <w:rFonts w:asciiTheme="minorEastAsia" w:eastAsiaTheme="minorEastAsia" w:hAnsiTheme="minorEastAsia" w:hint="eastAsia"/>
                      <w:sz w:val="20"/>
                      <w:lang w:val="sv-SE"/>
                    </w:rPr>
                    <w:t>ID</w:t>
                  </w:r>
                </w:p>
              </w:tc>
              <w:tc>
                <w:tcPr>
                  <w:tcW w:w="49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6880BBD3" w14:textId="77777777" w:rsidR="003336EC" w:rsidRP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  <w:lang w:val="sv-SE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周期</w:t>
                  </w:r>
                </w:p>
              </w:tc>
              <w:tc>
                <w:tcPr>
                  <w:tcW w:w="494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2DB28457" w14:textId="77777777" w:rsidR="003336EC" w:rsidRP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  <w:lang w:val="sv-SE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字节</w:t>
                  </w:r>
                </w:p>
              </w:tc>
              <w:tc>
                <w:tcPr>
                  <w:tcW w:w="432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348BCCA8" w14:textId="77777777" w:rsidR="003336EC" w:rsidRP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  <w:lang w:val="sv-SE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位</w:t>
                  </w:r>
                </w:p>
              </w:tc>
              <w:tc>
                <w:tcPr>
                  <w:tcW w:w="87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723714B5" w14:textId="77777777" w:rsidR="003336EC" w:rsidRP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  <w:lang w:val="sv-SE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物理意义</w:t>
                  </w:r>
                </w:p>
              </w:tc>
              <w:tc>
                <w:tcPr>
                  <w:tcW w:w="1863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46224F20" w14:textId="77777777" w:rsidR="003336EC" w:rsidRP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  <w:lang w:val="sv-SE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备注</w:t>
                  </w:r>
                </w:p>
              </w:tc>
            </w:tr>
            <w:tr w:rsidR="006A4492" w14:paraId="3DA3E486" w14:textId="77777777" w:rsidTr="006A4492">
              <w:trPr>
                <w:trHeight w:val="272"/>
              </w:trPr>
              <w:tc>
                <w:tcPr>
                  <w:tcW w:w="84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6F7CB80" w14:textId="77777777" w:rsidR="003336EC" w:rsidRPr="003336EC" w:rsidRDefault="003336EC" w:rsidP="002563DC">
                  <w:pPr>
                    <w:pStyle w:val="Default"/>
                    <w:jc w:val="both"/>
                    <w:rPr>
                      <w:rFonts w:asciiTheme="minorEastAsia" w:eastAsiaTheme="minorEastAsia" w:hAnsiTheme="minorEastAsia"/>
                      <w:kern w:val="2"/>
                      <w:sz w:val="20"/>
                      <w:lang w:val="sv-SE"/>
                    </w:rPr>
                  </w:pPr>
                  <w:r w:rsidRPr="003336EC">
                    <w:rPr>
                      <w:kern w:val="2"/>
                      <w:sz w:val="20"/>
                      <w:szCs w:val="20"/>
                      <w:lang w:val="sv-SE"/>
                    </w:rPr>
                    <w:t>0CFF11EF</w:t>
                  </w:r>
                </w:p>
              </w:tc>
              <w:tc>
                <w:tcPr>
                  <w:tcW w:w="49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B46E8E8" w14:textId="77777777" w:rsidR="003336EC" w:rsidRP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  <w:lang w:val="sv-SE"/>
                    </w:rPr>
                  </w:pPr>
                  <w:r w:rsidRPr="003336EC">
                    <w:rPr>
                      <w:rFonts w:asciiTheme="minorEastAsia" w:eastAsiaTheme="minorEastAsia" w:hAnsiTheme="minorEastAsia"/>
                      <w:sz w:val="20"/>
                      <w:lang w:val="sv-SE"/>
                    </w:rPr>
                    <w:t>2</w:t>
                  </w:r>
                  <w:r w:rsidRPr="003336EC">
                    <w:rPr>
                      <w:rFonts w:asciiTheme="minorEastAsia" w:eastAsiaTheme="minorEastAsia" w:hAnsiTheme="minorEastAsia" w:hint="eastAsia"/>
                      <w:sz w:val="20"/>
                      <w:lang w:val="sv-SE"/>
                    </w:rPr>
                    <w:t>0ms</w:t>
                  </w:r>
                </w:p>
              </w:tc>
              <w:tc>
                <w:tcPr>
                  <w:tcW w:w="494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A61EC56" w14:textId="77777777" w:rsidR="003336EC" w:rsidRP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  <w:lang w:val="sv-SE"/>
                    </w:rPr>
                  </w:pPr>
                  <w:r w:rsidRPr="003336EC">
                    <w:rPr>
                      <w:rFonts w:asciiTheme="minorEastAsia" w:eastAsiaTheme="minorEastAsia" w:hAnsiTheme="minorEastAsia"/>
                      <w:sz w:val="20"/>
                      <w:lang w:val="sv-SE"/>
                    </w:rPr>
                    <w:t>1</w:t>
                  </w:r>
                  <w:r w:rsidRPr="003336EC">
                    <w:rPr>
                      <w:rFonts w:asciiTheme="minorEastAsia" w:eastAsiaTheme="minorEastAsia" w:hAnsiTheme="minorEastAsia" w:hint="eastAsia"/>
                      <w:sz w:val="20"/>
                      <w:lang w:val="sv-SE"/>
                    </w:rPr>
                    <w:t>-</w:t>
                  </w:r>
                  <w:r w:rsidRPr="003336EC">
                    <w:rPr>
                      <w:rFonts w:asciiTheme="minorEastAsia" w:eastAsiaTheme="minorEastAsia" w:hAnsiTheme="minorEastAsia"/>
                      <w:sz w:val="20"/>
                      <w:lang w:val="sv-SE"/>
                    </w:rPr>
                    <w:t>2</w:t>
                  </w:r>
                </w:p>
              </w:tc>
              <w:tc>
                <w:tcPr>
                  <w:tcW w:w="432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9B49A34" w14:textId="77777777" w:rsidR="003336EC" w:rsidRP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  <w:lang w:val="sv-SE"/>
                    </w:rPr>
                  </w:pPr>
                  <w:r w:rsidRPr="003336EC">
                    <w:rPr>
                      <w:rFonts w:asciiTheme="minorEastAsia" w:eastAsiaTheme="minorEastAsia" w:hAnsiTheme="minorEastAsia" w:hint="eastAsia"/>
                      <w:sz w:val="20"/>
                      <w:lang w:val="sv-SE"/>
                    </w:rPr>
                    <w:t>All</w:t>
                  </w:r>
                </w:p>
              </w:tc>
              <w:tc>
                <w:tcPr>
                  <w:tcW w:w="87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08C7337" w14:textId="77777777" w:rsidR="003336EC" w:rsidRP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  <w:lang w:val="sv-SE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电机控制器母线</w:t>
                  </w:r>
                  <w:r>
                    <w:rPr>
                      <w:rFonts w:asciiTheme="minorEastAsia" w:eastAsiaTheme="minorEastAsia" w:hAnsiTheme="minorEastAsia"/>
                      <w:sz w:val="20"/>
                    </w:rPr>
                    <w:t>电流</w:t>
                  </w:r>
                </w:p>
              </w:tc>
              <w:tc>
                <w:tcPr>
                  <w:tcW w:w="1863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72CD2E7" w14:textId="585F8E26" w:rsidR="003336EC" w:rsidRPr="003336EC" w:rsidRDefault="003336EC" w:rsidP="006A4492">
                  <w:pPr>
                    <w:pStyle w:val="Default"/>
                    <w:rPr>
                      <w:kern w:val="2"/>
                      <w:sz w:val="20"/>
                      <w:szCs w:val="20"/>
                      <w:lang w:val="sv-SE"/>
                    </w:rPr>
                  </w:pPr>
                  <w:r w:rsidRPr="00A51408">
                    <w:rPr>
                      <w:rFonts w:hint="eastAsia"/>
                      <w:kern w:val="2"/>
                      <w:sz w:val="20"/>
                      <w:szCs w:val="20"/>
                    </w:rPr>
                    <w:t>增益</w:t>
                  </w:r>
                  <w:r w:rsidRPr="00A51408">
                    <w:rPr>
                      <w:rFonts w:hint="eastAsia"/>
                      <w:kern w:val="2"/>
                      <w:sz w:val="20"/>
                      <w:szCs w:val="20"/>
                      <w:lang w:val="sv-SE"/>
                    </w:rPr>
                    <w:t>：</w:t>
                  </w:r>
                  <w:r w:rsidRPr="00A51408">
                    <w:rPr>
                      <w:kern w:val="2"/>
                      <w:sz w:val="20"/>
                      <w:szCs w:val="20"/>
                      <w:lang w:val="sv-SE"/>
                    </w:rPr>
                    <w:t>0.1</w:t>
                  </w:r>
                  <w:r w:rsidRPr="00A51408">
                    <w:rPr>
                      <w:rFonts w:hint="eastAsia"/>
                      <w:kern w:val="2"/>
                      <w:sz w:val="20"/>
                      <w:szCs w:val="20"/>
                      <w:lang w:val="sv-SE"/>
                    </w:rPr>
                    <w:t>，</w:t>
                  </w:r>
                  <w:r w:rsidRPr="00A51408">
                    <w:rPr>
                      <w:rFonts w:hint="eastAsia"/>
                      <w:kern w:val="2"/>
                      <w:sz w:val="20"/>
                      <w:szCs w:val="20"/>
                    </w:rPr>
                    <w:t>偏移量</w:t>
                  </w:r>
                  <w:r w:rsidR="006A4492" w:rsidRPr="00A51408">
                    <w:rPr>
                      <w:rFonts w:hint="eastAsia"/>
                      <w:kern w:val="2"/>
                      <w:sz w:val="20"/>
                      <w:szCs w:val="20"/>
                    </w:rPr>
                    <w:t>-</w:t>
                  </w:r>
                  <w:r w:rsidR="006A4492" w:rsidRPr="00A51408">
                    <w:rPr>
                      <w:kern w:val="2"/>
                      <w:sz w:val="20"/>
                      <w:szCs w:val="20"/>
                    </w:rPr>
                    <w:t>600</w:t>
                  </w:r>
                  <w:r w:rsidR="006A4492" w:rsidRPr="00A51408">
                    <w:rPr>
                      <w:kern w:val="2"/>
                      <w:sz w:val="20"/>
                      <w:szCs w:val="20"/>
                    </w:rPr>
                    <w:t>或</w:t>
                  </w:r>
                  <w:r w:rsidRPr="00A51408">
                    <w:rPr>
                      <w:rFonts w:hint="eastAsia"/>
                      <w:kern w:val="2"/>
                      <w:sz w:val="20"/>
                      <w:szCs w:val="20"/>
                      <w:lang w:val="sv-SE"/>
                    </w:rPr>
                    <w:t>-</w:t>
                  </w:r>
                  <w:r w:rsidRPr="00A51408">
                    <w:rPr>
                      <w:kern w:val="2"/>
                      <w:sz w:val="20"/>
                      <w:szCs w:val="20"/>
                      <w:lang w:val="sv-SE"/>
                    </w:rPr>
                    <w:t>1000</w:t>
                  </w:r>
                  <w:r w:rsidR="006A4492" w:rsidRPr="00A51408">
                    <w:rPr>
                      <w:kern w:val="2"/>
                      <w:sz w:val="20"/>
                      <w:szCs w:val="20"/>
                      <w:lang w:val="sv-SE"/>
                    </w:rPr>
                    <w:t>A</w:t>
                  </w:r>
                  <w:r w:rsidRPr="00A51408">
                    <w:rPr>
                      <w:rFonts w:hint="eastAsia"/>
                      <w:kern w:val="2"/>
                      <w:sz w:val="20"/>
                      <w:szCs w:val="20"/>
                      <w:lang w:val="sv-SE"/>
                    </w:rPr>
                    <w:t>，</w:t>
                  </w:r>
                  <w:r>
                    <w:rPr>
                      <w:kern w:val="2"/>
                      <w:sz w:val="20"/>
                      <w:szCs w:val="20"/>
                    </w:rPr>
                    <w:t>范围</w:t>
                  </w:r>
                  <w:r w:rsidRPr="003336EC">
                    <w:rPr>
                      <w:rFonts w:hint="eastAsia"/>
                      <w:kern w:val="2"/>
                      <w:sz w:val="20"/>
                      <w:szCs w:val="20"/>
                      <w:lang w:val="sv-SE"/>
                    </w:rPr>
                    <w:t>-</w:t>
                  </w:r>
                  <w:r w:rsidRPr="003336EC">
                    <w:rPr>
                      <w:kern w:val="2"/>
                      <w:sz w:val="20"/>
                      <w:szCs w:val="20"/>
                      <w:lang w:val="sv-SE"/>
                    </w:rPr>
                    <w:t>100</w:t>
                  </w:r>
                  <w:r w:rsidRPr="003336EC">
                    <w:rPr>
                      <w:rFonts w:hint="eastAsia"/>
                      <w:kern w:val="2"/>
                      <w:sz w:val="20"/>
                      <w:szCs w:val="20"/>
                      <w:lang w:val="sv-SE"/>
                    </w:rPr>
                    <w:t>%~</w:t>
                  </w:r>
                  <w:r w:rsidRPr="003336EC">
                    <w:rPr>
                      <w:kern w:val="2"/>
                      <w:sz w:val="20"/>
                      <w:szCs w:val="20"/>
                      <w:lang w:val="sv-SE"/>
                    </w:rPr>
                    <w:t>5553.5A</w:t>
                  </w:r>
                  <w:r w:rsidRPr="003336EC">
                    <w:rPr>
                      <w:rFonts w:hint="eastAsia"/>
                      <w:kern w:val="2"/>
                      <w:sz w:val="20"/>
                      <w:szCs w:val="20"/>
                      <w:lang w:val="sv-SE"/>
                    </w:rPr>
                    <w:t xml:space="preserve"> </w:t>
                  </w:r>
                  <w:r w:rsidRPr="003336EC">
                    <w:rPr>
                      <w:rFonts w:hint="eastAsia"/>
                      <w:kern w:val="2"/>
                      <w:sz w:val="20"/>
                      <w:szCs w:val="20"/>
                      <w:lang w:val="sv-SE"/>
                    </w:rPr>
                    <w:t>，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小于</w:t>
                  </w:r>
                  <w:proofErr w:type="gramStart"/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零表示</w:t>
                  </w:r>
                  <w:proofErr w:type="gramEnd"/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辅助制动工作</w:t>
                  </w:r>
                </w:p>
              </w:tc>
            </w:tr>
          </w:tbl>
          <w:p w14:paraId="5382C524" w14:textId="77777777" w:rsidR="003336EC" w:rsidRPr="005B24BB" w:rsidRDefault="003336EC" w:rsidP="002563DC">
            <w:pPr>
              <w:spacing w:after="0" w:line="240" w:lineRule="auto"/>
              <w:rPr>
                <w:rFonts w:asciiTheme="minorEastAsia" w:hAnsiTheme="minorEastAsia"/>
                <w:sz w:val="20"/>
                <w:lang w:eastAsia="zh-CN"/>
              </w:rPr>
            </w:pPr>
          </w:p>
          <w:p w14:paraId="5AD1D576" w14:textId="62CFCA52" w:rsidR="003336EC" w:rsidRDefault="00157269" w:rsidP="002563DC">
            <w:pPr>
              <w:spacing w:after="0" w:line="240" w:lineRule="auto"/>
              <w:rPr>
                <w:rFonts w:asciiTheme="minorEastAsia" w:hAnsiTheme="minorEastAsia"/>
                <w:sz w:val="20"/>
                <w:lang w:eastAsia="zh-CN"/>
              </w:rPr>
            </w:pPr>
            <w:r>
              <w:rPr>
                <w:rFonts w:asciiTheme="minorEastAsia" w:hAnsiTheme="minorEastAsia"/>
                <w:sz w:val="20"/>
                <w:lang w:eastAsia="zh-CN"/>
              </w:rPr>
              <w:lastRenderedPageBreak/>
              <w:t>恒速</w:t>
            </w:r>
            <w:proofErr w:type="gramStart"/>
            <w:r>
              <w:rPr>
                <w:rFonts w:asciiTheme="minorEastAsia" w:hAnsiTheme="minorEastAsia"/>
                <w:sz w:val="20"/>
                <w:lang w:eastAsia="zh-CN"/>
              </w:rPr>
              <w:t>挡</w:t>
            </w:r>
            <w:r w:rsidR="003336EC">
              <w:rPr>
                <w:rFonts w:asciiTheme="minorEastAsia" w:hAnsiTheme="minorEastAsia"/>
                <w:sz w:val="20"/>
                <w:lang w:eastAsia="zh-CN"/>
              </w:rPr>
              <w:t>通过</w:t>
            </w:r>
            <w:proofErr w:type="gramEnd"/>
            <w:r w:rsidR="003336EC">
              <w:rPr>
                <w:rFonts w:asciiTheme="minorEastAsia" w:hAnsiTheme="minorEastAsia"/>
                <w:sz w:val="20"/>
                <w:lang w:eastAsia="zh-CN"/>
              </w:rPr>
              <w:t>以下报文判断</w:t>
            </w:r>
          </w:p>
          <w:tbl>
            <w:tblPr>
              <w:tblW w:w="4968" w:type="pct"/>
              <w:tblInd w:w="2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334"/>
              <w:gridCol w:w="972"/>
              <w:gridCol w:w="975"/>
              <w:gridCol w:w="812"/>
              <w:gridCol w:w="1787"/>
              <w:gridCol w:w="2629"/>
            </w:tblGrid>
            <w:tr w:rsidR="003336EC" w14:paraId="5757BD11" w14:textId="77777777" w:rsidTr="003336EC">
              <w:trPr>
                <w:trHeight w:val="296"/>
              </w:trPr>
              <w:tc>
                <w:tcPr>
                  <w:tcW w:w="784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3EF6F279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ID</w:t>
                  </w:r>
                </w:p>
              </w:tc>
              <w:tc>
                <w:tcPr>
                  <w:tcW w:w="57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22C0E74C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周期</w:t>
                  </w:r>
                </w:p>
              </w:tc>
              <w:tc>
                <w:tcPr>
                  <w:tcW w:w="573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5D761231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字节</w:t>
                  </w:r>
                </w:p>
              </w:tc>
              <w:tc>
                <w:tcPr>
                  <w:tcW w:w="47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15A4DBDD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位</w:t>
                  </w:r>
                </w:p>
              </w:tc>
              <w:tc>
                <w:tcPr>
                  <w:tcW w:w="105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70935CA3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物理意义</w:t>
                  </w:r>
                </w:p>
              </w:tc>
              <w:tc>
                <w:tcPr>
                  <w:tcW w:w="154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6055D19F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备注</w:t>
                  </w:r>
                </w:p>
              </w:tc>
            </w:tr>
            <w:tr w:rsidR="003336EC" w14:paraId="730BDA46" w14:textId="77777777" w:rsidTr="003336EC">
              <w:trPr>
                <w:trHeight w:val="311"/>
              </w:trPr>
              <w:tc>
                <w:tcPr>
                  <w:tcW w:w="784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BFD1C20" w14:textId="77777777" w:rsidR="003336EC" w:rsidRDefault="003336EC" w:rsidP="002563DC">
                  <w:pPr>
                    <w:pStyle w:val="Default"/>
                    <w:jc w:val="both"/>
                    <w:rPr>
                      <w:rFonts w:asciiTheme="minorEastAsia" w:eastAsiaTheme="minorEastAsia" w:hAnsiTheme="minorEastAsia"/>
                      <w:kern w:val="2"/>
                      <w:sz w:val="20"/>
                    </w:rPr>
                  </w:pPr>
                  <w:r>
                    <w:rPr>
                      <w:kern w:val="2"/>
                      <w:sz w:val="20"/>
                      <w:szCs w:val="20"/>
                    </w:rPr>
                    <w:t>18FFC006</w:t>
                  </w:r>
                </w:p>
              </w:tc>
              <w:tc>
                <w:tcPr>
                  <w:tcW w:w="57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82CE77F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/>
                      <w:sz w:val="20"/>
                    </w:rPr>
                    <w:t>100</w:t>
                  </w: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ms</w:t>
                  </w:r>
                </w:p>
              </w:tc>
              <w:tc>
                <w:tcPr>
                  <w:tcW w:w="573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DB9ADE2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/>
                      <w:sz w:val="20"/>
                    </w:rPr>
                    <w:t>1</w:t>
                  </w:r>
                </w:p>
              </w:tc>
              <w:tc>
                <w:tcPr>
                  <w:tcW w:w="47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7507A2A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/>
                      <w:sz w:val="20"/>
                    </w:rPr>
                    <w:t>7</w:t>
                  </w: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-</w:t>
                  </w:r>
                  <w:r>
                    <w:rPr>
                      <w:rFonts w:asciiTheme="minorEastAsia" w:eastAsiaTheme="minorEastAsia" w:hAnsiTheme="minorEastAsia"/>
                      <w:sz w:val="20"/>
                    </w:rPr>
                    <w:t>8</w:t>
                  </w:r>
                </w:p>
              </w:tc>
              <w:tc>
                <w:tcPr>
                  <w:tcW w:w="105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56B6689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有无恒速档</w:t>
                  </w:r>
                </w:p>
              </w:tc>
              <w:tc>
                <w:tcPr>
                  <w:tcW w:w="154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4498856" w14:textId="77777777" w:rsidR="003336EC" w:rsidRDefault="003336EC" w:rsidP="003336EC">
                  <w:pPr>
                    <w:pStyle w:val="Default"/>
                    <w:numPr>
                      <w:ilvl w:val="0"/>
                      <w:numId w:val="14"/>
                    </w:numPr>
                    <w:jc w:val="both"/>
                    <w:rPr>
                      <w:kern w:val="2"/>
                      <w:sz w:val="20"/>
                      <w:szCs w:val="20"/>
                    </w:rPr>
                  </w:pP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有恒速功能</w:t>
                  </w:r>
                </w:p>
                <w:p w14:paraId="64001AAA" w14:textId="77777777" w:rsidR="003336EC" w:rsidRDefault="003336EC" w:rsidP="003336EC">
                  <w:pPr>
                    <w:pStyle w:val="Default"/>
                    <w:numPr>
                      <w:ilvl w:val="0"/>
                      <w:numId w:val="14"/>
                    </w:numPr>
                    <w:jc w:val="both"/>
                    <w:rPr>
                      <w:kern w:val="2"/>
                      <w:sz w:val="20"/>
                      <w:szCs w:val="20"/>
                    </w:rPr>
                  </w:pPr>
                  <w:proofErr w:type="gramStart"/>
                  <w:r>
                    <w:rPr>
                      <w:kern w:val="2"/>
                      <w:sz w:val="20"/>
                      <w:szCs w:val="20"/>
                    </w:rPr>
                    <w:t>其余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-</w:t>
                  </w:r>
                  <w:proofErr w:type="gramEnd"/>
                  <w:r>
                    <w:rPr>
                      <w:kern w:val="2"/>
                      <w:sz w:val="20"/>
                      <w:szCs w:val="20"/>
                    </w:rPr>
                    <w:t>无</w:t>
                  </w:r>
                </w:p>
              </w:tc>
            </w:tr>
          </w:tbl>
          <w:p w14:paraId="28C1AC90" w14:textId="77777777" w:rsidR="003336EC" w:rsidRDefault="003336EC" w:rsidP="002563DC">
            <w:pPr>
              <w:spacing w:after="0" w:line="240" w:lineRule="auto"/>
              <w:rPr>
                <w:rFonts w:asciiTheme="minorEastAsia" w:hAnsiTheme="minorEastAsia"/>
                <w:sz w:val="20"/>
                <w:lang w:eastAsia="zh-CN"/>
              </w:rPr>
            </w:pPr>
          </w:p>
        </w:tc>
      </w:tr>
      <w:tr w:rsidR="003336EC" w14:paraId="4CA37D8E" w14:textId="77777777" w:rsidTr="003336EC">
        <w:trPr>
          <w:trHeight w:val="623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F2ED74B" w14:textId="77777777" w:rsidR="003336EC" w:rsidRDefault="003336EC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lang w:val="en-US"/>
              </w:rPr>
              <w:lastRenderedPageBreak/>
              <w:t>反馈信息</w:t>
            </w:r>
            <w:proofErr w:type="spellEnd"/>
          </w:p>
        </w:tc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6353C" w14:textId="77777777" w:rsidR="003336EC" w:rsidRDefault="003336EC" w:rsidP="002563DC">
            <w:pPr>
              <w:spacing w:after="0" w:line="240" w:lineRule="auto"/>
              <w:rPr>
                <w:rFonts w:asciiTheme="minorEastAsia" w:hAnsiTheme="minorEastAsia" w:cs="Arial"/>
                <w:sz w:val="20"/>
                <w:lang w:eastAsia="zh-CN"/>
              </w:rPr>
            </w:pPr>
          </w:p>
          <w:p w14:paraId="4035023C" w14:textId="77777777" w:rsidR="003336EC" w:rsidRDefault="003336EC" w:rsidP="002563DC">
            <w:pPr>
              <w:spacing w:after="0" w:line="240" w:lineRule="auto"/>
              <w:rPr>
                <w:rFonts w:asciiTheme="minorEastAsia" w:hAnsiTheme="minorEastAsia" w:cs="Arial"/>
                <w:sz w:val="20"/>
                <w:lang w:eastAsia="zh-CN"/>
              </w:rPr>
            </w:pPr>
          </w:p>
        </w:tc>
      </w:tr>
      <w:tr w:rsidR="003336EC" w14:paraId="047971FC" w14:textId="77777777" w:rsidTr="003336EC">
        <w:trPr>
          <w:trHeight w:val="2778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7148E8C" w14:textId="77777777" w:rsidR="003336EC" w:rsidRDefault="003336EC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</w:rPr>
              <w:t>HMI</w:t>
            </w:r>
          </w:p>
        </w:tc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AD6228" w14:textId="77777777" w:rsidR="003336EC" w:rsidRDefault="003336EC" w:rsidP="002563DC">
            <w:pPr>
              <w:spacing w:after="0" w:line="240" w:lineRule="auto"/>
              <w:rPr>
                <w:rFonts w:asciiTheme="minorEastAsia" w:hAnsiTheme="minorEastAsia"/>
                <w:sz w:val="20"/>
                <w:lang w:eastAsia="zh-CN"/>
              </w:rPr>
            </w:pPr>
            <w:r>
              <w:rPr>
                <w:noProof/>
                <w:lang w:val="en-US" w:eastAsia="zh-CN"/>
              </w:rPr>
              <w:drawing>
                <wp:inline distT="0" distB="0" distL="0" distR="0" wp14:anchorId="7DCD4EFE" wp14:editId="485C6919">
                  <wp:extent cx="4758267" cy="1877871"/>
                  <wp:effectExtent l="0" t="0" r="4445" b="8255"/>
                  <wp:docPr id="62" name="图片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2994" cy="18915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9B7571" w14:textId="77777777" w:rsidR="003336EC" w:rsidRDefault="003336EC" w:rsidP="002563DC">
            <w:pPr>
              <w:spacing w:after="0" w:line="240" w:lineRule="auto"/>
              <w:rPr>
                <w:rFonts w:asciiTheme="minorEastAsia" w:hAnsiTheme="minorEastAsia"/>
                <w:sz w:val="20"/>
                <w:lang w:eastAsia="zh-CN"/>
              </w:rPr>
            </w:pPr>
          </w:p>
          <w:p w14:paraId="5EF552E1" w14:textId="0808CF5C" w:rsidR="003336EC" w:rsidRPr="00893630" w:rsidRDefault="00157269" w:rsidP="002563DC">
            <w:pPr>
              <w:spacing w:after="0" w:line="240" w:lineRule="auto"/>
              <w:rPr>
                <w:rFonts w:asciiTheme="minorEastAsia" w:hAnsiTheme="minorEastAsia"/>
                <w:sz w:val="20"/>
                <w:lang w:val="en-US" w:eastAsia="zh-CN"/>
              </w:rPr>
            </w:pPr>
            <w:proofErr w:type="gramStart"/>
            <w:r>
              <w:rPr>
                <w:rFonts w:asciiTheme="minorEastAsia" w:hAnsiTheme="minorEastAsia"/>
                <w:sz w:val="20"/>
                <w:lang w:eastAsia="zh-CN"/>
              </w:rPr>
              <w:t>仅挡</w:t>
            </w:r>
            <w:r w:rsidR="003336EC">
              <w:rPr>
                <w:rFonts w:asciiTheme="minorEastAsia" w:hAnsiTheme="minorEastAsia"/>
                <w:sz w:val="20"/>
                <w:lang w:eastAsia="zh-CN"/>
              </w:rPr>
              <w:t>位</w:t>
            </w:r>
            <w:proofErr w:type="gramEnd"/>
            <w:r w:rsidR="003336EC">
              <w:rPr>
                <w:rFonts w:asciiTheme="minorEastAsia" w:hAnsiTheme="minorEastAsia"/>
                <w:sz w:val="20"/>
                <w:lang w:eastAsia="zh-CN"/>
              </w:rPr>
              <w:t>为</w:t>
            </w:r>
            <w:r w:rsidR="003336EC">
              <w:rPr>
                <w:rFonts w:asciiTheme="minorEastAsia" w:hAnsiTheme="minorEastAsia" w:hint="eastAsia"/>
                <w:sz w:val="20"/>
                <w:lang w:eastAsia="zh-CN"/>
              </w:rPr>
              <w:t>0时，判断</w:t>
            </w:r>
            <w:r>
              <w:rPr>
                <w:rFonts w:asciiTheme="minorEastAsia" w:hAnsiTheme="minorEastAsia" w:hint="eastAsia"/>
                <w:sz w:val="20"/>
                <w:lang w:eastAsia="zh-CN"/>
              </w:rPr>
              <w:t>控制器母线电流&lt;</w:t>
            </w:r>
            <w:r>
              <w:rPr>
                <w:rFonts w:asciiTheme="minorEastAsia" w:hAnsiTheme="minorEastAsia"/>
                <w:sz w:val="20"/>
                <w:lang w:eastAsia="zh-CN"/>
              </w:rPr>
              <w:t>0A时间持续</w:t>
            </w:r>
            <w:r>
              <w:rPr>
                <w:rFonts w:asciiTheme="minorEastAsia" w:hAnsiTheme="minorEastAsia" w:hint="eastAsia"/>
                <w:sz w:val="20"/>
                <w:lang w:eastAsia="zh-CN"/>
              </w:rPr>
              <w:t>1</w:t>
            </w:r>
            <w:r w:rsidR="003336EC">
              <w:rPr>
                <w:rFonts w:asciiTheme="minorEastAsia" w:hAnsiTheme="minorEastAsia" w:hint="eastAsia"/>
                <w:sz w:val="20"/>
                <w:lang w:eastAsia="zh-CN"/>
              </w:rPr>
              <w:t>s，才显示</w:t>
            </w:r>
            <w:r w:rsidR="003336EC">
              <w:rPr>
                <w:noProof/>
                <w:lang w:val="en-US" w:eastAsia="zh-CN"/>
              </w:rPr>
              <w:drawing>
                <wp:inline distT="0" distB="0" distL="0" distR="0" wp14:anchorId="1C38C39E" wp14:editId="48B54E94">
                  <wp:extent cx="381000" cy="247650"/>
                  <wp:effectExtent l="0" t="0" r="0" b="0"/>
                  <wp:docPr id="63" name="图片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3336EC">
              <w:rPr>
                <w:rFonts w:asciiTheme="minorEastAsia" w:hAnsiTheme="minorEastAsia" w:hint="eastAsia"/>
                <w:sz w:val="20"/>
                <w:lang w:eastAsia="zh-CN"/>
              </w:rPr>
              <w:t>。</w:t>
            </w:r>
          </w:p>
        </w:tc>
      </w:tr>
      <w:tr w:rsidR="003336EC" w14:paraId="030171EC" w14:textId="77777777" w:rsidTr="003336EC">
        <w:trPr>
          <w:trHeight w:val="920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21687C5" w14:textId="77777777" w:rsidR="003336EC" w:rsidRDefault="003336EC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lang w:val="en-US"/>
              </w:rPr>
              <w:t>取消条件</w:t>
            </w:r>
            <w:proofErr w:type="spellEnd"/>
          </w:p>
        </w:tc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636562" w14:textId="77777777" w:rsidR="003336EC" w:rsidRDefault="003336EC" w:rsidP="002563DC">
            <w:pPr>
              <w:spacing w:after="0" w:line="240" w:lineRule="auto"/>
              <w:rPr>
                <w:rFonts w:asciiTheme="minorEastAsia" w:hAnsiTheme="minorEastAsia"/>
                <w:sz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lang w:eastAsia="zh-CN"/>
              </w:rPr>
              <w:t>以下任意条件满足时，退出</w:t>
            </w:r>
          </w:p>
          <w:p w14:paraId="0135521F" w14:textId="77777777" w:rsidR="003336EC" w:rsidRDefault="003336EC" w:rsidP="002563DC">
            <w:pPr>
              <w:spacing w:after="0" w:line="240" w:lineRule="auto"/>
              <w:rPr>
                <w:rFonts w:asciiTheme="minorEastAsia" w:hAnsiTheme="minorEastAsia" w:cs="Arial"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lang w:eastAsia="zh-CN"/>
              </w:rPr>
              <w:t>1.点火锁OFF/ACC；</w:t>
            </w:r>
          </w:p>
          <w:p w14:paraId="759C29ED" w14:textId="77777777" w:rsidR="003336EC" w:rsidRDefault="003336EC" w:rsidP="002563DC">
            <w:pPr>
              <w:spacing w:after="0" w:line="240" w:lineRule="auto"/>
              <w:rPr>
                <w:rFonts w:asciiTheme="minorEastAsia" w:hAnsiTheme="minorEastAsia" w:cs="Arial"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lang w:eastAsia="zh-CN"/>
              </w:rPr>
              <w:t>2.未收到信号或收到信号但无效</w:t>
            </w:r>
          </w:p>
        </w:tc>
      </w:tr>
      <w:tr w:rsidR="003336EC" w14:paraId="37934397" w14:textId="77777777" w:rsidTr="003336EC">
        <w:trPr>
          <w:trHeight w:val="415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97C1D4F" w14:textId="77777777" w:rsidR="003336EC" w:rsidRDefault="003336EC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lang w:val="en-US"/>
              </w:rPr>
              <w:t>输入信号</w:t>
            </w:r>
            <w:proofErr w:type="spellEnd"/>
          </w:p>
        </w:tc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7D50D8" w14:textId="77777777" w:rsidR="003336EC" w:rsidRDefault="003336EC" w:rsidP="002563DC">
            <w:pPr>
              <w:spacing w:after="0" w:line="240" w:lineRule="auto"/>
              <w:rPr>
                <w:rFonts w:asciiTheme="minorEastAsia" w:hAnsiTheme="minorEastAsia" w:cs="Arial"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lang w:eastAsia="zh-CN"/>
              </w:rPr>
              <w:t>总线：</w:t>
            </w:r>
          </w:p>
        </w:tc>
      </w:tr>
      <w:tr w:rsidR="003336EC" w14:paraId="79E0A05E" w14:textId="77777777" w:rsidTr="003336EC">
        <w:trPr>
          <w:trHeight w:val="430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794B885" w14:textId="77777777" w:rsidR="003336EC" w:rsidRDefault="003336EC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lang w:val="en-US"/>
              </w:rPr>
              <w:t>输出信号</w:t>
            </w:r>
            <w:proofErr w:type="spellEnd"/>
          </w:p>
        </w:tc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7796CB" w14:textId="77777777" w:rsidR="003336EC" w:rsidRDefault="003336EC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lang w:eastAsia="zh-CN"/>
              </w:rPr>
            </w:pPr>
          </w:p>
        </w:tc>
      </w:tr>
      <w:tr w:rsidR="003336EC" w14:paraId="7EE4FE3A" w14:textId="77777777" w:rsidTr="003336EC">
        <w:trPr>
          <w:trHeight w:val="415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9751FF3" w14:textId="77777777" w:rsidR="003336EC" w:rsidRDefault="003336EC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电源模式</w:t>
            </w:r>
          </w:p>
        </w:tc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577309" w14:textId="77777777" w:rsidR="003336EC" w:rsidRDefault="003336EC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lang w:eastAsia="zh-CN"/>
              </w:rPr>
              <w:t>仪表ON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lang w:eastAsia="zh-CN"/>
              </w:rPr>
              <w:t>档电</w:t>
            </w:r>
            <w:proofErr w:type="gramEnd"/>
          </w:p>
        </w:tc>
      </w:tr>
      <w:tr w:rsidR="003336EC" w14:paraId="5E88192B" w14:textId="77777777" w:rsidTr="003336EC">
        <w:trPr>
          <w:trHeight w:val="415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1F9EEBB" w14:textId="77777777" w:rsidR="003336EC" w:rsidRDefault="003336EC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法规要求</w:t>
            </w:r>
          </w:p>
        </w:tc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4858EB" w14:textId="77777777" w:rsidR="003336EC" w:rsidRDefault="003336EC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lang w:eastAsia="zh-CN"/>
              </w:rPr>
            </w:pPr>
          </w:p>
        </w:tc>
      </w:tr>
      <w:tr w:rsidR="003336EC" w14:paraId="540854D8" w14:textId="77777777" w:rsidTr="003336EC">
        <w:trPr>
          <w:trHeight w:val="742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63A72BF" w14:textId="77777777" w:rsidR="003336EC" w:rsidRDefault="003336EC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其他技术要求</w:t>
            </w:r>
          </w:p>
        </w:tc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50C0FC" w14:textId="77777777" w:rsidR="003336EC" w:rsidRDefault="003336EC" w:rsidP="002563DC">
            <w:pPr>
              <w:pStyle w:val="HR"/>
              <w:ind w:firstLineChars="0"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</w:tr>
      <w:tr w:rsidR="003336EC" w14:paraId="27E9AF6C" w14:textId="77777777" w:rsidTr="003336EC">
        <w:trPr>
          <w:trHeight w:val="415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EABBF61" w14:textId="77777777" w:rsidR="003336EC" w:rsidRDefault="003336EC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相关资料</w:t>
            </w:r>
          </w:p>
        </w:tc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D9CF11" w14:textId="77777777" w:rsidR="003336EC" w:rsidRDefault="003336EC" w:rsidP="002563DC">
            <w:pPr>
              <w:pStyle w:val="HR"/>
              <w:ind w:firstLineChars="0"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</w:tr>
      <w:tr w:rsidR="003336EC" w14:paraId="2242D917" w14:textId="77777777" w:rsidTr="003336EC">
        <w:trPr>
          <w:trHeight w:val="430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AFB799B" w14:textId="77777777" w:rsidR="003336EC" w:rsidRDefault="003336EC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历史失效</w:t>
            </w:r>
          </w:p>
        </w:tc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751211" w14:textId="77777777" w:rsidR="003336EC" w:rsidRDefault="003336EC" w:rsidP="002563DC">
            <w:pPr>
              <w:pStyle w:val="HR"/>
              <w:ind w:firstLineChars="0" w:firstLine="0"/>
              <w:rPr>
                <w:rFonts w:asciiTheme="minorEastAsia" w:eastAsiaTheme="minorEastAsia" w:hAnsiTheme="minorEastAsia"/>
                <w:sz w:val="20"/>
                <w:szCs w:val="20"/>
                <w:highlight w:val="yellow"/>
              </w:rPr>
            </w:pPr>
          </w:p>
        </w:tc>
      </w:tr>
      <w:tr w:rsidR="003336EC" w14:paraId="5F132DB5" w14:textId="77777777" w:rsidTr="003336EC">
        <w:trPr>
          <w:trHeight w:val="415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98F02B2" w14:textId="77777777" w:rsidR="003336EC" w:rsidRDefault="003336EC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验证要求</w:t>
            </w:r>
          </w:p>
        </w:tc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676178" w14:textId="77777777" w:rsidR="003336EC" w:rsidRDefault="003336EC" w:rsidP="002563DC">
            <w:pPr>
              <w:pStyle w:val="HR"/>
              <w:ind w:firstLineChars="0" w:firstLine="0"/>
              <w:rPr>
                <w:rFonts w:asciiTheme="minorEastAsia" w:eastAsiaTheme="minorEastAsia" w:hAnsiTheme="minorEastAsia"/>
                <w:sz w:val="20"/>
                <w:szCs w:val="20"/>
                <w:highlight w:val="yellow"/>
              </w:rPr>
            </w:pPr>
          </w:p>
        </w:tc>
      </w:tr>
    </w:tbl>
    <w:p w14:paraId="4043F341" w14:textId="77777777" w:rsidR="00F35FE1" w:rsidRDefault="00F35FE1">
      <w:pPr>
        <w:rPr>
          <w:lang w:eastAsia="zh-CN"/>
        </w:rPr>
      </w:pPr>
    </w:p>
    <w:p w14:paraId="0C194E18" w14:textId="77777777" w:rsidR="00CA2C5F" w:rsidRDefault="00B42207">
      <w:pPr>
        <w:pStyle w:val="2"/>
      </w:pPr>
      <w:r>
        <w:rPr>
          <w:rFonts w:hint="eastAsia"/>
        </w:rPr>
        <w:t>DCDC</w:t>
      </w:r>
      <w:proofErr w:type="spellStart"/>
      <w:r>
        <w:rPr>
          <w:rFonts w:hint="eastAsia"/>
        </w:rPr>
        <w:t>系统显示</w:t>
      </w:r>
      <w:proofErr w:type="spellEnd"/>
    </w:p>
    <w:p w14:paraId="41D5B826" w14:textId="77777777" w:rsidR="00CA2C5F" w:rsidRDefault="00B42207">
      <w:pPr>
        <w:pStyle w:val="3"/>
        <w:rPr>
          <w:lang w:eastAsia="zh-CN"/>
        </w:rPr>
      </w:pPr>
      <w:r>
        <w:rPr>
          <w:rFonts w:hint="eastAsia"/>
        </w:rPr>
        <w:t>DC-DC</w:t>
      </w:r>
      <w:proofErr w:type="spellStart"/>
      <w:r>
        <w:rPr>
          <w:rFonts w:hint="eastAsia"/>
        </w:rPr>
        <w:t>故障</w:t>
      </w:r>
      <w:proofErr w:type="spellEnd"/>
    </w:p>
    <w:tbl>
      <w:tblPr>
        <w:tblW w:w="10016" w:type="dxa"/>
        <w:jc w:val="center"/>
        <w:tblLayout w:type="fixed"/>
        <w:tblLook w:val="04A0" w:firstRow="1" w:lastRow="0" w:firstColumn="1" w:lastColumn="0" w:noHBand="0" w:noVBand="1"/>
      </w:tblPr>
      <w:tblGrid>
        <w:gridCol w:w="1182"/>
        <w:gridCol w:w="8834"/>
      </w:tblGrid>
      <w:tr w:rsidR="00CA2C5F" w14:paraId="539E41FD" w14:textId="77777777">
        <w:trPr>
          <w:trHeight w:val="469"/>
          <w:jc w:val="center"/>
        </w:trPr>
        <w:tc>
          <w:tcPr>
            <w:tcW w:w="11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3F0663F2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834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3350218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DC-DC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故障</w:t>
            </w:r>
            <w:proofErr w:type="spellEnd"/>
          </w:p>
        </w:tc>
      </w:tr>
      <w:tr w:rsidR="00CA2C5F" w14:paraId="1678D647" w14:textId="77777777">
        <w:trPr>
          <w:trHeight w:val="391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95656B5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04948C1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DC-DC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故障</w:t>
            </w:r>
            <w:proofErr w:type="spellEnd"/>
          </w:p>
        </w:tc>
      </w:tr>
      <w:tr w:rsidR="00CA2C5F" w14:paraId="1D076D18" w14:textId="77777777">
        <w:trPr>
          <w:trHeight w:val="834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4C1242F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095DE5E" w14:textId="77777777" w:rsidR="00CA2C5F" w:rsidRDefault="00B42207">
            <w:pPr>
              <w:spacing w:after="0"/>
              <w:rPr>
                <w:rFonts w:ascii="宋体" w:hAnsi="宋体"/>
              </w:rPr>
            </w:pPr>
            <w:proofErr w:type="spellStart"/>
            <w:r>
              <w:rPr>
                <w:rFonts w:ascii="宋体" w:hAnsi="宋体" w:hint="eastAsia"/>
              </w:rPr>
              <w:t>钥匙</w:t>
            </w:r>
            <w:proofErr w:type="spellEnd"/>
            <w:r>
              <w:rPr>
                <w:rFonts w:ascii="宋体" w:hAnsi="宋体" w:hint="eastAsia"/>
              </w:rPr>
              <w:t>ON</w:t>
            </w:r>
            <w:proofErr w:type="spellStart"/>
            <w:r>
              <w:rPr>
                <w:rFonts w:ascii="宋体" w:hAnsi="宋体" w:hint="eastAsia"/>
              </w:rPr>
              <w:t>档有效且</w:t>
            </w:r>
            <w:proofErr w:type="spellEnd"/>
          </w:p>
          <w:p w14:paraId="4080B083" w14:textId="77777777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1、DCDC系统红色报警灯亮报文有效</w:t>
            </w:r>
          </w:p>
          <w:p w14:paraId="24006EE1" w14:textId="77777777" w:rsidR="00CA2C5F" w:rsidRDefault="00B42207">
            <w:pPr>
              <w:spacing w:after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lastRenderedPageBreak/>
              <w:t>（</w:t>
            </w:r>
            <w:proofErr w:type="spellStart"/>
            <w:r>
              <w:rPr>
                <w:rFonts w:ascii="宋体" w:hAnsi="宋体" w:hint="eastAsia"/>
              </w:rPr>
              <w:t>单个故障</w:t>
            </w:r>
            <w:proofErr w:type="spellEnd"/>
            <w:r>
              <w:rPr>
                <w:rFonts w:ascii="宋体" w:hAnsi="宋体" w:hint="eastAsia"/>
              </w:rPr>
              <w:t xml:space="preserve">ID=0x18FECA1A </w:t>
            </w:r>
            <w:proofErr w:type="spellStart"/>
            <w:r>
              <w:rPr>
                <w:rFonts w:ascii="宋体" w:hAnsi="宋体" w:hint="eastAsia"/>
              </w:rPr>
              <w:t>一个以上故障</w:t>
            </w:r>
            <w:proofErr w:type="spellEnd"/>
            <w:r>
              <w:rPr>
                <w:rFonts w:ascii="宋体" w:hAnsi="宋体" w:hint="eastAsia"/>
              </w:rPr>
              <w:t>ID：18ECFF1A,18EBFF1A）   或</w:t>
            </w:r>
          </w:p>
          <w:p w14:paraId="3FAA66AF" w14:textId="77777777" w:rsidR="00CA2C5F" w:rsidRDefault="00B42207">
            <w:pPr>
              <w:spacing w:after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2、DCDC</w:t>
            </w:r>
            <w:proofErr w:type="spellStart"/>
            <w:r>
              <w:rPr>
                <w:rFonts w:ascii="宋体" w:hAnsi="宋体" w:hint="eastAsia"/>
              </w:rPr>
              <w:t>系统黄色报警灯亮报文有效</w:t>
            </w:r>
            <w:proofErr w:type="spellEnd"/>
          </w:p>
          <w:p w14:paraId="07322337" w14:textId="77777777" w:rsidR="00CA2C5F" w:rsidRDefault="00B42207">
            <w:pPr>
              <w:spacing w:after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 xml:space="preserve">（ID=0x18FECA1A </w:t>
            </w:r>
            <w:proofErr w:type="spellStart"/>
            <w:r>
              <w:rPr>
                <w:rFonts w:ascii="宋体" w:hAnsi="宋体" w:hint="eastAsia"/>
              </w:rPr>
              <w:t>一个以上故障</w:t>
            </w:r>
            <w:proofErr w:type="spellEnd"/>
            <w:r>
              <w:rPr>
                <w:rFonts w:ascii="宋体" w:hAnsi="宋体" w:hint="eastAsia"/>
              </w:rPr>
              <w:t xml:space="preserve">ID：18ECFF1A,18EBFF1A） </w:t>
            </w:r>
          </w:p>
          <w:p w14:paraId="297DAE14" w14:textId="77777777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以上任意条件成立时DC-DC故障指示灯点亮</w:t>
            </w:r>
          </w:p>
          <w:p w14:paraId="558BF87A" w14:textId="77777777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（DM1_1A黄灯，红灯有效）</w:t>
            </w:r>
          </w:p>
          <w:p w14:paraId="75C83789" w14:textId="77777777" w:rsidR="00CA2C5F" w:rsidRDefault="00CA2C5F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</w:p>
        </w:tc>
      </w:tr>
      <w:tr w:rsidR="00CA2C5F" w14:paraId="71BC7815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40F101F8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反馈信息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8E54F2C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</w:t>
            </w:r>
          </w:p>
          <w:p w14:paraId="101B4126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>
              <w:rPr>
                <w:sz w:val="20"/>
                <w:szCs w:val="20"/>
                <w:lang w:eastAsia="zh-CN"/>
              </w:rPr>
              <w:t xml:space="preserve"> </w:t>
            </w:r>
            <w:r>
              <w:rPr>
                <w:noProof/>
                <w:lang w:val="en-US" w:eastAsia="zh-CN"/>
              </w:rPr>
              <w:drawing>
                <wp:inline distT="0" distB="0" distL="0" distR="0" wp14:anchorId="6501F694" wp14:editId="175D7125">
                  <wp:extent cx="413385" cy="413385"/>
                  <wp:effectExtent l="0" t="0" r="0" b="0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385" cy="413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9F1385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颜色：红色</w:t>
            </w:r>
          </w:p>
        </w:tc>
      </w:tr>
      <w:tr w:rsidR="00CA2C5F" w14:paraId="3F4F2E4E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6657A242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AF8A142" w14:textId="77777777" w:rsidR="00CA2C5F" w:rsidRDefault="00CA2C5F">
            <w:pPr>
              <w:spacing w:after="0"/>
              <w:rPr>
                <w:sz w:val="20"/>
                <w:szCs w:val="20"/>
              </w:rPr>
            </w:pPr>
          </w:p>
        </w:tc>
      </w:tr>
      <w:tr w:rsidR="00CA2C5F" w14:paraId="182757D3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BB02B32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A7BB7C6" w14:textId="77777777" w:rsidR="002028FB" w:rsidRDefault="002028FB" w:rsidP="002028FB">
            <w:pPr>
              <w:spacing w:after="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57461047" w14:textId="77777777" w:rsidR="002028FB" w:rsidRDefault="002028FB" w:rsidP="002028FB">
            <w:pPr>
              <w:spacing w:after="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1075F43C" w14:textId="27517105" w:rsidR="00CA2C5F" w:rsidRDefault="002028FB" w:rsidP="002028FB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或未收到DCDC系统故障</w:t>
            </w:r>
            <w:r>
              <w:rPr>
                <w:rFonts w:hint="eastAsia"/>
                <w:sz w:val="20"/>
                <w:lang w:eastAsia="zh-CN"/>
              </w:rPr>
              <w:t>信号</w:t>
            </w:r>
          </w:p>
        </w:tc>
      </w:tr>
      <w:tr w:rsidR="00CA2C5F" w14:paraId="0A653CDD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860EBB5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93F3F1D" w14:textId="53B5E326" w:rsidR="00CA2C5F" w:rsidRDefault="002028FB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hint="eastAsia"/>
                <w:sz w:val="20"/>
              </w:rPr>
              <w:t>DM</w:t>
            </w:r>
            <w:r>
              <w:rPr>
                <w:sz w:val="20"/>
              </w:rPr>
              <w:t>1</w:t>
            </w:r>
            <w:proofErr w:type="spellStart"/>
            <w:r>
              <w:rPr>
                <w:sz w:val="20"/>
              </w:rPr>
              <w:t>信号</w:t>
            </w:r>
            <w:proofErr w:type="spellEnd"/>
          </w:p>
        </w:tc>
      </w:tr>
      <w:tr w:rsidR="00CA2C5F" w14:paraId="479F951D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68DCB18A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593F15E" w14:textId="5D0988B9" w:rsidR="00CA2C5F" w:rsidRDefault="00CA2C5F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</w:p>
        </w:tc>
      </w:tr>
    </w:tbl>
    <w:p w14:paraId="50285E03" w14:textId="77777777" w:rsidR="00CA2C5F" w:rsidRDefault="00CA2C5F">
      <w:pPr>
        <w:spacing w:after="0"/>
        <w:rPr>
          <w:lang w:eastAsia="zh-CN"/>
        </w:rPr>
      </w:pPr>
    </w:p>
    <w:p w14:paraId="37AB892F" w14:textId="77777777" w:rsidR="00CA2C5F" w:rsidRDefault="00B42207">
      <w:pPr>
        <w:pStyle w:val="2"/>
      </w:pPr>
      <w:proofErr w:type="spellStart"/>
      <w:r>
        <w:t>电动空压机系统显示</w:t>
      </w:r>
      <w:proofErr w:type="spellEnd"/>
    </w:p>
    <w:p w14:paraId="4ABA9FB9" w14:textId="77777777" w:rsidR="00CA2C5F" w:rsidRDefault="00B42207">
      <w:pPr>
        <w:pStyle w:val="3"/>
        <w:rPr>
          <w:lang w:eastAsia="zh-CN"/>
        </w:rPr>
      </w:pPr>
      <w:proofErr w:type="spellStart"/>
      <w:r>
        <w:rPr>
          <w:rFonts w:hint="eastAsia"/>
        </w:rPr>
        <w:t>空压机故障</w:t>
      </w:r>
      <w:proofErr w:type="spellEnd"/>
    </w:p>
    <w:tbl>
      <w:tblPr>
        <w:tblW w:w="9764" w:type="dxa"/>
        <w:jc w:val="center"/>
        <w:tblLayout w:type="fixed"/>
        <w:tblLook w:val="04A0" w:firstRow="1" w:lastRow="0" w:firstColumn="1" w:lastColumn="0" w:noHBand="0" w:noVBand="1"/>
      </w:tblPr>
      <w:tblGrid>
        <w:gridCol w:w="1056"/>
        <w:gridCol w:w="8708"/>
      </w:tblGrid>
      <w:tr w:rsidR="00CA2C5F" w14:paraId="63E4C1AB" w14:textId="77777777">
        <w:trPr>
          <w:trHeight w:val="292"/>
          <w:jc w:val="center"/>
        </w:trPr>
        <w:tc>
          <w:tcPr>
            <w:tcW w:w="10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748E5944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708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14037679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空压机故障指示灯</w:t>
            </w:r>
            <w:proofErr w:type="spellEnd"/>
          </w:p>
        </w:tc>
      </w:tr>
      <w:tr w:rsidR="00CA2C5F" w14:paraId="00F3FB4C" w14:textId="77777777">
        <w:trPr>
          <w:trHeight w:val="834"/>
          <w:jc w:val="center"/>
        </w:trPr>
        <w:tc>
          <w:tcPr>
            <w:tcW w:w="10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9E6A26C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FF1F940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空压机故障指示灯</w:t>
            </w:r>
            <w:proofErr w:type="spellEnd"/>
          </w:p>
        </w:tc>
      </w:tr>
      <w:tr w:rsidR="00CA2C5F" w14:paraId="6C5C8BDA" w14:textId="77777777">
        <w:trPr>
          <w:trHeight w:val="834"/>
          <w:jc w:val="center"/>
        </w:trPr>
        <w:tc>
          <w:tcPr>
            <w:tcW w:w="10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AFC4D94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C38FEBC" w14:textId="77777777" w:rsidR="00CA2C5F" w:rsidRDefault="00B42207">
            <w:pPr>
              <w:spacing w:after="0" w:line="240" w:lineRule="auto"/>
              <w:jc w:val="both"/>
              <w:rPr>
                <w:rFonts w:ascii="宋体" w:hAnsi="宋体" w:cs="Arial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钥匙</w:t>
            </w:r>
            <w:proofErr w:type="spellEnd"/>
            <w:r>
              <w:rPr>
                <w:rFonts w:ascii="宋体" w:hAnsi="宋体" w:cs="Arial" w:hint="eastAsia"/>
                <w:sz w:val="20"/>
                <w:szCs w:val="20"/>
              </w:rPr>
              <w:t>ON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档有效且</w:t>
            </w:r>
            <w:proofErr w:type="spellEnd"/>
          </w:p>
          <w:p w14:paraId="21913AB8" w14:textId="77777777" w:rsidR="00CA2C5F" w:rsidRDefault="00B42207">
            <w:pPr>
              <w:spacing w:after="0" w:line="240" w:lineRule="auto"/>
              <w:jc w:val="both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1、空压机系统红色报警灯亮报文有效</w:t>
            </w:r>
          </w:p>
          <w:p w14:paraId="5B865A74" w14:textId="77777777" w:rsidR="00CA2C5F" w:rsidRDefault="00B42207">
            <w:pPr>
              <w:spacing w:after="0" w:line="240" w:lineRule="auto"/>
              <w:jc w:val="both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（单个故障ID=0x18FECA30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一个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 xml:space="preserve">以上故障ID：18ECFF30,18EBFF30）    </w:t>
            </w:r>
          </w:p>
          <w:p w14:paraId="4C48FFC6" w14:textId="77777777" w:rsidR="00CA2C5F" w:rsidRDefault="00B42207">
            <w:pPr>
              <w:spacing w:after="0" w:line="240" w:lineRule="auto"/>
              <w:jc w:val="both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2、空压机系统黄色报警灯亮报文有效</w:t>
            </w:r>
          </w:p>
          <w:p w14:paraId="2789392E" w14:textId="77777777" w:rsidR="00CA2C5F" w:rsidRDefault="00B42207">
            <w:pPr>
              <w:spacing w:after="0" w:line="240" w:lineRule="auto"/>
              <w:jc w:val="both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（单个故障ID=0x18FECA30 一个以上故障ID：18ECFF30,18EBFF30）</w:t>
            </w:r>
          </w:p>
          <w:p w14:paraId="566362EA" w14:textId="77777777" w:rsidR="00CA2C5F" w:rsidRDefault="00B42207">
            <w:pPr>
              <w:spacing w:after="0" w:line="240" w:lineRule="auto"/>
              <w:jc w:val="both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以上任意条件成立时空压机故障指示灯点亮</w:t>
            </w:r>
          </w:p>
          <w:p w14:paraId="3DD6969B" w14:textId="77777777" w:rsidR="00CA2C5F" w:rsidRDefault="00B42207">
            <w:pPr>
              <w:spacing w:after="0" w:line="240" w:lineRule="auto"/>
              <w:jc w:val="both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DM1_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红灯黄灯有效</w:t>
            </w:r>
            <w:proofErr w:type="spellEnd"/>
          </w:p>
        </w:tc>
      </w:tr>
      <w:tr w:rsidR="00CA2C5F" w14:paraId="6B41D685" w14:textId="77777777">
        <w:trPr>
          <w:trHeight w:val="270"/>
          <w:jc w:val="center"/>
        </w:trPr>
        <w:tc>
          <w:tcPr>
            <w:tcW w:w="10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56E1857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BA89C0B" w14:textId="77777777" w:rsidR="00CA2C5F" w:rsidRDefault="00B42207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</w:t>
            </w:r>
          </w:p>
          <w:p w14:paraId="6E77350C" w14:textId="77777777" w:rsidR="00CA2C5F" w:rsidRDefault="00B42207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>
              <w:rPr>
                <w:sz w:val="20"/>
                <w:szCs w:val="20"/>
                <w:lang w:eastAsia="zh-CN"/>
              </w:rPr>
              <w:t xml:space="preserve"> </w:t>
            </w:r>
            <w:r>
              <w:object w:dxaOrig="672" w:dyaOrig="564" w14:anchorId="76CA6910">
                <v:shape id="_x0000_i1027" type="#_x0000_t75" style="width:33.2pt;height:28.05pt" o:ole="">
                  <v:imagedata r:id="rId37" o:title=""/>
                  <o:lock v:ext="edit" aspectratio="f"/>
                </v:shape>
                <o:OLEObject Type="Embed" ProgID="PBrush" ShapeID="_x0000_i1027" DrawAspect="Content" ObjectID="_1776853145" r:id="rId38"/>
              </w:object>
            </w:r>
          </w:p>
          <w:p w14:paraId="6E3B1281" w14:textId="77777777" w:rsidR="00CA2C5F" w:rsidRDefault="00B42207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颜色：红色</w:t>
            </w:r>
          </w:p>
        </w:tc>
      </w:tr>
      <w:tr w:rsidR="00CA2C5F" w14:paraId="020C7195" w14:textId="77777777">
        <w:trPr>
          <w:trHeight w:val="270"/>
          <w:jc w:val="center"/>
        </w:trPr>
        <w:tc>
          <w:tcPr>
            <w:tcW w:w="10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7CFAFAA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592F6A1" w14:textId="77777777" w:rsidR="00CA2C5F" w:rsidRDefault="00CA2C5F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F54CC4" w14:paraId="1A1E4094" w14:textId="77777777">
        <w:trPr>
          <w:trHeight w:val="270"/>
          <w:jc w:val="center"/>
        </w:trPr>
        <w:tc>
          <w:tcPr>
            <w:tcW w:w="10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26E149B" w14:textId="77777777" w:rsidR="00F54CC4" w:rsidRDefault="00F54CC4" w:rsidP="00F54CC4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8EC9632" w14:textId="77777777" w:rsidR="00F54CC4" w:rsidRDefault="00F54CC4" w:rsidP="00F54CC4">
            <w:pPr>
              <w:spacing w:after="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474AB9E8" w14:textId="77777777" w:rsidR="00F54CC4" w:rsidRDefault="00F54CC4" w:rsidP="00F54CC4">
            <w:pPr>
              <w:spacing w:after="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44194FFC" w14:textId="5D2EDD09" w:rsidR="00F54CC4" w:rsidRDefault="00F54CC4" w:rsidP="00F54CC4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或未收到电动空压机系统故障</w:t>
            </w:r>
            <w:r>
              <w:rPr>
                <w:rFonts w:hint="eastAsia"/>
                <w:sz w:val="20"/>
                <w:lang w:eastAsia="zh-CN"/>
              </w:rPr>
              <w:t>信号</w:t>
            </w:r>
          </w:p>
        </w:tc>
      </w:tr>
      <w:tr w:rsidR="00F54CC4" w14:paraId="35450AC0" w14:textId="77777777">
        <w:trPr>
          <w:trHeight w:val="270"/>
          <w:jc w:val="center"/>
        </w:trPr>
        <w:tc>
          <w:tcPr>
            <w:tcW w:w="10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15A032ED" w14:textId="77777777" w:rsidR="00F54CC4" w:rsidRDefault="00F54CC4" w:rsidP="00F54CC4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DCE7AAD" w14:textId="4BDDB595" w:rsidR="00F54CC4" w:rsidRDefault="00F54CC4" w:rsidP="00F54CC4">
            <w:pPr>
              <w:spacing w:after="0" w:line="240" w:lineRule="auto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hint="eastAsia"/>
                <w:sz w:val="20"/>
              </w:rPr>
              <w:t>DM</w:t>
            </w:r>
            <w:r>
              <w:rPr>
                <w:sz w:val="20"/>
              </w:rPr>
              <w:t>1</w:t>
            </w:r>
            <w:proofErr w:type="spellStart"/>
            <w:r>
              <w:rPr>
                <w:sz w:val="20"/>
              </w:rPr>
              <w:t>信号</w:t>
            </w:r>
            <w:proofErr w:type="spellEnd"/>
          </w:p>
        </w:tc>
      </w:tr>
      <w:tr w:rsidR="00F54CC4" w14:paraId="0F6DF154" w14:textId="77777777">
        <w:trPr>
          <w:trHeight w:val="270"/>
          <w:jc w:val="center"/>
        </w:trPr>
        <w:tc>
          <w:tcPr>
            <w:tcW w:w="10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4BA41AA" w14:textId="77777777" w:rsidR="00F54CC4" w:rsidRDefault="00F54CC4" w:rsidP="00F54CC4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875EF65" w14:textId="69E283AD" w:rsidR="00F54CC4" w:rsidRDefault="00F54CC4" w:rsidP="00F54CC4">
            <w:pPr>
              <w:spacing w:after="0" w:line="240" w:lineRule="auto"/>
              <w:rPr>
                <w:rFonts w:ascii="宋体" w:hAnsi="宋体" w:cs="Arial"/>
                <w:sz w:val="20"/>
                <w:szCs w:val="20"/>
              </w:rPr>
            </w:pPr>
          </w:p>
        </w:tc>
      </w:tr>
    </w:tbl>
    <w:p w14:paraId="07CFCBC2" w14:textId="77777777" w:rsidR="00CA2C5F" w:rsidRDefault="00CA2C5F">
      <w:pPr>
        <w:spacing w:after="0"/>
        <w:rPr>
          <w:lang w:eastAsia="zh-CN"/>
        </w:rPr>
      </w:pPr>
    </w:p>
    <w:p w14:paraId="49C87358" w14:textId="77777777" w:rsidR="00CA2C5F" w:rsidRDefault="00B42207">
      <w:pPr>
        <w:pStyle w:val="2"/>
      </w:pPr>
      <w:proofErr w:type="spellStart"/>
      <w:r>
        <w:t>电动转向系统显示</w:t>
      </w:r>
      <w:proofErr w:type="spellEnd"/>
    </w:p>
    <w:tbl>
      <w:tblPr>
        <w:tblW w:w="10016" w:type="dxa"/>
        <w:jc w:val="center"/>
        <w:tblLayout w:type="fixed"/>
        <w:tblLook w:val="04A0" w:firstRow="1" w:lastRow="0" w:firstColumn="1" w:lastColumn="0" w:noHBand="0" w:noVBand="1"/>
      </w:tblPr>
      <w:tblGrid>
        <w:gridCol w:w="1182"/>
        <w:gridCol w:w="8834"/>
      </w:tblGrid>
      <w:tr w:rsidR="00CA2C5F" w14:paraId="6D04D4B7" w14:textId="77777777">
        <w:trPr>
          <w:trHeight w:val="469"/>
          <w:jc w:val="center"/>
        </w:trPr>
        <w:tc>
          <w:tcPr>
            <w:tcW w:w="11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29FDD4B5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834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09D5E026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  <w:lang w:eastAsia="zh-CN"/>
              </w:rPr>
            </w:pPr>
            <w:proofErr w:type="spellStart"/>
            <w:r>
              <w:t>电动转向系统</w:t>
            </w:r>
            <w:proofErr w:type="spellEnd"/>
          </w:p>
        </w:tc>
      </w:tr>
      <w:tr w:rsidR="00CA2C5F" w14:paraId="5325DFDA" w14:textId="77777777">
        <w:trPr>
          <w:trHeight w:val="391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6D61522F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功能描述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99ACFE2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/>
                <w:lang w:eastAsia="zh-CN"/>
              </w:rPr>
              <w:t>高压系统故障、低压系统故障及</w:t>
            </w:r>
            <w:r>
              <w:rPr>
                <w:lang w:eastAsia="zh-CN"/>
              </w:rPr>
              <w:t>低压转向倒计时提醒</w:t>
            </w:r>
          </w:p>
        </w:tc>
      </w:tr>
      <w:tr w:rsidR="00CA2C5F" w14:paraId="37760EF7" w14:textId="77777777">
        <w:trPr>
          <w:trHeight w:val="834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6F09845C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B27B947" w14:textId="77777777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故障：钥匙ON</w:t>
            </w:r>
            <w:proofErr w:type="gramStart"/>
            <w:r>
              <w:rPr>
                <w:rFonts w:ascii="宋体" w:hAnsi="宋体" w:hint="eastAsia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lang w:eastAsia="zh-CN"/>
              </w:rPr>
              <w:t>有效且</w:t>
            </w:r>
          </w:p>
          <w:p w14:paraId="1DFBBC60" w14:textId="77777777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1、高压电动转向系统DM1报文有效</w:t>
            </w:r>
          </w:p>
          <w:p w14:paraId="5D7671B6" w14:textId="77777777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</w:t>
            </w:r>
            <w:r>
              <w:rPr>
                <w:rFonts w:ascii="宋体" w:hAnsi="宋体"/>
                <w:lang w:eastAsia="zh-CN"/>
              </w:rPr>
              <w:t>2E</w:t>
            </w:r>
            <w:r>
              <w:rPr>
                <w:rFonts w:ascii="宋体" w:hAnsi="宋体" w:hint="eastAsia"/>
                <w:lang w:eastAsia="zh-CN"/>
              </w:rPr>
              <w:t xml:space="preserve"> 一个以上故障ID：18ECFF</w:t>
            </w:r>
            <w:r>
              <w:rPr>
                <w:rFonts w:ascii="宋体" w:hAnsi="宋体"/>
                <w:lang w:eastAsia="zh-CN"/>
              </w:rPr>
              <w:t>2E</w:t>
            </w:r>
            <w:r>
              <w:rPr>
                <w:rFonts w:ascii="宋体" w:hAnsi="宋体" w:hint="eastAsia"/>
                <w:lang w:eastAsia="zh-CN"/>
              </w:rPr>
              <w:t>,18EBFF</w:t>
            </w:r>
            <w:r>
              <w:rPr>
                <w:rFonts w:ascii="宋体" w:hAnsi="宋体"/>
                <w:lang w:eastAsia="zh-CN"/>
              </w:rPr>
              <w:t>2E</w:t>
            </w:r>
            <w:r>
              <w:rPr>
                <w:rFonts w:ascii="宋体" w:hAnsi="宋体" w:hint="eastAsia"/>
                <w:lang w:eastAsia="zh-CN"/>
              </w:rPr>
              <w:t xml:space="preserve">） </w:t>
            </w:r>
          </w:p>
          <w:p w14:paraId="23F52DDB" w14:textId="77777777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2、低压电动转向系统DM1报文有效</w:t>
            </w:r>
          </w:p>
          <w:p w14:paraId="0FED0321" w14:textId="77777777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</w:t>
            </w:r>
            <w:r>
              <w:rPr>
                <w:rFonts w:ascii="宋体" w:hAnsi="宋体"/>
                <w:lang w:eastAsia="zh-CN"/>
              </w:rPr>
              <w:t>4D</w:t>
            </w:r>
            <w:r>
              <w:rPr>
                <w:rFonts w:ascii="宋体" w:hAnsi="宋体" w:hint="eastAsia"/>
                <w:lang w:eastAsia="zh-CN"/>
              </w:rPr>
              <w:t xml:space="preserve"> 一个以上故障ID：18ECFF</w:t>
            </w:r>
            <w:r>
              <w:rPr>
                <w:rFonts w:ascii="宋体" w:hAnsi="宋体"/>
                <w:lang w:eastAsia="zh-CN"/>
              </w:rPr>
              <w:t>4D</w:t>
            </w:r>
            <w:r>
              <w:rPr>
                <w:rFonts w:ascii="宋体" w:hAnsi="宋体" w:hint="eastAsia"/>
                <w:lang w:eastAsia="zh-CN"/>
              </w:rPr>
              <w:t>,18EBFF</w:t>
            </w:r>
            <w:r>
              <w:rPr>
                <w:rFonts w:ascii="宋体" w:hAnsi="宋体"/>
                <w:lang w:eastAsia="zh-CN"/>
              </w:rPr>
              <w:t>4D</w:t>
            </w:r>
            <w:r>
              <w:rPr>
                <w:rFonts w:ascii="宋体" w:hAnsi="宋体" w:hint="eastAsia"/>
                <w:lang w:eastAsia="zh-CN"/>
              </w:rPr>
              <w:t>）</w:t>
            </w:r>
          </w:p>
          <w:p w14:paraId="129DB0EE" w14:textId="77777777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点亮对应的Warning灯或Stop灯</w:t>
            </w:r>
          </w:p>
          <w:p w14:paraId="63F3D8E2" w14:textId="77777777" w:rsidR="00C61A0C" w:rsidRDefault="00B42207">
            <w:pPr>
              <w:spacing w:after="0"/>
              <w:rPr>
                <w:rFonts w:ascii="宋体" w:hAnsi="宋体"/>
                <w:highlight w:val="yellow"/>
                <w:lang w:eastAsia="zh-CN"/>
              </w:rPr>
            </w:pPr>
            <w:r>
              <w:rPr>
                <w:rFonts w:ascii="宋体" w:hAnsi="宋体" w:hint="eastAsia"/>
                <w:highlight w:val="yellow"/>
                <w:lang w:eastAsia="zh-CN"/>
              </w:rPr>
              <w:t>转向助力倒计时：</w:t>
            </w:r>
          </w:p>
          <w:p w14:paraId="469946D2" w14:textId="1CD44A78" w:rsidR="00CA2C5F" w:rsidRDefault="00B42207" w:rsidP="00C61A0C">
            <w:pPr>
              <w:spacing w:after="0"/>
              <w:ind w:firstLineChars="200" w:firstLine="440"/>
              <w:rPr>
                <w:rFonts w:ascii="宋体" w:hAnsi="宋体"/>
                <w:highlight w:val="yellow"/>
                <w:lang w:eastAsia="zh-CN"/>
              </w:rPr>
            </w:pPr>
            <w:r>
              <w:rPr>
                <w:rFonts w:ascii="宋体" w:hAnsi="宋体" w:hint="eastAsia"/>
                <w:highlight w:val="yellow"/>
                <w:lang w:eastAsia="zh-CN"/>
              </w:rPr>
              <w:t>钥匙ON</w:t>
            </w:r>
            <w:proofErr w:type="gramStart"/>
            <w:r>
              <w:rPr>
                <w:rFonts w:ascii="宋体" w:hAnsi="宋体" w:hint="eastAsia"/>
                <w:highlight w:val="yellow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highlight w:val="yellow"/>
                <w:lang w:eastAsia="zh-CN"/>
              </w:rPr>
              <w:t>有效且低压转向启动，车速大于3km/h，文字提醒“转向助力即将失效，请立即靠边停车”同时蜂鸣。</w:t>
            </w:r>
          </w:p>
          <w:tbl>
            <w:tblPr>
              <w:tblW w:w="76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77"/>
              <w:gridCol w:w="1825"/>
              <w:gridCol w:w="709"/>
              <w:gridCol w:w="567"/>
              <w:gridCol w:w="708"/>
              <w:gridCol w:w="2694"/>
            </w:tblGrid>
            <w:tr w:rsidR="00CA2C5F" w14:paraId="795B656B" w14:textId="77777777">
              <w:tc>
                <w:tcPr>
                  <w:tcW w:w="1177" w:type="dxa"/>
                  <w:shd w:val="clear" w:color="auto" w:fill="auto"/>
                </w:tcPr>
                <w:p w14:paraId="013EAE26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ID</w:t>
                  </w:r>
                </w:p>
              </w:tc>
              <w:tc>
                <w:tcPr>
                  <w:tcW w:w="1825" w:type="dxa"/>
                  <w:shd w:val="clear" w:color="auto" w:fill="auto"/>
                </w:tcPr>
                <w:p w14:paraId="5CABA2B2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内容</w:t>
                  </w:r>
                </w:p>
              </w:tc>
              <w:tc>
                <w:tcPr>
                  <w:tcW w:w="709" w:type="dxa"/>
                  <w:shd w:val="clear" w:color="auto" w:fill="auto"/>
                </w:tcPr>
                <w:p w14:paraId="3F8D7E07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字节</w:t>
                  </w:r>
                </w:p>
              </w:tc>
              <w:tc>
                <w:tcPr>
                  <w:tcW w:w="567" w:type="dxa"/>
                  <w:shd w:val="clear" w:color="auto" w:fill="auto"/>
                </w:tcPr>
                <w:p w14:paraId="32289F0C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708" w:type="dxa"/>
                </w:tcPr>
                <w:p w14:paraId="5B6A544B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周期</w:t>
                  </w:r>
                </w:p>
              </w:tc>
              <w:tc>
                <w:tcPr>
                  <w:tcW w:w="2694" w:type="dxa"/>
                  <w:shd w:val="clear" w:color="auto" w:fill="auto"/>
                </w:tcPr>
                <w:p w14:paraId="19309F49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备注</w:t>
                  </w:r>
                </w:p>
              </w:tc>
            </w:tr>
            <w:tr w:rsidR="00CA2C5F" w14:paraId="0A8A9933" w14:textId="77777777">
              <w:tc>
                <w:tcPr>
                  <w:tcW w:w="1177" w:type="dxa"/>
                  <w:shd w:val="clear" w:color="auto" w:fill="auto"/>
                </w:tcPr>
                <w:p w14:paraId="424EB906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ascii="宋体" w:hAnsi="宋体"/>
                    </w:rPr>
                    <w:t>0CF6034D</w:t>
                  </w:r>
                </w:p>
              </w:tc>
              <w:tc>
                <w:tcPr>
                  <w:tcW w:w="1825" w:type="dxa"/>
                  <w:shd w:val="clear" w:color="auto" w:fill="auto"/>
                </w:tcPr>
                <w:p w14:paraId="611CFE75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工作状态</w:t>
                  </w:r>
                </w:p>
              </w:tc>
              <w:tc>
                <w:tcPr>
                  <w:tcW w:w="709" w:type="dxa"/>
                  <w:shd w:val="clear" w:color="auto" w:fill="auto"/>
                </w:tcPr>
                <w:p w14:paraId="305AC232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1</w:t>
                  </w:r>
                </w:p>
              </w:tc>
              <w:tc>
                <w:tcPr>
                  <w:tcW w:w="567" w:type="dxa"/>
                  <w:shd w:val="clear" w:color="auto" w:fill="auto"/>
                </w:tcPr>
                <w:p w14:paraId="24D8BD06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1</w:t>
                  </w:r>
                  <w:r>
                    <w:rPr>
                      <w:rFonts w:hint="eastAsia"/>
                      <w:sz w:val="20"/>
                    </w:rPr>
                    <w:t>-</w:t>
                  </w:r>
                  <w:r>
                    <w:rPr>
                      <w:sz w:val="20"/>
                    </w:rPr>
                    <w:t>2</w:t>
                  </w:r>
                </w:p>
              </w:tc>
              <w:tc>
                <w:tcPr>
                  <w:tcW w:w="708" w:type="dxa"/>
                </w:tcPr>
                <w:p w14:paraId="29D8663F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0.1s</w:t>
                  </w:r>
                </w:p>
              </w:tc>
              <w:tc>
                <w:tcPr>
                  <w:tcW w:w="2694" w:type="dxa"/>
                  <w:shd w:val="clear" w:color="auto" w:fill="auto"/>
                </w:tcPr>
                <w:p w14:paraId="6DD75B45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00</w:t>
                  </w:r>
                  <w:r>
                    <w:rPr>
                      <w:rFonts w:hint="eastAsia"/>
                      <w:sz w:val="20"/>
                    </w:rPr>
                    <w:t>：停机；</w:t>
                  </w:r>
                  <w:r>
                    <w:rPr>
                      <w:rFonts w:hint="eastAsia"/>
                      <w:sz w:val="20"/>
                    </w:rPr>
                    <w:t>01</w:t>
                  </w:r>
                  <w:r>
                    <w:rPr>
                      <w:rFonts w:hint="eastAsia"/>
                      <w:sz w:val="20"/>
                    </w:rPr>
                    <w:t>：运行</w:t>
                  </w:r>
                </w:p>
                <w:p w14:paraId="79D564D8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10</w:t>
                  </w:r>
                  <w:r>
                    <w:rPr>
                      <w:rFonts w:hint="eastAsia"/>
                      <w:sz w:val="20"/>
                    </w:rPr>
                    <w:t>：故障</w:t>
                  </w:r>
                </w:p>
              </w:tc>
            </w:tr>
          </w:tbl>
          <w:p w14:paraId="0223EE35" w14:textId="77777777" w:rsidR="00CA2C5F" w:rsidRDefault="00CA2C5F">
            <w:pPr>
              <w:spacing w:after="0"/>
              <w:rPr>
                <w:rFonts w:ascii="宋体" w:hAnsi="宋体"/>
                <w:highlight w:val="yellow"/>
                <w:lang w:eastAsia="zh-CN"/>
              </w:rPr>
            </w:pPr>
          </w:p>
        </w:tc>
      </w:tr>
      <w:tr w:rsidR="00CA2C5F" w14:paraId="7A2421B6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4728FDE9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AA1BEDF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报警灯：无</w:t>
            </w:r>
          </w:p>
        </w:tc>
      </w:tr>
      <w:tr w:rsidR="00CA2C5F" w14:paraId="6A65E268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72E45DE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53B2E24" w14:textId="77777777" w:rsidR="00CA2C5F" w:rsidRDefault="00CA2C5F">
            <w:pPr>
              <w:spacing w:after="0"/>
              <w:rPr>
                <w:sz w:val="20"/>
                <w:szCs w:val="20"/>
              </w:rPr>
            </w:pPr>
          </w:p>
        </w:tc>
      </w:tr>
      <w:tr w:rsidR="00CA2C5F" w14:paraId="44923A1B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61ABACFC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E64B785" w14:textId="77777777" w:rsidR="00F50403" w:rsidRDefault="00F50403" w:rsidP="00F50403">
            <w:pPr>
              <w:spacing w:after="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48E114ED" w14:textId="77777777" w:rsidR="00F50403" w:rsidRDefault="00F50403" w:rsidP="00F50403">
            <w:pPr>
              <w:spacing w:after="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12182D65" w14:textId="6EA89DD6" w:rsidR="00CA2C5F" w:rsidRDefault="00F50403" w:rsidP="00F50403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或未收到转向系统故障</w:t>
            </w:r>
            <w:r>
              <w:rPr>
                <w:rFonts w:hint="eastAsia"/>
                <w:sz w:val="20"/>
                <w:lang w:eastAsia="zh-CN"/>
              </w:rPr>
              <w:t>信号</w:t>
            </w:r>
          </w:p>
        </w:tc>
      </w:tr>
      <w:tr w:rsidR="00CA2C5F" w14:paraId="27D87D0C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8CC036A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5ABB8AD" w14:textId="5693C98E" w:rsidR="00F50403" w:rsidRDefault="00F50403" w:rsidP="00F50403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/>
                <w:sz w:val="20"/>
                <w:szCs w:val="20"/>
              </w:rPr>
              <w:t>DM1和</w:t>
            </w:r>
            <w:r>
              <w:rPr>
                <w:rFonts w:ascii="宋体" w:hAnsi="宋体"/>
              </w:rPr>
              <w:t>0CF6034D</w:t>
            </w:r>
          </w:p>
        </w:tc>
      </w:tr>
      <w:tr w:rsidR="00CA2C5F" w14:paraId="1B992A00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741F1AD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7E15C27" w14:textId="7EBC62A0" w:rsidR="00CA2C5F" w:rsidRDefault="00E551BD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/>
                <w:sz w:val="20"/>
                <w:szCs w:val="20"/>
              </w:rPr>
              <w:t>无</w:t>
            </w:r>
          </w:p>
        </w:tc>
      </w:tr>
    </w:tbl>
    <w:p w14:paraId="5DECEFC8" w14:textId="77777777" w:rsidR="00CA2C5F" w:rsidRDefault="00CA2C5F">
      <w:pPr>
        <w:rPr>
          <w:highlight w:val="yellow"/>
        </w:rPr>
      </w:pPr>
    </w:p>
    <w:p w14:paraId="65B7A4D2" w14:textId="77777777" w:rsidR="00CA2C5F" w:rsidRDefault="00B42207">
      <w:pPr>
        <w:pStyle w:val="2"/>
      </w:pPr>
      <w:proofErr w:type="spellStart"/>
      <w:r>
        <w:t>高压配电盒显示</w:t>
      </w:r>
      <w:proofErr w:type="spellEnd"/>
    </w:p>
    <w:tbl>
      <w:tblPr>
        <w:tblW w:w="10016" w:type="dxa"/>
        <w:jc w:val="center"/>
        <w:tblLayout w:type="fixed"/>
        <w:tblLook w:val="04A0" w:firstRow="1" w:lastRow="0" w:firstColumn="1" w:lastColumn="0" w:noHBand="0" w:noVBand="1"/>
      </w:tblPr>
      <w:tblGrid>
        <w:gridCol w:w="1182"/>
        <w:gridCol w:w="8834"/>
      </w:tblGrid>
      <w:tr w:rsidR="00CA2C5F" w14:paraId="0A0CDD42" w14:textId="77777777">
        <w:trPr>
          <w:trHeight w:val="469"/>
          <w:jc w:val="center"/>
        </w:trPr>
        <w:tc>
          <w:tcPr>
            <w:tcW w:w="11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513AEBF9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834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C7B8792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  <w:lang w:eastAsia="zh-CN"/>
              </w:rPr>
            </w:pPr>
            <w:proofErr w:type="spellStart"/>
            <w:r>
              <w:rPr>
                <w:rFonts w:hint="eastAsia"/>
              </w:rPr>
              <w:t>高压配电盒显示</w:t>
            </w:r>
            <w:proofErr w:type="spellEnd"/>
          </w:p>
        </w:tc>
      </w:tr>
      <w:tr w:rsidR="00CA2C5F" w14:paraId="2C79A042" w14:textId="77777777">
        <w:trPr>
          <w:trHeight w:val="391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A90F210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5A3156C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proofErr w:type="spellStart"/>
            <w:r>
              <w:rPr>
                <w:rFonts w:hint="eastAsia"/>
              </w:rPr>
              <w:t>高压配电盒故障提醒</w:t>
            </w:r>
            <w:proofErr w:type="spellEnd"/>
          </w:p>
        </w:tc>
      </w:tr>
      <w:tr w:rsidR="00CA2C5F" w14:paraId="611905AC" w14:textId="77777777">
        <w:trPr>
          <w:trHeight w:val="834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105DD84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90FED1D" w14:textId="77777777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故障：钥匙ON</w:t>
            </w:r>
            <w:proofErr w:type="gramStart"/>
            <w:r>
              <w:rPr>
                <w:rFonts w:ascii="宋体" w:hAnsi="宋体" w:hint="eastAsia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lang w:eastAsia="zh-CN"/>
              </w:rPr>
              <w:t>有效且</w:t>
            </w:r>
          </w:p>
          <w:p w14:paraId="23085B69" w14:textId="77777777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1、高压电动转向系统DM1报文有效</w:t>
            </w:r>
          </w:p>
          <w:p w14:paraId="12A797E0" w14:textId="77777777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</w:t>
            </w:r>
            <w:r>
              <w:rPr>
                <w:rFonts w:ascii="宋体" w:hAnsi="宋体"/>
                <w:lang w:eastAsia="zh-CN"/>
              </w:rPr>
              <w:t>1E</w:t>
            </w:r>
            <w:r>
              <w:rPr>
                <w:rFonts w:ascii="宋体" w:hAnsi="宋体" w:hint="eastAsia"/>
                <w:lang w:eastAsia="zh-CN"/>
              </w:rPr>
              <w:t xml:space="preserve"> 一个以上故障ID：18ECFF</w:t>
            </w:r>
            <w:r>
              <w:rPr>
                <w:rFonts w:ascii="宋体" w:hAnsi="宋体"/>
                <w:lang w:eastAsia="zh-CN"/>
              </w:rPr>
              <w:t>1E</w:t>
            </w:r>
            <w:r>
              <w:rPr>
                <w:rFonts w:ascii="宋体" w:hAnsi="宋体" w:hint="eastAsia"/>
                <w:lang w:eastAsia="zh-CN"/>
              </w:rPr>
              <w:t>,18EBFF</w:t>
            </w:r>
            <w:r>
              <w:rPr>
                <w:rFonts w:ascii="宋体" w:hAnsi="宋体"/>
                <w:lang w:eastAsia="zh-CN"/>
              </w:rPr>
              <w:t>1E</w:t>
            </w:r>
            <w:r>
              <w:rPr>
                <w:rFonts w:ascii="宋体" w:hAnsi="宋体" w:hint="eastAsia"/>
                <w:lang w:eastAsia="zh-CN"/>
              </w:rPr>
              <w:t xml:space="preserve">） </w:t>
            </w:r>
          </w:p>
          <w:p w14:paraId="427A1FDA" w14:textId="77777777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2、低压电动转向系统DM1报文有效</w:t>
            </w:r>
          </w:p>
          <w:p w14:paraId="6224BFDE" w14:textId="77777777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</w:t>
            </w:r>
            <w:r>
              <w:rPr>
                <w:rFonts w:ascii="宋体" w:hAnsi="宋体"/>
                <w:lang w:eastAsia="zh-CN"/>
              </w:rPr>
              <w:t>1E</w:t>
            </w:r>
            <w:r>
              <w:rPr>
                <w:rFonts w:ascii="宋体" w:hAnsi="宋体" w:hint="eastAsia"/>
                <w:lang w:eastAsia="zh-CN"/>
              </w:rPr>
              <w:t xml:space="preserve"> 一个以上故障ID：18ECFF</w:t>
            </w:r>
            <w:r>
              <w:rPr>
                <w:rFonts w:ascii="宋体" w:hAnsi="宋体"/>
                <w:lang w:eastAsia="zh-CN"/>
              </w:rPr>
              <w:t>1E</w:t>
            </w:r>
            <w:r>
              <w:rPr>
                <w:rFonts w:ascii="宋体" w:hAnsi="宋体" w:hint="eastAsia"/>
                <w:lang w:eastAsia="zh-CN"/>
              </w:rPr>
              <w:t>,18EBFF</w:t>
            </w:r>
            <w:r>
              <w:rPr>
                <w:rFonts w:ascii="宋体" w:hAnsi="宋体"/>
                <w:lang w:eastAsia="zh-CN"/>
              </w:rPr>
              <w:t>1E</w:t>
            </w:r>
            <w:r>
              <w:rPr>
                <w:rFonts w:ascii="宋体" w:hAnsi="宋体" w:hint="eastAsia"/>
                <w:lang w:eastAsia="zh-CN"/>
              </w:rPr>
              <w:t>）</w:t>
            </w:r>
          </w:p>
          <w:p w14:paraId="36E1810A" w14:textId="77777777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点亮对应的Warning灯或Stop灯</w:t>
            </w:r>
          </w:p>
          <w:p w14:paraId="04202ADD" w14:textId="77777777" w:rsidR="00CA2C5F" w:rsidRDefault="00CA2C5F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</w:p>
        </w:tc>
      </w:tr>
      <w:tr w:rsidR="00CA2C5F" w14:paraId="54C9104A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17FB89D4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7E34489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报警灯：无</w:t>
            </w:r>
          </w:p>
        </w:tc>
      </w:tr>
      <w:tr w:rsidR="00CA2C5F" w14:paraId="4C664940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4082BC87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287521E" w14:textId="77777777" w:rsidR="00CA2C5F" w:rsidRDefault="00CA2C5F">
            <w:pPr>
              <w:spacing w:after="0"/>
              <w:rPr>
                <w:sz w:val="20"/>
                <w:szCs w:val="20"/>
              </w:rPr>
            </w:pPr>
          </w:p>
        </w:tc>
      </w:tr>
      <w:tr w:rsidR="003E55EA" w14:paraId="2A960368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0B14FBF0" w14:textId="77777777" w:rsidR="003E55EA" w:rsidRDefault="003E55EA" w:rsidP="003E55EA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187E737" w14:textId="77777777" w:rsidR="003E55EA" w:rsidRDefault="003E55EA" w:rsidP="003E55EA">
            <w:pPr>
              <w:spacing w:after="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65BE18FF" w14:textId="77777777" w:rsidR="003E55EA" w:rsidRDefault="003E55EA" w:rsidP="003E55EA">
            <w:pPr>
              <w:spacing w:after="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3F11D7F1" w14:textId="0B5025BB" w:rsidR="003E55EA" w:rsidRDefault="003E55EA" w:rsidP="003E55EA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或未收到DM</w:t>
            </w:r>
            <w:r>
              <w:rPr>
                <w:rFonts w:ascii="宋体" w:hAnsi="宋体" w:cs="Arial"/>
                <w:sz w:val="20"/>
                <w:szCs w:val="20"/>
                <w:lang w:eastAsia="zh-CN"/>
              </w:rPr>
              <w:t>1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故障</w:t>
            </w:r>
            <w:r>
              <w:rPr>
                <w:rFonts w:hint="eastAsia"/>
                <w:sz w:val="20"/>
                <w:lang w:eastAsia="zh-CN"/>
              </w:rPr>
              <w:t>信号</w:t>
            </w:r>
          </w:p>
        </w:tc>
      </w:tr>
      <w:tr w:rsidR="003E55EA" w14:paraId="2E470F00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80D71DD" w14:textId="77777777" w:rsidR="003E55EA" w:rsidRDefault="003E55EA" w:rsidP="003E55EA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6D61742" w14:textId="1CC41C7A" w:rsidR="003E55EA" w:rsidRDefault="003E55EA" w:rsidP="003E55EA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/>
                <w:sz w:val="20"/>
                <w:szCs w:val="20"/>
              </w:rPr>
              <w:t>DM1</w:t>
            </w:r>
          </w:p>
        </w:tc>
      </w:tr>
      <w:tr w:rsidR="003E55EA" w14:paraId="5929F545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7174C89" w14:textId="77777777" w:rsidR="003E55EA" w:rsidRDefault="003E55EA" w:rsidP="003E55EA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3E0264B" w14:textId="438DFA82" w:rsidR="003E55EA" w:rsidRDefault="00702A7D" w:rsidP="003E55EA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/>
                <w:sz w:val="20"/>
                <w:szCs w:val="20"/>
              </w:rPr>
              <w:t>无</w:t>
            </w:r>
          </w:p>
        </w:tc>
      </w:tr>
    </w:tbl>
    <w:p w14:paraId="39B332BB" w14:textId="77777777" w:rsidR="00CA2C5F" w:rsidRDefault="00B42207">
      <w:pPr>
        <w:pStyle w:val="2"/>
      </w:pPr>
      <w:r>
        <w:rPr>
          <w:rFonts w:hint="eastAsia"/>
          <w:lang w:eastAsia="zh-CN"/>
        </w:rPr>
        <w:lastRenderedPageBreak/>
        <w:t>ATS</w:t>
      </w:r>
      <w:r>
        <w:rPr>
          <w:rFonts w:hint="eastAsia"/>
          <w:lang w:eastAsia="zh-CN"/>
        </w:rPr>
        <w:t>冷却系统显示</w:t>
      </w:r>
    </w:p>
    <w:p w14:paraId="2AAE0188" w14:textId="77777777" w:rsidR="00CA2C5F" w:rsidRDefault="00B42207">
      <w:pPr>
        <w:pStyle w:val="3"/>
        <w:rPr>
          <w:lang w:val="en-US" w:eastAsia="zh-CN"/>
        </w:rPr>
      </w:pPr>
      <w:r>
        <w:rPr>
          <w:rFonts w:hint="eastAsia"/>
          <w:lang w:val="en-US" w:eastAsia="zh-CN"/>
        </w:rPr>
        <w:t>冷却水温指示</w:t>
      </w:r>
    </w:p>
    <w:tbl>
      <w:tblPr>
        <w:tblW w:w="10314" w:type="dxa"/>
        <w:tblLayout w:type="fixed"/>
        <w:tblLook w:val="04A0" w:firstRow="1" w:lastRow="0" w:firstColumn="1" w:lastColumn="0" w:noHBand="0" w:noVBand="1"/>
      </w:tblPr>
      <w:tblGrid>
        <w:gridCol w:w="2380"/>
        <w:gridCol w:w="7934"/>
      </w:tblGrid>
      <w:tr w:rsidR="00CA2C5F" w14:paraId="0E9DA63E" w14:textId="77777777">
        <w:trPr>
          <w:trHeight w:val="611"/>
        </w:trPr>
        <w:tc>
          <w:tcPr>
            <w:tcW w:w="23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000000" w:fill="D8D8D8"/>
            <w:vAlign w:val="center"/>
          </w:tcPr>
          <w:p w14:paraId="707D90D3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934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1C29E75D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水温表指示</w:t>
            </w:r>
            <w:proofErr w:type="spellEnd"/>
          </w:p>
        </w:tc>
      </w:tr>
      <w:tr w:rsidR="00CA2C5F" w14:paraId="3B029BCB" w14:textId="77777777">
        <w:trPr>
          <w:trHeight w:val="397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50FF48A0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9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C92137D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仪表从CAN总线获得水温信号，通过水温表显示冷却液温度</w:t>
            </w:r>
          </w:p>
        </w:tc>
      </w:tr>
      <w:tr w:rsidR="00CA2C5F" w14:paraId="1B801B4C" w14:textId="77777777">
        <w:trPr>
          <w:trHeight w:val="834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6E1F9E79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9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E0F7F18" w14:textId="77777777" w:rsidR="00CA2C5F" w:rsidRDefault="00B42207">
            <w:pPr>
              <w:spacing w:after="0" w:line="240" w:lineRule="auto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以下所有条件满足时，进入</w:t>
            </w:r>
          </w:p>
          <w:p w14:paraId="438B8E5D" w14:textId="77777777" w:rsidR="00CA2C5F" w:rsidRDefault="00B42207">
            <w:pPr>
              <w:spacing w:after="0" w:line="240" w:lineRule="auto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1.ON</w:t>
            </w:r>
            <w:proofErr w:type="gramStart"/>
            <w:r>
              <w:rPr>
                <w:rFonts w:hint="eastAsia"/>
                <w:sz w:val="20"/>
                <w:lang w:eastAsia="zh-CN"/>
              </w:rPr>
              <w:t>档</w:t>
            </w:r>
            <w:proofErr w:type="gramEnd"/>
            <w:r>
              <w:rPr>
                <w:rFonts w:hint="eastAsia"/>
                <w:sz w:val="20"/>
                <w:lang w:eastAsia="zh-CN"/>
              </w:rPr>
              <w:t>电源接通</w:t>
            </w:r>
            <w:r>
              <w:rPr>
                <w:rFonts w:hint="eastAsia"/>
                <w:sz w:val="20"/>
                <w:lang w:eastAsia="zh-CN"/>
              </w:rPr>
              <w:t>.</w:t>
            </w:r>
          </w:p>
          <w:p w14:paraId="5BE16D09" w14:textId="77777777" w:rsidR="00CA2C5F" w:rsidRDefault="00B42207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sz w:val="20"/>
                <w:szCs w:val="20"/>
                <w:lang w:eastAsia="zh-CN"/>
              </w:rPr>
              <w:t>且收到水温</w:t>
            </w:r>
            <w:r>
              <w:rPr>
                <w:rFonts w:hint="eastAsia"/>
                <w:sz w:val="20"/>
                <w:szCs w:val="20"/>
                <w:lang w:eastAsia="zh-CN"/>
              </w:rPr>
              <w:t>CAN</w:t>
            </w:r>
            <w:r>
              <w:rPr>
                <w:rFonts w:hint="eastAsia"/>
                <w:sz w:val="20"/>
                <w:szCs w:val="20"/>
                <w:lang w:eastAsia="zh-CN"/>
              </w:rPr>
              <w:t>总线信号</w:t>
            </w:r>
          </w:p>
          <w:tbl>
            <w:tblPr>
              <w:tblW w:w="76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77"/>
              <w:gridCol w:w="1825"/>
              <w:gridCol w:w="709"/>
              <w:gridCol w:w="567"/>
              <w:gridCol w:w="708"/>
              <w:gridCol w:w="2694"/>
            </w:tblGrid>
            <w:tr w:rsidR="00CA2C5F" w14:paraId="5F319EF8" w14:textId="77777777">
              <w:tc>
                <w:tcPr>
                  <w:tcW w:w="1177" w:type="dxa"/>
                  <w:shd w:val="clear" w:color="auto" w:fill="auto"/>
                </w:tcPr>
                <w:p w14:paraId="7220D7A5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ID</w:t>
                  </w:r>
                </w:p>
              </w:tc>
              <w:tc>
                <w:tcPr>
                  <w:tcW w:w="1825" w:type="dxa"/>
                  <w:shd w:val="clear" w:color="auto" w:fill="auto"/>
                </w:tcPr>
                <w:p w14:paraId="70FDCBED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内容</w:t>
                  </w:r>
                </w:p>
              </w:tc>
              <w:tc>
                <w:tcPr>
                  <w:tcW w:w="709" w:type="dxa"/>
                  <w:shd w:val="clear" w:color="auto" w:fill="auto"/>
                </w:tcPr>
                <w:p w14:paraId="53852E05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字节</w:t>
                  </w:r>
                </w:p>
              </w:tc>
              <w:tc>
                <w:tcPr>
                  <w:tcW w:w="567" w:type="dxa"/>
                  <w:shd w:val="clear" w:color="auto" w:fill="auto"/>
                </w:tcPr>
                <w:p w14:paraId="37435773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708" w:type="dxa"/>
                </w:tcPr>
                <w:p w14:paraId="2D7EA441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周期</w:t>
                  </w:r>
                </w:p>
              </w:tc>
              <w:tc>
                <w:tcPr>
                  <w:tcW w:w="2694" w:type="dxa"/>
                  <w:shd w:val="clear" w:color="auto" w:fill="auto"/>
                </w:tcPr>
                <w:p w14:paraId="6E702468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备注</w:t>
                  </w:r>
                </w:p>
              </w:tc>
            </w:tr>
            <w:tr w:rsidR="00CA2C5F" w14:paraId="52F757A1" w14:textId="77777777">
              <w:tc>
                <w:tcPr>
                  <w:tcW w:w="1177" w:type="dxa"/>
                  <w:shd w:val="clear" w:color="auto" w:fill="auto"/>
                </w:tcPr>
                <w:p w14:paraId="0DAC6D3C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ascii="宋体" w:hAnsi="宋体"/>
                    </w:rPr>
                    <w:t>0C3DD7A7</w:t>
                  </w:r>
                </w:p>
              </w:tc>
              <w:tc>
                <w:tcPr>
                  <w:tcW w:w="1825" w:type="dxa"/>
                  <w:shd w:val="clear" w:color="auto" w:fill="auto"/>
                </w:tcPr>
                <w:p w14:paraId="2AE741CF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冷却水温</w:t>
                  </w:r>
                </w:p>
              </w:tc>
              <w:tc>
                <w:tcPr>
                  <w:tcW w:w="709" w:type="dxa"/>
                  <w:shd w:val="clear" w:color="auto" w:fill="auto"/>
                </w:tcPr>
                <w:p w14:paraId="04D45FB8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5</w:t>
                  </w:r>
                </w:p>
              </w:tc>
              <w:tc>
                <w:tcPr>
                  <w:tcW w:w="567" w:type="dxa"/>
                  <w:shd w:val="clear" w:color="auto" w:fill="auto"/>
                </w:tcPr>
                <w:p w14:paraId="6268CE30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All</w:t>
                  </w:r>
                </w:p>
              </w:tc>
              <w:tc>
                <w:tcPr>
                  <w:tcW w:w="708" w:type="dxa"/>
                </w:tcPr>
                <w:p w14:paraId="69BAF80D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0.2s</w:t>
                  </w:r>
                </w:p>
              </w:tc>
              <w:tc>
                <w:tcPr>
                  <w:tcW w:w="2694" w:type="dxa"/>
                  <w:shd w:val="clear" w:color="auto" w:fill="auto"/>
                </w:tcPr>
                <w:p w14:paraId="44CB0B26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增益</w:t>
                  </w:r>
                  <w:r>
                    <w:rPr>
                      <w:rFonts w:hint="eastAsia"/>
                      <w:sz w:val="20"/>
                    </w:rPr>
                    <w:t>:1</w:t>
                  </w:r>
                  <w:r>
                    <w:rPr>
                      <w:rFonts w:hint="eastAsia"/>
                      <w:sz w:val="20"/>
                    </w:rPr>
                    <w:t>℃；偏移量</w:t>
                  </w:r>
                  <w:r>
                    <w:rPr>
                      <w:rFonts w:hint="eastAsia"/>
                      <w:sz w:val="20"/>
                    </w:rPr>
                    <w:t>:-40</w:t>
                  </w:r>
                  <w:r>
                    <w:rPr>
                      <w:rFonts w:hint="eastAsia"/>
                      <w:sz w:val="20"/>
                    </w:rPr>
                    <w:t>℃；</w:t>
                  </w:r>
                </w:p>
                <w:p w14:paraId="3C779762" w14:textId="2DAAE3FC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8C632E">
                    <w:rPr>
                      <w:rFonts w:hint="eastAsia"/>
                      <w:sz w:val="20"/>
                      <w:highlight w:val="yellow"/>
                    </w:rPr>
                    <w:t>范围</w:t>
                  </w:r>
                  <w:r w:rsidRPr="008C632E">
                    <w:rPr>
                      <w:rFonts w:hint="eastAsia"/>
                      <w:sz w:val="20"/>
                      <w:highlight w:val="yellow"/>
                    </w:rPr>
                    <w:t>:</w:t>
                  </w:r>
                  <w:r w:rsidR="008C632E">
                    <w:rPr>
                      <w:rFonts w:hint="eastAsia"/>
                      <w:sz w:val="20"/>
                      <w:highlight w:val="yellow"/>
                    </w:rPr>
                    <w:t>1</w:t>
                  </w:r>
                  <w:r w:rsidRPr="008C632E">
                    <w:rPr>
                      <w:rFonts w:hint="eastAsia"/>
                      <w:sz w:val="20"/>
                      <w:highlight w:val="yellow"/>
                    </w:rPr>
                    <w:t>0</w:t>
                  </w:r>
                  <w:r w:rsidRPr="008C632E">
                    <w:rPr>
                      <w:rFonts w:hint="eastAsia"/>
                      <w:sz w:val="20"/>
                      <w:highlight w:val="yellow"/>
                    </w:rPr>
                    <w:t>℃</w:t>
                  </w:r>
                  <w:r w:rsidRPr="008C632E">
                    <w:rPr>
                      <w:rFonts w:hint="eastAsia"/>
                      <w:sz w:val="20"/>
                      <w:highlight w:val="yellow"/>
                    </w:rPr>
                    <w:t>-</w:t>
                  </w:r>
                  <w:r w:rsidR="008C632E">
                    <w:rPr>
                      <w:rFonts w:hint="eastAsia"/>
                      <w:sz w:val="20"/>
                      <w:highlight w:val="yellow"/>
                    </w:rPr>
                    <w:t>9</w:t>
                  </w:r>
                  <w:r w:rsidRPr="008C632E">
                    <w:rPr>
                      <w:sz w:val="20"/>
                      <w:highlight w:val="yellow"/>
                    </w:rPr>
                    <w:t>0</w:t>
                  </w:r>
                  <w:r w:rsidRPr="008C632E">
                    <w:rPr>
                      <w:rFonts w:hint="eastAsia"/>
                      <w:sz w:val="20"/>
                      <w:highlight w:val="yellow"/>
                    </w:rPr>
                    <w:t>℃</w:t>
                  </w:r>
                </w:p>
              </w:tc>
            </w:tr>
          </w:tbl>
          <w:p w14:paraId="75E98AD6" w14:textId="77777777" w:rsidR="00CA2C5F" w:rsidRDefault="00CA2C5F">
            <w:pPr>
              <w:spacing w:after="0" w:line="240" w:lineRule="auto"/>
              <w:ind w:firstLine="400"/>
              <w:rPr>
                <w:sz w:val="20"/>
                <w:szCs w:val="20"/>
                <w:lang w:eastAsia="zh-CN"/>
              </w:rPr>
            </w:pPr>
          </w:p>
        </w:tc>
      </w:tr>
      <w:tr w:rsidR="00CA2C5F" w14:paraId="50331066" w14:textId="77777777">
        <w:trPr>
          <w:trHeight w:val="270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1CA3E749" w14:textId="77777777" w:rsidR="00CA2C5F" w:rsidRDefault="00B42207">
            <w:pPr>
              <w:spacing w:after="0" w:line="240" w:lineRule="auto"/>
              <w:ind w:firstLine="402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9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6ECA998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冷却液温度实时指示在水温表上</w:t>
            </w:r>
          </w:p>
        </w:tc>
      </w:tr>
      <w:tr w:rsidR="00CA2C5F" w14:paraId="3D684DE0" w14:textId="77777777">
        <w:trPr>
          <w:trHeight w:val="270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5208ED46" w14:textId="77777777" w:rsidR="00CA2C5F" w:rsidRDefault="00B42207">
            <w:pPr>
              <w:spacing w:after="0" w:line="240" w:lineRule="auto"/>
              <w:ind w:firstLine="402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9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B837690" w14:textId="1D026721" w:rsidR="00CA2C5F" w:rsidRDefault="00B42207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刻度线分红色区与绿色区，</w:t>
            </w:r>
            <w:r w:rsidRPr="008C632E">
              <w:rPr>
                <w:rFonts w:hint="eastAsia"/>
                <w:sz w:val="20"/>
                <w:szCs w:val="20"/>
                <w:highlight w:val="yellow"/>
                <w:lang w:eastAsia="zh-CN"/>
              </w:rPr>
              <w:t>绿色为正常区域</w:t>
            </w:r>
            <w:r w:rsidRPr="008C632E">
              <w:rPr>
                <w:sz w:val="20"/>
                <w:szCs w:val="20"/>
                <w:highlight w:val="yellow"/>
                <w:lang w:eastAsia="zh-CN"/>
              </w:rPr>
              <w:t>1</w:t>
            </w:r>
            <w:r w:rsidRPr="008C632E">
              <w:rPr>
                <w:rFonts w:hint="eastAsia"/>
                <w:sz w:val="20"/>
                <w:szCs w:val="20"/>
                <w:highlight w:val="yellow"/>
                <w:lang w:eastAsia="zh-CN"/>
              </w:rPr>
              <w:t>0</w:t>
            </w:r>
            <w:r w:rsidRPr="008C632E">
              <w:rPr>
                <w:rFonts w:hint="eastAsia"/>
                <w:sz w:val="20"/>
                <w:highlight w:val="yellow"/>
                <w:lang w:eastAsia="zh-CN"/>
              </w:rPr>
              <w:t>℃</w:t>
            </w:r>
            <w:r w:rsidRPr="008C632E">
              <w:rPr>
                <w:rFonts w:hint="eastAsia"/>
                <w:sz w:val="20"/>
                <w:highlight w:val="yellow"/>
                <w:lang w:eastAsia="zh-CN"/>
              </w:rPr>
              <w:t>-6</w:t>
            </w:r>
            <w:r w:rsidR="008C632E">
              <w:rPr>
                <w:rFonts w:hint="eastAsia"/>
                <w:sz w:val="20"/>
                <w:highlight w:val="yellow"/>
                <w:lang w:eastAsia="zh-CN"/>
              </w:rPr>
              <w:t>5</w:t>
            </w:r>
            <w:r w:rsidRPr="008C632E">
              <w:rPr>
                <w:rFonts w:hint="eastAsia"/>
                <w:sz w:val="20"/>
                <w:highlight w:val="yellow"/>
                <w:lang w:eastAsia="zh-CN"/>
              </w:rPr>
              <w:t>℃，小于</w:t>
            </w:r>
            <w:r w:rsidRPr="008C632E">
              <w:rPr>
                <w:sz w:val="20"/>
                <w:highlight w:val="yellow"/>
                <w:lang w:eastAsia="zh-CN"/>
              </w:rPr>
              <w:t>1</w:t>
            </w:r>
            <w:r w:rsidRPr="008C632E">
              <w:rPr>
                <w:rFonts w:hint="eastAsia"/>
                <w:sz w:val="20"/>
                <w:highlight w:val="yellow"/>
                <w:lang w:eastAsia="zh-CN"/>
              </w:rPr>
              <w:t>0</w:t>
            </w:r>
            <w:r w:rsidRPr="008C632E">
              <w:rPr>
                <w:rFonts w:hint="eastAsia"/>
                <w:sz w:val="20"/>
                <w:highlight w:val="yellow"/>
                <w:lang w:eastAsia="zh-CN"/>
              </w:rPr>
              <w:t>℃指示</w:t>
            </w:r>
            <w:r w:rsidR="008C632E" w:rsidRPr="008C632E">
              <w:rPr>
                <w:rFonts w:hint="eastAsia"/>
                <w:sz w:val="20"/>
                <w:highlight w:val="yellow"/>
                <w:lang w:eastAsia="zh-CN"/>
              </w:rPr>
              <w:t>到</w:t>
            </w:r>
            <w:r w:rsidRPr="008C632E">
              <w:rPr>
                <w:sz w:val="20"/>
                <w:highlight w:val="yellow"/>
                <w:lang w:eastAsia="zh-CN"/>
              </w:rPr>
              <w:t>1</w:t>
            </w:r>
            <w:r w:rsidRPr="008C632E">
              <w:rPr>
                <w:rFonts w:hint="eastAsia"/>
                <w:sz w:val="20"/>
                <w:highlight w:val="yellow"/>
                <w:lang w:eastAsia="zh-CN"/>
              </w:rPr>
              <w:t>0</w:t>
            </w:r>
            <w:r w:rsidRPr="008C632E">
              <w:rPr>
                <w:rFonts w:hint="eastAsia"/>
                <w:sz w:val="20"/>
                <w:highlight w:val="yellow"/>
                <w:lang w:eastAsia="zh-CN"/>
              </w:rPr>
              <w:t>℃</w:t>
            </w:r>
            <w:r w:rsidRPr="008C632E">
              <w:rPr>
                <w:rFonts w:hint="eastAsia"/>
                <w:sz w:val="20"/>
                <w:szCs w:val="20"/>
                <w:highlight w:val="yellow"/>
                <w:lang w:eastAsia="zh-CN"/>
              </w:rPr>
              <w:t>，红色为报警区域</w:t>
            </w:r>
            <w:r w:rsidRPr="008C632E">
              <w:rPr>
                <w:rFonts w:hint="eastAsia"/>
                <w:sz w:val="20"/>
                <w:szCs w:val="20"/>
                <w:highlight w:val="yellow"/>
                <w:lang w:eastAsia="zh-CN"/>
              </w:rPr>
              <w:t>6</w:t>
            </w:r>
            <w:r w:rsidR="008C632E" w:rsidRPr="008C632E">
              <w:rPr>
                <w:rFonts w:hint="eastAsia"/>
                <w:sz w:val="20"/>
                <w:szCs w:val="20"/>
                <w:highlight w:val="yellow"/>
                <w:lang w:eastAsia="zh-CN"/>
              </w:rPr>
              <w:t>5</w:t>
            </w:r>
            <w:r w:rsidRPr="008C632E">
              <w:rPr>
                <w:rFonts w:hint="eastAsia"/>
                <w:sz w:val="20"/>
                <w:highlight w:val="yellow"/>
                <w:lang w:eastAsia="zh-CN"/>
              </w:rPr>
              <w:t>℃</w:t>
            </w:r>
            <w:r w:rsidRPr="008C632E">
              <w:rPr>
                <w:rFonts w:hint="eastAsia"/>
                <w:sz w:val="20"/>
                <w:highlight w:val="yellow"/>
                <w:lang w:eastAsia="zh-CN"/>
              </w:rPr>
              <w:t>-90</w:t>
            </w:r>
            <w:r w:rsidRPr="008C632E">
              <w:rPr>
                <w:rFonts w:hint="eastAsia"/>
                <w:sz w:val="20"/>
                <w:highlight w:val="yellow"/>
                <w:lang w:eastAsia="zh-CN"/>
              </w:rPr>
              <w:t>℃</w:t>
            </w:r>
            <w:r>
              <w:rPr>
                <w:rFonts w:hint="eastAsia"/>
                <w:sz w:val="20"/>
                <w:lang w:eastAsia="zh-CN"/>
              </w:rPr>
              <w:t>，大于</w:t>
            </w:r>
            <w:r>
              <w:rPr>
                <w:rFonts w:hint="eastAsia"/>
                <w:sz w:val="20"/>
                <w:lang w:eastAsia="zh-CN"/>
              </w:rPr>
              <w:t>90</w:t>
            </w:r>
            <w:r>
              <w:rPr>
                <w:rFonts w:hint="eastAsia"/>
                <w:sz w:val="20"/>
                <w:lang w:eastAsia="zh-CN"/>
              </w:rPr>
              <w:t>℃指示到</w:t>
            </w:r>
            <w:r>
              <w:rPr>
                <w:rFonts w:hint="eastAsia"/>
                <w:sz w:val="20"/>
                <w:lang w:eastAsia="zh-CN"/>
              </w:rPr>
              <w:t>90</w:t>
            </w:r>
            <w:r>
              <w:rPr>
                <w:rFonts w:hint="eastAsia"/>
                <w:sz w:val="20"/>
                <w:lang w:eastAsia="zh-CN"/>
              </w:rPr>
              <w:t>℃</w:t>
            </w:r>
            <w:r>
              <w:rPr>
                <w:rFonts w:hint="eastAsia"/>
                <w:sz w:val="20"/>
                <w:szCs w:val="20"/>
                <w:lang w:eastAsia="zh-CN"/>
              </w:rPr>
              <w:t>。</w:t>
            </w:r>
          </w:p>
        </w:tc>
      </w:tr>
      <w:tr w:rsidR="00CA2C5F" w14:paraId="79891BF4" w14:textId="77777777">
        <w:trPr>
          <w:trHeight w:val="270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658062DD" w14:textId="77777777" w:rsidR="00CA2C5F" w:rsidRDefault="00B42207">
            <w:pPr>
              <w:spacing w:after="0" w:line="240" w:lineRule="auto"/>
              <w:ind w:firstLine="402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9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95DA5FC" w14:textId="77777777" w:rsidR="00CA2C5F" w:rsidRDefault="00B42207">
            <w:pPr>
              <w:spacing w:after="0" w:line="240" w:lineRule="auto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以下任意条件满足时，不显示</w:t>
            </w:r>
          </w:p>
          <w:p w14:paraId="68B56506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电源断开；</w:t>
            </w:r>
          </w:p>
          <w:p w14:paraId="11F18507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sz w:val="20"/>
                <w:szCs w:val="20"/>
                <w:lang w:eastAsia="zh-CN"/>
              </w:rPr>
              <w:t>或无水温</w:t>
            </w:r>
            <w:r>
              <w:rPr>
                <w:rFonts w:hint="eastAsia"/>
                <w:sz w:val="20"/>
                <w:szCs w:val="20"/>
                <w:lang w:eastAsia="zh-CN"/>
              </w:rPr>
              <w:t>CAN</w:t>
            </w:r>
            <w:r>
              <w:rPr>
                <w:rFonts w:hint="eastAsia"/>
                <w:sz w:val="20"/>
                <w:szCs w:val="20"/>
                <w:lang w:eastAsia="zh-CN"/>
              </w:rPr>
              <w:t>总线信号输入。</w:t>
            </w:r>
          </w:p>
        </w:tc>
      </w:tr>
      <w:tr w:rsidR="00CA2C5F" w14:paraId="61EF0AA7" w14:textId="77777777">
        <w:trPr>
          <w:trHeight w:val="270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1C026B9C" w14:textId="77777777" w:rsidR="00CA2C5F" w:rsidRDefault="00B42207">
            <w:pPr>
              <w:spacing w:after="0" w:line="240" w:lineRule="auto"/>
              <w:ind w:firstLine="402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9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3E6FED7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总线：</w:t>
            </w:r>
          </w:p>
          <w:p w14:paraId="6FCB364D" w14:textId="5F5EFE42" w:rsidR="00CA2C5F" w:rsidRDefault="008C632E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电机</w:t>
            </w:r>
            <w:r w:rsidR="00B42207">
              <w:rPr>
                <w:rFonts w:ascii="宋体" w:hAnsi="宋体" w:cs="Arial" w:hint="eastAsia"/>
                <w:sz w:val="20"/>
                <w:szCs w:val="20"/>
                <w:lang w:eastAsia="zh-CN"/>
              </w:rPr>
              <w:t>冷却液温度信号</w:t>
            </w:r>
          </w:p>
        </w:tc>
      </w:tr>
      <w:tr w:rsidR="00CA2C5F" w14:paraId="2B26267B" w14:textId="77777777">
        <w:trPr>
          <w:trHeight w:val="270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2A788B0D" w14:textId="77777777" w:rsidR="00CA2C5F" w:rsidRDefault="00B42207">
            <w:pPr>
              <w:spacing w:after="0" w:line="240" w:lineRule="auto"/>
              <w:ind w:firstLine="402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9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D7B3827" w14:textId="77777777" w:rsidR="00CA2C5F" w:rsidRDefault="00CA2C5F">
            <w:pPr>
              <w:spacing w:after="0" w:line="240" w:lineRule="auto"/>
              <w:ind w:firstLine="400"/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CA2C5F" w14:paraId="69448C53" w14:textId="77777777">
        <w:trPr>
          <w:trHeight w:val="270"/>
        </w:trPr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</w:tcPr>
          <w:p w14:paraId="719F0F54" w14:textId="77777777" w:rsidR="00CA2C5F" w:rsidRDefault="00B42207">
            <w:pPr>
              <w:spacing w:after="0" w:line="240" w:lineRule="auto"/>
              <w:ind w:firstLine="402"/>
              <w:jc w:val="center"/>
              <w:rPr>
                <w:rFonts w:ascii="宋体" w:hAnsi="宋体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1BF0C3" w14:textId="291359D0" w:rsidR="00CA2C5F" w:rsidRDefault="00B42207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水温表特性：水温表指示角度</w:t>
            </w:r>
            <w:r>
              <w:rPr>
                <w:rFonts w:hint="eastAsia"/>
                <w:sz w:val="20"/>
                <w:szCs w:val="20"/>
                <w:lang w:eastAsia="zh-CN"/>
              </w:rPr>
              <w:t>0~108</w:t>
            </w:r>
            <w:r>
              <w:rPr>
                <w:rFonts w:hint="eastAsia"/>
                <w:sz w:val="20"/>
                <w:szCs w:val="20"/>
                <w:lang w:eastAsia="zh-CN"/>
              </w:rPr>
              <w:t>°，</w:t>
            </w:r>
            <w:r w:rsidRPr="008C632E">
              <w:rPr>
                <w:rFonts w:hint="eastAsia"/>
                <w:sz w:val="20"/>
                <w:szCs w:val="20"/>
                <w:highlight w:val="yellow"/>
                <w:lang w:eastAsia="zh-CN"/>
              </w:rPr>
              <w:t>指示水温范围</w:t>
            </w:r>
            <w:r w:rsidRPr="008C632E">
              <w:rPr>
                <w:sz w:val="20"/>
                <w:szCs w:val="20"/>
                <w:highlight w:val="yellow"/>
                <w:lang w:eastAsia="zh-CN"/>
              </w:rPr>
              <w:t>1</w:t>
            </w:r>
            <w:r w:rsidRPr="008C632E">
              <w:rPr>
                <w:rFonts w:hint="eastAsia"/>
                <w:sz w:val="20"/>
                <w:szCs w:val="20"/>
                <w:highlight w:val="yellow"/>
                <w:lang w:eastAsia="zh-CN"/>
              </w:rPr>
              <w:t>0</w:t>
            </w:r>
            <w:r w:rsidRPr="008C632E">
              <w:rPr>
                <w:rFonts w:hint="eastAsia"/>
                <w:sz w:val="20"/>
                <w:szCs w:val="20"/>
                <w:highlight w:val="yellow"/>
                <w:lang w:eastAsia="zh-CN"/>
              </w:rPr>
              <w:t>℃</w:t>
            </w:r>
            <w:r w:rsidRPr="008C632E">
              <w:rPr>
                <w:rFonts w:hint="eastAsia"/>
                <w:sz w:val="20"/>
                <w:szCs w:val="20"/>
                <w:highlight w:val="yellow"/>
                <w:lang w:eastAsia="zh-CN"/>
              </w:rPr>
              <w:t>~90</w:t>
            </w:r>
            <w:r w:rsidRPr="008C632E">
              <w:rPr>
                <w:rFonts w:hint="eastAsia"/>
                <w:sz w:val="20"/>
                <w:szCs w:val="20"/>
                <w:highlight w:val="yellow"/>
                <w:lang w:eastAsia="zh-CN"/>
              </w:rPr>
              <w:t>℃，当收到小于</w:t>
            </w:r>
            <w:r w:rsidRPr="008C632E">
              <w:rPr>
                <w:sz w:val="20"/>
                <w:szCs w:val="20"/>
                <w:highlight w:val="yellow"/>
                <w:lang w:eastAsia="zh-CN"/>
              </w:rPr>
              <w:t>1</w:t>
            </w:r>
            <w:r w:rsidRPr="008C632E">
              <w:rPr>
                <w:rFonts w:hint="eastAsia"/>
                <w:sz w:val="20"/>
                <w:szCs w:val="20"/>
                <w:highlight w:val="yellow"/>
                <w:lang w:eastAsia="zh-CN"/>
              </w:rPr>
              <w:t>0</w:t>
            </w:r>
            <w:r w:rsidRPr="008C632E">
              <w:rPr>
                <w:rFonts w:hint="eastAsia"/>
                <w:sz w:val="20"/>
                <w:szCs w:val="20"/>
                <w:highlight w:val="yellow"/>
                <w:lang w:eastAsia="zh-CN"/>
              </w:rPr>
              <w:t>℃时，指示</w:t>
            </w:r>
            <w:r w:rsidRPr="008C632E">
              <w:rPr>
                <w:rFonts w:hint="eastAsia"/>
                <w:sz w:val="20"/>
                <w:szCs w:val="20"/>
                <w:highlight w:val="yellow"/>
                <w:lang w:eastAsia="zh-CN"/>
              </w:rPr>
              <w:t>10</w:t>
            </w:r>
            <w:r w:rsidRPr="008C632E">
              <w:rPr>
                <w:rFonts w:hint="eastAsia"/>
                <w:sz w:val="20"/>
                <w:szCs w:val="20"/>
                <w:highlight w:val="yellow"/>
                <w:lang w:eastAsia="zh-CN"/>
              </w:rPr>
              <w:t>℃</w:t>
            </w:r>
            <w:r>
              <w:rPr>
                <w:rFonts w:hint="eastAsia"/>
                <w:sz w:val="20"/>
                <w:szCs w:val="20"/>
                <w:lang w:eastAsia="zh-CN"/>
              </w:rPr>
              <w:t>，当收到的温度在</w:t>
            </w:r>
            <w:r>
              <w:rPr>
                <w:rFonts w:hint="eastAsia"/>
                <w:sz w:val="20"/>
                <w:szCs w:val="20"/>
                <w:lang w:eastAsia="zh-CN"/>
              </w:rPr>
              <w:t>90</w:t>
            </w:r>
            <w:r>
              <w:rPr>
                <w:rFonts w:hint="eastAsia"/>
                <w:sz w:val="20"/>
                <w:szCs w:val="20"/>
                <w:lang w:eastAsia="zh-CN"/>
              </w:rPr>
              <w:t>℃以上时，仪表指示</w:t>
            </w:r>
            <w:r>
              <w:rPr>
                <w:rFonts w:hint="eastAsia"/>
                <w:sz w:val="20"/>
                <w:szCs w:val="20"/>
                <w:lang w:eastAsia="zh-CN"/>
              </w:rPr>
              <w:t>90</w:t>
            </w:r>
            <w:r>
              <w:rPr>
                <w:rFonts w:hint="eastAsia"/>
                <w:sz w:val="20"/>
                <w:szCs w:val="20"/>
                <w:lang w:eastAsia="zh-CN"/>
              </w:rPr>
              <w:t>℃。</w:t>
            </w:r>
          </w:p>
          <w:p w14:paraId="2EFB9F92" w14:textId="142CB401" w:rsidR="008C632E" w:rsidRDefault="00B42207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 w:rsidRPr="008C632E">
              <w:rPr>
                <w:rFonts w:hint="eastAsia"/>
                <w:sz w:val="20"/>
                <w:szCs w:val="20"/>
                <w:highlight w:val="yellow"/>
                <w:lang w:eastAsia="zh-CN"/>
              </w:rPr>
              <w:t>6</w:t>
            </w:r>
            <w:r w:rsidR="008C632E" w:rsidRPr="008C632E">
              <w:rPr>
                <w:rFonts w:hint="eastAsia"/>
                <w:sz w:val="20"/>
                <w:szCs w:val="20"/>
                <w:highlight w:val="yellow"/>
                <w:lang w:eastAsia="zh-CN"/>
              </w:rPr>
              <w:t>5</w:t>
            </w:r>
            <w:r w:rsidRPr="008C632E">
              <w:rPr>
                <w:rFonts w:hint="eastAsia"/>
                <w:sz w:val="20"/>
                <w:szCs w:val="20"/>
                <w:highlight w:val="yellow"/>
                <w:lang w:eastAsia="zh-CN"/>
              </w:rPr>
              <w:t>℃及以上对应的刻线为红色</w:t>
            </w:r>
          </w:p>
          <w:p w14:paraId="14ABA712" w14:textId="77777777" w:rsidR="00CA2C5F" w:rsidRDefault="00B42207">
            <w:pPr>
              <w:spacing w:after="0" w:line="240" w:lineRule="auto"/>
              <w:rPr>
                <w:noProof/>
              </w:rPr>
            </w:pPr>
            <w:r>
              <w:rPr>
                <w:noProof/>
                <w:lang w:val="en-US" w:eastAsia="zh-CN"/>
              </w:rPr>
              <w:drawing>
                <wp:inline distT="0" distB="0" distL="0" distR="0" wp14:anchorId="4E2D75BC" wp14:editId="33C8BB6E">
                  <wp:extent cx="1775393" cy="998286"/>
                  <wp:effectExtent l="0" t="0" r="0" b="0"/>
                  <wp:docPr id="37" name="图片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图片 37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rcRect l="33150" t="54324" r="23094" b="102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0561" cy="10180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BB0891" w14:textId="144E7B77" w:rsidR="008C632E" w:rsidRDefault="008C632E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>
              <w:rPr>
                <w:noProof/>
              </w:rPr>
              <w:drawing>
                <wp:inline distT="0" distB="0" distL="0" distR="0" wp14:anchorId="21E34FC3" wp14:editId="0AE6D350">
                  <wp:extent cx="1773392" cy="1194179"/>
                  <wp:effectExtent l="0" t="0" r="0" b="6350"/>
                  <wp:docPr id="24811072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110729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414" cy="11975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C82A7E" w14:textId="77777777" w:rsidR="00CA2C5F" w:rsidRDefault="00B42207">
      <w:pPr>
        <w:pStyle w:val="3"/>
        <w:rPr>
          <w:lang w:val="en-US" w:eastAsia="zh-CN"/>
        </w:rPr>
      </w:pPr>
      <w:proofErr w:type="gramStart"/>
      <w:r>
        <w:rPr>
          <w:rFonts w:hint="eastAsia"/>
          <w:lang w:val="en-US" w:eastAsia="zh-CN"/>
        </w:rPr>
        <w:t>冷却液过温</w:t>
      </w:r>
      <w:proofErr w:type="gramEnd"/>
      <w:r>
        <w:rPr>
          <w:rFonts w:hint="eastAsia"/>
          <w:lang w:val="en-US" w:eastAsia="zh-CN"/>
        </w:rPr>
        <w:t>报警</w:t>
      </w:r>
    </w:p>
    <w:tbl>
      <w:tblPr>
        <w:tblW w:w="10375" w:type="dxa"/>
        <w:jc w:val="center"/>
        <w:tblLayout w:type="fixed"/>
        <w:tblLook w:val="04A0" w:firstRow="1" w:lastRow="0" w:firstColumn="1" w:lastColumn="0" w:noHBand="0" w:noVBand="1"/>
      </w:tblPr>
      <w:tblGrid>
        <w:gridCol w:w="1361"/>
        <w:gridCol w:w="9014"/>
      </w:tblGrid>
      <w:tr w:rsidR="00CA2C5F" w14:paraId="4F0135CD" w14:textId="77777777">
        <w:trPr>
          <w:trHeight w:val="611"/>
          <w:jc w:val="center"/>
        </w:trPr>
        <w:tc>
          <w:tcPr>
            <w:tcW w:w="136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000000" w:fill="D8D8D8"/>
            <w:vAlign w:val="center"/>
          </w:tcPr>
          <w:p w14:paraId="6B12CB2F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9014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4B09B8BE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冷却液过温报警</w:t>
            </w:r>
            <w:proofErr w:type="spellEnd"/>
          </w:p>
        </w:tc>
      </w:tr>
      <w:tr w:rsidR="00CA2C5F" w14:paraId="5C5C7798" w14:textId="77777777">
        <w:trPr>
          <w:trHeight w:val="834"/>
          <w:jc w:val="center"/>
        </w:trPr>
        <w:tc>
          <w:tcPr>
            <w:tcW w:w="1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7C79DF12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9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A6FC16E" w14:textId="0B38EC0E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仪表根据收到的水温总线信号，计算冷却液温度，</w:t>
            </w:r>
            <w:r w:rsidRPr="008C632E">
              <w:rPr>
                <w:rFonts w:ascii="宋体" w:hAnsi="宋体" w:cs="Arial" w:hint="eastAsia"/>
                <w:sz w:val="20"/>
                <w:szCs w:val="20"/>
                <w:highlight w:val="yellow"/>
                <w:lang w:eastAsia="zh-CN"/>
              </w:rPr>
              <w:t>冷却液温度≥6</w:t>
            </w:r>
            <w:r w:rsidR="008C632E">
              <w:rPr>
                <w:rFonts w:ascii="宋体" w:hAnsi="宋体" w:cs="Arial" w:hint="eastAsia"/>
                <w:sz w:val="20"/>
                <w:szCs w:val="20"/>
                <w:highlight w:val="yellow"/>
                <w:lang w:eastAsia="zh-CN"/>
              </w:rPr>
              <w:t>5</w:t>
            </w:r>
            <w:r w:rsidRPr="008C632E">
              <w:rPr>
                <w:rFonts w:ascii="宋体" w:hAnsi="宋体" w:cs="Arial" w:hint="eastAsia"/>
                <w:sz w:val="20"/>
                <w:szCs w:val="20"/>
                <w:highlight w:val="yellow"/>
                <w:lang w:eastAsia="zh-CN"/>
              </w:rPr>
              <w:t>℃时点亮，小于</w:t>
            </w:r>
            <w:r w:rsidR="008C632E">
              <w:rPr>
                <w:rFonts w:ascii="宋体" w:hAnsi="宋体" w:cs="Arial" w:hint="eastAsia"/>
                <w:sz w:val="20"/>
                <w:szCs w:val="20"/>
                <w:highlight w:val="yellow"/>
                <w:lang w:eastAsia="zh-CN"/>
              </w:rPr>
              <w:t>62</w:t>
            </w:r>
            <w:r w:rsidRPr="008C632E">
              <w:rPr>
                <w:rFonts w:ascii="宋体" w:hAnsi="宋体" w:cs="Arial" w:hint="eastAsia"/>
                <w:sz w:val="20"/>
                <w:szCs w:val="20"/>
                <w:highlight w:val="yellow"/>
                <w:lang w:eastAsia="zh-CN"/>
              </w:rPr>
              <w:t>℃解除</w:t>
            </w:r>
          </w:p>
        </w:tc>
      </w:tr>
      <w:tr w:rsidR="00CA2C5F" w14:paraId="4CEEBA6E" w14:textId="77777777">
        <w:trPr>
          <w:trHeight w:val="834"/>
          <w:jc w:val="center"/>
        </w:trPr>
        <w:tc>
          <w:tcPr>
            <w:tcW w:w="1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6264EBDE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9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4B981D5" w14:textId="77777777" w:rsidR="00CA2C5F" w:rsidRDefault="00B42207">
            <w:pPr>
              <w:spacing w:after="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以下所有条件满足时，进入</w:t>
            </w:r>
          </w:p>
          <w:p w14:paraId="6BB6AE94" w14:textId="77777777" w:rsidR="00CA2C5F" w:rsidRDefault="00B42207">
            <w:pPr>
              <w:spacing w:after="0"/>
              <w:rPr>
                <w:sz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电源接通；</w:t>
            </w:r>
          </w:p>
          <w:p w14:paraId="5A545AAD" w14:textId="77777777" w:rsidR="00CA2C5F" w:rsidRDefault="00B42207">
            <w:pPr>
              <w:spacing w:after="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且</w:t>
            </w:r>
            <w:r>
              <w:rPr>
                <w:rFonts w:hint="eastAsia"/>
                <w:sz w:val="20"/>
                <w:lang w:eastAsia="zh-CN"/>
              </w:rPr>
              <w:t>经过仪表计算电机冷却液水温过高</w:t>
            </w:r>
          </w:p>
          <w:tbl>
            <w:tblPr>
              <w:tblW w:w="878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396"/>
              <w:gridCol w:w="1429"/>
              <w:gridCol w:w="893"/>
              <w:gridCol w:w="715"/>
              <w:gridCol w:w="893"/>
              <w:gridCol w:w="3462"/>
            </w:tblGrid>
            <w:tr w:rsidR="00CA2C5F" w14:paraId="2E74952E" w14:textId="77777777">
              <w:tc>
                <w:tcPr>
                  <w:tcW w:w="1396" w:type="dxa"/>
                  <w:shd w:val="clear" w:color="auto" w:fill="auto"/>
                </w:tcPr>
                <w:p w14:paraId="712782E0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ID</w:t>
                  </w:r>
                </w:p>
              </w:tc>
              <w:tc>
                <w:tcPr>
                  <w:tcW w:w="1429" w:type="dxa"/>
                  <w:shd w:val="clear" w:color="auto" w:fill="auto"/>
                </w:tcPr>
                <w:p w14:paraId="13D4B806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内容</w:t>
                  </w:r>
                </w:p>
              </w:tc>
              <w:tc>
                <w:tcPr>
                  <w:tcW w:w="893" w:type="dxa"/>
                  <w:shd w:val="clear" w:color="auto" w:fill="auto"/>
                </w:tcPr>
                <w:p w14:paraId="62A48057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字节</w:t>
                  </w:r>
                </w:p>
              </w:tc>
              <w:tc>
                <w:tcPr>
                  <w:tcW w:w="715" w:type="dxa"/>
                  <w:shd w:val="clear" w:color="auto" w:fill="auto"/>
                </w:tcPr>
                <w:p w14:paraId="5BDC725B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893" w:type="dxa"/>
                </w:tcPr>
                <w:p w14:paraId="331BE45A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周期</w:t>
                  </w:r>
                </w:p>
              </w:tc>
              <w:tc>
                <w:tcPr>
                  <w:tcW w:w="3462" w:type="dxa"/>
                  <w:shd w:val="clear" w:color="auto" w:fill="auto"/>
                </w:tcPr>
                <w:p w14:paraId="50141B9F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备注</w:t>
                  </w:r>
                </w:p>
              </w:tc>
            </w:tr>
            <w:tr w:rsidR="00CA2C5F" w14:paraId="1D025ED7" w14:textId="77777777">
              <w:tc>
                <w:tcPr>
                  <w:tcW w:w="1396" w:type="dxa"/>
                  <w:shd w:val="clear" w:color="auto" w:fill="auto"/>
                </w:tcPr>
                <w:p w14:paraId="498BC733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kern w:val="0"/>
                    </w:rPr>
                    <w:t>0C3DD7A7</w:t>
                  </w:r>
                </w:p>
              </w:tc>
              <w:tc>
                <w:tcPr>
                  <w:tcW w:w="1429" w:type="dxa"/>
                  <w:shd w:val="clear" w:color="auto" w:fill="auto"/>
                </w:tcPr>
                <w:p w14:paraId="1265BFEE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冷却水温</w:t>
                  </w:r>
                </w:p>
              </w:tc>
              <w:tc>
                <w:tcPr>
                  <w:tcW w:w="893" w:type="dxa"/>
                  <w:shd w:val="clear" w:color="auto" w:fill="auto"/>
                </w:tcPr>
                <w:p w14:paraId="6480BD1D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20"/>
                    </w:rPr>
                  </w:pPr>
                  <w:r>
                    <w:rPr>
                      <w:rFonts w:hint="eastAsia"/>
                      <w:color w:val="000000" w:themeColor="text1"/>
                      <w:sz w:val="20"/>
                    </w:rPr>
                    <w:t>5</w:t>
                  </w:r>
                </w:p>
              </w:tc>
              <w:tc>
                <w:tcPr>
                  <w:tcW w:w="715" w:type="dxa"/>
                  <w:shd w:val="clear" w:color="auto" w:fill="auto"/>
                </w:tcPr>
                <w:p w14:paraId="39E3EF75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1-8</w:t>
                  </w:r>
                </w:p>
              </w:tc>
              <w:tc>
                <w:tcPr>
                  <w:tcW w:w="893" w:type="dxa"/>
                  <w:shd w:val="clear" w:color="auto" w:fill="auto"/>
                </w:tcPr>
                <w:p w14:paraId="786620E2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0.2s</w:t>
                  </w:r>
                </w:p>
              </w:tc>
              <w:tc>
                <w:tcPr>
                  <w:tcW w:w="3462" w:type="dxa"/>
                  <w:shd w:val="clear" w:color="auto" w:fill="auto"/>
                </w:tcPr>
                <w:p w14:paraId="010885F3" w14:textId="77777777" w:rsidR="00CA2C5F" w:rsidRDefault="00B42207">
                  <w:pPr>
                    <w:pStyle w:val="HR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增益</w:t>
                  </w:r>
                  <w:r>
                    <w:rPr>
                      <w:rFonts w:hint="eastAsia"/>
                      <w:sz w:val="20"/>
                    </w:rPr>
                    <w:t>:1</w:t>
                  </w:r>
                  <w:r>
                    <w:rPr>
                      <w:rFonts w:hint="eastAsia"/>
                      <w:sz w:val="20"/>
                    </w:rPr>
                    <w:t>℃</w:t>
                  </w:r>
                  <w:r>
                    <w:rPr>
                      <w:rFonts w:hint="eastAsia"/>
                      <w:sz w:val="20"/>
                    </w:rPr>
                    <w:t>;</w:t>
                  </w:r>
                  <w:r>
                    <w:rPr>
                      <w:rFonts w:hint="eastAsia"/>
                      <w:sz w:val="20"/>
                    </w:rPr>
                    <w:t>偏移量</w:t>
                  </w:r>
                  <w:r>
                    <w:rPr>
                      <w:rFonts w:hint="eastAsia"/>
                      <w:sz w:val="20"/>
                    </w:rPr>
                    <w:t>:-40</w:t>
                  </w:r>
                  <w:r>
                    <w:rPr>
                      <w:rFonts w:hint="eastAsia"/>
                      <w:sz w:val="20"/>
                    </w:rPr>
                    <w:t>℃</w:t>
                  </w:r>
                  <w:r>
                    <w:rPr>
                      <w:rFonts w:hint="eastAsia"/>
                      <w:sz w:val="20"/>
                    </w:rPr>
                    <w:t>;</w:t>
                  </w:r>
                </w:p>
                <w:p w14:paraId="3F077AE4" w14:textId="5030B90B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E91A5B">
                    <w:rPr>
                      <w:rFonts w:hint="eastAsia"/>
                      <w:sz w:val="20"/>
                      <w:highlight w:val="yellow"/>
                    </w:rPr>
                    <w:t>范围</w:t>
                  </w:r>
                  <w:r w:rsidRPr="00E91A5B">
                    <w:rPr>
                      <w:rFonts w:hint="eastAsia"/>
                      <w:sz w:val="20"/>
                      <w:highlight w:val="yellow"/>
                    </w:rPr>
                    <w:t>:-40-</w:t>
                  </w:r>
                  <w:r w:rsidR="00E91A5B">
                    <w:rPr>
                      <w:rFonts w:hint="eastAsia"/>
                      <w:sz w:val="20"/>
                      <w:highlight w:val="yellow"/>
                    </w:rPr>
                    <w:t>21</w:t>
                  </w:r>
                  <w:r w:rsidRPr="00E91A5B">
                    <w:rPr>
                      <w:rFonts w:hint="eastAsia"/>
                      <w:sz w:val="20"/>
                      <w:highlight w:val="yellow"/>
                    </w:rPr>
                    <w:t>0</w:t>
                  </w:r>
                  <w:r w:rsidRPr="00E91A5B">
                    <w:rPr>
                      <w:rFonts w:hint="eastAsia"/>
                      <w:sz w:val="20"/>
                      <w:highlight w:val="yellow"/>
                    </w:rPr>
                    <w:t>℃</w:t>
                  </w:r>
                </w:p>
              </w:tc>
            </w:tr>
          </w:tbl>
          <w:p w14:paraId="7EFD0D28" w14:textId="77777777" w:rsidR="00CA2C5F" w:rsidRDefault="00CA2C5F">
            <w:pPr>
              <w:spacing w:after="0"/>
              <w:rPr>
                <w:sz w:val="20"/>
                <w:lang w:eastAsia="zh-CN"/>
              </w:rPr>
            </w:pPr>
          </w:p>
        </w:tc>
      </w:tr>
      <w:tr w:rsidR="00CA2C5F" w14:paraId="7B57639C" w14:textId="77777777">
        <w:trPr>
          <w:trHeight w:val="270"/>
          <w:jc w:val="center"/>
        </w:trPr>
        <w:tc>
          <w:tcPr>
            <w:tcW w:w="1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7D72F462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反馈信息</w:t>
            </w:r>
            <w:proofErr w:type="spellEnd"/>
          </w:p>
        </w:tc>
        <w:tc>
          <w:tcPr>
            <w:tcW w:w="9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E165F6B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冷却液温度过高报警指示灯亮</w:t>
            </w:r>
          </w:p>
        </w:tc>
      </w:tr>
      <w:tr w:rsidR="00CA2C5F" w14:paraId="2F141586" w14:textId="77777777">
        <w:trPr>
          <w:trHeight w:val="270"/>
          <w:jc w:val="center"/>
        </w:trPr>
        <w:tc>
          <w:tcPr>
            <w:tcW w:w="1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62954C69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9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4A131FD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</w:t>
            </w:r>
          </w:p>
          <w:p w14:paraId="07076239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  <w:r>
              <w:rPr>
                <w:noProof/>
                <w:sz w:val="20"/>
                <w:szCs w:val="20"/>
                <w:lang w:val="en-US" w:eastAsia="zh-CN"/>
              </w:rPr>
              <w:drawing>
                <wp:inline distT="0" distB="0" distL="0" distR="0" wp14:anchorId="4D1A0DF0" wp14:editId="7B9582FB">
                  <wp:extent cx="220345" cy="211455"/>
                  <wp:effectExtent l="0" t="0" r="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345" cy="211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14FD7BC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颜色：红色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 </w:t>
            </w:r>
          </w:p>
        </w:tc>
      </w:tr>
      <w:tr w:rsidR="00CA2C5F" w14:paraId="4E33D3E8" w14:textId="77777777">
        <w:trPr>
          <w:trHeight w:val="270"/>
          <w:jc w:val="center"/>
        </w:trPr>
        <w:tc>
          <w:tcPr>
            <w:tcW w:w="1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308A816F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9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C944B4D" w14:textId="77777777" w:rsidR="00CA2C5F" w:rsidRDefault="00B42207">
            <w:pPr>
              <w:spacing w:after="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以下任意条件满足时，退出</w:t>
            </w:r>
          </w:p>
          <w:p w14:paraId="7019A9DA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电源断开；</w:t>
            </w:r>
          </w:p>
          <w:p w14:paraId="23960B14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sz w:val="20"/>
                <w:lang w:eastAsia="zh-CN"/>
              </w:rPr>
              <w:t xml:space="preserve"> </w:t>
            </w:r>
            <w:r>
              <w:rPr>
                <w:rFonts w:hint="eastAsia"/>
                <w:sz w:val="20"/>
                <w:lang w:eastAsia="zh-CN"/>
              </w:rPr>
              <w:t>经仪表计算水温正常</w:t>
            </w:r>
          </w:p>
        </w:tc>
      </w:tr>
      <w:tr w:rsidR="00CA2C5F" w14:paraId="7A4B7D13" w14:textId="77777777">
        <w:trPr>
          <w:trHeight w:val="270"/>
          <w:jc w:val="center"/>
        </w:trPr>
        <w:tc>
          <w:tcPr>
            <w:tcW w:w="1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35555CB9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9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6D2FF33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总线：</w:t>
            </w:r>
          </w:p>
          <w:p w14:paraId="079500C7" w14:textId="77777777" w:rsidR="00CA2C5F" w:rsidRDefault="00B42207">
            <w:pPr>
              <w:spacing w:after="0"/>
              <w:rPr>
                <w:sz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冷却液温度</w:t>
            </w:r>
            <w:r>
              <w:rPr>
                <w:rFonts w:hint="eastAsia"/>
                <w:sz w:val="20"/>
                <w:lang w:eastAsia="zh-CN"/>
              </w:rPr>
              <w:t>CAN</w:t>
            </w:r>
            <w:r>
              <w:rPr>
                <w:rFonts w:hint="eastAsia"/>
                <w:sz w:val="20"/>
                <w:lang w:eastAsia="zh-CN"/>
              </w:rPr>
              <w:t>总线信号</w:t>
            </w:r>
          </w:p>
        </w:tc>
      </w:tr>
      <w:tr w:rsidR="00CA2C5F" w14:paraId="38F928AB" w14:textId="77777777">
        <w:trPr>
          <w:trHeight w:val="270"/>
          <w:jc w:val="center"/>
        </w:trPr>
        <w:tc>
          <w:tcPr>
            <w:tcW w:w="1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3D0A373E" w14:textId="77777777" w:rsidR="00CA2C5F" w:rsidRDefault="00B42207">
            <w:pPr>
              <w:spacing w:after="0"/>
              <w:jc w:val="center"/>
              <w:rPr>
                <w:sz w:val="20"/>
                <w:lang w:eastAsia="zh-CN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9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BF60A62" w14:textId="77777777" w:rsidR="00CA2C5F" w:rsidRDefault="00B42207">
            <w:pPr>
              <w:spacing w:after="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蜂鸣报警</w:t>
            </w:r>
          </w:p>
        </w:tc>
      </w:tr>
    </w:tbl>
    <w:p w14:paraId="499A0482" w14:textId="77777777" w:rsidR="00CA2C5F" w:rsidRDefault="00B42207">
      <w:pPr>
        <w:pStyle w:val="3"/>
        <w:rPr>
          <w:lang w:eastAsia="zh-CN"/>
        </w:rPr>
      </w:pPr>
      <w:r>
        <w:rPr>
          <w:rFonts w:hint="eastAsia"/>
          <w:lang w:eastAsia="zh-CN"/>
        </w:rPr>
        <w:t>冷却液</w:t>
      </w:r>
      <w:proofErr w:type="gramStart"/>
      <w:r>
        <w:rPr>
          <w:rFonts w:hint="eastAsia"/>
          <w:lang w:eastAsia="zh-CN"/>
        </w:rPr>
        <w:t>液</w:t>
      </w:r>
      <w:proofErr w:type="gramEnd"/>
      <w:r>
        <w:rPr>
          <w:rFonts w:hint="eastAsia"/>
          <w:lang w:eastAsia="zh-CN"/>
        </w:rPr>
        <w:t>位低（预留）</w:t>
      </w:r>
    </w:p>
    <w:tbl>
      <w:tblPr>
        <w:tblW w:w="9505" w:type="dxa"/>
        <w:jc w:val="center"/>
        <w:tblLayout w:type="fixed"/>
        <w:tblLook w:val="04A0" w:firstRow="1" w:lastRow="0" w:firstColumn="1" w:lastColumn="0" w:noHBand="0" w:noVBand="1"/>
      </w:tblPr>
      <w:tblGrid>
        <w:gridCol w:w="1911"/>
        <w:gridCol w:w="7594"/>
      </w:tblGrid>
      <w:tr w:rsidR="00CA2C5F" w14:paraId="2D9C1C4D" w14:textId="77777777">
        <w:trPr>
          <w:trHeight w:val="608"/>
          <w:jc w:val="center"/>
        </w:trPr>
        <w:tc>
          <w:tcPr>
            <w:tcW w:w="19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000000" w:fill="D8D8D8"/>
            <w:vAlign w:val="center"/>
          </w:tcPr>
          <w:p w14:paraId="34ABC7A5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594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3D16C54E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冷却液液位低</w:t>
            </w:r>
            <w:proofErr w:type="spellEnd"/>
          </w:p>
        </w:tc>
      </w:tr>
      <w:tr w:rsidR="00CA2C5F" w14:paraId="63049E85" w14:textId="77777777">
        <w:trPr>
          <w:trHeight w:val="829"/>
          <w:jc w:val="center"/>
        </w:trPr>
        <w:tc>
          <w:tcPr>
            <w:tcW w:w="191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58F67D14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3295092" w14:textId="5B3854EA" w:rsidR="00CA2C5F" w:rsidRDefault="00B42207">
            <w:pPr>
              <w:spacing w:after="0" w:line="240" w:lineRule="auto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仪表接收冷却液</w:t>
            </w:r>
            <w:proofErr w:type="gramStart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液</w:t>
            </w:r>
            <w:proofErr w:type="gramEnd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位传感器信号，滤波时间30s，即当传感器电阻</w:t>
            </w:r>
            <w:r w:rsidR="00737BBD" w:rsidRPr="00737BBD">
              <w:rPr>
                <w:rFonts w:ascii="宋体" w:hAnsi="宋体" w:hint="eastAsia"/>
                <w:sz w:val="20"/>
                <w:szCs w:val="20"/>
                <w:highlight w:val="yellow"/>
                <w:lang w:eastAsia="zh-CN"/>
              </w:rPr>
              <w:t>大</w:t>
            </w:r>
            <w:r w:rsidRPr="00737BBD">
              <w:rPr>
                <w:rFonts w:ascii="宋体" w:hAnsi="宋体" w:hint="eastAsia"/>
                <w:sz w:val="20"/>
                <w:szCs w:val="20"/>
                <w:highlight w:val="yellow"/>
                <w:lang w:eastAsia="zh-CN"/>
              </w:rPr>
              <w:t>于140KΩ</w:t>
            </w: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超过30s时，点亮水位</w:t>
            </w:r>
            <w:proofErr w:type="gramStart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过低报</w:t>
            </w:r>
            <w:proofErr w:type="gramEnd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警灯，并向总线发送冷却液位过低指示灯状态。</w:t>
            </w:r>
          </w:p>
        </w:tc>
      </w:tr>
      <w:tr w:rsidR="00CA2C5F" w14:paraId="1BC078F2" w14:textId="77777777">
        <w:trPr>
          <w:trHeight w:val="829"/>
          <w:jc w:val="center"/>
        </w:trPr>
        <w:tc>
          <w:tcPr>
            <w:tcW w:w="191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434237F9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E6A2C43" w14:textId="77777777" w:rsidR="00CA2C5F" w:rsidRDefault="00B42207">
            <w:pPr>
              <w:spacing w:after="0" w:line="240" w:lineRule="auto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2A30FA41" w14:textId="77777777" w:rsidR="00CA2C5F" w:rsidRDefault="00B42207">
            <w:pPr>
              <w:spacing w:after="0" w:line="240" w:lineRule="auto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电源接通；</w:t>
            </w:r>
          </w:p>
          <w:p w14:paraId="33FD6961" w14:textId="77777777" w:rsidR="00CA2C5F" w:rsidRDefault="00B42207">
            <w:pPr>
              <w:spacing w:after="0" w:line="240" w:lineRule="auto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2且仪表判断冷却液</w:t>
            </w:r>
            <w:proofErr w:type="gramStart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液</w:t>
            </w:r>
            <w:proofErr w:type="gramEnd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位传感器电阻大于140KΩ</w:t>
            </w:r>
          </w:p>
        </w:tc>
      </w:tr>
      <w:tr w:rsidR="00CA2C5F" w14:paraId="49843B08" w14:textId="77777777">
        <w:trPr>
          <w:trHeight w:val="268"/>
          <w:jc w:val="center"/>
        </w:trPr>
        <w:tc>
          <w:tcPr>
            <w:tcW w:w="191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41EC9310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BD29AAA" w14:textId="77777777" w:rsidR="00CA2C5F" w:rsidRDefault="00B42207">
            <w:pPr>
              <w:spacing w:after="0" w:line="240" w:lineRule="auto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电机冷却液水位过低报警指示灯亮</w:t>
            </w:r>
          </w:p>
        </w:tc>
      </w:tr>
      <w:tr w:rsidR="00CA2C5F" w14:paraId="0E5B1095" w14:textId="77777777">
        <w:trPr>
          <w:trHeight w:val="268"/>
          <w:jc w:val="center"/>
        </w:trPr>
        <w:tc>
          <w:tcPr>
            <w:tcW w:w="191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70D9827C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36FD46B" w14:textId="77777777" w:rsidR="00CA2C5F" w:rsidRDefault="00B42207">
            <w:pPr>
              <w:spacing w:after="0" w:line="240" w:lineRule="auto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 xml:space="preserve">图标： </w:t>
            </w:r>
            <w:r>
              <w:rPr>
                <w:rFonts w:ascii="宋体" w:hAnsi="宋体"/>
                <w:noProof/>
                <w:sz w:val="20"/>
                <w:szCs w:val="20"/>
                <w:lang w:val="en-US" w:eastAsia="zh-CN"/>
              </w:rPr>
              <w:drawing>
                <wp:inline distT="0" distB="0" distL="0" distR="0" wp14:anchorId="31CECC5F" wp14:editId="658335A5">
                  <wp:extent cx="285750" cy="238125"/>
                  <wp:effectExtent l="0" t="0" r="0" b="0"/>
                  <wp:docPr id="26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34F2FF" w14:textId="77777777" w:rsidR="00CA2C5F" w:rsidRDefault="00B42207">
            <w:pPr>
              <w:spacing w:after="0" w:line="240" w:lineRule="auto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 xml:space="preserve">颜色： 红色    </w:t>
            </w:r>
          </w:p>
        </w:tc>
      </w:tr>
      <w:tr w:rsidR="00CA2C5F" w14:paraId="1E4A895A" w14:textId="77777777">
        <w:trPr>
          <w:trHeight w:val="268"/>
          <w:jc w:val="center"/>
        </w:trPr>
        <w:tc>
          <w:tcPr>
            <w:tcW w:w="191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5697E5D7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C594E69" w14:textId="77777777" w:rsidR="00CA2C5F" w:rsidRDefault="00B42207">
            <w:pPr>
              <w:spacing w:after="0" w:line="240" w:lineRule="auto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2921DBCD" w14:textId="77777777" w:rsidR="00CA2C5F" w:rsidRDefault="00B42207">
            <w:pPr>
              <w:spacing w:after="0" w:line="240" w:lineRule="auto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电源断开；</w:t>
            </w:r>
          </w:p>
          <w:p w14:paraId="12FA1028" w14:textId="77777777" w:rsidR="00CA2C5F" w:rsidRDefault="00B42207">
            <w:pPr>
              <w:spacing w:after="0" w:line="240" w:lineRule="auto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2.或仪表判断冷却液</w:t>
            </w:r>
            <w:proofErr w:type="gramStart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液</w:t>
            </w:r>
            <w:proofErr w:type="gramEnd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位传感器电阻低于140KΩ</w:t>
            </w:r>
          </w:p>
        </w:tc>
      </w:tr>
      <w:tr w:rsidR="00CA2C5F" w14:paraId="5049B27E" w14:textId="77777777">
        <w:trPr>
          <w:trHeight w:val="268"/>
          <w:jc w:val="center"/>
        </w:trPr>
        <w:tc>
          <w:tcPr>
            <w:tcW w:w="191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2C840BBA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0C2A3BA" w14:textId="77777777" w:rsidR="00CA2C5F" w:rsidRDefault="00B42207">
            <w:pPr>
              <w:spacing w:after="0" w:line="240" w:lineRule="auto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硬线：</w:t>
            </w:r>
          </w:p>
          <w:p w14:paraId="26100983" w14:textId="77777777" w:rsidR="00CA2C5F" w:rsidRDefault="00B42207">
            <w:pPr>
              <w:spacing w:after="0" w:line="240" w:lineRule="auto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电机冷却液传感器信号</w:t>
            </w:r>
          </w:p>
        </w:tc>
      </w:tr>
      <w:tr w:rsidR="00CA2C5F" w14:paraId="797105FB" w14:textId="77777777">
        <w:trPr>
          <w:trHeight w:val="268"/>
          <w:jc w:val="center"/>
        </w:trPr>
        <w:tc>
          <w:tcPr>
            <w:tcW w:w="191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365165B0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59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BB6E993" w14:textId="77777777" w:rsidR="00CA2C5F" w:rsidRDefault="00B42207">
            <w:pPr>
              <w:spacing w:after="0" w:line="240" w:lineRule="auto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总线：</w:t>
            </w:r>
          </w:p>
          <w:p w14:paraId="632BA808" w14:textId="77777777" w:rsidR="00CA2C5F" w:rsidRDefault="00B42207">
            <w:pPr>
              <w:spacing w:after="0" w:line="240" w:lineRule="auto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电机冷却液水位过低指示灯状态信号</w:t>
            </w:r>
          </w:p>
          <w:p w14:paraId="1CDA3006" w14:textId="77777777" w:rsidR="00CA2C5F" w:rsidRDefault="00B42207">
            <w:pPr>
              <w:spacing w:after="0" w:line="240" w:lineRule="auto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ID：18FEEF17，详见协议</w:t>
            </w:r>
          </w:p>
        </w:tc>
      </w:tr>
      <w:tr w:rsidR="00CA2C5F" w14:paraId="38CD31E4" w14:textId="77777777">
        <w:trPr>
          <w:trHeight w:val="268"/>
          <w:jc w:val="center"/>
        </w:trPr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</w:tcPr>
          <w:p w14:paraId="7FFF6A09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电源模式</w:t>
            </w:r>
            <w:proofErr w:type="spellEnd"/>
          </w:p>
        </w:tc>
        <w:tc>
          <w:tcPr>
            <w:tcW w:w="7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93E537" w14:textId="77777777" w:rsidR="00CA2C5F" w:rsidRDefault="00B42207">
            <w:pPr>
              <w:spacing w:after="0" w:line="240" w:lineRule="auto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ON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档电</w:t>
            </w:r>
            <w:proofErr w:type="spellEnd"/>
          </w:p>
        </w:tc>
      </w:tr>
      <w:tr w:rsidR="00CA2C5F" w14:paraId="3EF1D9A8" w14:textId="77777777" w:rsidTr="00460DA1">
        <w:trPr>
          <w:trHeight w:val="268"/>
          <w:jc w:val="center"/>
        </w:trPr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2FFD989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法规要求</w:t>
            </w:r>
            <w:proofErr w:type="spellEnd"/>
          </w:p>
        </w:tc>
        <w:tc>
          <w:tcPr>
            <w:tcW w:w="7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493137" w14:textId="77777777" w:rsidR="00CA2C5F" w:rsidRDefault="00CA2C5F">
            <w:pPr>
              <w:spacing w:after="0" w:line="240" w:lineRule="auto"/>
              <w:rPr>
                <w:rFonts w:ascii="宋体" w:hAnsi="宋体"/>
                <w:sz w:val="20"/>
                <w:szCs w:val="20"/>
                <w:lang w:eastAsia="zh-CN"/>
              </w:rPr>
            </w:pPr>
          </w:p>
        </w:tc>
      </w:tr>
      <w:tr w:rsidR="00CA2C5F" w14:paraId="1156157E" w14:textId="77777777">
        <w:trPr>
          <w:trHeight w:val="268"/>
          <w:jc w:val="center"/>
        </w:trPr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</w:tcPr>
          <w:p w14:paraId="5F37D13B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其他技术要求</w:t>
            </w:r>
            <w:proofErr w:type="spellEnd"/>
          </w:p>
        </w:tc>
        <w:tc>
          <w:tcPr>
            <w:tcW w:w="7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629E0B" w14:textId="77777777" w:rsidR="00CA2C5F" w:rsidRDefault="00B42207">
            <w:pPr>
              <w:spacing w:after="0" w:line="240" w:lineRule="auto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无</w:t>
            </w:r>
          </w:p>
        </w:tc>
      </w:tr>
    </w:tbl>
    <w:p w14:paraId="2E83423D" w14:textId="77777777" w:rsidR="00CA2C5F" w:rsidRDefault="00B42207">
      <w:pPr>
        <w:pStyle w:val="2"/>
      </w:pPr>
      <w:r>
        <w:t>STOP</w:t>
      </w:r>
      <w:proofErr w:type="spellStart"/>
      <w:r>
        <w:t>报警灯</w:t>
      </w:r>
      <w:proofErr w:type="spellEnd"/>
    </w:p>
    <w:tbl>
      <w:tblPr>
        <w:tblW w:w="9608" w:type="dxa"/>
        <w:jc w:val="center"/>
        <w:tblLayout w:type="fixed"/>
        <w:tblLook w:val="04A0" w:firstRow="1" w:lastRow="0" w:firstColumn="1" w:lastColumn="0" w:noHBand="0" w:noVBand="1"/>
      </w:tblPr>
      <w:tblGrid>
        <w:gridCol w:w="1262"/>
        <w:gridCol w:w="8346"/>
      </w:tblGrid>
      <w:tr w:rsidR="00CA2C5F" w14:paraId="07916B5F" w14:textId="77777777">
        <w:trPr>
          <w:trHeight w:val="467"/>
          <w:jc w:val="center"/>
        </w:trPr>
        <w:tc>
          <w:tcPr>
            <w:tcW w:w="12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7C90F23A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346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FA993A1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故障指示灯</w:t>
            </w:r>
            <w:proofErr w:type="spellEnd"/>
          </w:p>
        </w:tc>
      </w:tr>
      <w:tr w:rsidR="00CA2C5F" w14:paraId="723BBD7C" w14:textId="77777777">
        <w:trPr>
          <w:trHeight w:val="417"/>
          <w:jc w:val="center"/>
        </w:trPr>
        <w:tc>
          <w:tcPr>
            <w:tcW w:w="12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0D0D3DB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3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65C692E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故障指示灯</w:t>
            </w:r>
            <w:proofErr w:type="spellEnd"/>
          </w:p>
        </w:tc>
      </w:tr>
      <w:tr w:rsidR="00CA2C5F" w14:paraId="0EFA65AD" w14:textId="77777777">
        <w:trPr>
          <w:trHeight w:val="834"/>
          <w:jc w:val="center"/>
        </w:trPr>
        <w:tc>
          <w:tcPr>
            <w:tcW w:w="12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8E12B97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3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1522F45" w14:textId="77777777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钥匙ON</w:t>
            </w:r>
            <w:proofErr w:type="gramStart"/>
            <w:r>
              <w:rPr>
                <w:rFonts w:ascii="宋体" w:hAnsi="宋体" w:hint="eastAsia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lang w:eastAsia="zh-CN"/>
              </w:rPr>
              <w:t>有效且</w:t>
            </w:r>
          </w:p>
          <w:p w14:paraId="78EC6E29" w14:textId="77777777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 xml:space="preserve">1、电池管理系统红色报警灯亮报文有效    </w:t>
            </w:r>
          </w:p>
          <w:p w14:paraId="6C4A5333" w14:textId="14774ECA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 xml:space="preserve">（单个故障ID=0x18FECAF4  一个以上故障ID：18ECFFF4,18EBFFF4）                    </w:t>
            </w:r>
          </w:p>
          <w:p w14:paraId="006B36C1" w14:textId="64394D1E" w:rsidR="00CA2C5F" w:rsidRDefault="000832C2">
            <w:pPr>
              <w:spacing w:after="0" w:line="24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2</w:t>
            </w:r>
            <w:r w:rsidR="00B42207">
              <w:rPr>
                <w:rFonts w:ascii="宋体" w:hAnsi="宋体" w:hint="eastAsia"/>
                <w:lang w:eastAsia="zh-CN"/>
              </w:rPr>
              <w:t>、转向系统红色报警灯亮报文有效</w:t>
            </w:r>
          </w:p>
          <w:p w14:paraId="2C203353" w14:textId="77777777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（单个故障ID=0x18FECA2E一个以上故障ID：18ECFF2E,18EBFF2E）</w:t>
            </w:r>
          </w:p>
          <w:p w14:paraId="6A5DCD3E" w14:textId="75960EBE" w:rsidR="00CA2C5F" w:rsidRDefault="000832C2">
            <w:pPr>
              <w:spacing w:after="0" w:line="24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lang w:eastAsia="zh-CN"/>
              </w:rPr>
              <w:lastRenderedPageBreak/>
              <w:t>3</w:t>
            </w:r>
            <w:r w:rsidR="00B42207">
              <w:rPr>
                <w:rFonts w:ascii="宋体" w:hAnsi="宋体" w:hint="eastAsia"/>
                <w:lang w:eastAsia="zh-CN"/>
              </w:rPr>
              <w:t>、高压配电盒红色报警灯亮报文有效</w:t>
            </w:r>
          </w:p>
          <w:p w14:paraId="2B97C3EA" w14:textId="77777777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（单个故障ID=0x18FECA1E一个以上故障ID：18ECFF1E,18EBFF1E）</w:t>
            </w:r>
          </w:p>
          <w:p w14:paraId="7843B7E1" w14:textId="2D57C06C" w:rsidR="00CA2C5F" w:rsidRDefault="000832C2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4</w:t>
            </w:r>
            <w:r w:rsidR="00B42207">
              <w:rPr>
                <w:rFonts w:ascii="宋体" w:hAnsi="宋体" w:hint="eastAsia"/>
                <w:lang w:eastAsia="zh-CN"/>
              </w:rPr>
              <w:t>、低压系统红色报警灯亮报文有效</w:t>
            </w:r>
          </w:p>
          <w:p w14:paraId="58F224B4" w14:textId="77777777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（单个故障ID=0x18FECA4D，一个以上故障ID：18ECFF4D,18EBFF4D）</w:t>
            </w:r>
          </w:p>
          <w:p w14:paraId="0F2A4E7B" w14:textId="12BDD279" w:rsidR="00571D79" w:rsidRPr="00571D79" w:rsidRDefault="00571D79" w:rsidP="00571D79">
            <w:pPr>
              <w:pStyle w:val="af5"/>
              <w:numPr>
                <w:ilvl w:val="0"/>
                <w:numId w:val="7"/>
              </w:numPr>
              <w:spacing w:after="0"/>
              <w:rPr>
                <w:rFonts w:ascii="宋体" w:hAnsi="宋体"/>
                <w:highlight w:val="yellow"/>
                <w:lang w:eastAsia="zh-CN"/>
              </w:rPr>
            </w:pPr>
            <w:r w:rsidRPr="00571D79">
              <w:rPr>
                <w:rFonts w:ascii="宋体" w:hAnsi="宋体" w:hint="eastAsia"/>
                <w:highlight w:val="yellow"/>
                <w:lang w:eastAsia="zh-CN"/>
              </w:rPr>
              <w:t>整车控制器HCU（单个故障ID=0x18FECA31）红色报警灯亮报文有效</w:t>
            </w:r>
          </w:p>
          <w:p w14:paraId="61863EC2" w14:textId="658DE2AA" w:rsidR="001C408D" w:rsidRPr="001C408D" w:rsidRDefault="001C408D" w:rsidP="001C408D">
            <w:pPr>
              <w:pStyle w:val="af5"/>
              <w:numPr>
                <w:ilvl w:val="0"/>
                <w:numId w:val="7"/>
              </w:numPr>
              <w:spacing w:after="0"/>
              <w:rPr>
                <w:rFonts w:ascii="宋体" w:hAnsi="宋体"/>
                <w:highlight w:val="yellow"/>
                <w:lang w:eastAsia="zh-CN"/>
              </w:rPr>
            </w:pPr>
            <w:r w:rsidRPr="001C408D">
              <w:rPr>
                <w:rFonts w:ascii="宋体" w:hAnsi="宋体" w:hint="eastAsia"/>
                <w:highlight w:val="yellow"/>
                <w:lang w:eastAsia="zh-CN"/>
              </w:rPr>
              <w:t>电池冷却系统TMS（单个故障ID=0x18FECA82）红色报警灯亮报文有效</w:t>
            </w:r>
          </w:p>
          <w:p w14:paraId="70E92160" w14:textId="7066C0D5" w:rsidR="00571D79" w:rsidRPr="001C408D" w:rsidRDefault="001C408D" w:rsidP="00571D79">
            <w:pPr>
              <w:pStyle w:val="af5"/>
              <w:numPr>
                <w:ilvl w:val="0"/>
                <w:numId w:val="7"/>
              </w:numPr>
              <w:spacing w:after="0"/>
              <w:rPr>
                <w:rFonts w:ascii="宋体" w:hAnsi="宋体"/>
                <w:highlight w:val="yellow"/>
                <w:lang w:eastAsia="zh-CN"/>
              </w:rPr>
            </w:pPr>
            <w:r w:rsidRPr="001C408D">
              <w:rPr>
                <w:rFonts w:ascii="宋体" w:hAnsi="宋体" w:hint="eastAsia"/>
                <w:highlight w:val="yellow"/>
                <w:lang w:eastAsia="zh-CN"/>
              </w:rPr>
              <w:t>高压转向系统HSCU（单个故障ID=0x18FECA2E）红色报警灯亮报文有效</w:t>
            </w:r>
          </w:p>
          <w:p w14:paraId="022AC039" w14:textId="6A115069" w:rsidR="001C408D" w:rsidRPr="001C408D" w:rsidRDefault="001C408D" w:rsidP="00571D79">
            <w:pPr>
              <w:pStyle w:val="af5"/>
              <w:numPr>
                <w:ilvl w:val="0"/>
                <w:numId w:val="7"/>
              </w:numPr>
              <w:spacing w:after="0"/>
              <w:rPr>
                <w:rFonts w:ascii="宋体" w:hAnsi="宋体"/>
                <w:highlight w:val="yellow"/>
                <w:lang w:eastAsia="zh-CN"/>
              </w:rPr>
            </w:pPr>
            <w:r w:rsidRPr="001C408D">
              <w:rPr>
                <w:rFonts w:ascii="宋体" w:hAnsi="宋体" w:hint="eastAsia"/>
                <w:highlight w:val="yellow"/>
                <w:lang w:eastAsia="zh-CN"/>
              </w:rPr>
              <w:t>电机系统MCU（单个故障ID=0x18FECAEF）红色报警灯亮报文有效</w:t>
            </w:r>
          </w:p>
          <w:p w14:paraId="5BE9CFA0" w14:textId="77777777" w:rsidR="001C408D" w:rsidRPr="001C408D" w:rsidRDefault="001C408D" w:rsidP="001C408D">
            <w:pPr>
              <w:pStyle w:val="af5"/>
              <w:numPr>
                <w:ilvl w:val="0"/>
                <w:numId w:val="7"/>
              </w:numPr>
              <w:spacing w:after="0"/>
              <w:rPr>
                <w:rFonts w:ascii="宋体" w:hAnsi="宋体"/>
                <w:highlight w:val="yellow"/>
                <w:lang w:eastAsia="zh-CN"/>
              </w:rPr>
            </w:pPr>
            <w:r>
              <w:rPr>
                <w:rFonts w:ascii="宋体" w:hAnsi="宋体" w:hint="eastAsia"/>
                <w:highlight w:val="yellow"/>
                <w:lang w:eastAsia="zh-CN"/>
              </w:rPr>
              <w:t>空压机</w:t>
            </w:r>
            <w:r w:rsidRPr="001C408D">
              <w:rPr>
                <w:rFonts w:ascii="宋体" w:hAnsi="宋体" w:hint="eastAsia"/>
                <w:highlight w:val="yellow"/>
                <w:lang w:eastAsia="zh-CN"/>
              </w:rPr>
              <w:t>系统（单个故障ID=0x18FECA30）红色报警灯亮报文有效</w:t>
            </w:r>
          </w:p>
          <w:p w14:paraId="6CDE4C6C" w14:textId="52F353FC" w:rsidR="001C408D" w:rsidRPr="001C408D" w:rsidRDefault="001C408D" w:rsidP="001C408D">
            <w:pPr>
              <w:pStyle w:val="af5"/>
              <w:numPr>
                <w:ilvl w:val="0"/>
                <w:numId w:val="7"/>
              </w:numPr>
              <w:spacing w:after="0"/>
              <w:rPr>
                <w:rFonts w:ascii="宋体" w:hAnsi="宋体"/>
                <w:highlight w:val="yellow"/>
                <w:lang w:eastAsia="zh-CN"/>
              </w:rPr>
            </w:pPr>
            <w:r w:rsidRPr="001C408D">
              <w:rPr>
                <w:rFonts w:ascii="宋体" w:hAnsi="宋体" w:hint="eastAsia"/>
                <w:highlight w:val="yellow"/>
                <w:lang w:eastAsia="zh-CN"/>
              </w:rPr>
              <w:t>AMT（单个故障ID=0x18FECA03）红色报警灯亮报文有效</w:t>
            </w:r>
          </w:p>
          <w:p w14:paraId="32CFE77D" w14:textId="2428D054" w:rsidR="001C408D" w:rsidRPr="001C408D" w:rsidRDefault="001C408D" w:rsidP="001C408D">
            <w:pPr>
              <w:pStyle w:val="af5"/>
              <w:numPr>
                <w:ilvl w:val="0"/>
                <w:numId w:val="7"/>
              </w:numPr>
              <w:spacing w:after="0"/>
              <w:rPr>
                <w:rFonts w:ascii="宋体" w:hAnsi="宋体"/>
                <w:highlight w:val="yellow"/>
                <w:lang w:eastAsia="zh-CN"/>
              </w:rPr>
            </w:pPr>
            <w:r w:rsidRPr="001C408D">
              <w:rPr>
                <w:rFonts w:ascii="宋体" w:hAnsi="宋体" w:hint="eastAsia"/>
                <w:highlight w:val="yellow"/>
                <w:lang w:eastAsia="zh-CN"/>
              </w:rPr>
              <w:t>DCDC（单个故障ID=0x18FECA1A）红色报警灯亮报文有效</w:t>
            </w:r>
          </w:p>
          <w:p w14:paraId="5122CD40" w14:textId="49C48117" w:rsidR="001C408D" w:rsidRPr="001C408D" w:rsidRDefault="001C408D" w:rsidP="001C408D">
            <w:pPr>
              <w:pStyle w:val="af5"/>
              <w:numPr>
                <w:ilvl w:val="0"/>
                <w:numId w:val="7"/>
              </w:numPr>
              <w:spacing w:after="0"/>
              <w:rPr>
                <w:rFonts w:ascii="宋体" w:hAnsi="宋体"/>
                <w:highlight w:val="yellow"/>
                <w:lang w:eastAsia="zh-CN"/>
              </w:rPr>
            </w:pPr>
            <w:r w:rsidRPr="001C408D">
              <w:rPr>
                <w:rFonts w:ascii="宋体" w:hAnsi="宋体" w:hint="eastAsia"/>
                <w:highlight w:val="yellow"/>
                <w:lang w:eastAsia="zh-CN"/>
              </w:rPr>
              <w:t>高压配电盒（单个故障ID=0x18FECA1E）红色报警灯亮报文有效</w:t>
            </w:r>
          </w:p>
          <w:p w14:paraId="6E3A843F" w14:textId="7D1591E1" w:rsidR="001C408D" w:rsidRPr="001C408D" w:rsidRDefault="001C408D" w:rsidP="001C408D">
            <w:pPr>
              <w:pStyle w:val="af5"/>
              <w:numPr>
                <w:ilvl w:val="0"/>
                <w:numId w:val="7"/>
              </w:numPr>
              <w:spacing w:after="0"/>
              <w:rPr>
                <w:rFonts w:ascii="宋体" w:hAnsi="宋体"/>
                <w:highlight w:val="yellow"/>
                <w:lang w:eastAsia="zh-CN"/>
              </w:rPr>
            </w:pPr>
            <w:r w:rsidRPr="001C408D">
              <w:rPr>
                <w:rFonts w:ascii="宋体" w:hAnsi="宋体" w:hint="eastAsia"/>
                <w:highlight w:val="yellow"/>
                <w:lang w:eastAsia="zh-CN"/>
              </w:rPr>
              <w:t>FCU（单个故障ID=0x18FECAF5）红色报警灯亮报文有效</w:t>
            </w:r>
          </w:p>
          <w:p w14:paraId="3A2A107D" w14:textId="56284662" w:rsidR="001C408D" w:rsidRPr="001C408D" w:rsidRDefault="001C408D" w:rsidP="001C408D">
            <w:pPr>
              <w:pStyle w:val="af5"/>
              <w:numPr>
                <w:ilvl w:val="0"/>
                <w:numId w:val="7"/>
              </w:numPr>
              <w:spacing w:after="0"/>
              <w:rPr>
                <w:rFonts w:ascii="宋体" w:hAnsi="宋体"/>
                <w:highlight w:val="yellow"/>
                <w:lang w:eastAsia="zh-CN"/>
              </w:rPr>
            </w:pPr>
            <w:r w:rsidRPr="001C408D">
              <w:rPr>
                <w:rFonts w:ascii="宋体" w:hAnsi="宋体" w:hint="eastAsia"/>
                <w:highlight w:val="yellow"/>
                <w:lang w:eastAsia="zh-CN"/>
              </w:rPr>
              <w:t>氢系统（单个故障ID=0x18FECAF6）红色报警灯亮报文有效</w:t>
            </w:r>
          </w:p>
          <w:p w14:paraId="5A29C1BD" w14:textId="7E527314" w:rsidR="00CA2C5F" w:rsidRPr="00595F08" w:rsidRDefault="00B42207" w:rsidP="00595F08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以上任意条件成立时点亮</w:t>
            </w:r>
          </w:p>
        </w:tc>
      </w:tr>
      <w:tr w:rsidR="00CA2C5F" w14:paraId="543E4553" w14:textId="77777777">
        <w:trPr>
          <w:trHeight w:val="270"/>
          <w:jc w:val="center"/>
        </w:trPr>
        <w:tc>
          <w:tcPr>
            <w:tcW w:w="12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71B548C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反馈信息</w:t>
            </w:r>
            <w:proofErr w:type="spellEnd"/>
          </w:p>
        </w:tc>
        <w:tc>
          <w:tcPr>
            <w:tcW w:w="83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E874944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</w:t>
            </w:r>
          </w:p>
          <w:p w14:paraId="17127758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>
              <w:rPr>
                <w:sz w:val="20"/>
                <w:szCs w:val="20"/>
                <w:lang w:eastAsia="zh-CN"/>
              </w:rPr>
              <w:t xml:space="preserve"> </w:t>
            </w:r>
            <w:r>
              <w:rPr>
                <w:noProof/>
                <w:lang w:val="en-US" w:eastAsia="zh-CN"/>
              </w:rPr>
              <w:drawing>
                <wp:inline distT="0" distB="0" distL="0" distR="0" wp14:anchorId="75ADF2AD" wp14:editId="2D43BABB">
                  <wp:extent cx="434340" cy="256540"/>
                  <wp:effectExtent l="0" t="0" r="0" b="0"/>
                  <wp:docPr id="44" name="图片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图片 44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12" cy="2767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7922F1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颜色：红色</w:t>
            </w:r>
          </w:p>
        </w:tc>
      </w:tr>
      <w:tr w:rsidR="00CA2C5F" w14:paraId="5D6881E8" w14:textId="77777777">
        <w:trPr>
          <w:trHeight w:val="270"/>
          <w:jc w:val="center"/>
        </w:trPr>
        <w:tc>
          <w:tcPr>
            <w:tcW w:w="12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3F66FD2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3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02CAFFE" w14:textId="77777777" w:rsidR="00CA2C5F" w:rsidRDefault="00CA2C5F">
            <w:pPr>
              <w:spacing w:after="0"/>
              <w:rPr>
                <w:sz w:val="20"/>
                <w:szCs w:val="20"/>
              </w:rPr>
            </w:pPr>
          </w:p>
        </w:tc>
      </w:tr>
      <w:tr w:rsidR="00CA2C5F" w14:paraId="18F16225" w14:textId="77777777">
        <w:trPr>
          <w:trHeight w:val="270"/>
          <w:jc w:val="center"/>
        </w:trPr>
        <w:tc>
          <w:tcPr>
            <w:tcW w:w="12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0D4C8AEF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3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C7AAAA5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hint="eastAsia"/>
                <w:sz w:val="20"/>
              </w:rPr>
              <w:t>略</w:t>
            </w:r>
          </w:p>
        </w:tc>
      </w:tr>
      <w:tr w:rsidR="00CA2C5F" w14:paraId="11EFDA1E" w14:textId="77777777">
        <w:trPr>
          <w:trHeight w:val="270"/>
          <w:jc w:val="center"/>
        </w:trPr>
        <w:tc>
          <w:tcPr>
            <w:tcW w:w="12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F4EF5FC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3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33FCEDE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DM1</w:t>
            </w:r>
          </w:p>
        </w:tc>
      </w:tr>
      <w:tr w:rsidR="00CA2C5F" w14:paraId="7CF762AA" w14:textId="77777777">
        <w:trPr>
          <w:trHeight w:val="270"/>
          <w:jc w:val="center"/>
        </w:trPr>
        <w:tc>
          <w:tcPr>
            <w:tcW w:w="12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98F5E9B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3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C2D3281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无</w:t>
            </w:r>
          </w:p>
        </w:tc>
      </w:tr>
    </w:tbl>
    <w:p w14:paraId="399111DD" w14:textId="77777777" w:rsidR="00CA2C5F" w:rsidRDefault="00CA2C5F"/>
    <w:p w14:paraId="0D6719BD" w14:textId="77777777" w:rsidR="00CA2C5F" w:rsidRDefault="00B42207">
      <w:pPr>
        <w:pStyle w:val="2"/>
        <w:rPr>
          <w:lang w:eastAsia="zh-CN"/>
        </w:rPr>
      </w:pPr>
      <w:r>
        <w:rPr>
          <w:rFonts w:hint="eastAsia"/>
        </w:rPr>
        <w:t>Warning</w:t>
      </w:r>
      <w:proofErr w:type="spellStart"/>
      <w:r>
        <w:rPr>
          <w:rFonts w:hint="eastAsia"/>
        </w:rPr>
        <w:t>报警灯</w:t>
      </w:r>
      <w:proofErr w:type="spellEnd"/>
    </w:p>
    <w:tbl>
      <w:tblPr>
        <w:tblW w:w="9608" w:type="dxa"/>
        <w:jc w:val="center"/>
        <w:tblLayout w:type="fixed"/>
        <w:tblLook w:val="04A0" w:firstRow="1" w:lastRow="0" w:firstColumn="1" w:lastColumn="0" w:noHBand="0" w:noVBand="1"/>
      </w:tblPr>
      <w:tblGrid>
        <w:gridCol w:w="1262"/>
        <w:gridCol w:w="8346"/>
      </w:tblGrid>
      <w:tr w:rsidR="00CA2C5F" w14:paraId="52425667" w14:textId="77777777">
        <w:trPr>
          <w:trHeight w:val="467"/>
          <w:jc w:val="center"/>
        </w:trPr>
        <w:tc>
          <w:tcPr>
            <w:tcW w:w="12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475321F4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346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B4A739E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故障指示灯</w:t>
            </w:r>
            <w:proofErr w:type="spellEnd"/>
          </w:p>
        </w:tc>
      </w:tr>
      <w:tr w:rsidR="00CA2C5F" w14:paraId="7E5D90E4" w14:textId="77777777">
        <w:trPr>
          <w:trHeight w:val="417"/>
          <w:jc w:val="center"/>
        </w:trPr>
        <w:tc>
          <w:tcPr>
            <w:tcW w:w="12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5F99DBC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3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42519D9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故障指示灯</w:t>
            </w:r>
            <w:proofErr w:type="spellEnd"/>
          </w:p>
        </w:tc>
      </w:tr>
      <w:tr w:rsidR="00CA2C5F" w14:paraId="011396D6" w14:textId="77777777">
        <w:trPr>
          <w:trHeight w:val="834"/>
          <w:jc w:val="center"/>
        </w:trPr>
        <w:tc>
          <w:tcPr>
            <w:tcW w:w="12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668C6CB8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3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7846718" w14:textId="77777777" w:rsidR="000832C2" w:rsidRDefault="000832C2" w:rsidP="000832C2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钥匙ON</w:t>
            </w:r>
            <w:proofErr w:type="gramStart"/>
            <w:r>
              <w:rPr>
                <w:rFonts w:ascii="宋体" w:hAnsi="宋体" w:hint="eastAsia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lang w:eastAsia="zh-CN"/>
              </w:rPr>
              <w:t>有效且</w:t>
            </w:r>
          </w:p>
          <w:p w14:paraId="6D73DC6E" w14:textId="483066C8" w:rsidR="000832C2" w:rsidRDefault="000832C2" w:rsidP="000832C2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 xml:space="preserve">1、电池管理系统黄色报警灯亮报文有效    </w:t>
            </w:r>
          </w:p>
          <w:p w14:paraId="10DC6A90" w14:textId="77777777" w:rsidR="000832C2" w:rsidRDefault="000832C2" w:rsidP="000832C2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 xml:space="preserve">（单个故障ID=0x18FECAF4  一个以上故障ID：18ECFFF4,18EBFFF4）                    </w:t>
            </w:r>
          </w:p>
          <w:p w14:paraId="72F0E0DD" w14:textId="2CFD8373" w:rsidR="000832C2" w:rsidRDefault="000832C2" w:rsidP="000832C2">
            <w:pPr>
              <w:spacing w:after="0" w:line="24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2</w:t>
            </w:r>
            <w:r>
              <w:rPr>
                <w:rFonts w:ascii="宋体" w:hAnsi="宋体" w:hint="eastAsia"/>
                <w:lang w:eastAsia="zh-CN"/>
              </w:rPr>
              <w:t>、转向系统黄色报警灯亮报文有效</w:t>
            </w:r>
          </w:p>
          <w:p w14:paraId="1DEF743A" w14:textId="77777777" w:rsidR="000832C2" w:rsidRDefault="000832C2" w:rsidP="000832C2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（单个故障ID=0x18FECA2E一个以上故障ID：18ECFF2E,18EBFF2E）</w:t>
            </w:r>
          </w:p>
          <w:p w14:paraId="064A84F4" w14:textId="24550DB2" w:rsidR="000832C2" w:rsidRDefault="000832C2" w:rsidP="000832C2">
            <w:pPr>
              <w:spacing w:after="0" w:line="24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3</w:t>
            </w:r>
            <w:r>
              <w:rPr>
                <w:rFonts w:ascii="宋体" w:hAnsi="宋体" w:hint="eastAsia"/>
                <w:lang w:eastAsia="zh-CN"/>
              </w:rPr>
              <w:t>、高压配电盒黄色报警灯亮报文有效</w:t>
            </w:r>
          </w:p>
          <w:p w14:paraId="73DB3ABC" w14:textId="77777777" w:rsidR="000832C2" w:rsidRDefault="000832C2" w:rsidP="000832C2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（单个故障ID=0x18FECA1E一个以上故障ID：18ECFF1E,18EBFF1E）</w:t>
            </w:r>
          </w:p>
          <w:p w14:paraId="3C69440B" w14:textId="57A0ED7D" w:rsidR="000832C2" w:rsidRDefault="000832C2" w:rsidP="000832C2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4</w:t>
            </w:r>
            <w:r>
              <w:rPr>
                <w:rFonts w:ascii="宋体" w:hAnsi="宋体" w:hint="eastAsia"/>
                <w:lang w:eastAsia="zh-CN"/>
              </w:rPr>
              <w:t>、低压系统黄色报警灯亮报文有效</w:t>
            </w:r>
          </w:p>
          <w:p w14:paraId="2D643CAE" w14:textId="77777777" w:rsidR="000832C2" w:rsidRDefault="000832C2" w:rsidP="000832C2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（单个故障ID=0x18FECA4D，一个以上故障ID：18ECFF4D,18EBFF4D）</w:t>
            </w:r>
          </w:p>
          <w:p w14:paraId="1C1EB875" w14:textId="37DB93A3" w:rsidR="00064061" w:rsidRDefault="00064061" w:rsidP="00064061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5、整车控制器黄色报警灯亮报文有效</w:t>
            </w:r>
          </w:p>
          <w:p w14:paraId="61971F84" w14:textId="7D09FBB4" w:rsidR="00064061" w:rsidRDefault="00064061" w:rsidP="00064061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（单个故障ID=0x18FECA31）</w:t>
            </w:r>
          </w:p>
          <w:p w14:paraId="7D227F89" w14:textId="4FDBABB1" w:rsidR="00064061" w:rsidRDefault="00064061" w:rsidP="000832C2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6、电池冷却系统黄色报警灯亮报文有效</w:t>
            </w:r>
          </w:p>
          <w:p w14:paraId="4A679224" w14:textId="44F0809D" w:rsidR="00064061" w:rsidRDefault="00064061" w:rsidP="00064061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（单个故障ID=0x18FECA82）</w:t>
            </w:r>
          </w:p>
          <w:p w14:paraId="4E65C306" w14:textId="1BD38B27" w:rsidR="00064061" w:rsidRDefault="00064061" w:rsidP="00064061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7、电机黄色报警灯亮报文有效</w:t>
            </w:r>
          </w:p>
          <w:p w14:paraId="30F78D81" w14:textId="3AB27147" w:rsidR="00064061" w:rsidRDefault="00064061" w:rsidP="00064061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（单个故障ID=0x18FECAEF）</w:t>
            </w:r>
          </w:p>
          <w:p w14:paraId="3591884B" w14:textId="1A75E351" w:rsidR="00064061" w:rsidRDefault="00064061" w:rsidP="00064061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lastRenderedPageBreak/>
              <w:t>8、空压机黄色报警灯亮报文有效</w:t>
            </w:r>
          </w:p>
          <w:p w14:paraId="2B26714D" w14:textId="1F0EB040" w:rsidR="00064061" w:rsidRDefault="00064061" w:rsidP="00064061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（单个故障ID=0x18FECA30）</w:t>
            </w:r>
          </w:p>
          <w:p w14:paraId="113C319E" w14:textId="433D2430" w:rsidR="00064061" w:rsidRDefault="00064061" w:rsidP="00064061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9、自动变速箱黄色报警灯亮报文有效</w:t>
            </w:r>
          </w:p>
          <w:p w14:paraId="4D483883" w14:textId="72AA47DC" w:rsidR="00064061" w:rsidRDefault="00064061" w:rsidP="00064061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（单个故障ID=0x18FECA03）</w:t>
            </w:r>
          </w:p>
          <w:p w14:paraId="79582BE7" w14:textId="56451DDE" w:rsidR="00064061" w:rsidRDefault="00064061" w:rsidP="00064061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10、DCDC黄色报警灯亮报文有效</w:t>
            </w:r>
          </w:p>
          <w:p w14:paraId="469925BE" w14:textId="69871B69" w:rsidR="00064061" w:rsidRDefault="00064061" w:rsidP="00064061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（单个故障ID=0x18FECA1A）</w:t>
            </w:r>
          </w:p>
          <w:p w14:paraId="1DA969D4" w14:textId="78694AC3" w:rsidR="00064061" w:rsidRDefault="00064061" w:rsidP="00064061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11、FCU黄色报警灯亮报文有效</w:t>
            </w:r>
          </w:p>
          <w:p w14:paraId="074DB3F9" w14:textId="642A6291" w:rsidR="00064061" w:rsidRDefault="00064061" w:rsidP="00064061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（单个故障ID=0x18FECAF5）</w:t>
            </w:r>
          </w:p>
          <w:p w14:paraId="36278D7C" w14:textId="2DDA35DF" w:rsidR="00064061" w:rsidRDefault="00064061" w:rsidP="00064061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12、</w:t>
            </w:r>
            <w:proofErr w:type="gramStart"/>
            <w:r>
              <w:rPr>
                <w:rFonts w:ascii="宋体" w:hAnsi="宋体" w:hint="eastAsia"/>
                <w:lang w:eastAsia="zh-CN"/>
              </w:rPr>
              <w:t>氢系统</w:t>
            </w:r>
            <w:proofErr w:type="gramEnd"/>
            <w:r>
              <w:rPr>
                <w:rFonts w:ascii="宋体" w:hAnsi="宋体" w:hint="eastAsia"/>
                <w:lang w:eastAsia="zh-CN"/>
              </w:rPr>
              <w:t>黄色报警灯亮报文有效</w:t>
            </w:r>
          </w:p>
          <w:p w14:paraId="266BAD82" w14:textId="79305FEA" w:rsidR="00064061" w:rsidRDefault="00064061" w:rsidP="00064061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（单个故障ID=0x18FECAF6）</w:t>
            </w:r>
          </w:p>
          <w:p w14:paraId="19DD779E" w14:textId="1B589450" w:rsidR="00064061" w:rsidRDefault="00064061" w:rsidP="00064061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13、冷却系统黄色报警灯亮报文有效</w:t>
            </w:r>
          </w:p>
          <w:p w14:paraId="6042A6D0" w14:textId="33ECE178" w:rsidR="00064061" w:rsidRDefault="00064061" w:rsidP="00064061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（单个故障ID=0x18FECAA7、0x18FECAA8）</w:t>
            </w:r>
          </w:p>
          <w:p w14:paraId="4D6BF5DF" w14:textId="0B9903D3" w:rsidR="00064061" w:rsidRDefault="00064061" w:rsidP="00064061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14、燃料电池冷却系统黄色报警灯亮报文有效</w:t>
            </w:r>
          </w:p>
          <w:p w14:paraId="469A76C7" w14:textId="471A65C1" w:rsidR="00064061" w:rsidRPr="00064061" w:rsidRDefault="00064061" w:rsidP="000832C2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（单个故障ID=0x18FECA8F）</w:t>
            </w:r>
          </w:p>
          <w:p w14:paraId="705B7E92" w14:textId="79789B27" w:rsidR="00CA2C5F" w:rsidRDefault="000832C2" w:rsidP="000832C2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以上任意条件成立时点亮</w:t>
            </w:r>
          </w:p>
        </w:tc>
      </w:tr>
      <w:tr w:rsidR="00CA2C5F" w14:paraId="2E1D5E2A" w14:textId="77777777">
        <w:trPr>
          <w:trHeight w:val="270"/>
          <w:jc w:val="center"/>
        </w:trPr>
        <w:tc>
          <w:tcPr>
            <w:tcW w:w="12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678E4384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反馈信息</w:t>
            </w:r>
            <w:proofErr w:type="spellEnd"/>
          </w:p>
        </w:tc>
        <w:tc>
          <w:tcPr>
            <w:tcW w:w="83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7C10C80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</w:t>
            </w:r>
          </w:p>
          <w:p w14:paraId="24095EDF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>
              <w:rPr>
                <w:sz w:val="20"/>
                <w:szCs w:val="20"/>
                <w:lang w:eastAsia="zh-CN"/>
              </w:rPr>
              <w:t xml:space="preserve"> </w:t>
            </w:r>
            <w:r>
              <w:rPr>
                <w:noProof/>
                <w:lang w:val="en-US" w:eastAsia="zh-CN"/>
              </w:rPr>
              <w:drawing>
                <wp:inline distT="0" distB="0" distL="0" distR="0" wp14:anchorId="1A5F505B" wp14:editId="559A8448">
                  <wp:extent cx="311150" cy="284480"/>
                  <wp:effectExtent l="0" t="0" r="0" b="0"/>
                  <wp:docPr id="19" name="图片 1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/>
                          <pic:cNvPicPr>
                            <a:picLocks noChangeArrowheads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492" cy="2994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8958B9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颜色：黄</w:t>
            </w:r>
          </w:p>
        </w:tc>
      </w:tr>
      <w:tr w:rsidR="00CA2C5F" w14:paraId="44B6A961" w14:textId="77777777">
        <w:trPr>
          <w:trHeight w:val="270"/>
          <w:jc w:val="center"/>
        </w:trPr>
        <w:tc>
          <w:tcPr>
            <w:tcW w:w="12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7B24A80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3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DE0D0CA" w14:textId="77777777" w:rsidR="00CA2C5F" w:rsidRDefault="00CA2C5F">
            <w:pPr>
              <w:spacing w:after="0"/>
              <w:rPr>
                <w:sz w:val="20"/>
                <w:szCs w:val="20"/>
              </w:rPr>
            </w:pPr>
          </w:p>
        </w:tc>
      </w:tr>
      <w:tr w:rsidR="00CA2C5F" w14:paraId="7D5DBFE5" w14:textId="77777777">
        <w:trPr>
          <w:trHeight w:val="270"/>
          <w:jc w:val="center"/>
        </w:trPr>
        <w:tc>
          <w:tcPr>
            <w:tcW w:w="12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E8CB978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3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7B3F227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hint="eastAsia"/>
                <w:sz w:val="20"/>
              </w:rPr>
              <w:t>略</w:t>
            </w:r>
          </w:p>
        </w:tc>
      </w:tr>
      <w:tr w:rsidR="00CA2C5F" w14:paraId="4455C8A3" w14:textId="77777777">
        <w:trPr>
          <w:trHeight w:val="270"/>
          <w:jc w:val="center"/>
        </w:trPr>
        <w:tc>
          <w:tcPr>
            <w:tcW w:w="12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1097AC74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3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5BFA626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DM1</w:t>
            </w:r>
          </w:p>
        </w:tc>
      </w:tr>
      <w:tr w:rsidR="00CA2C5F" w14:paraId="703745CB" w14:textId="77777777">
        <w:trPr>
          <w:trHeight w:val="270"/>
          <w:jc w:val="center"/>
        </w:trPr>
        <w:tc>
          <w:tcPr>
            <w:tcW w:w="12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9FEDDF9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3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1965B3F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无</w:t>
            </w:r>
          </w:p>
        </w:tc>
      </w:tr>
    </w:tbl>
    <w:p w14:paraId="137D68A5" w14:textId="77777777" w:rsidR="00CA2C5F" w:rsidRDefault="00CA2C5F">
      <w:pPr>
        <w:spacing w:after="0"/>
        <w:rPr>
          <w:lang w:eastAsia="zh-CN"/>
        </w:rPr>
      </w:pPr>
    </w:p>
    <w:p w14:paraId="64849FC5" w14:textId="77777777" w:rsidR="00CA2C5F" w:rsidRDefault="00B42207">
      <w:pPr>
        <w:pStyle w:val="2"/>
      </w:pPr>
      <w:proofErr w:type="spellStart"/>
      <w:r>
        <w:t>整车状态显示</w:t>
      </w:r>
      <w:proofErr w:type="spellEnd"/>
    </w:p>
    <w:p w14:paraId="4EF23ECD" w14:textId="77777777" w:rsidR="00CA2C5F" w:rsidRDefault="00B42207">
      <w:pPr>
        <w:pStyle w:val="3"/>
        <w:rPr>
          <w:lang w:val="en-US" w:eastAsia="zh-CN"/>
        </w:rPr>
      </w:pPr>
      <w:r>
        <w:rPr>
          <w:rFonts w:hint="eastAsia"/>
          <w:lang w:val="en-US" w:eastAsia="zh-CN"/>
        </w:rPr>
        <w:t>READY</w:t>
      </w:r>
      <w:r>
        <w:rPr>
          <w:rFonts w:hint="eastAsia"/>
          <w:lang w:val="en-US" w:eastAsia="zh-CN"/>
        </w:rPr>
        <w:t>指示灯</w:t>
      </w:r>
    </w:p>
    <w:tbl>
      <w:tblPr>
        <w:tblW w:w="10359" w:type="dxa"/>
        <w:jc w:val="center"/>
        <w:tblLayout w:type="fixed"/>
        <w:tblLook w:val="04A0" w:firstRow="1" w:lastRow="0" w:firstColumn="1" w:lastColumn="0" w:noHBand="0" w:noVBand="1"/>
      </w:tblPr>
      <w:tblGrid>
        <w:gridCol w:w="1353"/>
        <w:gridCol w:w="9006"/>
      </w:tblGrid>
      <w:tr w:rsidR="00CA2C5F" w14:paraId="297BE47B" w14:textId="77777777">
        <w:trPr>
          <w:trHeight w:val="357"/>
          <w:jc w:val="center"/>
        </w:trPr>
        <w:tc>
          <w:tcPr>
            <w:tcW w:w="135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3E603070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9006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0B2F1D18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READY</w:t>
            </w: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指示灯</w:t>
            </w:r>
            <w:proofErr w:type="spellEnd"/>
          </w:p>
        </w:tc>
      </w:tr>
      <w:tr w:rsidR="00CA2C5F" w14:paraId="152D5EF2" w14:textId="77777777">
        <w:trPr>
          <w:trHeight w:val="419"/>
          <w:jc w:val="center"/>
        </w:trPr>
        <w:tc>
          <w:tcPr>
            <w:tcW w:w="13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10F91675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90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EDF3CD4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运行准备就绪，点亮指示灯。</w:t>
            </w:r>
          </w:p>
        </w:tc>
      </w:tr>
      <w:tr w:rsidR="00CA2C5F" w14:paraId="433D464B" w14:textId="77777777">
        <w:trPr>
          <w:trHeight w:val="680"/>
          <w:jc w:val="center"/>
        </w:trPr>
        <w:tc>
          <w:tcPr>
            <w:tcW w:w="13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08A019CC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90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10A5D36" w14:textId="77777777" w:rsidR="00CA2C5F" w:rsidRDefault="00B42207">
            <w:pPr>
              <w:spacing w:after="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以下所有条件满足时，进入</w:t>
            </w:r>
          </w:p>
          <w:p w14:paraId="05A699A4" w14:textId="77777777" w:rsidR="00CA2C5F" w:rsidRDefault="00B42207">
            <w:pPr>
              <w:spacing w:after="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1.</w:t>
            </w:r>
            <w:r>
              <w:rPr>
                <w:rFonts w:hint="eastAsia"/>
                <w:sz w:val="20"/>
                <w:lang w:eastAsia="zh-CN"/>
              </w:rPr>
              <w:t>点火锁</w:t>
            </w:r>
            <w:r>
              <w:rPr>
                <w:rFonts w:hint="eastAsia"/>
                <w:sz w:val="20"/>
                <w:lang w:eastAsia="zh-CN"/>
              </w:rPr>
              <w:t>ON</w:t>
            </w:r>
            <w:r>
              <w:rPr>
                <w:rFonts w:hint="eastAsia"/>
                <w:sz w:val="20"/>
                <w:lang w:eastAsia="zh-CN"/>
              </w:rPr>
              <w:t>档</w:t>
            </w:r>
            <w:r>
              <w:rPr>
                <w:rFonts w:hint="eastAsia"/>
                <w:sz w:val="20"/>
                <w:lang w:eastAsia="zh-CN"/>
              </w:rPr>
              <w:t>/START</w:t>
            </w:r>
            <w:r>
              <w:rPr>
                <w:rFonts w:hint="eastAsia"/>
                <w:sz w:val="20"/>
                <w:lang w:eastAsia="zh-CN"/>
              </w:rPr>
              <w:t>档</w:t>
            </w:r>
            <w:r>
              <w:rPr>
                <w:rFonts w:hint="eastAsia"/>
                <w:sz w:val="20"/>
                <w:lang w:eastAsia="zh-CN"/>
              </w:rPr>
              <w:t>.</w:t>
            </w:r>
          </w:p>
          <w:p w14:paraId="6360E4D2" w14:textId="669F0B40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2. </w:t>
            </w:r>
            <w:r>
              <w:rPr>
                <w:rFonts w:hint="eastAsia"/>
                <w:sz w:val="20"/>
                <w:szCs w:val="20"/>
                <w:lang w:eastAsia="zh-CN"/>
              </w:rPr>
              <w:t>有</w:t>
            </w:r>
            <w:r>
              <w:rPr>
                <w:rFonts w:hint="eastAsia"/>
                <w:sz w:val="20"/>
                <w:szCs w:val="20"/>
                <w:lang w:eastAsia="zh-CN"/>
              </w:rPr>
              <w:t>CAN</w:t>
            </w:r>
            <w:r>
              <w:rPr>
                <w:rFonts w:hint="eastAsia"/>
                <w:sz w:val="20"/>
                <w:szCs w:val="20"/>
                <w:lang w:eastAsia="zh-CN"/>
              </w:rPr>
              <w:t>总线信号输入</w:t>
            </w:r>
          </w:p>
          <w:tbl>
            <w:tblPr>
              <w:tblW w:w="83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96"/>
              <w:gridCol w:w="1999"/>
              <w:gridCol w:w="1560"/>
              <w:gridCol w:w="708"/>
              <w:gridCol w:w="993"/>
              <w:gridCol w:w="1984"/>
            </w:tblGrid>
            <w:tr w:rsidR="00CA2C5F" w14:paraId="43D4752A" w14:textId="77777777">
              <w:tc>
                <w:tcPr>
                  <w:tcW w:w="1096" w:type="dxa"/>
                  <w:shd w:val="clear" w:color="auto" w:fill="auto"/>
                </w:tcPr>
                <w:p w14:paraId="17373320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ID</w:t>
                  </w:r>
                </w:p>
              </w:tc>
              <w:tc>
                <w:tcPr>
                  <w:tcW w:w="1999" w:type="dxa"/>
                  <w:shd w:val="clear" w:color="auto" w:fill="auto"/>
                </w:tcPr>
                <w:p w14:paraId="3BB11D41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内容</w:t>
                  </w:r>
                </w:p>
              </w:tc>
              <w:tc>
                <w:tcPr>
                  <w:tcW w:w="1560" w:type="dxa"/>
                  <w:shd w:val="clear" w:color="auto" w:fill="auto"/>
                </w:tcPr>
                <w:p w14:paraId="14BC1D29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字节</w:t>
                  </w:r>
                </w:p>
              </w:tc>
              <w:tc>
                <w:tcPr>
                  <w:tcW w:w="708" w:type="dxa"/>
                  <w:shd w:val="clear" w:color="auto" w:fill="auto"/>
                </w:tcPr>
                <w:p w14:paraId="0FB75982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993" w:type="dxa"/>
                </w:tcPr>
                <w:p w14:paraId="07F178C4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周期</w:t>
                  </w:r>
                </w:p>
              </w:tc>
              <w:tc>
                <w:tcPr>
                  <w:tcW w:w="1984" w:type="dxa"/>
                  <w:shd w:val="clear" w:color="auto" w:fill="auto"/>
                </w:tcPr>
                <w:p w14:paraId="55B2B4F1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备注</w:t>
                  </w:r>
                </w:p>
              </w:tc>
            </w:tr>
            <w:tr w:rsidR="00CA2C5F" w14:paraId="09125E75" w14:textId="77777777">
              <w:tc>
                <w:tcPr>
                  <w:tcW w:w="1096" w:type="dxa"/>
                  <w:shd w:val="clear" w:color="auto" w:fill="auto"/>
                </w:tcPr>
                <w:p w14:paraId="489FB083" w14:textId="77777777" w:rsidR="00CA2C5F" w:rsidRDefault="00B42207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</w:rPr>
                  </w:pPr>
                  <w:r>
                    <w:rPr>
                      <w:rFonts w:ascii="宋体" w:hAnsi="宋体" w:hint="eastAsia"/>
                    </w:rPr>
                    <w:t>18FFF531</w:t>
                  </w:r>
                </w:p>
              </w:tc>
              <w:tc>
                <w:tcPr>
                  <w:tcW w:w="1999" w:type="dxa"/>
                  <w:shd w:val="clear" w:color="auto" w:fill="92D050"/>
                </w:tcPr>
                <w:p w14:paraId="31436CC7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READY</w:t>
                  </w:r>
                  <w:proofErr w:type="gramStart"/>
                  <w:r>
                    <w:rPr>
                      <w:rFonts w:hint="eastAsia"/>
                      <w:sz w:val="20"/>
                    </w:rPr>
                    <w:t>灯状态</w:t>
                  </w:r>
                  <w:proofErr w:type="gramEnd"/>
                </w:p>
              </w:tc>
              <w:tc>
                <w:tcPr>
                  <w:tcW w:w="1560" w:type="dxa"/>
                  <w:shd w:val="clear" w:color="auto" w:fill="auto"/>
                </w:tcPr>
                <w:p w14:paraId="02B0EA4F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3</w:t>
                  </w:r>
                </w:p>
              </w:tc>
              <w:tc>
                <w:tcPr>
                  <w:tcW w:w="708" w:type="dxa"/>
                  <w:shd w:val="clear" w:color="auto" w:fill="auto"/>
                </w:tcPr>
                <w:p w14:paraId="58198E46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5</w:t>
                  </w:r>
                </w:p>
              </w:tc>
              <w:tc>
                <w:tcPr>
                  <w:tcW w:w="993" w:type="dxa"/>
                </w:tcPr>
                <w:p w14:paraId="6773E866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100ms</w:t>
                  </w:r>
                </w:p>
              </w:tc>
              <w:tc>
                <w:tcPr>
                  <w:tcW w:w="1984" w:type="dxa"/>
                  <w:shd w:val="clear" w:color="auto" w:fill="auto"/>
                </w:tcPr>
                <w:p w14:paraId="64A78125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1</w:t>
                  </w:r>
                  <w:r>
                    <w:rPr>
                      <w:rFonts w:hint="eastAsia"/>
                      <w:sz w:val="20"/>
                    </w:rPr>
                    <w:t>亮</w:t>
                  </w:r>
                  <w:r>
                    <w:rPr>
                      <w:sz w:val="20"/>
                    </w:rPr>
                    <w:t xml:space="preserve">   </w:t>
                  </w:r>
                </w:p>
              </w:tc>
            </w:tr>
          </w:tbl>
          <w:p w14:paraId="20BE6534" w14:textId="77777777" w:rsidR="00CA2C5F" w:rsidRDefault="00CA2C5F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CA2C5F" w14:paraId="25E9D067" w14:textId="77777777">
        <w:trPr>
          <w:trHeight w:val="270"/>
          <w:jc w:val="center"/>
        </w:trPr>
        <w:tc>
          <w:tcPr>
            <w:tcW w:w="13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0BE9340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90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A23B639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</w:t>
            </w:r>
          </w:p>
          <w:p w14:paraId="5712767B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>
              <w:rPr>
                <w:sz w:val="20"/>
                <w:szCs w:val="20"/>
                <w:lang w:eastAsia="zh-CN"/>
              </w:rPr>
              <w:t xml:space="preserve"> </w:t>
            </w:r>
            <w:r>
              <w:rPr>
                <w:noProof/>
                <w:lang w:val="en-US" w:eastAsia="zh-CN"/>
              </w:rPr>
              <w:drawing>
                <wp:inline distT="0" distB="0" distL="0" distR="0" wp14:anchorId="3A2B6A09" wp14:editId="2E8FA4C7">
                  <wp:extent cx="812800" cy="330200"/>
                  <wp:effectExtent l="0" t="0" r="0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2800" cy="33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583B59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颜色：绿色</w:t>
            </w:r>
          </w:p>
        </w:tc>
      </w:tr>
      <w:tr w:rsidR="00CA2C5F" w14:paraId="50358CAD" w14:textId="77777777">
        <w:trPr>
          <w:trHeight w:val="270"/>
          <w:jc w:val="center"/>
        </w:trPr>
        <w:tc>
          <w:tcPr>
            <w:tcW w:w="13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15ECB7B1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90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54FC496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在</w:t>
            </w:r>
            <w:r>
              <w:rPr>
                <w:rFonts w:hint="eastAsia"/>
                <w:sz w:val="20"/>
                <w:lang w:eastAsia="zh-CN"/>
              </w:rPr>
              <w:t>LCD</w:t>
            </w:r>
            <w:r>
              <w:rPr>
                <w:rFonts w:hint="eastAsia"/>
                <w:sz w:val="20"/>
                <w:lang w:eastAsia="zh-CN"/>
              </w:rPr>
              <w:t>上显示，当有故障码时</w:t>
            </w:r>
            <w:r>
              <w:rPr>
                <w:rFonts w:hint="eastAsia"/>
                <w:sz w:val="20"/>
                <w:lang w:eastAsia="zh-CN"/>
              </w:rPr>
              <w:t>READY</w:t>
            </w:r>
            <w:r>
              <w:rPr>
                <w:rFonts w:hint="eastAsia"/>
                <w:sz w:val="20"/>
                <w:lang w:eastAsia="zh-CN"/>
              </w:rPr>
              <w:t>不显示</w:t>
            </w:r>
          </w:p>
        </w:tc>
      </w:tr>
      <w:tr w:rsidR="00CA2C5F" w14:paraId="14FAC046" w14:textId="77777777">
        <w:trPr>
          <w:trHeight w:val="270"/>
          <w:jc w:val="center"/>
        </w:trPr>
        <w:tc>
          <w:tcPr>
            <w:tcW w:w="13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162AF0D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90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1E25646" w14:textId="77777777" w:rsidR="00CA2C5F" w:rsidRDefault="00B42207">
            <w:pPr>
              <w:spacing w:after="0" w:line="240" w:lineRule="auto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以下任意条件满足时，退出</w:t>
            </w:r>
          </w:p>
          <w:p w14:paraId="53147905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1.点火锁OFF/ACC；</w:t>
            </w:r>
          </w:p>
          <w:p w14:paraId="53739A7E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2.或</w:t>
            </w:r>
            <w:r>
              <w:rPr>
                <w:rFonts w:hint="eastAsia"/>
                <w:sz w:val="20"/>
                <w:lang w:eastAsia="zh-CN"/>
              </w:rPr>
              <w:t>未收到总线信号</w:t>
            </w:r>
          </w:p>
        </w:tc>
      </w:tr>
      <w:tr w:rsidR="00CA2C5F" w14:paraId="40564A4E" w14:textId="77777777">
        <w:trPr>
          <w:trHeight w:val="270"/>
          <w:jc w:val="center"/>
        </w:trPr>
        <w:tc>
          <w:tcPr>
            <w:tcW w:w="13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2AEF181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90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C73C4EB" w14:textId="77777777" w:rsidR="00CA2C5F" w:rsidRDefault="00CA2C5F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CA2C5F" w14:paraId="71B61371" w14:textId="77777777">
        <w:trPr>
          <w:trHeight w:val="270"/>
          <w:jc w:val="center"/>
        </w:trPr>
        <w:tc>
          <w:tcPr>
            <w:tcW w:w="13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496D717F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输出信号</w:t>
            </w:r>
            <w:proofErr w:type="spellEnd"/>
          </w:p>
        </w:tc>
        <w:tc>
          <w:tcPr>
            <w:tcW w:w="90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6A7E2D7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hint="eastAsia"/>
                <w:sz w:val="20"/>
              </w:rPr>
              <w:t>略</w:t>
            </w:r>
          </w:p>
        </w:tc>
      </w:tr>
    </w:tbl>
    <w:p w14:paraId="7114BEDF" w14:textId="77777777" w:rsidR="00CA2C5F" w:rsidRDefault="00CA2C5F">
      <w:pPr>
        <w:spacing w:after="0"/>
        <w:rPr>
          <w:lang w:eastAsia="zh-CN"/>
        </w:rPr>
      </w:pPr>
    </w:p>
    <w:p w14:paraId="09F3E5E4" w14:textId="01C1F5FC" w:rsidR="00305FB9" w:rsidRDefault="00305FB9" w:rsidP="00305FB9">
      <w:pPr>
        <w:pStyle w:val="3"/>
        <w:rPr>
          <w:lang w:val="en-US" w:eastAsia="zh-CN"/>
        </w:rPr>
      </w:pPr>
      <w:r>
        <w:rPr>
          <w:rFonts w:hint="eastAsia"/>
          <w:lang w:val="en-US" w:eastAsia="zh-CN"/>
        </w:rPr>
        <w:t>巡航指示</w:t>
      </w:r>
    </w:p>
    <w:tbl>
      <w:tblPr>
        <w:tblW w:w="9673" w:type="dxa"/>
        <w:jc w:val="center"/>
        <w:tblLayout w:type="fixed"/>
        <w:tblLook w:val="04A0" w:firstRow="1" w:lastRow="0" w:firstColumn="1" w:lastColumn="0" w:noHBand="0" w:noVBand="1"/>
      </w:tblPr>
      <w:tblGrid>
        <w:gridCol w:w="1263"/>
        <w:gridCol w:w="8410"/>
      </w:tblGrid>
      <w:tr w:rsidR="00305FB9" w14:paraId="1A15B1B4" w14:textId="77777777" w:rsidTr="00510FCE">
        <w:trPr>
          <w:trHeight w:val="355"/>
          <w:jc w:val="center"/>
        </w:trPr>
        <w:tc>
          <w:tcPr>
            <w:tcW w:w="12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6CC703FD" w14:textId="77777777" w:rsidR="00305FB9" w:rsidRDefault="00305FB9" w:rsidP="00C61A0C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410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9F0E88A" w14:textId="142AB142" w:rsidR="00305FB9" w:rsidRDefault="00305FB9" w:rsidP="00C61A0C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 w:rsidRPr="00305FB9"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巡航指示</w:t>
            </w:r>
            <w:proofErr w:type="spellEnd"/>
          </w:p>
        </w:tc>
      </w:tr>
      <w:tr w:rsidR="00305FB9" w14:paraId="44E1418C" w14:textId="77777777" w:rsidTr="00510FCE">
        <w:trPr>
          <w:trHeight w:val="417"/>
          <w:jc w:val="center"/>
        </w:trPr>
        <w:tc>
          <w:tcPr>
            <w:tcW w:w="12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4D4F0960" w14:textId="77777777" w:rsidR="00305FB9" w:rsidRDefault="00305FB9" w:rsidP="00C61A0C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C27908C" w14:textId="28628CEA" w:rsidR="00305FB9" w:rsidRDefault="00050F9D" w:rsidP="00C61A0C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巡航工</w:t>
            </w:r>
            <w:r w:rsidRPr="0090186E">
              <w:rPr>
                <w:rFonts w:ascii="宋体" w:hAnsi="宋体" w:cs="Arial" w:hint="eastAsia"/>
                <w:sz w:val="20"/>
                <w:szCs w:val="20"/>
                <w:lang w:eastAsia="zh-CN"/>
              </w:rPr>
              <w:t>作时，仪表收到HCU发出</w:t>
            </w:r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的巡航CAN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总线信号，点亮巡航指示灯</w:t>
            </w:r>
          </w:p>
        </w:tc>
      </w:tr>
      <w:tr w:rsidR="00305FB9" w14:paraId="7FA85C82" w14:textId="77777777" w:rsidTr="00510FCE">
        <w:trPr>
          <w:trHeight w:val="677"/>
          <w:jc w:val="center"/>
        </w:trPr>
        <w:tc>
          <w:tcPr>
            <w:tcW w:w="12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109C66E9" w14:textId="77777777" w:rsidR="00305FB9" w:rsidRDefault="00305FB9" w:rsidP="00C61A0C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8C647EE" w14:textId="77777777" w:rsidR="00050F9D" w:rsidRPr="00050F9D" w:rsidRDefault="00050F9D" w:rsidP="00050F9D">
            <w:pPr>
              <w:spacing w:after="0"/>
              <w:rPr>
                <w:sz w:val="20"/>
                <w:lang w:eastAsia="zh-CN"/>
              </w:rPr>
            </w:pPr>
            <w:r w:rsidRPr="00050F9D">
              <w:rPr>
                <w:rFonts w:hint="eastAsia"/>
                <w:sz w:val="20"/>
                <w:lang w:eastAsia="zh-CN"/>
              </w:rPr>
              <w:t>以下所有条件满足时，进入</w:t>
            </w:r>
          </w:p>
          <w:p w14:paraId="320BAAD8" w14:textId="79C24734" w:rsidR="00050F9D" w:rsidRPr="00050F9D" w:rsidRDefault="00050F9D" w:rsidP="00050F9D">
            <w:pPr>
              <w:spacing w:after="0"/>
              <w:rPr>
                <w:sz w:val="20"/>
                <w:szCs w:val="20"/>
                <w:lang w:eastAsia="zh-CN"/>
              </w:rPr>
            </w:pPr>
            <w:r w:rsidRPr="00050F9D">
              <w:rPr>
                <w:rFonts w:hint="eastAsia"/>
                <w:sz w:val="20"/>
                <w:lang w:eastAsia="zh-CN"/>
              </w:rPr>
              <w:t>1.ON</w:t>
            </w:r>
            <w:proofErr w:type="gramStart"/>
            <w:r w:rsidRPr="00050F9D">
              <w:rPr>
                <w:rFonts w:hint="eastAsia"/>
                <w:sz w:val="20"/>
                <w:lang w:eastAsia="zh-CN"/>
              </w:rPr>
              <w:t>档</w:t>
            </w:r>
            <w:proofErr w:type="gramEnd"/>
            <w:r w:rsidRPr="00050F9D">
              <w:rPr>
                <w:rFonts w:hint="eastAsia"/>
                <w:sz w:val="20"/>
                <w:lang w:eastAsia="zh-CN"/>
              </w:rPr>
              <w:t>电源接通且收到巡航指示</w:t>
            </w:r>
            <w:r w:rsidRPr="00050F9D">
              <w:rPr>
                <w:rFonts w:hint="eastAsia"/>
                <w:sz w:val="20"/>
                <w:lang w:eastAsia="zh-CN"/>
              </w:rPr>
              <w:t>CAN</w:t>
            </w:r>
            <w:r w:rsidRPr="00050F9D">
              <w:rPr>
                <w:rFonts w:hint="eastAsia"/>
                <w:sz w:val="20"/>
                <w:lang w:eastAsia="zh-CN"/>
              </w:rPr>
              <w:t>总线信号（闪烁）</w:t>
            </w:r>
          </w:p>
          <w:tbl>
            <w:tblPr>
              <w:tblW w:w="778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93"/>
              <w:gridCol w:w="1696"/>
              <w:gridCol w:w="1456"/>
              <w:gridCol w:w="660"/>
              <w:gridCol w:w="927"/>
              <w:gridCol w:w="1852"/>
            </w:tblGrid>
            <w:tr w:rsidR="00050F9D" w14:paraId="5C2A9D5B" w14:textId="77777777" w:rsidTr="000C52D6">
              <w:trPr>
                <w:trHeight w:val="251"/>
              </w:trPr>
              <w:tc>
                <w:tcPr>
                  <w:tcW w:w="1193" w:type="dxa"/>
                  <w:shd w:val="clear" w:color="auto" w:fill="auto"/>
                </w:tcPr>
                <w:p w14:paraId="1B2655AC" w14:textId="77777777" w:rsidR="00050F9D" w:rsidRDefault="00050F9D" w:rsidP="00050F9D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ID</w:t>
                  </w:r>
                </w:p>
              </w:tc>
              <w:tc>
                <w:tcPr>
                  <w:tcW w:w="1696" w:type="dxa"/>
                  <w:shd w:val="clear" w:color="auto" w:fill="auto"/>
                </w:tcPr>
                <w:p w14:paraId="28B17676" w14:textId="77777777" w:rsidR="00050F9D" w:rsidRDefault="00050F9D" w:rsidP="00050F9D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内容</w:t>
                  </w:r>
                </w:p>
              </w:tc>
              <w:tc>
                <w:tcPr>
                  <w:tcW w:w="1456" w:type="dxa"/>
                  <w:shd w:val="clear" w:color="auto" w:fill="auto"/>
                </w:tcPr>
                <w:p w14:paraId="3B1A5194" w14:textId="77777777" w:rsidR="00050F9D" w:rsidRDefault="00050F9D" w:rsidP="00050F9D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字节</w:t>
                  </w:r>
                </w:p>
              </w:tc>
              <w:tc>
                <w:tcPr>
                  <w:tcW w:w="660" w:type="dxa"/>
                  <w:shd w:val="clear" w:color="auto" w:fill="auto"/>
                </w:tcPr>
                <w:p w14:paraId="7BB863E4" w14:textId="77777777" w:rsidR="00050F9D" w:rsidRDefault="00050F9D" w:rsidP="00050F9D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927" w:type="dxa"/>
                </w:tcPr>
                <w:p w14:paraId="6BDD2CD1" w14:textId="77777777" w:rsidR="00050F9D" w:rsidRDefault="00050F9D" w:rsidP="00050F9D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周期</w:t>
                  </w:r>
                </w:p>
              </w:tc>
              <w:tc>
                <w:tcPr>
                  <w:tcW w:w="1852" w:type="dxa"/>
                  <w:shd w:val="clear" w:color="auto" w:fill="auto"/>
                </w:tcPr>
                <w:p w14:paraId="1F0D4C08" w14:textId="77777777" w:rsidR="00050F9D" w:rsidRDefault="00050F9D" w:rsidP="00050F9D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备注</w:t>
                  </w:r>
                </w:p>
              </w:tc>
            </w:tr>
            <w:tr w:rsidR="00050F9D" w14:paraId="78BA0980" w14:textId="77777777" w:rsidTr="000C52D6">
              <w:trPr>
                <w:trHeight w:val="334"/>
              </w:trPr>
              <w:tc>
                <w:tcPr>
                  <w:tcW w:w="1193" w:type="dxa"/>
                  <w:shd w:val="clear" w:color="auto" w:fill="auto"/>
                </w:tcPr>
                <w:p w14:paraId="69E38CB7" w14:textId="77777777" w:rsidR="00050F9D" w:rsidRDefault="00050F9D" w:rsidP="00050F9D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hint="eastAsia"/>
                      <w:lang w:eastAsia="zh-CN"/>
                    </w:rPr>
                    <w:t>18FFF531</w:t>
                  </w:r>
                </w:p>
              </w:tc>
              <w:tc>
                <w:tcPr>
                  <w:tcW w:w="1696" w:type="dxa"/>
                  <w:shd w:val="clear" w:color="auto" w:fill="auto"/>
                </w:tcPr>
                <w:p w14:paraId="599A2E75" w14:textId="77777777" w:rsidR="00050F9D" w:rsidRDefault="00050F9D" w:rsidP="00050F9D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巡航开关</w:t>
                  </w:r>
                </w:p>
              </w:tc>
              <w:tc>
                <w:tcPr>
                  <w:tcW w:w="1456" w:type="dxa"/>
                  <w:shd w:val="clear" w:color="auto" w:fill="auto"/>
                </w:tcPr>
                <w:p w14:paraId="0AF52084" w14:textId="77777777" w:rsidR="00050F9D" w:rsidRDefault="00050F9D" w:rsidP="00050F9D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3</w:t>
                  </w:r>
                </w:p>
              </w:tc>
              <w:tc>
                <w:tcPr>
                  <w:tcW w:w="660" w:type="dxa"/>
                  <w:shd w:val="clear" w:color="auto" w:fill="auto"/>
                </w:tcPr>
                <w:p w14:paraId="78ED0B8A" w14:textId="77777777" w:rsidR="00050F9D" w:rsidRDefault="00050F9D" w:rsidP="00050F9D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6</w:t>
                  </w:r>
                </w:p>
              </w:tc>
              <w:tc>
                <w:tcPr>
                  <w:tcW w:w="927" w:type="dxa"/>
                </w:tcPr>
                <w:p w14:paraId="38E0B80D" w14:textId="77777777" w:rsidR="00050F9D" w:rsidRDefault="00050F9D" w:rsidP="00050F9D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100ms</w:t>
                  </w:r>
                </w:p>
              </w:tc>
              <w:tc>
                <w:tcPr>
                  <w:tcW w:w="1852" w:type="dxa"/>
                  <w:shd w:val="clear" w:color="auto" w:fill="auto"/>
                </w:tcPr>
                <w:p w14:paraId="20019B93" w14:textId="77777777" w:rsidR="00050F9D" w:rsidRDefault="00050F9D" w:rsidP="00050F9D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0</w:t>
                  </w:r>
                  <w:r>
                    <w:rPr>
                      <w:rFonts w:hint="eastAsia"/>
                      <w:sz w:val="20"/>
                    </w:rPr>
                    <w:t>-</w:t>
                  </w:r>
                  <w:r>
                    <w:rPr>
                      <w:sz w:val="20"/>
                    </w:rPr>
                    <w:t>灭</w:t>
                  </w:r>
                  <w:r>
                    <w:rPr>
                      <w:rFonts w:hint="eastAsia"/>
                      <w:sz w:val="20"/>
                    </w:rPr>
                    <w:t xml:space="preserve"> </w:t>
                  </w:r>
                  <w:r>
                    <w:rPr>
                      <w:rFonts w:hint="eastAsia"/>
                      <w:sz w:val="20"/>
                    </w:rPr>
                    <w:t>；</w:t>
                  </w:r>
                  <w:r>
                    <w:rPr>
                      <w:rFonts w:hint="eastAsia"/>
                      <w:sz w:val="20"/>
                    </w:rPr>
                    <w:t>1-</w:t>
                  </w:r>
                  <w:r>
                    <w:rPr>
                      <w:rFonts w:hint="eastAsia"/>
                      <w:sz w:val="20"/>
                    </w:rPr>
                    <w:t>闪烁</w:t>
                  </w:r>
                  <w:r>
                    <w:rPr>
                      <w:sz w:val="20"/>
                    </w:rPr>
                    <w:t xml:space="preserve">   </w:t>
                  </w:r>
                </w:p>
              </w:tc>
            </w:tr>
          </w:tbl>
          <w:p w14:paraId="6F7D6EFD" w14:textId="77777777" w:rsidR="00050F9D" w:rsidRDefault="00050F9D" w:rsidP="00C61A0C">
            <w:pPr>
              <w:spacing w:after="0"/>
              <w:rPr>
                <w:sz w:val="20"/>
                <w:szCs w:val="20"/>
                <w:lang w:eastAsia="zh-CN"/>
              </w:rPr>
            </w:pPr>
          </w:p>
          <w:p w14:paraId="5C32F7E4" w14:textId="77777777" w:rsidR="00050F9D" w:rsidRDefault="00050F9D" w:rsidP="00050F9D">
            <w:pPr>
              <w:rPr>
                <w:sz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2</w:t>
            </w:r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.ON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电源接通</w:t>
            </w:r>
            <w:r w:rsidRPr="00E62F64">
              <w:rPr>
                <w:rFonts w:hint="eastAsia"/>
                <w:lang w:eastAsia="zh-CN"/>
              </w:rPr>
              <w:t>且</w:t>
            </w:r>
            <w:r w:rsidRPr="00E62F64">
              <w:rPr>
                <w:rFonts w:hint="eastAsia"/>
                <w:sz w:val="20"/>
                <w:lang w:eastAsia="zh-CN"/>
              </w:rPr>
              <w:t>收到巡航指示</w:t>
            </w:r>
            <w:r w:rsidRPr="00E62F64">
              <w:rPr>
                <w:rFonts w:hint="eastAsia"/>
                <w:sz w:val="20"/>
                <w:lang w:eastAsia="zh-CN"/>
              </w:rPr>
              <w:t>CAN</w:t>
            </w:r>
            <w:r w:rsidRPr="00E62F64">
              <w:rPr>
                <w:rFonts w:hint="eastAsia"/>
                <w:sz w:val="20"/>
                <w:lang w:eastAsia="zh-CN"/>
              </w:rPr>
              <w:t>总线信号</w:t>
            </w:r>
            <w:r>
              <w:rPr>
                <w:rFonts w:hint="eastAsia"/>
                <w:sz w:val="20"/>
                <w:lang w:eastAsia="zh-CN"/>
              </w:rPr>
              <w:t>（常亮）</w:t>
            </w:r>
          </w:p>
          <w:tbl>
            <w:tblPr>
              <w:tblW w:w="722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30"/>
              <w:gridCol w:w="930"/>
              <w:gridCol w:w="1621"/>
              <w:gridCol w:w="737"/>
              <w:gridCol w:w="706"/>
              <w:gridCol w:w="2101"/>
            </w:tblGrid>
            <w:tr w:rsidR="006E4A64" w:rsidRPr="005C0161" w14:paraId="2BC49667" w14:textId="77777777" w:rsidTr="002563DC">
              <w:trPr>
                <w:trHeight w:val="243"/>
              </w:trPr>
              <w:tc>
                <w:tcPr>
                  <w:tcW w:w="1130" w:type="dxa"/>
                  <w:shd w:val="clear" w:color="auto" w:fill="auto"/>
                </w:tcPr>
                <w:p w14:paraId="5D5524A0" w14:textId="77777777" w:rsidR="006E4A64" w:rsidRPr="005C0161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5C0161">
                    <w:rPr>
                      <w:rFonts w:hint="eastAsia"/>
                      <w:sz w:val="20"/>
                    </w:rPr>
                    <w:t>ID</w:t>
                  </w:r>
                </w:p>
              </w:tc>
              <w:tc>
                <w:tcPr>
                  <w:tcW w:w="930" w:type="dxa"/>
                </w:tcPr>
                <w:p w14:paraId="266AF335" w14:textId="77777777" w:rsidR="006E4A64" w:rsidRPr="005C0161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5C0161">
                    <w:rPr>
                      <w:rFonts w:hint="eastAsia"/>
                      <w:sz w:val="20"/>
                    </w:rPr>
                    <w:t>周期</w:t>
                  </w:r>
                </w:p>
              </w:tc>
              <w:tc>
                <w:tcPr>
                  <w:tcW w:w="1621" w:type="dxa"/>
                  <w:shd w:val="clear" w:color="auto" w:fill="auto"/>
                </w:tcPr>
                <w:p w14:paraId="7000ED00" w14:textId="77777777" w:rsidR="006E4A64" w:rsidRPr="005C0161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5C0161">
                    <w:rPr>
                      <w:sz w:val="20"/>
                    </w:rPr>
                    <w:t>内容</w:t>
                  </w:r>
                </w:p>
              </w:tc>
              <w:tc>
                <w:tcPr>
                  <w:tcW w:w="737" w:type="dxa"/>
                  <w:shd w:val="clear" w:color="auto" w:fill="auto"/>
                </w:tcPr>
                <w:p w14:paraId="6E911468" w14:textId="77777777" w:rsidR="006E4A64" w:rsidRPr="005C0161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5C0161">
                    <w:rPr>
                      <w:sz w:val="20"/>
                    </w:rPr>
                    <w:t>字节</w:t>
                  </w:r>
                </w:p>
              </w:tc>
              <w:tc>
                <w:tcPr>
                  <w:tcW w:w="706" w:type="dxa"/>
                  <w:shd w:val="clear" w:color="auto" w:fill="auto"/>
                </w:tcPr>
                <w:p w14:paraId="4EC8B9EA" w14:textId="77777777" w:rsidR="006E4A64" w:rsidRPr="005C0161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5C0161"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2101" w:type="dxa"/>
                  <w:shd w:val="clear" w:color="auto" w:fill="auto"/>
                </w:tcPr>
                <w:p w14:paraId="059121A6" w14:textId="77777777" w:rsidR="006E4A64" w:rsidRPr="005C0161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5C0161">
                    <w:rPr>
                      <w:sz w:val="20"/>
                    </w:rPr>
                    <w:t>备注</w:t>
                  </w:r>
                </w:p>
              </w:tc>
            </w:tr>
            <w:tr w:rsidR="006E4A64" w:rsidRPr="00165614" w14:paraId="5FE242D3" w14:textId="77777777" w:rsidTr="002563DC">
              <w:trPr>
                <w:trHeight w:val="441"/>
              </w:trPr>
              <w:tc>
                <w:tcPr>
                  <w:tcW w:w="1130" w:type="dxa"/>
                  <w:shd w:val="clear" w:color="auto" w:fill="auto"/>
                </w:tcPr>
                <w:p w14:paraId="2FCAB0A1" w14:textId="77777777" w:rsidR="006E4A64" w:rsidRPr="00050F9D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50F9D">
                    <w:rPr>
                      <w:sz w:val="20"/>
                    </w:rPr>
                    <w:t>18FFF531</w:t>
                  </w:r>
                </w:p>
              </w:tc>
              <w:tc>
                <w:tcPr>
                  <w:tcW w:w="930" w:type="dxa"/>
                </w:tcPr>
                <w:p w14:paraId="0DE6E7B5" w14:textId="77777777" w:rsidR="006E4A64" w:rsidRPr="00050F9D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100ms</w:t>
                  </w:r>
                </w:p>
              </w:tc>
              <w:tc>
                <w:tcPr>
                  <w:tcW w:w="1621" w:type="dxa"/>
                  <w:shd w:val="clear" w:color="auto" w:fill="auto"/>
                </w:tcPr>
                <w:p w14:paraId="6E53CEB6" w14:textId="00108D19" w:rsidR="006E4A64" w:rsidRPr="00050F9D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50F9D">
                    <w:rPr>
                      <w:rFonts w:hint="eastAsia"/>
                      <w:sz w:val="20"/>
                    </w:rPr>
                    <w:t>行车巡航工作状态</w:t>
                  </w:r>
                </w:p>
              </w:tc>
              <w:tc>
                <w:tcPr>
                  <w:tcW w:w="737" w:type="dxa"/>
                  <w:shd w:val="clear" w:color="auto" w:fill="auto"/>
                </w:tcPr>
                <w:p w14:paraId="202E12A8" w14:textId="1601B4B4" w:rsidR="006E4A64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3</w:t>
                  </w:r>
                </w:p>
              </w:tc>
              <w:tc>
                <w:tcPr>
                  <w:tcW w:w="706" w:type="dxa"/>
                  <w:shd w:val="clear" w:color="auto" w:fill="auto"/>
                </w:tcPr>
                <w:p w14:paraId="228E784C" w14:textId="5A7E0ED8" w:rsidR="006E4A64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1-2</w:t>
                  </w:r>
                </w:p>
              </w:tc>
              <w:tc>
                <w:tcPr>
                  <w:tcW w:w="2101" w:type="dxa"/>
                  <w:shd w:val="clear" w:color="auto" w:fill="auto"/>
                </w:tcPr>
                <w:p w14:paraId="4EA9B71A" w14:textId="77777777" w:rsidR="006E4A64" w:rsidRPr="00B939A5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</w:p>
              </w:tc>
            </w:tr>
            <w:tr w:rsidR="006E4A64" w:rsidRPr="00165614" w14:paraId="7718E79E" w14:textId="77777777" w:rsidTr="002563DC">
              <w:trPr>
                <w:trHeight w:val="441"/>
              </w:trPr>
              <w:tc>
                <w:tcPr>
                  <w:tcW w:w="1130" w:type="dxa"/>
                  <w:shd w:val="clear" w:color="auto" w:fill="auto"/>
                </w:tcPr>
                <w:p w14:paraId="1247F0BA" w14:textId="77777777" w:rsidR="006E4A64" w:rsidRPr="00050F9D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</w:p>
              </w:tc>
              <w:tc>
                <w:tcPr>
                  <w:tcW w:w="930" w:type="dxa"/>
                </w:tcPr>
                <w:p w14:paraId="6CEADDDE" w14:textId="77777777" w:rsidR="006E4A64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</w:p>
              </w:tc>
              <w:tc>
                <w:tcPr>
                  <w:tcW w:w="1621" w:type="dxa"/>
                  <w:shd w:val="clear" w:color="auto" w:fill="auto"/>
                </w:tcPr>
                <w:p w14:paraId="094E86BC" w14:textId="2BE4D32F" w:rsidR="006E4A64" w:rsidRPr="00050F9D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50F9D">
                    <w:rPr>
                      <w:rFonts w:hint="eastAsia"/>
                      <w:sz w:val="20"/>
                    </w:rPr>
                    <w:t>PTO</w:t>
                  </w:r>
                  <w:r w:rsidRPr="00050F9D">
                    <w:rPr>
                      <w:rFonts w:hint="eastAsia"/>
                      <w:sz w:val="20"/>
                    </w:rPr>
                    <w:t>巡航工作状态</w:t>
                  </w:r>
                </w:p>
              </w:tc>
              <w:tc>
                <w:tcPr>
                  <w:tcW w:w="737" w:type="dxa"/>
                  <w:shd w:val="clear" w:color="auto" w:fill="auto"/>
                </w:tcPr>
                <w:p w14:paraId="2493A228" w14:textId="04867E5B" w:rsidR="006E4A64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3</w:t>
                  </w:r>
                </w:p>
              </w:tc>
              <w:tc>
                <w:tcPr>
                  <w:tcW w:w="706" w:type="dxa"/>
                  <w:shd w:val="clear" w:color="auto" w:fill="auto"/>
                </w:tcPr>
                <w:p w14:paraId="4EC0936D" w14:textId="36AA1917" w:rsidR="006E4A64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3-4</w:t>
                  </w:r>
                </w:p>
              </w:tc>
              <w:tc>
                <w:tcPr>
                  <w:tcW w:w="2101" w:type="dxa"/>
                  <w:shd w:val="clear" w:color="auto" w:fill="auto"/>
                </w:tcPr>
                <w:p w14:paraId="4CE48D98" w14:textId="77777777" w:rsidR="006E4A64" w:rsidRPr="00B939A5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</w:p>
              </w:tc>
            </w:tr>
            <w:tr w:rsidR="006E4A64" w:rsidRPr="00165614" w14:paraId="615BA9E6" w14:textId="77777777" w:rsidTr="002563DC">
              <w:trPr>
                <w:trHeight w:val="441"/>
              </w:trPr>
              <w:tc>
                <w:tcPr>
                  <w:tcW w:w="1130" w:type="dxa"/>
                  <w:shd w:val="clear" w:color="auto" w:fill="auto"/>
                </w:tcPr>
                <w:p w14:paraId="0B61982E" w14:textId="77777777" w:rsidR="006E4A64" w:rsidRPr="00050F9D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</w:p>
              </w:tc>
              <w:tc>
                <w:tcPr>
                  <w:tcW w:w="930" w:type="dxa"/>
                </w:tcPr>
                <w:p w14:paraId="3A17C54F" w14:textId="77777777" w:rsidR="006E4A64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</w:p>
              </w:tc>
              <w:tc>
                <w:tcPr>
                  <w:tcW w:w="1621" w:type="dxa"/>
                  <w:shd w:val="clear" w:color="auto" w:fill="auto"/>
                </w:tcPr>
                <w:p w14:paraId="3CF93BE2" w14:textId="60477C82" w:rsidR="006E4A64" w:rsidRPr="00050F9D" w:rsidRDefault="00AF550F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AF550F">
                    <w:rPr>
                      <w:rFonts w:hint="eastAsia"/>
                      <w:sz w:val="20"/>
                    </w:rPr>
                    <w:t>巡航</w:t>
                  </w:r>
                  <w:r>
                    <w:rPr>
                      <w:rFonts w:hint="eastAsia"/>
                      <w:sz w:val="20"/>
                    </w:rPr>
                    <w:t>目标</w:t>
                  </w:r>
                  <w:r w:rsidRPr="00AF550F">
                    <w:rPr>
                      <w:rFonts w:hint="eastAsia"/>
                      <w:sz w:val="20"/>
                    </w:rPr>
                    <w:t>车速</w:t>
                  </w:r>
                </w:p>
              </w:tc>
              <w:tc>
                <w:tcPr>
                  <w:tcW w:w="737" w:type="dxa"/>
                  <w:shd w:val="clear" w:color="auto" w:fill="auto"/>
                </w:tcPr>
                <w:p w14:paraId="407B1688" w14:textId="310C5778" w:rsidR="006E4A64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4</w:t>
                  </w:r>
                </w:p>
              </w:tc>
              <w:tc>
                <w:tcPr>
                  <w:tcW w:w="706" w:type="dxa"/>
                  <w:shd w:val="clear" w:color="auto" w:fill="auto"/>
                </w:tcPr>
                <w:p w14:paraId="4D1C398B" w14:textId="58E3A4EB" w:rsidR="006E4A64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A</w:t>
                  </w:r>
                  <w:r>
                    <w:rPr>
                      <w:rFonts w:hint="eastAsia"/>
                      <w:sz w:val="20"/>
                    </w:rPr>
                    <w:t>ll</w:t>
                  </w:r>
                </w:p>
              </w:tc>
              <w:tc>
                <w:tcPr>
                  <w:tcW w:w="2101" w:type="dxa"/>
                  <w:shd w:val="clear" w:color="auto" w:fill="auto"/>
                </w:tcPr>
                <w:p w14:paraId="6AEF71F3" w14:textId="77777777" w:rsidR="000D024C" w:rsidRDefault="000D024C" w:rsidP="000D024C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D024C">
                    <w:rPr>
                      <w:rFonts w:hint="eastAsia"/>
                      <w:sz w:val="20"/>
                    </w:rPr>
                    <w:t>增益</w:t>
                  </w:r>
                  <w:r>
                    <w:rPr>
                      <w:rFonts w:hint="eastAsia"/>
                      <w:sz w:val="20"/>
                    </w:rPr>
                    <w:t>：</w:t>
                  </w:r>
                  <w:r w:rsidRPr="000D024C">
                    <w:rPr>
                      <w:rFonts w:hint="eastAsia"/>
                      <w:sz w:val="20"/>
                    </w:rPr>
                    <w:t>1km/h</w:t>
                  </w:r>
                  <w:r>
                    <w:rPr>
                      <w:rFonts w:hint="eastAsia"/>
                      <w:sz w:val="20"/>
                    </w:rPr>
                    <w:t>；</w:t>
                  </w:r>
                </w:p>
                <w:p w14:paraId="590632BF" w14:textId="1CD21032" w:rsidR="000D024C" w:rsidRPr="000D024C" w:rsidRDefault="000D024C" w:rsidP="000D024C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D024C">
                    <w:rPr>
                      <w:rFonts w:hint="eastAsia"/>
                      <w:sz w:val="20"/>
                    </w:rPr>
                    <w:t>偏移量</w:t>
                  </w:r>
                  <w:r>
                    <w:rPr>
                      <w:rFonts w:hint="eastAsia"/>
                      <w:sz w:val="20"/>
                    </w:rPr>
                    <w:t>：</w:t>
                  </w:r>
                  <w:r>
                    <w:rPr>
                      <w:rFonts w:hint="eastAsia"/>
                      <w:sz w:val="20"/>
                    </w:rPr>
                    <w:t>0km/h</w:t>
                  </w:r>
                  <w:r>
                    <w:rPr>
                      <w:rFonts w:hint="eastAsia"/>
                      <w:sz w:val="20"/>
                    </w:rPr>
                    <w:t>；</w:t>
                  </w:r>
                </w:p>
                <w:p w14:paraId="4ED8770A" w14:textId="5E455DD7" w:rsidR="006E4A64" w:rsidRPr="00B939A5" w:rsidRDefault="000D024C" w:rsidP="000D024C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D024C">
                    <w:rPr>
                      <w:rFonts w:hint="eastAsia"/>
                      <w:sz w:val="20"/>
                    </w:rPr>
                    <w:t>范围</w:t>
                  </w:r>
                  <w:r>
                    <w:rPr>
                      <w:rFonts w:hint="eastAsia"/>
                      <w:sz w:val="20"/>
                    </w:rPr>
                    <w:t>:</w:t>
                  </w:r>
                  <w:r>
                    <w:rPr>
                      <w:rFonts w:hint="eastAsia"/>
                      <w:sz w:val="20"/>
                    </w:rPr>
                    <w:t>：</w:t>
                  </w:r>
                  <w:r w:rsidRPr="000D024C">
                    <w:rPr>
                      <w:rFonts w:hint="eastAsia"/>
                      <w:sz w:val="20"/>
                    </w:rPr>
                    <w:t>-250</w:t>
                  </w:r>
                </w:p>
              </w:tc>
            </w:tr>
            <w:tr w:rsidR="006E4A64" w:rsidRPr="00165614" w14:paraId="103E594A" w14:textId="77777777" w:rsidTr="002563DC">
              <w:trPr>
                <w:trHeight w:val="441"/>
              </w:trPr>
              <w:tc>
                <w:tcPr>
                  <w:tcW w:w="1130" w:type="dxa"/>
                  <w:shd w:val="clear" w:color="auto" w:fill="auto"/>
                </w:tcPr>
                <w:p w14:paraId="062A8574" w14:textId="77777777" w:rsidR="006E4A64" w:rsidRPr="00050F9D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</w:p>
              </w:tc>
              <w:tc>
                <w:tcPr>
                  <w:tcW w:w="930" w:type="dxa"/>
                </w:tcPr>
                <w:p w14:paraId="284E5CBA" w14:textId="77777777" w:rsidR="006E4A64" w:rsidRPr="00050F9D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</w:p>
              </w:tc>
              <w:tc>
                <w:tcPr>
                  <w:tcW w:w="1621" w:type="dxa"/>
                  <w:shd w:val="clear" w:color="auto" w:fill="auto"/>
                </w:tcPr>
                <w:p w14:paraId="61481E24" w14:textId="54A66EB5" w:rsidR="006E4A64" w:rsidRPr="00050F9D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1E0EC0">
                    <w:rPr>
                      <w:rFonts w:hint="eastAsia"/>
                      <w:sz w:val="20"/>
                    </w:rPr>
                    <w:t>PTO</w:t>
                  </w:r>
                  <w:r w:rsidR="00AF550F">
                    <w:rPr>
                      <w:rFonts w:hint="eastAsia"/>
                      <w:sz w:val="20"/>
                    </w:rPr>
                    <w:t>目标</w:t>
                  </w:r>
                  <w:r w:rsidRPr="001E0EC0">
                    <w:rPr>
                      <w:rFonts w:hint="eastAsia"/>
                      <w:sz w:val="20"/>
                    </w:rPr>
                    <w:t>转速</w:t>
                  </w:r>
                </w:p>
              </w:tc>
              <w:tc>
                <w:tcPr>
                  <w:tcW w:w="737" w:type="dxa"/>
                  <w:shd w:val="clear" w:color="auto" w:fill="auto"/>
                </w:tcPr>
                <w:p w14:paraId="26B92B5D" w14:textId="77777777" w:rsidR="006E4A64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5</w:t>
                  </w:r>
                  <w:r>
                    <w:rPr>
                      <w:sz w:val="20"/>
                    </w:rPr>
                    <w:t>-6</w:t>
                  </w:r>
                </w:p>
              </w:tc>
              <w:tc>
                <w:tcPr>
                  <w:tcW w:w="706" w:type="dxa"/>
                  <w:shd w:val="clear" w:color="auto" w:fill="auto"/>
                </w:tcPr>
                <w:p w14:paraId="28C151EC" w14:textId="77777777" w:rsidR="006E4A64" w:rsidRPr="005C0161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All</w:t>
                  </w:r>
                </w:p>
              </w:tc>
              <w:tc>
                <w:tcPr>
                  <w:tcW w:w="2101" w:type="dxa"/>
                  <w:shd w:val="clear" w:color="auto" w:fill="auto"/>
                </w:tcPr>
                <w:p w14:paraId="744DE2D9" w14:textId="4BC66704" w:rsidR="006E4A64" w:rsidRDefault="006E4A64" w:rsidP="006E4A64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 w:rsidRPr="006E4A64">
                    <w:rPr>
                      <w:rFonts w:hint="eastAsia"/>
                      <w:sz w:val="20"/>
                    </w:rPr>
                    <w:t>增益</w:t>
                  </w:r>
                  <w:r>
                    <w:rPr>
                      <w:rFonts w:hint="eastAsia"/>
                      <w:sz w:val="20"/>
                    </w:rPr>
                    <w:t>：</w:t>
                  </w:r>
                  <w:r>
                    <w:rPr>
                      <w:rFonts w:hint="eastAsia"/>
                      <w:sz w:val="20"/>
                    </w:rPr>
                    <w:t>1rpm</w:t>
                  </w:r>
                  <w:r>
                    <w:rPr>
                      <w:rFonts w:hint="eastAsia"/>
                      <w:sz w:val="20"/>
                    </w:rPr>
                    <w:t>；</w:t>
                  </w:r>
                </w:p>
                <w:p w14:paraId="232D4A89" w14:textId="2A4B5C49" w:rsidR="006E4A64" w:rsidRPr="006E4A64" w:rsidRDefault="006E4A64" w:rsidP="006E4A64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 w:rsidRPr="006E4A64">
                    <w:rPr>
                      <w:rFonts w:hint="eastAsia"/>
                      <w:sz w:val="20"/>
                    </w:rPr>
                    <w:t>偏移量</w:t>
                  </w:r>
                  <w:r>
                    <w:rPr>
                      <w:rFonts w:hint="eastAsia"/>
                      <w:sz w:val="20"/>
                    </w:rPr>
                    <w:t>：</w:t>
                  </w:r>
                  <w:r>
                    <w:rPr>
                      <w:rFonts w:hint="eastAsia"/>
                      <w:sz w:val="20"/>
                    </w:rPr>
                    <w:t>0rpm</w:t>
                  </w:r>
                  <w:r>
                    <w:rPr>
                      <w:rFonts w:hint="eastAsia"/>
                      <w:sz w:val="20"/>
                    </w:rPr>
                    <w:t>；</w:t>
                  </w:r>
                </w:p>
                <w:p w14:paraId="49F67DA1" w14:textId="73122449" w:rsidR="006E4A64" w:rsidRPr="00165614" w:rsidRDefault="006E4A64" w:rsidP="006E4A64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 w:rsidRPr="006E4A64">
                    <w:rPr>
                      <w:rFonts w:hint="eastAsia"/>
                      <w:sz w:val="20"/>
                    </w:rPr>
                    <w:t>范围</w:t>
                  </w:r>
                  <w:r>
                    <w:rPr>
                      <w:rFonts w:hint="eastAsia"/>
                      <w:sz w:val="20"/>
                    </w:rPr>
                    <w:t>：</w:t>
                  </w:r>
                  <w:r w:rsidRPr="006E4A64">
                    <w:rPr>
                      <w:rFonts w:hint="eastAsia"/>
                      <w:sz w:val="20"/>
                    </w:rPr>
                    <w:t>0-65535rpm</w:t>
                  </w:r>
                </w:p>
              </w:tc>
            </w:tr>
          </w:tbl>
          <w:p w14:paraId="262C7E09" w14:textId="77777777" w:rsidR="006E4A64" w:rsidRPr="006E4A64" w:rsidRDefault="006E4A64" w:rsidP="00050F9D">
            <w:pPr>
              <w:rPr>
                <w:sz w:val="20"/>
                <w:lang w:eastAsia="zh-CN"/>
              </w:rPr>
            </w:pPr>
          </w:p>
          <w:p w14:paraId="4BDD30DD" w14:textId="4A12811B" w:rsidR="00305FB9" w:rsidRDefault="00305FB9" w:rsidP="00050F9D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305FB9" w14:paraId="3A26F219" w14:textId="77777777" w:rsidTr="00510FCE">
        <w:trPr>
          <w:trHeight w:val="269"/>
          <w:jc w:val="center"/>
        </w:trPr>
        <w:tc>
          <w:tcPr>
            <w:tcW w:w="12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8F1D957" w14:textId="77777777" w:rsidR="00305FB9" w:rsidRDefault="00305FB9" w:rsidP="00C61A0C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12BD105" w14:textId="77777777" w:rsidR="00305FB9" w:rsidRDefault="00305FB9" w:rsidP="00C61A0C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</w:t>
            </w:r>
          </w:p>
          <w:p w14:paraId="38FE94BE" w14:textId="54D8C5F6" w:rsidR="00305FB9" w:rsidRDefault="00305FB9" w:rsidP="00C61A0C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 w:rsidR="0085108B">
              <w:rPr>
                <w:rFonts w:hint="eastAsia"/>
                <w:sz w:val="20"/>
                <w:szCs w:val="20"/>
                <w:lang w:eastAsia="zh-CN"/>
              </w:rPr>
              <w:t>巡航</w:t>
            </w:r>
            <w:r>
              <w:rPr>
                <w:sz w:val="20"/>
                <w:szCs w:val="20"/>
                <w:lang w:eastAsia="zh-CN"/>
              </w:rPr>
              <w:t xml:space="preserve"> </w:t>
            </w:r>
            <w:r w:rsidR="00061548">
              <w:rPr>
                <w:noProof/>
                <w:lang w:val="en-US" w:eastAsia="zh-CN"/>
              </w:rPr>
              <w:drawing>
                <wp:inline distT="0" distB="0" distL="0" distR="0" wp14:anchorId="7F10797B" wp14:editId="0E7F2ABC">
                  <wp:extent cx="401320" cy="390172"/>
                  <wp:effectExtent l="0" t="0" r="0" b="0"/>
                  <wp:docPr id="33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937" cy="3917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240DD">
              <w:rPr>
                <w:sz w:val="20"/>
                <w:szCs w:val="20"/>
                <w:lang w:eastAsia="zh-CN"/>
              </w:rPr>
              <w:t xml:space="preserve">    </w:t>
            </w:r>
          </w:p>
          <w:p w14:paraId="6AEE6FDA" w14:textId="6ACB9A48" w:rsidR="008240DD" w:rsidRDefault="008240DD" w:rsidP="00C61A0C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显示目标车速：</w:t>
            </w:r>
            <w:r>
              <w:rPr>
                <w:sz w:val="20"/>
                <w:szCs w:val="20"/>
                <w:lang w:eastAsia="zh-CN"/>
              </w:rPr>
              <w:t>set xxkm/h</w:t>
            </w:r>
            <w:r w:rsidR="001E0EC0">
              <w:rPr>
                <w:sz w:val="20"/>
                <w:szCs w:val="20"/>
                <w:lang w:eastAsia="zh-CN"/>
              </w:rPr>
              <w:t>或显示</w:t>
            </w:r>
            <w:r w:rsidR="001E0EC0">
              <w:rPr>
                <w:sz w:val="20"/>
                <w:szCs w:val="20"/>
                <w:lang w:eastAsia="zh-CN"/>
              </w:rPr>
              <w:t>PTO</w:t>
            </w:r>
            <w:r w:rsidR="001E0EC0">
              <w:rPr>
                <w:sz w:val="20"/>
                <w:szCs w:val="20"/>
                <w:lang w:eastAsia="zh-CN"/>
              </w:rPr>
              <w:t>目标转速：</w:t>
            </w:r>
            <w:r w:rsidR="001E0EC0">
              <w:rPr>
                <w:rFonts w:hint="eastAsia"/>
                <w:sz w:val="20"/>
                <w:szCs w:val="20"/>
                <w:lang w:eastAsia="zh-CN"/>
              </w:rPr>
              <w:t xml:space="preserve"> set</w:t>
            </w:r>
            <w:r w:rsidR="001E0EC0">
              <w:rPr>
                <w:sz w:val="20"/>
                <w:szCs w:val="20"/>
                <w:lang w:eastAsia="zh-CN"/>
              </w:rPr>
              <w:t xml:space="preserve">  </w:t>
            </w:r>
            <w:r w:rsidR="0090186E">
              <w:rPr>
                <w:sz w:val="20"/>
                <w:szCs w:val="20"/>
                <w:lang w:eastAsia="zh-CN"/>
              </w:rPr>
              <w:t>xx</w:t>
            </w:r>
            <w:r w:rsidR="001E0EC0">
              <w:rPr>
                <w:sz w:val="20"/>
                <w:szCs w:val="20"/>
                <w:lang w:eastAsia="zh-CN"/>
              </w:rPr>
              <w:t xml:space="preserve"> rpm</w:t>
            </w:r>
          </w:p>
          <w:p w14:paraId="199D1478" w14:textId="520DEE74" w:rsidR="00305FB9" w:rsidRDefault="00305FB9" w:rsidP="008240DD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颜色：绿色</w:t>
            </w:r>
            <w:r w:rsidR="0085108B"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  <w:r w:rsidR="008240DD">
              <w:rPr>
                <w:sz w:val="20"/>
                <w:szCs w:val="20"/>
                <w:lang w:eastAsia="zh-CN"/>
              </w:rPr>
              <w:t xml:space="preserve">             </w:t>
            </w:r>
          </w:p>
        </w:tc>
      </w:tr>
      <w:tr w:rsidR="00305FB9" w14:paraId="6BCBF851" w14:textId="77777777" w:rsidTr="00510FCE">
        <w:trPr>
          <w:trHeight w:val="269"/>
          <w:jc w:val="center"/>
        </w:trPr>
        <w:tc>
          <w:tcPr>
            <w:tcW w:w="12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03226CE5" w14:textId="77777777" w:rsidR="00305FB9" w:rsidRDefault="00305FB9" w:rsidP="00C61A0C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AB84F6D" w14:textId="5235042D" w:rsidR="00305FB9" w:rsidRDefault="00305FB9" w:rsidP="00C61A0C">
            <w:pPr>
              <w:spacing w:after="0"/>
              <w:rPr>
                <w:sz w:val="20"/>
                <w:szCs w:val="20"/>
                <w:lang w:eastAsia="zh-CN"/>
              </w:rPr>
            </w:pPr>
          </w:p>
        </w:tc>
      </w:tr>
      <w:tr w:rsidR="00305FB9" w14:paraId="4659BDDB" w14:textId="77777777" w:rsidTr="00510FCE">
        <w:trPr>
          <w:trHeight w:val="269"/>
          <w:jc w:val="center"/>
        </w:trPr>
        <w:tc>
          <w:tcPr>
            <w:tcW w:w="12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0B02259A" w14:textId="77777777" w:rsidR="00305FB9" w:rsidRDefault="00305FB9" w:rsidP="00C61A0C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C694741" w14:textId="77777777" w:rsidR="00305FB9" w:rsidRDefault="00305FB9" w:rsidP="00C61A0C">
            <w:pPr>
              <w:spacing w:after="0" w:line="240" w:lineRule="auto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以下任意条件满足时，退出</w:t>
            </w:r>
          </w:p>
          <w:p w14:paraId="1DDF7F4D" w14:textId="77777777" w:rsidR="00305FB9" w:rsidRDefault="00305FB9" w:rsidP="00C61A0C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1.点火锁OFF/ACC；</w:t>
            </w:r>
          </w:p>
          <w:p w14:paraId="22237C06" w14:textId="77777777" w:rsidR="00305FB9" w:rsidRDefault="00305FB9" w:rsidP="00C61A0C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2.或</w:t>
            </w:r>
            <w:r>
              <w:rPr>
                <w:rFonts w:hint="eastAsia"/>
                <w:sz w:val="20"/>
                <w:lang w:eastAsia="zh-CN"/>
              </w:rPr>
              <w:t>未收到总线信号</w:t>
            </w:r>
          </w:p>
        </w:tc>
      </w:tr>
      <w:tr w:rsidR="00305FB9" w14:paraId="5219E960" w14:textId="77777777" w:rsidTr="00510FCE">
        <w:trPr>
          <w:trHeight w:val="269"/>
          <w:jc w:val="center"/>
        </w:trPr>
        <w:tc>
          <w:tcPr>
            <w:tcW w:w="12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BD565ED" w14:textId="77777777" w:rsidR="00305FB9" w:rsidRDefault="00305FB9" w:rsidP="00C61A0C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4B44077" w14:textId="77777777" w:rsidR="00305FB9" w:rsidRDefault="00305FB9" w:rsidP="00C61A0C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305FB9" w14:paraId="1CA3278B" w14:textId="77777777" w:rsidTr="00510FCE">
        <w:trPr>
          <w:trHeight w:val="269"/>
          <w:jc w:val="center"/>
        </w:trPr>
        <w:tc>
          <w:tcPr>
            <w:tcW w:w="12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471AE10A" w14:textId="77777777" w:rsidR="00305FB9" w:rsidRDefault="00305FB9" w:rsidP="00C61A0C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D381C50" w14:textId="77777777" w:rsidR="00305FB9" w:rsidRDefault="00305FB9" w:rsidP="00C61A0C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hint="eastAsia"/>
                <w:sz w:val="20"/>
              </w:rPr>
              <w:t>略</w:t>
            </w:r>
          </w:p>
        </w:tc>
      </w:tr>
    </w:tbl>
    <w:p w14:paraId="35A93B12" w14:textId="79812928" w:rsidR="00510FCE" w:rsidRPr="002D2AD0" w:rsidRDefault="00510FCE" w:rsidP="00510FCE">
      <w:pPr>
        <w:pStyle w:val="3"/>
        <w:rPr>
          <w:highlight w:val="yellow"/>
          <w:lang w:val="en-US" w:eastAsia="zh-CN"/>
        </w:rPr>
      </w:pPr>
      <w:r w:rsidRPr="002D2AD0">
        <w:rPr>
          <w:highlight w:val="yellow"/>
          <w:lang w:val="en-US" w:eastAsia="zh-CN"/>
        </w:rPr>
        <w:t>驻车制动指示</w:t>
      </w:r>
    </w:p>
    <w:tbl>
      <w:tblPr>
        <w:tblW w:w="9655" w:type="dxa"/>
        <w:jc w:val="center"/>
        <w:tblLook w:val="04A0" w:firstRow="1" w:lastRow="0" w:firstColumn="1" w:lastColumn="0" w:noHBand="0" w:noVBand="1"/>
      </w:tblPr>
      <w:tblGrid>
        <w:gridCol w:w="1858"/>
        <w:gridCol w:w="7797"/>
      </w:tblGrid>
      <w:tr w:rsidR="00510FCE" w:rsidRPr="00E62F64" w14:paraId="0CDF715F" w14:textId="77777777" w:rsidTr="00510FCE">
        <w:trPr>
          <w:trHeight w:val="588"/>
          <w:jc w:val="center"/>
        </w:trPr>
        <w:tc>
          <w:tcPr>
            <w:tcW w:w="18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000000" w:fill="D8D8D8"/>
            <w:noWrap/>
            <w:vAlign w:val="center"/>
            <w:hideMark/>
          </w:tcPr>
          <w:p w14:paraId="3DF8DA08" w14:textId="77777777" w:rsidR="00510FCE" w:rsidRPr="00E62F64" w:rsidRDefault="00510FCE" w:rsidP="00C61A0C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 w:rsidRPr="00E62F64"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797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noWrap/>
            <w:vAlign w:val="center"/>
            <w:hideMark/>
          </w:tcPr>
          <w:p w14:paraId="0ED1420C" w14:textId="77777777" w:rsidR="00510FCE" w:rsidRPr="00E62F64" w:rsidRDefault="00510FCE" w:rsidP="00C61A0C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 w:rsidRPr="00E62F64">
              <w:rPr>
                <w:rFonts w:ascii="宋体" w:hAnsi="宋体" w:cs="Arial" w:hint="eastAsia"/>
                <w:b/>
                <w:bCs/>
                <w:sz w:val="20"/>
                <w:szCs w:val="20"/>
              </w:rPr>
              <w:t>驻车制动指示</w:t>
            </w:r>
            <w:proofErr w:type="spellEnd"/>
          </w:p>
        </w:tc>
      </w:tr>
      <w:tr w:rsidR="00510FCE" w:rsidRPr="00E62F64" w14:paraId="16095FB2" w14:textId="77777777" w:rsidTr="00510FCE">
        <w:trPr>
          <w:trHeight w:val="803"/>
          <w:jc w:val="center"/>
        </w:trPr>
        <w:tc>
          <w:tcPr>
            <w:tcW w:w="18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noWrap/>
            <w:vAlign w:val="center"/>
            <w:hideMark/>
          </w:tcPr>
          <w:p w14:paraId="730D0706" w14:textId="77777777" w:rsidR="00510FCE" w:rsidRPr="00E62F64" w:rsidRDefault="00510FCE" w:rsidP="00C61A0C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 w:rsidRPr="00E62F64"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7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D37640" w14:textId="77777777" w:rsidR="00510FCE" w:rsidRPr="00E62F64" w:rsidRDefault="00510FCE" w:rsidP="00C61A0C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驻车制动时，仪表收到驻车制动开关低电平信号，点亮驻车制动灯。</w:t>
            </w:r>
          </w:p>
          <w:p w14:paraId="2C6C65DE" w14:textId="77777777" w:rsidR="00510FCE" w:rsidRPr="00E62F64" w:rsidRDefault="00510FCE" w:rsidP="00C61A0C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或收到驻车制动总线信号，仪表点亮驻车制动指示灯</w:t>
            </w:r>
          </w:p>
          <w:p w14:paraId="558CCFB6" w14:textId="02CF1AF2" w:rsidR="00510FCE" w:rsidRPr="00E62F64" w:rsidRDefault="00510FCE" w:rsidP="00C61A0C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lastRenderedPageBreak/>
              <w:t>当车辆行驶后（车速大于5Km/h）,</w:t>
            </w:r>
            <w:proofErr w:type="gramStart"/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若驻车</w:t>
            </w:r>
            <w:proofErr w:type="gramEnd"/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制动开关为低电平或驻车制动总线信号为01时，扬声器常响、LCD</w:t>
            </w:r>
            <w:r w:rsidR="0033659A">
              <w:rPr>
                <w:rFonts w:ascii="宋体" w:hAnsi="宋体" w:cs="Arial" w:hint="eastAsia"/>
                <w:sz w:val="20"/>
                <w:szCs w:val="20"/>
                <w:lang w:eastAsia="zh-CN"/>
              </w:rPr>
              <w:t>显示“手刹未</w:t>
            </w:r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解除”，直到车速低于3Km/h或驻车制动开关为高电平或总线信号为00时，扬声器及LCD报警解除。</w:t>
            </w:r>
          </w:p>
        </w:tc>
      </w:tr>
      <w:tr w:rsidR="00510FCE" w:rsidRPr="00E62F64" w14:paraId="4A12C800" w14:textId="77777777" w:rsidTr="00510FCE">
        <w:trPr>
          <w:trHeight w:val="803"/>
          <w:jc w:val="center"/>
        </w:trPr>
        <w:tc>
          <w:tcPr>
            <w:tcW w:w="18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noWrap/>
            <w:vAlign w:val="center"/>
          </w:tcPr>
          <w:p w14:paraId="00A8FCB2" w14:textId="77777777" w:rsidR="00510FCE" w:rsidRPr="00E62F64" w:rsidRDefault="00510FCE" w:rsidP="00C61A0C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 w:rsidRPr="00E62F64"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触发条件</w:t>
            </w:r>
            <w:proofErr w:type="spellEnd"/>
          </w:p>
        </w:tc>
        <w:tc>
          <w:tcPr>
            <w:tcW w:w="77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DF2E1A6" w14:textId="77777777" w:rsidR="00510FCE" w:rsidRPr="00E62F64" w:rsidRDefault="00510FCE" w:rsidP="00C61A0C">
            <w:pPr>
              <w:rPr>
                <w:sz w:val="20"/>
                <w:lang w:eastAsia="zh-CN"/>
              </w:rPr>
            </w:pPr>
            <w:r w:rsidRPr="00E62F64">
              <w:rPr>
                <w:rFonts w:hint="eastAsia"/>
                <w:sz w:val="20"/>
                <w:lang w:eastAsia="zh-CN"/>
              </w:rPr>
              <w:t>以下所有条件满足时，进入</w:t>
            </w:r>
          </w:p>
          <w:p w14:paraId="19C784DC" w14:textId="77777777" w:rsidR="00510FCE" w:rsidRPr="00E62F64" w:rsidRDefault="00510FCE" w:rsidP="00C61A0C">
            <w:pPr>
              <w:rPr>
                <w:sz w:val="20"/>
                <w:lang w:eastAsia="zh-CN"/>
              </w:rPr>
            </w:pPr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电源接通；</w:t>
            </w:r>
          </w:p>
          <w:p w14:paraId="1640ABFD" w14:textId="77777777" w:rsidR="00510FCE" w:rsidRPr="00E62F64" w:rsidRDefault="00510FCE" w:rsidP="00C61A0C">
            <w:pPr>
              <w:pStyle w:val="TableParagraph"/>
              <w:spacing w:before="171" w:after="171" w:line="225" w:lineRule="exact"/>
              <w:ind w:left="102"/>
              <w:rPr>
                <w:sz w:val="20"/>
                <w:lang w:eastAsia="zh-CN"/>
              </w:rPr>
            </w:pPr>
            <w:r w:rsidRPr="00E62F64">
              <w:rPr>
                <w:rFonts w:hint="eastAsia"/>
                <w:sz w:val="20"/>
                <w:lang w:eastAsia="zh-CN"/>
              </w:rPr>
              <w:t>2.</w:t>
            </w:r>
            <w:r w:rsidRPr="00E62F64">
              <w:rPr>
                <w:rFonts w:hint="eastAsia"/>
                <w:lang w:eastAsia="zh-CN"/>
              </w:rPr>
              <w:t xml:space="preserve"> </w:t>
            </w:r>
            <w:r w:rsidRPr="00E62F64">
              <w:rPr>
                <w:rFonts w:hint="eastAsia"/>
                <w:lang w:eastAsia="zh-CN"/>
              </w:rPr>
              <w:t>且</w:t>
            </w:r>
            <w:r w:rsidRPr="00E62F64">
              <w:rPr>
                <w:rFonts w:hint="eastAsia"/>
                <w:sz w:val="20"/>
                <w:lang w:eastAsia="zh-CN"/>
              </w:rPr>
              <w:t>收到驻车</w:t>
            </w:r>
            <w:proofErr w:type="gramStart"/>
            <w:r w:rsidRPr="00E62F64">
              <w:rPr>
                <w:rFonts w:hint="eastAsia"/>
                <w:sz w:val="20"/>
                <w:lang w:eastAsia="zh-CN"/>
              </w:rPr>
              <w:t>制动低</w:t>
            </w:r>
            <w:proofErr w:type="gramEnd"/>
            <w:r w:rsidRPr="00E62F64">
              <w:rPr>
                <w:rFonts w:hint="eastAsia"/>
                <w:sz w:val="20"/>
                <w:lang w:eastAsia="zh-CN"/>
              </w:rPr>
              <w:t>电平信号或收到驻车制动点亮总线信号（</w:t>
            </w:r>
            <w:r w:rsidRPr="000077A5">
              <w:rPr>
                <w:rFonts w:hint="eastAsia"/>
                <w:sz w:val="20"/>
                <w:shd w:val="clear" w:color="auto" w:fill="FF0000"/>
                <w:lang w:eastAsia="zh-CN"/>
              </w:rPr>
              <w:t>ID</w:t>
            </w:r>
            <w:r w:rsidRPr="000077A5">
              <w:rPr>
                <w:rFonts w:hint="eastAsia"/>
                <w:sz w:val="20"/>
                <w:shd w:val="clear" w:color="auto" w:fill="FF0000"/>
                <w:lang w:eastAsia="zh-CN"/>
              </w:rPr>
              <w:t>：</w:t>
            </w:r>
            <w:r w:rsidRPr="000077A5">
              <w:rPr>
                <w:sz w:val="20"/>
                <w:shd w:val="clear" w:color="auto" w:fill="FF0000"/>
                <w:lang w:eastAsia="zh-CN"/>
              </w:rPr>
              <w:t>0X18FEF131</w:t>
            </w:r>
            <w:r w:rsidRPr="000077A5">
              <w:rPr>
                <w:rFonts w:hint="eastAsia"/>
                <w:sz w:val="20"/>
                <w:shd w:val="clear" w:color="auto" w:fill="FF0000"/>
                <w:lang w:eastAsia="zh-CN"/>
              </w:rPr>
              <w:t>，</w:t>
            </w:r>
            <w:r w:rsidRPr="00F76F5D">
              <w:rPr>
                <w:rFonts w:hint="eastAsia"/>
                <w:sz w:val="20"/>
                <w:shd w:val="clear" w:color="auto" w:fill="FF0000"/>
                <w:lang w:eastAsia="zh-CN"/>
              </w:rPr>
              <w:t>BYTE1.BIT3-4</w:t>
            </w:r>
            <w:r w:rsidRPr="00F76F5D">
              <w:rPr>
                <w:sz w:val="20"/>
                <w:shd w:val="clear" w:color="auto" w:fill="FF0000"/>
                <w:lang w:eastAsia="zh-CN"/>
              </w:rPr>
              <w:t xml:space="preserve">  </w:t>
            </w:r>
            <w:r w:rsidRPr="00F76F5D">
              <w:rPr>
                <w:rFonts w:ascii="Times New Roman" w:hAnsi="Times New Roman"/>
                <w:sz w:val="18"/>
                <w:szCs w:val="18"/>
                <w:shd w:val="clear" w:color="auto" w:fill="FF0000"/>
                <w:lang w:eastAsia="zh-CN"/>
              </w:rPr>
              <w:t>00</w:t>
            </w:r>
            <w:r w:rsidRPr="00F76F5D">
              <w:rPr>
                <w:rFonts w:ascii="宋体" w:hAnsi="宋体" w:hint="eastAsia"/>
                <w:sz w:val="18"/>
                <w:szCs w:val="18"/>
                <w:shd w:val="clear" w:color="auto" w:fill="FF0000"/>
                <w:lang w:eastAsia="zh-CN"/>
              </w:rPr>
              <w:t xml:space="preserve">：未制动 </w:t>
            </w:r>
            <w:r w:rsidRPr="00F76F5D">
              <w:rPr>
                <w:rFonts w:ascii="Times New Roman" w:hAnsi="Times New Roman"/>
                <w:sz w:val="18"/>
                <w:szCs w:val="18"/>
                <w:shd w:val="clear" w:color="auto" w:fill="FF0000"/>
                <w:lang w:eastAsia="zh-CN"/>
              </w:rPr>
              <w:t>01</w:t>
            </w:r>
            <w:r w:rsidRPr="00F76F5D">
              <w:rPr>
                <w:rFonts w:ascii="宋体" w:hAnsi="宋体" w:hint="eastAsia"/>
                <w:sz w:val="18"/>
                <w:szCs w:val="18"/>
                <w:shd w:val="clear" w:color="auto" w:fill="FF0000"/>
                <w:lang w:eastAsia="zh-CN"/>
              </w:rPr>
              <w:t>：制动</w:t>
            </w:r>
            <w:r w:rsidRPr="00F76F5D">
              <w:rPr>
                <w:rFonts w:hint="eastAsia"/>
                <w:sz w:val="20"/>
                <w:shd w:val="clear" w:color="auto" w:fill="FF0000"/>
                <w:lang w:eastAsia="zh-CN"/>
              </w:rPr>
              <w:t>）</w:t>
            </w:r>
          </w:p>
        </w:tc>
      </w:tr>
      <w:tr w:rsidR="00510FCE" w:rsidRPr="00E62F64" w14:paraId="5485D0F6" w14:textId="77777777" w:rsidTr="00510FCE">
        <w:trPr>
          <w:trHeight w:val="260"/>
          <w:jc w:val="center"/>
        </w:trPr>
        <w:tc>
          <w:tcPr>
            <w:tcW w:w="18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noWrap/>
            <w:vAlign w:val="center"/>
            <w:hideMark/>
          </w:tcPr>
          <w:p w14:paraId="4D8F7F97" w14:textId="77777777" w:rsidR="00510FCE" w:rsidRPr="00E62F64" w:rsidRDefault="00510FCE" w:rsidP="00C61A0C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 w:rsidRPr="00E62F64"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7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1EAAA9" w14:textId="77777777" w:rsidR="00510FCE" w:rsidRPr="00E62F64" w:rsidRDefault="00510FCE" w:rsidP="00C61A0C">
            <w:pPr>
              <w:rPr>
                <w:rFonts w:ascii="宋体" w:hAnsi="宋体" w:cs="Arial"/>
                <w:sz w:val="20"/>
                <w:szCs w:val="20"/>
              </w:rPr>
            </w:pPr>
            <w:proofErr w:type="spellStart"/>
            <w:r w:rsidRPr="00E62F64">
              <w:rPr>
                <w:rFonts w:ascii="宋体" w:hAnsi="宋体" w:cs="Arial" w:hint="eastAsia"/>
                <w:sz w:val="20"/>
                <w:szCs w:val="20"/>
              </w:rPr>
              <w:t>驻车制动指示灯亮</w:t>
            </w:r>
            <w:proofErr w:type="spellEnd"/>
          </w:p>
        </w:tc>
      </w:tr>
      <w:tr w:rsidR="00510FCE" w:rsidRPr="00E62F64" w14:paraId="1CB4E6B5" w14:textId="77777777" w:rsidTr="00510FCE">
        <w:trPr>
          <w:trHeight w:val="260"/>
          <w:jc w:val="center"/>
        </w:trPr>
        <w:tc>
          <w:tcPr>
            <w:tcW w:w="18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noWrap/>
            <w:vAlign w:val="center"/>
          </w:tcPr>
          <w:p w14:paraId="2CAE56B8" w14:textId="77777777" w:rsidR="00510FCE" w:rsidRPr="00E62F64" w:rsidRDefault="00510FCE" w:rsidP="00C61A0C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 w:rsidRPr="00E62F64"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7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419328" w14:textId="77777777" w:rsidR="00510FCE" w:rsidRPr="00E62F64" w:rsidRDefault="00510FCE" w:rsidP="00C61A0C">
            <w:pPr>
              <w:rPr>
                <w:sz w:val="20"/>
                <w:szCs w:val="20"/>
                <w:lang w:eastAsia="zh-CN"/>
              </w:rPr>
            </w:pPr>
            <w:r w:rsidRPr="00E62F64">
              <w:rPr>
                <w:rFonts w:hint="eastAsia"/>
                <w:sz w:val="20"/>
                <w:szCs w:val="20"/>
                <w:lang w:eastAsia="zh-CN"/>
              </w:rPr>
              <w:t>报警灯</w:t>
            </w:r>
          </w:p>
          <w:p w14:paraId="69B735DA" w14:textId="38CBCBEB" w:rsidR="00510FCE" w:rsidRPr="00E62F64" w:rsidRDefault="00510FCE" w:rsidP="00C61A0C">
            <w:pPr>
              <w:rPr>
                <w:sz w:val="20"/>
                <w:szCs w:val="20"/>
                <w:lang w:eastAsia="zh-CN"/>
              </w:rPr>
            </w:pPr>
            <w:r w:rsidRPr="00E62F64"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 w:rsidRPr="00E62F64"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  <w:r w:rsidRPr="00E62F64">
              <w:rPr>
                <w:noProof/>
                <w:sz w:val="20"/>
                <w:szCs w:val="20"/>
                <w:lang w:val="en-US" w:eastAsia="zh-CN"/>
              </w:rPr>
              <w:drawing>
                <wp:inline distT="0" distB="0" distL="0" distR="0" wp14:anchorId="3A287AB9" wp14:editId="7F06893C">
                  <wp:extent cx="228600" cy="187960"/>
                  <wp:effectExtent l="0" t="0" r="0" b="0"/>
                  <wp:docPr id="38" name="图片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187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99E19C" w14:textId="77777777" w:rsidR="00510FCE" w:rsidRDefault="00510FCE" w:rsidP="00C61A0C">
            <w:pPr>
              <w:rPr>
                <w:sz w:val="20"/>
                <w:szCs w:val="20"/>
                <w:lang w:eastAsia="zh-CN"/>
              </w:rPr>
            </w:pPr>
            <w:r w:rsidRPr="00E62F64">
              <w:rPr>
                <w:rFonts w:hint="eastAsia"/>
                <w:sz w:val="20"/>
                <w:szCs w:val="20"/>
                <w:lang w:eastAsia="zh-CN"/>
              </w:rPr>
              <w:t>颜色：红色</w:t>
            </w:r>
            <w:r w:rsidRPr="00E62F64"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</w:p>
          <w:p w14:paraId="0E70E95A" w14:textId="4C2BD455" w:rsidR="00510FCE" w:rsidRPr="00E62F64" w:rsidRDefault="00510FCE" w:rsidP="00C61A0C">
            <w:pPr>
              <w:rPr>
                <w:sz w:val="20"/>
                <w:szCs w:val="20"/>
                <w:lang w:eastAsia="zh-CN"/>
              </w:rPr>
            </w:pPr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当车辆行驶后（车速大于5Km/h）,</w:t>
            </w:r>
            <w:proofErr w:type="gramStart"/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若驻车</w:t>
            </w:r>
            <w:proofErr w:type="gramEnd"/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制动开关为低电平或驻车制动总线信号为01时，扬声器常响、LCD</w:t>
            </w:r>
            <w:r w:rsidR="00F77EE7">
              <w:rPr>
                <w:rFonts w:ascii="宋体" w:hAnsi="宋体" w:cs="Arial" w:hint="eastAsia"/>
                <w:sz w:val="20"/>
                <w:szCs w:val="20"/>
                <w:lang w:eastAsia="zh-CN"/>
              </w:rPr>
              <w:t>显示“手刹未</w:t>
            </w:r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解除”，直到车速低于3Km/h或驻车制动开关为高电平或总线信号为00时，扬声器及LCD报警解除</w:t>
            </w:r>
          </w:p>
        </w:tc>
      </w:tr>
      <w:tr w:rsidR="00510FCE" w:rsidRPr="00E62F64" w14:paraId="7AB2C6EB" w14:textId="77777777" w:rsidTr="00510FCE">
        <w:trPr>
          <w:trHeight w:val="260"/>
          <w:jc w:val="center"/>
        </w:trPr>
        <w:tc>
          <w:tcPr>
            <w:tcW w:w="18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noWrap/>
            <w:vAlign w:val="center"/>
          </w:tcPr>
          <w:p w14:paraId="63036C64" w14:textId="77777777" w:rsidR="00510FCE" w:rsidRPr="00E62F64" w:rsidRDefault="00510FCE" w:rsidP="00C61A0C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 w:rsidRPr="00E62F64"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7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56232D7" w14:textId="77777777" w:rsidR="00510FCE" w:rsidRPr="00E62F64" w:rsidRDefault="00510FCE" w:rsidP="00C61A0C">
            <w:pPr>
              <w:rPr>
                <w:sz w:val="20"/>
                <w:lang w:eastAsia="zh-CN"/>
              </w:rPr>
            </w:pPr>
            <w:r w:rsidRPr="00E62F64">
              <w:rPr>
                <w:rFonts w:hint="eastAsia"/>
                <w:sz w:val="20"/>
                <w:lang w:eastAsia="zh-CN"/>
              </w:rPr>
              <w:t>以下任意条件满足时，退出</w:t>
            </w:r>
          </w:p>
          <w:p w14:paraId="734514E7" w14:textId="77777777" w:rsidR="00510FCE" w:rsidRPr="00E62F64" w:rsidRDefault="00510FCE" w:rsidP="00C61A0C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电源断开；</w:t>
            </w:r>
          </w:p>
          <w:p w14:paraId="3C3FE7F7" w14:textId="77777777" w:rsidR="00510FCE" w:rsidRPr="00E62F64" w:rsidRDefault="00510FCE" w:rsidP="00C61A0C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2.</w:t>
            </w:r>
            <w:r w:rsidRPr="00E62F64">
              <w:rPr>
                <w:rFonts w:hint="eastAsia"/>
                <w:sz w:val="20"/>
                <w:lang w:eastAsia="zh-CN"/>
              </w:rPr>
              <w:t xml:space="preserve"> </w:t>
            </w:r>
            <w:r w:rsidRPr="00E62F64">
              <w:rPr>
                <w:rFonts w:hint="eastAsia"/>
                <w:sz w:val="20"/>
                <w:lang w:eastAsia="zh-CN"/>
              </w:rPr>
              <w:t>或收到驻车制动高电平信号或收到驻车制动指示灯关闭信号</w:t>
            </w:r>
          </w:p>
        </w:tc>
      </w:tr>
      <w:tr w:rsidR="00510FCE" w:rsidRPr="00E62F64" w14:paraId="6C9D1C39" w14:textId="77777777" w:rsidTr="00510FCE">
        <w:trPr>
          <w:trHeight w:val="260"/>
          <w:jc w:val="center"/>
        </w:trPr>
        <w:tc>
          <w:tcPr>
            <w:tcW w:w="18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noWrap/>
            <w:vAlign w:val="center"/>
          </w:tcPr>
          <w:p w14:paraId="37861D8F" w14:textId="77777777" w:rsidR="00510FCE" w:rsidRPr="00E62F64" w:rsidRDefault="00510FCE" w:rsidP="00C61A0C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 w:rsidRPr="00E62F64"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7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F28B7EA" w14:textId="77777777" w:rsidR="00510FCE" w:rsidRPr="00E62F64" w:rsidRDefault="00510FCE" w:rsidP="00C61A0C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硬线：</w:t>
            </w:r>
          </w:p>
          <w:p w14:paraId="482451FE" w14:textId="77777777" w:rsidR="00510FCE" w:rsidRPr="00E62F64" w:rsidRDefault="00510FCE" w:rsidP="00C61A0C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总线</w:t>
            </w:r>
          </w:p>
          <w:p w14:paraId="346A49C7" w14:textId="77777777" w:rsidR="00510FCE" w:rsidRPr="00E62F64" w:rsidRDefault="00510FCE" w:rsidP="00C61A0C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驻车制动信号</w:t>
            </w:r>
          </w:p>
        </w:tc>
      </w:tr>
      <w:tr w:rsidR="00510FCE" w:rsidRPr="00E62F64" w14:paraId="25A9CB66" w14:textId="77777777" w:rsidTr="00510FCE">
        <w:trPr>
          <w:trHeight w:val="260"/>
          <w:jc w:val="center"/>
        </w:trPr>
        <w:tc>
          <w:tcPr>
            <w:tcW w:w="18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noWrap/>
            <w:vAlign w:val="center"/>
          </w:tcPr>
          <w:p w14:paraId="6250BB1B" w14:textId="77777777" w:rsidR="00510FCE" w:rsidRPr="00E62F64" w:rsidRDefault="00510FCE" w:rsidP="00C61A0C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 w:rsidRPr="00E62F64"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7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E26D326" w14:textId="77777777" w:rsidR="00510FCE" w:rsidRPr="00E62F64" w:rsidRDefault="00510FCE" w:rsidP="00C61A0C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总线：</w:t>
            </w:r>
          </w:p>
          <w:p w14:paraId="427F3890" w14:textId="77777777" w:rsidR="00510FCE" w:rsidRPr="00E62F64" w:rsidRDefault="00510FCE" w:rsidP="00C61A0C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驻车制动总线信号（当输入为开关量时外发总线信号）</w:t>
            </w:r>
          </w:p>
        </w:tc>
      </w:tr>
    </w:tbl>
    <w:p w14:paraId="43EB75B6" w14:textId="77777777" w:rsidR="00CA2C5F" w:rsidRDefault="00B42207">
      <w:pPr>
        <w:pStyle w:val="3"/>
        <w:rPr>
          <w:lang w:val="en-US" w:eastAsia="zh-CN"/>
        </w:rPr>
      </w:pPr>
      <w:r>
        <w:rPr>
          <w:rFonts w:hint="eastAsia"/>
          <w:lang w:val="en-US" w:eastAsia="zh-CN"/>
        </w:rPr>
        <w:t>可行驶模式提示</w:t>
      </w:r>
    </w:p>
    <w:tbl>
      <w:tblPr>
        <w:tblW w:w="9497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5"/>
        <w:gridCol w:w="8222"/>
      </w:tblGrid>
      <w:tr w:rsidR="00CA2C5F" w14:paraId="32B79FBB" w14:textId="77777777">
        <w:tc>
          <w:tcPr>
            <w:tcW w:w="1275" w:type="dxa"/>
            <w:shd w:val="clear" w:color="auto" w:fill="D9D9D9"/>
            <w:vAlign w:val="center"/>
          </w:tcPr>
          <w:p w14:paraId="3B0F94F8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222" w:type="dxa"/>
            <w:shd w:val="clear" w:color="auto" w:fill="D9D9D9"/>
            <w:vAlign w:val="center"/>
          </w:tcPr>
          <w:p w14:paraId="5FD2BD5E" w14:textId="77777777" w:rsidR="00CA2C5F" w:rsidRDefault="00B42207" w:rsidP="00510FCE">
            <w:pPr>
              <w:pStyle w:val="2"/>
              <w:numPr>
                <w:ilvl w:val="0"/>
                <w:numId w:val="0"/>
              </w:numPr>
              <w:ind w:left="576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可行驶模式提示</w:t>
            </w:r>
          </w:p>
        </w:tc>
      </w:tr>
      <w:tr w:rsidR="00CA2C5F" w14:paraId="60A412CA" w14:textId="77777777">
        <w:tc>
          <w:tcPr>
            <w:tcW w:w="1275" w:type="dxa"/>
            <w:shd w:val="clear" w:color="auto" w:fill="D9D9D9"/>
            <w:vAlign w:val="center"/>
          </w:tcPr>
          <w:p w14:paraId="4977A7F1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0E72AEAE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当驾驶人离开纯电动汽车、插电式混合动力汽车时，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若车辆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驱动系统仍处于“可行驶模式”，则应通过一个明显的信号装置提示驾驶人。</w:t>
            </w:r>
          </w:p>
        </w:tc>
      </w:tr>
      <w:tr w:rsidR="00CA2C5F" w14:paraId="357F2300" w14:textId="77777777">
        <w:trPr>
          <w:trHeight w:val="1040"/>
        </w:trPr>
        <w:tc>
          <w:tcPr>
            <w:tcW w:w="1275" w:type="dxa"/>
            <w:shd w:val="clear" w:color="auto" w:fill="D9D9D9"/>
            <w:vAlign w:val="center"/>
          </w:tcPr>
          <w:p w14:paraId="1171B776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5297E8CE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28CB16DB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1.任意门打开</w:t>
            </w:r>
          </w:p>
          <w:p w14:paraId="1238983E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2.高压上电</w:t>
            </w:r>
          </w:p>
          <w:p w14:paraId="20353D58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3.档位非空挡</w:t>
            </w:r>
          </w:p>
        </w:tc>
      </w:tr>
      <w:tr w:rsidR="00CA2C5F" w14:paraId="1E11D6DD" w14:textId="77777777">
        <w:tc>
          <w:tcPr>
            <w:tcW w:w="1275" w:type="dxa"/>
            <w:shd w:val="clear" w:color="auto" w:fill="D9D9D9"/>
            <w:vAlign w:val="center"/>
          </w:tcPr>
          <w:p w14:paraId="696E7C28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4E9DFD78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仪表需要通过声音和文字提醒驾驶员</w:t>
            </w:r>
          </w:p>
        </w:tc>
      </w:tr>
      <w:tr w:rsidR="00CA2C5F" w14:paraId="25F7CDDF" w14:textId="77777777">
        <w:tc>
          <w:tcPr>
            <w:tcW w:w="1275" w:type="dxa"/>
            <w:shd w:val="clear" w:color="auto" w:fill="D9D9D9"/>
            <w:vAlign w:val="center"/>
          </w:tcPr>
          <w:p w14:paraId="2D6C8FD6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222" w:type="dxa"/>
            <w:shd w:val="clear" w:color="auto" w:fill="auto"/>
            <w:vAlign w:val="center"/>
          </w:tcPr>
          <w:p w14:paraId="38D6DD62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仪表显示文字：“车辆出于可行驶模式，下车注意安全”,最高优先级</w:t>
            </w:r>
          </w:p>
        </w:tc>
      </w:tr>
      <w:tr w:rsidR="00CA2C5F" w14:paraId="48C59BDC" w14:textId="77777777">
        <w:tc>
          <w:tcPr>
            <w:tcW w:w="1275" w:type="dxa"/>
            <w:shd w:val="clear" w:color="auto" w:fill="D9D9D9"/>
            <w:vAlign w:val="center"/>
          </w:tcPr>
          <w:p w14:paraId="2EA1B29D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0C4DF945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26608371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门都关闭  或</w:t>
            </w:r>
          </w:p>
          <w:p w14:paraId="5F9F4271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高压未上电  或</w:t>
            </w:r>
          </w:p>
          <w:p w14:paraId="7BC4D252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lastRenderedPageBreak/>
              <w:t>档位为空挡</w:t>
            </w:r>
          </w:p>
        </w:tc>
      </w:tr>
      <w:tr w:rsidR="00CA2C5F" w14:paraId="04DB41FC" w14:textId="77777777">
        <w:tc>
          <w:tcPr>
            <w:tcW w:w="1275" w:type="dxa"/>
            <w:shd w:val="clear" w:color="auto" w:fill="D9D9D9"/>
            <w:vAlign w:val="center"/>
          </w:tcPr>
          <w:p w14:paraId="5FF91B5D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输入信号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729BB3D2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1.司机侧门打开</w:t>
            </w:r>
          </w:p>
          <w:tbl>
            <w:tblPr>
              <w:tblW w:w="7273" w:type="dxa"/>
              <w:tblLayout w:type="fixed"/>
              <w:tblLook w:val="04A0" w:firstRow="1" w:lastRow="0" w:firstColumn="1" w:lastColumn="0" w:noHBand="0" w:noVBand="1"/>
            </w:tblPr>
            <w:tblGrid>
              <w:gridCol w:w="1260"/>
              <w:gridCol w:w="1457"/>
              <w:gridCol w:w="703"/>
              <w:gridCol w:w="960"/>
              <w:gridCol w:w="2893"/>
            </w:tblGrid>
            <w:tr w:rsidR="00CA2C5F" w14:paraId="21343F4F" w14:textId="77777777">
              <w:trPr>
                <w:trHeight w:val="300"/>
              </w:trPr>
              <w:tc>
                <w:tcPr>
                  <w:tcW w:w="126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14:paraId="5A4E74DA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>ID</w:t>
                  </w:r>
                </w:p>
              </w:tc>
              <w:tc>
                <w:tcPr>
                  <w:tcW w:w="1457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14:paraId="0EE5A8E3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内容</w:t>
                  </w:r>
                </w:p>
              </w:tc>
              <w:tc>
                <w:tcPr>
                  <w:tcW w:w="703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14:paraId="1B8CD034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字节</w:t>
                  </w:r>
                </w:p>
              </w:tc>
              <w:tc>
                <w:tcPr>
                  <w:tcW w:w="960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14:paraId="041C162A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位</w:t>
                  </w:r>
                </w:p>
              </w:tc>
              <w:tc>
                <w:tcPr>
                  <w:tcW w:w="2893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14:paraId="448AF05F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备注</w:t>
                  </w:r>
                </w:p>
              </w:tc>
            </w:tr>
            <w:tr w:rsidR="00CA2C5F" w14:paraId="7986C8B7" w14:textId="77777777">
              <w:trPr>
                <w:trHeight w:val="300"/>
              </w:trPr>
              <w:tc>
                <w:tcPr>
                  <w:tcW w:w="1260" w:type="dxa"/>
                  <w:tcBorders>
                    <w:top w:val="nil"/>
                    <w:left w:val="single" w:sz="8" w:space="0" w:color="auto"/>
                    <w:bottom w:val="nil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6C6D8885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18FF2232</w:t>
                  </w:r>
                </w:p>
              </w:tc>
              <w:tc>
                <w:tcPr>
                  <w:tcW w:w="14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11B59D1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左门开报警</w:t>
                  </w:r>
                </w:p>
              </w:tc>
              <w:tc>
                <w:tcPr>
                  <w:tcW w:w="703" w:type="dxa"/>
                  <w:vMerge w:val="restart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151785F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>5</w:t>
                  </w:r>
                </w:p>
              </w:tc>
              <w:tc>
                <w:tcPr>
                  <w:tcW w:w="9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D83BF5C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>3—4</w:t>
                  </w:r>
                </w:p>
              </w:tc>
              <w:tc>
                <w:tcPr>
                  <w:tcW w:w="2893" w:type="dxa"/>
                  <w:tcBorders>
                    <w:top w:val="nil"/>
                    <w:left w:val="single" w:sz="4" w:space="0" w:color="auto"/>
                    <w:bottom w:val="nil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14:paraId="02510704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0-关闭；1-开</w:t>
                  </w:r>
                </w:p>
              </w:tc>
            </w:tr>
            <w:tr w:rsidR="00CA2C5F" w14:paraId="4983656A" w14:textId="77777777">
              <w:trPr>
                <w:trHeight w:val="300"/>
              </w:trPr>
              <w:tc>
                <w:tcPr>
                  <w:tcW w:w="1260" w:type="dxa"/>
                  <w:tcBorders>
                    <w:top w:val="nil"/>
                    <w:left w:val="single" w:sz="8" w:space="0" w:color="auto"/>
                    <w:bottom w:val="single" w:sz="8" w:space="0" w:color="000000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2CF1163" w14:textId="77777777" w:rsidR="00CA2C5F" w:rsidRDefault="00CA2C5F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</w:p>
              </w:tc>
              <w:tc>
                <w:tcPr>
                  <w:tcW w:w="14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1CDAEBF1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右门开报警</w:t>
                  </w:r>
                </w:p>
              </w:tc>
              <w:tc>
                <w:tcPr>
                  <w:tcW w:w="703" w:type="dxa"/>
                  <w:vMerge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159A4263" w14:textId="77777777" w:rsidR="00CA2C5F" w:rsidRDefault="00CA2C5F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</w:p>
              </w:tc>
              <w:tc>
                <w:tcPr>
                  <w:tcW w:w="9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9F18E87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5-6</w:t>
                  </w:r>
                </w:p>
              </w:tc>
              <w:tc>
                <w:tcPr>
                  <w:tcW w:w="2893" w:type="dxa"/>
                  <w:tcBorders>
                    <w:top w:val="nil"/>
                    <w:left w:val="single" w:sz="4" w:space="0" w:color="auto"/>
                    <w:bottom w:val="single" w:sz="8" w:space="0" w:color="000000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14:paraId="22F5C496" w14:textId="77777777" w:rsidR="00CA2C5F" w:rsidRDefault="00CA2C5F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</w:p>
              </w:tc>
            </w:tr>
          </w:tbl>
          <w:p w14:paraId="50D672D1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2.高压上电</w:t>
            </w:r>
          </w:p>
          <w:tbl>
            <w:tblPr>
              <w:tblW w:w="7258" w:type="dxa"/>
              <w:tblLayout w:type="fixed"/>
              <w:tblLook w:val="04A0" w:firstRow="1" w:lastRow="0" w:firstColumn="1" w:lastColumn="0" w:noHBand="0" w:noVBand="1"/>
            </w:tblPr>
            <w:tblGrid>
              <w:gridCol w:w="1260"/>
              <w:gridCol w:w="1200"/>
              <w:gridCol w:w="960"/>
              <w:gridCol w:w="960"/>
              <w:gridCol w:w="2878"/>
            </w:tblGrid>
            <w:tr w:rsidR="00CA2C5F" w14:paraId="1DC3D14A" w14:textId="77777777">
              <w:trPr>
                <w:trHeight w:val="500"/>
              </w:trPr>
              <w:tc>
                <w:tcPr>
                  <w:tcW w:w="12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DFF9790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>ID</w:t>
                  </w:r>
                </w:p>
              </w:tc>
              <w:tc>
                <w:tcPr>
                  <w:tcW w:w="120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61664EC5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内容</w:t>
                  </w:r>
                </w:p>
              </w:tc>
              <w:tc>
                <w:tcPr>
                  <w:tcW w:w="9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2CE8C524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字节</w:t>
                  </w:r>
                </w:p>
              </w:tc>
              <w:tc>
                <w:tcPr>
                  <w:tcW w:w="9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8DFCD4B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位</w:t>
                  </w:r>
                </w:p>
              </w:tc>
              <w:tc>
                <w:tcPr>
                  <w:tcW w:w="287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CD3A092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备注</w:t>
                  </w:r>
                </w:p>
              </w:tc>
            </w:tr>
            <w:tr w:rsidR="00CA2C5F" w14:paraId="319B74A7" w14:textId="77777777">
              <w:trPr>
                <w:trHeight w:val="562"/>
              </w:trPr>
              <w:tc>
                <w:tcPr>
                  <w:tcW w:w="12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C40CBF6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18FFF531</w:t>
                  </w:r>
                </w:p>
              </w:tc>
              <w:tc>
                <w:tcPr>
                  <w:tcW w:w="120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CDD9287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高压上电</w:t>
                  </w:r>
                </w:p>
              </w:tc>
              <w:tc>
                <w:tcPr>
                  <w:tcW w:w="9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B4B301E" w14:textId="77777777" w:rsidR="00CA2C5F" w:rsidRDefault="00B42207">
                  <w:pPr>
                    <w:spacing w:after="0" w:line="240" w:lineRule="auto"/>
                    <w:jc w:val="center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7</w:t>
                  </w:r>
                </w:p>
              </w:tc>
              <w:tc>
                <w:tcPr>
                  <w:tcW w:w="9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E81B807" w14:textId="77777777" w:rsidR="00CA2C5F" w:rsidRDefault="00B42207">
                  <w:pPr>
                    <w:spacing w:after="0" w:line="240" w:lineRule="auto"/>
                    <w:jc w:val="center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1-4</w:t>
                  </w:r>
                </w:p>
              </w:tc>
              <w:tc>
                <w:tcPr>
                  <w:tcW w:w="287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617DC92C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0001:高压已上电，车辆可正常运行</w:t>
                  </w:r>
                </w:p>
              </w:tc>
            </w:tr>
          </w:tbl>
          <w:p w14:paraId="33D6F213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3.档位非空挡</w:t>
            </w:r>
          </w:p>
          <w:tbl>
            <w:tblPr>
              <w:tblW w:w="7258" w:type="dxa"/>
              <w:tblLayout w:type="fixed"/>
              <w:tblLook w:val="04A0" w:firstRow="1" w:lastRow="0" w:firstColumn="1" w:lastColumn="0" w:noHBand="0" w:noVBand="1"/>
            </w:tblPr>
            <w:tblGrid>
              <w:gridCol w:w="1260"/>
              <w:gridCol w:w="1223"/>
              <w:gridCol w:w="634"/>
              <w:gridCol w:w="1306"/>
              <w:gridCol w:w="1270"/>
              <w:gridCol w:w="1565"/>
            </w:tblGrid>
            <w:tr w:rsidR="00CA2C5F" w14:paraId="552DE8E0" w14:textId="77777777">
              <w:trPr>
                <w:trHeight w:val="321"/>
              </w:trPr>
              <w:tc>
                <w:tcPr>
                  <w:tcW w:w="12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811A0B6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>ID</w:t>
                  </w:r>
                </w:p>
              </w:tc>
              <w:tc>
                <w:tcPr>
                  <w:tcW w:w="122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74F4FD8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内容</w:t>
                  </w:r>
                </w:p>
              </w:tc>
              <w:tc>
                <w:tcPr>
                  <w:tcW w:w="63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8B6D041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字节</w:t>
                  </w:r>
                </w:p>
              </w:tc>
              <w:tc>
                <w:tcPr>
                  <w:tcW w:w="130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1860560F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位</w:t>
                  </w:r>
                </w:p>
              </w:tc>
              <w:tc>
                <w:tcPr>
                  <w:tcW w:w="127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42D24E72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备注</w:t>
                  </w:r>
                </w:p>
              </w:tc>
              <w:tc>
                <w:tcPr>
                  <w:tcW w:w="156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</w:tcPr>
                <w:p w14:paraId="191852D1" w14:textId="77777777" w:rsidR="00CA2C5F" w:rsidRDefault="00CA2C5F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</w:p>
              </w:tc>
            </w:tr>
            <w:tr w:rsidR="00CA2C5F" w14:paraId="4B4B0D9A" w14:textId="77777777">
              <w:trPr>
                <w:trHeight w:val="1152"/>
              </w:trPr>
              <w:tc>
                <w:tcPr>
                  <w:tcW w:w="12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D4BC81E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18FFF531</w:t>
                  </w:r>
                </w:p>
              </w:tc>
              <w:tc>
                <w:tcPr>
                  <w:tcW w:w="122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F491292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变速箱档位</w:t>
                  </w:r>
                </w:p>
              </w:tc>
              <w:tc>
                <w:tcPr>
                  <w:tcW w:w="63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15A458D" w14:textId="77777777" w:rsidR="00CA2C5F" w:rsidRDefault="00B42207">
                  <w:pPr>
                    <w:spacing w:after="0" w:line="240" w:lineRule="auto"/>
                    <w:jc w:val="center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1</w:t>
                  </w:r>
                </w:p>
              </w:tc>
              <w:tc>
                <w:tcPr>
                  <w:tcW w:w="130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2F2B1C3F" w14:textId="77777777" w:rsidR="00CA2C5F" w:rsidRDefault="00B42207">
                  <w:pPr>
                    <w:spacing w:after="0" w:line="240" w:lineRule="auto"/>
                    <w:jc w:val="center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1-2</w:t>
                  </w:r>
                </w:p>
              </w:tc>
              <w:tc>
                <w:tcPr>
                  <w:tcW w:w="127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23E777A0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00：D档；</w:t>
                  </w: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br/>
                    <w:t>01：N档;</w:t>
                  </w: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br/>
                    <w:t>10：R档；</w:t>
                  </w: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br/>
                    <w:t>11：故障</w:t>
                  </w:r>
                </w:p>
              </w:tc>
              <w:tc>
                <w:tcPr>
                  <w:tcW w:w="156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</w:tcPr>
                <w:p w14:paraId="01E50DB2" w14:textId="77777777" w:rsidR="00CA2C5F" w:rsidRDefault="00CA2C5F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</w:p>
              </w:tc>
            </w:tr>
          </w:tbl>
          <w:p w14:paraId="19559FAC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详细报文见“D560纯电动仪表通讯协议”</w:t>
            </w:r>
          </w:p>
        </w:tc>
      </w:tr>
      <w:tr w:rsidR="00CA2C5F" w14:paraId="59D099FD" w14:textId="77777777">
        <w:tc>
          <w:tcPr>
            <w:tcW w:w="1275" w:type="dxa"/>
            <w:shd w:val="clear" w:color="auto" w:fill="D9D9D9"/>
            <w:vAlign w:val="center"/>
          </w:tcPr>
          <w:p w14:paraId="6A7F125F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27F0BEB3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无</w:t>
            </w:r>
          </w:p>
        </w:tc>
      </w:tr>
      <w:tr w:rsidR="00CA2C5F" w14:paraId="3100269E" w14:textId="77777777">
        <w:tc>
          <w:tcPr>
            <w:tcW w:w="1275" w:type="dxa"/>
            <w:shd w:val="clear" w:color="auto" w:fill="D9D9D9"/>
            <w:vAlign w:val="center"/>
          </w:tcPr>
          <w:p w14:paraId="32B06B42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电源模式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350F8F7B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CA2C5F" w14:paraId="43F2D8E3" w14:textId="77777777">
        <w:tc>
          <w:tcPr>
            <w:tcW w:w="1275" w:type="dxa"/>
            <w:shd w:val="clear" w:color="auto" w:fill="D9D9D9"/>
            <w:vAlign w:val="center"/>
          </w:tcPr>
          <w:p w14:paraId="6DD6596E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法规要求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5331CF97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/>
                <w:sz w:val="20"/>
                <w:szCs w:val="20"/>
                <w:lang w:eastAsia="zh-CN"/>
              </w:rPr>
              <w:t>GB/T18384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，</w:t>
            </w:r>
            <w:r>
              <w:rPr>
                <w:rFonts w:ascii="宋体" w:hAnsi="宋体" w:cs="Arial"/>
                <w:sz w:val="20"/>
                <w:szCs w:val="20"/>
                <w:lang w:eastAsia="zh-CN"/>
              </w:rPr>
              <w:t>12.13.5</w:t>
            </w:r>
          </w:p>
          <w:p w14:paraId="38F5ACCC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驾驶人离开纯电动汽车、插电式混合动力汽车时，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若车辆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驱动系统仍处于“可行驶模式”，则应通过一个明显的信号装置（例如：声或光信号）提示驾驶人。切断电源后，纯电动汽车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应不能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产生由自身电驱动系统造成的不期望的行驶。</w:t>
            </w:r>
          </w:p>
        </w:tc>
      </w:tr>
      <w:tr w:rsidR="00CA2C5F" w14:paraId="697FA297" w14:textId="77777777">
        <w:tc>
          <w:tcPr>
            <w:tcW w:w="1275" w:type="dxa"/>
            <w:shd w:val="clear" w:color="auto" w:fill="D9D9D9"/>
            <w:vAlign w:val="center"/>
          </w:tcPr>
          <w:p w14:paraId="567760F1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其他技术要求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3CCEEDA5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无</w:t>
            </w:r>
          </w:p>
        </w:tc>
      </w:tr>
    </w:tbl>
    <w:p w14:paraId="608D57EA" w14:textId="6852833C" w:rsidR="00CA2C5F" w:rsidRDefault="00B42207">
      <w:pPr>
        <w:pStyle w:val="3"/>
        <w:rPr>
          <w:lang w:eastAsia="zh-CN"/>
        </w:rPr>
      </w:pPr>
      <w:r>
        <w:rPr>
          <w:rFonts w:hint="eastAsia"/>
          <w:lang w:eastAsia="zh-CN"/>
        </w:rPr>
        <w:t>续驶里程</w:t>
      </w:r>
      <w:r w:rsidR="00514BF4">
        <w:rPr>
          <w:rFonts w:hint="eastAsia"/>
          <w:lang w:eastAsia="zh-CN"/>
        </w:rPr>
        <w:t>（点亮条件改成</w:t>
      </w:r>
      <w:r w:rsidR="00514BF4">
        <w:rPr>
          <w:rFonts w:hint="eastAsia"/>
          <w:lang w:eastAsia="zh-CN"/>
        </w:rPr>
        <w:t>SOC</w:t>
      </w:r>
      <w:r w:rsidR="00514BF4">
        <w:rPr>
          <w:lang w:eastAsia="zh-CN"/>
        </w:rPr>
        <w:t>&lt;20</w:t>
      </w:r>
      <w:r w:rsidR="00514BF4">
        <w:rPr>
          <w:rFonts w:hint="eastAsia"/>
          <w:lang w:eastAsia="zh-CN"/>
        </w:rPr>
        <w:t>%</w:t>
      </w:r>
      <w:r w:rsidR="00514BF4">
        <w:rPr>
          <w:rFonts w:hint="eastAsia"/>
          <w:lang w:eastAsia="zh-CN"/>
        </w:rPr>
        <w:t>？）</w:t>
      </w:r>
    </w:p>
    <w:tbl>
      <w:tblPr>
        <w:tblW w:w="9497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5"/>
        <w:gridCol w:w="8222"/>
      </w:tblGrid>
      <w:tr w:rsidR="00CA2C5F" w14:paraId="57A26BCB" w14:textId="77777777">
        <w:trPr>
          <w:trHeight w:val="304"/>
        </w:trPr>
        <w:tc>
          <w:tcPr>
            <w:tcW w:w="1275" w:type="dxa"/>
            <w:shd w:val="clear" w:color="auto" w:fill="D9D9D9"/>
            <w:vAlign w:val="center"/>
          </w:tcPr>
          <w:p w14:paraId="29729CC7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222" w:type="dxa"/>
            <w:shd w:val="clear" w:color="auto" w:fill="D9D9D9"/>
            <w:vAlign w:val="center"/>
          </w:tcPr>
          <w:p w14:paraId="2CF53FEF" w14:textId="77777777" w:rsidR="00CA2C5F" w:rsidRDefault="00B42207" w:rsidP="00510FCE">
            <w:pPr>
              <w:pStyle w:val="2"/>
              <w:numPr>
                <w:ilvl w:val="0"/>
                <w:numId w:val="0"/>
              </w:numPr>
              <w:jc w:val="center"/>
              <w:rPr>
                <w:lang w:val="en-US" w:eastAsia="zh-CN"/>
              </w:rPr>
            </w:pPr>
            <w:r w:rsidRPr="00510FCE">
              <w:rPr>
                <w:rFonts w:ascii="宋体" w:eastAsiaTheme="minorEastAsia" w:hAnsi="宋体" w:cs="Arial" w:hint="eastAsia"/>
                <w:b w:val="0"/>
                <w:bCs w:val="0"/>
                <w:sz w:val="20"/>
                <w:szCs w:val="20"/>
                <w:lang w:eastAsia="zh-CN"/>
              </w:rPr>
              <w:t>续驶里程</w:t>
            </w:r>
          </w:p>
        </w:tc>
      </w:tr>
      <w:tr w:rsidR="00CA2C5F" w14:paraId="73673444" w14:textId="77777777">
        <w:tc>
          <w:tcPr>
            <w:tcW w:w="1275" w:type="dxa"/>
            <w:shd w:val="clear" w:color="auto" w:fill="D9D9D9"/>
            <w:vAlign w:val="center"/>
          </w:tcPr>
          <w:p w14:paraId="0D0E3EE3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222" w:type="dxa"/>
            <w:shd w:val="clear" w:color="auto" w:fill="auto"/>
          </w:tcPr>
          <w:p w14:paraId="768F52C5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仪表接收整车控制器HCU发的续驶里程信号，仪表显示续驶里程</w:t>
            </w:r>
          </w:p>
        </w:tc>
      </w:tr>
      <w:tr w:rsidR="00CA2C5F" w14:paraId="08339FAB" w14:textId="77777777">
        <w:tc>
          <w:tcPr>
            <w:tcW w:w="1275" w:type="dxa"/>
            <w:shd w:val="clear" w:color="auto" w:fill="D9D9D9"/>
            <w:vAlign w:val="center"/>
          </w:tcPr>
          <w:p w14:paraId="594D19B3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222" w:type="dxa"/>
            <w:shd w:val="clear" w:color="auto" w:fill="auto"/>
          </w:tcPr>
          <w:p w14:paraId="7DDFD1BF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0E7E97E8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电源接通；</w:t>
            </w:r>
          </w:p>
          <w:p w14:paraId="29965B27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2.收到整车控制器HCU外发报文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；</w:t>
            </w:r>
          </w:p>
        </w:tc>
      </w:tr>
      <w:tr w:rsidR="00CA2C5F" w14:paraId="5EF82668" w14:textId="77777777">
        <w:tc>
          <w:tcPr>
            <w:tcW w:w="1275" w:type="dxa"/>
            <w:shd w:val="clear" w:color="auto" w:fill="D9D9D9"/>
            <w:vAlign w:val="center"/>
          </w:tcPr>
          <w:p w14:paraId="3F8114F3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222" w:type="dxa"/>
            <w:shd w:val="clear" w:color="auto" w:fill="auto"/>
          </w:tcPr>
          <w:p w14:paraId="560D8019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仪表数字显示可行驶里程</w:t>
            </w:r>
          </w:p>
        </w:tc>
      </w:tr>
      <w:tr w:rsidR="00CA2C5F" w14:paraId="70AA7CC8" w14:textId="77777777">
        <w:trPr>
          <w:trHeight w:val="1026"/>
        </w:trPr>
        <w:tc>
          <w:tcPr>
            <w:tcW w:w="1275" w:type="dxa"/>
            <w:shd w:val="clear" w:color="auto" w:fill="D9D9D9"/>
            <w:vAlign w:val="center"/>
          </w:tcPr>
          <w:p w14:paraId="70E65020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222" w:type="dxa"/>
            <w:shd w:val="clear" w:color="auto" w:fill="auto"/>
          </w:tcPr>
          <w:p w14:paraId="4E9CCE7D" w14:textId="181E0339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当</w:t>
            </w:r>
            <w:r w:rsidR="003B16D1">
              <w:rPr>
                <w:rFonts w:ascii="宋体" w:hAnsi="宋体" w:hint="eastAsia"/>
                <w:strike/>
                <w:sz w:val="20"/>
                <w:szCs w:val="20"/>
                <w:lang w:eastAsia="zh-CN"/>
              </w:rPr>
              <w:t>可行使</w:t>
            </w:r>
            <w:r w:rsidRPr="003B16D1">
              <w:rPr>
                <w:rFonts w:ascii="宋体" w:hAnsi="宋体" w:hint="eastAsia"/>
                <w:strike/>
                <w:sz w:val="20"/>
                <w:szCs w:val="20"/>
                <w:lang w:eastAsia="zh-CN"/>
              </w:rPr>
              <w:t>里程小于50km时</w:t>
            </w:r>
            <w:r w:rsidR="003B16D1">
              <w:rPr>
                <w:rFonts w:ascii="宋体" w:hAnsi="宋体" w:hint="eastAsia"/>
                <w:sz w:val="20"/>
                <w:szCs w:val="20"/>
                <w:lang w:eastAsia="zh-CN"/>
              </w:rPr>
              <w:t>或SOC&lt;</w:t>
            </w:r>
            <w:r w:rsidR="003B16D1">
              <w:rPr>
                <w:rFonts w:ascii="宋体" w:hAnsi="宋体"/>
                <w:sz w:val="20"/>
                <w:szCs w:val="20"/>
                <w:lang w:eastAsia="zh-CN"/>
              </w:rPr>
              <w:t>20%时</w:t>
            </w: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，指示器</w:t>
            </w:r>
            <w:r>
              <w:rPr>
                <w:rFonts w:ascii="宋体" w:hAnsi="宋体"/>
                <w:noProof/>
                <w:sz w:val="20"/>
                <w:szCs w:val="20"/>
                <w:lang w:val="en-US" w:eastAsia="zh-CN"/>
              </w:rPr>
              <w:drawing>
                <wp:inline distT="0" distB="0" distL="0" distR="0" wp14:anchorId="57B12109" wp14:editId="414D3FB2">
                  <wp:extent cx="415290" cy="357505"/>
                  <wp:effectExtent l="0" t="0" r="0" b="0"/>
                  <wp:docPr id="22" name="图片 22" descr="C:\Users\ADMINI~1\AppData\Local\Temp\1583729426(1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 descr="C:\Users\ADMINI~1\AppData\Local\Temp\1583729426(1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091" cy="368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点亮，红灯</w:t>
            </w:r>
          </w:p>
        </w:tc>
      </w:tr>
      <w:tr w:rsidR="00CA2C5F" w14:paraId="24DD675D" w14:textId="77777777">
        <w:trPr>
          <w:trHeight w:val="58"/>
        </w:trPr>
        <w:tc>
          <w:tcPr>
            <w:tcW w:w="1275" w:type="dxa"/>
            <w:shd w:val="clear" w:color="auto" w:fill="D9D9D9"/>
            <w:vAlign w:val="center"/>
          </w:tcPr>
          <w:p w14:paraId="5781E9A9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222" w:type="dxa"/>
            <w:shd w:val="clear" w:color="auto" w:fill="auto"/>
          </w:tcPr>
          <w:p w14:paraId="2DEDCC8A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16CCA34D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电源断开；</w:t>
            </w:r>
          </w:p>
          <w:p w14:paraId="43A17A4B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2.未收到整车控制器HCU外发报文；</w:t>
            </w:r>
          </w:p>
        </w:tc>
      </w:tr>
      <w:tr w:rsidR="00CA2C5F" w14:paraId="27B96616" w14:textId="77777777">
        <w:tc>
          <w:tcPr>
            <w:tcW w:w="1275" w:type="dxa"/>
            <w:shd w:val="clear" w:color="auto" w:fill="D9D9D9"/>
            <w:vAlign w:val="center"/>
          </w:tcPr>
          <w:p w14:paraId="5CD325A3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222" w:type="dxa"/>
            <w:shd w:val="clear" w:color="auto" w:fill="auto"/>
          </w:tcPr>
          <w:p w14:paraId="2B57C9AA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总线</w:t>
            </w:r>
            <w:proofErr w:type="spellEnd"/>
          </w:p>
          <w:tbl>
            <w:tblPr>
              <w:tblW w:w="7949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219"/>
              <w:gridCol w:w="795"/>
              <w:gridCol w:w="745"/>
              <w:gridCol w:w="1972"/>
              <w:gridCol w:w="3218"/>
            </w:tblGrid>
            <w:tr w:rsidR="003B16D1" w14:paraId="55D2D529" w14:textId="77777777" w:rsidTr="002563DC">
              <w:trPr>
                <w:trHeight w:val="106"/>
                <w:jc w:val="center"/>
              </w:trPr>
              <w:tc>
                <w:tcPr>
                  <w:tcW w:w="121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68C28FA7" w14:textId="77777777" w:rsidR="003B16D1" w:rsidRDefault="003B16D1" w:rsidP="003B16D1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>ID</w:t>
                  </w:r>
                </w:p>
              </w:tc>
              <w:tc>
                <w:tcPr>
                  <w:tcW w:w="79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0B0DE9EA" w14:textId="77777777" w:rsidR="003B16D1" w:rsidRDefault="003B16D1" w:rsidP="003B16D1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byte</w:t>
                  </w: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 xml:space="preserve">　</w:t>
                  </w:r>
                </w:p>
              </w:tc>
              <w:tc>
                <w:tcPr>
                  <w:tcW w:w="74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2FD36D3B" w14:textId="77777777" w:rsidR="003B16D1" w:rsidRDefault="003B16D1" w:rsidP="003B16D1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 xml:space="preserve">bit　</w:t>
                  </w:r>
                </w:p>
              </w:tc>
              <w:tc>
                <w:tcPr>
                  <w:tcW w:w="197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D124540" w14:textId="77777777" w:rsidR="003B16D1" w:rsidRDefault="003B16D1" w:rsidP="003B16D1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 xml:space="preserve">　Data content</w:t>
                  </w:r>
                </w:p>
              </w:tc>
              <w:tc>
                <w:tcPr>
                  <w:tcW w:w="32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20F799C5" w14:textId="77777777" w:rsidR="003B16D1" w:rsidRDefault="003B16D1" w:rsidP="003B16D1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>Value</w:t>
                  </w:r>
                </w:p>
              </w:tc>
            </w:tr>
            <w:tr w:rsidR="003B16D1" w14:paraId="1521A502" w14:textId="77777777" w:rsidTr="002563DC">
              <w:trPr>
                <w:trHeight w:val="212"/>
                <w:jc w:val="center"/>
              </w:trPr>
              <w:tc>
                <w:tcPr>
                  <w:tcW w:w="121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14486163" w14:textId="77777777" w:rsidR="003B16D1" w:rsidRDefault="003B16D1" w:rsidP="003B16D1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0CFFEAF4</w:t>
                  </w:r>
                </w:p>
              </w:tc>
              <w:tc>
                <w:tcPr>
                  <w:tcW w:w="7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7CCBE20" w14:textId="77777777" w:rsidR="003B16D1" w:rsidRDefault="003B16D1" w:rsidP="003B16D1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>8</w:t>
                  </w:r>
                </w:p>
              </w:tc>
              <w:tc>
                <w:tcPr>
                  <w:tcW w:w="74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4A69D14" w14:textId="77777777" w:rsidR="003B16D1" w:rsidRDefault="003B16D1" w:rsidP="003B16D1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 xml:space="preserve">　</w:t>
                  </w:r>
                </w:p>
              </w:tc>
              <w:tc>
                <w:tcPr>
                  <w:tcW w:w="197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6E4DEBC" w14:textId="77777777" w:rsidR="003B16D1" w:rsidRDefault="003B16D1" w:rsidP="003B16D1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当前SOC（1%）</w:t>
                  </w:r>
                </w:p>
              </w:tc>
              <w:tc>
                <w:tcPr>
                  <w:tcW w:w="32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5419D4D" w14:textId="77777777" w:rsidR="003B16D1" w:rsidRDefault="003B16D1" w:rsidP="003B16D1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增益:1%;偏移量:0;</w:t>
                  </w:r>
                </w:p>
                <w:p w14:paraId="513C65FE" w14:textId="77777777" w:rsidR="003B16D1" w:rsidRDefault="003B16D1" w:rsidP="003B16D1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范围:0-120%</w:t>
                  </w:r>
                </w:p>
              </w:tc>
            </w:tr>
          </w:tbl>
          <w:p w14:paraId="03838CF0" w14:textId="77777777" w:rsidR="003B16D1" w:rsidRDefault="003B16D1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</w:p>
          <w:tbl>
            <w:tblPr>
              <w:tblW w:w="799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48"/>
              <w:gridCol w:w="1831"/>
              <w:gridCol w:w="928"/>
              <w:gridCol w:w="728"/>
              <w:gridCol w:w="1129"/>
              <w:gridCol w:w="1732"/>
            </w:tblGrid>
            <w:tr w:rsidR="00CA2C5F" w14:paraId="299EA5B0" w14:textId="77777777">
              <w:tc>
                <w:tcPr>
                  <w:tcW w:w="1648" w:type="dxa"/>
                  <w:shd w:val="clear" w:color="auto" w:fill="auto"/>
                </w:tcPr>
                <w:p w14:paraId="61E0445D" w14:textId="77777777" w:rsidR="00CA2C5F" w:rsidRPr="003B16D1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sz w:val="20"/>
                    </w:rPr>
                  </w:pPr>
                  <w:r w:rsidRPr="003B16D1">
                    <w:rPr>
                      <w:rFonts w:hint="eastAsia"/>
                      <w:strike/>
                      <w:sz w:val="20"/>
                    </w:rPr>
                    <w:t>ID</w:t>
                  </w:r>
                </w:p>
              </w:tc>
              <w:tc>
                <w:tcPr>
                  <w:tcW w:w="1831" w:type="dxa"/>
                  <w:shd w:val="clear" w:color="auto" w:fill="auto"/>
                </w:tcPr>
                <w:p w14:paraId="73AB9A2B" w14:textId="77777777" w:rsidR="00CA2C5F" w:rsidRPr="003B16D1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sz w:val="20"/>
                    </w:rPr>
                  </w:pPr>
                  <w:r w:rsidRPr="003B16D1">
                    <w:rPr>
                      <w:strike/>
                      <w:sz w:val="20"/>
                    </w:rPr>
                    <w:t>内容</w:t>
                  </w:r>
                </w:p>
              </w:tc>
              <w:tc>
                <w:tcPr>
                  <w:tcW w:w="928" w:type="dxa"/>
                  <w:shd w:val="clear" w:color="auto" w:fill="auto"/>
                </w:tcPr>
                <w:p w14:paraId="19466387" w14:textId="77777777" w:rsidR="00CA2C5F" w:rsidRPr="003B16D1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sz w:val="20"/>
                    </w:rPr>
                  </w:pPr>
                  <w:r w:rsidRPr="003B16D1">
                    <w:rPr>
                      <w:strike/>
                      <w:sz w:val="20"/>
                    </w:rPr>
                    <w:t>字节</w:t>
                  </w:r>
                </w:p>
              </w:tc>
              <w:tc>
                <w:tcPr>
                  <w:tcW w:w="728" w:type="dxa"/>
                  <w:shd w:val="clear" w:color="auto" w:fill="auto"/>
                </w:tcPr>
                <w:p w14:paraId="3C64E7EB" w14:textId="77777777" w:rsidR="00CA2C5F" w:rsidRPr="003B16D1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sz w:val="20"/>
                    </w:rPr>
                  </w:pPr>
                  <w:r w:rsidRPr="003B16D1">
                    <w:rPr>
                      <w:strike/>
                      <w:sz w:val="20"/>
                    </w:rPr>
                    <w:t>位</w:t>
                  </w:r>
                </w:p>
              </w:tc>
              <w:tc>
                <w:tcPr>
                  <w:tcW w:w="1129" w:type="dxa"/>
                </w:tcPr>
                <w:p w14:paraId="0621ECDB" w14:textId="77777777" w:rsidR="00CA2C5F" w:rsidRPr="003B16D1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sz w:val="20"/>
                    </w:rPr>
                  </w:pPr>
                  <w:r w:rsidRPr="003B16D1">
                    <w:rPr>
                      <w:rFonts w:hint="eastAsia"/>
                      <w:strike/>
                      <w:sz w:val="20"/>
                    </w:rPr>
                    <w:t>周期</w:t>
                  </w:r>
                </w:p>
              </w:tc>
              <w:tc>
                <w:tcPr>
                  <w:tcW w:w="1732" w:type="dxa"/>
                  <w:shd w:val="clear" w:color="auto" w:fill="auto"/>
                </w:tcPr>
                <w:p w14:paraId="5E882FCD" w14:textId="77777777" w:rsidR="00CA2C5F" w:rsidRPr="003B16D1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sz w:val="20"/>
                    </w:rPr>
                  </w:pPr>
                  <w:r w:rsidRPr="003B16D1">
                    <w:rPr>
                      <w:strike/>
                      <w:sz w:val="20"/>
                    </w:rPr>
                    <w:t>备注</w:t>
                  </w:r>
                </w:p>
              </w:tc>
            </w:tr>
            <w:tr w:rsidR="00CA2C5F" w14:paraId="18F27878" w14:textId="77777777">
              <w:tc>
                <w:tcPr>
                  <w:tcW w:w="1648" w:type="dxa"/>
                  <w:shd w:val="clear" w:color="auto" w:fill="auto"/>
                  <w:vAlign w:val="center"/>
                </w:tcPr>
                <w:p w14:paraId="46471F16" w14:textId="77777777" w:rsidR="00CA2C5F" w:rsidRPr="003B16D1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color w:val="FF0000"/>
                      <w:sz w:val="20"/>
                    </w:rPr>
                  </w:pPr>
                  <w:r w:rsidRPr="003B16D1">
                    <w:rPr>
                      <w:strike/>
                      <w:color w:val="FF0000"/>
                      <w:sz w:val="20"/>
                      <w:szCs w:val="20"/>
                    </w:rPr>
                    <w:t>18FFF</w:t>
                  </w:r>
                  <w:r w:rsidRPr="003B16D1">
                    <w:rPr>
                      <w:rFonts w:hint="eastAsia"/>
                      <w:strike/>
                      <w:color w:val="FF0000"/>
                      <w:sz w:val="20"/>
                      <w:szCs w:val="20"/>
                    </w:rPr>
                    <w:t>6</w:t>
                  </w:r>
                  <w:r w:rsidRPr="003B16D1">
                    <w:rPr>
                      <w:strike/>
                      <w:color w:val="FF0000"/>
                      <w:sz w:val="20"/>
                      <w:szCs w:val="20"/>
                    </w:rPr>
                    <w:t>31</w:t>
                  </w:r>
                </w:p>
              </w:tc>
              <w:tc>
                <w:tcPr>
                  <w:tcW w:w="1831" w:type="dxa"/>
                  <w:shd w:val="clear" w:color="auto" w:fill="auto"/>
                  <w:vAlign w:val="center"/>
                </w:tcPr>
                <w:p w14:paraId="31807A24" w14:textId="77777777" w:rsidR="00CA2C5F" w:rsidRPr="003B16D1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color w:val="FF0000"/>
                      <w:sz w:val="20"/>
                    </w:rPr>
                  </w:pPr>
                  <w:r w:rsidRPr="003B16D1">
                    <w:rPr>
                      <w:rFonts w:hint="eastAsia"/>
                      <w:strike/>
                      <w:color w:val="FF0000"/>
                      <w:sz w:val="20"/>
                    </w:rPr>
                    <w:t>可行驶里程</w:t>
                  </w:r>
                </w:p>
              </w:tc>
              <w:tc>
                <w:tcPr>
                  <w:tcW w:w="928" w:type="dxa"/>
                  <w:shd w:val="clear" w:color="auto" w:fill="auto"/>
                  <w:vAlign w:val="center"/>
                </w:tcPr>
                <w:p w14:paraId="28DA872E" w14:textId="77777777" w:rsidR="00CA2C5F" w:rsidRPr="003B16D1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color w:val="FF0000"/>
                      <w:sz w:val="20"/>
                    </w:rPr>
                  </w:pPr>
                  <w:r w:rsidRPr="003B16D1">
                    <w:rPr>
                      <w:rFonts w:hint="eastAsia"/>
                      <w:strike/>
                      <w:color w:val="FF0000"/>
                      <w:sz w:val="20"/>
                    </w:rPr>
                    <w:t>3</w:t>
                  </w:r>
                </w:p>
              </w:tc>
              <w:tc>
                <w:tcPr>
                  <w:tcW w:w="728" w:type="dxa"/>
                  <w:shd w:val="clear" w:color="auto" w:fill="auto"/>
                  <w:vAlign w:val="center"/>
                </w:tcPr>
                <w:p w14:paraId="6280A9DA" w14:textId="77777777" w:rsidR="00CA2C5F" w:rsidRPr="003B16D1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color w:val="FF0000"/>
                      <w:sz w:val="20"/>
                    </w:rPr>
                  </w:pPr>
                  <w:r w:rsidRPr="003B16D1">
                    <w:rPr>
                      <w:rFonts w:hint="eastAsia"/>
                      <w:strike/>
                      <w:color w:val="FF0000"/>
                      <w:sz w:val="20"/>
                    </w:rPr>
                    <w:t>1-8</w:t>
                  </w:r>
                </w:p>
              </w:tc>
              <w:tc>
                <w:tcPr>
                  <w:tcW w:w="1129" w:type="dxa"/>
                  <w:vAlign w:val="center"/>
                </w:tcPr>
                <w:p w14:paraId="7D010E99" w14:textId="77777777" w:rsidR="00CA2C5F" w:rsidRPr="003B16D1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color w:val="FF0000"/>
                      <w:sz w:val="20"/>
                    </w:rPr>
                  </w:pPr>
                  <w:r w:rsidRPr="003B16D1">
                    <w:rPr>
                      <w:rFonts w:hint="eastAsia"/>
                      <w:strike/>
                      <w:color w:val="FF0000"/>
                      <w:sz w:val="20"/>
                    </w:rPr>
                    <w:t>100ms</w:t>
                  </w:r>
                </w:p>
              </w:tc>
              <w:tc>
                <w:tcPr>
                  <w:tcW w:w="1732" w:type="dxa"/>
                  <w:shd w:val="clear" w:color="auto" w:fill="auto"/>
                  <w:vAlign w:val="center"/>
                </w:tcPr>
                <w:p w14:paraId="2C99EDD5" w14:textId="77777777" w:rsidR="00CA2C5F" w:rsidRPr="003B16D1" w:rsidRDefault="00B42207">
                  <w:pPr>
                    <w:pStyle w:val="HR"/>
                    <w:ind w:firstLineChars="0" w:firstLine="0"/>
                    <w:rPr>
                      <w:strike/>
                      <w:color w:val="FF0000"/>
                      <w:sz w:val="20"/>
                    </w:rPr>
                  </w:pPr>
                  <w:r w:rsidRPr="003B16D1">
                    <w:rPr>
                      <w:rFonts w:hint="eastAsia"/>
                      <w:strike/>
                      <w:color w:val="FF0000"/>
                      <w:sz w:val="20"/>
                    </w:rPr>
                    <w:t>增益</w:t>
                  </w:r>
                  <w:r w:rsidRPr="003B16D1">
                    <w:rPr>
                      <w:rFonts w:hint="eastAsia"/>
                      <w:strike/>
                      <w:color w:val="FF0000"/>
                      <w:sz w:val="20"/>
                    </w:rPr>
                    <w:t>:10km</w:t>
                  </w:r>
                </w:p>
                <w:p w14:paraId="2845CDBC" w14:textId="77777777" w:rsidR="00CA2C5F" w:rsidRPr="003B16D1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color w:val="FF0000"/>
                      <w:sz w:val="20"/>
                    </w:rPr>
                  </w:pPr>
                  <w:r w:rsidRPr="003B16D1">
                    <w:rPr>
                      <w:rFonts w:hint="eastAsia"/>
                      <w:strike/>
                      <w:color w:val="FF0000"/>
                      <w:sz w:val="20"/>
                    </w:rPr>
                    <w:t>范围</w:t>
                  </w:r>
                  <w:r w:rsidRPr="003B16D1">
                    <w:rPr>
                      <w:rFonts w:hint="eastAsia"/>
                      <w:strike/>
                      <w:color w:val="FF0000"/>
                      <w:sz w:val="20"/>
                    </w:rPr>
                    <w:t>:-0-2560</w:t>
                  </w:r>
                </w:p>
              </w:tc>
            </w:tr>
          </w:tbl>
          <w:p w14:paraId="29045EE6" w14:textId="77777777" w:rsidR="00CA2C5F" w:rsidRDefault="00CA2C5F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CA2C5F" w14:paraId="2C7619BC" w14:textId="77777777">
        <w:tc>
          <w:tcPr>
            <w:tcW w:w="1275" w:type="dxa"/>
            <w:shd w:val="clear" w:color="auto" w:fill="D9D9D9"/>
            <w:vAlign w:val="center"/>
          </w:tcPr>
          <w:p w14:paraId="0E8E2D3E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输出信号</w:t>
            </w:r>
            <w:proofErr w:type="spellEnd"/>
          </w:p>
        </w:tc>
        <w:tc>
          <w:tcPr>
            <w:tcW w:w="8222" w:type="dxa"/>
            <w:shd w:val="clear" w:color="auto" w:fill="auto"/>
          </w:tcPr>
          <w:p w14:paraId="7F6A4F6E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无</w:t>
            </w:r>
          </w:p>
        </w:tc>
      </w:tr>
      <w:tr w:rsidR="00CA2C5F" w14:paraId="1FF7C752" w14:textId="77777777">
        <w:tc>
          <w:tcPr>
            <w:tcW w:w="1275" w:type="dxa"/>
            <w:shd w:val="clear" w:color="auto" w:fill="D9D9D9"/>
            <w:vAlign w:val="center"/>
          </w:tcPr>
          <w:p w14:paraId="49C614FE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电源模式</w:t>
            </w:r>
            <w:proofErr w:type="spellEnd"/>
          </w:p>
        </w:tc>
        <w:tc>
          <w:tcPr>
            <w:tcW w:w="8222" w:type="dxa"/>
            <w:shd w:val="clear" w:color="auto" w:fill="auto"/>
          </w:tcPr>
          <w:p w14:paraId="4F2029FE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ON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档电</w:t>
            </w:r>
            <w:proofErr w:type="spellEnd"/>
          </w:p>
        </w:tc>
      </w:tr>
      <w:tr w:rsidR="00CA2C5F" w14:paraId="06626599" w14:textId="77777777">
        <w:tc>
          <w:tcPr>
            <w:tcW w:w="1275" w:type="dxa"/>
            <w:shd w:val="clear" w:color="auto" w:fill="D9D9D9"/>
            <w:vAlign w:val="center"/>
          </w:tcPr>
          <w:p w14:paraId="7FA66AA7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法规要求</w:t>
            </w:r>
            <w:proofErr w:type="spellEnd"/>
          </w:p>
        </w:tc>
        <w:tc>
          <w:tcPr>
            <w:tcW w:w="8222" w:type="dxa"/>
            <w:shd w:val="clear" w:color="auto" w:fill="auto"/>
          </w:tcPr>
          <w:p w14:paraId="2E568F04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GB/T19836-2019，4.2</w:t>
            </w:r>
          </w:p>
          <w:p w14:paraId="49B95A27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纯电动汽车和燃料电池电动汽车仪表应能指示或显示可行驶里程。</w:t>
            </w:r>
          </w:p>
          <w:p w14:paraId="19513A7A" w14:textId="708F5873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具有纯电驱动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模式的不可外接充电式混合动力电动汽车，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仪表宜能指示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或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显示纯电驱动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的可行驶里程。</w:t>
            </w:r>
          </w:p>
          <w:p w14:paraId="5C3D1237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可外接充电式混合动力电动汽车仪表应能指示或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显示纯电驱动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的可行驶里程。</w:t>
            </w:r>
          </w:p>
          <w:p w14:paraId="2DF0B527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可行驶里程的指示或显示的方式和精度应符合车辆制造厂规定。</w:t>
            </w:r>
          </w:p>
        </w:tc>
      </w:tr>
      <w:tr w:rsidR="00CA2C5F" w14:paraId="743CF657" w14:textId="77777777">
        <w:tc>
          <w:tcPr>
            <w:tcW w:w="1275" w:type="dxa"/>
            <w:shd w:val="clear" w:color="auto" w:fill="D9D9D9"/>
            <w:vAlign w:val="center"/>
          </w:tcPr>
          <w:p w14:paraId="07E05C8D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其他技术要求</w:t>
            </w:r>
            <w:proofErr w:type="spellEnd"/>
          </w:p>
        </w:tc>
        <w:tc>
          <w:tcPr>
            <w:tcW w:w="8222" w:type="dxa"/>
            <w:shd w:val="clear" w:color="auto" w:fill="auto"/>
          </w:tcPr>
          <w:p w14:paraId="454B4904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无</w:t>
            </w:r>
          </w:p>
        </w:tc>
      </w:tr>
    </w:tbl>
    <w:p w14:paraId="61C36A47" w14:textId="77777777" w:rsidR="00CA2C5F" w:rsidRDefault="00B42207">
      <w:pPr>
        <w:pStyle w:val="3"/>
      </w:pPr>
      <w:proofErr w:type="spellStart"/>
      <w:r>
        <w:rPr>
          <w:rFonts w:hint="eastAsia"/>
        </w:rPr>
        <w:t>可用剩余功率</w:t>
      </w:r>
      <w:proofErr w:type="spellEnd"/>
    </w:p>
    <w:tbl>
      <w:tblPr>
        <w:tblW w:w="9781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9"/>
        <w:gridCol w:w="8222"/>
      </w:tblGrid>
      <w:tr w:rsidR="00CA2C5F" w14:paraId="188B5156" w14:textId="77777777">
        <w:tc>
          <w:tcPr>
            <w:tcW w:w="1559" w:type="dxa"/>
            <w:shd w:val="clear" w:color="auto" w:fill="D9D9D9"/>
            <w:vAlign w:val="center"/>
          </w:tcPr>
          <w:p w14:paraId="20D11D9B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222" w:type="dxa"/>
            <w:shd w:val="clear" w:color="auto" w:fill="D9D9D9"/>
            <w:vAlign w:val="center"/>
          </w:tcPr>
          <w:p w14:paraId="116987CC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可用剩余功率</w:t>
            </w:r>
            <w:proofErr w:type="spellEnd"/>
          </w:p>
        </w:tc>
      </w:tr>
      <w:tr w:rsidR="00CA2C5F" w14:paraId="3C78208F" w14:textId="77777777">
        <w:tc>
          <w:tcPr>
            <w:tcW w:w="1559" w:type="dxa"/>
            <w:shd w:val="clear" w:color="auto" w:fill="D9D9D9"/>
            <w:vAlign w:val="center"/>
          </w:tcPr>
          <w:p w14:paraId="33BC1ADF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525FB38E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表接收整车控制器HCU发的可用剩余功率，仪表显示可可用剩余功率。</w:t>
            </w:r>
          </w:p>
        </w:tc>
      </w:tr>
      <w:tr w:rsidR="00CA2C5F" w14:paraId="0B6DFCE4" w14:textId="77777777">
        <w:tc>
          <w:tcPr>
            <w:tcW w:w="1559" w:type="dxa"/>
            <w:shd w:val="clear" w:color="auto" w:fill="D9D9D9"/>
            <w:vAlign w:val="center"/>
          </w:tcPr>
          <w:p w14:paraId="6785DCD9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157654F0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77A5486F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电源接通；</w:t>
            </w:r>
          </w:p>
          <w:p w14:paraId="1AD8D4F2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2.收到整车控制器HCU外发报文;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 xml:space="preserve"> </w:t>
            </w:r>
          </w:p>
        </w:tc>
      </w:tr>
      <w:tr w:rsidR="00CA2C5F" w14:paraId="211B889C" w14:textId="77777777">
        <w:tc>
          <w:tcPr>
            <w:tcW w:w="1559" w:type="dxa"/>
            <w:shd w:val="clear" w:color="auto" w:fill="D9D9D9"/>
            <w:vAlign w:val="center"/>
          </w:tcPr>
          <w:p w14:paraId="158B7A6B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22E40834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仪表数字显示可行剩余功率</w:t>
            </w:r>
          </w:p>
        </w:tc>
      </w:tr>
      <w:tr w:rsidR="00CA2C5F" w14:paraId="0E64D81B" w14:textId="77777777">
        <w:trPr>
          <w:trHeight w:val="210"/>
        </w:trPr>
        <w:tc>
          <w:tcPr>
            <w:tcW w:w="1559" w:type="dxa"/>
            <w:shd w:val="clear" w:color="auto" w:fill="D9D9D9"/>
            <w:vAlign w:val="center"/>
          </w:tcPr>
          <w:p w14:paraId="38549AB8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222" w:type="dxa"/>
            <w:shd w:val="clear" w:color="auto" w:fill="auto"/>
            <w:vAlign w:val="center"/>
          </w:tcPr>
          <w:p w14:paraId="20C05AB7" w14:textId="77777777" w:rsidR="00CA2C5F" w:rsidRDefault="00CA2C5F">
            <w:pPr>
              <w:spacing w:after="120"/>
              <w:rPr>
                <w:rFonts w:ascii="宋体" w:hAnsi="宋体"/>
                <w:sz w:val="20"/>
                <w:szCs w:val="20"/>
              </w:rPr>
            </w:pPr>
          </w:p>
        </w:tc>
      </w:tr>
      <w:tr w:rsidR="00CA2C5F" w14:paraId="5529AF39" w14:textId="77777777">
        <w:tc>
          <w:tcPr>
            <w:tcW w:w="1559" w:type="dxa"/>
            <w:shd w:val="clear" w:color="auto" w:fill="D9D9D9"/>
            <w:vAlign w:val="center"/>
          </w:tcPr>
          <w:p w14:paraId="4DC32B12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53583245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798D6E02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电源切开；</w:t>
            </w:r>
          </w:p>
          <w:p w14:paraId="41C246FA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 xml:space="preserve">2.未收到整车控制器HCU外发报文; </w:t>
            </w:r>
          </w:p>
        </w:tc>
      </w:tr>
      <w:tr w:rsidR="00CA2C5F" w14:paraId="46F24552" w14:textId="77777777">
        <w:tc>
          <w:tcPr>
            <w:tcW w:w="1559" w:type="dxa"/>
            <w:shd w:val="clear" w:color="auto" w:fill="D9D9D9"/>
            <w:vAlign w:val="center"/>
          </w:tcPr>
          <w:p w14:paraId="3B3405B5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55CBCF16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总线</w:t>
            </w:r>
            <w:proofErr w:type="spellEnd"/>
          </w:p>
          <w:tbl>
            <w:tblPr>
              <w:tblW w:w="799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51"/>
              <w:gridCol w:w="2228"/>
              <w:gridCol w:w="928"/>
              <w:gridCol w:w="728"/>
              <w:gridCol w:w="1129"/>
              <w:gridCol w:w="1732"/>
            </w:tblGrid>
            <w:tr w:rsidR="00CA2C5F" w14:paraId="02D93B44" w14:textId="77777777">
              <w:tc>
                <w:tcPr>
                  <w:tcW w:w="1251" w:type="dxa"/>
                  <w:shd w:val="clear" w:color="auto" w:fill="auto"/>
                </w:tcPr>
                <w:p w14:paraId="06D47323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ID</w:t>
                  </w:r>
                </w:p>
              </w:tc>
              <w:tc>
                <w:tcPr>
                  <w:tcW w:w="2228" w:type="dxa"/>
                  <w:shd w:val="clear" w:color="auto" w:fill="auto"/>
                </w:tcPr>
                <w:p w14:paraId="1F51A7A9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内容</w:t>
                  </w:r>
                </w:p>
              </w:tc>
              <w:tc>
                <w:tcPr>
                  <w:tcW w:w="928" w:type="dxa"/>
                  <w:shd w:val="clear" w:color="auto" w:fill="auto"/>
                </w:tcPr>
                <w:p w14:paraId="1A99BCBD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字节</w:t>
                  </w:r>
                </w:p>
              </w:tc>
              <w:tc>
                <w:tcPr>
                  <w:tcW w:w="728" w:type="dxa"/>
                  <w:shd w:val="clear" w:color="auto" w:fill="auto"/>
                </w:tcPr>
                <w:p w14:paraId="16EA56EF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1129" w:type="dxa"/>
                </w:tcPr>
                <w:p w14:paraId="3715D21C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周期</w:t>
                  </w:r>
                </w:p>
              </w:tc>
              <w:tc>
                <w:tcPr>
                  <w:tcW w:w="1732" w:type="dxa"/>
                  <w:shd w:val="clear" w:color="auto" w:fill="auto"/>
                </w:tcPr>
                <w:p w14:paraId="5B2A5A5B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备注</w:t>
                  </w:r>
                </w:p>
              </w:tc>
            </w:tr>
            <w:tr w:rsidR="00CA2C5F" w14:paraId="03387FC7" w14:textId="77777777">
              <w:tc>
                <w:tcPr>
                  <w:tcW w:w="1251" w:type="dxa"/>
                  <w:shd w:val="clear" w:color="auto" w:fill="auto"/>
                  <w:vAlign w:val="center"/>
                </w:tcPr>
                <w:p w14:paraId="62C349E3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>
                    <w:rPr>
                      <w:sz w:val="20"/>
                      <w:szCs w:val="20"/>
                    </w:rPr>
                    <w:t>18FFF</w:t>
                  </w:r>
                  <w:r>
                    <w:rPr>
                      <w:rFonts w:hint="eastAsia"/>
                      <w:sz w:val="20"/>
                      <w:szCs w:val="20"/>
                    </w:rPr>
                    <w:t>6</w:t>
                  </w:r>
                  <w:r>
                    <w:rPr>
                      <w:sz w:val="20"/>
                      <w:szCs w:val="20"/>
                    </w:rPr>
                    <w:t>31</w:t>
                  </w:r>
                </w:p>
              </w:tc>
              <w:tc>
                <w:tcPr>
                  <w:tcW w:w="2228" w:type="dxa"/>
                  <w:shd w:val="clear" w:color="auto" w:fill="auto"/>
                  <w:vAlign w:val="center"/>
                </w:tcPr>
                <w:p w14:paraId="78F66D6B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可用剩余功率</w:t>
                  </w:r>
                </w:p>
              </w:tc>
              <w:tc>
                <w:tcPr>
                  <w:tcW w:w="928" w:type="dxa"/>
                  <w:shd w:val="clear" w:color="auto" w:fill="auto"/>
                  <w:vAlign w:val="center"/>
                </w:tcPr>
                <w:p w14:paraId="20D09E8E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1</w:t>
                  </w:r>
                </w:p>
              </w:tc>
              <w:tc>
                <w:tcPr>
                  <w:tcW w:w="728" w:type="dxa"/>
                  <w:shd w:val="clear" w:color="auto" w:fill="auto"/>
                  <w:vAlign w:val="center"/>
                </w:tcPr>
                <w:p w14:paraId="7E5F6AA6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1-8</w:t>
                  </w:r>
                </w:p>
              </w:tc>
              <w:tc>
                <w:tcPr>
                  <w:tcW w:w="1129" w:type="dxa"/>
                  <w:vAlign w:val="center"/>
                </w:tcPr>
                <w:p w14:paraId="2D8B63EF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100ms</w:t>
                  </w:r>
                </w:p>
              </w:tc>
              <w:tc>
                <w:tcPr>
                  <w:tcW w:w="1732" w:type="dxa"/>
                  <w:shd w:val="clear" w:color="auto" w:fill="auto"/>
                  <w:vAlign w:val="center"/>
                </w:tcPr>
                <w:p w14:paraId="57858497" w14:textId="77777777" w:rsidR="00CA2C5F" w:rsidRDefault="00B42207">
                  <w:pPr>
                    <w:pStyle w:val="HR"/>
                    <w:ind w:firstLineChars="0" w:firstLine="0"/>
                    <w:jc w:val="left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增益</w:t>
                  </w:r>
                  <w:r>
                    <w:rPr>
                      <w:rFonts w:hint="eastAsia"/>
                      <w:sz w:val="20"/>
                    </w:rPr>
                    <w:t>:2kw</w:t>
                  </w:r>
                </w:p>
                <w:p w14:paraId="383C7A9C" w14:textId="77777777" w:rsidR="00CA2C5F" w:rsidRDefault="00B42207">
                  <w:pPr>
                    <w:pStyle w:val="HR"/>
                    <w:ind w:firstLineChars="0" w:firstLine="0"/>
                    <w:jc w:val="left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范围</w:t>
                  </w:r>
                  <w:r>
                    <w:rPr>
                      <w:rFonts w:hint="eastAsia"/>
                      <w:sz w:val="20"/>
                    </w:rPr>
                    <w:t>:-0-512KW</w:t>
                  </w:r>
                </w:p>
              </w:tc>
            </w:tr>
          </w:tbl>
          <w:p w14:paraId="298AA540" w14:textId="77777777" w:rsidR="00CA2C5F" w:rsidRDefault="00CA2C5F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CA2C5F" w14:paraId="4E78CC9F" w14:textId="77777777">
        <w:tc>
          <w:tcPr>
            <w:tcW w:w="1559" w:type="dxa"/>
            <w:shd w:val="clear" w:color="auto" w:fill="D9D9D9"/>
            <w:vAlign w:val="center"/>
          </w:tcPr>
          <w:p w14:paraId="575A26B1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388B2E37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无</w:t>
            </w:r>
          </w:p>
        </w:tc>
      </w:tr>
      <w:tr w:rsidR="00CA2C5F" w14:paraId="06A64D76" w14:textId="77777777">
        <w:tc>
          <w:tcPr>
            <w:tcW w:w="1559" w:type="dxa"/>
            <w:shd w:val="clear" w:color="auto" w:fill="D9D9D9"/>
            <w:vAlign w:val="center"/>
          </w:tcPr>
          <w:p w14:paraId="0B4EC509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电源模式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67E99281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ON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档电</w:t>
            </w:r>
            <w:proofErr w:type="spellEnd"/>
          </w:p>
        </w:tc>
      </w:tr>
      <w:tr w:rsidR="00CA2C5F" w14:paraId="170B5BBF" w14:textId="77777777">
        <w:tc>
          <w:tcPr>
            <w:tcW w:w="1559" w:type="dxa"/>
            <w:shd w:val="clear" w:color="auto" w:fill="D9D9D9"/>
            <w:vAlign w:val="center"/>
          </w:tcPr>
          <w:p w14:paraId="34F65F3D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法规要求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6AB089EA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GB/T19836-2019，</w:t>
            </w:r>
          </w:p>
          <w:p w14:paraId="11A7BF49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4.2纯电动汽车和燃料电池电动汽车仪表应能指示或显示可行驶里程。</w:t>
            </w:r>
          </w:p>
          <w:p w14:paraId="6B620EDC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具有纯电驱动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模式的不可外接充电式混合动力电动汽车，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仪表宜能指示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或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显示纯电驱动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的可行驶里程。</w:t>
            </w:r>
          </w:p>
          <w:p w14:paraId="2BE108BB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lastRenderedPageBreak/>
              <w:t>可外接充电式混合动力电动汽车仪表应能指示或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显示纯电驱动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的可行驶里程。</w:t>
            </w:r>
          </w:p>
          <w:p w14:paraId="7318BCAE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可行驶里程的指示或显示的方式和精度应符合车辆制造厂规定。</w:t>
            </w:r>
          </w:p>
        </w:tc>
      </w:tr>
      <w:tr w:rsidR="00CA2C5F" w14:paraId="03406285" w14:textId="77777777">
        <w:tc>
          <w:tcPr>
            <w:tcW w:w="1559" w:type="dxa"/>
            <w:shd w:val="clear" w:color="auto" w:fill="D9D9D9"/>
            <w:vAlign w:val="center"/>
          </w:tcPr>
          <w:p w14:paraId="29CB5DAB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其他技术要求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79D53432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无</w:t>
            </w:r>
          </w:p>
        </w:tc>
      </w:tr>
    </w:tbl>
    <w:p w14:paraId="581041A3" w14:textId="77777777" w:rsidR="00CA2C5F" w:rsidRDefault="00B42207">
      <w:pPr>
        <w:pStyle w:val="3"/>
        <w:rPr>
          <w:highlight w:val="green"/>
          <w:lang w:eastAsia="zh-CN"/>
        </w:rPr>
      </w:pPr>
      <w:r>
        <w:rPr>
          <w:rFonts w:hint="eastAsia"/>
          <w:highlight w:val="green"/>
          <w:lang w:eastAsia="zh-CN"/>
        </w:rPr>
        <w:t>已充电量（取消）</w:t>
      </w:r>
    </w:p>
    <w:p w14:paraId="02B2E256" w14:textId="77777777" w:rsidR="00CA2C5F" w:rsidRDefault="00B42207">
      <w:pPr>
        <w:pStyle w:val="3"/>
        <w:rPr>
          <w:lang w:eastAsia="zh-CN"/>
        </w:rPr>
      </w:pPr>
      <w:r>
        <w:rPr>
          <w:rFonts w:hint="eastAsia"/>
          <w:lang w:eastAsia="zh-CN"/>
        </w:rPr>
        <w:t>小计电耗</w:t>
      </w:r>
    </w:p>
    <w:tbl>
      <w:tblPr>
        <w:tblW w:w="9781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9"/>
        <w:gridCol w:w="8222"/>
      </w:tblGrid>
      <w:tr w:rsidR="00CA2C5F" w14:paraId="37F67EA6" w14:textId="77777777">
        <w:tc>
          <w:tcPr>
            <w:tcW w:w="1559" w:type="dxa"/>
            <w:shd w:val="clear" w:color="auto" w:fill="D9D9D9"/>
            <w:vAlign w:val="center"/>
          </w:tcPr>
          <w:p w14:paraId="23A1B8BD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222" w:type="dxa"/>
            <w:shd w:val="clear" w:color="auto" w:fill="D9D9D9"/>
            <w:vAlign w:val="center"/>
          </w:tcPr>
          <w:p w14:paraId="0E38E6AF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小计电耗</w:t>
            </w:r>
            <w:proofErr w:type="spellEnd"/>
          </w:p>
        </w:tc>
      </w:tr>
      <w:tr w:rsidR="00CA2C5F" w14:paraId="2425D497" w14:textId="77777777">
        <w:tc>
          <w:tcPr>
            <w:tcW w:w="1559" w:type="dxa"/>
            <w:shd w:val="clear" w:color="auto" w:fill="D9D9D9"/>
            <w:vAlign w:val="center"/>
          </w:tcPr>
          <w:p w14:paraId="06656D31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7C1A9DD4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仪表接收整车控制器HCU发的小计电耗信号，仪表显示小计电耗。</w:t>
            </w:r>
          </w:p>
        </w:tc>
      </w:tr>
      <w:tr w:rsidR="00CA2C5F" w14:paraId="03D135E6" w14:textId="77777777">
        <w:tc>
          <w:tcPr>
            <w:tcW w:w="1559" w:type="dxa"/>
            <w:shd w:val="clear" w:color="auto" w:fill="D9D9D9"/>
            <w:vAlign w:val="center"/>
          </w:tcPr>
          <w:p w14:paraId="5A596106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31EBF78D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4484A3EE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电源接通；</w:t>
            </w:r>
          </w:p>
          <w:p w14:paraId="2F91B4C8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2.收到整车控制器HCU外发报文；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 xml:space="preserve"> </w:t>
            </w:r>
          </w:p>
        </w:tc>
      </w:tr>
      <w:tr w:rsidR="00CA2C5F" w14:paraId="20210276" w14:textId="77777777">
        <w:tc>
          <w:tcPr>
            <w:tcW w:w="1559" w:type="dxa"/>
            <w:shd w:val="clear" w:color="auto" w:fill="D9D9D9"/>
            <w:vAlign w:val="center"/>
          </w:tcPr>
          <w:p w14:paraId="0C0D78D9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7BE1CA76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仪表数字显示小计电耗</w:t>
            </w:r>
          </w:p>
        </w:tc>
      </w:tr>
      <w:tr w:rsidR="00CA2C5F" w14:paraId="32DD896A" w14:textId="77777777">
        <w:trPr>
          <w:trHeight w:val="129"/>
        </w:trPr>
        <w:tc>
          <w:tcPr>
            <w:tcW w:w="1559" w:type="dxa"/>
            <w:shd w:val="clear" w:color="auto" w:fill="D9D9D9"/>
            <w:vAlign w:val="center"/>
          </w:tcPr>
          <w:p w14:paraId="2D682A6E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222" w:type="dxa"/>
            <w:shd w:val="clear" w:color="auto" w:fill="auto"/>
            <w:vAlign w:val="center"/>
          </w:tcPr>
          <w:p w14:paraId="10309555" w14:textId="77777777" w:rsidR="00CA2C5F" w:rsidRDefault="00CA2C5F">
            <w:pPr>
              <w:spacing w:after="120"/>
              <w:rPr>
                <w:rFonts w:ascii="宋体" w:hAnsi="宋体"/>
                <w:sz w:val="20"/>
                <w:szCs w:val="20"/>
              </w:rPr>
            </w:pPr>
          </w:p>
        </w:tc>
      </w:tr>
      <w:tr w:rsidR="00CA2C5F" w14:paraId="0605EFEF" w14:textId="77777777">
        <w:tc>
          <w:tcPr>
            <w:tcW w:w="1559" w:type="dxa"/>
            <w:shd w:val="clear" w:color="auto" w:fill="D9D9D9"/>
            <w:vAlign w:val="center"/>
          </w:tcPr>
          <w:p w14:paraId="77ED6F70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6AD903E9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2277F4F6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电源切开；</w:t>
            </w:r>
          </w:p>
          <w:p w14:paraId="6EFD49D2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 xml:space="preserve">2.未收到整车控制器HCU外发报文； </w:t>
            </w:r>
          </w:p>
        </w:tc>
      </w:tr>
      <w:tr w:rsidR="00CA2C5F" w14:paraId="73918D41" w14:textId="77777777">
        <w:tc>
          <w:tcPr>
            <w:tcW w:w="1559" w:type="dxa"/>
            <w:shd w:val="clear" w:color="auto" w:fill="D9D9D9"/>
            <w:vAlign w:val="center"/>
          </w:tcPr>
          <w:p w14:paraId="2CD25401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1BED7C56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总线</w:t>
            </w:r>
            <w:proofErr w:type="spellEnd"/>
          </w:p>
          <w:tbl>
            <w:tblPr>
              <w:tblW w:w="798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52"/>
              <w:gridCol w:w="1220"/>
              <w:gridCol w:w="762"/>
              <w:gridCol w:w="610"/>
              <w:gridCol w:w="917"/>
              <w:gridCol w:w="3225"/>
            </w:tblGrid>
            <w:tr w:rsidR="00CA2C5F" w14:paraId="062F70D2" w14:textId="77777777">
              <w:tc>
                <w:tcPr>
                  <w:tcW w:w="1252" w:type="dxa"/>
                  <w:shd w:val="clear" w:color="auto" w:fill="auto"/>
                </w:tcPr>
                <w:p w14:paraId="00C7BE25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rFonts w:hint="eastAsia"/>
                      <w:sz w:val="20"/>
                    </w:rPr>
                    <w:t>ID</w:t>
                  </w:r>
                </w:p>
              </w:tc>
              <w:tc>
                <w:tcPr>
                  <w:tcW w:w="1220" w:type="dxa"/>
                  <w:shd w:val="clear" w:color="auto" w:fill="auto"/>
                </w:tcPr>
                <w:p w14:paraId="09D64F30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sz w:val="20"/>
                    </w:rPr>
                    <w:t>内容</w:t>
                  </w:r>
                </w:p>
              </w:tc>
              <w:tc>
                <w:tcPr>
                  <w:tcW w:w="762" w:type="dxa"/>
                  <w:shd w:val="clear" w:color="auto" w:fill="auto"/>
                </w:tcPr>
                <w:p w14:paraId="7DA88B53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sz w:val="20"/>
                    </w:rPr>
                    <w:t>字节</w:t>
                  </w:r>
                </w:p>
              </w:tc>
              <w:tc>
                <w:tcPr>
                  <w:tcW w:w="610" w:type="dxa"/>
                  <w:shd w:val="clear" w:color="auto" w:fill="auto"/>
                </w:tcPr>
                <w:p w14:paraId="45F5DEE8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917" w:type="dxa"/>
                </w:tcPr>
                <w:p w14:paraId="04755429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rFonts w:hint="eastAsia"/>
                      <w:sz w:val="20"/>
                    </w:rPr>
                    <w:t>周期</w:t>
                  </w:r>
                </w:p>
              </w:tc>
              <w:tc>
                <w:tcPr>
                  <w:tcW w:w="3225" w:type="dxa"/>
                  <w:shd w:val="clear" w:color="auto" w:fill="auto"/>
                </w:tcPr>
                <w:p w14:paraId="242A4F43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sz w:val="20"/>
                    </w:rPr>
                    <w:t>备注</w:t>
                  </w:r>
                </w:p>
              </w:tc>
            </w:tr>
            <w:tr w:rsidR="00CA2C5F" w14:paraId="593F7DAE" w14:textId="77777777">
              <w:tc>
                <w:tcPr>
                  <w:tcW w:w="1252" w:type="dxa"/>
                  <w:shd w:val="clear" w:color="auto" w:fill="auto"/>
                </w:tcPr>
                <w:p w14:paraId="5CFF82BA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sz w:val="20"/>
                      <w:szCs w:val="20"/>
                    </w:rPr>
                    <w:t>18FFF</w:t>
                  </w:r>
                  <w:r w:rsidRPr="000C416B">
                    <w:rPr>
                      <w:rFonts w:hint="eastAsia"/>
                      <w:sz w:val="20"/>
                      <w:szCs w:val="20"/>
                    </w:rPr>
                    <w:t>7</w:t>
                  </w:r>
                  <w:r w:rsidRPr="000C416B">
                    <w:rPr>
                      <w:sz w:val="20"/>
                      <w:szCs w:val="20"/>
                    </w:rPr>
                    <w:t>31</w:t>
                  </w:r>
                </w:p>
              </w:tc>
              <w:tc>
                <w:tcPr>
                  <w:tcW w:w="1220" w:type="dxa"/>
                  <w:shd w:val="clear" w:color="auto" w:fill="auto"/>
                </w:tcPr>
                <w:p w14:paraId="5146F38F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rFonts w:hint="eastAsia"/>
                      <w:sz w:val="20"/>
                    </w:rPr>
                    <w:t>小计电耗</w:t>
                  </w:r>
                </w:p>
              </w:tc>
              <w:tc>
                <w:tcPr>
                  <w:tcW w:w="762" w:type="dxa"/>
                  <w:shd w:val="clear" w:color="auto" w:fill="auto"/>
                </w:tcPr>
                <w:p w14:paraId="29FA948F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rFonts w:hint="eastAsia"/>
                      <w:sz w:val="20"/>
                    </w:rPr>
                    <w:t>1-4</w:t>
                  </w:r>
                </w:p>
              </w:tc>
              <w:tc>
                <w:tcPr>
                  <w:tcW w:w="610" w:type="dxa"/>
                  <w:shd w:val="clear" w:color="auto" w:fill="auto"/>
                </w:tcPr>
                <w:p w14:paraId="0D22031A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rFonts w:hint="eastAsia"/>
                      <w:sz w:val="20"/>
                    </w:rPr>
                    <w:t>1-32</w:t>
                  </w:r>
                </w:p>
              </w:tc>
              <w:tc>
                <w:tcPr>
                  <w:tcW w:w="917" w:type="dxa"/>
                </w:tcPr>
                <w:p w14:paraId="6CDDA50E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rFonts w:hint="eastAsia"/>
                      <w:sz w:val="20"/>
                    </w:rPr>
                    <w:t>100ms</w:t>
                  </w:r>
                </w:p>
              </w:tc>
              <w:tc>
                <w:tcPr>
                  <w:tcW w:w="3225" w:type="dxa"/>
                  <w:shd w:val="clear" w:color="auto" w:fill="auto"/>
                </w:tcPr>
                <w:p w14:paraId="0E11F529" w14:textId="77777777" w:rsidR="00CA2C5F" w:rsidRPr="000C416B" w:rsidRDefault="00B42207">
                  <w:pPr>
                    <w:pStyle w:val="HR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rFonts w:hint="eastAsia"/>
                      <w:sz w:val="20"/>
                    </w:rPr>
                    <w:t>增益</w:t>
                  </w:r>
                  <w:r w:rsidRPr="000C416B">
                    <w:rPr>
                      <w:rFonts w:hint="eastAsia"/>
                      <w:sz w:val="20"/>
                    </w:rPr>
                    <w:t>:1kwh</w:t>
                  </w:r>
                </w:p>
                <w:p w14:paraId="61F6EF19" w14:textId="77777777" w:rsidR="00CA2C5F" w:rsidRPr="000C416B" w:rsidRDefault="00B42207">
                  <w:pPr>
                    <w:pStyle w:val="HR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rFonts w:hint="eastAsia"/>
                      <w:sz w:val="20"/>
                    </w:rPr>
                    <w:t>范围</w:t>
                  </w:r>
                  <w:r w:rsidRPr="000C416B">
                    <w:rPr>
                      <w:rFonts w:hint="eastAsia"/>
                      <w:sz w:val="20"/>
                    </w:rPr>
                    <w:t>:-0-9999KWH</w:t>
                  </w:r>
                </w:p>
              </w:tc>
            </w:tr>
          </w:tbl>
          <w:p w14:paraId="73C54FC1" w14:textId="77777777" w:rsidR="00CA2C5F" w:rsidRDefault="00CA2C5F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CA2C5F" w14:paraId="39F7D2F8" w14:textId="77777777">
        <w:tc>
          <w:tcPr>
            <w:tcW w:w="1559" w:type="dxa"/>
            <w:shd w:val="clear" w:color="auto" w:fill="D9D9D9"/>
            <w:vAlign w:val="center"/>
          </w:tcPr>
          <w:p w14:paraId="31E4F76B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37F480A4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无</w:t>
            </w:r>
          </w:p>
        </w:tc>
      </w:tr>
      <w:tr w:rsidR="00CA2C5F" w14:paraId="5076DF1D" w14:textId="77777777">
        <w:tc>
          <w:tcPr>
            <w:tcW w:w="1559" w:type="dxa"/>
            <w:shd w:val="clear" w:color="auto" w:fill="D9D9D9"/>
            <w:vAlign w:val="center"/>
          </w:tcPr>
          <w:p w14:paraId="73654131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电源模式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0E82F17C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ON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档电</w:t>
            </w:r>
            <w:proofErr w:type="spellEnd"/>
          </w:p>
        </w:tc>
      </w:tr>
      <w:tr w:rsidR="00CA2C5F" w14:paraId="2AEA313F" w14:textId="77777777">
        <w:tc>
          <w:tcPr>
            <w:tcW w:w="1559" w:type="dxa"/>
            <w:shd w:val="clear" w:color="auto" w:fill="D9D9D9"/>
            <w:vAlign w:val="center"/>
          </w:tcPr>
          <w:p w14:paraId="7B5A36CB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法规要求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4EF51317" w14:textId="77777777" w:rsidR="00CA2C5F" w:rsidRDefault="00CA2C5F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CA2C5F" w14:paraId="59352661" w14:textId="77777777">
        <w:tc>
          <w:tcPr>
            <w:tcW w:w="1559" w:type="dxa"/>
            <w:shd w:val="clear" w:color="auto" w:fill="D9D9D9"/>
            <w:vAlign w:val="center"/>
          </w:tcPr>
          <w:p w14:paraId="75701A32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其他技术要求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68A9E7F9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无</w:t>
            </w:r>
          </w:p>
        </w:tc>
      </w:tr>
    </w:tbl>
    <w:p w14:paraId="670E38CB" w14:textId="77777777" w:rsidR="00CA2C5F" w:rsidRDefault="00B42207">
      <w:pPr>
        <w:pStyle w:val="3"/>
        <w:rPr>
          <w:lang w:eastAsia="zh-CN"/>
        </w:rPr>
      </w:pPr>
      <w:r>
        <w:rPr>
          <w:rFonts w:hint="eastAsia"/>
          <w:lang w:eastAsia="zh-CN"/>
        </w:rPr>
        <w:t>累计电耗</w:t>
      </w:r>
    </w:p>
    <w:tbl>
      <w:tblPr>
        <w:tblW w:w="9781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9"/>
        <w:gridCol w:w="8222"/>
      </w:tblGrid>
      <w:tr w:rsidR="00CA2C5F" w14:paraId="26FC15E1" w14:textId="77777777">
        <w:tc>
          <w:tcPr>
            <w:tcW w:w="1559" w:type="dxa"/>
            <w:shd w:val="clear" w:color="auto" w:fill="D9D9D9"/>
            <w:vAlign w:val="center"/>
          </w:tcPr>
          <w:p w14:paraId="27A5B09E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222" w:type="dxa"/>
            <w:shd w:val="clear" w:color="auto" w:fill="D9D9D9"/>
            <w:vAlign w:val="center"/>
          </w:tcPr>
          <w:p w14:paraId="1A757451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累计电耗</w:t>
            </w:r>
            <w:proofErr w:type="spellEnd"/>
          </w:p>
        </w:tc>
      </w:tr>
      <w:tr w:rsidR="00CA2C5F" w14:paraId="38D3631C" w14:textId="77777777">
        <w:tc>
          <w:tcPr>
            <w:tcW w:w="1559" w:type="dxa"/>
            <w:shd w:val="clear" w:color="auto" w:fill="D9D9D9"/>
            <w:vAlign w:val="center"/>
          </w:tcPr>
          <w:p w14:paraId="2FE01309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4246FFE2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仪表接收整车控制器HCU发的累计电耗信号，仪表显示累计电耗。</w:t>
            </w:r>
          </w:p>
        </w:tc>
      </w:tr>
      <w:tr w:rsidR="00CA2C5F" w14:paraId="0428AA63" w14:textId="77777777">
        <w:tc>
          <w:tcPr>
            <w:tcW w:w="1559" w:type="dxa"/>
            <w:shd w:val="clear" w:color="auto" w:fill="D9D9D9"/>
            <w:vAlign w:val="center"/>
          </w:tcPr>
          <w:p w14:paraId="208DF321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00B4F72F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397B7069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电源接通；</w:t>
            </w:r>
          </w:p>
          <w:p w14:paraId="4F9437AC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2.收到整车控制器HCU外发报文;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 xml:space="preserve"> </w:t>
            </w:r>
          </w:p>
        </w:tc>
      </w:tr>
      <w:tr w:rsidR="00CA2C5F" w14:paraId="24A514FB" w14:textId="77777777">
        <w:tc>
          <w:tcPr>
            <w:tcW w:w="1559" w:type="dxa"/>
            <w:shd w:val="clear" w:color="auto" w:fill="D9D9D9"/>
            <w:vAlign w:val="center"/>
          </w:tcPr>
          <w:p w14:paraId="271D56D5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2B98EC11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仪表数字显示累计电耗</w:t>
            </w:r>
          </w:p>
        </w:tc>
      </w:tr>
      <w:tr w:rsidR="00CA2C5F" w14:paraId="0B67827A" w14:textId="77777777">
        <w:trPr>
          <w:trHeight w:val="452"/>
        </w:trPr>
        <w:tc>
          <w:tcPr>
            <w:tcW w:w="1559" w:type="dxa"/>
            <w:shd w:val="clear" w:color="auto" w:fill="D9D9D9"/>
            <w:vAlign w:val="center"/>
          </w:tcPr>
          <w:p w14:paraId="6C229BA0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222" w:type="dxa"/>
            <w:shd w:val="clear" w:color="auto" w:fill="auto"/>
            <w:vAlign w:val="center"/>
          </w:tcPr>
          <w:p w14:paraId="06B93D0B" w14:textId="77777777" w:rsidR="00CA2C5F" w:rsidRDefault="00CA2C5F">
            <w:pPr>
              <w:spacing w:after="120"/>
              <w:rPr>
                <w:rFonts w:ascii="宋体" w:hAnsi="宋体"/>
                <w:sz w:val="20"/>
                <w:szCs w:val="20"/>
              </w:rPr>
            </w:pPr>
          </w:p>
        </w:tc>
      </w:tr>
      <w:tr w:rsidR="00CA2C5F" w14:paraId="573E9B06" w14:textId="77777777">
        <w:tc>
          <w:tcPr>
            <w:tcW w:w="1559" w:type="dxa"/>
            <w:shd w:val="clear" w:color="auto" w:fill="D9D9D9"/>
            <w:vAlign w:val="center"/>
          </w:tcPr>
          <w:p w14:paraId="1D052DA2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6AB452E0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22DC4FF7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电源断开；</w:t>
            </w:r>
          </w:p>
          <w:p w14:paraId="78F4827B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lastRenderedPageBreak/>
              <w:t xml:space="preserve">2.未收到整车控制器HCU外发报文; </w:t>
            </w:r>
          </w:p>
        </w:tc>
      </w:tr>
      <w:tr w:rsidR="00CA2C5F" w14:paraId="3C907A76" w14:textId="77777777">
        <w:tc>
          <w:tcPr>
            <w:tcW w:w="1559" w:type="dxa"/>
            <w:shd w:val="clear" w:color="auto" w:fill="D9D9D9"/>
            <w:vAlign w:val="center"/>
          </w:tcPr>
          <w:p w14:paraId="17CE1637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输入信号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5836F812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总线</w:t>
            </w:r>
            <w:proofErr w:type="spellEnd"/>
          </w:p>
          <w:tbl>
            <w:tblPr>
              <w:tblW w:w="798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529"/>
              <w:gridCol w:w="1251"/>
              <w:gridCol w:w="762"/>
              <w:gridCol w:w="609"/>
              <w:gridCol w:w="915"/>
              <w:gridCol w:w="2920"/>
            </w:tblGrid>
            <w:tr w:rsidR="00CA2C5F" w14:paraId="39E19B29" w14:textId="77777777">
              <w:tc>
                <w:tcPr>
                  <w:tcW w:w="1529" w:type="dxa"/>
                  <w:shd w:val="clear" w:color="auto" w:fill="auto"/>
                </w:tcPr>
                <w:p w14:paraId="4FD7BE4D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ID</w:t>
                  </w:r>
                </w:p>
              </w:tc>
              <w:tc>
                <w:tcPr>
                  <w:tcW w:w="1251" w:type="dxa"/>
                  <w:shd w:val="clear" w:color="auto" w:fill="auto"/>
                </w:tcPr>
                <w:p w14:paraId="22AC822A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内容</w:t>
                  </w:r>
                </w:p>
              </w:tc>
              <w:tc>
                <w:tcPr>
                  <w:tcW w:w="762" w:type="dxa"/>
                  <w:shd w:val="clear" w:color="auto" w:fill="auto"/>
                </w:tcPr>
                <w:p w14:paraId="4F0A5834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字节</w:t>
                  </w:r>
                </w:p>
              </w:tc>
              <w:tc>
                <w:tcPr>
                  <w:tcW w:w="609" w:type="dxa"/>
                  <w:shd w:val="clear" w:color="auto" w:fill="auto"/>
                </w:tcPr>
                <w:p w14:paraId="5AE69FA7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915" w:type="dxa"/>
                </w:tcPr>
                <w:p w14:paraId="5C879E8F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周期</w:t>
                  </w:r>
                </w:p>
              </w:tc>
              <w:tc>
                <w:tcPr>
                  <w:tcW w:w="2920" w:type="dxa"/>
                  <w:shd w:val="clear" w:color="auto" w:fill="auto"/>
                </w:tcPr>
                <w:p w14:paraId="59DACC6F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备注</w:t>
                  </w:r>
                </w:p>
              </w:tc>
            </w:tr>
            <w:tr w:rsidR="00CA2C5F" w14:paraId="786CCEC0" w14:textId="77777777">
              <w:tc>
                <w:tcPr>
                  <w:tcW w:w="1529" w:type="dxa"/>
                  <w:shd w:val="clear" w:color="auto" w:fill="auto"/>
                </w:tcPr>
                <w:p w14:paraId="1F0A4FC2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  <w:szCs w:val="20"/>
                    </w:rPr>
                    <w:t>18FFF</w:t>
                  </w:r>
                  <w:r>
                    <w:rPr>
                      <w:rFonts w:hint="eastAsia"/>
                      <w:sz w:val="20"/>
                      <w:szCs w:val="20"/>
                    </w:rPr>
                    <w:t>6</w:t>
                  </w:r>
                  <w:r>
                    <w:rPr>
                      <w:sz w:val="20"/>
                      <w:szCs w:val="20"/>
                    </w:rPr>
                    <w:t>31</w:t>
                  </w:r>
                </w:p>
              </w:tc>
              <w:tc>
                <w:tcPr>
                  <w:tcW w:w="1251" w:type="dxa"/>
                  <w:shd w:val="clear" w:color="auto" w:fill="auto"/>
                </w:tcPr>
                <w:p w14:paraId="69A2937A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累计电耗</w:t>
                  </w:r>
                </w:p>
              </w:tc>
              <w:tc>
                <w:tcPr>
                  <w:tcW w:w="762" w:type="dxa"/>
                  <w:shd w:val="clear" w:color="auto" w:fill="auto"/>
                </w:tcPr>
                <w:p w14:paraId="1D008C89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4-7</w:t>
                  </w:r>
                </w:p>
              </w:tc>
              <w:tc>
                <w:tcPr>
                  <w:tcW w:w="609" w:type="dxa"/>
                  <w:shd w:val="clear" w:color="auto" w:fill="auto"/>
                </w:tcPr>
                <w:p w14:paraId="391C15BF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32</w:t>
                  </w:r>
                </w:p>
              </w:tc>
              <w:tc>
                <w:tcPr>
                  <w:tcW w:w="915" w:type="dxa"/>
                </w:tcPr>
                <w:p w14:paraId="057B2026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100ms</w:t>
                  </w:r>
                </w:p>
              </w:tc>
              <w:tc>
                <w:tcPr>
                  <w:tcW w:w="2920" w:type="dxa"/>
                  <w:shd w:val="clear" w:color="auto" w:fill="auto"/>
                </w:tcPr>
                <w:p w14:paraId="5F8D0A86" w14:textId="77777777" w:rsidR="00CA2C5F" w:rsidRDefault="00B42207">
                  <w:pPr>
                    <w:pStyle w:val="HR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增益</w:t>
                  </w:r>
                  <w:r>
                    <w:rPr>
                      <w:rFonts w:hint="eastAsia"/>
                      <w:sz w:val="20"/>
                    </w:rPr>
                    <w:t>:1kwh</w:t>
                  </w:r>
                </w:p>
                <w:p w14:paraId="40D9A3C7" w14:textId="77777777" w:rsidR="00CA2C5F" w:rsidRDefault="00B42207">
                  <w:pPr>
                    <w:pStyle w:val="HR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范围</w:t>
                  </w:r>
                  <w:r>
                    <w:rPr>
                      <w:rFonts w:hint="eastAsia"/>
                      <w:sz w:val="20"/>
                    </w:rPr>
                    <w:t>:-0-4294967296KWH</w:t>
                  </w:r>
                </w:p>
              </w:tc>
            </w:tr>
          </w:tbl>
          <w:p w14:paraId="01448434" w14:textId="77777777" w:rsidR="00CA2C5F" w:rsidRDefault="00CA2C5F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CA2C5F" w14:paraId="6FBC898C" w14:textId="77777777">
        <w:tc>
          <w:tcPr>
            <w:tcW w:w="1559" w:type="dxa"/>
            <w:shd w:val="clear" w:color="auto" w:fill="D9D9D9"/>
            <w:vAlign w:val="center"/>
          </w:tcPr>
          <w:p w14:paraId="0DB6C3DC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37847656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无</w:t>
            </w:r>
          </w:p>
        </w:tc>
      </w:tr>
      <w:tr w:rsidR="00CA2C5F" w14:paraId="28925B91" w14:textId="77777777">
        <w:tc>
          <w:tcPr>
            <w:tcW w:w="1559" w:type="dxa"/>
            <w:shd w:val="clear" w:color="auto" w:fill="D9D9D9"/>
            <w:vAlign w:val="center"/>
          </w:tcPr>
          <w:p w14:paraId="2EF5A490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电源模式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20B706F3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ON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档电</w:t>
            </w:r>
            <w:proofErr w:type="spellEnd"/>
          </w:p>
        </w:tc>
      </w:tr>
      <w:tr w:rsidR="00CA2C5F" w14:paraId="20309928" w14:textId="77777777">
        <w:tc>
          <w:tcPr>
            <w:tcW w:w="1559" w:type="dxa"/>
            <w:shd w:val="clear" w:color="auto" w:fill="D9D9D9"/>
            <w:vAlign w:val="center"/>
          </w:tcPr>
          <w:p w14:paraId="11CF8180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法规要求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60A7CB56" w14:textId="77777777" w:rsidR="00CA2C5F" w:rsidRDefault="00CA2C5F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CA2C5F" w14:paraId="19089EB0" w14:textId="77777777">
        <w:tc>
          <w:tcPr>
            <w:tcW w:w="1559" w:type="dxa"/>
            <w:shd w:val="clear" w:color="auto" w:fill="D9D9D9"/>
            <w:vAlign w:val="center"/>
          </w:tcPr>
          <w:p w14:paraId="03705120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其他技术要求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06E4F7F1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无</w:t>
            </w:r>
          </w:p>
        </w:tc>
      </w:tr>
    </w:tbl>
    <w:p w14:paraId="7ABC7A02" w14:textId="77777777" w:rsidR="00CA2C5F" w:rsidRDefault="00B42207">
      <w:pPr>
        <w:pStyle w:val="3"/>
        <w:rPr>
          <w:lang w:eastAsia="zh-CN"/>
        </w:rPr>
      </w:pPr>
      <w:r>
        <w:rPr>
          <w:rFonts w:hint="eastAsia"/>
          <w:lang w:eastAsia="zh-CN"/>
        </w:rPr>
        <w:t>平均电耗</w:t>
      </w:r>
    </w:p>
    <w:tbl>
      <w:tblPr>
        <w:tblW w:w="9781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9"/>
        <w:gridCol w:w="8222"/>
      </w:tblGrid>
      <w:tr w:rsidR="00CA2C5F" w14:paraId="1F7CAC09" w14:textId="77777777">
        <w:tc>
          <w:tcPr>
            <w:tcW w:w="1559" w:type="dxa"/>
            <w:shd w:val="clear" w:color="auto" w:fill="D9D9D9"/>
            <w:vAlign w:val="center"/>
          </w:tcPr>
          <w:p w14:paraId="2BA1A826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222" w:type="dxa"/>
            <w:shd w:val="clear" w:color="auto" w:fill="D9D9D9"/>
            <w:vAlign w:val="center"/>
          </w:tcPr>
          <w:p w14:paraId="73BC725F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平均电耗</w:t>
            </w:r>
            <w:proofErr w:type="spellEnd"/>
          </w:p>
        </w:tc>
      </w:tr>
      <w:tr w:rsidR="00CA2C5F" w14:paraId="1967875B" w14:textId="77777777">
        <w:tc>
          <w:tcPr>
            <w:tcW w:w="1559" w:type="dxa"/>
            <w:shd w:val="clear" w:color="auto" w:fill="D9D9D9"/>
            <w:vAlign w:val="center"/>
          </w:tcPr>
          <w:p w14:paraId="0CE0A320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20DEAB8A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仪表接收整车控制器HCU发的平均电耗信号，仪表显示平均电耗。</w:t>
            </w:r>
          </w:p>
        </w:tc>
      </w:tr>
      <w:tr w:rsidR="00CA2C5F" w14:paraId="5EA1DABF" w14:textId="77777777">
        <w:tc>
          <w:tcPr>
            <w:tcW w:w="1559" w:type="dxa"/>
            <w:shd w:val="clear" w:color="auto" w:fill="D9D9D9"/>
            <w:vAlign w:val="center"/>
          </w:tcPr>
          <w:p w14:paraId="33C066B5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7730ED84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2B14D0E6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电源接通；</w:t>
            </w:r>
          </w:p>
          <w:p w14:paraId="589EC96A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2.收到整车控制器HCU外发报文;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 xml:space="preserve"> </w:t>
            </w:r>
          </w:p>
        </w:tc>
      </w:tr>
      <w:tr w:rsidR="00CA2C5F" w14:paraId="74CCBF13" w14:textId="77777777">
        <w:tc>
          <w:tcPr>
            <w:tcW w:w="1559" w:type="dxa"/>
            <w:shd w:val="clear" w:color="auto" w:fill="D9D9D9"/>
            <w:vAlign w:val="center"/>
          </w:tcPr>
          <w:p w14:paraId="0251B92B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143949B1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仪表数字显示平均电耗</w:t>
            </w:r>
          </w:p>
        </w:tc>
      </w:tr>
      <w:tr w:rsidR="00CA2C5F" w14:paraId="70E28AAD" w14:textId="77777777">
        <w:trPr>
          <w:trHeight w:val="404"/>
        </w:trPr>
        <w:tc>
          <w:tcPr>
            <w:tcW w:w="1559" w:type="dxa"/>
            <w:shd w:val="clear" w:color="auto" w:fill="D9D9D9"/>
            <w:vAlign w:val="center"/>
          </w:tcPr>
          <w:p w14:paraId="6DCB4073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222" w:type="dxa"/>
            <w:shd w:val="clear" w:color="auto" w:fill="auto"/>
            <w:vAlign w:val="center"/>
          </w:tcPr>
          <w:p w14:paraId="2974620E" w14:textId="77777777" w:rsidR="00CA2C5F" w:rsidRDefault="00CA2C5F">
            <w:pPr>
              <w:spacing w:after="120"/>
              <w:rPr>
                <w:rFonts w:ascii="宋体" w:hAnsi="宋体"/>
                <w:sz w:val="20"/>
                <w:szCs w:val="20"/>
              </w:rPr>
            </w:pPr>
          </w:p>
        </w:tc>
      </w:tr>
      <w:tr w:rsidR="00CA2C5F" w14:paraId="38B0A139" w14:textId="77777777">
        <w:tc>
          <w:tcPr>
            <w:tcW w:w="1559" w:type="dxa"/>
            <w:shd w:val="clear" w:color="auto" w:fill="D9D9D9"/>
            <w:vAlign w:val="center"/>
          </w:tcPr>
          <w:p w14:paraId="3DEEF5A6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1352C33D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6918BE25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电源切开；</w:t>
            </w:r>
          </w:p>
          <w:p w14:paraId="75437A1D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 xml:space="preserve">2.未收到整车控制器HCU外发报文; </w:t>
            </w:r>
          </w:p>
        </w:tc>
      </w:tr>
      <w:tr w:rsidR="00CA2C5F" w14:paraId="6169242A" w14:textId="77777777">
        <w:tc>
          <w:tcPr>
            <w:tcW w:w="1559" w:type="dxa"/>
            <w:shd w:val="clear" w:color="auto" w:fill="D9D9D9"/>
            <w:vAlign w:val="center"/>
          </w:tcPr>
          <w:p w14:paraId="6B25D6C1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25AC9C28" w14:textId="77777777" w:rsidR="00CA2C5F" w:rsidRPr="000C416B" w:rsidRDefault="00B42207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总线</w:t>
            </w:r>
            <w:proofErr w:type="spellEnd"/>
          </w:p>
          <w:tbl>
            <w:tblPr>
              <w:tblW w:w="798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404"/>
              <w:gridCol w:w="1222"/>
              <w:gridCol w:w="763"/>
              <w:gridCol w:w="609"/>
              <w:gridCol w:w="917"/>
              <w:gridCol w:w="3071"/>
            </w:tblGrid>
            <w:tr w:rsidR="000C416B" w:rsidRPr="000C416B" w14:paraId="66BFFB0A" w14:textId="77777777">
              <w:tc>
                <w:tcPr>
                  <w:tcW w:w="1404" w:type="dxa"/>
                  <w:shd w:val="clear" w:color="auto" w:fill="auto"/>
                </w:tcPr>
                <w:p w14:paraId="69EF6FB0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rFonts w:hint="eastAsia"/>
                      <w:sz w:val="20"/>
                    </w:rPr>
                    <w:t>ID</w:t>
                  </w:r>
                </w:p>
              </w:tc>
              <w:tc>
                <w:tcPr>
                  <w:tcW w:w="1222" w:type="dxa"/>
                  <w:shd w:val="clear" w:color="auto" w:fill="auto"/>
                </w:tcPr>
                <w:p w14:paraId="219CA5E1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sz w:val="20"/>
                    </w:rPr>
                    <w:t>内容</w:t>
                  </w:r>
                </w:p>
              </w:tc>
              <w:tc>
                <w:tcPr>
                  <w:tcW w:w="763" w:type="dxa"/>
                  <w:shd w:val="clear" w:color="auto" w:fill="auto"/>
                </w:tcPr>
                <w:p w14:paraId="119474A5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sz w:val="20"/>
                    </w:rPr>
                    <w:t>字节</w:t>
                  </w:r>
                </w:p>
              </w:tc>
              <w:tc>
                <w:tcPr>
                  <w:tcW w:w="609" w:type="dxa"/>
                  <w:shd w:val="clear" w:color="auto" w:fill="auto"/>
                </w:tcPr>
                <w:p w14:paraId="074B917F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917" w:type="dxa"/>
                </w:tcPr>
                <w:p w14:paraId="79196769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rFonts w:hint="eastAsia"/>
                      <w:sz w:val="20"/>
                    </w:rPr>
                    <w:t>周期</w:t>
                  </w:r>
                </w:p>
              </w:tc>
              <w:tc>
                <w:tcPr>
                  <w:tcW w:w="3071" w:type="dxa"/>
                  <w:shd w:val="clear" w:color="auto" w:fill="auto"/>
                </w:tcPr>
                <w:p w14:paraId="5EA122C6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sz w:val="20"/>
                    </w:rPr>
                    <w:t>备注</w:t>
                  </w:r>
                </w:p>
              </w:tc>
            </w:tr>
            <w:tr w:rsidR="000C416B" w:rsidRPr="000C416B" w14:paraId="72C52286" w14:textId="77777777">
              <w:tc>
                <w:tcPr>
                  <w:tcW w:w="1404" w:type="dxa"/>
                  <w:shd w:val="clear" w:color="auto" w:fill="auto"/>
                </w:tcPr>
                <w:p w14:paraId="6E0EAB29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sz w:val="20"/>
                      <w:szCs w:val="20"/>
                    </w:rPr>
                    <w:t>18FFF</w:t>
                  </w:r>
                  <w:r w:rsidRPr="000C416B">
                    <w:rPr>
                      <w:rFonts w:hint="eastAsia"/>
                      <w:sz w:val="20"/>
                      <w:szCs w:val="20"/>
                    </w:rPr>
                    <w:t>6</w:t>
                  </w:r>
                  <w:r w:rsidRPr="000C416B">
                    <w:rPr>
                      <w:sz w:val="20"/>
                      <w:szCs w:val="20"/>
                    </w:rPr>
                    <w:t>31</w:t>
                  </w:r>
                </w:p>
              </w:tc>
              <w:tc>
                <w:tcPr>
                  <w:tcW w:w="1222" w:type="dxa"/>
                  <w:shd w:val="clear" w:color="auto" w:fill="auto"/>
                </w:tcPr>
                <w:p w14:paraId="43C93FC0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rFonts w:hint="eastAsia"/>
                      <w:sz w:val="20"/>
                    </w:rPr>
                    <w:t>平均电耗</w:t>
                  </w:r>
                </w:p>
              </w:tc>
              <w:tc>
                <w:tcPr>
                  <w:tcW w:w="763" w:type="dxa"/>
                  <w:shd w:val="clear" w:color="auto" w:fill="auto"/>
                </w:tcPr>
                <w:p w14:paraId="1A9F8C55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rFonts w:hint="eastAsia"/>
                      <w:sz w:val="20"/>
                    </w:rPr>
                    <w:t>8</w:t>
                  </w:r>
                </w:p>
              </w:tc>
              <w:tc>
                <w:tcPr>
                  <w:tcW w:w="609" w:type="dxa"/>
                  <w:shd w:val="clear" w:color="auto" w:fill="auto"/>
                </w:tcPr>
                <w:p w14:paraId="75D75BB6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rFonts w:hint="eastAsia"/>
                      <w:sz w:val="20"/>
                    </w:rPr>
                    <w:t>1-8</w:t>
                  </w:r>
                </w:p>
              </w:tc>
              <w:tc>
                <w:tcPr>
                  <w:tcW w:w="917" w:type="dxa"/>
                </w:tcPr>
                <w:p w14:paraId="61E65638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rFonts w:hint="eastAsia"/>
                      <w:sz w:val="20"/>
                    </w:rPr>
                    <w:t>100ms</w:t>
                  </w:r>
                </w:p>
              </w:tc>
              <w:tc>
                <w:tcPr>
                  <w:tcW w:w="3071" w:type="dxa"/>
                  <w:shd w:val="clear" w:color="auto" w:fill="auto"/>
                </w:tcPr>
                <w:p w14:paraId="5C867AFC" w14:textId="5511EC14" w:rsidR="00CA2C5F" w:rsidRPr="000C416B" w:rsidRDefault="00B42207">
                  <w:pPr>
                    <w:pStyle w:val="HR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rFonts w:hint="eastAsia"/>
                      <w:sz w:val="20"/>
                    </w:rPr>
                    <w:t>增益</w:t>
                  </w:r>
                  <w:r w:rsidRPr="000C416B">
                    <w:rPr>
                      <w:rFonts w:hint="eastAsia"/>
                      <w:sz w:val="20"/>
                    </w:rPr>
                    <w:t>: 2kwh</w:t>
                  </w:r>
                </w:p>
                <w:p w14:paraId="2E28EAD1" w14:textId="77777777" w:rsidR="00CA2C5F" w:rsidRPr="000C416B" w:rsidRDefault="00B42207">
                  <w:pPr>
                    <w:pStyle w:val="HR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rFonts w:hint="eastAsia"/>
                      <w:sz w:val="20"/>
                    </w:rPr>
                    <w:t>范围</w:t>
                  </w:r>
                  <w:r w:rsidRPr="000C416B">
                    <w:rPr>
                      <w:rFonts w:hint="eastAsia"/>
                      <w:sz w:val="20"/>
                    </w:rPr>
                    <w:t>:0-256KWH</w:t>
                  </w:r>
                </w:p>
              </w:tc>
            </w:tr>
          </w:tbl>
          <w:p w14:paraId="0FCA5D47" w14:textId="77777777" w:rsidR="00CA2C5F" w:rsidRDefault="00CA2C5F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CA2C5F" w14:paraId="5ED00F7D" w14:textId="77777777">
        <w:tc>
          <w:tcPr>
            <w:tcW w:w="1559" w:type="dxa"/>
            <w:shd w:val="clear" w:color="auto" w:fill="D9D9D9"/>
            <w:vAlign w:val="center"/>
          </w:tcPr>
          <w:p w14:paraId="199D4204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40FA565D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无</w:t>
            </w:r>
          </w:p>
        </w:tc>
      </w:tr>
      <w:tr w:rsidR="00CA2C5F" w14:paraId="595F472A" w14:textId="77777777">
        <w:tc>
          <w:tcPr>
            <w:tcW w:w="1559" w:type="dxa"/>
            <w:shd w:val="clear" w:color="auto" w:fill="D9D9D9"/>
            <w:vAlign w:val="center"/>
          </w:tcPr>
          <w:p w14:paraId="6EEF2937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电源模式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680D1804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ON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档电</w:t>
            </w:r>
            <w:proofErr w:type="spellEnd"/>
          </w:p>
        </w:tc>
      </w:tr>
      <w:tr w:rsidR="00CA2C5F" w14:paraId="6C91377E" w14:textId="77777777">
        <w:tc>
          <w:tcPr>
            <w:tcW w:w="1559" w:type="dxa"/>
            <w:shd w:val="clear" w:color="auto" w:fill="D9D9D9"/>
            <w:vAlign w:val="center"/>
          </w:tcPr>
          <w:p w14:paraId="3739FDCF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法规要求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46CAC916" w14:textId="77777777" w:rsidR="00CA2C5F" w:rsidRDefault="00CA2C5F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CA2C5F" w14:paraId="556C4BE6" w14:textId="77777777">
        <w:tc>
          <w:tcPr>
            <w:tcW w:w="1559" w:type="dxa"/>
            <w:shd w:val="clear" w:color="auto" w:fill="D9D9D9"/>
            <w:vAlign w:val="center"/>
          </w:tcPr>
          <w:p w14:paraId="1A0AC933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其他技术要求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2AD556B6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无</w:t>
            </w:r>
          </w:p>
        </w:tc>
      </w:tr>
    </w:tbl>
    <w:p w14:paraId="36A890D8" w14:textId="77777777" w:rsidR="00CA2C5F" w:rsidRDefault="00B42207">
      <w:pPr>
        <w:pStyle w:val="3"/>
        <w:rPr>
          <w:lang w:eastAsia="zh-CN"/>
        </w:rPr>
      </w:pPr>
      <w:proofErr w:type="spellStart"/>
      <w:r>
        <w:rPr>
          <w:rFonts w:hint="eastAsia"/>
        </w:rPr>
        <w:t>驱动功率限制</w:t>
      </w:r>
      <w:proofErr w:type="spellEnd"/>
    </w:p>
    <w:tbl>
      <w:tblPr>
        <w:tblW w:w="9781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9"/>
        <w:gridCol w:w="8222"/>
      </w:tblGrid>
      <w:tr w:rsidR="00CA2C5F" w14:paraId="6B4FD6DD" w14:textId="77777777">
        <w:tc>
          <w:tcPr>
            <w:tcW w:w="1559" w:type="dxa"/>
            <w:shd w:val="clear" w:color="auto" w:fill="D9D9D9"/>
            <w:vAlign w:val="center"/>
          </w:tcPr>
          <w:p w14:paraId="7BC98395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222" w:type="dxa"/>
            <w:shd w:val="clear" w:color="auto" w:fill="D9D9D9"/>
            <w:vAlign w:val="center"/>
          </w:tcPr>
          <w:p w14:paraId="7CC9F884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驱动功率限制</w:t>
            </w:r>
            <w:proofErr w:type="spellEnd"/>
          </w:p>
        </w:tc>
      </w:tr>
      <w:tr w:rsidR="00CA2C5F" w14:paraId="4C264D13" w14:textId="77777777">
        <w:tc>
          <w:tcPr>
            <w:tcW w:w="1559" w:type="dxa"/>
            <w:shd w:val="clear" w:color="auto" w:fill="D9D9D9"/>
            <w:vAlign w:val="center"/>
          </w:tcPr>
          <w:p w14:paraId="70F2C050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2BC8A9C9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仪表接收HCU整车控制器发的总线信号，点亮驱动功率限值指示灯。</w:t>
            </w:r>
          </w:p>
        </w:tc>
      </w:tr>
      <w:tr w:rsidR="00CA2C5F" w14:paraId="601B3D62" w14:textId="77777777">
        <w:tc>
          <w:tcPr>
            <w:tcW w:w="1559" w:type="dxa"/>
            <w:shd w:val="clear" w:color="auto" w:fill="D9D9D9"/>
            <w:vAlign w:val="center"/>
          </w:tcPr>
          <w:p w14:paraId="7467AF8F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48C70319" w14:textId="77777777" w:rsidR="00CA2C5F" w:rsidRDefault="00B42207">
            <w:pPr>
              <w:spacing w:after="0" w:line="240" w:lineRule="auto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15CEC38E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电源接通；</w:t>
            </w:r>
          </w:p>
          <w:p w14:paraId="3830E086" w14:textId="77777777" w:rsidR="00CA2C5F" w:rsidRDefault="00B42207">
            <w:pPr>
              <w:spacing w:after="0" w:line="240" w:lineRule="auto"/>
              <w:rPr>
                <w:color w:val="FF000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2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.收到整车控制器HUC外发报文;</w:t>
            </w:r>
          </w:p>
          <w:tbl>
            <w:tblPr>
              <w:tblW w:w="799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48"/>
              <w:gridCol w:w="1831"/>
              <w:gridCol w:w="928"/>
              <w:gridCol w:w="728"/>
              <w:gridCol w:w="848"/>
              <w:gridCol w:w="2013"/>
            </w:tblGrid>
            <w:tr w:rsidR="00CA2C5F" w14:paraId="359896C0" w14:textId="77777777">
              <w:tc>
                <w:tcPr>
                  <w:tcW w:w="1648" w:type="dxa"/>
                  <w:shd w:val="clear" w:color="auto" w:fill="auto"/>
                </w:tcPr>
                <w:p w14:paraId="46224886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</w:rPr>
                    <w:t>ID</w:t>
                  </w:r>
                </w:p>
              </w:tc>
              <w:tc>
                <w:tcPr>
                  <w:tcW w:w="1831" w:type="dxa"/>
                  <w:shd w:val="clear" w:color="auto" w:fill="auto"/>
                </w:tcPr>
                <w:p w14:paraId="2C452056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宋体" w:hAnsi="宋体" w:cs="Arial"/>
                      <w:sz w:val="20"/>
                      <w:szCs w:val="20"/>
                    </w:rPr>
                    <w:t>内容</w:t>
                  </w:r>
                  <w:proofErr w:type="spellEnd"/>
                </w:p>
              </w:tc>
              <w:tc>
                <w:tcPr>
                  <w:tcW w:w="928" w:type="dxa"/>
                  <w:shd w:val="clear" w:color="auto" w:fill="auto"/>
                </w:tcPr>
                <w:p w14:paraId="72F64D0B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宋体" w:hAnsi="宋体" w:cs="Arial"/>
                      <w:sz w:val="20"/>
                      <w:szCs w:val="20"/>
                    </w:rPr>
                    <w:t>字节</w:t>
                  </w:r>
                  <w:proofErr w:type="spellEnd"/>
                </w:p>
              </w:tc>
              <w:tc>
                <w:tcPr>
                  <w:tcW w:w="728" w:type="dxa"/>
                  <w:shd w:val="clear" w:color="auto" w:fill="auto"/>
                </w:tcPr>
                <w:p w14:paraId="6DF69BF9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</w:rPr>
                    <w:t>位</w:t>
                  </w:r>
                </w:p>
              </w:tc>
              <w:tc>
                <w:tcPr>
                  <w:tcW w:w="848" w:type="dxa"/>
                </w:tcPr>
                <w:p w14:paraId="28CA9EC3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宋体" w:hAnsi="宋体" w:cs="Arial" w:hint="eastAsia"/>
                      <w:sz w:val="20"/>
                      <w:szCs w:val="20"/>
                    </w:rPr>
                    <w:t>周期</w:t>
                  </w:r>
                  <w:proofErr w:type="spellEnd"/>
                </w:p>
              </w:tc>
              <w:tc>
                <w:tcPr>
                  <w:tcW w:w="2013" w:type="dxa"/>
                  <w:shd w:val="clear" w:color="auto" w:fill="auto"/>
                </w:tcPr>
                <w:p w14:paraId="003969B3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宋体" w:hAnsi="宋体" w:cs="Arial"/>
                      <w:sz w:val="20"/>
                      <w:szCs w:val="20"/>
                    </w:rPr>
                    <w:t>备注</w:t>
                  </w:r>
                  <w:proofErr w:type="spellEnd"/>
                </w:p>
              </w:tc>
            </w:tr>
            <w:tr w:rsidR="00CA2C5F" w14:paraId="0BB73851" w14:textId="77777777">
              <w:tc>
                <w:tcPr>
                  <w:tcW w:w="1648" w:type="dxa"/>
                  <w:shd w:val="clear" w:color="auto" w:fill="auto"/>
                </w:tcPr>
                <w:p w14:paraId="39DC095C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</w:rPr>
                    <w:t>18FFF</w:t>
                  </w:r>
                  <w:r>
                    <w:rPr>
                      <w:rFonts w:ascii="宋体" w:hAnsi="宋体" w:cs="Arial" w:hint="eastAsia"/>
                      <w:sz w:val="20"/>
                      <w:szCs w:val="20"/>
                    </w:rPr>
                    <w:t>5</w:t>
                  </w:r>
                  <w:r>
                    <w:rPr>
                      <w:rFonts w:ascii="宋体" w:hAnsi="宋体" w:cs="Arial"/>
                      <w:sz w:val="20"/>
                      <w:szCs w:val="20"/>
                    </w:rPr>
                    <w:t>31</w:t>
                  </w:r>
                </w:p>
              </w:tc>
              <w:tc>
                <w:tcPr>
                  <w:tcW w:w="1831" w:type="dxa"/>
                  <w:shd w:val="clear" w:color="auto" w:fill="auto"/>
                </w:tcPr>
                <w:p w14:paraId="495FECD5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宋体" w:hAnsi="宋体" w:cs="Arial" w:hint="eastAsia"/>
                      <w:sz w:val="20"/>
                      <w:szCs w:val="20"/>
                    </w:rPr>
                    <w:t>驱动功率限</w:t>
                  </w:r>
                  <w:proofErr w:type="spellEnd"/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制</w:t>
                  </w:r>
                </w:p>
              </w:tc>
              <w:tc>
                <w:tcPr>
                  <w:tcW w:w="928" w:type="dxa"/>
                  <w:shd w:val="clear" w:color="auto" w:fill="auto"/>
                </w:tcPr>
                <w:p w14:paraId="000D7C21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728" w:type="dxa"/>
                  <w:shd w:val="clear" w:color="auto" w:fill="auto"/>
                </w:tcPr>
                <w:p w14:paraId="205F9BD0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</w:rPr>
                    <w:t>3-4</w:t>
                  </w:r>
                </w:p>
              </w:tc>
              <w:tc>
                <w:tcPr>
                  <w:tcW w:w="848" w:type="dxa"/>
                </w:tcPr>
                <w:p w14:paraId="0EE93948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</w:rPr>
                    <w:t>100ms</w:t>
                  </w:r>
                </w:p>
              </w:tc>
              <w:tc>
                <w:tcPr>
                  <w:tcW w:w="2013" w:type="dxa"/>
                  <w:shd w:val="clear" w:color="auto" w:fill="auto"/>
                </w:tcPr>
                <w:p w14:paraId="2447418B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0：无限制</w:t>
                  </w:r>
                </w:p>
                <w:p w14:paraId="5CAA48C9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1：有限制（点灯）</w:t>
                  </w:r>
                </w:p>
              </w:tc>
            </w:tr>
          </w:tbl>
          <w:p w14:paraId="0EF8211E" w14:textId="77777777" w:rsidR="00CA2C5F" w:rsidRDefault="00CA2C5F">
            <w:pPr>
              <w:spacing w:after="0" w:line="240" w:lineRule="auto"/>
              <w:rPr>
                <w:rFonts w:ascii="宋体" w:hAnsi="宋体"/>
                <w:sz w:val="20"/>
                <w:szCs w:val="20"/>
                <w:lang w:eastAsia="zh-CN"/>
              </w:rPr>
            </w:pPr>
          </w:p>
        </w:tc>
      </w:tr>
      <w:tr w:rsidR="00CA2C5F" w14:paraId="6896BE64" w14:textId="77777777">
        <w:tc>
          <w:tcPr>
            <w:tcW w:w="1559" w:type="dxa"/>
            <w:shd w:val="clear" w:color="auto" w:fill="D9D9D9"/>
            <w:vAlign w:val="center"/>
          </w:tcPr>
          <w:p w14:paraId="100ECF5E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反馈信息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2335F8CE" w14:textId="77777777" w:rsidR="00CA2C5F" w:rsidRDefault="00CA2C5F">
            <w:pPr>
              <w:spacing w:after="0" w:line="240" w:lineRule="auto"/>
              <w:ind w:firstLine="400"/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CA2C5F" w14:paraId="219ED5E3" w14:textId="77777777">
        <w:trPr>
          <w:trHeight w:val="1236"/>
        </w:trPr>
        <w:tc>
          <w:tcPr>
            <w:tcW w:w="1559" w:type="dxa"/>
            <w:shd w:val="clear" w:color="auto" w:fill="D9D9D9"/>
            <w:vAlign w:val="center"/>
          </w:tcPr>
          <w:p w14:paraId="7A12EE12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222" w:type="dxa"/>
            <w:shd w:val="clear" w:color="auto" w:fill="auto"/>
            <w:vAlign w:val="center"/>
          </w:tcPr>
          <w:p w14:paraId="43443062" w14:textId="77777777" w:rsidR="00CA2C5F" w:rsidRDefault="00B42207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</w:t>
            </w:r>
          </w:p>
          <w:p w14:paraId="2A010595" w14:textId="77777777" w:rsidR="00CA2C5F" w:rsidRDefault="00B42207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>
              <w:rPr>
                <w:sz w:val="20"/>
                <w:szCs w:val="20"/>
                <w:lang w:eastAsia="zh-CN"/>
              </w:rPr>
              <w:t xml:space="preserve"> </w:t>
            </w:r>
            <w:r>
              <w:rPr>
                <w:noProof/>
                <w:lang w:val="en-US" w:eastAsia="zh-CN"/>
              </w:rPr>
              <w:drawing>
                <wp:inline distT="0" distB="0" distL="0" distR="0" wp14:anchorId="4B9158F2" wp14:editId="220E081E">
                  <wp:extent cx="307340" cy="272415"/>
                  <wp:effectExtent l="0" t="0" r="0" b="0"/>
                  <wp:docPr id="21" name="图片 21" descr="C:\Users\ADMINI~1\AppData\Local\Temp\1583677233(1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 descr="C:\Users\ADMINI~1\AppData\Local\Temp\1583677233(1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580" b="-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150" cy="282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3FE0C7" w14:textId="77777777" w:rsidR="00CA2C5F" w:rsidRDefault="00B42207">
            <w:pPr>
              <w:spacing w:after="0" w:line="240" w:lineRule="auto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颜色：黄色</w:t>
            </w:r>
          </w:p>
        </w:tc>
      </w:tr>
      <w:tr w:rsidR="00CA2C5F" w14:paraId="6A69F037" w14:textId="77777777">
        <w:tc>
          <w:tcPr>
            <w:tcW w:w="1559" w:type="dxa"/>
            <w:shd w:val="clear" w:color="auto" w:fill="D9D9D9"/>
            <w:vAlign w:val="center"/>
          </w:tcPr>
          <w:p w14:paraId="658023A7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7FE4B4BA" w14:textId="77777777" w:rsidR="00CA2C5F" w:rsidRDefault="00B42207">
            <w:pPr>
              <w:spacing w:after="0" w:line="240" w:lineRule="auto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03F63577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电源断开；</w:t>
            </w:r>
          </w:p>
          <w:p w14:paraId="176DCD4E" w14:textId="77777777" w:rsidR="00CA2C5F" w:rsidRDefault="00B42207">
            <w:pPr>
              <w:spacing w:after="0" w:line="240" w:lineRule="auto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2.</w:t>
            </w: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仪表未收到驱动功率限值</w:t>
            </w:r>
          </w:p>
        </w:tc>
      </w:tr>
      <w:tr w:rsidR="00CA2C5F" w14:paraId="3466302E" w14:textId="77777777">
        <w:tc>
          <w:tcPr>
            <w:tcW w:w="1559" w:type="dxa"/>
            <w:shd w:val="clear" w:color="auto" w:fill="D9D9D9"/>
            <w:vAlign w:val="center"/>
          </w:tcPr>
          <w:p w14:paraId="7D3167BC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6B659DDE" w14:textId="77777777" w:rsidR="00CA2C5F" w:rsidRDefault="00CA2C5F">
            <w:pPr>
              <w:spacing w:after="0" w:line="240" w:lineRule="auto"/>
              <w:ind w:firstLine="400"/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CA2C5F" w14:paraId="7FE76A73" w14:textId="77777777">
        <w:tc>
          <w:tcPr>
            <w:tcW w:w="1559" w:type="dxa"/>
            <w:shd w:val="clear" w:color="auto" w:fill="D9D9D9"/>
            <w:vAlign w:val="center"/>
          </w:tcPr>
          <w:p w14:paraId="4F532928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445EB235" w14:textId="77777777" w:rsidR="00CA2C5F" w:rsidRDefault="00CA2C5F">
            <w:pPr>
              <w:spacing w:after="0" w:line="240" w:lineRule="auto"/>
              <w:ind w:firstLine="400"/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CA2C5F" w14:paraId="77A0C859" w14:textId="77777777">
        <w:tc>
          <w:tcPr>
            <w:tcW w:w="1559" w:type="dxa"/>
            <w:shd w:val="clear" w:color="auto" w:fill="D9D9D9"/>
            <w:vAlign w:val="center"/>
          </w:tcPr>
          <w:p w14:paraId="6BEBBDC1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电源模式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4DDB783E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ON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档电</w:t>
            </w:r>
            <w:proofErr w:type="spellEnd"/>
          </w:p>
        </w:tc>
      </w:tr>
      <w:tr w:rsidR="00CA2C5F" w14:paraId="007D7E95" w14:textId="77777777">
        <w:tc>
          <w:tcPr>
            <w:tcW w:w="1559" w:type="dxa"/>
            <w:shd w:val="clear" w:color="auto" w:fill="D9D9D9"/>
            <w:vAlign w:val="center"/>
          </w:tcPr>
          <w:p w14:paraId="6E32F8C3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法规要求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347E498D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GB/T4094.2-2017</w:t>
            </w:r>
          </w:p>
          <w:p w14:paraId="6BD871AC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GB/T19836-2019</w:t>
            </w:r>
          </w:p>
          <w:p w14:paraId="698DD050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电动汽车驱动系统功率限制或降低时， 车辆仪表指示或显示要求应符合 ＧＢ／Ｔ１８３８４．２—２０１５ 中４．３．１ 的相关要求。</w:t>
            </w:r>
          </w:p>
        </w:tc>
      </w:tr>
      <w:tr w:rsidR="00CA2C5F" w14:paraId="079CC1A7" w14:textId="77777777">
        <w:tc>
          <w:tcPr>
            <w:tcW w:w="1559" w:type="dxa"/>
            <w:shd w:val="clear" w:color="auto" w:fill="D9D9D9"/>
            <w:vAlign w:val="center"/>
          </w:tcPr>
          <w:p w14:paraId="696DD4B8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其他技术要求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358698B2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标志中的圆圈可省略</w:t>
            </w:r>
            <w:proofErr w:type="spellEnd"/>
          </w:p>
        </w:tc>
      </w:tr>
    </w:tbl>
    <w:p w14:paraId="23BDE71B" w14:textId="3307C900" w:rsidR="00CA2C5F" w:rsidRDefault="000C416B">
      <w:pPr>
        <w:pStyle w:val="3"/>
        <w:rPr>
          <w:lang w:eastAsia="zh-CN"/>
        </w:rPr>
      </w:pPr>
      <w:r>
        <w:rPr>
          <w:rFonts w:hint="eastAsia"/>
          <w:lang w:eastAsia="zh-CN"/>
        </w:rPr>
        <w:t>停车充电</w:t>
      </w:r>
      <w:r w:rsidR="00B42207">
        <w:rPr>
          <w:rFonts w:hint="eastAsia"/>
          <w:lang w:eastAsia="zh-CN"/>
        </w:rPr>
        <w:t>显示</w:t>
      </w:r>
    </w:p>
    <w:tbl>
      <w:tblPr>
        <w:tblW w:w="9482" w:type="dxa"/>
        <w:jc w:val="center"/>
        <w:tblLayout w:type="fixed"/>
        <w:tblLook w:val="04A0" w:firstRow="1" w:lastRow="0" w:firstColumn="1" w:lastColumn="0" w:noHBand="0" w:noVBand="1"/>
      </w:tblPr>
      <w:tblGrid>
        <w:gridCol w:w="1340"/>
        <w:gridCol w:w="8142"/>
      </w:tblGrid>
      <w:tr w:rsidR="00CA2C5F" w14:paraId="26F51284" w14:textId="77777777">
        <w:trPr>
          <w:trHeight w:val="611"/>
          <w:jc w:val="center"/>
        </w:trPr>
        <w:tc>
          <w:tcPr>
            <w:tcW w:w="1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000000" w:fill="D8D8D8"/>
            <w:vAlign w:val="center"/>
          </w:tcPr>
          <w:p w14:paraId="4757BC91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142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0BE9E4A4" w14:textId="34BA2358" w:rsidR="00CA2C5F" w:rsidRDefault="000C416B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停车充电</w:t>
            </w:r>
            <w:r w:rsidR="00B42207">
              <w:rPr>
                <w:rFonts w:ascii="宋体" w:hAnsi="宋体" w:cs="Arial" w:hint="eastAsia"/>
                <w:b/>
                <w:bCs/>
                <w:sz w:val="20"/>
                <w:szCs w:val="20"/>
              </w:rPr>
              <w:t>显示</w:t>
            </w:r>
            <w:proofErr w:type="spellEnd"/>
          </w:p>
        </w:tc>
      </w:tr>
      <w:tr w:rsidR="00CA2C5F" w14:paraId="12A7FBC3" w14:textId="77777777">
        <w:trPr>
          <w:trHeight w:val="834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22D40881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B56F955" w14:textId="77777777" w:rsidR="00CA2C5F" w:rsidRDefault="00B42207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在停车充电时，仪表显示相关信息及出现故障提醒。</w:t>
            </w:r>
          </w:p>
        </w:tc>
      </w:tr>
      <w:tr w:rsidR="00CA2C5F" w14:paraId="7D844346" w14:textId="77777777">
        <w:trPr>
          <w:trHeight w:val="834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51721F10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21E7DA2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以下所有条件满足时，进入</w:t>
            </w:r>
          </w:p>
          <w:p w14:paraId="06C67B02" w14:textId="77777777" w:rsidR="00CA2C5F" w:rsidRDefault="00B42207">
            <w:pPr>
              <w:rPr>
                <w:sz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1.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点火锁</w:t>
            </w:r>
            <w:proofErr w:type="spellEnd"/>
            <w:r>
              <w:rPr>
                <w:rFonts w:ascii="宋体" w:hAnsi="宋体" w:cs="Arial" w:hint="eastAsia"/>
                <w:sz w:val="20"/>
                <w:szCs w:val="20"/>
              </w:rPr>
              <w:t>OFF</w:t>
            </w:r>
          </w:p>
          <w:p w14:paraId="0769B653" w14:textId="77777777" w:rsidR="00CA2C5F" w:rsidRDefault="00B42207">
            <w:pPr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hint="eastAsia"/>
                <w:sz w:val="20"/>
              </w:rPr>
              <w:t xml:space="preserve">2. </w:t>
            </w:r>
            <w:proofErr w:type="spellStart"/>
            <w:r>
              <w:rPr>
                <w:rFonts w:hint="eastAsia"/>
                <w:sz w:val="20"/>
              </w:rPr>
              <w:t>收到</w:t>
            </w:r>
            <w:proofErr w:type="spellEnd"/>
            <w:r>
              <w:rPr>
                <w:rFonts w:hint="eastAsia"/>
                <w:sz w:val="20"/>
              </w:rPr>
              <w:t>BMS</w:t>
            </w:r>
            <w:proofErr w:type="spellStart"/>
            <w:r>
              <w:rPr>
                <w:rFonts w:hint="eastAsia"/>
                <w:sz w:val="20"/>
              </w:rPr>
              <w:t>发的报文</w:t>
            </w:r>
            <w:proofErr w:type="spellEnd"/>
            <w:r>
              <w:rPr>
                <w:rFonts w:hint="eastAsia"/>
                <w:sz w:val="20"/>
              </w:rPr>
              <w:t xml:space="preserve">0CFFEAF4  byte1 bit6~7 </w:t>
            </w:r>
            <w:r>
              <w:rPr>
                <w:rFonts w:hint="eastAsia"/>
                <w:sz w:val="20"/>
              </w:rPr>
              <w:t>是</w:t>
            </w:r>
            <w:r>
              <w:rPr>
                <w:rFonts w:hint="eastAsia"/>
                <w:sz w:val="20"/>
              </w:rPr>
              <w:t>10</w:t>
            </w:r>
            <w:proofErr w:type="spellStart"/>
            <w:r>
              <w:rPr>
                <w:rFonts w:hint="eastAsia"/>
                <w:sz w:val="20"/>
              </w:rPr>
              <w:t>时唤醒仪表</w:t>
            </w:r>
            <w:proofErr w:type="spellEnd"/>
          </w:p>
        </w:tc>
      </w:tr>
      <w:tr w:rsidR="00CA2C5F" w14:paraId="76CC280B" w14:textId="77777777">
        <w:trPr>
          <w:trHeight w:val="27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5615CC50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HMI1</w:t>
            </w:r>
          </w:p>
        </w:tc>
        <w:tc>
          <w:tcPr>
            <w:tcW w:w="8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D4C0AE2" w14:textId="1E1BDDFE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仪表显示停车充电界面如下：</w:t>
            </w:r>
            <w:r w:rsidR="000C416B">
              <w:rPr>
                <w:rFonts w:hint="eastAsia"/>
                <w:sz w:val="20"/>
                <w:lang w:eastAsia="zh-CN"/>
              </w:rPr>
              <w:t>（界面请车身设计）</w:t>
            </w:r>
          </w:p>
          <w:p w14:paraId="094A3036" w14:textId="77777777" w:rsidR="00CA2C5F" w:rsidRDefault="00B42207">
            <w:r>
              <w:rPr>
                <w:noProof/>
                <w:lang w:val="en-US" w:eastAsia="zh-CN"/>
              </w:rPr>
              <w:drawing>
                <wp:inline distT="0" distB="0" distL="0" distR="0" wp14:anchorId="0F5A3653" wp14:editId="12E2D650">
                  <wp:extent cx="2500630" cy="1447800"/>
                  <wp:effectExtent l="0" t="0" r="0" b="0"/>
                  <wp:docPr id="2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0630" cy="1447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282C41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当</w:t>
            </w:r>
            <w:r>
              <w:rPr>
                <w:rFonts w:hint="eastAsia"/>
                <w:sz w:val="20"/>
                <w:lang w:eastAsia="zh-CN"/>
              </w:rPr>
              <w:t>BMS</w:t>
            </w:r>
            <w:r>
              <w:rPr>
                <w:rFonts w:hint="eastAsia"/>
                <w:sz w:val="20"/>
                <w:lang w:eastAsia="zh-CN"/>
              </w:rPr>
              <w:t>报文为未充电时，仪表充电界面“剩余充电时间”处显示“未充电”；</w:t>
            </w:r>
          </w:p>
          <w:p w14:paraId="6636B2FF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当</w:t>
            </w:r>
            <w:r>
              <w:rPr>
                <w:rFonts w:hint="eastAsia"/>
                <w:sz w:val="20"/>
                <w:lang w:eastAsia="zh-CN"/>
              </w:rPr>
              <w:t>BMS</w:t>
            </w:r>
            <w:r>
              <w:rPr>
                <w:rFonts w:hint="eastAsia"/>
                <w:sz w:val="20"/>
                <w:lang w:eastAsia="zh-CN"/>
              </w:rPr>
              <w:t>报文为停车充电时，且能收到</w:t>
            </w:r>
            <w:r>
              <w:rPr>
                <w:rFonts w:hint="eastAsia"/>
                <w:sz w:val="20"/>
                <w:lang w:eastAsia="zh-CN"/>
              </w:rPr>
              <w:t>HCU</w:t>
            </w:r>
            <w:r>
              <w:rPr>
                <w:rFonts w:hint="eastAsia"/>
                <w:sz w:val="20"/>
                <w:lang w:eastAsia="zh-CN"/>
              </w:rPr>
              <w:t>剩余充电时间且剩余充电时间不为</w:t>
            </w:r>
            <w:r>
              <w:rPr>
                <w:rFonts w:hint="eastAsia"/>
                <w:sz w:val="20"/>
                <w:lang w:eastAsia="zh-CN"/>
              </w:rPr>
              <w:t>FFFF</w:t>
            </w:r>
            <w:r>
              <w:rPr>
                <w:rFonts w:hint="eastAsia"/>
                <w:sz w:val="20"/>
                <w:lang w:eastAsia="zh-CN"/>
              </w:rPr>
              <w:t>，则仪表显示剩余充电时间，如上图所示。当</w:t>
            </w:r>
            <w:r>
              <w:rPr>
                <w:rFonts w:hint="eastAsia"/>
                <w:sz w:val="20"/>
                <w:lang w:eastAsia="zh-CN"/>
              </w:rPr>
              <w:t>BMS</w:t>
            </w:r>
            <w:r>
              <w:rPr>
                <w:rFonts w:hint="eastAsia"/>
                <w:sz w:val="20"/>
                <w:lang w:eastAsia="zh-CN"/>
              </w:rPr>
              <w:t>报文为停车充电时，且未收到</w:t>
            </w:r>
            <w:r>
              <w:rPr>
                <w:rFonts w:hint="eastAsia"/>
                <w:sz w:val="20"/>
                <w:lang w:eastAsia="zh-CN"/>
              </w:rPr>
              <w:t>HCU</w:t>
            </w:r>
            <w:r>
              <w:rPr>
                <w:rFonts w:hint="eastAsia"/>
                <w:sz w:val="20"/>
                <w:lang w:eastAsia="zh-CN"/>
              </w:rPr>
              <w:t>剩余充电时间或剩余充电时间为</w:t>
            </w:r>
            <w:r>
              <w:rPr>
                <w:rFonts w:hint="eastAsia"/>
                <w:sz w:val="20"/>
                <w:lang w:eastAsia="zh-CN"/>
              </w:rPr>
              <w:t>FFFF</w:t>
            </w:r>
            <w:r>
              <w:rPr>
                <w:rFonts w:hint="eastAsia"/>
                <w:sz w:val="20"/>
                <w:lang w:eastAsia="zh-CN"/>
              </w:rPr>
              <w:t>，仪表</w:t>
            </w:r>
            <w:r>
              <w:rPr>
                <w:rFonts w:hint="eastAsia"/>
                <w:sz w:val="20"/>
                <w:lang w:eastAsia="zh-CN"/>
              </w:rPr>
              <w:t xml:space="preserve"> </w:t>
            </w:r>
            <w:r>
              <w:rPr>
                <w:rFonts w:hint="eastAsia"/>
                <w:sz w:val="20"/>
                <w:lang w:eastAsia="zh-CN"/>
              </w:rPr>
              <w:t>“剩余充电时间：</w:t>
            </w:r>
            <w:r>
              <w:rPr>
                <w:rFonts w:hint="eastAsia"/>
                <w:sz w:val="20"/>
                <w:lang w:eastAsia="zh-CN"/>
              </w:rPr>
              <w:t>XX</w:t>
            </w:r>
            <w:r>
              <w:rPr>
                <w:rFonts w:hint="eastAsia"/>
                <w:sz w:val="20"/>
                <w:lang w:eastAsia="zh-CN"/>
              </w:rPr>
              <w:t>小时</w:t>
            </w:r>
            <w:r>
              <w:rPr>
                <w:rFonts w:hint="eastAsia"/>
                <w:sz w:val="20"/>
                <w:lang w:eastAsia="zh-CN"/>
              </w:rPr>
              <w:t>XX</w:t>
            </w:r>
            <w:r>
              <w:rPr>
                <w:rFonts w:hint="eastAsia"/>
                <w:sz w:val="20"/>
                <w:lang w:eastAsia="zh-CN"/>
              </w:rPr>
              <w:t>分”都不显示。</w:t>
            </w:r>
          </w:p>
          <w:p w14:paraId="5B7DC45D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当</w:t>
            </w:r>
            <w:r>
              <w:rPr>
                <w:rFonts w:hint="eastAsia"/>
                <w:sz w:val="20"/>
                <w:lang w:eastAsia="zh-CN"/>
              </w:rPr>
              <w:t>BMS</w:t>
            </w:r>
            <w:r>
              <w:rPr>
                <w:rFonts w:hint="eastAsia"/>
                <w:sz w:val="20"/>
                <w:lang w:eastAsia="zh-CN"/>
              </w:rPr>
              <w:t>报文为充电完成时，仪表充电界面“剩余充电时间”处显示“充电完成”</w:t>
            </w:r>
          </w:p>
          <w:p w14:paraId="02E31AED" w14:textId="77777777" w:rsidR="00CA2C5F" w:rsidRDefault="00CA2C5F">
            <w:pPr>
              <w:rPr>
                <w:sz w:val="20"/>
                <w:lang w:eastAsia="zh-CN"/>
              </w:rPr>
            </w:pPr>
          </w:p>
          <w:p w14:paraId="5D8CA23B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在充电界面时，出现故障按以下规则显示：</w:t>
            </w:r>
          </w:p>
          <w:p w14:paraId="77388ABF" w14:textId="77777777" w:rsidR="00CA2C5F" w:rsidRDefault="00B42207">
            <w:pPr>
              <w:rPr>
                <w:sz w:val="20"/>
              </w:rPr>
            </w:pPr>
            <w:r>
              <w:rPr>
                <w:rFonts w:hint="eastAsia"/>
                <w:sz w:val="20"/>
                <w:lang w:eastAsia="zh-CN"/>
              </w:rPr>
              <w:lastRenderedPageBreak/>
              <w:t>在充电过程中，若电池组充电状态信号为“停车充电”状态，此时收到电池管理系统</w:t>
            </w:r>
            <w:r>
              <w:rPr>
                <w:rFonts w:hint="eastAsia"/>
                <w:sz w:val="20"/>
                <w:lang w:eastAsia="zh-CN"/>
              </w:rPr>
              <w:t>DM1</w:t>
            </w:r>
            <w:r>
              <w:rPr>
                <w:rFonts w:hint="eastAsia"/>
                <w:sz w:val="20"/>
                <w:lang w:eastAsia="zh-CN"/>
              </w:rPr>
              <w:t>故障时，仪表界面不跳转，显示正常充电界面；若电池组充电状态信号为非“停车充电”状态，且收到电池管理系统</w:t>
            </w:r>
            <w:r>
              <w:rPr>
                <w:rFonts w:hint="eastAsia"/>
                <w:sz w:val="20"/>
                <w:lang w:eastAsia="zh-CN"/>
              </w:rPr>
              <w:t>DM1</w:t>
            </w:r>
            <w:r>
              <w:rPr>
                <w:rFonts w:hint="eastAsia"/>
                <w:sz w:val="20"/>
                <w:lang w:eastAsia="zh-CN"/>
              </w:rPr>
              <w:t>故障时，此时跳至充电故障界面（该点灯的点灯，该报警的报警）。</w:t>
            </w:r>
            <w:proofErr w:type="spellStart"/>
            <w:r>
              <w:rPr>
                <w:rFonts w:hint="eastAsia"/>
                <w:sz w:val="20"/>
              </w:rPr>
              <w:t>如出现多个故障时，则故障进行滚动显示</w:t>
            </w:r>
            <w:proofErr w:type="spellEnd"/>
            <w:r>
              <w:rPr>
                <w:rFonts w:hint="eastAsia"/>
                <w:sz w:val="20"/>
              </w:rPr>
              <w:t>。</w:t>
            </w:r>
          </w:p>
          <w:p w14:paraId="4F2FC602" w14:textId="77777777" w:rsidR="00CA2C5F" w:rsidRDefault="00B42207">
            <w:pPr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noProof/>
                <w:sz w:val="24"/>
                <w:lang w:val="en-US" w:eastAsia="zh-CN"/>
              </w:rPr>
              <w:drawing>
                <wp:inline distT="0" distB="0" distL="0" distR="0" wp14:anchorId="23446B78" wp14:editId="12DB9B1C">
                  <wp:extent cx="2909570" cy="1690370"/>
                  <wp:effectExtent l="0" t="0" r="0" b="0"/>
                  <wp:docPr id="24" name="图片 24" descr="微信截图_202012181548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4" descr="微信截图_202012181548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9570" cy="1690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C5F" w14:paraId="31451EE5" w14:textId="77777777">
        <w:trPr>
          <w:trHeight w:val="522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11292EBA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取消条件</w:t>
            </w:r>
            <w:proofErr w:type="spellEnd"/>
          </w:p>
        </w:tc>
        <w:tc>
          <w:tcPr>
            <w:tcW w:w="8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3F24B71" w14:textId="77777777" w:rsidR="00CA2C5F" w:rsidRDefault="00B42207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未收到BMS的信号报文</w:t>
            </w:r>
          </w:p>
        </w:tc>
      </w:tr>
      <w:tr w:rsidR="00CA2C5F" w14:paraId="26FBE147" w14:textId="77777777">
        <w:trPr>
          <w:trHeight w:val="27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43BEFFF2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tbl>
            <w:tblPr>
              <w:tblW w:w="791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302"/>
              <w:gridCol w:w="1837"/>
              <w:gridCol w:w="661"/>
              <w:gridCol w:w="656"/>
              <w:gridCol w:w="860"/>
              <w:gridCol w:w="2600"/>
            </w:tblGrid>
            <w:tr w:rsidR="00CA2C5F" w14:paraId="50E80898" w14:textId="77777777">
              <w:tc>
                <w:tcPr>
                  <w:tcW w:w="1302" w:type="dxa"/>
                  <w:shd w:val="clear" w:color="auto" w:fill="auto"/>
                </w:tcPr>
                <w:p w14:paraId="116DCF11" w14:textId="77777777" w:rsidR="00CA2C5F" w:rsidRDefault="00B42207">
                  <w:pPr>
                    <w:ind w:firstLine="40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ID</w:t>
                  </w:r>
                </w:p>
              </w:tc>
              <w:tc>
                <w:tcPr>
                  <w:tcW w:w="1837" w:type="dxa"/>
                  <w:shd w:val="clear" w:color="auto" w:fill="auto"/>
                </w:tcPr>
                <w:p w14:paraId="3CAD8516" w14:textId="77777777" w:rsidR="00CA2C5F" w:rsidRDefault="00B42207">
                  <w:pPr>
                    <w:rPr>
                      <w:sz w:val="20"/>
                    </w:rPr>
                  </w:pPr>
                  <w:proofErr w:type="spellStart"/>
                  <w:r>
                    <w:rPr>
                      <w:sz w:val="20"/>
                    </w:rPr>
                    <w:t>内容</w:t>
                  </w:r>
                  <w:proofErr w:type="spellEnd"/>
                </w:p>
              </w:tc>
              <w:tc>
                <w:tcPr>
                  <w:tcW w:w="661" w:type="dxa"/>
                  <w:shd w:val="clear" w:color="auto" w:fill="auto"/>
                </w:tcPr>
                <w:p w14:paraId="67D76286" w14:textId="77777777" w:rsidR="00CA2C5F" w:rsidRDefault="00B42207">
                  <w:pPr>
                    <w:rPr>
                      <w:sz w:val="20"/>
                    </w:rPr>
                  </w:pPr>
                  <w:proofErr w:type="spellStart"/>
                  <w:r>
                    <w:rPr>
                      <w:sz w:val="20"/>
                    </w:rPr>
                    <w:t>字节</w:t>
                  </w:r>
                  <w:proofErr w:type="spellEnd"/>
                </w:p>
              </w:tc>
              <w:tc>
                <w:tcPr>
                  <w:tcW w:w="656" w:type="dxa"/>
                  <w:shd w:val="clear" w:color="auto" w:fill="auto"/>
                </w:tcPr>
                <w:p w14:paraId="4CEB9E19" w14:textId="77777777" w:rsidR="00CA2C5F" w:rsidRDefault="00B42207">
                  <w:pPr>
                    <w:rPr>
                      <w:sz w:val="20"/>
                    </w:rPr>
                  </w:pPr>
                  <w:r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860" w:type="dxa"/>
                </w:tcPr>
                <w:p w14:paraId="061D02BF" w14:textId="77777777" w:rsidR="00CA2C5F" w:rsidRDefault="00B42207">
                  <w:pPr>
                    <w:rPr>
                      <w:sz w:val="20"/>
                    </w:rPr>
                  </w:pPr>
                  <w:proofErr w:type="spellStart"/>
                  <w:r>
                    <w:rPr>
                      <w:rFonts w:hint="eastAsia"/>
                      <w:sz w:val="20"/>
                    </w:rPr>
                    <w:t>周期</w:t>
                  </w:r>
                  <w:proofErr w:type="spellEnd"/>
                </w:p>
              </w:tc>
              <w:tc>
                <w:tcPr>
                  <w:tcW w:w="2600" w:type="dxa"/>
                  <w:shd w:val="clear" w:color="auto" w:fill="auto"/>
                </w:tcPr>
                <w:p w14:paraId="21FF0ED0" w14:textId="77777777" w:rsidR="00CA2C5F" w:rsidRDefault="00B42207">
                  <w:pPr>
                    <w:rPr>
                      <w:sz w:val="20"/>
                    </w:rPr>
                  </w:pPr>
                  <w:proofErr w:type="spellStart"/>
                  <w:r>
                    <w:rPr>
                      <w:sz w:val="20"/>
                    </w:rPr>
                    <w:t>备注</w:t>
                  </w:r>
                  <w:proofErr w:type="spellEnd"/>
                </w:p>
              </w:tc>
            </w:tr>
            <w:tr w:rsidR="00CA2C5F" w14:paraId="044F91B1" w14:textId="77777777">
              <w:trPr>
                <w:trHeight w:val="663"/>
              </w:trPr>
              <w:tc>
                <w:tcPr>
                  <w:tcW w:w="1302" w:type="dxa"/>
                  <w:shd w:val="clear" w:color="auto" w:fill="auto"/>
                </w:tcPr>
                <w:p w14:paraId="11369D88" w14:textId="77777777" w:rsidR="00CA2C5F" w:rsidRDefault="00B42207">
                  <w:r>
                    <w:t>0x0CFFEAF4</w:t>
                  </w:r>
                </w:p>
                <w:p w14:paraId="709E908C" w14:textId="13F743B5" w:rsidR="00AF7E86" w:rsidRDefault="00AF7E86">
                  <w:pPr>
                    <w:rPr>
                      <w:rFonts w:ascii="宋体" w:hAnsi="宋体" w:cs="Arial"/>
                      <w:sz w:val="20"/>
                      <w:szCs w:val="20"/>
                    </w:rPr>
                  </w:pPr>
                  <w:r>
                    <w:rPr>
                      <w:rFonts w:hint="eastAsia"/>
                      <w:lang w:eastAsia="zh-CN"/>
                    </w:rPr>
                    <w:t>（</w:t>
                  </w:r>
                  <w:r>
                    <w:rPr>
                      <w:rFonts w:hint="eastAsia"/>
                      <w:lang w:eastAsia="zh-CN"/>
                    </w:rPr>
                    <w:t>PCAN</w:t>
                  </w:r>
                  <w:r>
                    <w:rPr>
                      <w:rFonts w:hint="eastAsia"/>
                      <w:lang w:eastAsia="zh-CN"/>
                    </w:rPr>
                    <w:t>）</w:t>
                  </w:r>
                </w:p>
              </w:tc>
              <w:tc>
                <w:tcPr>
                  <w:tcW w:w="1837" w:type="dxa"/>
                  <w:shd w:val="clear" w:color="auto" w:fill="auto"/>
                </w:tcPr>
                <w:p w14:paraId="0E1C4931" w14:textId="77777777" w:rsidR="00CA2C5F" w:rsidRDefault="00B42207">
                  <w:pPr>
                    <w:rPr>
                      <w:sz w:val="20"/>
                    </w:rPr>
                  </w:pPr>
                  <w:proofErr w:type="spellStart"/>
                  <w:r>
                    <w:rPr>
                      <w:rFonts w:hint="eastAsia"/>
                    </w:rPr>
                    <w:t>电池组工作状态</w:t>
                  </w:r>
                  <w:proofErr w:type="spellEnd"/>
                </w:p>
              </w:tc>
              <w:tc>
                <w:tcPr>
                  <w:tcW w:w="661" w:type="dxa"/>
                  <w:shd w:val="clear" w:color="auto" w:fill="auto"/>
                </w:tcPr>
                <w:p w14:paraId="6E3099DD" w14:textId="77777777" w:rsidR="00CA2C5F" w:rsidRDefault="00B42207">
                  <w:pPr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1</w:t>
                  </w:r>
                </w:p>
              </w:tc>
              <w:tc>
                <w:tcPr>
                  <w:tcW w:w="656" w:type="dxa"/>
                  <w:shd w:val="clear" w:color="auto" w:fill="auto"/>
                </w:tcPr>
                <w:p w14:paraId="598BB4E9" w14:textId="77777777" w:rsidR="00CA2C5F" w:rsidRDefault="00B42207">
                  <w:pPr>
                    <w:rPr>
                      <w:sz w:val="20"/>
                    </w:rPr>
                  </w:pPr>
                  <w:r>
                    <w:rPr>
                      <w:sz w:val="20"/>
                    </w:rPr>
                    <w:cr/>
                  </w:r>
                  <w:r>
                    <w:rPr>
                      <w:rFonts w:hint="eastAsia"/>
                      <w:sz w:val="20"/>
                    </w:rPr>
                    <w:t>6</w:t>
                  </w:r>
                </w:p>
              </w:tc>
              <w:tc>
                <w:tcPr>
                  <w:tcW w:w="860" w:type="dxa"/>
                </w:tcPr>
                <w:p w14:paraId="5FA831C6" w14:textId="77777777" w:rsidR="00CA2C5F" w:rsidRDefault="00B42207">
                  <w:pPr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20ms</w:t>
                  </w:r>
                </w:p>
              </w:tc>
              <w:tc>
                <w:tcPr>
                  <w:tcW w:w="2600" w:type="dxa"/>
                  <w:shd w:val="clear" w:color="auto" w:fill="auto"/>
                  <w:vAlign w:val="center"/>
                </w:tcPr>
                <w:p w14:paraId="528A5EAE" w14:textId="77777777" w:rsidR="00CA2C5F" w:rsidRDefault="00B42207">
                  <w:pPr>
                    <w:rPr>
                      <w:sz w:val="20"/>
                      <w:lang w:eastAsia="zh-CN"/>
                    </w:rPr>
                  </w:pPr>
                  <w:r>
                    <w:rPr>
                      <w:rFonts w:hint="eastAsia"/>
                      <w:sz w:val="20"/>
                      <w:lang w:eastAsia="zh-CN"/>
                    </w:rPr>
                    <w:t>00</w:t>
                  </w:r>
                  <w:r>
                    <w:rPr>
                      <w:rFonts w:hint="eastAsia"/>
                      <w:sz w:val="20"/>
                      <w:lang w:eastAsia="zh-CN"/>
                    </w:rPr>
                    <w:t>高压未启动</w:t>
                  </w:r>
                </w:p>
                <w:p w14:paraId="215F2CAD" w14:textId="77777777" w:rsidR="00CA2C5F" w:rsidRDefault="00B42207">
                  <w:pPr>
                    <w:rPr>
                      <w:sz w:val="20"/>
                      <w:lang w:eastAsia="zh-CN"/>
                    </w:rPr>
                  </w:pPr>
                  <w:r>
                    <w:rPr>
                      <w:rFonts w:hint="eastAsia"/>
                      <w:sz w:val="20"/>
                      <w:lang w:eastAsia="zh-CN"/>
                    </w:rPr>
                    <w:t>01</w:t>
                  </w:r>
                  <w:r>
                    <w:rPr>
                      <w:rFonts w:hint="eastAsia"/>
                      <w:sz w:val="20"/>
                      <w:lang w:eastAsia="zh-CN"/>
                    </w:rPr>
                    <w:t>高压输出</w:t>
                  </w:r>
                </w:p>
                <w:p w14:paraId="5B41BF2A" w14:textId="77777777" w:rsidR="00CA2C5F" w:rsidRDefault="00B42207">
                  <w:pPr>
                    <w:rPr>
                      <w:sz w:val="20"/>
                      <w:lang w:eastAsia="zh-CN"/>
                    </w:rPr>
                  </w:pPr>
                  <w:r>
                    <w:rPr>
                      <w:rFonts w:hint="eastAsia"/>
                      <w:sz w:val="20"/>
                      <w:lang w:eastAsia="zh-CN"/>
                    </w:rPr>
                    <w:t>10</w:t>
                  </w:r>
                  <w:r>
                    <w:rPr>
                      <w:rFonts w:hint="eastAsia"/>
                      <w:sz w:val="20"/>
                      <w:lang w:eastAsia="zh-CN"/>
                    </w:rPr>
                    <w:t>充电枪插入</w:t>
                  </w:r>
                  <w:r>
                    <w:rPr>
                      <w:sz w:val="20"/>
                      <w:lang w:eastAsia="zh-CN"/>
                    </w:rPr>
                    <w:t xml:space="preserve"> </w:t>
                  </w:r>
                </w:p>
              </w:tc>
            </w:tr>
            <w:tr w:rsidR="00CA2C5F" w14:paraId="6360189D" w14:textId="77777777">
              <w:tc>
                <w:tcPr>
                  <w:tcW w:w="1302" w:type="dxa"/>
                  <w:shd w:val="clear" w:color="auto" w:fill="auto"/>
                </w:tcPr>
                <w:p w14:paraId="7B94E832" w14:textId="7DA8B383" w:rsidR="00CA2C5F" w:rsidRDefault="00B42207">
                  <w:r>
                    <w:t>0x18FFF2F4</w:t>
                  </w:r>
                  <w:r w:rsidR="00AF7E86">
                    <w:rPr>
                      <w:rFonts w:hint="eastAsia"/>
                      <w:lang w:eastAsia="zh-CN"/>
                    </w:rPr>
                    <w:t>（</w:t>
                  </w:r>
                  <w:r w:rsidR="00AF7E86">
                    <w:rPr>
                      <w:rFonts w:hint="eastAsia"/>
                      <w:lang w:eastAsia="zh-CN"/>
                    </w:rPr>
                    <w:t>PCAN</w:t>
                  </w:r>
                  <w:r w:rsidR="00AF7E86">
                    <w:rPr>
                      <w:rFonts w:hint="eastAsia"/>
                      <w:lang w:eastAsia="zh-CN"/>
                    </w:rPr>
                    <w:t>）</w:t>
                  </w:r>
                </w:p>
              </w:tc>
              <w:tc>
                <w:tcPr>
                  <w:tcW w:w="1837" w:type="dxa"/>
                  <w:shd w:val="clear" w:color="auto" w:fill="auto"/>
                </w:tcPr>
                <w:p w14:paraId="1A9CCF83" w14:textId="77777777" w:rsidR="00CA2C5F" w:rsidRDefault="00B42207">
                  <w:proofErr w:type="spellStart"/>
                  <w:r>
                    <w:rPr>
                      <w:rFonts w:hint="eastAsia"/>
                    </w:rPr>
                    <w:t>电池组充电状态</w:t>
                  </w:r>
                  <w:proofErr w:type="spellEnd"/>
                </w:p>
              </w:tc>
              <w:tc>
                <w:tcPr>
                  <w:tcW w:w="661" w:type="dxa"/>
                  <w:shd w:val="clear" w:color="auto" w:fill="auto"/>
                </w:tcPr>
                <w:p w14:paraId="0CD1861F" w14:textId="77777777" w:rsidR="00CA2C5F" w:rsidRDefault="00B42207">
                  <w:pPr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1</w:t>
                  </w:r>
                </w:p>
              </w:tc>
              <w:tc>
                <w:tcPr>
                  <w:tcW w:w="656" w:type="dxa"/>
                  <w:shd w:val="clear" w:color="auto" w:fill="auto"/>
                </w:tcPr>
                <w:p w14:paraId="5D130935" w14:textId="77777777" w:rsidR="00CA2C5F" w:rsidRDefault="00B42207">
                  <w:pPr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8</w:t>
                  </w:r>
                </w:p>
              </w:tc>
              <w:tc>
                <w:tcPr>
                  <w:tcW w:w="860" w:type="dxa"/>
                </w:tcPr>
                <w:p w14:paraId="3E552E11" w14:textId="77777777" w:rsidR="00CA2C5F" w:rsidRDefault="00B42207">
                  <w:pPr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1000ms</w:t>
                  </w:r>
                </w:p>
              </w:tc>
              <w:tc>
                <w:tcPr>
                  <w:tcW w:w="2600" w:type="dxa"/>
                  <w:shd w:val="clear" w:color="auto" w:fill="auto"/>
                </w:tcPr>
                <w:p w14:paraId="64D506A9" w14:textId="77777777" w:rsidR="00CA2C5F" w:rsidRDefault="00B42207">
                  <w:pPr>
                    <w:rPr>
                      <w:sz w:val="20"/>
                      <w:lang w:eastAsia="zh-CN"/>
                    </w:rPr>
                  </w:pPr>
                  <w:r>
                    <w:rPr>
                      <w:rFonts w:hint="eastAsia"/>
                      <w:sz w:val="20"/>
                      <w:lang w:eastAsia="zh-CN"/>
                    </w:rPr>
                    <w:t>0000 0001-</w:t>
                  </w:r>
                  <w:r>
                    <w:rPr>
                      <w:rFonts w:hint="eastAsia"/>
                      <w:sz w:val="20"/>
                      <w:lang w:eastAsia="zh-CN"/>
                    </w:rPr>
                    <w:t>停车充电</w:t>
                  </w:r>
                </w:p>
                <w:p w14:paraId="5B6D5BFB" w14:textId="77777777" w:rsidR="00CA2C5F" w:rsidRDefault="00B42207">
                  <w:pPr>
                    <w:rPr>
                      <w:sz w:val="20"/>
                      <w:lang w:eastAsia="zh-CN"/>
                    </w:rPr>
                  </w:pPr>
                  <w:r>
                    <w:rPr>
                      <w:rFonts w:hint="eastAsia"/>
                      <w:sz w:val="20"/>
                      <w:lang w:eastAsia="zh-CN"/>
                    </w:rPr>
                    <w:t>0000 0010-</w:t>
                  </w:r>
                  <w:r>
                    <w:rPr>
                      <w:rFonts w:hint="eastAsia"/>
                      <w:sz w:val="20"/>
                      <w:lang w:eastAsia="zh-CN"/>
                    </w:rPr>
                    <w:t>预留</w:t>
                  </w:r>
                </w:p>
                <w:p w14:paraId="0D6E9D2E" w14:textId="77777777" w:rsidR="00CA2C5F" w:rsidRDefault="00B42207">
                  <w:pPr>
                    <w:rPr>
                      <w:sz w:val="20"/>
                      <w:lang w:eastAsia="zh-CN"/>
                    </w:rPr>
                  </w:pPr>
                  <w:r>
                    <w:rPr>
                      <w:rFonts w:hint="eastAsia"/>
                      <w:sz w:val="20"/>
                      <w:lang w:eastAsia="zh-CN"/>
                    </w:rPr>
                    <w:t>0000 0011-</w:t>
                  </w:r>
                  <w:r>
                    <w:rPr>
                      <w:rFonts w:hint="eastAsia"/>
                      <w:sz w:val="20"/>
                      <w:lang w:eastAsia="zh-CN"/>
                    </w:rPr>
                    <w:t>未充电</w:t>
                  </w:r>
                </w:p>
                <w:p w14:paraId="67909DE3" w14:textId="77777777" w:rsidR="00CA2C5F" w:rsidRDefault="00B42207">
                  <w:pPr>
                    <w:rPr>
                      <w:sz w:val="20"/>
                      <w:lang w:eastAsia="zh-CN"/>
                    </w:rPr>
                  </w:pPr>
                  <w:r>
                    <w:rPr>
                      <w:rFonts w:hint="eastAsia"/>
                      <w:sz w:val="20"/>
                      <w:lang w:eastAsia="zh-CN"/>
                    </w:rPr>
                    <w:t>0000 0100-</w:t>
                  </w:r>
                  <w:r>
                    <w:rPr>
                      <w:rFonts w:hint="eastAsia"/>
                      <w:sz w:val="20"/>
                      <w:lang w:eastAsia="zh-CN"/>
                    </w:rPr>
                    <w:t>充电完成</w:t>
                  </w:r>
                </w:p>
                <w:p w14:paraId="320605CD" w14:textId="77777777" w:rsidR="00CA2C5F" w:rsidRDefault="00B42207">
                  <w:pPr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1111 1110-</w:t>
                  </w:r>
                  <w:proofErr w:type="spellStart"/>
                  <w:r>
                    <w:rPr>
                      <w:rFonts w:hint="eastAsia"/>
                      <w:sz w:val="20"/>
                    </w:rPr>
                    <w:t>异常</w:t>
                  </w:r>
                  <w:proofErr w:type="spellEnd"/>
                </w:p>
                <w:p w14:paraId="2C195860" w14:textId="77777777" w:rsidR="00CA2C5F" w:rsidRDefault="00B42207">
                  <w:pPr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1111 1111-</w:t>
                  </w:r>
                  <w:proofErr w:type="spellStart"/>
                  <w:r>
                    <w:rPr>
                      <w:rFonts w:hint="eastAsia"/>
                      <w:sz w:val="20"/>
                    </w:rPr>
                    <w:t>无效</w:t>
                  </w:r>
                  <w:proofErr w:type="spellEnd"/>
                </w:p>
              </w:tc>
            </w:tr>
            <w:tr w:rsidR="00CA2C5F" w14:paraId="775D3B37" w14:textId="77777777">
              <w:tc>
                <w:tcPr>
                  <w:tcW w:w="1302" w:type="dxa"/>
                  <w:shd w:val="clear" w:color="auto" w:fill="auto"/>
                </w:tcPr>
                <w:p w14:paraId="789D32A5" w14:textId="02D1BEB6" w:rsidR="00CA2C5F" w:rsidRDefault="00AF7E86">
                  <w:r>
                    <w:rPr>
                      <w:rFonts w:hint="eastAsia"/>
                      <w:lang w:eastAsia="zh-CN"/>
                    </w:rPr>
                    <w:t>0x</w:t>
                  </w:r>
                  <w:r w:rsidR="00B42207">
                    <w:t>18FFF731</w:t>
                  </w:r>
                  <w:r>
                    <w:rPr>
                      <w:rFonts w:hint="eastAsia"/>
                      <w:lang w:eastAsia="zh-CN"/>
                    </w:rPr>
                    <w:t>（</w:t>
                  </w:r>
                  <w:r>
                    <w:rPr>
                      <w:rFonts w:hint="eastAsia"/>
                      <w:lang w:eastAsia="zh-CN"/>
                    </w:rPr>
                    <w:t>BCAN</w:t>
                  </w:r>
                  <w:r>
                    <w:rPr>
                      <w:rFonts w:hint="eastAsia"/>
                      <w:lang w:eastAsia="zh-CN"/>
                    </w:rPr>
                    <w:t>）</w:t>
                  </w:r>
                </w:p>
              </w:tc>
              <w:tc>
                <w:tcPr>
                  <w:tcW w:w="1837" w:type="dxa"/>
                  <w:shd w:val="clear" w:color="auto" w:fill="auto"/>
                </w:tcPr>
                <w:p w14:paraId="41ACEE8F" w14:textId="77777777" w:rsidR="00CA2C5F" w:rsidRDefault="00B42207">
                  <w:proofErr w:type="spellStart"/>
                  <w:r>
                    <w:rPr>
                      <w:rFonts w:hint="eastAsia"/>
                    </w:rPr>
                    <w:t>剩余充电时间</w:t>
                  </w:r>
                  <w:proofErr w:type="spellEnd"/>
                </w:p>
              </w:tc>
              <w:tc>
                <w:tcPr>
                  <w:tcW w:w="661" w:type="dxa"/>
                  <w:shd w:val="clear" w:color="auto" w:fill="auto"/>
                </w:tcPr>
                <w:p w14:paraId="2248BF4A" w14:textId="77777777" w:rsidR="00CA2C5F" w:rsidRDefault="00B42207">
                  <w:pPr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5-6</w:t>
                  </w:r>
                </w:p>
              </w:tc>
              <w:tc>
                <w:tcPr>
                  <w:tcW w:w="656" w:type="dxa"/>
                  <w:shd w:val="clear" w:color="auto" w:fill="auto"/>
                </w:tcPr>
                <w:p w14:paraId="5BDF3D77" w14:textId="77777777" w:rsidR="00CA2C5F" w:rsidRDefault="00B42207">
                  <w:pPr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1-16</w:t>
                  </w:r>
                </w:p>
              </w:tc>
              <w:tc>
                <w:tcPr>
                  <w:tcW w:w="860" w:type="dxa"/>
                </w:tcPr>
                <w:p w14:paraId="1E45F84B" w14:textId="77777777" w:rsidR="00CA2C5F" w:rsidRDefault="00B42207">
                  <w:pPr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100ms</w:t>
                  </w:r>
                </w:p>
              </w:tc>
              <w:tc>
                <w:tcPr>
                  <w:tcW w:w="2600" w:type="dxa"/>
                  <w:shd w:val="clear" w:color="auto" w:fill="auto"/>
                </w:tcPr>
                <w:p w14:paraId="7D530499" w14:textId="77777777" w:rsidR="00CA2C5F" w:rsidRDefault="00B42207">
                  <w:pPr>
                    <w:rPr>
                      <w:sz w:val="20"/>
                    </w:rPr>
                  </w:pPr>
                  <w:proofErr w:type="spellStart"/>
                  <w:r>
                    <w:rPr>
                      <w:rFonts w:hint="eastAsia"/>
                      <w:sz w:val="20"/>
                    </w:rPr>
                    <w:t>增益</w:t>
                  </w:r>
                  <w:proofErr w:type="spellEnd"/>
                  <w:r>
                    <w:rPr>
                      <w:rFonts w:hint="eastAsia"/>
                      <w:sz w:val="20"/>
                    </w:rPr>
                    <w:t>:1min</w:t>
                  </w:r>
                </w:p>
                <w:p w14:paraId="74E459FD" w14:textId="77777777" w:rsidR="00CA2C5F" w:rsidRDefault="00B42207">
                  <w:pPr>
                    <w:rPr>
                      <w:sz w:val="20"/>
                    </w:rPr>
                  </w:pPr>
                  <w:proofErr w:type="spellStart"/>
                  <w:r>
                    <w:rPr>
                      <w:rFonts w:hint="eastAsia"/>
                      <w:sz w:val="20"/>
                    </w:rPr>
                    <w:t>范围</w:t>
                  </w:r>
                  <w:proofErr w:type="spellEnd"/>
                  <w:r>
                    <w:rPr>
                      <w:rFonts w:hint="eastAsia"/>
                      <w:sz w:val="20"/>
                    </w:rPr>
                    <w:t>：</w:t>
                  </w:r>
                  <w:r>
                    <w:rPr>
                      <w:rFonts w:hint="eastAsia"/>
                      <w:sz w:val="20"/>
                    </w:rPr>
                    <w:t>0-600min</w:t>
                  </w:r>
                </w:p>
              </w:tc>
            </w:tr>
          </w:tbl>
          <w:p w14:paraId="4EB59402" w14:textId="77777777" w:rsidR="00CA2C5F" w:rsidRDefault="00CA2C5F">
            <w:pPr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CA2C5F" w14:paraId="70E63F49" w14:textId="77777777">
        <w:trPr>
          <w:trHeight w:val="27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27FE1E63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AE07B47" w14:textId="77777777" w:rsidR="00CA2C5F" w:rsidRDefault="00CA2C5F">
            <w:pPr>
              <w:rPr>
                <w:rFonts w:ascii="宋体" w:hAnsi="宋体" w:cs="Arial"/>
                <w:sz w:val="20"/>
                <w:szCs w:val="20"/>
              </w:rPr>
            </w:pPr>
          </w:p>
        </w:tc>
      </w:tr>
    </w:tbl>
    <w:p w14:paraId="4C16D452" w14:textId="77777777" w:rsidR="00CA2C5F" w:rsidRDefault="00CA2C5F">
      <w:pPr>
        <w:rPr>
          <w:lang w:eastAsia="zh-CN"/>
        </w:rPr>
      </w:pPr>
    </w:p>
    <w:p w14:paraId="22DC30EC" w14:textId="77777777" w:rsidR="00CA2C5F" w:rsidRDefault="00B42207">
      <w:pPr>
        <w:pStyle w:val="3"/>
        <w:rPr>
          <w:lang w:eastAsia="zh-CN"/>
        </w:rPr>
      </w:pPr>
      <w:r>
        <w:rPr>
          <w:rFonts w:hint="eastAsia"/>
          <w:lang w:eastAsia="zh-CN"/>
        </w:rPr>
        <w:t>剩余充电时间</w:t>
      </w: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6"/>
        <w:gridCol w:w="7654"/>
      </w:tblGrid>
      <w:tr w:rsidR="00CA2C5F" w14:paraId="5219A2F6" w14:textId="77777777">
        <w:tc>
          <w:tcPr>
            <w:tcW w:w="1526" w:type="dxa"/>
            <w:shd w:val="clear" w:color="auto" w:fill="D9D9D9"/>
            <w:vAlign w:val="center"/>
          </w:tcPr>
          <w:p w14:paraId="744D8D1F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654" w:type="dxa"/>
            <w:shd w:val="clear" w:color="auto" w:fill="D9D9D9"/>
            <w:vAlign w:val="center"/>
          </w:tcPr>
          <w:p w14:paraId="5E2BD1BA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剩余充电时间</w:t>
            </w:r>
            <w:proofErr w:type="spellEnd"/>
          </w:p>
        </w:tc>
      </w:tr>
      <w:tr w:rsidR="00CA2C5F" w14:paraId="77841A52" w14:textId="77777777">
        <w:tc>
          <w:tcPr>
            <w:tcW w:w="1526" w:type="dxa"/>
            <w:shd w:val="clear" w:color="auto" w:fill="D9D9D9"/>
            <w:vAlign w:val="center"/>
          </w:tcPr>
          <w:p w14:paraId="3C8DA1C4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shd w:val="clear" w:color="auto" w:fill="auto"/>
            <w:vAlign w:val="center"/>
          </w:tcPr>
          <w:p w14:paraId="2083B359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仪表接收CAN总线信号，显示剩余充电时间。</w:t>
            </w:r>
          </w:p>
        </w:tc>
      </w:tr>
      <w:tr w:rsidR="00CA2C5F" w14:paraId="26521CB5" w14:textId="77777777">
        <w:tc>
          <w:tcPr>
            <w:tcW w:w="1526" w:type="dxa"/>
            <w:shd w:val="clear" w:color="auto" w:fill="D9D9D9"/>
            <w:vAlign w:val="center"/>
          </w:tcPr>
          <w:p w14:paraId="21F2B673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shd w:val="clear" w:color="auto" w:fill="auto"/>
            <w:vAlign w:val="center"/>
          </w:tcPr>
          <w:p w14:paraId="774E1A96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以下条件满足时，进入</w:t>
            </w:r>
          </w:p>
          <w:p w14:paraId="0A5EF145" w14:textId="31F9541E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1.电池管理系统充电枪插入报文有效（10充电枪插入）</w:t>
            </w:r>
            <w:r w:rsidR="008A1760">
              <w:rPr>
                <w:rFonts w:ascii="宋体" w:hAnsi="宋体" w:hint="eastAsia"/>
                <w:sz w:val="20"/>
                <w:szCs w:val="20"/>
                <w:lang w:eastAsia="zh-CN"/>
              </w:rPr>
              <w:t>且</w:t>
            </w:r>
          </w:p>
          <w:p w14:paraId="775A9272" w14:textId="451CD6BE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lastRenderedPageBreak/>
              <w:t>2.电池组充电状态有效（0000 0001-停车充电）</w:t>
            </w:r>
            <w:r w:rsidR="008A1760">
              <w:rPr>
                <w:rFonts w:ascii="宋体" w:hAnsi="宋体" w:hint="eastAsia"/>
                <w:sz w:val="20"/>
                <w:szCs w:val="20"/>
                <w:lang w:eastAsia="zh-CN"/>
              </w:rPr>
              <w:t>或</w:t>
            </w:r>
          </w:p>
          <w:p w14:paraId="68B109F6" w14:textId="6EC65603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电池组充电状态为0000 0011—未充电</w:t>
            </w:r>
            <w:r w:rsidR="008A1760">
              <w:rPr>
                <w:rFonts w:ascii="宋体" w:hAnsi="宋体" w:hint="eastAsia"/>
                <w:sz w:val="20"/>
                <w:szCs w:val="20"/>
                <w:lang w:eastAsia="zh-CN"/>
              </w:rPr>
              <w:t xml:space="preserve"> </w:t>
            </w:r>
            <w:r w:rsidR="008A1760">
              <w:rPr>
                <w:rFonts w:ascii="宋体" w:hAnsi="宋体"/>
                <w:sz w:val="20"/>
                <w:szCs w:val="20"/>
                <w:lang w:eastAsia="zh-CN"/>
              </w:rPr>
              <w:t xml:space="preserve"> 或</w:t>
            </w:r>
          </w:p>
          <w:p w14:paraId="0BFE2808" w14:textId="77777777" w:rsidR="008A1760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电池组充电状态为0000 0100-充电完成</w:t>
            </w:r>
            <w:r w:rsidR="008A1760">
              <w:rPr>
                <w:rFonts w:ascii="宋体" w:hAnsi="宋体" w:hint="eastAsia"/>
                <w:sz w:val="20"/>
                <w:szCs w:val="20"/>
                <w:lang w:eastAsia="zh-CN"/>
              </w:rPr>
              <w:t xml:space="preserve"> </w:t>
            </w:r>
            <w:r w:rsidR="008A1760">
              <w:rPr>
                <w:rFonts w:ascii="宋体" w:hAnsi="宋体"/>
                <w:sz w:val="20"/>
                <w:szCs w:val="20"/>
                <w:lang w:eastAsia="zh-CN"/>
              </w:rPr>
              <w:t xml:space="preserve"> 或</w:t>
            </w:r>
          </w:p>
          <w:p w14:paraId="7CA83B44" w14:textId="30526B3C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电池组充电状态为1111 1110-充电异常</w:t>
            </w:r>
          </w:p>
          <w:p w14:paraId="5CF69304" w14:textId="6BDDAB16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如果是ON</w:t>
            </w:r>
            <w:proofErr w:type="gramStart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充</w:t>
            </w:r>
            <w:r w:rsidRPr="008A1760">
              <w:rPr>
                <w:rFonts w:ascii="宋体" w:hAnsi="宋体" w:hint="eastAsia"/>
                <w:sz w:val="20"/>
                <w:szCs w:val="20"/>
                <w:lang w:eastAsia="zh-CN"/>
              </w:rPr>
              <w:t>电，</w:t>
            </w:r>
            <w:r w:rsidR="008A1760" w:rsidRPr="008A1760">
              <w:rPr>
                <w:rFonts w:ascii="宋体" w:hAnsi="宋体" w:hint="eastAsia"/>
                <w:sz w:val="20"/>
                <w:szCs w:val="20"/>
                <w:lang w:eastAsia="zh-CN"/>
              </w:rPr>
              <w:t>显示</w:t>
            </w:r>
            <w:r w:rsidRPr="008A1760">
              <w:rPr>
                <w:rFonts w:ascii="宋体" w:hAnsi="宋体" w:hint="eastAsia"/>
                <w:sz w:val="20"/>
                <w:szCs w:val="20"/>
                <w:lang w:eastAsia="zh-CN"/>
              </w:rPr>
              <w:t>“</w:t>
            </w:r>
            <w:r w:rsidRPr="008A1760">
              <w:rPr>
                <w:rFonts w:ascii="宋体" w:hAnsi="宋体" w:cs="Arial" w:hint="eastAsia"/>
                <w:sz w:val="20"/>
                <w:szCs w:val="20"/>
                <w:lang w:eastAsia="zh-CN"/>
              </w:rPr>
              <w:t>剩余充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电时间xx小时xx分钟</w:t>
            </w: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”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或“未充电”或“充电完成”或“充电异常”。</w:t>
            </w:r>
          </w:p>
          <w:p w14:paraId="7A72EF45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如果是OFF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充电则按停车充电界面显示。</w:t>
            </w:r>
          </w:p>
        </w:tc>
      </w:tr>
      <w:tr w:rsidR="00CA2C5F" w14:paraId="2B52CA03" w14:textId="77777777">
        <w:tc>
          <w:tcPr>
            <w:tcW w:w="1526" w:type="dxa"/>
            <w:shd w:val="clear" w:color="auto" w:fill="D9D9D9"/>
            <w:vAlign w:val="center"/>
          </w:tcPr>
          <w:p w14:paraId="3724224C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反馈信息</w:t>
            </w:r>
            <w:proofErr w:type="spellEnd"/>
          </w:p>
        </w:tc>
        <w:tc>
          <w:tcPr>
            <w:tcW w:w="7654" w:type="dxa"/>
            <w:shd w:val="clear" w:color="auto" w:fill="auto"/>
            <w:vAlign w:val="center"/>
          </w:tcPr>
          <w:p w14:paraId="00448F96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满足1和2时显示“剩余充电时间xx小时xx分钟”</w:t>
            </w:r>
          </w:p>
          <w:p w14:paraId="61451607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满足1和3时显示“未充电”</w:t>
            </w:r>
          </w:p>
          <w:p w14:paraId="326AEEA6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满足1和4时显示“充电完成”</w:t>
            </w:r>
          </w:p>
          <w:p w14:paraId="4B5231F1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满足1和5时显示“充电异常”</w:t>
            </w:r>
          </w:p>
        </w:tc>
      </w:tr>
      <w:tr w:rsidR="00CA2C5F" w14:paraId="5E00B0C2" w14:textId="77777777">
        <w:tc>
          <w:tcPr>
            <w:tcW w:w="1526" w:type="dxa"/>
            <w:shd w:val="clear" w:color="auto" w:fill="D9D9D9"/>
            <w:vAlign w:val="center"/>
          </w:tcPr>
          <w:p w14:paraId="221C984D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shd w:val="clear" w:color="auto" w:fill="auto"/>
            <w:vAlign w:val="center"/>
          </w:tcPr>
          <w:p w14:paraId="3E0B9931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文字提示剩余充电时间及相关文字</w:t>
            </w:r>
          </w:p>
        </w:tc>
      </w:tr>
      <w:tr w:rsidR="00CA2C5F" w14:paraId="08C7FA3B" w14:textId="77777777">
        <w:tc>
          <w:tcPr>
            <w:tcW w:w="1526" w:type="dxa"/>
            <w:shd w:val="clear" w:color="auto" w:fill="D9D9D9"/>
            <w:vAlign w:val="center"/>
          </w:tcPr>
          <w:p w14:paraId="5B89F903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shd w:val="clear" w:color="auto" w:fill="auto"/>
            <w:vAlign w:val="center"/>
          </w:tcPr>
          <w:p w14:paraId="5722CF91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6D81C198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电池管理系统充电枪插入信号无效；</w:t>
            </w:r>
          </w:p>
          <w:p w14:paraId="25ECCED8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其他无效信号不显示</w:t>
            </w:r>
            <w:proofErr w:type="spellEnd"/>
          </w:p>
        </w:tc>
      </w:tr>
      <w:tr w:rsidR="00CA2C5F" w14:paraId="33080775" w14:textId="77777777">
        <w:tc>
          <w:tcPr>
            <w:tcW w:w="1526" w:type="dxa"/>
            <w:shd w:val="clear" w:color="auto" w:fill="D9D9D9"/>
            <w:vAlign w:val="center"/>
          </w:tcPr>
          <w:p w14:paraId="7AD76107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shd w:val="clear" w:color="auto" w:fill="auto"/>
            <w:vAlign w:val="center"/>
          </w:tcPr>
          <w:p w14:paraId="4F290CA3" w14:textId="77777777" w:rsidR="006660C6" w:rsidRDefault="006660C6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</w:p>
          <w:tbl>
            <w:tblPr>
              <w:tblW w:w="749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304"/>
              <w:gridCol w:w="1701"/>
              <w:gridCol w:w="709"/>
              <w:gridCol w:w="709"/>
              <w:gridCol w:w="850"/>
              <w:gridCol w:w="2219"/>
            </w:tblGrid>
            <w:tr w:rsidR="006660C6" w14:paraId="5D8375B0" w14:textId="77777777" w:rsidTr="00156B90">
              <w:tc>
                <w:tcPr>
                  <w:tcW w:w="13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6142F2E" w14:textId="77777777" w:rsid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ID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F62BD78" w14:textId="77777777" w:rsid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内容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A0B828E" w14:textId="77777777" w:rsid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字节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69C52E2" w14:textId="77777777" w:rsid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位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6248502" w14:textId="77777777" w:rsid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周期</w:t>
                  </w:r>
                </w:p>
              </w:tc>
              <w:tc>
                <w:tcPr>
                  <w:tcW w:w="221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20FA6EB" w14:textId="77777777" w:rsid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备注</w:t>
                  </w:r>
                </w:p>
              </w:tc>
            </w:tr>
            <w:tr w:rsidR="006660C6" w14:paraId="20FDB44E" w14:textId="77777777" w:rsidTr="00156B90">
              <w:tc>
                <w:tcPr>
                  <w:tcW w:w="13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746C592" w14:textId="3D1B25DB" w:rsidR="006660C6" w:rsidRDefault="006660C6" w:rsidP="00156B90">
                  <w:pPr>
                    <w:widowControl w:val="0"/>
                    <w:spacing w:after="0" w:line="240" w:lineRule="auto"/>
                    <w:rPr>
                      <w:rFonts w:ascii="宋体" w:eastAsia="宋体" w:hAnsi="宋体" w:cs="Times New Roman"/>
                      <w:kern w:val="2"/>
                      <w:sz w:val="21"/>
                      <w:szCs w:val="21"/>
                      <w:lang w:val="en-US" w:eastAsia="zh-CN"/>
                    </w:rPr>
                  </w:pPr>
                  <w:r w:rsidRPr="006660C6">
                    <w:rPr>
                      <w:rFonts w:ascii="宋体" w:eastAsia="宋体" w:hAnsi="宋体" w:cs="Times New Roman"/>
                      <w:kern w:val="2"/>
                      <w:sz w:val="21"/>
                      <w:szCs w:val="21"/>
                      <w:lang w:val="en-US" w:eastAsia="zh-CN"/>
                    </w:rPr>
                    <w:t>0x0CFFEAF4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1162358" w14:textId="320DE17E" w:rsid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电池组工作状态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956AE61" w14:textId="6DB53983" w:rsid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D6C76B0" w14:textId="67B794E4" w:rsid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6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~</w:t>
                  </w: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7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512014D" w14:textId="075CF738" w:rsid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2</w:t>
                  </w: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0ms</w:t>
                  </w:r>
                </w:p>
              </w:tc>
              <w:tc>
                <w:tcPr>
                  <w:tcW w:w="221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0C99083" w14:textId="77777777" w:rsidR="006660C6" w:rsidRP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00</w:t>
                  </w: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高压未启动</w:t>
                  </w:r>
                </w:p>
                <w:p w14:paraId="3FB9B6AD" w14:textId="77777777" w:rsidR="006660C6" w:rsidRP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01</w:t>
                  </w: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高压输出</w:t>
                  </w:r>
                </w:p>
                <w:p w14:paraId="7B8E6676" w14:textId="52A1D075" w:rsid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10</w:t>
                  </w: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充电枪插入</w:t>
                  </w:r>
                </w:p>
              </w:tc>
            </w:tr>
            <w:tr w:rsidR="006660C6" w14:paraId="01B0E4DA" w14:textId="77777777" w:rsidTr="00156B90">
              <w:tc>
                <w:tcPr>
                  <w:tcW w:w="13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ADA7F02" w14:textId="67D6BEE9" w:rsidR="006660C6" w:rsidRP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0x18FFF2F4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B476870" w14:textId="3466D905" w:rsidR="006660C6" w:rsidRP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电池组充电状态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D7E5C23" w14:textId="68A06FA1" w:rsid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3A1A78C" w14:textId="6DE75305" w:rsid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8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BA57104" w14:textId="5E68D75B" w:rsid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1000ms</w:t>
                  </w:r>
                </w:p>
              </w:tc>
              <w:tc>
                <w:tcPr>
                  <w:tcW w:w="221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948B886" w14:textId="77777777" w:rsidR="006660C6" w:rsidRP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0000 0001-</w:t>
                  </w: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停车充电</w:t>
                  </w:r>
                </w:p>
                <w:p w14:paraId="35DBCA57" w14:textId="77777777" w:rsidR="006660C6" w:rsidRP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0000 0010-</w:t>
                  </w: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预留</w:t>
                  </w:r>
                </w:p>
                <w:p w14:paraId="4BEE4764" w14:textId="77777777" w:rsidR="006660C6" w:rsidRP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0000 0011-</w:t>
                  </w: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未充电</w:t>
                  </w:r>
                </w:p>
                <w:p w14:paraId="0F35B4BA" w14:textId="77777777" w:rsidR="006660C6" w:rsidRP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0000 0100-</w:t>
                  </w: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充电完成</w:t>
                  </w:r>
                </w:p>
                <w:p w14:paraId="1A62FE8B" w14:textId="77777777" w:rsidR="006660C6" w:rsidRP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1111 1110-</w:t>
                  </w: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异常</w:t>
                  </w:r>
                </w:p>
                <w:p w14:paraId="64ED610C" w14:textId="62CBCC19" w:rsidR="006660C6" w:rsidRP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1111 1111-</w:t>
                  </w: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无效</w:t>
                  </w:r>
                </w:p>
              </w:tc>
            </w:tr>
            <w:tr w:rsidR="006660C6" w14:paraId="4A86DC90" w14:textId="77777777" w:rsidTr="00156B90">
              <w:tc>
                <w:tcPr>
                  <w:tcW w:w="13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E4AB02E" w14:textId="74D61AE9" w:rsidR="006660C6" w:rsidRP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18FFF731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255AB54" w14:textId="54D34578" w:rsidR="006660C6" w:rsidRP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剩余充电时间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B9A8E75" w14:textId="481CEAEE" w:rsid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5-6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357E949" w14:textId="186D7A3D" w:rsid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1-16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E9D53A2" w14:textId="3AF73E77" w:rsid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100ms</w:t>
                  </w:r>
                </w:p>
              </w:tc>
              <w:tc>
                <w:tcPr>
                  <w:tcW w:w="221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0CE4DF3" w14:textId="77777777" w:rsidR="006660C6" w:rsidRP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增益</w:t>
                  </w: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:1min</w:t>
                  </w:r>
                </w:p>
                <w:p w14:paraId="049E5DF3" w14:textId="55912D01" w:rsidR="006660C6" w:rsidRP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范围：</w:t>
                  </w: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0-600min</w:t>
                  </w:r>
                </w:p>
              </w:tc>
            </w:tr>
          </w:tbl>
          <w:p w14:paraId="1E87D8E2" w14:textId="77777777" w:rsidR="006660C6" w:rsidRPr="006660C6" w:rsidRDefault="006660C6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</w:p>
          <w:p w14:paraId="095F95F1" w14:textId="77777777" w:rsidR="006660C6" w:rsidRDefault="006660C6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</w:p>
        </w:tc>
      </w:tr>
      <w:tr w:rsidR="00CA2C5F" w14:paraId="097107BB" w14:textId="77777777">
        <w:tc>
          <w:tcPr>
            <w:tcW w:w="1526" w:type="dxa"/>
            <w:shd w:val="clear" w:color="auto" w:fill="D9D9D9"/>
            <w:vAlign w:val="center"/>
          </w:tcPr>
          <w:p w14:paraId="5612E33A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shd w:val="clear" w:color="auto" w:fill="auto"/>
            <w:vAlign w:val="center"/>
          </w:tcPr>
          <w:p w14:paraId="2DA40C1A" w14:textId="77777777" w:rsidR="00CA2C5F" w:rsidRDefault="00CA2C5F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CA2C5F" w14:paraId="6F11071A" w14:textId="77777777">
        <w:tc>
          <w:tcPr>
            <w:tcW w:w="1526" w:type="dxa"/>
            <w:shd w:val="clear" w:color="auto" w:fill="D9D9D9"/>
            <w:vAlign w:val="center"/>
          </w:tcPr>
          <w:p w14:paraId="504252F2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电源模式</w:t>
            </w:r>
            <w:proofErr w:type="spellEnd"/>
          </w:p>
        </w:tc>
        <w:tc>
          <w:tcPr>
            <w:tcW w:w="7654" w:type="dxa"/>
            <w:shd w:val="clear" w:color="auto" w:fill="auto"/>
            <w:vAlign w:val="center"/>
          </w:tcPr>
          <w:p w14:paraId="1B74E8BB" w14:textId="77777777" w:rsidR="00CA2C5F" w:rsidRDefault="00CA2C5F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CA2C5F" w14:paraId="5AD4D9E0" w14:textId="77777777">
        <w:tc>
          <w:tcPr>
            <w:tcW w:w="1526" w:type="dxa"/>
            <w:shd w:val="clear" w:color="auto" w:fill="D9D9D9"/>
            <w:vAlign w:val="center"/>
          </w:tcPr>
          <w:p w14:paraId="7B4A60FC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法规要求</w:t>
            </w:r>
            <w:proofErr w:type="spellEnd"/>
          </w:p>
        </w:tc>
        <w:tc>
          <w:tcPr>
            <w:tcW w:w="7654" w:type="dxa"/>
            <w:shd w:val="clear" w:color="auto" w:fill="auto"/>
            <w:vAlign w:val="center"/>
          </w:tcPr>
          <w:p w14:paraId="6F779D27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GB/T 19836-2020</w:t>
            </w:r>
          </w:p>
        </w:tc>
      </w:tr>
      <w:tr w:rsidR="00CA2C5F" w14:paraId="462BF012" w14:textId="77777777">
        <w:tc>
          <w:tcPr>
            <w:tcW w:w="1526" w:type="dxa"/>
            <w:shd w:val="clear" w:color="auto" w:fill="D9D9D9"/>
            <w:vAlign w:val="center"/>
          </w:tcPr>
          <w:p w14:paraId="32B75831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其他技术要求</w:t>
            </w:r>
            <w:proofErr w:type="spellEnd"/>
          </w:p>
        </w:tc>
        <w:tc>
          <w:tcPr>
            <w:tcW w:w="7654" w:type="dxa"/>
            <w:shd w:val="clear" w:color="auto" w:fill="auto"/>
            <w:vAlign w:val="center"/>
          </w:tcPr>
          <w:p w14:paraId="3EBF2645" w14:textId="77777777" w:rsidR="00CA2C5F" w:rsidRDefault="00CA2C5F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</w:p>
        </w:tc>
      </w:tr>
    </w:tbl>
    <w:p w14:paraId="1EA5B590" w14:textId="77777777" w:rsidR="00CA2C5F" w:rsidRDefault="00B42207">
      <w:pPr>
        <w:pStyle w:val="3"/>
      </w:pPr>
      <w:proofErr w:type="spellStart"/>
      <w:r>
        <w:t>模式显示</w:t>
      </w:r>
      <w:proofErr w:type="spellEnd"/>
    </w:p>
    <w:tbl>
      <w:tblPr>
        <w:tblStyle w:val="af2"/>
        <w:tblW w:w="9180" w:type="dxa"/>
        <w:tblLayout w:type="fixed"/>
        <w:tblLook w:val="04A0" w:firstRow="1" w:lastRow="0" w:firstColumn="1" w:lastColumn="0" w:noHBand="0" w:noVBand="1"/>
      </w:tblPr>
      <w:tblGrid>
        <w:gridCol w:w="1526"/>
        <w:gridCol w:w="7654"/>
      </w:tblGrid>
      <w:tr w:rsidR="00CA2C5F" w14:paraId="0E682F0C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63312AE" w14:textId="77777777" w:rsidR="00CA2C5F" w:rsidRDefault="00B42207">
            <w:pPr>
              <w:spacing w:after="120" w:line="240" w:lineRule="auto"/>
              <w:ind w:firstLine="402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00606DFD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显示模式</w:t>
            </w:r>
          </w:p>
        </w:tc>
      </w:tr>
      <w:tr w:rsidR="00CA2C5F" w14:paraId="3F3D1EE2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DE19250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61B6DCAF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仪表接收整车控制器总线信号，液晶屏同一位置显示EV或FCV（EV、FCV互斥）</w:t>
            </w:r>
          </w:p>
        </w:tc>
      </w:tr>
      <w:tr w:rsidR="00CA2C5F" w14:paraId="003806D9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6D6A0DD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12E6132F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1F7A9DD6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lastRenderedPageBreak/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3E05D137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整车控制器总线信号</w:t>
            </w:r>
          </w:p>
        </w:tc>
      </w:tr>
      <w:tr w:rsidR="00CA2C5F" w14:paraId="452BE78D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06B5A79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lastRenderedPageBreak/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317A8ACF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A2C5F" w14:paraId="6272546A" w14:textId="77777777">
        <w:trPr>
          <w:trHeight w:val="978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05EDBCC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1222F735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显示EV或FCV</w:t>
            </w:r>
          </w:p>
        </w:tc>
      </w:tr>
      <w:tr w:rsidR="00CA2C5F" w14:paraId="7839AAA5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71D4E22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1A4B5036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5650E3A2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</w:tc>
      </w:tr>
      <w:tr w:rsidR="00CA2C5F" w14:paraId="62D2BC81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7547241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5DAFFA42" w14:textId="77777777" w:rsidR="00CA2C5F" w:rsidRPr="00B3243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总线</w:t>
            </w:r>
          </w:p>
          <w:tbl>
            <w:tblPr>
              <w:tblW w:w="742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58"/>
              <w:gridCol w:w="1448"/>
              <w:gridCol w:w="701"/>
              <w:gridCol w:w="699"/>
              <w:gridCol w:w="750"/>
              <w:gridCol w:w="2572"/>
            </w:tblGrid>
            <w:tr w:rsidR="00B3243F" w:rsidRPr="00B3243F" w14:paraId="01F23F4F" w14:textId="77777777">
              <w:tc>
                <w:tcPr>
                  <w:tcW w:w="12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3209D3A" w14:textId="77777777" w:rsidR="00CA2C5F" w:rsidRPr="00B3243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ID</w:t>
                  </w:r>
                </w:p>
              </w:tc>
              <w:tc>
                <w:tcPr>
                  <w:tcW w:w="14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53C9F73" w14:textId="77777777" w:rsidR="00CA2C5F" w:rsidRPr="00B3243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内容</w:t>
                  </w:r>
                </w:p>
              </w:tc>
              <w:tc>
                <w:tcPr>
                  <w:tcW w:w="7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1BDCF67" w14:textId="77777777" w:rsidR="00CA2C5F" w:rsidRPr="00B3243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字节</w:t>
                  </w:r>
                </w:p>
              </w:tc>
              <w:tc>
                <w:tcPr>
                  <w:tcW w:w="6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9CA66FA" w14:textId="77777777" w:rsidR="00CA2C5F" w:rsidRPr="00B3243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位</w:t>
                  </w:r>
                </w:p>
              </w:tc>
              <w:tc>
                <w:tcPr>
                  <w:tcW w:w="7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4DD6661" w14:textId="77777777" w:rsidR="00CA2C5F" w:rsidRPr="00B3243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周期</w:t>
                  </w:r>
                </w:p>
              </w:tc>
              <w:tc>
                <w:tcPr>
                  <w:tcW w:w="257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CAD5DBF" w14:textId="77777777" w:rsidR="00CA2C5F" w:rsidRPr="00B3243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备注</w:t>
                  </w:r>
                </w:p>
              </w:tc>
            </w:tr>
            <w:tr w:rsidR="00B3243F" w:rsidRPr="00B3243F" w14:paraId="39AD95B0" w14:textId="77777777">
              <w:tc>
                <w:tcPr>
                  <w:tcW w:w="12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57361C9" w14:textId="77777777" w:rsidR="00CA2C5F" w:rsidRPr="00B3243F" w:rsidRDefault="00B42207" w:rsidP="00AE44CA">
                  <w:pPr>
                    <w:widowControl w:val="0"/>
                    <w:spacing w:after="0" w:line="240" w:lineRule="auto"/>
                    <w:rPr>
                      <w:rFonts w:ascii="宋体" w:eastAsia="宋体" w:hAnsi="宋体" w:cs="Times New Roman"/>
                      <w:kern w:val="2"/>
                      <w:sz w:val="21"/>
                      <w:szCs w:val="21"/>
                      <w:lang w:val="en-US" w:eastAsia="zh-CN"/>
                    </w:rPr>
                  </w:pPr>
                  <w:r w:rsidRPr="00B3243F">
                    <w:rPr>
                      <w:rFonts w:ascii="宋体" w:eastAsia="宋体" w:hAnsi="宋体" w:cs="Times New Roman"/>
                      <w:kern w:val="2"/>
                      <w:sz w:val="21"/>
                      <w:szCs w:val="21"/>
                      <w:lang w:val="en-US" w:eastAsia="zh-CN"/>
                    </w:rPr>
                    <w:t>18FFF531</w:t>
                  </w:r>
                </w:p>
              </w:tc>
              <w:tc>
                <w:tcPr>
                  <w:tcW w:w="14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67B3CAD" w14:textId="77777777" w:rsidR="00CA2C5F" w:rsidRPr="00B3243F" w:rsidRDefault="00B42207" w:rsidP="00AE44CA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整车模式</w:t>
                  </w:r>
                </w:p>
              </w:tc>
              <w:tc>
                <w:tcPr>
                  <w:tcW w:w="7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0D3B5D3" w14:textId="77777777" w:rsidR="00CA2C5F" w:rsidRPr="00B3243F" w:rsidRDefault="00B42207" w:rsidP="00AE44CA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7</w:t>
                  </w:r>
                </w:p>
              </w:tc>
              <w:tc>
                <w:tcPr>
                  <w:tcW w:w="6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4F35EF6" w14:textId="77777777" w:rsidR="00CA2C5F" w:rsidRPr="00B3243F" w:rsidRDefault="00B42207" w:rsidP="00AE44CA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5-6</w:t>
                  </w:r>
                </w:p>
              </w:tc>
              <w:tc>
                <w:tcPr>
                  <w:tcW w:w="7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78EA7DC" w14:textId="77777777" w:rsidR="00CA2C5F" w:rsidRPr="00B3243F" w:rsidRDefault="00B42207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100ms</w:t>
                  </w:r>
                </w:p>
              </w:tc>
              <w:tc>
                <w:tcPr>
                  <w:tcW w:w="257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6CA6802" w14:textId="77777777" w:rsidR="00CA2C5F" w:rsidRPr="00B3243F" w:rsidRDefault="00B42207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00</w:t>
                  </w: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</w:t>
                  </w:r>
                  <w:proofErr w:type="gramStart"/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纯电模式</w:t>
                  </w:r>
                  <w:proofErr w:type="gramEnd"/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EV</w:t>
                  </w:r>
                </w:p>
                <w:p w14:paraId="1E04DA56" w14:textId="77777777" w:rsidR="00CA2C5F" w:rsidRPr="00B3243F" w:rsidRDefault="00B42207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01</w:t>
                  </w: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</w:t>
                  </w: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 xml:space="preserve"> </w:t>
                  </w:r>
                  <w:proofErr w:type="gramStart"/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燃电模式</w:t>
                  </w:r>
                  <w:proofErr w:type="gramEnd"/>
                  <w:r w:rsidRPr="00B3243F">
                    <w:rPr>
                      <w:rFonts w:asciiTheme="minorEastAsia" w:hAnsiTheme="minorEastAsia" w:cs="Arial" w:hint="eastAsia"/>
                      <w:sz w:val="20"/>
                      <w:szCs w:val="20"/>
                      <w:lang w:eastAsia="zh-CN"/>
                    </w:rPr>
                    <w:t>FCV</w:t>
                  </w:r>
                </w:p>
                <w:p w14:paraId="3B38E544" w14:textId="77777777" w:rsidR="00CA2C5F" w:rsidRPr="00B3243F" w:rsidRDefault="00B42207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10</w:t>
                  </w: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：发动机模式</w:t>
                  </w:r>
                </w:p>
                <w:p w14:paraId="10C03B3F" w14:textId="77777777" w:rsidR="00CA2C5F" w:rsidRPr="00B3243F" w:rsidRDefault="00B42207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11</w:t>
                  </w: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</w:t>
                  </w:r>
                  <w:proofErr w:type="gramStart"/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混动模式</w:t>
                  </w:r>
                  <w:proofErr w:type="gramEnd"/>
                </w:p>
              </w:tc>
            </w:tr>
          </w:tbl>
          <w:p w14:paraId="53544472" w14:textId="77777777" w:rsidR="00CA2C5F" w:rsidRDefault="00CA2C5F">
            <w:pPr>
              <w:spacing w:after="120" w:line="240" w:lineRule="auto"/>
              <w:ind w:firstLine="400"/>
              <w:jc w:val="both"/>
              <w:rPr>
                <w:rFonts w:asciiTheme="minorEastAsia" w:hAnsiTheme="minorEastAsia" w:cs="Arial"/>
                <w:sz w:val="20"/>
                <w:szCs w:val="20"/>
                <w:lang w:val="en-US" w:eastAsia="zh-CN"/>
              </w:rPr>
            </w:pPr>
          </w:p>
        </w:tc>
      </w:tr>
      <w:tr w:rsidR="00CA2C5F" w14:paraId="45DDC834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9967AB4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2CEE1D10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A2C5F" w14:paraId="1A1FBDA6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856411D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500CE7A6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CA2C5F" w14:paraId="21C9CFA1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EBB43D3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0125CA2D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A2C5F" w14:paraId="708BE78D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62F1E91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68B4862A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</w:tbl>
    <w:p w14:paraId="5A5543E2" w14:textId="77777777" w:rsidR="00EE72B5" w:rsidRDefault="00EE72B5" w:rsidP="00EE72B5"/>
    <w:p w14:paraId="504B9DD5" w14:textId="668CC7DD" w:rsidR="00EE72B5" w:rsidRDefault="00BF4FFD" w:rsidP="00EE72B5">
      <w:pPr>
        <w:pStyle w:val="3"/>
      </w:pPr>
      <w:proofErr w:type="spellStart"/>
      <w:r>
        <w:t>整车</w:t>
      </w:r>
      <w:r w:rsidR="00EE72B5">
        <w:t>状态显示</w:t>
      </w:r>
      <w:proofErr w:type="spellEnd"/>
    </w:p>
    <w:tbl>
      <w:tblPr>
        <w:tblStyle w:val="af2"/>
        <w:tblW w:w="9180" w:type="dxa"/>
        <w:tblLayout w:type="fixed"/>
        <w:tblLook w:val="04A0" w:firstRow="1" w:lastRow="0" w:firstColumn="1" w:lastColumn="0" w:noHBand="0" w:noVBand="1"/>
      </w:tblPr>
      <w:tblGrid>
        <w:gridCol w:w="1526"/>
        <w:gridCol w:w="7654"/>
      </w:tblGrid>
      <w:tr w:rsidR="00EE72B5" w14:paraId="4DDC9942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FF2DFBF" w14:textId="77777777" w:rsidR="00EE72B5" w:rsidRDefault="00EE72B5" w:rsidP="002563DC">
            <w:pPr>
              <w:spacing w:after="120" w:line="240" w:lineRule="auto"/>
              <w:ind w:firstLine="402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237EADC1" w14:textId="38296C8C" w:rsidR="00EE72B5" w:rsidRDefault="00BF4FFD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整车</w:t>
            </w:r>
            <w:r w:rsidR="00EE72B5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状态显示</w:t>
            </w:r>
          </w:p>
        </w:tc>
      </w:tr>
      <w:tr w:rsidR="00EE72B5" w14:paraId="301F26F5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2F05225" w14:textId="77777777" w:rsidR="00EE72B5" w:rsidRDefault="00EE72B5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788C0EC2" w14:textId="38D70079" w:rsidR="00EE72B5" w:rsidRDefault="00EE72B5" w:rsidP="00174E42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仪表接收整车控制器总线信号，液晶屏显示</w:t>
            </w:r>
            <w:r w:rsidR="00174E42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文字提醒“能量回收”</w:t>
            </w:r>
          </w:p>
        </w:tc>
      </w:tr>
      <w:tr w:rsidR="00EE72B5" w14:paraId="1F2B431E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6264FDC" w14:textId="77777777" w:rsidR="00EE72B5" w:rsidRDefault="00EE72B5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76D27001" w14:textId="77777777" w:rsidR="00EE72B5" w:rsidRDefault="00EE72B5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021FC257" w14:textId="77777777" w:rsidR="00EE72B5" w:rsidRDefault="00EE72B5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176F2D58" w14:textId="77777777" w:rsidR="00EE72B5" w:rsidRDefault="00EE72B5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整车控制器总线信号</w:t>
            </w:r>
          </w:p>
        </w:tc>
      </w:tr>
      <w:tr w:rsidR="00EE72B5" w14:paraId="472D584E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9BA9E94" w14:textId="77777777" w:rsidR="00EE72B5" w:rsidRDefault="00EE72B5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676274F2" w14:textId="77777777" w:rsidR="00EE72B5" w:rsidRDefault="00EE72B5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EE72B5" w14:paraId="343B9967" w14:textId="77777777" w:rsidTr="002563DC">
        <w:trPr>
          <w:trHeight w:val="978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1A193DC" w14:textId="77777777" w:rsidR="00EE72B5" w:rsidRDefault="00EE72B5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1EB22B80" w14:textId="3372E6C1" w:rsidR="00EE72B5" w:rsidRDefault="00AB6597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文字提醒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“能量回收”</w:t>
            </w:r>
          </w:p>
        </w:tc>
      </w:tr>
      <w:tr w:rsidR="00EE72B5" w14:paraId="32E252F7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D78DE54" w14:textId="77777777" w:rsidR="00EE72B5" w:rsidRDefault="00EE72B5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50F63B85" w14:textId="77777777" w:rsidR="00EE72B5" w:rsidRDefault="00EE72B5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115632AA" w14:textId="77777777" w:rsidR="00EE72B5" w:rsidRDefault="00EE72B5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</w:tc>
      </w:tr>
      <w:tr w:rsidR="00EE72B5" w14:paraId="25D6EDE6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F9591D7" w14:textId="77777777" w:rsidR="00EE72B5" w:rsidRDefault="00EE72B5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1808C338" w14:textId="77777777" w:rsidR="00EE72B5" w:rsidRPr="00B3243F" w:rsidRDefault="00EE72B5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总线</w:t>
            </w:r>
          </w:p>
          <w:tbl>
            <w:tblPr>
              <w:tblW w:w="740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63"/>
              <w:gridCol w:w="1134"/>
              <w:gridCol w:w="708"/>
              <w:gridCol w:w="567"/>
              <w:gridCol w:w="851"/>
              <w:gridCol w:w="2983"/>
            </w:tblGrid>
            <w:tr w:rsidR="00EE72B5" w:rsidRPr="00B3243F" w14:paraId="771205DF" w14:textId="77777777" w:rsidTr="00404FD5">
              <w:tc>
                <w:tcPr>
                  <w:tcW w:w="11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335F437" w14:textId="77777777" w:rsidR="00EE72B5" w:rsidRPr="00B3243F" w:rsidRDefault="00EE72B5" w:rsidP="00404FD5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ID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7E6B6A6" w14:textId="77777777" w:rsidR="00EE72B5" w:rsidRPr="00B3243F" w:rsidRDefault="00EE72B5" w:rsidP="00404FD5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内容</w:t>
                  </w:r>
                </w:p>
              </w:tc>
              <w:tc>
                <w:tcPr>
                  <w:tcW w:w="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8F9E1E3" w14:textId="77777777" w:rsidR="00EE72B5" w:rsidRPr="00B3243F" w:rsidRDefault="00EE72B5" w:rsidP="00404FD5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字节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55B844D" w14:textId="77777777" w:rsidR="00EE72B5" w:rsidRPr="00B3243F" w:rsidRDefault="00EE72B5" w:rsidP="00404FD5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位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2EF58B6" w14:textId="77777777" w:rsidR="00EE72B5" w:rsidRPr="00B3243F" w:rsidRDefault="00EE72B5" w:rsidP="00404FD5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周期</w:t>
                  </w:r>
                </w:p>
              </w:tc>
              <w:tc>
                <w:tcPr>
                  <w:tcW w:w="29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32B16AF" w14:textId="77777777" w:rsidR="00EE72B5" w:rsidRPr="00B3243F" w:rsidRDefault="00EE72B5" w:rsidP="00404FD5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备注</w:t>
                  </w:r>
                </w:p>
              </w:tc>
            </w:tr>
            <w:tr w:rsidR="00EE72B5" w:rsidRPr="00B3243F" w14:paraId="3E2D5626" w14:textId="77777777" w:rsidTr="00404FD5">
              <w:tc>
                <w:tcPr>
                  <w:tcW w:w="11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9783519" w14:textId="77777777" w:rsidR="00EE72B5" w:rsidRPr="00B3243F" w:rsidRDefault="00EE72B5" w:rsidP="00404FD5">
                  <w:pPr>
                    <w:widowControl w:val="0"/>
                    <w:spacing w:after="0" w:line="240" w:lineRule="auto"/>
                    <w:rPr>
                      <w:rFonts w:ascii="宋体" w:eastAsia="宋体" w:hAnsi="宋体" w:cs="Times New Roman"/>
                      <w:kern w:val="2"/>
                      <w:sz w:val="21"/>
                      <w:szCs w:val="21"/>
                      <w:lang w:val="en-US" w:eastAsia="zh-CN"/>
                    </w:rPr>
                  </w:pPr>
                  <w:r w:rsidRPr="00B3243F">
                    <w:rPr>
                      <w:rFonts w:ascii="宋体" w:eastAsia="宋体" w:hAnsi="宋体" w:cs="Times New Roman"/>
                      <w:kern w:val="2"/>
                      <w:sz w:val="21"/>
                      <w:szCs w:val="21"/>
                      <w:lang w:val="en-US" w:eastAsia="zh-CN"/>
                    </w:rPr>
                    <w:t>18FFF531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399C7F0" w14:textId="32AC8D59" w:rsidR="00EE72B5" w:rsidRPr="00B3243F" w:rsidRDefault="004C0E2F" w:rsidP="00404FD5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4C0E2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整车状态</w:t>
                  </w:r>
                </w:p>
              </w:tc>
              <w:tc>
                <w:tcPr>
                  <w:tcW w:w="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D982372" w14:textId="77777777" w:rsidR="00EE72B5" w:rsidRPr="00B3243F" w:rsidRDefault="00EE72B5" w:rsidP="00404FD5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7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0949D69" w14:textId="1EEEB74F" w:rsidR="00EE72B5" w:rsidRPr="00B3243F" w:rsidRDefault="00BF4FFD" w:rsidP="00404FD5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1~4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067AC8C" w14:textId="77777777" w:rsidR="00EE72B5" w:rsidRPr="00B3243F" w:rsidRDefault="00EE72B5" w:rsidP="00404FD5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100ms</w:t>
                  </w:r>
                </w:p>
              </w:tc>
              <w:tc>
                <w:tcPr>
                  <w:tcW w:w="29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296E7C1" w14:textId="77777777" w:rsidR="00BF4FFD" w:rsidRPr="00BF4FFD" w:rsidRDefault="00BF4FFD" w:rsidP="00404FD5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F4FFD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0000</w:t>
                  </w:r>
                  <w:r w:rsidRPr="00BF4FFD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：高压未上电；</w:t>
                  </w:r>
                </w:p>
                <w:p w14:paraId="1245AD36" w14:textId="77777777" w:rsidR="00BF4FFD" w:rsidRPr="00BF4FFD" w:rsidRDefault="00BF4FFD" w:rsidP="00404FD5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F4FFD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0001:</w:t>
                  </w:r>
                  <w:r w:rsidRPr="00BF4FFD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高压已上电，车辆可正常运行</w:t>
                  </w:r>
                </w:p>
                <w:p w14:paraId="627BF1EB" w14:textId="77777777" w:rsidR="00BF4FFD" w:rsidRPr="00BF4FFD" w:rsidRDefault="00BF4FFD" w:rsidP="00404FD5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F4FFD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0011:</w:t>
                  </w:r>
                  <w:r w:rsidRPr="00BF4FFD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能量回收</w:t>
                  </w:r>
                </w:p>
                <w:p w14:paraId="632283F6" w14:textId="251FABEB" w:rsidR="00EE72B5" w:rsidRPr="00B3243F" w:rsidRDefault="00404FD5" w:rsidP="00404FD5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其它：不显示</w:t>
                  </w:r>
                </w:p>
              </w:tc>
            </w:tr>
          </w:tbl>
          <w:p w14:paraId="6C4ECB37" w14:textId="77777777" w:rsidR="00EE72B5" w:rsidRDefault="00EE72B5" w:rsidP="002563DC">
            <w:pPr>
              <w:spacing w:after="120" w:line="240" w:lineRule="auto"/>
              <w:ind w:firstLine="400"/>
              <w:jc w:val="both"/>
              <w:rPr>
                <w:rFonts w:asciiTheme="minorEastAsia" w:hAnsiTheme="minorEastAsia" w:cs="Arial"/>
                <w:sz w:val="20"/>
                <w:szCs w:val="20"/>
                <w:lang w:val="en-US" w:eastAsia="zh-CN"/>
              </w:rPr>
            </w:pPr>
          </w:p>
        </w:tc>
      </w:tr>
      <w:tr w:rsidR="00EE72B5" w14:paraId="3860660C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1716034" w14:textId="77777777" w:rsidR="00EE72B5" w:rsidRDefault="00EE72B5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358487F4" w14:textId="77777777" w:rsidR="00EE72B5" w:rsidRDefault="00EE72B5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EE72B5" w14:paraId="3CD0153C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5379BFF" w14:textId="77777777" w:rsidR="00EE72B5" w:rsidRDefault="00EE72B5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216863F9" w14:textId="77777777" w:rsidR="00EE72B5" w:rsidRDefault="00EE72B5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EE72B5" w14:paraId="0EE6D171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5CB671B" w14:textId="77777777" w:rsidR="00EE72B5" w:rsidRDefault="00EE72B5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lastRenderedPageBreak/>
              <w:t>法规要求</w:t>
            </w:r>
          </w:p>
        </w:tc>
        <w:tc>
          <w:tcPr>
            <w:tcW w:w="7654" w:type="dxa"/>
            <w:vAlign w:val="center"/>
          </w:tcPr>
          <w:p w14:paraId="373F3526" w14:textId="77777777" w:rsidR="00EE72B5" w:rsidRDefault="00EE72B5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EE72B5" w14:paraId="2BA32FCD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7FD9F56" w14:textId="77777777" w:rsidR="00EE72B5" w:rsidRDefault="00EE72B5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67D6846D" w14:textId="77777777" w:rsidR="00EE72B5" w:rsidRDefault="00EE72B5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</w:tbl>
    <w:p w14:paraId="5DB3A847" w14:textId="77777777" w:rsidR="00EE72B5" w:rsidRDefault="00EE72B5" w:rsidP="00EE72B5">
      <w:pPr>
        <w:rPr>
          <w:lang w:eastAsia="zh-CN"/>
        </w:rPr>
      </w:pPr>
    </w:p>
    <w:p w14:paraId="7E968F59" w14:textId="5736710A" w:rsidR="006F5366" w:rsidRDefault="006F5366" w:rsidP="00EE72B5">
      <w:pPr>
        <w:pStyle w:val="3"/>
        <w:rPr>
          <w:rFonts w:hint="eastAsia"/>
        </w:rPr>
      </w:pPr>
      <w:r>
        <w:rPr>
          <w:rFonts w:hint="eastAsia"/>
          <w:lang w:eastAsia="zh-CN"/>
        </w:rPr>
        <w:t>牵引头模式显示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6F5366" w:rsidRPr="000539F8" w14:paraId="30716942" w14:textId="77777777" w:rsidTr="00A57AA2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2502875" w14:textId="77777777" w:rsidR="006F5366" w:rsidRPr="000539F8" w:rsidRDefault="006F5366" w:rsidP="00A57AA2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bookmarkStart w:id="2" w:name="_Hlk166158172"/>
            <w:r w:rsidRPr="000539F8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功能名称</w:t>
            </w:r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382CF9A1" w14:textId="77777777" w:rsidR="006F5366" w:rsidRPr="000539F8" w:rsidRDefault="006F5366" w:rsidP="00A57AA2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color w:val="000000" w:themeColor="text1"/>
                <w:sz w:val="20"/>
                <w:szCs w:val="20"/>
                <w:lang w:eastAsia="zh-CN"/>
              </w:rPr>
            </w:pPr>
            <w:r w:rsidRPr="000539F8">
              <w:rPr>
                <w:rFonts w:hint="eastAsia"/>
                <w:b/>
                <w:lang w:val="en-US" w:eastAsia="zh-CN"/>
              </w:rPr>
              <w:t>牵引头模式显示</w:t>
            </w:r>
          </w:p>
        </w:tc>
      </w:tr>
      <w:tr w:rsidR="006F5366" w:rsidRPr="000539F8" w14:paraId="0E74A7D2" w14:textId="77777777" w:rsidTr="00A57AA2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9DFE5AB" w14:textId="77777777" w:rsidR="006F5366" w:rsidRPr="000539F8" w:rsidRDefault="006F5366" w:rsidP="00A57AA2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0539F8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6D7A78AE" w14:textId="53E9452E" w:rsidR="006F5366" w:rsidRPr="000539F8" w:rsidRDefault="006F5366" w:rsidP="00A57AA2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0539F8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仪表接收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HCU</w:t>
            </w:r>
            <w:r w:rsidRPr="000539F8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发的总线信号，在LCD上显示牵引头模式指示灯。</w:t>
            </w:r>
          </w:p>
        </w:tc>
      </w:tr>
      <w:tr w:rsidR="006F5366" w:rsidRPr="000539F8" w14:paraId="4CC0C9FF" w14:textId="77777777" w:rsidTr="00A57AA2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C56D977" w14:textId="77777777" w:rsidR="006F5366" w:rsidRPr="000539F8" w:rsidRDefault="006F5366" w:rsidP="00A57AA2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0539F8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1AE16A39" w14:textId="77777777" w:rsidR="006F5366" w:rsidRPr="000539F8" w:rsidRDefault="006F5366" w:rsidP="00A57AA2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0539F8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54B4C4D4" w14:textId="77777777" w:rsidR="006F5366" w:rsidRPr="000539F8" w:rsidRDefault="006F5366" w:rsidP="00A57AA2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0539F8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0539F8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0539F8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35EFD4BB" w14:textId="1E145BC3" w:rsidR="006F5366" w:rsidRPr="000539F8" w:rsidRDefault="006F5366" w:rsidP="00A57AA2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0539F8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2.收到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HCU</w:t>
            </w:r>
            <w:r w:rsidRPr="000539F8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发的总线信号，</w:t>
            </w:r>
          </w:p>
        </w:tc>
      </w:tr>
      <w:tr w:rsidR="006F5366" w:rsidRPr="000539F8" w14:paraId="1D8A98B8" w14:textId="77777777" w:rsidTr="00A57AA2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B122118" w14:textId="77777777" w:rsidR="006F5366" w:rsidRPr="000539F8" w:rsidRDefault="006F5366" w:rsidP="00A57AA2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0539F8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218C46F3" w14:textId="77777777" w:rsidR="006F5366" w:rsidRPr="000539F8" w:rsidRDefault="006F5366" w:rsidP="00A57AA2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0539F8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仪表显示牵引头模式指示灯</w:t>
            </w:r>
          </w:p>
        </w:tc>
      </w:tr>
      <w:tr w:rsidR="006F5366" w:rsidRPr="000539F8" w14:paraId="1DB5F173" w14:textId="77777777" w:rsidTr="006F5366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9118669" w14:textId="77777777" w:rsidR="006F5366" w:rsidRPr="000539F8" w:rsidRDefault="006F5366" w:rsidP="00A57AA2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r w:rsidRPr="000539F8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605E537E" w14:textId="2390A4A2" w:rsidR="006F5366" w:rsidRPr="000539F8" w:rsidRDefault="006F5366" w:rsidP="00A57AA2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noProof/>
              </w:rPr>
              <w:drawing>
                <wp:inline distT="0" distB="0" distL="0" distR="0" wp14:anchorId="37218E8D" wp14:editId="1D669243">
                  <wp:extent cx="304800" cy="303804"/>
                  <wp:effectExtent l="0" t="0" r="0" b="0"/>
                  <wp:docPr id="172" name="图片 17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000-0000AC00000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" name="图片 171">
                            <a:extLst>
                              <a:ext uri="{FF2B5EF4-FFF2-40B4-BE49-F238E27FC236}">
                                <a16:creationId xmlns:a16="http://schemas.microsoft.com/office/drawing/2014/main" id="{00000000-0008-0000-0000-0000AC00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38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0539F8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绿色</w:t>
            </w:r>
          </w:p>
        </w:tc>
      </w:tr>
      <w:tr w:rsidR="006F5366" w:rsidRPr="000539F8" w14:paraId="53F7CBD4" w14:textId="77777777" w:rsidTr="00A57AA2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7FC9919" w14:textId="77777777" w:rsidR="006F5366" w:rsidRPr="000539F8" w:rsidRDefault="006F5366" w:rsidP="00A57AA2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0539F8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608A497E" w14:textId="77777777" w:rsidR="006F5366" w:rsidRPr="000539F8" w:rsidRDefault="006F5366" w:rsidP="00A57AA2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0539F8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343258D1" w14:textId="77777777" w:rsidR="006F5366" w:rsidRPr="000539F8" w:rsidRDefault="006F5366" w:rsidP="00A57AA2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0539F8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0539F8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0539F8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0A860EF0" w14:textId="49E52B32" w:rsidR="006F5366" w:rsidRPr="000539F8" w:rsidRDefault="006F5366" w:rsidP="00A57AA2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0539F8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 w:rsidRPr="000539F8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仪表收不到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HC</w:t>
            </w:r>
            <w:r w:rsidRPr="000539F8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U总线信号</w:t>
            </w:r>
            <w:r w:rsidRPr="000539F8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，或者信号无效</w:t>
            </w:r>
          </w:p>
        </w:tc>
      </w:tr>
      <w:tr w:rsidR="006F5366" w:rsidRPr="000539F8" w14:paraId="11B5ED1A" w14:textId="77777777" w:rsidTr="00A57AA2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4535829" w14:textId="77777777" w:rsidR="006F5366" w:rsidRPr="000539F8" w:rsidRDefault="006F5366" w:rsidP="00A57AA2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0539F8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38117D22" w14:textId="5F96305F" w:rsidR="006F5366" w:rsidRPr="000539F8" w:rsidRDefault="006F5366" w:rsidP="00A57AA2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  <w:r w:rsidRPr="000539F8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总线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792"/>
              <w:gridCol w:w="1000"/>
              <w:gridCol w:w="697"/>
              <w:gridCol w:w="1367"/>
              <w:gridCol w:w="602"/>
              <w:gridCol w:w="476"/>
              <w:gridCol w:w="2494"/>
            </w:tblGrid>
            <w:tr w:rsidR="006F5366" w:rsidRPr="000539F8" w14:paraId="020B5503" w14:textId="77777777" w:rsidTr="00A57AA2">
              <w:tc>
                <w:tcPr>
                  <w:tcW w:w="539" w:type="pct"/>
                  <w:shd w:val="clear" w:color="auto" w:fill="D9D9D9" w:themeFill="background1" w:themeFillShade="D9"/>
                  <w:vAlign w:val="center"/>
                </w:tcPr>
                <w:p w14:paraId="11FA598C" w14:textId="77777777" w:rsidR="006F5366" w:rsidRPr="000539F8" w:rsidRDefault="006F5366" w:rsidP="00A57AA2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proofErr w:type="gramStart"/>
                  <w:r w:rsidRPr="000539F8">
                    <w:rPr>
                      <w:rFonts w:hint="eastAsia"/>
                      <w:sz w:val="18"/>
                    </w:rPr>
                    <w:t>报文名</w:t>
                  </w:r>
                  <w:proofErr w:type="gramEnd"/>
                </w:p>
              </w:tc>
              <w:tc>
                <w:tcPr>
                  <w:tcW w:w="679" w:type="pct"/>
                  <w:shd w:val="clear" w:color="auto" w:fill="D9D9D9" w:themeFill="background1" w:themeFillShade="D9"/>
                  <w:vAlign w:val="center"/>
                </w:tcPr>
                <w:p w14:paraId="4C49FB51" w14:textId="77777777" w:rsidR="006F5366" w:rsidRPr="000539F8" w:rsidRDefault="006F5366" w:rsidP="00A57AA2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0539F8">
                    <w:rPr>
                      <w:rFonts w:hint="eastAsia"/>
                      <w:sz w:val="18"/>
                      <w:lang w:val="sv-SE"/>
                    </w:rPr>
                    <w:t>ID</w:t>
                  </w:r>
                </w:p>
              </w:tc>
              <w:tc>
                <w:tcPr>
                  <w:tcW w:w="434" w:type="pct"/>
                  <w:shd w:val="clear" w:color="auto" w:fill="D9D9D9" w:themeFill="background1" w:themeFillShade="D9"/>
                  <w:vAlign w:val="center"/>
                </w:tcPr>
                <w:p w14:paraId="4D3B39C0" w14:textId="77777777" w:rsidR="006F5366" w:rsidRPr="000539F8" w:rsidRDefault="006F5366" w:rsidP="00A57AA2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0539F8">
                    <w:rPr>
                      <w:rFonts w:hint="eastAsia"/>
                      <w:sz w:val="18"/>
                    </w:rPr>
                    <w:t>周期</w:t>
                  </w:r>
                </w:p>
              </w:tc>
              <w:tc>
                <w:tcPr>
                  <w:tcW w:w="926" w:type="pct"/>
                  <w:shd w:val="clear" w:color="auto" w:fill="D9D9D9" w:themeFill="background1" w:themeFillShade="D9"/>
                  <w:vAlign w:val="center"/>
                </w:tcPr>
                <w:p w14:paraId="74236718" w14:textId="77777777" w:rsidR="006F5366" w:rsidRPr="000539F8" w:rsidRDefault="006F5366" w:rsidP="00A57AA2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0539F8">
                    <w:rPr>
                      <w:sz w:val="18"/>
                    </w:rPr>
                    <w:t>内容</w:t>
                  </w:r>
                </w:p>
              </w:tc>
              <w:tc>
                <w:tcPr>
                  <w:tcW w:w="411" w:type="pct"/>
                  <w:shd w:val="clear" w:color="auto" w:fill="D9D9D9" w:themeFill="background1" w:themeFillShade="D9"/>
                  <w:vAlign w:val="center"/>
                </w:tcPr>
                <w:p w14:paraId="0D36F696" w14:textId="77777777" w:rsidR="006F5366" w:rsidRPr="000539F8" w:rsidRDefault="006F5366" w:rsidP="00A57AA2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0539F8">
                    <w:rPr>
                      <w:sz w:val="18"/>
                    </w:rPr>
                    <w:t>字节</w:t>
                  </w:r>
                </w:p>
              </w:tc>
              <w:tc>
                <w:tcPr>
                  <w:tcW w:w="326" w:type="pct"/>
                  <w:shd w:val="clear" w:color="auto" w:fill="D9D9D9" w:themeFill="background1" w:themeFillShade="D9"/>
                  <w:vAlign w:val="center"/>
                </w:tcPr>
                <w:p w14:paraId="109E9D81" w14:textId="77777777" w:rsidR="006F5366" w:rsidRPr="000539F8" w:rsidRDefault="006F5366" w:rsidP="00A57AA2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0539F8">
                    <w:rPr>
                      <w:sz w:val="18"/>
                    </w:rPr>
                    <w:t>位</w:t>
                  </w:r>
                </w:p>
              </w:tc>
              <w:tc>
                <w:tcPr>
                  <w:tcW w:w="1684" w:type="pct"/>
                  <w:shd w:val="clear" w:color="auto" w:fill="D9D9D9" w:themeFill="background1" w:themeFillShade="D9"/>
                  <w:vAlign w:val="center"/>
                </w:tcPr>
                <w:p w14:paraId="300D1C81" w14:textId="77777777" w:rsidR="006F5366" w:rsidRPr="000539F8" w:rsidRDefault="006F5366" w:rsidP="00A57AA2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0539F8">
                    <w:rPr>
                      <w:sz w:val="18"/>
                    </w:rPr>
                    <w:t>备注</w:t>
                  </w:r>
                </w:p>
              </w:tc>
            </w:tr>
            <w:tr w:rsidR="006F5366" w:rsidRPr="000539F8" w14:paraId="60AEA470" w14:textId="77777777" w:rsidTr="00A57AA2">
              <w:tc>
                <w:tcPr>
                  <w:tcW w:w="539" w:type="pct"/>
                  <w:vAlign w:val="center"/>
                </w:tcPr>
                <w:p w14:paraId="07C906E5" w14:textId="74D9AD85" w:rsidR="006F5366" w:rsidRPr="000539F8" w:rsidRDefault="006F5366" w:rsidP="00A57AA2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>
                    <w:rPr>
                      <w:rFonts w:hint="eastAsia"/>
                      <w:sz w:val="18"/>
                      <w:lang w:eastAsia="zh-CN"/>
                    </w:rPr>
                    <w:t>PRO</w:t>
                  </w:r>
                  <w:r w:rsidRPr="000539F8">
                    <w:rPr>
                      <w:rFonts w:hint="eastAsia"/>
                      <w:sz w:val="18"/>
                      <w:lang w:eastAsia="zh-CN"/>
                    </w:rPr>
                    <w:t>P</w:t>
                  </w:r>
                </w:p>
              </w:tc>
              <w:tc>
                <w:tcPr>
                  <w:tcW w:w="679" w:type="pct"/>
                  <w:shd w:val="clear" w:color="auto" w:fill="auto"/>
                  <w:vAlign w:val="center"/>
                </w:tcPr>
                <w:p w14:paraId="461A3884" w14:textId="7933FACD" w:rsidR="006F5366" w:rsidRPr="000539F8" w:rsidRDefault="006F5366" w:rsidP="00A57AA2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0539F8">
                    <w:rPr>
                      <w:sz w:val="18"/>
                      <w:lang w:eastAsia="zh-CN"/>
                    </w:rPr>
                    <w:t>18</w:t>
                  </w:r>
                  <w:r>
                    <w:rPr>
                      <w:rFonts w:hint="eastAsia"/>
                      <w:sz w:val="18"/>
                      <w:lang w:eastAsia="zh-CN"/>
                    </w:rPr>
                    <w:t>FF5527</w:t>
                  </w:r>
                </w:p>
              </w:tc>
              <w:tc>
                <w:tcPr>
                  <w:tcW w:w="434" w:type="pct"/>
                  <w:vAlign w:val="center"/>
                </w:tcPr>
                <w:p w14:paraId="76F6E8B2" w14:textId="2FC75BAD" w:rsidR="006F5366" w:rsidRPr="000539F8" w:rsidRDefault="006F5366" w:rsidP="00A57AA2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</w:rPr>
                  </w:pPr>
                  <w:r>
                    <w:rPr>
                      <w:rFonts w:hint="eastAsia"/>
                      <w:sz w:val="18"/>
                    </w:rPr>
                    <w:t>10</w:t>
                  </w:r>
                  <w:r w:rsidRPr="000539F8">
                    <w:rPr>
                      <w:rFonts w:hint="eastAsia"/>
                      <w:sz w:val="18"/>
                    </w:rPr>
                    <w:t>0ms</w:t>
                  </w:r>
                </w:p>
              </w:tc>
              <w:tc>
                <w:tcPr>
                  <w:tcW w:w="926" w:type="pct"/>
                  <w:shd w:val="clear" w:color="auto" w:fill="auto"/>
                  <w:vAlign w:val="center"/>
                </w:tcPr>
                <w:p w14:paraId="7949F3E4" w14:textId="77777777" w:rsidR="006F5366" w:rsidRPr="000539F8" w:rsidRDefault="006F5366" w:rsidP="00A57AA2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0539F8">
                    <w:rPr>
                      <w:rFonts w:hint="eastAsia"/>
                      <w:sz w:val="18"/>
                      <w:lang w:val="sv-SE"/>
                    </w:rPr>
                    <w:t>牵引头模式</w:t>
                  </w:r>
                </w:p>
              </w:tc>
              <w:tc>
                <w:tcPr>
                  <w:tcW w:w="411" w:type="pct"/>
                  <w:shd w:val="clear" w:color="auto" w:fill="auto"/>
                  <w:vAlign w:val="center"/>
                </w:tcPr>
                <w:p w14:paraId="251E5C27" w14:textId="77777777" w:rsidR="006F5366" w:rsidRPr="000539F8" w:rsidRDefault="006F5366" w:rsidP="00A57AA2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0539F8">
                    <w:rPr>
                      <w:rFonts w:hint="eastAsia"/>
                      <w:sz w:val="18"/>
                      <w:lang w:val="sv-SE"/>
                    </w:rPr>
                    <w:t>1</w:t>
                  </w:r>
                </w:p>
              </w:tc>
              <w:tc>
                <w:tcPr>
                  <w:tcW w:w="326" w:type="pct"/>
                  <w:shd w:val="clear" w:color="auto" w:fill="auto"/>
                  <w:vAlign w:val="center"/>
                </w:tcPr>
                <w:p w14:paraId="18C2146B" w14:textId="035126B1" w:rsidR="006F5366" w:rsidRPr="000539F8" w:rsidRDefault="006F5366" w:rsidP="00A57AA2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>
                    <w:rPr>
                      <w:rFonts w:hint="eastAsia"/>
                      <w:sz w:val="18"/>
                      <w:lang w:val="sv-SE"/>
                    </w:rPr>
                    <w:t>1</w:t>
                  </w:r>
                </w:p>
              </w:tc>
              <w:tc>
                <w:tcPr>
                  <w:tcW w:w="1684" w:type="pct"/>
                  <w:shd w:val="clear" w:color="auto" w:fill="auto"/>
                  <w:vAlign w:val="center"/>
                </w:tcPr>
                <w:p w14:paraId="689614F3" w14:textId="28B13424" w:rsidR="006F5366" w:rsidRPr="000539F8" w:rsidRDefault="006F5366" w:rsidP="00A57AA2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>
                    <w:rPr>
                      <w:rFonts w:hint="eastAsia"/>
                      <w:sz w:val="18"/>
                      <w:lang w:val="sv-SE"/>
                    </w:rPr>
                    <w:t>0x</w:t>
                  </w:r>
                  <w:r w:rsidRPr="000539F8">
                    <w:rPr>
                      <w:rFonts w:hint="eastAsia"/>
                      <w:sz w:val="18"/>
                      <w:lang w:val="sv-SE"/>
                    </w:rPr>
                    <w:t>0-</w:t>
                  </w:r>
                  <w:r w:rsidRPr="000539F8">
                    <w:rPr>
                      <w:rFonts w:hint="eastAsia"/>
                      <w:sz w:val="18"/>
                      <w:lang w:val="sv-SE"/>
                    </w:rPr>
                    <w:t>灭，</w:t>
                  </w:r>
                  <w:r>
                    <w:rPr>
                      <w:rFonts w:hint="eastAsia"/>
                      <w:sz w:val="18"/>
                      <w:lang w:val="sv-SE"/>
                    </w:rPr>
                    <w:t>0x</w:t>
                  </w:r>
                  <w:r w:rsidRPr="000539F8">
                    <w:rPr>
                      <w:rFonts w:hint="eastAsia"/>
                      <w:sz w:val="18"/>
                      <w:lang w:val="sv-SE"/>
                    </w:rPr>
                    <w:t>1-</w:t>
                  </w:r>
                  <w:r w:rsidRPr="000539F8">
                    <w:rPr>
                      <w:rFonts w:hint="eastAsia"/>
                      <w:sz w:val="18"/>
                      <w:lang w:val="sv-SE"/>
                    </w:rPr>
                    <w:t>亮</w:t>
                  </w:r>
                  <w:r w:rsidRPr="000539F8">
                    <w:rPr>
                      <w:sz w:val="18"/>
                      <w:lang w:val="sv-SE"/>
                    </w:rPr>
                    <w:t xml:space="preserve"> </w:t>
                  </w:r>
                </w:p>
              </w:tc>
            </w:tr>
          </w:tbl>
          <w:p w14:paraId="26E747B0" w14:textId="4B6B5D60" w:rsidR="006F5366" w:rsidRPr="000539F8" w:rsidRDefault="006F5366" w:rsidP="00A57AA2">
            <w:pPr>
              <w:spacing w:after="120" w:line="240" w:lineRule="auto"/>
              <w:jc w:val="both"/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</w:pPr>
          </w:p>
        </w:tc>
      </w:tr>
      <w:tr w:rsidR="006F5366" w:rsidRPr="000539F8" w14:paraId="1448CB6A" w14:textId="77777777" w:rsidTr="00A57AA2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B55C0D6" w14:textId="77777777" w:rsidR="006F5366" w:rsidRPr="000539F8" w:rsidRDefault="006F5366" w:rsidP="00A57AA2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0539F8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73D382AB" w14:textId="77777777" w:rsidR="006F5366" w:rsidRPr="000539F8" w:rsidRDefault="006F5366" w:rsidP="00A57AA2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6F5366" w:rsidRPr="000539F8" w14:paraId="6C40FEDE" w14:textId="77777777" w:rsidTr="00A57AA2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7B06D8F" w14:textId="77777777" w:rsidR="006F5366" w:rsidRPr="000539F8" w:rsidRDefault="006F5366" w:rsidP="00A57AA2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0539F8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5667EECC" w14:textId="77777777" w:rsidR="006F5366" w:rsidRPr="000539F8" w:rsidRDefault="006F5366" w:rsidP="00A57AA2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0539F8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 w:rsidRPr="000539F8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6F5366" w:rsidRPr="000539F8" w14:paraId="3C516B9D" w14:textId="77777777" w:rsidTr="00A57AA2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47E8708" w14:textId="77777777" w:rsidR="006F5366" w:rsidRPr="000539F8" w:rsidRDefault="006F5366" w:rsidP="00A57AA2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0539F8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550F0576" w14:textId="77777777" w:rsidR="006F5366" w:rsidRPr="000539F8" w:rsidRDefault="006F5366" w:rsidP="00A57AA2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6F5366" w:rsidRPr="000539F8" w14:paraId="12474499" w14:textId="77777777" w:rsidTr="00A57AA2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A9A4785" w14:textId="77777777" w:rsidR="006F5366" w:rsidRPr="000539F8" w:rsidRDefault="006F5366" w:rsidP="00A57AA2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0539F8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2BB678DB" w14:textId="77777777" w:rsidR="006F5366" w:rsidRPr="000539F8" w:rsidRDefault="006F5366" w:rsidP="00A57AA2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6F5366" w:rsidRPr="000539F8" w14:paraId="68103FD6" w14:textId="77777777" w:rsidTr="00A57AA2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31F6FA8" w14:textId="77777777" w:rsidR="006F5366" w:rsidRPr="000539F8" w:rsidRDefault="006F5366" w:rsidP="00A57AA2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0539F8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相关资料</w:t>
            </w:r>
          </w:p>
        </w:tc>
        <w:tc>
          <w:tcPr>
            <w:tcW w:w="7654" w:type="dxa"/>
            <w:vAlign w:val="center"/>
          </w:tcPr>
          <w:p w14:paraId="780B6435" w14:textId="57550B2B" w:rsidR="006F5366" w:rsidRPr="000539F8" w:rsidRDefault="006F5366" w:rsidP="00A57AA2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0539F8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用于识别空车头模式</w:t>
            </w:r>
            <w:proofErr w:type="gramStart"/>
            <w:r w:rsidRPr="000539F8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和带挂模式</w:t>
            </w:r>
            <w:proofErr w:type="gramEnd"/>
            <w:r w:rsidRPr="000539F8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，两种模式下的起步挡位控制策略不同。</w:t>
            </w:r>
          </w:p>
        </w:tc>
      </w:tr>
      <w:bookmarkEnd w:id="2"/>
    </w:tbl>
    <w:p w14:paraId="2D97463C" w14:textId="77777777" w:rsidR="006F5366" w:rsidRPr="006F5366" w:rsidRDefault="006F5366" w:rsidP="00EE72B5">
      <w:pPr>
        <w:rPr>
          <w:rFonts w:hint="eastAsia"/>
          <w:lang w:eastAsia="zh-CN"/>
        </w:rPr>
      </w:pPr>
    </w:p>
    <w:p w14:paraId="423EF473" w14:textId="77777777" w:rsidR="00CA2C5F" w:rsidRDefault="00B42207">
      <w:pPr>
        <w:pStyle w:val="2"/>
      </w:pPr>
      <w:proofErr w:type="spellStart"/>
      <w:r>
        <w:t>燃料电池系统显示</w:t>
      </w:r>
      <w:proofErr w:type="spellEnd"/>
    </w:p>
    <w:p w14:paraId="0434ACBC" w14:textId="77777777" w:rsidR="00CA2C5F" w:rsidRDefault="00B42207">
      <w:pPr>
        <w:pStyle w:val="3"/>
      </w:pPr>
      <w:proofErr w:type="gramStart"/>
      <w:r>
        <w:t>燃</w:t>
      </w:r>
      <w:r>
        <w:rPr>
          <w:rFonts w:hint="eastAsia"/>
          <w:lang w:eastAsia="zh-CN"/>
        </w:rPr>
        <w:t>电</w:t>
      </w:r>
      <w:proofErr w:type="spellStart"/>
      <w:r>
        <w:t>系统故障</w:t>
      </w:r>
      <w:proofErr w:type="spellEnd"/>
      <w:proofErr w:type="gramEnd"/>
    </w:p>
    <w:tbl>
      <w:tblPr>
        <w:tblW w:w="9545" w:type="dxa"/>
        <w:tblLayout w:type="fixed"/>
        <w:tblLook w:val="04A0" w:firstRow="1" w:lastRow="0" w:firstColumn="1" w:lastColumn="0" w:noHBand="0" w:noVBand="1"/>
      </w:tblPr>
      <w:tblGrid>
        <w:gridCol w:w="1182"/>
        <w:gridCol w:w="8363"/>
      </w:tblGrid>
      <w:tr w:rsidR="00CA2C5F" w14:paraId="4A2C68E3" w14:textId="77777777">
        <w:trPr>
          <w:trHeight w:val="469"/>
        </w:trPr>
        <w:tc>
          <w:tcPr>
            <w:tcW w:w="11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73D34A50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363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0BD6CABD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gram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燃电系统故障</w:t>
            </w:r>
            <w:proofErr w:type="gramEnd"/>
          </w:p>
        </w:tc>
      </w:tr>
      <w:tr w:rsidR="00CA2C5F" w14:paraId="143ABE50" w14:textId="77777777">
        <w:trPr>
          <w:trHeight w:val="391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4C09718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B714A44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仪表接收FCU发的总线信号，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点亮燃电系统故障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指示灯。</w:t>
            </w:r>
          </w:p>
        </w:tc>
      </w:tr>
      <w:tr w:rsidR="00CA2C5F" w14:paraId="08F8F286" w14:textId="77777777">
        <w:trPr>
          <w:trHeight w:val="834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CA3D1F7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3BAAE79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4BC42535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3ED44682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</w:t>
            </w:r>
            <w:proofErr w:type="gramStart"/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收到燃电系统故障</w:t>
            </w:r>
            <w:proofErr w:type="gramEnd"/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，单个1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>8FECAF5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，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>多个故障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1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>8EBFFF5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、1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>8ECFFF5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。详见故障清单。</w:t>
            </w:r>
          </w:p>
          <w:p w14:paraId="70A1C469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proofErr w:type="gramStart"/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点亮燃电系统故障</w:t>
            </w:r>
            <w:proofErr w:type="gramEnd"/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指示</w:t>
            </w:r>
          </w:p>
        </w:tc>
      </w:tr>
      <w:tr w:rsidR="00CA2C5F" w14:paraId="23CF8B38" w14:textId="77777777">
        <w:trPr>
          <w:trHeight w:val="270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17CB441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81BF695" w14:textId="77777777" w:rsidR="00CA2C5F" w:rsidRDefault="00CA2C5F">
            <w:pPr>
              <w:spacing w:after="0"/>
              <w:rPr>
                <w:sz w:val="20"/>
                <w:szCs w:val="20"/>
                <w:lang w:eastAsia="zh-CN"/>
              </w:rPr>
            </w:pPr>
          </w:p>
        </w:tc>
      </w:tr>
      <w:tr w:rsidR="00CA2C5F" w14:paraId="2422766D" w14:textId="77777777">
        <w:trPr>
          <w:trHeight w:val="270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6C1CBC0E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56767B0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</w:t>
            </w:r>
          </w:p>
          <w:p w14:paraId="0B01957F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>
              <w:rPr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eastAsia="宋体" w:hAnsi="Times New Roman" w:cs="Times New Roman"/>
                <w:noProof/>
                <w:sz w:val="20"/>
                <w:szCs w:val="20"/>
                <w:lang w:val="en-US" w:eastAsia="zh-CN"/>
              </w:rPr>
              <w:drawing>
                <wp:inline distT="0" distB="0" distL="0" distR="0" wp14:anchorId="0DDA43B6" wp14:editId="09645BFC">
                  <wp:extent cx="359410" cy="359410"/>
                  <wp:effectExtent l="0" t="0" r="0" b="0"/>
                  <wp:docPr id="34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410" cy="3594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6D0D259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颜色：红色</w:t>
            </w:r>
          </w:p>
        </w:tc>
      </w:tr>
      <w:tr w:rsidR="00CA2C5F" w14:paraId="34EE4E6B" w14:textId="77777777">
        <w:trPr>
          <w:trHeight w:val="270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926021F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取消条件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22C46E4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17A85453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2FB7B02C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仪表未不</w:t>
            </w:r>
            <w:proofErr w:type="gramStart"/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到燃电</w:t>
            </w:r>
            <w:proofErr w:type="gramEnd"/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系统故障</w:t>
            </w:r>
          </w:p>
        </w:tc>
      </w:tr>
      <w:tr w:rsidR="00CA2C5F" w14:paraId="1D0C0CEE" w14:textId="77777777">
        <w:trPr>
          <w:trHeight w:val="270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5432ED2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3332B2C" w14:textId="77A2F620" w:rsidR="00CA2C5F" w:rsidRPr="005820C8" w:rsidRDefault="005820C8">
            <w:pPr>
              <w:spacing w:after="0"/>
              <w:rPr>
                <w:sz w:val="20"/>
              </w:rPr>
            </w:pPr>
            <w:r>
              <w:rPr>
                <w:rFonts w:hint="eastAsia"/>
                <w:sz w:val="20"/>
                <w:lang w:eastAsia="zh-CN"/>
              </w:rPr>
              <w:t>DM</w:t>
            </w:r>
            <w:r>
              <w:rPr>
                <w:sz w:val="20"/>
              </w:rPr>
              <w:t>1</w:t>
            </w:r>
            <w:r w:rsidR="005E4A0F">
              <w:rPr>
                <w:rFonts w:hint="eastAsia"/>
                <w:sz w:val="20"/>
                <w:lang w:eastAsia="zh-CN"/>
              </w:rPr>
              <w:t>-</w:t>
            </w:r>
            <w:r w:rsidR="005E4A0F">
              <w:rPr>
                <w:sz w:val="20"/>
              </w:rPr>
              <w:t>F5</w:t>
            </w:r>
            <w:proofErr w:type="spellStart"/>
            <w:r>
              <w:rPr>
                <w:sz w:val="20"/>
              </w:rPr>
              <w:t>故障</w:t>
            </w:r>
            <w:proofErr w:type="spellEnd"/>
          </w:p>
        </w:tc>
      </w:tr>
      <w:tr w:rsidR="00CA2C5F" w14:paraId="6AF71D40" w14:textId="77777777">
        <w:trPr>
          <w:trHeight w:val="270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258C70C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2D9073A" w14:textId="77777777" w:rsidR="00CA2C5F" w:rsidRDefault="00CA2C5F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</w:p>
        </w:tc>
      </w:tr>
    </w:tbl>
    <w:p w14:paraId="252A10A5" w14:textId="77777777" w:rsidR="00CA2C5F" w:rsidRDefault="00CA2C5F"/>
    <w:p w14:paraId="1DDA9210" w14:textId="449FB144" w:rsidR="005820C8" w:rsidRDefault="005820C8" w:rsidP="005820C8">
      <w:pPr>
        <w:pStyle w:val="3"/>
      </w:pPr>
      <w:proofErr w:type="spellStart"/>
      <w:r>
        <w:t>氢气</w:t>
      </w:r>
      <w:proofErr w:type="spellEnd"/>
      <w:r>
        <w:t>SOC</w:t>
      </w:r>
    </w:p>
    <w:tbl>
      <w:tblPr>
        <w:tblStyle w:val="af2"/>
        <w:tblW w:w="9180" w:type="dxa"/>
        <w:tblLayout w:type="fixed"/>
        <w:tblLook w:val="04A0" w:firstRow="1" w:lastRow="0" w:firstColumn="1" w:lastColumn="0" w:noHBand="0" w:noVBand="1"/>
      </w:tblPr>
      <w:tblGrid>
        <w:gridCol w:w="1526"/>
        <w:gridCol w:w="7654"/>
      </w:tblGrid>
      <w:tr w:rsidR="005820C8" w14:paraId="789B1BCA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5222E60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6B5A0C69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氢气SOC</w:t>
            </w:r>
          </w:p>
        </w:tc>
      </w:tr>
      <w:tr w:rsidR="005820C8" w14:paraId="1F94F081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1861A21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40A546AB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仪表接收燃料电池的总线信号，柱状+数字显示氢气SOC</w:t>
            </w:r>
          </w:p>
        </w:tc>
      </w:tr>
      <w:tr w:rsidR="005820C8" w14:paraId="514D2728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FDB4B4C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0AE47290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790BAA84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4F999099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氢气剩余质量SOC百分比</w:t>
            </w:r>
          </w:p>
        </w:tc>
      </w:tr>
      <w:tr w:rsidR="005820C8" w14:paraId="3998DB4B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7E400C0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20FD89B6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5820C8" w14:paraId="7183B23A" w14:textId="77777777" w:rsidTr="002563DC">
        <w:trPr>
          <w:trHeight w:val="2027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8218D5C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7A38D657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noProof/>
                <w:lang w:val="en-US" w:eastAsia="zh-CN"/>
              </w:rPr>
              <w:drawing>
                <wp:inline distT="0" distB="0" distL="0" distR="0" wp14:anchorId="38E281C3" wp14:editId="6498DAD9">
                  <wp:extent cx="1016000" cy="377825"/>
                  <wp:effectExtent l="0" t="0" r="0" b="0"/>
                  <wp:docPr id="45" name="图片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图片 45"/>
                          <pic:cNvPicPr>
                            <a:picLocks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0707" cy="3838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20C8" w14:paraId="2FABD629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4594731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500D00D6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1DE5EA03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184F2785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</w:p>
        </w:tc>
      </w:tr>
      <w:tr w:rsidR="005820C8" w14:paraId="43470AE4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E43A940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34C0EB98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总线</w:t>
            </w:r>
          </w:p>
          <w:tbl>
            <w:tblPr>
              <w:tblW w:w="742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300"/>
              <w:gridCol w:w="1998"/>
              <w:gridCol w:w="685"/>
              <w:gridCol w:w="546"/>
              <w:gridCol w:w="813"/>
              <w:gridCol w:w="2086"/>
            </w:tblGrid>
            <w:tr w:rsidR="00DD22A5" w:rsidRPr="00DD22A5" w14:paraId="0A5B83BD" w14:textId="77777777" w:rsidTr="002563DC">
              <w:tc>
                <w:tcPr>
                  <w:tcW w:w="1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81AFD0F" w14:textId="77777777" w:rsidR="005820C8" w:rsidRPr="00DD22A5" w:rsidRDefault="005820C8" w:rsidP="002563D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ID</w:t>
                  </w:r>
                </w:p>
              </w:tc>
              <w:tc>
                <w:tcPr>
                  <w:tcW w:w="19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E6B164B" w14:textId="77777777" w:rsidR="005820C8" w:rsidRPr="00DD22A5" w:rsidRDefault="005820C8" w:rsidP="002563D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内容</w:t>
                  </w:r>
                </w:p>
              </w:tc>
              <w:tc>
                <w:tcPr>
                  <w:tcW w:w="6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D432007" w14:textId="77777777" w:rsidR="005820C8" w:rsidRPr="00DD22A5" w:rsidRDefault="005820C8" w:rsidP="002563D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字节</w:t>
                  </w:r>
                </w:p>
              </w:tc>
              <w:tc>
                <w:tcPr>
                  <w:tcW w:w="54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3306BDC" w14:textId="77777777" w:rsidR="005820C8" w:rsidRPr="00DD22A5" w:rsidRDefault="005820C8" w:rsidP="002563D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位</w:t>
                  </w:r>
                </w:p>
              </w:tc>
              <w:tc>
                <w:tcPr>
                  <w:tcW w:w="8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3A69D0E" w14:textId="77777777" w:rsidR="005820C8" w:rsidRPr="00DD22A5" w:rsidRDefault="005820C8" w:rsidP="002563D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周期</w:t>
                  </w:r>
                </w:p>
              </w:tc>
              <w:tc>
                <w:tcPr>
                  <w:tcW w:w="208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9E3FC87" w14:textId="77777777" w:rsidR="005820C8" w:rsidRPr="00DD22A5" w:rsidRDefault="005820C8" w:rsidP="002563D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备注</w:t>
                  </w:r>
                </w:p>
              </w:tc>
            </w:tr>
            <w:tr w:rsidR="00DD22A5" w:rsidRPr="00DD22A5" w14:paraId="1194AB23" w14:textId="77777777" w:rsidTr="002563DC">
              <w:tc>
                <w:tcPr>
                  <w:tcW w:w="1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3D9A214" w14:textId="77777777" w:rsidR="005820C8" w:rsidRPr="00DD22A5" w:rsidRDefault="005820C8" w:rsidP="002563DC">
                  <w:r w:rsidRPr="00DD22A5">
                    <w:t>0x18FFA</w:t>
                  </w:r>
                  <w:r w:rsidRPr="00DD22A5">
                    <w:rPr>
                      <w:rFonts w:hint="eastAsia"/>
                      <w:lang w:eastAsia="zh-CN"/>
                    </w:rPr>
                    <w:t>1</w:t>
                  </w:r>
                  <w:r w:rsidRPr="00DD22A5">
                    <w:t>F6</w:t>
                  </w:r>
                </w:p>
              </w:tc>
              <w:tc>
                <w:tcPr>
                  <w:tcW w:w="19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F2BD0D9" w14:textId="77777777" w:rsidR="005820C8" w:rsidRPr="00DD22A5" w:rsidRDefault="005820C8" w:rsidP="002563DC">
                  <w:pPr>
                    <w:rPr>
                      <w:lang w:eastAsia="zh-CN"/>
                    </w:rPr>
                  </w:pPr>
                  <w:r w:rsidRPr="00DD22A5">
                    <w:rPr>
                      <w:rFonts w:hint="eastAsia"/>
                      <w:lang w:eastAsia="zh-CN"/>
                    </w:rPr>
                    <w:t>氢气剩余质量</w:t>
                  </w:r>
                  <w:r w:rsidRPr="00DD22A5">
                    <w:rPr>
                      <w:rFonts w:hint="eastAsia"/>
                      <w:lang w:eastAsia="zh-CN"/>
                    </w:rPr>
                    <w:t>SOC</w:t>
                  </w:r>
                  <w:r w:rsidRPr="00DD22A5">
                    <w:rPr>
                      <w:rFonts w:hint="eastAsia"/>
                      <w:lang w:eastAsia="zh-CN"/>
                    </w:rPr>
                    <w:t>百分比</w:t>
                  </w:r>
                </w:p>
              </w:tc>
              <w:tc>
                <w:tcPr>
                  <w:tcW w:w="6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EF81123" w14:textId="77777777" w:rsidR="005820C8" w:rsidRPr="00DD22A5" w:rsidRDefault="005820C8" w:rsidP="002563DC">
                  <w:r w:rsidRPr="00DD22A5">
                    <w:rPr>
                      <w:rFonts w:hint="eastAsia"/>
                    </w:rPr>
                    <w:t>2</w:t>
                  </w:r>
                </w:p>
              </w:tc>
              <w:tc>
                <w:tcPr>
                  <w:tcW w:w="54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DB652BE" w14:textId="77777777" w:rsidR="005820C8" w:rsidRPr="00DD22A5" w:rsidRDefault="005820C8" w:rsidP="002563DC">
                  <w:r w:rsidRPr="00DD22A5">
                    <w:rPr>
                      <w:rFonts w:hint="eastAsia"/>
                    </w:rPr>
                    <w:t>1-8</w:t>
                  </w:r>
                </w:p>
              </w:tc>
              <w:tc>
                <w:tcPr>
                  <w:tcW w:w="8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691137E" w14:textId="77777777" w:rsidR="005820C8" w:rsidRPr="00DD22A5" w:rsidRDefault="005820C8" w:rsidP="002563DC">
                  <w:r w:rsidRPr="00DD22A5">
                    <w:rPr>
                      <w:rFonts w:hint="eastAsia"/>
                    </w:rPr>
                    <w:t xml:space="preserve">100ms </w:t>
                  </w:r>
                </w:p>
              </w:tc>
              <w:tc>
                <w:tcPr>
                  <w:tcW w:w="208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5311C73" w14:textId="74B12FA2" w:rsidR="00DD22A5" w:rsidRPr="00DD22A5" w:rsidRDefault="00DD22A5" w:rsidP="00DD22A5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Scale:1</w:t>
                  </w: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%</w:t>
                  </w:r>
                </w:p>
                <w:p w14:paraId="281D56BF" w14:textId="77777777" w:rsidR="00DD22A5" w:rsidRPr="00DD22A5" w:rsidRDefault="00DD22A5" w:rsidP="00DD22A5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 xml:space="preserve">offset:0 </w:t>
                  </w:r>
                </w:p>
                <w:p w14:paraId="36A5CC20" w14:textId="4F357B9B" w:rsidR="005820C8" w:rsidRPr="00DD22A5" w:rsidRDefault="00DD22A5" w:rsidP="00DD22A5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Data range:0</w:t>
                  </w: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~</w:t>
                  </w:r>
                  <w:r w:rsidRPr="00DD22A5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150</w:t>
                  </w: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%</w:t>
                  </w:r>
                </w:p>
              </w:tc>
            </w:tr>
          </w:tbl>
          <w:p w14:paraId="0F762A72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val="en-US" w:eastAsia="zh-CN"/>
              </w:rPr>
            </w:pPr>
          </w:p>
        </w:tc>
      </w:tr>
      <w:tr w:rsidR="005820C8" w14:paraId="50FE920D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7799E81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2FC26DE4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5820C8" w14:paraId="4F105883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135EED6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1D187A16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5820C8" w14:paraId="1D120602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1206E1C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142CFDD1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5820C8" w14:paraId="4B930B7C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77D2E5A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7868124D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</w:tbl>
    <w:p w14:paraId="632C6318" w14:textId="77777777" w:rsidR="005820C8" w:rsidRDefault="005820C8" w:rsidP="005820C8"/>
    <w:p w14:paraId="1A0EF0D2" w14:textId="163AA42E" w:rsidR="009B6C5E" w:rsidRDefault="009B6C5E" w:rsidP="009B6C5E">
      <w:pPr>
        <w:pStyle w:val="3"/>
      </w:pPr>
      <w:proofErr w:type="spellStart"/>
      <w:r>
        <w:t>储氢系统状态显示</w:t>
      </w:r>
      <w:proofErr w:type="spellEnd"/>
    </w:p>
    <w:tbl>
      <w:tblPr>
        <w:tblStyle w:val="af2"/>
        <w:tblW w:w="9180" w:type="dxa"/>
        <w:tblLayout w:type="fixed"/>
        <w:tblLook w:val="04A0" w:firstRow="1" w:lastRow="0" w:firstColumn="1" w:lastColumn="0" w:noHBand="0" w:noVBand="1"/>
      </w:tblPr>
      <w:tblGrid>
        <w:gridCol w:w="1526"/>
        <w:gridCol w:w="7654"/>
      </w:tblGrid>
      <w:tr w:rsidR="009B6C5E" w14:paraId="0B301703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A396F78" w14:textId="77777777" w:rsidR="009B6C5E" w:rsidRDefault="009B6C5E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18763DDD" w14:textId="555DFE5E" w:rsidR="009B6C5E" w:rsidRDefault="009B6C5E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储氢系统状态显示</w:t>
            </w:r>
          </w:p>
        </w:tc>
      </w:tr>
      <w:tr w:rsidR="009B6C5E" w14:paraId="382095DA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EEF8BC1" w14:textId="77777777" w:rsidR="009B6C5E" w:rsidRDefault="009B6C5E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56D157C2" w14:textId="4A9C0945" w:rsidR="009B6C5E" w:rsidRDefault="009B6C5E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仪表接收</w:t>
            </w:r>
            <w:r w:rsidR="009965BA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储</w:t>
            </w:r>
            <w:proofErr w:type="gramStart"/>
            <w:r w:rsidR="009965BA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氢系统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总线信号，</w:t>
            </w:r>
            <w:r w:rsidR="009965BA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显示压力和温度信息。</w:t>
            </w:r>
          </w:p>
        </w:tc>
      </w:tr>
      <w:tr w:rsidR="009B6C5E" w14:paraId="1E656AD8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521A702" w14:textId="77777777" w:rsidR="009B6C5E" w:rsidRDefault="009B6C5E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0710D744" w14:textId="77777777" w:rsidR="009B6C5E" w:rsidRDefault="009B6C5E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2C1EEF85" w14:textId="77777777" w:rsidR="009B6C5E" w:rsidRDefault="009B6C5E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39D7946A" w14:textId="1C8C08E7" w:rsidR="009B6C5E" w:rsidRDefault="009B6C5E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</w:t>
            </w:r>
            <w:r w:rsidR="00E47890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收到储氢系统相关报文。</w:t>
            </w:r>
          </w:p>
        </w:tc>
      </w:tr>
      <w:tr w:rsidR="009B6C5E" w14:paraId="7D3B5B24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3C0AD1F" w14:textId="77777777" w:rsidR="009B6C5E" w:rsidRDefault="009B6C5E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lastRenderedPageBreak/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01BE5123" w14:textId="77777777" w:rsidR="009B6C5E" w:rsidRDefault="009B6C5E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9B6C5E" w14:paraId="3D73CCC7" w14:textId="77777777" w:rsidTr="002563DC">
        <w:trPr>
          <w:trHeight w:val="2027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9247375" w14:textId="77777777" w:rsidR="009B6C5E" w:rsidRDefault="009B6C5E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366E3854" w14:textId="3375D9E8" w:rsidR="009B6C5E" w:rsidRDefault="009B6C5E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</w:p>
        </w:tc>
      </w:tr>
      <w:tr w:rsidR="009B6C5E" w14:paraId="411AB0BB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E83B51A" w14:textId="77777777" w:rsidR="009B6C5E" w:rsidRDefault="009B6C5E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3DC772DF" w14:textId="77777777" w:rsidR="009B6C5E" w:rsidRDefault="009B6C5E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278EB958" w14:textId="77777777" w:rsidR="009B6C5E" w:rsidRDefault="009B6C5E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296920C3" w14:textId="77777777" w:rsidR="009B6C5E" w:rsidRDefault="009B6C5E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</w:p>
        </w:tc>
      </w:tr>
      <w:tr w:rsidR="009B6C5E" w14:paraId="481BC0F5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7FAD23F" w14:textId="77777777" w:rsidR="009B6C5E" w:rsidRDefault="009B6C5E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2C608C56" w14:textId="77777777" w:rsidR="009B6C5E" w:rsidRDefault="009B6C5E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总线</w:t>
            </w:r>
          </w:p>
          <w:tbl>
            <w:tblPr>
              <w:tblW w:w="742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300"/>
              <w:gridCol w:w="1564"/>
              <w:gridCol w:w="708"/>
              <w:gridCol w:w="567"/>
              <w:gridCol w:w="851"/>
              <w:gridCol w:w="2438"/>
            </w:tblGrid>
            <w:tr w:rsidR="00E47890" w:rsidRPr="00DD22A5" w14:paraId="70466476" w14:textId="77777777" w:rsidTr="00B47A11">
              <w:tc>
                <w:tcPr>
                  <w:tcW w:w="1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D53E010" w14:textId="77777777" w:rsidR="00E47890" w:rsidRPr="00DD22A5" w:rsidRDefault="00E47890" w:rsidP="00E47890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ID</w:t>
                  </w:r>
                </w:p>
              </w:tc>
              <w:tc>
                <w:tcPr>
                  <w:tcW w:w="15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5C78A25" w14:textId="77777777" w:rsidR="00E47890" w:rsidRPr="00DD22A5" w:rsidRDefault="00E47890" w:rsidP="00E47890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内容</w:t>
                  </w:r>
                </w:p>
              </w:tc>
              <w:tc>
                <w:tcPr>
                  <w:tcW w:w="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30BA075" w14:textId="77777777" w:rsidR="00E47890" w:rsidRPr="00DD22A5" w:rsidRDefault="00E47890" w:rsidP="00E47890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字节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0177B5F" w14:textId="77777777" w:rsidR="00E47890" w:rsidRPr="00DD22A5" w:rsidRDefault="00E47890" w:rsidP="00E47890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位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FE4E7AA" w14:textId="77777777" w:rsidR="00E47890" w:rsidRPr="00DD22A5" w:rsidRDefault="00E47890" w:rsidP="00E47890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周期</w:t>
                  </w:r>
                </w:p>
              </w:tc>
              <w:tc>
                <w:tcPr>
                  <w:tcW w:w="24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B986424" w14:textId="77777777" w:rsidR="00E47890" w:rsidRPr="00DD22A5" w:rsidRDefault="00E47890" w:rsidP="00E47890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备注</w:t>
                  </w:r>
                </w:p>
              </w:tc>
            </w:tr>
            <w:tr w:rsidR="00E47890" w:rsidRPr="00DD22A5" w14:paraId="78F4BC83" w14:textId="77777777" w:rsidTr="00B47A11">
              <w:tc>
                <w:tcPr>
                  <w:tcW w:w="1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788E339" w14:textId="5FF4018E" w:rsidR="00E47890" w:rsidRPr="00DD22A5" w:rsidRDefault="00E47890" w:rsidP="00E47890">
                  <w:r w:rsidRPr="00E47890">
                    <w:t>0x18FFA2F6</w:t>
                  </w:r>
                </w:p>
              </w:tc>
              <w:tc>
                <w:tcPr>
                  <w:tcW w:w="15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981F253" w14:textId="7B0689CB" w:rsidR="00E47890" w:rsidRPr="00E47890" w:rsidRDefault="00E47890" w:rsidP="00E47890">
                  <w:pPr>
                    <w:pStyle w:val="Default"/>
                    <w:rPr>
                      <w:sz w:val="21"/>
                      <w:szCs w:val="21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t>氢气最高压力</w:t>
                  </w:r>
                  <w:r>
                    <w:rPr>
                      <w:sz w:val="21"/>
                      <w:szCs w:val="21"/>
                    </w:rPr>
                    <w:t xml:space="preserve"> </w:t>
                  </w:r>
                </w:p>
              </w:tc>
              <w:tc>
                <w:tcPr>
                  <w:tcW w:w="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93A3437" w14:textId="00166851" w:rsidR="00E47890" w:rsidRPr="00DD22A5" w:rsidRDefault="00E47890" w:rsidP="00E47890">
                  <w:r>
                    <w:t>1~2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8F2088E" w14:textId="71330C15" w:rsidR="00E47890" w:rsidRPr="00DD22A5" w:rsidRDefault="00E47890" w:rsidP="00E47890">
                  <w:r>
                    <w:t>A</w:t>
                  </w:r>
                  <w:r>
                    <w:rPr>
                      <w:rFonts w:hint="eastAsia"/>
                    </w:rPr>
                    <w:t>ll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83F22F9" w14:textId="59A103C0" w:rsidR="00E47890" w:rsidRPr="00DD22A5" w:rsidRDefault="00E47890" w:rsidP="00E47890">
                  <w:r>
                    <w:t>5</w:t>
                  </w:r>
                  <w:r w:rsidRPr="00DD22A5">
                    <w:rPr>
                      <w:rFonts w:hint="eastAsia"/>
                    </w:rPr>
                    <w:t xml:space="preserve">00ms </w:t>
                  </w:r>
                </w:p>
              </w:tc>
              <w:tc>
                <w:tcPr>
                  <w:tcW w:w="24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92DA02C" w14:textId="621497F2" w:rsidR="00E47890" w:rsidRPr="00DD22A5" w:rsidRDefault="00E3573B" w:rsidP="00E47890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Scale</w:t>
                  </w: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：</w:t>
                  </w:r>
                  <w:r w:rsidR="00E47890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0.1MPa</w:t>
                  </w:r>
                </w:p>
                <w:p w14:paraId="3666792C" w14:textId="718D6CBA" w:rsidR="00E47890" w:rsidRPr="00DD22A5" w:rsidRDefault="00E3573B" w:rsidP="00E47890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Offset</w:t>
                  </w: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：</w:t>
                  </w:r>
                  <w:r w:rsidR="00E47890" w:rsidRPr="00DD22A5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 xml:space="preserve">0 </w:t>
                  </w:r>
                </w:p>
                <w:p w14:paraId="144367E0" w14:textId="2D22E0DA" w:rsidR="00E47890" w:rsidRPr="00DD22A5" w:rsidRDefault="00E47890" w:rsidP="00E47890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 xml:space="preserve">Data </w:t>
                  </w:r>
                  <w:proofErr w:type="gramStart"/>
                  <w:r w:rsidRPr="00DD22A5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range:</w:t>
                  </w:r>
                  <w:r w:rsidR="00E3573B">
                    <w:t>：</w:t>
                  </w:r>
                  <w:proofErr w:type="gramEnd"/>
                  <w:r w:rsidRPr="00E47890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0~1000</w:t>
                  </w:r>
                </w:p>
              </w:tc>
            </w:tr>
            <w:tr w:rsidR="00B47A11" w:rsidRPr="00DD22A5" w14:paraId="2A4CDDAC" w14:textId="77777777" w:rsidTr="00B47A11">
              <w:tc>
                <w:tcPr>
                  <w:tcW w:w="1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EB5816B" w14:textId="6D949C9A" w:rsidR="00B47A11" w:rsidRPr="00E47890" w:rsidRDefault="00B47A11" w:rsidP="00B47A11">
                  <w:r w:rsidRPr="00B47A11">
                    <w:t>0x18FFA3F6</w:t>
                  </w:r>
                </w:p>
              </w:tc>
              <w:tc>
                <w:tcPr>
                  <w:tcW w:w="15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432D1FF" w14:textId="7D17EED7" w:rsidR="00B47A11" w:rsidRDefault="00B47A11" w:rsidP="00B47A11">
                  <w:pPr>
                    <w:pStyle w:val="Default"/>
                    <w:rPr>
                      <w:sz w:val="21"/>
                      <w:szCs w:val="21"/>
                    </w:rPr>
                  </w:pPr>
                  <w:r w:rsidRPr="00B47A11">
                    <w:rPr>
                      <w:rFonts w:hint="eastAsia"/>
                      <w:sz w:val="21"/>
                      <w:szCs w:val="21"/>
                    </w:rPr>
                    <w:t>氢气系统最高温度</w:t>
                  </w:r>
                </w:p>
              </w:tc>
              <w:tc>
                <w:tcPr>
                  <w:tcW w:w="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CAEDB3C" w14:textId="7AE861A3" w:rsidR="00B47A11" w:rsidRDefault="00B47A11" w:rsidP="00B47A11">
                  <w:r>
                    <w:t>1~2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B1D5E17" w14:textId="3FF699EF" w:rsidR="00B47A11" w:rsidRDefault="00B47A11" w:rsidP="00B47A11">
                  <w:r>
                    <w:t>A</w:t>
                  </w:r>
                  <w:r>
                    <w:rPr>
                      <w:rFonts w:hint="eastAsia"/>
                    </w:rPr>
                    <w:t>ll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0AF9BA1" w14:textId="22A639D0" w:rsidR="00B47A11" w:rsidRDefault="00B47A11" w:rsidP="00B47A11">
                  <w:r>
                    <w:t>5</w:t>
                  </w:r>
                  <w:r w:rsidRPr="00DD22A5">
                    <w:rPr>
                      <w:rFonts w:hint="eastAsia"/>
                    </w:rPr>
                    <w:t>00ms</w:t>
                  </w:r>
                </w:p>
              </w:tc>
              <w:tc>
                <w:tcPr>
                  <w:tcW w:w="24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723E0DE" w14:textId="315AE718" w:rsidR="00B47A11" w:rsidRPr="00DD22A5" w:rsidRDefault="00B47A11" w:rsidP="00B47A11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Scale</w:t>
                  </w: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：</w:t>
                  </w: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0.1℃</w:t>
                  </w:r>
                </w:p>
                <w:p w14:paraId="56765AD2" w14:textId="5EBE600D" w:rsidR="00B47A11" w:rsidRPr="00DD22A5" w:rsidRDefault="00B47A11" w:rsidP="00B47A11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Offset</w:t>
                  </w: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：</w:t>
                  </w: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-40</w:t>
                  </w:r>
                </w:p>
                <w:p w14:paraId="4BF25251" w14:textId="4F448BFB" w:rsidR="00B47A11" w:rsidRDefault="00B47A11" w:rsidP="00B47A11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 xml:space="preserve">Data </w:t>
                  </w:r>
                  <w:proofErr w:type="gramStart"/>
                  <w:r w:rsidRPr="00DD22A5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range:</w:t>
                  </w:r>
                  <w:r>
                    <w:t>：</w:t>
                  </w:r>
                  <w:proofErr w:type="gramEnd"/>
                  <w:r w:rsidRPr="00B47A11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-40~2400</w:t>
                  </w:r>
                </w:p>
              </w:tc>
            </w:tr>
          </w:tbl>
          <w:p w14:paraId="5A9603C7" w14:textId="77777777" w:rsidR="009B6C5E" w:rsidRDefault="009B6C5E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val="en-US" w:eastAsia="zh-CN"/>
              </w:rPr>
            </w:pPr>
          </w:p>
        </w:tc>
      </w:tr>
      <w:tr w:rsidR="009B6C5E" w14:paraId="7C8B8561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BC664C6" w14:textId="77777777" w:rsidR="009B6C5E" w:rsidRDefault="009B6C5E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3514DDBE" w14:textId="77777777" w:rsidR="009B6C5E" w:rsidRDefault="009B6C5E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9B6C5E" w14:paraId="4C6AB1D4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F88E5C2" w14:textId="77777777" w:rsidR="009B6C5E" w:rsidRDefault="009B6C5E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11E2FF59" w14:textId="77777777" w:rsidR="009B6C5E" w:rsidRDefault="009B6C5E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9B6C5E" w14:paraId="2ADA513B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434EA35" w14:textId="77777777" w:rsidR="009B6C5E" w:rsidRDefault="009B6C5E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6D09C513" w14:textId="77777777" w:rsidR="009B6C5E" w:rsidRDefault="009B6C5E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9B6C5E" w14:paraId="2EE5CCB3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46B0A7F" w14:textId="77777777" w:rsidR="009B6C5E" w:rsidRDefault="009B6C5E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697E573E" w14:textId="0CD24DFD" w:rsidR="009B6C5E" w:rsidRDefault="00E4789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任务来源</w:t>
            </w:r>
            <w:r w:rsidRPr="00E47890"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DM21082515</w:t>
            </w:r>
          </w:p>
        </w:tc>
      </w:tr>
    </w:tbl>
    <w:p w14:paraId="3381EA86" w14:textId="77777777" w:rsidR="009B6C5E" w:rsidRDefault="009B6C5E" w:rsidP="005820C8"/>
    <w:p w14:paraId="3C5A715C" w14:textId="42E6A048" w:rsidR="00CA2C5F" w:rsidRDefault="006F57B1">
      <w:pPr>
        <w:pStyle w:val="3"/>
        <w:rPr>
          <w:lang w:eastAsia="zh-CN"/>
        </w:rPr>
      </w:pPr>
      <w:r>
        <w:rPr>
          <w:rFonts w:hint="eastAsia"/>
          <w:lang w:eastAsia="zh-CN"/>
        </w:rPr>
        <w:t>氢气</w:t>
      </w:r>
      <w:r>
        <w:rPr>
          <w:rFonts w:hint="eastAsia"/>
          <w:lang w:eastAsia="zh-CN"/>
        </w:rPr>
        <w:t>SOC</w:t>
      </w:r>
      <w:r>
        <w:rPr>
          <w:rFonts w:hint="eastAsia"/>
          <w:lang w:eastAsia="zh-CN"/>
        </w:rPr>
        <w:t>低</w:t>
      </w:r>
      <w:r>
        <w:rPr>
          <w:lang w:eastAsia="zh-CN"/>
        </w:rPr>
        <w:t>提醒</w:t>
      </w:r>
    </w:p>
    <w:tbl>
      <w:tblPr>
        <w:tblStyle w:val="af2"/>
        <w:tblW w:w="9180" w:type="dxa"/>
        <w:tblLayout w:type="fixed"/>
        <w:tblLook w:val="04A0" w:firstRow="1" w:lastRow="0" w:firstColumn="1" w:lastColumn="0" w:noHBand="0" w:noVBand="1"/>
      </w:tblPr>
      <w:tblGrid>
        <w:gridCol w:w="1526"/>
        <w:gridCol w:w="7654"/>
      </w:tblGrid>
      <w:tr w:rsidR="00CA2C5F" w14:paraId="3E4094C1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4BB9FA0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5CE7A8B8" w14:textId="6D15A9D2" w:rsidR="00CA2C5F" w:rsidRDefault="006F57B1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氢气SOC</w:t>
            </w:r>
            <w:r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  <w:t>低提醒</w:t>
            </w:r>
          </w:p>
        </w:tc>
      </w:tr>
      <w:tr w:rsidR="00CA2C5F" w14:paraId="4C6B51CD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E9777E5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23DF667B" w14:textId="5CADFFFD" w:rsidR="00CA2C5F" w:rsidRDefault="006F57B1" w:rsidP="006F57B1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仪表接收燃料电池的总线信号，氢气</w:t>
            </w:r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SOC</w:t>
            </w:r>
            <w:r w:rsidR="00B42207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过低点亮加氢报警故障指示灯。</w:t>
            </w:r>
          </w:p>
        </w:tc>
      </w:tr>
      <w:tr w:rsidR="00CA2C5F" w14:paraId="742EFFF3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C2E0C80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1DA25AFA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7888DF71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5DD7DE4D" w14:textId="770D2B9C" w:rsidR="001369CE" w:rsidRDefault="00B42207">
            <w:pPr>
              <w:spacing w:after="120" w:line="240" w:lineRule="auto"/>
              <w:jc w:val="both"/>
              <w:rPr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</w:t>
            </w:r>
            <w:r w:rsidR="001369CE">
              <w:rPr>
                <w:rFonts w:hint="eastAsia"/>
                <w:lang w:eastAsia="zh-CN"/>
              </w:rPr>
              <w:t>显示状态</w:t>
            </w:r>
          </w:p>
          <w:p w14:paraId="04893A1C" w14:textId="181B77A5" w:rsidR="00C369B0" w:rsidRDefault="00C369B0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C369B0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氢气剩余量低于20%，</w:t>
            </w:r>
            <w:r w:rsidR="001369C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氢气SOC图形</w:t>
            </w:r>
            <w:r w:rsidRPr="00C369B0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由绿色变为红色；</w:t>
            </w:r>
          </w:p>
          <w:p w14:paraId="032A0E74" w14:textId="114E150C" w:rsidR="00C369B0" w:rsidRDefault="00C369B0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C369B0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氢气剩余量低于15%，仪表显示加氢图标</w:t>
            </w:r>
            <w:r w:rsidR="009C6F71" w:rsidRPr="00B55103">
              <w:rPr>
                <w:rFonts w:asciiTheme="minorEastAsia" w:hAnsiTheme="minorEastAsia"/>
                <w:noProof/>
                <w:sz w:val="20"/>
                <w:szCs w:val="20"/>
                <w:lang w:val="en-US" w:eastAsia="zh-CN"/>
              </w:rPr>
              <w:drawing>
                <wp:inline distT="0" distB="0" distL="0" distR="0" wp14:anchorId="7B8A2FAB" wp14:editId="7F53A9CE">
                  <wp:extent cx="244827" cy="226407"/>
                  <wp:effectExtent l="0" t="0" r="0" b="0"/>
                  <wp:docPr id="51" name="图片 51" descr="C:\Users\LIUXIA~1\AppData\Local\Temp\1634778087(1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LIUXIA~1\AppData\Local\Temp\1634778087(1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0515" cy="2409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369B0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+</w:t>
            </w:r>
            <w:r w:rsidR="001369C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氢气SOC图形</w:t>
            </w:r>
            <w:r w:rsidRPr="00C369B0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由绿色变为红色；</w:t>
            </w:r>
          </w:p>
          <w:p w14:paraId="35F0DBDA" w14:textId="0AD89DEE" w:rsidR="00405371" w:rsidRDefault="00C369B0" w:rsidP="00405371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C369B0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氢气剩余量低于1</w:t>
            </w:r>
            <w:r w:rsidR="00405371">
              <w:rPr>
                <w:rFonts w:asciiTheme="minorEastAsia" w:hAnsiTheme="minorEastAsia"/>
                <w:sz w:val="20"/>
                <w:szCs w:val="20"/>
                <w:lang w:eastAsia="zh-CN"/>
              </w:rPr>
              <w:t>3</w:t>
            </w:r>
            <w:r w:rsidRPr="00C369B0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%，仪表显示加氢图标</w:t>
            </w:r>
            <w:r w:rsidR="009C6F71" w:rsidRPr="00B55103">
              <w:rPr>
                <w:rFonts w:asciiTheme="minorEastAsia" w:hAnsiTheme="minorEastAsia"/>
                <w:noProof/>
                <w:sz w:val="20"/>
                <w:szCs w:val="20"/>
                <w:lang w:val="en-US" w:eastAsia="zh-CN"/>
              </w:rPr>
              <w:drawing>
                <wp:inline distT="0" distB="0" distL="0" distR="0" wp14:anchorId="4578AA57" wp14:editId="412BAC7D">
                  <wp:extent cx="244827" cy="226407"/>
                  <wp:effectExtent l="0" t="0" r="0" b="0"/>
                  <wp:docPr id="52" name="图片 52" descr="C:\Users\LIUXIA~1\AppData\Local\Temp\1634778087(1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LIUXIA~1\AppData\Local\Temp\1634778087(1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0515" cy="2409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369B0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+</w:t>
            </w:r>
            <w:r w:rsidR="001369C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氢气SOC图形</w:t>
            </w:r>
            <w:r w:rsidRPr="00C369B0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由绿色变为红色+红色字体“氢气剩余量低，请加氢”,同时不再显示剩余量值，显示“--%(H2)”</w:t>
            </w:r>
          </w:p>
        </w:tc>
      </w:tr>
      <w:tr w:rsidR="00CA2C5F" w14:paraId="5E4C712D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A1E119A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7E961264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A2C5F" w14:paraId="6177B7F8" w14:textId="77777777">
        <w:trPr>
          <w:trHeight w:val="2027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59EA616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lastRenderedPageBreak/>
              <w:t>HMI</w:t>
            </w:r>
          </w:p>
        </w:tc>
        <w:tc>
          <w:tcPr>
            <w:tcW w:w="7654" w:type="dxa"/>
            <w:vAlign w:val="center"/>
          </w:tcPr>
          <w:p w14:paraId="2256728F" w14:textId="1A4287A5" w:rsidR="00CA2C5F" w:rsidRDefault="00B42207">
            <w:pPr>
              <w:rPr>
                <w:rFonts w:ascii="Times New Roman" w:eastAsia="宋体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  <w:lang w:eastAsia="zh-CN"/>
              </w:rPr>
              <w:t>报警灯</w:t>
            </w:r>
            <w:r w:rsidR="009C6F71" w:rsidRPr="00B55103">
              <w:rPr>
                <w:rFonts w:asciiTheme="minorEastAsia" w:hAnsiTheme="minorEastAsia"/>
                <w:noProof/>
                <w:sz w:val="20"/>
                <w:szCs w:val="20"/>
                <w:lang w:val="en-US" w:eastAsia="zh-CN"/>
              </w:rPr>
              <w:drawing>
                <wp:inline distT="0" distB="0" distL="0" distR="0" wp14:anchorId="62277F1A" wp14:editId="055A8CA7">
                  <wp:extent cx="244827" cy="226407"/>
                  <wp:effectExtent l="0" t="0" r="0" b="0"/>
                  <wp:docPr id="53" name="图片 53" descr="C:\Users\LIUXIA~1\AppData\Local\Temp\1634778087(1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LIUXIA~1\AppData\Local\Temp\1634778087(1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0515" cy="2409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75A63F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  <w:lang w:eastAsia="zh-CN"/>
              </w:rPr>
              <w:t>颜色：红色</w:t>
            </w:r>
          </w:p>
        </w:tc>
      </w:tr>
      <w:tr w:rsidR="00CA2C5F" w14:paraId="643BED2F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8D99350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5DF54551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25712BCA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01A9A56D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氢气剩余质量SOC百分比大于20%</w:t>
            </w:r>
          </w:p>
        </w:tc>
      </w:tr>
      <w:tr w:rsidR="00CA2C5F" w14:paraId="22A2A09E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A0712D1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2C69D310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总线</w:t>
            </w:r>
          </w:p>
          <w:tbl>
            <w:tblPr>
              <w:tblW w:w="742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66"/>
              <w:gridCol w:w="2023"/>
              <w:gridCol w:w="709"/>
              <w:gridCol w:w="570"/>
              <w:gridCol w:w="750"/>
              <w:gridCol w:w="2110"/>
            </w:tblGrid>
            <w:tr w:rsidR="00DD22A5" w:rsidRPr="00DD22A5" w14:paraId="08A4AF6C" w14:textId="77777777">
              <w:tc>
                <w:tcPr>
                  <w:tcW w:w="12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2D2DF4E" w14:textId="77777777" w:rsidR="00CA2C5F" w:rsidRPr="00DD22A5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ID</w:t>
                  </w:r>
                </w:p>
              </w:tc>
              <w:tc>
                <w:tcPr>
                  <w:tcW w:w="202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ECDB304" w14:textId="77777777" w:rsidR="00CA2C5F" w:rsidRPr="00DD22A5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内容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45967B6" w14:textId="77777777" w:rsidR="00CA2C5F" w:rsidRPr="00DD22A5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字节</w:t>
                  </w:r>
                </w:p>
              </w:tc>
              <w:tc>
                <w:tcPr>
                  <w:tcW w:w="5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4EC80FF" w14:textId="77777777" w:rsidR="00CA2C5F" w:rsidRPr="00DD22A5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位</w:t>
                  </w:r>
                </w:p>
              </w:tc>
              <w:tc>
                <w:tcPr>
                  <w:tcW w:w="7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01D5BE1" w14:textId="77777777" w:rsidR="00CA2C5F" w:rsidRPr="00DD22A5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周期</w:t>
                  </w:r>
                </w:p>
              </w:tc>
              <w:tc>
                <w:tcPr>
                  <w:tcW w:w="21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15A84C8" w14:textId="77777777" w:rsidR="00CA2C5F" w:rsidRPr="00DD22A5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备注</w:t>
                  </w:r>
                </w:p>
              </w:tc>
            </w:tr>
            <w:tr w:rsidR="00DD22A5" w:rsidRPr="00DD22A5" w14:paraId="0BE6F7FC" w14:textId="77777777">
              <w:tc>
                <w:tcPr>
                  <w:tcW w:w="12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0EA7E04" w14:textId="77777777" w:rsidR="00CA2C5F" w:rsidRPr="00DD22A5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宋体" w:eastAsia="宋体" w:hAnsi="宋体" w:cs="Times New Roman"/>
                      <w:kern w:val="2"/>
                      <w:sz w:val="21"/>
                      <w:szCs w:val="21"/>
                      <w:lang w:val="en-US" w:eastAsia="zh-CN"/>
                    </w:rPr>
                  </w:pPr>
                  <w:r w:rsidRPr="00DD22A5">
                    <w:rPr>
                      <w:rFonts w:ascii="宋体" w:eastAsia="宋体" w:hAnsi="宋体" w:cs="宋体"/>
                      <w:sz w:val="21"/>
                      <w:szCs w:val="24"/>
                      <w:lang w:val="en-US" w:eastAsia="zh-CN"/>
                    </w:rPr>
                    <w:t>0x18FFA1F</w:t>
                  </w:r>
                  <w:r w:rsidRPr="00DD22A5">
                    <w:rPr>
                      <w:rFonts w:ascii="宋体" w:eastAsia="宋体" w:hAnsi="宋体" w:cs="宋体" w:hint="eastAsia"/>
                      <w:sz w:val="21"/>
                      <w:szCs w:val="24"/>
                      <w:lang w:val="en-US" w:eastAsia="zh-CN"/>
                    </w:rPr>
                    <w:t>6</w:t>
                  </w:r>
                </w:p>
              </w:tc>
              <w:tc>
                <w:tcPr>
                  <w:tcW w:w="202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EF12BF5" w14:textId="77777777" w:rsidR="00CA2C5F" w:rsidRPr="00DD22A5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氢气剩余质量</w:t>
                  </w: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SOC</w:t>
                  </w: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百分比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5301AEF" w14:textId="77777777" w:rsidR="00CA2C5F" w:rsidRPr="00DD22A5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2</w:t>
                  </w:r>
                </w:p>
              </w:tc>
              <w:tc>
                <w:tcPr>
                  <w:tcW w:w="5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1864739" w14:textId="77777777" w:rsidR="00CA2C5F" w:rsidRPr="00DD22A5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  <w:r w:rsidRPr="00DD22A5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-</w:t>
                  </w: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8</w:t>
                  </w:r>
                </w:p>
              </w:tc>
              <w:tc>
                <w:tcPr>
                  <w:tcW w:w="7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7672E0D" w14:textId="77777777" w:rsidR="00CA2C5F" w:rsidRPr="00DD22A5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  <w:r w:rsidRPr="00DD22A5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 xml:space="preserve">00ms </w:t>
                  </w:r>
                </w:p>
              </w:tc>
              <w:tc>
                <w:tcPr>
                  <w:tcW w:w="21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4B6CDD1" w14:textId="77777777" w:rsidR="00DD22A5" w:rsidRPr="00DD22A5" w:rsidRDefault="00DD22A5" w:rsidP="00DD22A5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Scale:1</w:t>
                  </w: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%</w:t>
                  </w:r>
                </w:p>
                <w:p w14:paraId="440278DB" w14:textId="77777777" w:rsidR="00DD22A5" w:rsidRPr="00DD22A5" w:rsidRDefault="00DD22A5" w:rsidP="00DD22A5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 xml:space="preserve">offset:0 </w:t>
                  </w:r>
                </w:p>
                <w:p w14:paraId="3C5E621E" w14:textId="2DE350A9" w:rsidR="00DD22A5" w:rsidRPr="00DD22A5" w:rsidRDefault="00DD22A5" w:rsidP="00DD22A5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Data range:0</w:t>
                  </w: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~</w:t>
                  </w:r>
                  <w:r w:rsidRPr="00DD22A5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150</w:t>
                  </w: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%</w:t>
                  </w:r>
                </w:p>
              </w:tc>
            </w:tr>
          </w:tbl>
          <w:p w14:paraId="36C44548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val="en-US" w:eastAsia="zh-CN"/>
              </w:rPr>
            </w:pPr>
          </w:p>
        </w:tc>
      </w:tr>
      <w:tr w:rsidR="00CA2C5F" w14:paraId="41D9C56E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3F88F7C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01A569D5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A2C5F" w14:paraId="38EC8759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A77D784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4293BDFE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CA2C5F" w14:paraId="5CD49355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5114582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62A486CF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A2C5F" w14:paraId="00CC1DD5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224FF71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40686A8B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</w:tbl>
    <w:p w14:paraId="31A124DC" w14:textId="77777777" w:rsidR="00CA2C5F" w:rsidRDefault="00CA2C5F">
      <w:pPr>
        <w:rPr>
          <w:lang w:eastAsia="zh-CN"/>
        </w:rPr>
      </w:pPr>
    </w:p>
    <w:p w14:paraId="0E0FD368" w14:textId="77777777" w:rsidR="00CA2C5F" w:rsidRDefault="00B42207">
      <w:pPr>
        <w:pStyle w:val="3"/>
        <w:rPr>
          <w:lang w:eastAsia="zh-CN"/>
        </w:rPr>
      </w:pPr>
      <w:r>
        <w:rPr>
          <w:rFonts w:hint="eastAsia"/>
          <w:lang w:val="en-US" w:eastAsia="zh-CN"/>
        </w:rPr>
        <w:t>H2</w:t>
      </w:r>
      <w:r>
        <w:rPr>
          <w:rFonts w:hint="eastAsia"/>
          <w:lang w:val="en-US" w:eastAsia="zh-CN"/>
        </w:rPr>
        <w:t>泄露报警</w:t>
      </w:r>
    </w:p>
    <w:tbl>
      <w:tblPr>
        <w:tblStyle w:val="af2"/>
        <w:tblW w:w="9180" w:type="dxa"/>
        <w:tblLayout w:type="fixed"/>
        <w:tblLook w:val="04A0" w:firstRow="1" w:lastRow="0" w:firstColumn="1" w:lastColumn="0" w:noHBand="0" w:noVBand="1"/>
      </w:tblPr>
      <w:tblGrid>
        <w:gridCol w:w="1526"/>
        <w:gridCol w:w="7654"/>
      </w:tblGrid>
      <w:tr w:rsidR="00CA2C5F" w14:paraId="02E5CCF4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02E06B4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50C3CEEA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H2泄露报警</w:t>
            </w:r>
          </w:p>
        </w:tc>
      </w:tr>
      <w:tr w:rsidR="00CA2C5F" w14:paraId="0DF66C89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4F451A8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6BED6988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仪表接收燃料电池的总线信号，氢量发生泄漏时点亮H2泄露报警指示灯加蜂鸣报警。</w:t>
            </w:r>
          </w:p>
        </w:tc>
      </w:tr>
      <w:tr w:rsidR="00CA2C5F" w14:paraId="0B17075C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1AE8D6D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60745747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6A451FF9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78E883D9" w14:textId="16B0A9B1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氢气浓度大于</w:t>
            </w:r>
            <w:r w:rsidR="00B72FF5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等于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6000ppm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 xml:space="preserve"> </w:t>
            </w:r>
          </w:p>
        </w:tc>
      </w:tr>
      <w:tr w:rsidR="00CA2C5F" w14:paraId="02F2C1B5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D81FAB7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4E7BEAFD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A2C5F" w14:paraId="6B9D0AD1" w14:textId="77777777">
        <w:trPr>
          <w:trHeight w:val="2027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5FDEF68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69D63A87" w14:textId="77777777" w:rsidR="00CA2C5F" w:rsidRDefault="00B42207">
            <w:pPr>
              <w:rPr>
                <w:rFonts w:ascii="Times New Roman" w:eastAsia="宋体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  <w:lang w:eastAsia="zh-CN"/>
              </w:rPr>
              <w:t>报警灯</w:t>
            </w:r>
            <w:r>
              <w:rPr>
                <w:rFonts w:ascii="Times New Roman" w:eastAsia="宋体" w:hAnsi="Times New Roman" w:cs="Times New Roman"/>
                <w:noProof/>
                <w:sz w:val="20"/>
                <w:szCs w:val="20"/>
                <w:lang w:val="en-US" w:eastAsia="zh-CN"/>
              </w:rPr>
              <w:drawing>
                <wp:inline distT="0" distB="0" distL="0" distR="0" wp14:anchorId="1671EB81" wp14:editId="2B647E92">
                  <wp:extent cx="396240" cy="384175"/>
                  <wp:effectExtent l="0" t="0" r="0" b="0"/>
                  <wp:docPr id="43" name="图片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图片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841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A904467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  <w:lang w:eastAsia="zh-CN"/>
              </w:rPr>
              <w:t>颜色：红色</w:t>
            </w:r>
          </w:p>
        </w:tc>
      </w:tr>
      <w:tr w:rsidR="00CA2C5F" w14:paraId="6399D98A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2B4E73F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7117FDFA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40775277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3CA36657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氢气浓度小于6000ppm</w:t>
            </w:r>
          </w:p>
        </w:tc>
      </w:tr>
      <w:tr w:rsidR="00CA2C5F" w14:paraId="151E7155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03B7D58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25445643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总线</w:t>
            </w:r>
          </w:p>
          <w:tbl>
            <w:tblPr>
              <w:tblW w:w="74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66"/>
              <w:gridCol w:w="1596"/>
              <w:gridCol w:w="708"/>
              <w:gridCol w:w="709"/>
              <w:gridCol w:w="994"/>
              <w:gridCol w:w="2153"/>
            </w:tblGrid>
            <w:tr w:rsidR="00CA2C5F" w14:paraId="3CB3F19E" w14:textId="77777777" w:rsidTr="00B72FF5">
              <w:tc>
                <w:tcPr>
                  <w:tcW w:w="12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9AE1225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ID</w:t>
                  </w:r>
                </w:p>
              </w:tc>
              <w:tc>
                <w:tcPr>
                  <w:tcW w:w="15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5FAEC0F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内容</w:t>
                  </w:r>
                </w:p>
              </w:tc>
              <w:tc>
                <w:tcPr>
                  <w:tcW w:w="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63ED463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字节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366CB1B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位</w:t>
                  </w:r>
                </w:p>
              </w:tc>
              <w:tc>
                <w:tcPr>
                  <w:tcW w:w="9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98AAF6F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周期</w:t>
                  </w:r>
                </w:p>
              </w:tc>
              <w:tc>
                <w:tcPr>
                  <w:tcW w:w="215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879335A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备注</w:t>
                  </w:r>
                </w:p>
              </w:tc>
            </w:tr>
            <w:tr w:rsidR="00CA2C5F" w14:paraId="0AEAD076" w14:textId="77777777" w:rsidTr="00B72FF5">
              <w:tc>
                <w:tcPr>
                  <w:tcW w:w="12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E48FFC8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宋体" w:eastAsia="宋体" w:hAnsi="宋体" w:cs="Times New Roman"/>
                      <w:color w:val="FF0000"/>
                      <w:kern w:val="2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ascii="宋体" w:eastAsia="宋体" w:hAnsi="宋体" w:cs="宋体"/>
                      <w:color w:val="FF0000"/>
                      <w:sz w:val="21"/>
                      <w:szCs w:val="24"/>
                      <w:lang w:val="en-US" w:eastAsia="zh-CN"/>
                    </w:rPr>
                    <w:t>0x18FFA5F</w:t>
                  </w:r>
                  <w:r>
                    <w:rPr>
                      <w:rFonts w:ascii="宋体" w:eastAsia="宋体" w:hAnsi="宋体" w:cs="宋体" w:hint="eastAsia"/>
                      <w:color w:val="FF0000"/>
                      <w:sz w:val="21"/>
                      <w:szCs w:val="24"/>
                      <w:lang w:val="en-US" w:eastAsia="zh-CN"/>
                    </w:rPr>
                    <w:t>6</w:t>
                  </w:r>
                </w:p>
              </w:tc>
              <w:tc>
                <w:tcPr>
                  <w:tcW w:w="15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1897D24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氢气最高浓度</w:t>
                  </w:r>
                </w:p>
              </w:tc>
              <w:tc>
                <w:tcPr>
                  <w:tcW w:w="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2928D9F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1-2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B4FC170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  <w:r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-</w:t>
                  </w: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16</w:t>
                  </w:r>
                </w:p>
              </w:tc>
              <w:tc>
                <w:tcPr>
                  <w:tcW w:w="9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DBCB3C4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100</w:t>
                  </w:r>
                  <w:r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 xml:space="preserve">ms </w:t>
                  </w:r>
                </w:p>
              </w:tc>
              <w:tc>
                <w:tcPr>
                  <w:tcW w:w="215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B493B05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Scale:1mg/kg/bit</w:t>
                  </w:r>
                </w:p>
                <w:p w14:paraId="236A2056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 xml:space="preserve">offset:0 </w:t>
                  </w:r>
                </w:p>
                <w:p w14:paraId="39673DD6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 xml:space="preserve">Data range: 0 to 60000 </w:t>
                  </w:r>
                  <w:r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lastRenderedPageBreak/>
                    <w:t>mg/kg</w:t>
                  </w:r>
                </w:p>
                <w:p w14:paraId="48BC163B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0XFFFE</w:t>
                  </w: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表示异常</w:t>
                  </w:r>
                </w:p>
                <w:p w14:paraId="72ADA6F4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0XFFFF</w:t>
                  </w: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表示无效</w:t>
                  </w:r>
                </w:p>
              </w:tc>
            </w:tr>
          </w:tbl>
          <w:p w14:paraId="6D4BEF0B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val="en-US" w:eastAsia="zh-CN"/>
              </w:rPr>
            </w:pPr>
          </w:p>
        </w:tc>
      </w:tr>
      <w:tr w:rsidR="00CA2C5F" w14:paraId="59BE6016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BEE98EE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lastRenderedPageBreak/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1B6DAE24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A2C5F" w14:paraId="2F0F03E6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77910FE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7A8DDAC7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CA2C5F" w14:paraId="798C727F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E154EEA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42816856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A2C5F" w14:paraId="784B4A76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C116860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62DDF6A0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</w:tbl>
    <w:p w14:paraId="7B74981C" w14:textId="77777777" w:rsidR="00CA2C5F" w:rsidRDefault="00CA2C5F">
      <w:pPr>
        <w:rPr>
          <w:lang w:eastAsia="zh-CN"/>
        </w:rPr>
      </w:pPr>
    </w:p>
    <w:p w14:paraId="752FA7B2" w14:textId="77777777" w:rsidR="00CA2C5F" w:rsidRDefault="00B42207">
      <w:pPr>
        <w:pStyle w:val="3"/>
      </w:pPr>
      <w:proofErr w:type="spellStart"/>
      <w:r>
        <w:t>吹扫状态显示</w:t>
      </w:r>
      <w:proofErr w:type="spellEnd"/>
    </w:p>
    <w:tbl>
      <w:tblPr>
        <w:tblStyle w:val="af2"/>
        <w:tblW w:w="9360" w:type="dxa"/>
        <w:tblLayout w:type="fixed"/>
        <w:tblLook w:val="04A0" w:firstRow="1" w:lastRow="0" w:firstColumn="1" w:lastColumn="0" w:noHBand="0" w:noVBand="1"/>
      </w:tblPr>
      <w:tblGrid>
        <w:gridCol w:w="1526"/>
        <w:gridCol w:w="7834"/>
      </w:tblGrid>
      <w:tr w:rsidR="00CA2C5F" w14:paraId="03CC6120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04142A9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834" w:type="dxa"/>
            <w:shd w:val="clear" w:color="auto" w:fill="D9D9D9" w:themeFill="background1" w:themeFillShade="D9"/>
            <w:vAlign w:val="center"/>
          </w:tcPr>
          <w:p w14:paraId="22A735EC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吹扫状态显示</w:t>
            </w:r>
          </w:p>
        </w:tc>
      </w:tr>
      <w:tr w:rsidR="00CA2C5F" w14:paraId="64395F01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2B6B98D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834" w:type="dxa"/>
            <w:vAlign w:val="center"/>
          </w:tcPr>
          <w:p w14:paraId="46F94784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仪表接收FCU发的总线信号，液晶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屏文字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提醒“吹扫进行中”（关钥匙后也要显示）</w:t>
            </w:r>
          </w:p>
        </w:tc>
      </w:tr>
      <w:tr w:rsidR="00CA2C5F" w14:paraId="78C24E41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7FE9138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834" w:type="dxa"/>
            <w:vAlign w:val="center"/>
          </w:tcPr>
          <w:p w14:paraId="4C15BB61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收到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FCU吹扫标志位总线信号1</w:t>
            </w:r>
          </w:p>
        </w:tc>
      </w:tr>
      <w:tr w:rsidR="00CA2C5F" w14:paraId="70635B85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1410188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834" w:type="dxa"/>
            <w:vAlign w:val="center"/>
          </w:tcPr>
          <w:p w14:paraId="45E4AA3A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A2C5F" w14:paraId="39C24EC4" w14:textId="77777777">
        <w:trPr>
          <w:trHeight w:val="951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EBADF19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834" w:type="dxa"/>
            <w:vAlign w:val="center"/>
          </w:tcPr>
          <w:p w14:paraId="520D9D92" w14:textId="77777777" w:rsidR="00CA2C5F" w:rsidRDefault="00B42207">
            <w:pPr>
              <w:pStyle w:val="11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钥匙</w:t>
            </w:r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on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，液晶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屏文字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提醒“吹扫进行中”，不蜂鸣，吹扫完成后不显示；</w:t>
            </w:r>
          </w:p>
          <w:p w14:paraId="6F62BB8F" w14:textId="77777777" w:rsidR="00CA2C5F" w:rsidRDefault="00B42207">
            <w:pPr>
              <w:pStyle w:val="11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钥匙off，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液晶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屏文字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提醒“吹扫进行中”，不蜂鸣，吹扫完成后不显示；</w:t>
            </w:r>
          </w:p>
        </w:tc>
      </w:tr>
      <w:tr w:rsidR="00CA2C5F" w14:paraId="668D95A2" w14:textId="77777777">
        <w:trPr>
          <w:trHeight w:val="554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E548BBE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834" w:type="dxa"/>
            <w:vAlign w:val="center"/>
          </w:tcPr>
          <w:p w14:paraId="3C81F05C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FCU吹扫标志位总线信号无效</w:t>
            </w:r>
          </w:p>
          <w:p w14:paraId="5FEEC878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</w:p>
        </w:tc>
      </w:tr>
      <w:tr w:rsidR="00CA2C5F" w14:paraId="329A53A7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0B25339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834" w:type="dxa"/>
            <w:vAlign w:val="center"/>
          </w:tcPr>
          <w:p w14:paraId="342F96B6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总线</w:t>
            </w:r>
          </w:p>
          <w:tbl>
            <w:tblPr>
              <w:tblW w:w="76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811"/>
              <w:gridCol w:w="1621"/>
              <w:gridCol w:w="708"/>
              <w:gridCol w:w="514"/>
              <w:gridCol w:w="650"/>
              <w:gridCol w:w="2304"/>
            </w:tblGrid>
            <w:tr w:rsidR="00CA2C5F" w14:paraId="21993387" w14:textId="77777777">
              <w:tc>
                <w:tcPr>
                  <w:tcW w:w="181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0B59844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ID</w:t>
                  </w:r>
                </w:p>
              </w:tc>
              <w:tc>
                <w:tcPr>
                  <w:tcW w:w="162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19F1B80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内容</w:t>
                  </w:r>
                </w:p>
              </w:tc>
              <w:tc>
                <w:tcPr>
                  <w:tcW w:w="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FEF038B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字节</w:t>
                  </w:r>
                </w:p>
              </w:tc>
              <w:tc>
                <w:tcPr>
                  <w:tcW w:w="51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F67EA0E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位</w:t>
                  </w:r>
                </w:p>
              </w:tc>
              <w:tc>
                <w:tcPr>
                  <w:tcW w:w="6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08AC69F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周期</w:t>
                  </w:r>
                </w:p>
              </w:tc>
              <w:tc>
                <w:tcPr>
                  <w:tcW w:w="23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6F289B2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备注</w:t>
                  </w:r>
                </w:p>
              </w:tc>
            </w:tr>
            <w:tr w:rsidR="00CA2C5F" w14:paraId="51E1D93F" w14:textId="77777777">
              <w:tc>
                <w:tcPr>
                  <w:tcW w:w="181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D5A8EEC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宋体" w:eastAsia="宋体" w:hAnsi="宋体" w:cs="Times New Roman"/>
                      <w:color w:val="FF0000"/>
                      <w:kern w:val="2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ascii="宋体" w:eastAsia="宋体" w:hAnsi="宋体" w:cs="宋体"/>
                      <w:color w:val="FF0000"/>
                      <w:sz w:val="21"/>
                      <w:szCs w:val="24"/>
                      <w:lang w:val="en-US" w:eastAsia="zh-CN"/>
                    </w:rPr>
                    <w:t>0x18FFA6</w:t>
                  </w:r>
                  <w:r>
                    <w:rPr>
                      <w:rFonts w:ascii="宋体" w:eastAsia="宋体" w:hAnsi="宋体" w:cs="宋体" w:hint="eastAsia"/>
                      <w:color w:val="FF0000"/>
                      <w:sz w:val="21"/>
                      <w:szCs w:val="24"/>
                      <w:lang w:val="en-US" w:eastAsia="zh-CN"/>
                    </w:rPr>
                    <w:t>F5</w:t>
                  </w:r>
                </w:p>
              </w:tc>
              <w:tc>
                <w:tcPr>
                  <w:tcW w:w="162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629B525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系统吹扫标志位</w:t>
                  </w:r>
                </w:p>
              </w:tc>
              <w:tc>
                <w:tcPr>
                  <w:tcW w:w="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9173C3B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7</w:t>
                  </w:r>
                </w:p>
              </w:tc>
              <w:tc>
                <w:tcPr>
                  <w:tcW w:w="51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B6EA3F0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  <w:r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-</w:t>
                  </w: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2</w:t>
                  </w:r>
                </w:p>
              </w:tc>
              <w:tc>
                <w:tcPr>
                  <w:tcW w:w="6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E93F55F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20m</w:t>
                  </w:r>
                  <w:r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s</w:t>
                  </w:r>
                </w:p>
              </w:tc>
              <w:tc>
                <w:tcPr>
                  <w:tcW w:w="23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D39066B" w14:textId="77777777" w:rsidR="00CA2C5F" w:rsidRDefault="00B42207">
                  <w:pPr>
                    <w:widowControl w:val="0"/>
                    <w:spacing w:after="0" w:line="30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 xml:space="preserve">0x1: </w:t>
                  </w: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吹扫进行中</w:t>
                  </w:r>
                </w:p>
                <w:p w14:paraId="7FB80697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 xml:space="preserve">0x0: </w:t>
                  </w: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未进行吹扫</w:t>
                  </w:r>
                </w:p>
              </w:tc>
            </w:tr>
          </w:tbl>
          <w:p w14:paraId="6058329B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A2C5F" w14:paraId="079E0C8A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588045C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834" w:type="dxa"/>
            <w:vAlign w:val="center"/>
          </w:tcPr>
          <w:p w14:paraId="2E1C1D55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A2C5F" w14:paraId="7D636648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553C89F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834" w:type="dxa"/>
            <w:vAlign w:val="center"/>
          </w:tcPr>
          <w:p w14:paraId="0A446856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A2C5F" w14:paraId="69E4598B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957DD74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834" w:type="dxa"/>
            <w:vAlign w:val="center"/>
          </w:tcPr>
          <w:p w14:paraId="6AD78A5F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A2C5F" w14:paraId="6F72431D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84C0D39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834" w:type="dxa"/>
            <w:vAlign w:val="center"/>
          </w:tcPr>
          <w:p w14:paraId="18A43AD9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</w:tbl>
    <w:p w14:paraId="0D8596CA" w14:textId="77777777" w:rsidR="00CA2C5F" w:rsidRDefault="00CA2C5F"/>
    <w:p w14:paraId="58F6828C" w14:textId="3FC49290" w:rsidR="00CA2C5F" w:rsidRDefault="00B42207">
      <w:pPr>
        <w:pStyle w:val="3"/>
        <w:rPr>
          <w:lang w:eastAsia="zh-CN"/>
        </w:rPr>
      </w:pPr>
      <w:r>
        <w:rPr>
          <w:rFonts w:hint="eastAsia"/>
          <w:lang w:eastAsia="zh-CN"/>
        </w:rPr>
        <w:t>平均</w:t>
      </w:r>
      <w:r>
        <w:rPr>
          <w:lang w:eastAsia="zh-CN"/>
        </w:rPr>
        <w:t>氢耗显示</w:t>
      </w:r>
    </w:p>
    <w:tbl>
      <w:tblPr>
        <w:tblStyle w:val="af2"/>
        <w:tblW w:w="9180" w:type="dxa"/>
        <w:tblLayout w:type="fixed"/>
        <w:tblLook w:val="04A0" w:firstRow="1" w:lastRow="0" w:firstColumn="1" w:lastColumn="0" w:noHBand="0" w:noVBand="1"/>
      </w:tblPr>
      <w:tblGrid>
        <w:gridCol w:w="1526"/>
        <w:gridCol w:w="7654"/>
      </w:tblGrid>
      <w:tr w:rsidR="00CA2C5F" w14:paraId="69AE4D87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3FB136C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5224D28D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proofErr w:type="gram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百公里</w:t>
            </w:r>
            <w:proofErr w:type="gramEnd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氢</w:t>
            </w:r>
            <w:proofErr w:type="gram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耗显示</w:t>
            </w:r>
            <w:proofErr w:type="gramEnd"/>
          </w:p>
        </w:tc>
      </w:tr>
      <w:tr w:rsidR="00CA2C5F" w14:paraId="2D687BD4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EE119DE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7CAA5414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仪表接收FCU发的总线信号，仪表显示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百公里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氢耗。</w:t>
            </w:r>
          </w:p>
        </w:tc>
      </w:tr>
      <w:tr w:rsidR="00CA2C5F" w14:paraId="291BFA29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C633189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24700D1E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79B40226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09C36C3C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收到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FCU总线信号</w:t>
            </w:r>
          </w:p>
        </w:tc>
      </w:tr>
      <w:tr w:rsidR="00CA2C5F" w14:paraId="050F70D9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158D1DC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3777AC08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A2C5F" w14:paraId="1FA52EA7" w14:textId="77777777">
        <w:trPr>
          <w:trHeight w:val="764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C68E250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1EBEFAB8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与平均电耗共用位置，标定为氢燃料电池（</w:t>
            </w:r>
            <w:r>
              <w:rPr>
                <w:rFonts w:hint="eastAsia"/>
                <w:lang w:eastAsia="zh-CN"/>
              </w:rPr>
              <w:t>B408Q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）实现。</w:t>
            </w:r>
          </w:p>
        </w:tc>
      </w:tr>
      <w:tr w:rsidR="00CA2C5F" w14:paraId="07D5930B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EFB6CED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2E8E72AD" w14:textId="77777777" w:rsidR="00CA2C5F" w:rsidRPr="0082597A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82597A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29D221A1" w14:textId="77777777" w:rsidR="00CA2C5F" w:rsidRPr="0082597A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82597A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82597A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82597A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7D60DB9A" w14:textId="77777777" w:rsidR="00CA2C5F" w:rsidRPr="0082597A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82597A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lastRenderedPageBreak/>
              <w:t>2.</w:t>
            </w:r>
            <w:r w:rsidRPr="0082597A">
              <w:rPr>
                <w:rFonts w:hint="eastAsia"/>
                <w:lang w:eastAsia="zh-CN"/>
              </w:rPr>
              <w:t xml:space="preserve"> </w:t>
            </w:r>
            <w:r w:rsidRPr="0082597A">
              <w:rPr>
                <w:rFonts w:hint="eastAsia"/>
                <w:lang w:eastAsia="zh-CN"/>
              </w:rPr>
              <w:t>未收到</w:t>
            </w:r>
            <w:r w:rsidRPr="0082597A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FCU总线信号</w:t>
            </w:r>
          </w:p>
        </w:tc>
      </w:tr>
      <w:tr w:rsidR="00CA2C5F" w14:paraId="4702918A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776B649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lastRenderedPageBreak/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103BC538" w14:textId="77777777" w:rsidR="00CA2C5F" w:rsidRPr="0082597A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82597A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总线</w:t>
            </w:r>
          </w:p>
          <w:tbl>
            <w:tblPr>
              <w:tblW w:w="742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446"/>
              <w:gridCol w:w="1276"/>
              <w:gridCol w:w="710"/>
              <w:gridCol w:w="585"/>
              <w:gridCol w:w="750"/>
              <w:gridCol w:w="2661"/>
            </w:tblGrid>
            <w:tr w:rsidR="0082597A" w:rsidRPr="0082597A" w14:paraId="15232439" w14:textId="77777777" w:rsidTr="00FC46F6">
              <w:tc>
                <w:tcPr>
                  <w:tcW w:w="144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009BFBF" w14:textId="77777777" w:rsidR="00CA2C5F" w:rsidRPr="0082597A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ID</w:t>
                  </w: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10DEA62" w14:textId="77777777" w:rsidR="00CA2C5F" w:rsidRPr="0082597A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内容</w:t>
                  </w:r>
                </w:p>
              </w:tc>
              <w:tc>
                <w:tcPr>
                  <w:tcW w:w="7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DE5B64D" w14:textId="77777777" w:rsidR="00CA2C5F" w:rsidRPr="0082597A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字节</w:t>
                  </w:r>
                </w:p>
              </w:tc>
              <w:tc>
                <w:tcPr>
                  <w:tcW w:w="5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08F75D3" w14:textId="77777777" w:rsidR="00CA2C5F" w:rsidRPr="0082597A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位</w:t>
                  </w:r>
                </w:p>
              </w:tc>
              <w:tc>
                <w:tcPr>
                  <w:tcW w:w="7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AA7EEEE" w14:textId="77777777" w:rsidR="00CA2C5F" w:rsidRPr="0082597A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周期</w:t>
                  </w:r>
                </w:p>
              </w:tc>
              <w:tc>
                <w:tcPr>
                  <w:tcW w:w="26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785DAAE" w14:textId="77777777" w:rsidR="00CA2C5F" w:rsidRPr="0082597A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备注</w:t>
                  </w:r>
                </w:p>
              </w:tc>
            </w:tr>
            <w:tr w:rsidR="0082597A" w:rsidRPr="0082597A" w14:paraId="24B3BA34" w14:textId="77777777" w:rsidTr="00FC46F6">
              <w:tc>
                <w:tcPr>
                  <w:tcW w:w="144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0315E7A" w14:textId="77777777" w:rsidR="00CA2C5F" w:rsidRPr="0082597A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宋体" w:eastAsia="宋体" w:hAnsi="宋体" w:cs="Times New Roman"/>
                      <w:kern w:val="2"/>
                      <w:sz w:val="21"/>
                      <w:szCs w:val="21"/>
                      <w:lang w:val="en-US" w:eastAsia="zh-CN"/>
                    </w:rPr>
                  </w:pPr>
                  <w:r w:rsidRPr="0082597A">
                    <w:rPr>
                      <w:rFonts w:ascii="宋体" w:eastAsia="宋体" w:hAnsi="宋体" w:cs="宋体"/>
                      <w:sz w:val="21"/>
                      <w:szCs w:val="24"/>
                      <w:lang w:val="en-US" w:eastAsia="zh-CN"/>
                    </w:rPr>
                    <w:t>0x18FFA</w:t>
                  </w:r>
                  <w:r w:rsidRPr="0082597A">
                    <w:rPr>
                      <w:rFonts w:ascii="宋体" w:eastAsia="宋体" w:hAnsi="宋体" w:cs="宋体" w:hint="eastAsia"/>
                      <w:sz w:val="21"/>
                      <w:szCs w:val="24"/>
                      <w:lang w:val="en-US" w:eastAsia="zh-CN"/>
                    </w:rPr>
                    <w:t>8F5</w:t>
                  </w: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102118A" w14:textId="77777777" w:rsidR="00CA2C5F" w:rsidRPr="0082597A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燃料消耗率</w:t>
                  </w:r>
                </w:p>
              </w:tc>
              <w:tc>
                <w:tcPr>
                  <w:tcW w:w="7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7679CD9" w14:textId="474A154A" w:rsidR="001B52C5" w:rsidRPr="0082597A" w:rsidRDefault="001B52C5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7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-</w:t>
                  </w:r>
                  <w:r w:rsidRPr="0082597A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8</w:t>
                  </w:r>
                </w:p>
              </w:tc>
              <w:tc>
                <w:tcPr>
                  <w:tcW w:w="5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CF8FE25" w14:textId="77777777" w:rsidR="00CA2C5F" w:rsidRPr="0082597A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  <w:r w:rsidRPr="0082597A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-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16</w:t>
                  </w:r>
                </w:p>
              </w:tc>
              <w:tc>
                <w:tcPr>
                  <w:tcW w:w="7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73AB147" w14:textId="77777777" w:rsidR="00CA2C5F" w:rsidRPr="0082597A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500m</w:t>
                  </w:r>
                  <w:r w:rsidRPr="0082597A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s</w:t>
                  </w:r>
                </w:p>
              </w:tc>
              <w:tc>
                <w:tcPr>
                  <w:tcW w:w="26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1AFB08F" w14:textId="77777777" w:rsidR="00CA2C5F" w:rsidRPr="0082597A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精度：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0.01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，</w:t>
                  </w:r>
                </w:p>
                <w:p w14:paraId="1C152788" w14:textId="77777777" w:rsidR="00CA2C5F" w:rsidRPr="0082597A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范围：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0-6000kg/100km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，</w:t>
                  </w:r>
                </w:p>
                <w:p w14:paraId="729A4E1E" w14:textId="77777777" w:rsidR="00CA2C5F" w:rsidRPr="0082597A" w:rsidRDefault="00B42207">
                  <w:pPr>
                    <w:pStyle w:val="Default"/>
                    <w:jc w:val="both"/>
                    <w:rPr>
                      <w:rFonts w:ascii="宋体" w:hAnsi="Times New Roman" w:cs="宋体"/>
                      <w:color w:val="auto"/>
                      <w:sz w:val="21"/>
                      <w:szCs w:val="21"/>
                    </w:rPr>
                  </w:pPr>
                  <w:r w:rsidRPr="0082597A">
                    <w:rPr>
                      <w:color w:val="auto"/>
                      <w:sz w:val="18"/>
                      <w:szCs w:val="21"/>
                    </w:rPr>
                    <w:t>0xFFFE:</w:t>
                  </w:r>
                  <w:r w:rsidRPr="0082597A">
                    <w:rPr>
                      <w:rFonts w:hint="eastAsia"/>
                      <w:color w:val="auto"/>
                      <w:sz w:val="18"/>
                      <w:szCs w:val="21"/>
                    </w:rPr>
                    <w:t>异常，</w:t>
                  </w:r>
                  <w:r w:rsidRPr="0082597A">
                    <w:rPr>
                      <w:color w:val="auto"/>
                      <w:sz w:val="18"/>
                      <w:szCs w:val="21"/>
                    </w:rPr>
                    <w:t>0xFFFF:</w:t>
                  </w:r>
                  <w:r w:rsidRPr="0082597A">
                    <w:rPr>
                      <w:rFonts w:hint="eastAsia"/>
                      <w:color w:val="auto"/>
                      <w:sz w:val="18"/>
                      <w:szCs w:val="21"/>
                    </w:rPr>
                    <w:t>无效</w:t>
                  </w:r>
                  <w:r w:rsidRPr="0082597A">
                    <w:rPr>
                      <w:color w:val="auto"/>
                      <w:sz w:val="18"/>
                      <w:szCs w:val="21"/>
                    </w:rPr>
                    <w:t xml:space="preserve"> </w:t>
                  </w:r>
                </w:p>
              </w:tc>
            </w:tr>
          </w:tbl>
          <w:p w14:paraId="1DFB268C" w14:textId="77777777" w:rsidR="00CA2C5F" w:rsidRPr="0082597A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A2C5F" w14:paraId="529B82A9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8963C51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4694B974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A2C5F" w14:paraId="50B5785B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2F08056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4F782F25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CA2C5F" w14:paraId="36552536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CD713B3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421B8F4C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A2C5F" w14:paraId="57C30781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B8150D8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458CF11B" w14:textId="77777777" w:rsidR="004A506A" w:rsidRPr="004A506A" w:rsidRDefault="004A506A" w:rsidP="004A506A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4A506A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平均氢耗=小计氢耗/小计里程*100，单位kg/100km；</w:t>
            </w:r>
          </w:p>
          <w:p w14:paraId="4B0A70D9" w14:textId="77777777" w:rsidR="004A506A" w:rsidRPr="00334A0C" w:rsidRDefault="004A506A" w:rsidP="004A506A">
            <w:pPr>
              <w:spacing w:after="120" w:line="240" w:lineRule="auto"/>
              <w:jc w:val="both"/>
              <w:rPr>
                <w:rFonts w:asciiTheme="minorEastAsia" w:hAnsiTheme="minorEastAsia" w:cs="Arial"/>
                <w:strike/>
                <w:sz w:val="20"/>
                <w:szCs w:val="20"/>
                <w:lang w:eastAsia="zh-CN"/>
              </w:rPr>
            </w:pPr>
            <w:r w:rsidRPr="00334A0C">
              <w:rPr>
                <w:rFonts w:asciiTheme="minorEastAsia" w:hAnsiTheme="minorEastAsia" w:cs="Arial" w:hint="eastAsia"/>
                <w:strike/>
                <w:sz w:val="20"/>
                <w:szCs w:val="20"/>
                <w:lang w:eastAsia="zh-CN"/>
              </w:rPr>
              <w:t>小计氢耗=∑(V/7200)*燃料消耗率，单位kg；</w:t>
            </w:r>
          </w:p>
          <w:p w14:paraId="2B077292" w14:textId="6A981F14" w:rsidR="00CA2C5F" w:rsidRDefault="004A506A" w:rsidP="004A506A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4A506A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每次小计里程清零，平均氢</w:t>
            </w:r>
            <w:proofErr w:type="gramStart"/>
            <w:r w:rsidRPr="004A506A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耗同时</w:t>
            </w:r>
            <w:proofErr w:type="gramEnd"/>
            <w:r w:rsidRPr="004A506A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清零；</w:t>
            </w:r>
          </w:p>
        </w:tc>
      </w:tr>
    </w:tbl>
    <w:p w14:paraId="7003D01A" w14:textId="77777777" w:rsidR="00CA2C5F" w:rsidRDefault="00CA2C5F">
      <w:pPr>
        <w:rPr>
          <w:lang w:eastAsia="zh-CN"/>
        </w:rPr>
      </w:pPr>
    </w:p>
    <w:p w14:paraId="5D537964" w14:textId="5B6B6D60" w:rsidR="00CA2C5F" w:rsidRDefault="00B42207">
      <w:pPr>
        <w:pStyle w:val="3"/>
        <w:rPr>
          <w:lang w:eastAsia="zh-CN"/>
        </w:rPr>
      </w:pPr>
      <w:r>
        <w:rPr>
          <w:lang w:eastAsia="zh-CN"/>
        </w:rPr>
        <w:t>小计氢耗</w:t>
      </w:r>
    </w:p>
    <w:tbl>
      <w:tblPr>
        <w:tblStyle w:val="af2"/>
        <w:tblW w:w="9180" w:type="dxa"/>
        <w:tblLayout w:type="fixed"/>
        <w:tblLook w:val="04A0" w:firstRow="1" w:lastRow="0" w:firstColumn="1" w:lastColumn="0" w:noHBand="0" w:noVBand="1"/>
      </w:tblPr>
      <w:tblGrid>
        <w:gridCol w:w="1526"/>
        <w:gridCol w:w="7654"/>
      </w:tblGrid>
      <w:tr w:rsidR="00CA2C5F" w14:paraId="2FB84BDF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664EC95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48D5089D" w14:textId="1AA51519" w:rsidR="00CA2C5F" w:rsidRDefault="00A502EF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小计氢</w:t>
            </w:r>
            <w:r w:rsidR="00B42207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耗</w:t>
            </w:r>
          </w:p>
        </w:tc>
      </w:tr>
      <w:tr w:rsidR="00CA2C5F" w14:paraId="52423016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C4385E0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5573B060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仪表计算小计</w:t>
            </w:r>
            <w:proofErr w:type="gramStart"/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氢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耗</w:t>
            </w:r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并进行</w:t>
            </w:r>
            <w:proofErr w:type="gramEnd"/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显示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。</w:t>
            </w:r>
          </w:p>
        </w:tc>
      </w:tr>
      <w:tr w:rsidR="00CA2C5F" w14:paraId="2A56DD12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03B9455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18B660A4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27A62C4D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电源接通；</w:t>
            </w:r>
          </w:p>
          <w:p w14:paraId="2CFE4CB5" w14:textId="5F19CABD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2.收到燃料消耗率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>及行驶里程等数据</w:t>
            </w:r>
            <w:r w:rsidR="00A502EF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；</w:t>
            </w:r>
          </w:p>
          <w:p w14:paraId="32D18137" w14:textId="77777777" w:rsidR="00CA2C5F" w:rsidRDefault="00CA2C5F">
            <w:pPr>
              <w:spacing w:after="120" w:line="240" w:lineRule="auto"/>
              <w:jc w:val="both"/>
              <w:rPr>
                <w:rFonts w:ascii="Times New Roman" w:eastAsia="宋体" w:hAnsi="Times New Roman" w:cs="Times New Roman"/>
                <w:color w:val="FF0000"/>
                <w:kern w:val="2"/>
                <w:sz w:val="21"/>
                <w:szCs w:val="24"/>
                <w:lang w:val="en-US" w:eastAsia="zh-CN"/>
              </w:rPr>
            </w:pPr>
          </w:p>
        </w:tc>
      </w:tr>
      <w:tr w:rsidR="00CA2C5F" w14:paraId="24BAC36D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16BB6F5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7C56B06A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仪表计算小计</w:t>
            </w:r>
            <w:proofErr w:type="gramStart"/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氢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耗</w:t>
            </w:r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并进行</w:t>
            </w:r>
            <w:proofErr w:type="gramEnd"/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显示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。</w:t>
            </w:r>
          </w:p>
        </w:tc>
      </w:tr>
      <w:tr w:rsidR="00CA2C5F" w14:paraId="03EA09AF" w14:textId="77777777" w:rsidTr="00A502EF">
        <w:trPr>
          <w:trHeight w:val="665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BE7FC3F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7DC4D9F2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</w:p>
        </w:tc>
      </w:tr>
      <w:tr w:rsidR="00CA2C5F" w14:paraId="5C423E6B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4824049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53E915D2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2FF7094F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电源切开；</w:t>
            </w:r>
          </w:p>
          <w:p w14:paraId="332CE461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2.未收到燃料消耗率。</w:t>
            </w:r>
          </w:p>
        </w:tc>
      </w:tr>
      <w:tr w:rsidR="00CA2C5F" w14:paraId="7732A2EF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4617F43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72D3E31A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  <w:tbl>
            <w:tblPr>
              <w:tblW w:w="742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304"/>
              <w:gridCol w:w="1276"/>
              <w:gridCol w:w="709"/>
              <w:gridCol w:w="850"/>
              <w:gridCol w:w="993"/>
              <w:gridCol w:w="2296"/>
            </w:tblGrid>
            <w:tr w:rsidR="00133D7F" w:rsidRPr="0082597A" w14:paraId="759A1936" w14:textId="77777777" w:rsidTr="00133D7F">
              <w:tc>
                <w:tcPr>
                  <w:tcW w:w="13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1B4B218" w14:textId="77777777" w:rsidR="00133D7F" w:rsidRPr="0082597A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ID</w:t>
                  </w: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C212745" w14:textId="77777777" w:rsidR="00133D7F" w:rsidRPr="0082597A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内容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EEC7920" w14:textId="77777777" w:rsidR="00133D7F" w:rsidRPr="0082597A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字节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0EFB297" w14:textId="77777777" w:rsidR="00133D7F" w:rsidRPr="0082597A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位</w:t>
                  </w:r>
                </w:p>
              </w:tc>
              <w:tc>
                <w:tcPr>
                  <w:tcW w:w="99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6A32F42" w14:textId="77777777" w:rsidR="00133D7F" w:rsidRPr="0082597A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周期</w:t>
                  </w:r>
                </w:p>
              </w:tc>
              <w:tc>
                <w:tcPr>
                  <w:tcW w:w="22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D58E01A" w14:textId="77777777" w:rsidR="00133D7F" w:rsidRPr="0082597A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备注</w:t>
                  </w:r>
                </w:p>
              </w:tc>
            </w:tr>
            <w:tr w:rsidR="00133D7F" w:rsidRPr="0082597A" w14:paraId="1F59EDD0" w14:textId="77777777" w:rsidTr="00133D7F">
              <w:tc>
                <w:tcPr>
                  <w:tcW w:w="1304" w:type="dxa"/>
                  <w:vMerge w:val="restart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 w14:paraId="33C62FAB" w14:textId="4C691EBD" w:rsidR="00133D7F" w:rsidRPr="0082597A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宋体" w:eastAsia="宋体" w:hAnsi="宋体" w:cs="Times New Roman"/>
                      <w:kern w:val="2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ascii="宋体" w:eastAsia="宋体" w:hAnsi="宋体" w:cs="宋体"/>
                      <w:sz w:val="21"/>
                      <w:szCs w:val="24"/>
                      <w:lang w:val="en-US" w:eastAsia="zh-CN"/>
                    </w:rPr>
                    <w:t>0x18FFABF6</w:t>
                  </w: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51F811F" w14:textId="5CCFD983" w:rsidR="00133D7F" w:rsidRPr="0082597A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剩余氢气量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4A95F79" w14:textId="26B7695C" w:rsidR="00133D7F" w:rsidRPr="0082597A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0C07D4C" w14:textId="77777777" w:rsidR="00133D7F" w:rsidRPr="0082597A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  <w:r w:rsidRPr="0082597A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-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16</w:t>
                  </w:r>
                </w:p>
              </w:tc>
              <w:tc>
                <w:tcPr>
                  <w:tcW w:w="99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393AC5E" w14:textId="3D27F4EA" w:rsidR="00133D7F" w:rsidRPr="0082597A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1000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m</w:t>
                  </w:r>
                  <w:r w:rsidRPr="0082597A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s</w:t>
                  </w:r>
                </w:p>
              </w:tc>
              <w:tc>
                <w:tcPr>
                  <w:tcW w:w="22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348713B" w14:textId="77777777" w:rsidR="00133D7F" w:rsidRPr="0082597A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精度：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0.01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，</w:t>
                  </w:r>
                </w:p>
                <w:p w14:paraId="6B6F13DD" w14:textId="2EA4A024" w:rsidR="00133D7F" w:rsidRPr="00133D7F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范围：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0-600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kg</w:t>
                  </w:r>
                </w:p>
              </w:tc>
            </w:tr>
            <w:tr w:rsidR="00133D7F" w:rsidRPr="0082597A" w14:paraId="3C37B52D" w14:textId="77777777" w:rsidTr="00133D7F">
              <w:tc>
                <w:tcPr>
                  <w:tcW w:w="1304" w:type="dxa"/>
                  <w:vMerge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6A852B03" w14:textId="77777777" w:rsidR="00133D7F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宋体" w:eastAsia="宋体" w:hAnsi="宋体" w:cs="宋体"/>
                      <w:sz w:val="21"/>
                      <w:szCs w:val="24"/>
                      <w:lang w:val="en-US" w:eastAsia="zh-CN"/>
                    </w:rPr>
                  </w:pP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1D00A47" w14:textId="3698E9DC" w:rsidR="00133D7F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单次耗氢量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52706C1" w14:textId="07A5F05F" w:rsidR="00133D7F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3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53B0675" w14:textId="72EF5726" w:rsidR="00133D7F" w:rsidRPr="0082597A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1-</w:t>
                  </w: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16</w:t>
                  </w:r>
                </w:p>
              </w:tc>
              <w:tc>
                <w:tcPr>
                  <w:tcW w:w="99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473A984" w14:textId="493DF707" w:rsidR="00133D7F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1000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m</w:t>
                  </w:r>
                  <w:r w:rsidRPr="0082597A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s</w:t>
                  </w:r>
                </w:p>
              </w:tc>
              <w:tc>
                <w:tcPr>
                  <w:tcW w:w="22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18ABE07" w14:textId="77777777" w:rsidR="00133D7F" w:rsidRPr="0082597A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精度：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0.01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，</w:t>
                  </w:r>
                </w:p>
                <w:p w14:paraId="143B2644" w14:textId="12A8CF64" w:rsidR="00133D7F" w:rsidRPr="0082597A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范围：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0-600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kg</w:t>
                  </w:r>
                </w:p>
              </w:tc>
            </w:tr>
            <w:tr w:rsidR="00133D7F" w:rsidRPr="0082597A" w14:paraId="18FC9323" w14:textId="77777777" w:rsidTr="00133D7F">
              <w:tc>
                <w:tcPr>
                  <w:tcW w:w="1304" w:type="dxa"/>
                  <w:vMerge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9F1021B" w14:textId="77777777" w:rsidR="00133D7F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宋体" w:eastAsia="宋体" w:hAnsi="宋体" w:cs="宋体"/>
                      <w:sz w:val="21"/>
                      <w:szCs w:val="24"/>
                      <w:lang w:val="en-US" w:eastAsia="zh-CN"/>
                    </w:rPr>
                  </w:pP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DEA8B45" w14:textId="608FCC85" w:rsidR="00133D7F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累计耗氢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9ED9827" w14:textId="04032F21" w:rsidR="00133D7F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4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AF2F1F3" w14:textId="0FCF4BFD" w:rsidR="00133D7F" w:rsidRPr="0082597A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1-</w:t>
                  </w: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16</w:t>
                  </w:r>
                </w:p>
              </w:tc>
              <w:tc>
                <w:tcPr>
                  <w:tcW w:w="99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538D2B1" w14:textId="693A940B" w:rsidR="00133D7F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1000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m</w:t>
                  </w:r>
                  <w:r w:rsidRPr="0082597A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s</w:t>
                  </w:r>
                </w:p>
              </w:tc>
              <w:tc>
                <w:tcPr>
                  <w:tcW w:w="22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128E653" w14:textId="2FFA3307" w:rsidR="00133D7F" w:rsidRPr="0082597A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精度：</w:t>
                  </w: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，</w:t>
                  </w:r>
                </w:p>
                <w:p w14:paraId="3FF79ADB" w14:textId="3BCA046C" w:rsidR="00133D7F" w:rsidRPr="0082597A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范围：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0-</w:t>
                  </w: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65500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kg</w:t>
                  </w:r>
                </w:p>
              </w:tc>
            </w:tr>
          </w:tbl>
          <w:p w14:paraId="45BC3E74" w14:textId="77777777" w:rsidR="00133D7F" w:rsidRDefault="00133D7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  <w:p w14:paraId="06994BB0" w14:textId="2C30DA45" w:rsidR="00A502EF" w:rsidRDefault="00A502EF" w:rsidP="00A502EF">
            <w:pPr>
              <w:rPr>
                <w:rFonts w:ascii="Arial" w:eastAsia="宋体" w:hAnsi="Arial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根据报文，可以得到实时的累计耗氢量</w:t>
            </w:r>
            <w:r>
              <w:rPr>
                <w:lang w:eastAsia="zh-CN"/>
              </w:rPr>
              <w:t>X(</w:t>
            </w:r>
            <w:r>
              <w:rPr>
                <w:rFonts w:hint="eastAsia"/>
                <w:lang w:eastAsia="zh-CN"/>
              </w:rPr>
              <w:t>精度</w:t>
            </w:r>
            <w:r>
              <w:rPr>
                <w:lang w:eastAsia="zh-CN"/>
              </w:rPr>
              <w:t>kg).</w:t>
            </w:r>
          </w:p>
          <w:p w14:paraId="41F944B4" w14:textId="77777777" w:rsidR="00A502EF" w:rsidRDefault="00A502EF" w:rsidP="00A502E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在小计氢</w:t>
            </w:r>
            <w:proofErr w:type="gramStart"/>
            <w:r>
              <w:rPr>
                <w:rFonts w:hint="eastAsia"/>
                <w:lang w:eastAsia="zh-CN"/>
              </w:rPr>
              <w:t>耗开始</w:t>
            </w:r>
            <w:proofErr w:type="gramEnd"/>
            <w:r>
              <w:rPr>
                <w:rFonts w:hint="eastAsia"/>
                <w:lang w:eastAsia="zh-CN"/>
              </w:rPr>
              <w:t>计算的时间点</w:t>
            </w:r>
            <w:r>
              <w:rPr>
                <w:lang w:eastAsia="zh-CN"/>
              </w:rPr>
              <w:t>T1,</w:t>
            </w:r>
            <w:r>
              <w:rPr>
                <w:rFonts w:hint="eastAsia"/>
                <w:lang w:eastAsia="zh-CN"/>
              </w:rPr>
              <w:t>读数当时累计耗氢量</w:t>
            </w:r>
            <w:r>
              <w:rPr>
                <w:lang w:eastAsia="zh-CN"/>
              </w:rPr>
              <w:t>X1</w:t>
            </w:r>
            <w:r>
              <w:rPr>
                <w:rFonts w:hint="eastAsia"/>
                <w:lang w:eastAsia="zh-CN"/>
              </w:rPr>
              <w:t>；</w:t>
            </w:r>
          </w:p>
          <w:p w14:paraId="4D372DE2" w14:textId="77777777" w:rsidR="00A502EF" w:rsidRDefault="00A502EF" w:rsidP="00A502E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然后实时读取</w:t>
            </w:r>
            <w:r>
              <w:rPr>
                <w:lang w:eastAsia="zh-CN"/>
              </w:rPr>
              <w:t>can</w:t>
            </w:r>
            <w:r>
              <w:rPr>
                <w:rFonts w:hint="eastAsia"/>
                <w:lang w:eastAsia="zh-CN"/>
              </w:rPr>
              <w:t>报文中累计耗氢量</w:t>
            </w:r>
            <w:r>
              <w:rPr>
                <w:lang w:eastAsia="zh-CN"/>
              </w:rPr>
              <w:t>X2,</w:t>
            </w:r>
          </w:p>
          <w:p w14:paraId="6136A55D" w14:textId="747B19F1" w:rsidR="00A502EF" w:rsidRPr="005271BB" w:rsidRDefault="00A502EF" w:rsidP="005271B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仪表显示的</w:t>
            </w:r>
            <w:r w:rsidRPr="00A502EF">
              <w:rPr>
                <w:rFonts w:hint="eastAsia"/>
                <w:highlight w:val="green"/>
                <w:lang w:eastAsia="zh-CN"/>
              </w:rPr>
              <w:t>小计氢耗</w:t>
            </w:r>
            <w:r w:rsidRPr="00A502EF">
              <w:rPr>
                <w:highlight w:val="green"/>
                <w:lang w:eastAsia="zh-CN"/>
              </w:rPr>
              <w:t>N=X2-X1;</w:t>
            </w:r>
          </w:p>
          <w:p w14:paraId="5B5C18DC" w14:textId="77777777" w:rsidR="00133D7F" w:rsidRDefault="00133D7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A2C5F" w14:paraId="29B2485B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CA1A40E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lastRenderedPageBreak/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101FA965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无</w:t>
            </w:r>
          </w:p>
        </w:tc>
      </w:tr>
      <w:tr w:rsidR="00CA2C5F" w14:paraId="71CA1F20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78E9B88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74F18D64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CA2C5F" w14:paraId="2DEBBA94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218FABE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43584F6C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A2C5F" w14:paraId="0C697BEB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7617929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47F09C03" w14:textId="77777777" w:rsidR="00654A1F" w:rsidRPr="00654A1F" w:rsidRDefault="00654A1F" w:rsidP="00654A1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654A1F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平均氢耗=小计氢耗/小计里程*100，单位kg/100km；</w:t>
            </w:r>
          </w:p>
          <w:p w14:paraId="749DF554" w14:textId="77777777" w:rsidR="00654A1F" w:rsidRPr="00427519" w:rsidRDefault="00654A1F" w:rsidP="00654A1F">
            <w:pPr>
              <w:spacing w:after="120" w:line="240" w:lineRule="auto"/>
              <w:jc w:val="both"/>
              <w:rPr>
                <w:rFonts w:asciiTheme="minorEastAsia" w:hAnsiTheme="minorEastAsia" w:cs="Arial"/>
                <w:strike/>
                <w:sz w:val="20"/>
                <w:szCs w:val="20"/>
                <w:lang w:eastAsia="zh-CN"/>
              </w:rPr>
            </w:pPr>
            <w:r w:rsidRPr="00427519">
              <w:rPr>
                <w:rFonts w:asciiTheme="minorEastAsia" w:hAnsiTheme="minorEastAsia" w:cs="Arial" w:hint="eastAsia"/>
                <w:strike/>
                <w:sz w:val="20"/>
                <w:szCs w:val="20"/>
                <w:lang w:eastAsia="zh-CN"/>
              </w:rPr>
              <w:t>小计氢耗=∑(V/7200)*燃料消耗率，单位kg；</w:t>
            </w:r>
          </w:p>
          <w:p w14:paraId="0171F8FC" w14:textId="6AD99A57" w:rsidR="00CA2C5F" w:rsidRDefault="00654A1F" w:rsidP="00654A1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654A1F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每次小计里程清零，平均氢</w:t>
            </w:r>
            <w:proofErr w:type="gramStart"/>
            <w:r w:rsidRPr="00654A1F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耗同时</w:t>
            </w:r>
            <w:proofErr w:type="gramEnd"/>
            <w:r w:rsidRPr="00654A1F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清零；</w:t>
            </w:r>
          </w:p>
        </w:tc>
      </w:tr>
    </w:tbl>
    <w:p w14:paraId="135979A6" w14:textId="77777777" w:rsidR="00EA3C94" w:rsidRDefault="00EA3C94" w:rsidP="00EA3C94">
      <w:pPr>
        <w:pStyle w:val="3"/>
      </w:pPr>
      <w:proofErr w:type="spellStart"/>
      <w:r>
        <w:t>累计氢耗</w:t>
      </w:r>
      <w:proofErr w:type="spellEnd"/>
    </w:p>
    <w:tbl>
      <w:tblPr>
        <w:tblStyle w:val="af2"/>
        <w:tblW w:w="9180" w:type="dxa"/>
        <w:tblLayout w:type="fixed"/>
        <w:tblLook w:val="04A0" w:firstRow="1" w:lastRow="0" w:firstColumn="1" w:lastColumn="0" w:noHBand="0" w:noVBand="1"/>
      </w:tblPr>
      <w:tblGrid>
        <w:gridCol w:w="1526"/>
        <w:gridCol w:w="7654"/>
      </w:tblGrid>
      <w:tr w:rsidR="00EA3C94" w14:paraId="44165B10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A9C8ABA" w14:textId="77777777" w:rsidR="00EA3C94" w:rsidRDefault="00EA3C94" w:rsidP="00C61A0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1282EEF8" w14:textId="77777777" w:rsidR="00EA3C94" w:rsidRDefault="00EA3C94" w:rsidP="00C61A0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累计氢耗</w:t>
            </w:r>
          </w:p>
        </w:tc>
      </w:tr>
      <w:tr w:rsidR="00EA3C94" w14:paraId="1F0C41BB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8B04CC8" w14:textId="77777777" w:rsidR="00EA3C94" w:rsidRDefault="00EA3C94" w:rsidP="00C61A0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0E7E5194" w14:textId="77777777" w:rsidR="00EA3C94" w:rsidRDefault="00EA3C94" w:rsidP="00C61A0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仪表计算累计</w:t>
            </w:r>
            <w:proofErr w:type="gramStart"/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氢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耗</w:t>
            </w:r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并进行</w:t>
            </w:r>
            <w:proofErr w:type="gramEnd"/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显示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。</w:t>
            </w:r>
          </w:p>
        </w:tc>
      </w:tr>
      <w:tr w:rsidR="00EA3C94" w14:paraId="56A726E6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44267CB" w14:textId="77777777" w:rsidR="00EA3C94" w:rsidRDefault="00EA3C94" w:rsidP="00C61A0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7294ADCF" w14:textId="77777777" w:rsidR="00EA3C94" w:rsidRDefault="00EA3C94" w:rsidP="00C61A0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4CDCE0F3" w14:textId="77777777" w:rsidR="00EA3C94" w:rsidRDefault="00EA3C94" w:rsidP="00C61A0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电源接通；</w:t>
            </w:r>
          </w:p>
          <w:p w14:paraId="50AEA2C4" w14:textId="77777777" w:rsidR="00EA3C94" w:rsidRDefault="00EA3C94" w:rsidP="00C61A0C">
            <w:pPr>
              <w:spacing w:after="120" w:line="240" w:lineRule="auto"/>
              <w:jc w:val="both"/>
              <w:rPr>
                <w:rFonts w:ascii="Times New Roman" w:eastAsia="宋体" w:hAnsi="Times New Roman" w:cs="Times New Roman"/>
                <w:color w:val="FF0000"/>
                <w:kern w:val="2"/>
                <w:sz w:val="21"/>
                <w:szCs w:val="24"/>
                <w:lang w:val="en-US"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 收到FCU总线信号</w:t>
            </w:r>
          </w:p>
        </w:tc>
      </w:tr>
      <w:tr w:rsidR="00EA3C94" w14:paraId="2E61388D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58C1C65" w14:textId="77777777" w:rsidR="00EA3C94" w:rsidRDefault="00EA3C94" w:rsidP="00C61A0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4B2A3C89" w14:textId="77777777" w:rsidR="00EA3C94" w:rsidRDefault="00EA3C94" w:rsidP="00C61A0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EA3C94" w14:paraId="72CEBD40" w14:textId="77777777" w:rsidTr="00C61A0C">
        <w:trPr>
          <w:trHeight w:val="1513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2C33876" w14:textId="77777777" w:rsidR="00EA3C94" w:rsidRDefault="00EA3C94" w:rsidP="00C61A0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7659EC64" w14:textId="77777777" w:rsidR="00EA3C94" w:rsidRDefault="00EA3C94" w:rsidP="00C61A0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</w:p>
        </w:tc>
      </w:tr>
      <w:tr w:rsidR="00EA3C94" w14:paraId="1160BCF2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03F2316" w14:textId="77777777" w:rsidR="00EA3C94" w:rsidRDefault="00EA3C94" w:rsidP="00C61A0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1131A696" w14:textId="77777777" w:rsidR="00EA3C94" w:rsidRDefault="00EA3C94" w:rsidP="00C61A0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38D086AF" w14:textId="77777777" w:rsidR="00EA3C94" w:rsidRDefault="00EA3C94" w:rsidP="00C61A0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32CBC6A4" w14:textId="77777777" w:rsidR="00EA3C94" w:rsidRDefault="00EA3C94" w:rsidP="00C61A0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未收到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FCU总线信号</w:t>
            </w:r>
          </w:p>
          <w:p w14:paraId="4E90502D" w14:textId="77777777" w:rsidR="00EA3C94" w:rsidRDefault="00EA3C94" w:rsidP="00C61A0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</w:p>
        </w:tc>
      </w:tr>
      <w:tr w:rsidR="00EA3C94" w14:paraId="30513497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73D4749" w14:textId="77777777" w:rsidR="00EA3C94" w:rsidRDefault="00EA3C94" w:rsidP="00C61A0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14E49E47" w14:textId="77777777" w:rsidR="00EA3C94" w:rsidRDefault="00EA3C94" w:rsidP="00C61A0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总线</w:t>
            </w:r>
          </w:p>
          <w:tbl>
            <w:tblPr>
              <w:tblW w:w="742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66"/>
              <w:gridCol w:w="1190"/>
              <w:gridCol w:w="737"/>
              <w:gridCol w:w="587"/>
              <w:gridCol w:w="750"/>
              <w:gridCol w:w="2898"/>
            </w:tblGrid>
            <w:tr w:rsidR="00EA3C94" w14:paraId="6C5D8401" w14:textId="77777777" w:rsidTr="00C61A0C">
              <w:tc>
                <w:tcPr>
                  <w:tcW w:w="12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198CCB5" w14:textId="77777777" w:rsidR="00EA3C94" w:rsidRDefault="00EA3C94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ID</w:t>
                  </w:r>
                </w:p>
              </w:tc>
              <w:tc>
                <w:tcPr>
                  <w:tcW w:w="11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DF1F718" w14:textId="77777777" w:rsidR="00EA3C94" w:rsidRDefault="00EA3C94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内容</w:t>
                  </w:r>
                </w:p>
              </w:tc>
              <w:tc>
                <w:tcPr>
                  <w:tcW w:w="7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6A14E87" w14:textId="77777777" w:rsidR="00EA3C94" w:rsidRDefault="00EA3C94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字节</w:t>
                  </w:r>
                </w:p>
              </w:tc>
              <w:tc>
                <w:tcPr>
                  <w:tcW w:w="5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54E5FCB" w14:textId="77777777" w:rsidR="00EA3C94" w:rsidRDefault="00EA3C94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位</w:t>
                  </w:r>
                </w:p>
              </w:tc>
              <w:tc>
                <w:tcPr>
                  <w:tcW w:w="7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ABDC4EB" w14:textId="77777777" w:rsidR="00EA3C94" w:rsidRDefault="00EA3C94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周期</w:t>
                  </w:r>
                </w:p>
              </w:tc>
              <w:tc>
                <w:tcPr>
                  <w:tcW w:w="28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D381A7F" w14:textId="77777777" w:rsidR="00EA3C94" w:rsidRDefault="00EA3C94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备注</w:t>
                  </w:r>
                </w:p>
              </w:tc>
            </w:tr>
            <w:tr w:rsidR="00EA3C94" w14:paraId="547357F4" w14:textId="77777777" w:rsidTr="00C61A0C">
              <w:tc>
                <w:tcPr>
                  <w:tcW w:w="12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A9DFC98" w14:textId="77777777" w:rsidR="00EA3C94" w:rsidRDefault="00EA3C94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宋体" w:eastAsia="宋体" w:hAnsi="宋体" w:cs="Times New Roman"/>
                      <w:color w:val="FF0000"/>
                      <w:kern w:val="2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ascii="宋体" w:eastAsia="宋体" w:hAnsi="宋体" w:cs="宋体"/>
                      <w:color w:val="FF0000"/>
                      <w:sz w:val="21"/>
                      <w:szCs w:val="24"/>
                      <w:lang w:val="en-US" w:eastAsia="zh-CN"/>
                    </w:rPr>
                    <w:t>0x18FFAA</w:t>
                  </w:r>
                  <w:r>
                    <w:rPr>
                      <w:rFonts w:ascii="宋体" w:eastAsia="宋体" w:hAnsi="宋体" w:cs="宋体" w:hint="eastAsia"/>
                      <w:color w:val="FF0000"/>
                      <w:sz w:val="21"/>
                      <w:szCs w:val="24"/>
                      <w:lang w:val="en-US" w:eastAsia="zh-CN"/>
                    </w:rPr>
                    <w:t>F5</w:t>
                  </w:r>
                </w:p>
              </w:tc>
              <w:tc>
                <w:tcPr>
                  <w:tcW w:w="11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9F03226" w14:textId="77777777" w:rsidR="00EA3C94" w:rsidRDefault="00EA3C94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累计</w:t>
                  </w:r>
                  <w:r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氢耗</w:t>
                  </w:r>
                </w:p>
              </w:tc>
              <w:tc>
                <w:tcPr>
                  <w:tcW w:w="7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EC0E155" w14:textId="77777777" w:rsidR="00EA3C94" w:rsidRDefault="00EA3C94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4</w:t>
                  </w: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-</w:t>
                  </w:r>
                  <w:r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5</w:t>
                  </w:r>
                </w:p>
              </w:tc>
              <w:tc>
                <w:tcPr>
                  <w:tcW w:w="5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891215E" w14:textId="77777777" w:rsidR="00EA3C94" w:rsidRDefault="00EA3C94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  <w:r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-</w:t>
                  </w: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16</w:t>
                  </w:r>
                </w:p>
              </w:tc>
              <w:tc>
                <w:tcPr>
                  <w:tcW w:w="7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2B9E26D" w14:textId="77777777" w:rsidR="00EA3C94" w:rsidRDefault="00EA3C94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500m</w:t>
                  </w:r>
                  <w:r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s</w:t>
                  </w:r>
                </w:p>
              </w:tc>
              <w:tc>
                <w:tcPr>
                  <w:tcW w:w="28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03029D2" w14:textId="77777777" w:rsidR="00EA3C94" w:rsidRDefault="00EA3C94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cs="Times New Roman"/>
                      <w:color w:val="FF0000"/>
                      <w:kern w:val="2"/>
                      <w:sz w:val="20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精度：</w:t>
                  </w: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1kg</w:t>
                  </w:r>
                </w:p>
                <w:p w14:paraId="52C115EF" w14:textId="77777777" w:rsidR="00EA3C94" w:rsidRDefault="00EA3C94" w:rsidP="00C61A0C">
                  <w:pPr>
                    <w:widowControl w:val="0"/>
                    <w:spacing w:after="0" w:line="240" w:lineRule="auto"/>
                    <w:jc w:val="both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 xml:space="preserve"> 0xFFFE:</w:t>
                  </w:r>
                  <w:proofErr w:type="spellStart"/>
                  <w:r>
                    <w:rPr>
                      <w:rFonts w:hint="eastAsia"/>
                      <w:sz w:val="21"/>
                      <w:szCs w:val="21"/>
                    </w:rPr>
                    <w:t>异常</w:t>
                  </w:r>
                  <w:proofErr w:type="spellEnd"/>
                  <w:r>
                    <w:rPr>
                      <w:rFonts w:hint="eastAsia"/>
                      <w:sz w:val="21"/>
                      <w:szCs w:val="21"/>
                    </w:rPr>
                    <w:t>，</w:t>
                  </w:r>
                  <w:r>
                    <w:rPr>
                      <w:sz w:val="21"/>
                      <w:szCs w:val="21"/>
                    </w:rPr>
                    <w:t>0xFFFF:</w:t>
                  </w:r>
                  <w:proofErr w:type="spellStart"/>
                  <w:r>
                    <w:rPr>
                      <w:rFonts w:hint="eastAsia"/>
                      <w:sz w:val="21"/>
                      <w:szCs w:val="21"/>
                    </w:rPr>
                    <w:t>无效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</w:p>
              </w:tc>
            </w:tr>
          </w:tbl>
          <w:p w14:paraId="6802039B" w14:textId="77777777" w:rsidR="00EA3C94" w:rsidRDefault="00EA3C94" w:rsidP="00C61A0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EA3C94" w14:paraId="295A3CE5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65B522F" w14:textId="77777777" w:rsidR="00EA3C94" w:rsidRDefault="00EA3C94" w:rsidP="00C61A0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686C99EE" w14:textId="77777777" w:rsidR="00EA3C94" w:rsidRDefault="00EA3C94" w:rsidP="00C61A0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无</w:t>
            </w:r>
          </w:p>
        </w:tc>
      </w:tr>
      <w:tr w:rsidR="00EA3C94" w14:paraId="1DC3B26C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5DED338" w14:textId="77777777" w:rsidR="00EA3C94" w:rsidRDefault="00EA3C94" w:rsidP="00C61A0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5059BD65" w14:textId="77777777" w:rsidR="00EA3C94" w:rsidRDefault="00EA3C94" w:rsidP="00C61A0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EA3C94" w14:paraId="4AAF9A35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7A08DD5" w14:textId="77777777" w:rsidR="00EA3C94" w:rsidRDefault="00EA3C94" w:rsidP="00C61A0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656E11D9" w14:textId="77777777" w:rsidR="00EA3C94" w:rsidRDefault="00EA3C94" w:rsidP="00C61A0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EA3C94" w14:paraId="1F521D4C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DBBBE11" w14:textId="77777777" w:rsidR="00EA3C94" w:rsidRDefault="00EA3C94" w:rsidP="00C61A0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367771B6" w14:textId="77777777" w:rsidR="00EA3C94" w:rsidRDefault="00EA3C94" w:rsidP="00C61A0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无</w:t>
            </w:r>
          </w:p>
        </w:tc>
      </w:tr>
    </w:tbl>
    <w:p w14:paraId="23431653" w14:textId="77777777" w:rsidR="004F1DC0" w:rsidRDefault="004F1DC0" w:rsidP="004F1DC0">
      <w:pPr>
        <w:pStyle w:val="3"/>
      </w:pPr>
      <w:proofErr w:type="spellStart"/>
      <w:r>
        <w:t>加氢盖打开提醒</w:t>
      </w:r>
      <w:proofErr w:type="spellEnd"/>
    </w:p>
    <w:tbl>
      <w:tblPr>
        <w:tblStyle w:val="af2"/>
        <w:tblW w:w="9180" w:type="dxa"/>
        <w:tblLayout w:type="fixed"/>
        <w:tblLook w:val="04A0" w:firstRow="1" w:lastRow="0" w:firstColumn="1" w:lastColumn="0" w:noHBand="0" w:noVBand="1"/>
      </w:tblPr>
      <w:tblGrid>
        <w:gridCol w:w="1526"/>
        <w:gridCol w:w="7654"/>
      </w:tblGrid>
      <w:tr w:rsidR="004F1DC0" w14:paraId="14DD55D6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FBC4225" w14:textId="77777777" w:rsidR="004F1DC0" w:rsidRDefault="004F1DC0" w:rsidP="00C61A0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54427708" w14:textId="77777777" w:rsidR="004F1DC0" w:rsidRDefault="004F1DC0" w:rsidP="00C61A0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加氢盖打开提醒</w:t>
            </w:r>
          </w:p>
        </w:tc>
      </w:tr>
      <w:tr w:rsidR="004F1DC0" w14:paraId="2104C074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A32A3C0" w14:textId="77777777" w:rsidR="004F1DC0" w:rsidRDefault="004F1DC0" w:rsidP="00C61A0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53C0A848" w14:textId="77777777" w:rsidR="004F1DC0" w:rsidRDefault="004F1DC0" w:rsidP="00C61A0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当加氢盖打开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，</w:t>
            </w:r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仪表文字显示加氢盖打开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。</w:t>
            </w:r>
          </w:p>
        </w:tc>
      </w:tr>
      <w:tr w:rsidR="004F1DC0" w14:paraId="385DCD8A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E57E401" w14:textId="77777777" w:rsidR="004F1DC0" w:rsidRDefault="004F1DC0" w:rsidP="00C61A0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1CD2C73E" w14:textId="77777777" w:rsidR="004F1DC0" w:rsidRDefault="004F1DC0" w:rsidP="00C61A0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5D3256EF" w14:textId="77777777" w:rsidR="004F1DC0" w:rsidRDefault="004F1DC0" w:rsidP="00C61A0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电源接通；</w:t>
            </w:r>
          </w:p>
          <w:p w14:paraId="6F3DFE9D" w14:textId="77777777" w:rsidR="004F1DC0" w:rsidRDefault="004F1DC0" w:rsidP="00C61A0C">
            <w:pPr>
              <w:spacing w:after="120" w:line="240" w:lineRule="auto"/>
              <w:jc w:val="both"/>
              <w:rPr>
                <w:rFonts w:ascii="Times New Roman" w:eastAsia="宋体" w:hAnsi="Times New Roman" w:cs="Times New Roman"/>
                <w:color w:val="FF0000"/>
                <w:kern w:val="2"/>
                <w:sz w:val="21"/>
                <w:szCs w:val="24"/>
                <w:lang w:val="en-US"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lastRenderedPageBreak/>
              <w:t>2. 收到HMU总线信号</w:t>
            </w:r>
          </w:p>
        </w:tc>
      </w:tr>
      <w:tr w:rsidR="004F1DC0" w14:paraId="3918907F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1A2EE65" w14:textId="77777777" w:rsidR="004F1DC0" w:rsidRDefault="004F1DC0" w:rsidP="00C61A0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lastRenderedPageBreak/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62A04233" w14:textId="77777777" w:rsidR="004F1DC0" w:rsidRDefault="004F1DC0" w:rsidP="00C61A0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仪表文字显示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“加氢盖已打开”，红色文字，显示位置与“高压已上电，车辆可正常运行”共用，优先级最高</w:t>
            </w:r>
          </w:p>
        </w:tc>
      </w:tr>
      <w:tr w:rsidR="004F1DC0" w14:paraId="3D3D3000" w14:textId="77777777" w:rsidTr="00C61A0C">
        <w:trPr>
          <w:trHeight w:val="1513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E6C21A3" w14:textId="77777777" w:rsidR="004F1DC0" w:rsidRDefault="004F1DC0" w:rsidP="00C61A0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155371B0" w14:textId="77777777" w:rsidR="004F1DC0" w:rsidRDefault="004F1DC0" w:rsidP="00C61A0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</w:p>
        </w:tc>
      </w:tr>
      <w:tr w:rsidR="004F1DC0" w14:paraId="245BC2EE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F673947" w14:textId="77777777" w:rsidR="004F1DC0" w:rsidRDefault="004F1DC0" w:rsidP="00C61A0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660D4B5B" w14:textId="77777777" w:rsidR="004F1DC0" w:rsidRDefault="004F1DC0" w:rsidP="00C61A0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2710D7EC" w14:textId="77777777" w:rsidR="004F1DC0" w:rsidRDefault="004F1DC0" w:rsidP="00C61A0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4C3847DC" w14:textId="77777777" w:rsidR="004F1DC0" w:rsidRDefault="004F1DC0" w:rsidP="00C61A0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未收到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HMU总线信号</w:t>
            </w:r>
          </w:p>
          <w:p w14:paraId="26299592" w14:textId="77777777" w:rsidR="004F1DC0" w:rsidRDefault="004F1DC0" w:rsidP="00C61A0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</w:p>
        </w:tc>
      </w:tr>
      <w:tr w:rsidR="004F1DC0" w14:paraId="1D3A609C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F51E379" w14:textId="77777777" w:rsidR="004F1DC0" w:rsidRPr="003153A2" w:rsidRDefault="004F1DC0" w:rsidP="00C61A0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3153A2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33908FF2" w14:textId="77777777" w:rsidR="004F1DC0" w:rsidRPr="003153A2" w:rsidRDefault="004F1DC0" w:rsidP="00C61A0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3153A2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总线</w:t>
            </w:r>
          </w:p>
          <w:tbl>
            <w:tblPr>
              <w:tblW w:w="742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66"/>
              <w:gridCol w:w="1190"/>
              <w:gridCol w:w="737"/>
              <w:gridCol w:w="587"/>
              <w:gridCol w:w="750"/>
              <w:gridCol w:w="2898"/>
            </w:tblGrid>
            <w:tr w:rsidR="004F1DC0" w:rsidRPr="003153A2" w14:paraId="49084F3A" w14:textId="77777777" w:rsidTr="00C61A0C">
              <w:tc>
                <w:tcPr>
                  <w:tcW w:w="12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BEEFB79" w14:textId="77777777" w:rsidR="004F1DC0" w:rsidRPr="003153A2" w:rsidRDefault="004F1DC0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ID</w:t>
                  </w:r>
                </w:p>
              </w:tc>
              <w:tc>
                <w:tcPr>
                  <w:tcW w:w="11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A323284" w14:textId="77777777" w:rsidR="004F1DC0" w:rsidRPr="003153A2" w:rsidRDefault="004F1DC0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内容</w:t>
                  </w:r>
                </w:p>
              </w:tc>
              <w:tc>
                <w:tcPr>
                  <w:tcW w:w="7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2C8B875" w14:textId="77777777" w:rsidR="004F1DC0" w:rsidRPr="003153A2" w:rsidRDefault="004F1DC0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字节</w:t>
                  </w:r>
                </w:p>
              </w:tc>
              <w:tc>
                <w:tcPr>
                  <w:tcW w:w="5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9595DC9" w14:textId="77777777" w:rsidR="004F1DC0" w:rsidRPr="003153A2" w:rsidRDefault="004F1DC0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位</w:t>
                  </w:r>
                </w:p>
              </w:tc>
              <w:tc>
                <w:tcPr>
                  <w:tcW w:w="7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46FB679" w14:textId="77777777" w:rsidR="004F1DC0" w:rsidRPr="003153A2" w:rsidRDefault="004F1DC0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周期</w:t>
                  </w:r>
                </w:p>
              </w:tc>
              <w:tc>
                <w:tcPr>
                  <w:tcW w:w="28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CB7FA40" w14:textId="77777777" w:rsidR="004F1DC0" w:rsidRPr="003153A2" w:rsidRDefault="004F1DC0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备注</w:t>
                  </w:r>
                </w:p>
              </w:tc>
            </w:tr>
            <w:tr w:rsidR="004F1DC0" w:rsidRPr="003153A2" w14:paraId="3DDBF744" w14:textId="77777777" w:rsidTr="00C61A0C">
              <w:tc>
                <w:tcPr>
                  <w:tcW w:w="12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ED44613" w14:textId="77777777" w:rsidR="004F1DC0" w:rsidRPr="003153A2" w:rsidRDefault="004F1DC0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宋体" w:eastAsia="宋体" w:hAnsi="宋体" w:cs="Times New Roman"/>
                      <w:kern w:val="2"/>
                      <w:sz w:val="21"/>
                      <w:szCs w:val="21"/>
                      <w:lang w:val="en-US" w:eastAsia="zh-CN"/>
                    </w:rPr>
                  </w:pPr>
                  <w:r w:rsidRPr="003153A2">
                    <w:rPr>
                      <w:rFonts w:ascii="宋体" w:eastAsia="宋体" w:hAnsi="宋体" w:cs="宋体"/>
                      <w:sz w:val="21"/>
                      <w:szCs w:val="24"/>
                      <w:lang w:val="en-US" w:eastAsia="zh-CN"/>
                    </w:rPr>
                    <w:t>0x18FFA1F6</w:t>
                  </w:r>
                </w:p>
              </w:tc>
              <w:tc>
                <w:tcPr>
                  <w:tcW w:w="11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0913739" w14:textId="77777777" w:rsidR="004F1DC0" w:rsidRPr="003153A2" w:rsidRDefault="004F1DC0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加氢</w:t>
                  </w:r>
                  <w:proofErr w:type="gramStart"/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盖状态</w:t>
                  </w:r>
                  <w:proofErr w:type="gramEnd"/>
                </w:p>
              </w:tc>
              <w:tc>
                <w:tcPr>
                  <w:tcW w:w="7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E0043E6" w14:textId="77777777" w:rsidR="004F1DC0" w:rsidRPr="003153A2" w:rsidRDefault="004F1DC0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</w:p>
              </w:tc>
              <w:tc>
                <w:tcPr>
                  <w:tcW w:w="5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B399F40" w14:textId="77777777" w:rsidR="004F1DC0" w:rsidRPr="003153A2" w:rsidRDefault="004F1DC0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7</w:t>
                  </w: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-</w:t>
                  </w:r>
                  <w:r w:rsidRPr="003153A2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8</w:t>
                  </w:r>
                </w:p>
              </w:tc>
              <w:tc>
                <w:tcPr>
                  <w:tcW w:w="7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C9F4C24" w14:textId="77777777" w:rsidR="004F1DC0" w:rsidRPr="003153A2" w:rsidRDefault="004F1DC0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00m</w:t>
                  </w:r>
                  <w:r w:rsidRPr="003153A2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s</w:t>
                  </w:r>
                </w:p>
              </w:tc>
              <w:tc>
                <w:tcPr>
                  <w:tcW w:w="28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638DE84" w14:textId="77777777" w:rsidR="004F1DC0" w:rsidRPr="003153A2" w:rsidRDefault="004F1DC0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0x0</w:t>
                  </w: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：关闭</w:t>
                  </w:r>
                </w:p>
                <w:p w14:paraId="1EBD34D6" w14:textId="77777777" w:rsidR="004F1DC0" w:rsidRPr="003153A2" w:rsidRDefault="004F1DC0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0x1</w:t>
                  </w: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：打开</w:t>
                  </w:r>
                </w:p>
                <w:p w14:paraId="5BA0C923" w14:textId="77777777" w:rsidR="004F1DC0" w:rsidRPr="003153A2" w:rsidRDefault="004F1DC0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0x2</w:t>
                  </w: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：预留</w:t>
                  </w:r>
                </w:p>
                <w:p w14:paraId="425123EC" w14:textId="77777777" w:rsidR="004F1DC0" w:rsidRPr="003153A2" w:rsidRDefault="004F1DC0" w:rsidP="00C61A0C">
                  <w:pPr>
                    <w:widowControl w:val="0"/>
                    <w:spacing w:after="0" w:line="240" w:lineRule="auto"/>
                    <w:jc w:val="both"/>
                    <w:rPr>
                      <w:sz w:val="21"/>
                      <w:szCs w:val="21"/>
                    </w:rPr>
                  </w:pP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0x3</w:t>
                  </w: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：无效</w:t>
                  </w:r>
                </w:p>
              </w:tc>
            </w:tr>
          </w:tbl>
          <w:p w14:paraId="3AA9C013" w14:textId="77777777" w:rsidR="004F1DC0" w:rsidRPr="003153A2" w:rsidRDefault="004F1DC0" w:rsidP="00C61A0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4F1DC0" w14:paraId="6E6C183D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39913FE" w14:textId="77777777" w:rsidR="004F1DC0" w:rsidRDefault="004F1DC0" w:rsidP="00C61A0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02A0D084" w14:textId="77777777" w:rsidR="004F1DC0" w:rsidRDefault="004F1DC0" w:rsidP="00C61A0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无</w:t>
            </w:r>
          </w:p>
        </w:tc>
      </w:tr>
      <w:tr w:rsidR="004F1DC0" w14:paraId="324D6FB8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3EAD685" w14:textId="77777777" w:rsidR="004F1DC0" w:rsidRDefault="004F1DC0" w:rsidP="00C61A0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23348E8D" w14:textId="77777777" w:rsidR="004F1DC0" w:rsidRDefault="004F1DC0" w:rsidP="00C61A0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4F1DC0" w14:paraId="7F8E26AE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FC3BE08" w14:textId="77777777" w:rsidR="004F1DC0" w:rsidRDefault="004F1DC0" w:rsidP="00C61A0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735E3117" w14:textId="77777777" w:rsidR="004F1DC0" w:rsidRDefault="004F1DC0" w:rsidP="00C61A0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4F1DC0" w14:paraId="33CA77D6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B6ECDA3" w14:textId="77777777" w:rsidR="004F1DC0" w:rsidRDefault="004F1DC0" w:rsidP="00C61A0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34D39366" w14:textId="77777777" w:rsidR="004F1DC0" w:rsidRDefault="004F1DC0" w:rsidP="00C61A0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无</w:t>
            </w:r>
          </w:p>
        </w:tc>
      </w:tr>
    </w:tbl>
    <w:p w14:paraId="45C3ABD5" w14:textId="33B51D2C" w:rsidR="00CA2C5F" w:rsidRDefault="005820C8" w:rsidP="00EA3C94">
      <w:pPr>
        <w:pStyle w:val="3"/>
        <w:rPr>
          <w:lang w:eastAsia="zh-CN"/>
        </w:rPr>
      </w:pPr>
      <w:proofErr w:type="gramStart"/>
      <w:r>
        <w:rPr>
          <w:rFonts w:hint="eastAsia"/>
          <w:lang w:eastAsia="zh-CN"/>
        </w:rPr>
        <w:t>燃</w:t>
      </w:r>
      <w:r>
        <w:rPr>
          <w:lang w:eastAsia="zh-CN"/>
        </w:rPr>
        <w:t>电</w:t>
      </w:r>
      <w:r w:rsidR="004F1DC0">
        <w:rPr>
          <w:lang w:eastAsia="zh-CN"/>
        </w:rPr>
        <w:t>系统</w:t>
      </w:r>
      <w:proofErr w:type="gramEnd"/>
      <w:r w:rsidR="004F1DC0">
        <w:rPr>
          <w:lang w:eastAsia="zh-CN"/>
        </w:rPr>
        <w:t>工作状态显示</w:t>
      </w:r>
    </w:p>
    <w:tbl>
      <w:tblPr>
        <w:tblStyle w:val="af2"/>
        <w:tblW w:w="9180" w:type="dxa"/>
        <w:tblLayout w:type="fixed"/>
        <w:tblLook w:val="04A0" w:firstRow="1" w:lastRow="0" w:firstColumn="1" w:lastColumn="0" w:noHBand="0" w:noVBand="1"/>
      </w:tblPr>
      <w:tblGrid>
        <w:gridCol w:w="1526"/>
        <w:gridCol w:w="7654"/>
      </w:tblGrid>
      <w:tr w:rsidR="00CA2C5F" w14:paraId="33CE03C9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EA3D7F7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6EA10F1F" w14:textId="22F7A074" w:rsidR="00CA2C5F" w:rsidRPr="004F1DC0" w:rsidRDefault="004F1DC0" w:rsidP="003153A2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4F1DC0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燃料电池系统工作状态显示</w:t>
            </w:r>
          </w:p>
        </w:tc>
      </w:tr>
      <w:tr w:rsidR="00CA2C5F" w14:paraId="7A659FD9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17402AD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5A97535B" w14:textId="50A5FA90" w:rsidR="00CA2C5F" w:rsidRDefault="004F1DC0" w:rsidP="003153A2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</w:t>
            </w:r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上on挡电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，</w:t>
            </w:r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显示燃料电池系统工作状态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。</w:t>
            </w:r>
          </w:p>
        </w:tc>
      </w:tr>
      <w:tr w:rsidR="00CA2C5F" w14:paraId="520083A5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7B252AD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7F1A80A6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36C65D49" w14:textId="6CFDA0B1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1.ON</w:t>
            </w:r>
            <w:r w:rsidR="000F0BF8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挡或OFF挡电源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；</w:t>
            </w:r>
          </w:p>
          <w:p w14:paraId="72F59275" w14:textId="3BF5815C" w:rsidR="00CA2C5F" w:rsidRDefault="00B42207" w:rsidP="004F1DC0">
            <w:pPr>
              <w:spacing w:after="120" w:line="240" w:lineRule="auto"/>
              <w:jc w:val="both"/>
              <w:rPr>
                <w:rFonts w:ascii="Times New Roman" w:eastAsia="宋体" w:hAnsi="Times New Roman" w:cs="Times New Roman"/>
                <w:color w:val="FF0000"/>
                <w:kern w:val="2"/>
                <w:sz w:val="21"/>
                <w:szCs w:val="24"/>
                <w:lang w:val="en-US"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 收到</w:t>
            </w:r>
            <w:r w:rsidR="004F1DC0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FC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U总线信号</w:t>
            </w:r>
          </w:p>
        </w:tc>
      </w:tr>
      <w:tr w:rsidR="00CA2C5F" w14:paraId="0F9E5C50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8C73591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469B9A37" w14:textId="77777777" w:rsidR="000F0BF8" w:rsidRDefault="000F0BF8" w:rsidP="00B630BF">
            <w:pPr>
              <w:widowControl w:val="0"/>
              <w:spacing w:after="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ON挡电源：</w:t>
            </w:r>
          </w:p>
          <w:p w14:paraId="49123AFD" w14:textId="77777777" w:rsidR="00CA2C5F" w:rsidRDefault="004F1DC0" w:rsidP="00B630BF">
            <w:pPr>
              <w:widowControl w:val="0"/>
              <w:spacing w:after="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仪表显示</w:t>
            </w:r>
            <w:r w:rsidR="00B630BF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文字如下所示，</w:t>
            </w:r>
            <w:r w:rsidRPr="004F1DC0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其中</w:t>
            </w:r>
            <w:r w:rsidR="00B630BF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“</w:t>
            </w:r>
            <w:r w:rsidR="00B630BF" w:rsidRPr="004F1DC0">
              <w:rPr>
                <w:rFonts w:ascii="Times New Roman" w:eastAsia="宋体" w:hAnsi="Times New Roman" w:cs="Times New Roman" w:hint="eastAsia"/>
                <w:kern w:val="2"/>
                <w:sz w:val="20"/>
                <w:szCs w:val="24"/>
                <w:lang w:val="en-US" w:eastAsia="zh-CN"/>
              </w:rPr>
              <w:t>FCS</w:t>
            </w:r>
            <w:r w:rsidR="00B630BF">
              <w:rPr>
                <w:rFonts w:ascii="Times New Roman" w:eastAsia="宋体" w:hAnsi="Times New Roman" w:cs="Times New Roman" w:hint="eastAsia"/>
                <w:kern w:val="2"/>
                <w:sz w:val="20"/>
                <w:szCs w:val="24"/>
                <w:lang w:val="en-US" w:eastAsia="zh-CN"/>
              </w:rPr>
              <w:t>启动中”、“</w:t>
            </w:r>
            <w:r w:rsidR="00B630BF" w:rsidRPr="004F1DC0">
              <w:rPr>
                <w:rFonts w:ascii="Times New Roman" w:eastAsia="宋体" w:hAnsi="Times New Roman" w:cs="Times New Roman" w:hint="eastAsia"/>
                <w:kern w:val="2"/>
                <w:sz w:val="20"/>
                <w:szCs w:val="24"/>
                <w:lang w:val="en-US" w:eastAsia="zh-CN"/>
              </w:rPr>
              <w:t>FCS</w:t>
            </w:r>
            <w:r w:rsidR="00B630BF">
              <w:rPr>
                <w:rFonts w:ascii="Times New Roman" w:eastAsia="宋体" w:hAnsi="Times New Roman" w:cs="Times New Roman" w:hint="eastAsia"/>
                <w:kern w:val="2"/>
                <w:sz w:val="20"/>
                <w:szCs w:val="24"/>
                <w:lang w:val="en-US" w:eastAsia="zh-CN"/>
              </w:rPr>
              <w:t>待机”、</w:t>
            </w:r>
            <w:r w:rsidRPr="004F1DC0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“FCS自检完成”、“FCS功率输出”、</w:t>
            </w:r>
            <w:r w:rsidR="00B630BF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“</w:t>
            </w:r>
            <w:r w:rsidR="00B630BF" w:rsidRPr="004F1DC0">
              <w:rPr>
                <w:rFonts w:ascii="Times New Roman" w:eastAsia="宋体" w:hAnsi="Times New Roman" w:cs="Times New Roman" w:hint="eastAsia"/>
                <w:kern w:val="2"/>
                <w:sz w:val="20"/>
                <w:szCs w:val="24"/>
                <w:lang w:val="en-US" w:eastAsia="zh-CN"/>
              </w:rPr>
              <w:t>FCS</w:t>
            </w:r>
            <w:r w:rsidR="00B630BF">
              <w:rPr>
                <w:rFonts w:ascii="Times New Roman" w:eastAsia="宋体" w:hAnsi="Times New Roman" w:cs="Times New Roman" w:hint="eastAsia"/>
                <w:kern w:val="2"/>
                <w:sz w:val="20"/>
                <w:szCs w:val="24"/>
                <w:lang w:val="en-US" w:eastAsia="zh-CN"/>
              </w:rPr>
              <w:t>维护模式</w:t>
            </w:r>
            <w:r w:rsidR="00B630BF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”</w:t>
            </w:r>
            <w:r w:rsidRPr="004F1DC0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“FCS正常停机”</w:t>
            </w:r>
            <w:r w:rsidR="001B3912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、“</w:t>
            </w:r>
            <w:r w:rsidR="001B3912">
              <w:rPr>
                <w:rFonts w:ascii="Times New Roman" w:eastAsia="宋体" w:hAnsi="Times New Roman" w:cs="Times New Roman" w:hint="eastAsia"/>
                <w:kern w:val="2"/>
                <w:sz w:val="20"/>
                <w:szCs w:val="24"/>
                <w:lang w:val="en-US" w:eastAsia="zh-CN"/>
              </w:rPr>
              <w:t>吹扫进行中</w:t>
            </w:r>
            <w:r w:rsidR="001B3912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”</w:t>
            </w:r>
            <w:r w:rsidRPr="004F1DC0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字体显示绿色；“FCS故障停机”、“FCS紧急停机”字体显示红色。</w:t>
            </w:r>
          </w:p>
          <w:p w14:paraId="6D717BA7" w14:textId="77777777" w:rsidR="000F0BF8" w:rsidRDefault="000F0BF8" w:rsidP="00B630BF">
            <w:pPr>
              <w:widowControl w:val="0"/>
              <w:spacing w:after="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OFF挡：</w:t>
            </w:r>
          </w:p>
          <w:p w14:paraId="0D5EF9B5" w14:textId="3913FF41" w:rsidR="000F0BF8" w:rsidRPr="00B630BF" w:rsidRDefault="000F0BF8" w:rsidP="00B630BF">
            <w:pPr>
              <w:widowControl w:val="0"/>
              <w:spacing w:after="0" w:line="240" w:lineRule="auto"/>
              <w:jc w:val="both"/>
              <w:rPr>
                <w:rFonts w:ascii="Times New Roman" w:eastAsia="宋体" w:hAnsi="Times New Roman" w:cs="Times New Roman"/>
                <w:kern w:val="2"/>
                <w:sz w:val="20"/>
                <w:szCs w:val="24"/>
                <w:lang w:val="en-US" w:eastAsia="zh-CN"/>
              </w:rPr>
            </w:pPr>
            <w:r>
              <w:rPr>
                <w:rFonts w:ascii="Times New Roman" w:eastAsia="宋体" w:hAnsi="Times New Roman" w:cs="Times New Roman" w:hint="eastAsia"/>
                <w:kern w:val="2"/>
                <w:sz w:val="20"/>
                <w:szCs w:val="24"/>
                <w:lang w:val="en-US" w:eastAsia="zh-CN"/>
              </w:rPr>
              <w:t>仪表如果收到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“</w:t>
            </w:r>
            <w:r>
              <w:rPr>
                <w:rFonts w:ascii="Times New Roman" w:eastAsia="宋体" w:hAnsi="Times New Roman" w:cs="Times New Roman" w:hint="eastAsia"/>
                <w:kern w:val="2"/>
                <w:sz w:val="20"/>
                <w:szCs w:val="24"/>
                <w:lang w:val="en-US" w:eastAsia="zh-CN"/>
              </w:rPr>
              <w:t>吹扫进行中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”</w:t>
            </w:r>
            <w:r w:rsidR="002B6E0D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和“</w:t>
            </w:r>
            <w:r w:rsidR="002B6E0D" w:rsidRPr="009812E1">
              <w:rPr>
                <w:rFonts w:ascii="Times New Roman" w:eastAsia="宋体" w:hAnsi="Times New Roman" w:cs="Times New Roman" w:hint="eastAsia"/>
                <w:kern w:val="2"/>
                <w:sz w:val="20"/>
                <w:szCs w:val="24"/>
                <w:lang w:val="en-US" w:eastAsia="zh-CN"/>
              </w:rPr>
              <w:t>低温停车充电</w:t>
            </w:r>
            <w:r w:rsidR="002B6E0D">
              <w:rPr>
                <w:rFonts w:ascii="Times New Roman" w:eastAsia="宋体" w:hAnsi="Times New Roman" w:cs="Times New Roman" w:hint="eastAsia"/>
                <w:kern w:val="2"/>
                <w:sz w:val="20"/>
                <w:szCs w:val="24"/>
                <w:lang w:val="en-US" w:eastAsia="zh-CN"/>
              </w:rPr>
              <w:t>”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状态则显示，其它状态不显示。</w:t>
            </w:r>
          </w:p>
        </w:tc>
      </w:tr>
      <w:tr w:rsidR="00CA2C5F" w14:paraId="0D37B319" w14:textId="77777777" w:rsidTr="00733722">
        <w:trPr>
          <w:trHeight w:val="638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9482E72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712AACE5" w14:textId="77777777" w:rsidR="00CA2C5F" w:rsidRDefault="00CA2C5F" w:rsidP="006F57B1">
            <w:pPr>
              <w:pStyle w:val="font10"/>
            </w:pPr>
          </w:p>
        </w:tc>
      </w:tr>
      <w:tr w:rsidR="00CA2C5F" w14:paraId="2B741AC9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CDE7AC2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6E18328D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1F1F56B7" w14:textId="3CFA858A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.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未收到</w:t>
            </w:r>
            <w:r w:rsidR="004F1DC0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FC</w:t>
            </w:r>
            <w:r w:rsidR="003153A2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U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总线信号</w:t>
            </w:r>
          </w:p>
          <w:p w14:paraId="104E6B39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</w:p>
        </w:tc>
      </w:tr>
      <w:tr w:rsidR="00CA2C5F" w14:paraId="73707AD8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03469E3" w14:textId="77777777" w:rsidR="00CA2C5F" w:rsidRPr="003153A2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3153A2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15CEED47" w14:textId="77777777" w:rsidR="00CA2C5F" w:rsidRPr="003153A2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3153A2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总线</w:t>
            </w:r>
          </w:p>
          <w:tbl>
            <w:tblPr>
              <w:tblW w:w="742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66"/>
              <w:gridCol w:w="1190"/>
              <w:gridCol w:w="737"/>
              <w:gridCol w:w="587"/>
              <w:gridCol w:w="750"/>
              <w:gridCol w:w="2898"/>
            </w:tblGrid>
            <w:tr w:rsidR="003153A2" w:rsidRPr="003153A2" w14:paraId="76EFED7C" w14:textId="77777777">
              <w:tc>
                <w:tcPr>
                  <w:tcW w:w="12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E717F08" w14:textId="77777777" w:rsidR="00CA2C5F" w:rsidRPr="003153A2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ID</w:t>
                  </w:r>
                </w:p>
              </w:tc>
              <w:tc>
                <w:tcPr>
                  <w:tcW w:w="11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3231F43" w14:textId="77777777" w:rsidR="00CA2C5F" w:rsidRPr="003153A2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内容</w:t>
                  </w:r>
                </w:p>
              </w:tc>
              <w:tc>
                <w:tcPr>
                  <w:tcW w:w="7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5732083" w14:textId="77777777" w:rsidR="00CA2C5F" w:rsidRPr="003153A2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字节</w:t>
                  </w:r>
                </w:p>
              </w:tc>
              <w:tc>
                <w:tcPr>
                  <w:tcW w:w="5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CB30CE4" w14:textId="77777777" w:rsidR="00CA2C5F" w:rsidRPr="003153A2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位</w:t>
                  </w:r>
                </w:p>
              </w:tc>
              <w:tc>
                <w:tcPr>
                  <w:tcW w:w="7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C0275B8" w14:textId="77777777" w:rsidR="00CA2C5F" w:rsidRPr="003153A2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周期</w:t>
                  </w:r>
                </w:p>
              </w:tc>
              <w:tc>
                <w:tcPr>
                  <w:tcW w:w="28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56B0D75" w14:textId="77777777" w:rsidR="00CA2C5F" w:rsidRPr="003153A2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备注</w:t>
                  </w:r>
                </w:p>
              </w:tc>
            </w:tr>
            <w:tr w:rsidR="003153A2" w:rsidRPr="003153A2" w14:paraId="02D17516" w14:textId="77777777">
              <w:tc>
                <w:tcPr>
                  <w:tcW w:w="12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4BE81B6" w14:textId="2CB94ED9" w:rsidR="00CA2C5F" w:rsidRPr="004F1DC0" w:rsidRDefault="004F1DC0" w:rsidP="004F1DC0">
                  <w:pPr>
                    <w:rPr>
                      <w:rFonts w:ascii="宋体" w:eastAsia="宋体" w:hAnsi="宋体" w:cs="Times New Roman"/>
                      <w:sz w:val="21"/>
                      <w:szCs w:val="21"/>
                      <w:lang w:val="en-US" w:eastAsia="zh-CN"/>
                    </w:rPr>
                  </w:pPr>
                  <w:r w:rsidRPr="004F1DC0">
                    <w:rPr>
                      <w:rFonts w:ascii="宋体" w:eastAsia="宋体" w:hAnsi="宋体" w:cs="宋体"/>
                      <w:sz w:val="21"/>
                      <w:szCs w:val="24"/>
                      <w:lang w:val="en-US" w:eastAsia="zh-CN"/>
                    </w:rPr>
                    <w:lastRenderedPageBreak/>
                    <w:t xml:space="preserve">0x18FFA6F5 </w:t>
                  </w:r>
                </w:p>
              </w:tc>
              <w:tc>
                <w:tcPr>
                  <w:tcW w:w="11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ADCD807" w14:textId="100A5D3D" w:rsidR="00CA2C5F" w:rsidRPr="004F1DC0" w:rsidRDefault="004F1DC0" w:rsidP="004F1DC0">
                  <w:pPr>
                    <w:pStyle w:val="Default"/>
                    <w:jc w:val="both"/>
                    <w:rPr>
                      <w:sz w:val="21"/>
                      <w:szCs w:val="21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t>工作状态</w:t>
                  </w:r>
                  <w:r>
                    <w:rPr>
                      <w:sz w:val="21"/>
                      <w:szCs w:val="21"/>
                    </w:rPr>
                    <w:t xml:space="preserve"> </w:t>
                  </w:r>
                </w:p>
              </w:tc>
              <w:tc>
                <w:tcPr>
                  <w:tcW w:w="7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558880C" w14:textId="6699FD73" w:rsidR="00CA2C5F" w:rsidRPr="003153A2" w:rsidRDefault="003153A2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</w:p>
              </w:tc>
              <w:tc>
                <w:tcPr>
                  <w:tcW w:w="5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067DF72" w14:textId="20625FF1" w:rsidR="00CA2C5F" w:rsidRPr="003153A2" w:rsidRDefault="004F1DC0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-</w:t>
                  </w: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8</w:t>
                  </w:r>
                </w:p>
              </w:tc>
              <w:tc>
                <w:tcPr>
                  <w:tcW w:w="7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BF3DCE7" w14:textId="7BE953CB" w:rsidR="00CA2C5F" w:rsidRPr="003153A2" w:rsidRDefault="003153A2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  <w:r w:rsidR="00B42207"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00m</w:t>
                  </w:r>
                  <w:r w:rsidR="00B42207" w:rsidRPr="003153A2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s</w:t>
                  </w:r>
                </w:p>
              </w:tc>
              <w:tc>
                <w:tcPr>
                  <w:tcW w:w="28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C437C23" w14:textId="06AD531C" w:rsidR="004F1DC0" w:rsidRDefault="004F1DC0" w:rsidP="004F1DC0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0x0</w:t>
                  </w:r>
                  <w:r w:rsidR="00062374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</w:t>
                  </w:r>
                  <w:r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 xml:space="preserve"> FCS</w:t>
                  </w:r>
                  <w:r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自检完成</w:t>
                  </w:r>
                </w:p>
                <w:p w14:paraId="4294C650" w14:textId="2DE8012B" w:rsidR="00062374" w:rsidRPr="004F1DC0" w:rsidRDefault="00062374" w:rsidP="004F1DC0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</w:t>
                  </w: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</w:t>
                  </w:r>
                  <w:r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 xml:space="preserve">  FCS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待机</w:t>
                  </w:r>
                </w:p>
                <w:p w14:paraId="74DBE99A" w14:textId="5DDB6E8F" w:rsidR="00062374" w:rsidRPr="004F1DC0" w:rsidRDefault="00062374" w:rsidP="00062374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</w:t>
                  </w: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2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</w:t>
                  </w:r>
                  <w:r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 xml:space="preserve">  FCS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启动中</w:t>
                  </w:r>
                </w:p>
                <w:p w14:paraId="339DBBC5" w14:textId="4259FF3C" w:rsidR="00062374" w:rsidRPr="004F1DC0" w:rsidRDefault="00062374" w:rsidP="00062374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</w:t>
                  </w: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3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</w:t>
                  </w:r>
                  <w:r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FCS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启动中</w:t>
                  </w:r>
                </w:p>
                <w:p w14:paraId="53FE3736" w14:textId="11A18521" w:rsidR="004F1DC0" w:rsidRDefault="00062374" w:rsidP="004F1DC0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0x4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</w:t>
                  </w:r>
                  <w:r w:rsidR="004F1DC0"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FCS</w:t>
                  </w:r>
                  <w:r w:rsidR="004F1DC0"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功率输出</w:t>
                  </w:r>
                </w:p>
                <w:p w14:paraId="249D31D2" w14:textId="7C7CFEC7" w:rsidR="00062374" w:rsidRPr="00062374" w:rsidRDefault="00062374" w:rsidP="004F1DC0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</w:t>
                  </w: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5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</w:t>
                  </w:r>
                  <w:r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FCS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维护模式</w:t>
                  </w:r>
                </w:p>
                <w:p w14:paraId="5A98ED0E" w14:textId="6247168C" w:rsidR="004F1DC0" w:rsidRDefault="00062374" w:rsidP="004F1DC0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0x6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</w:t>
                  </w:r>
                  <w:r w:rsidR="004F1DC0"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FCS</w:t>
                  </w:r>
                  <w:r w:rsidR="004F1DC0"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正常停机</w:t>
                  </w:r>
                </w:p>
                <w:p w14:paraId="692C8F74" w14:textId="7033AA79" w:rsidR="00062374" w:rsidRPr="00062374" w:rsidRDefault="00062374" w:rsidP="004F1DC0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</w:t>
                  </w: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7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：吹扫进行中</w:t>
                  </w:r>
                </w:p>
                <w:p w14:paraId="6D883A37" w14:textId="0B59AA4E" w:rsidR="00062374" w:rsidRPr="004F1DC0" w:rsidRDefault="00062374" w:rsidP="004F1DC0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0x8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</w:t>
                  </w:r>
                  <w:r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FCS</w:t>
                  </w:r>
                  <w:r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紧急停机</w:t>
                  </w:r>
                </w:p>
                <w:p w14:paraId="37CB1524" w14:textId="09E732B4" w:rsidR="004F1DC0" w:rsidRPr="004F1DC0" w:rsidRDefault="00062374" w:rsidP="004F1DC0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0x9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</w:t>
                  </w:r>
                  <w:r w:rsidR="004F1DC0"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FCS</w:t>
                  </w:r>
                  <w:r w:rsidR="004F1DC0"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故障停机</w:t>
                  </w:r>
                </w:p>
                <w:p w14:paraId="3D21A25C" w14:textId="06922FD1" w:rsidR="00062374" w:rsidRDefault="00062374" w:rsidP="00062374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A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：吹扫进行中</w:t>
                  </w:r>
                </w:p>
                <w:p w14:paraId="468ED849" w14:textId="20BAF262" w:rsidR="00062374" w:rsidRDefault="00062374" w:rsidP="00062374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ff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</w:t>
                  </w:r>
                  <w:r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FCS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自检中</w:t>
                  </w:r>
                </w:p>
                <w:p w14:paraId="2152DC12" w14:textId="631C7A7B" w:rsidR="00CA2C5F" w:rsidRPr="003153A2" w:rsidRDefault="00062374" w:rsidP="00062374">
                  <w:pPr>
                    <w:widowControl w:val="0"/>
                    <w:spacing w:after="0" w:line="240" w:lineRule="auto"/>
                    <w:jc w:val="both"/>
                    <w:rPr>
                      <w:sz w:val="21"/>
                      <w:szCs w:val="21"/>
                    </w:rPr>
                  </w:pP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其它</w:t>
                  </w:r>
                  <w:r w:rsidRPr="003153A2">
                    <w:rPr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hint="eastAsia"/>
                      <w:sz w:val="21"/>
                      <w:szCs w:val="21"/>
                      <w:lang w:eastAsia="zh-CN"/>
                    </w:rPr>
                    <w:t>：</w:t>
                  </w:r>
                  <w:r>
                    <w:rPr>
                      <w:sz w:val="21"/>
                      <w:szCs w:val="21"/>
                    </w:rPr>
                    <w:t>FCS</w:t>
                  </w:r>
                  <w:proofErr w:type="spellStart"/>
                  <w:r>
                    <w:rPr>
                      <w:sz w:val="21"/>
                      <w:szCs w:val="21"/>
                    </w:rPr>
                    <w:t>正常停机</w:t>
                  </w:r>
                  <w:proofErr w:type="spellEnd"/>
                </w:p>
              </w:tc>
            </w:tr>
            <w:tr w:rsidR="009812E1" w:rsidRPr="003153A2" w14:paraId="59DAFBB4" w14:textId="77777777">
              <w:tc>
                <w:tcPr>
                  <w:tcW w:w="12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E3D2F4D" w14:textId="77777777" w:rsidR="009812E1" w:rsidRPr="004F1DC0" w:rsidRDefault="009812E1" w:rsidP="004F1DC0">
                  <w:pPr>
                    <w:rPr>
                      <w:rFonts w:ascii="宋体" w:eastAsia="宋体" w:hAnsi="宋体" w:cs="宋体"/>
                      <w:sz w:val="21"/>
                      <w:szCs w:val="24"/>
                      <w:lang w:val="en-US" w:eastAsia="zh-CN"/>
                    </w:rPr>
                  </w:pPr>
                </w:p>
              </w:tc>
              <w:tc>
                <w:tcPr>
                  <w:tcW w:w="11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C4C8786" w14:textId="52FFA009" w:rsidR="009812E1" w:rsidRDefault="009812E1" w:rsidP="004F1DC0">
                  <w:pPr>
                    <w:pStyle w:val="Default"/>
                    <w:jc w:val="both"/>
                    <w:rPr>
                      <w:sz w:val="21"/>
                      <w:szCs w:val="21"/>
                    </w:rPr>
                  </w:pPr>
                  <w:r w:rsidRPr="009812E1">
                    <w:rPr>
                      <w:rFonts w:hint="eastAsia"/>
                      <w:sz w:val="21"/>
                      <w:szCs w:val="21"/>
                    </w:rPr>
                    <w:t>系统吹扫标志位</w:t>
                  </w:r>
                </w:p>
              </w:tc>
              <w:tc>
                <w:tcPr>
                  <w:tcW w:w="7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EF7DE65" w14:textId="33AB6398" w:rsidR="009812E1" w:rsidRPr="003153A2" w:rsidRDefault="009812E1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7</w:t>
                  </w:r>
                </w:p>
              </w:tc>
              <w:tc>
                <w:tcPr>
                  <w:tcW w:w="5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61BA3CE" w14:textId="54E9F558" w:rsidR="009812E1" w:rsidRDefault="009812E1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1~2</w:t>
                  </w:r>
                </w:p>
              </w:tc>
              <w:tc>
                <w:tcPr>
                  <w:tcW w:w="7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D67EAE2" w14:textId="77777777" w:rsidR="009812E1" w:rsidRPr="003153A2" w:rsidRDefault="009812E1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</w:p>
              </w:tc>
              <w:tc>
                <w:tcPr>
                  <w:tcW w:w="28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8028CB8" w14:textId="77777777" w:rsidR="009812E1" w:rsidRPr="009812E1" w:rsidRDefault="009812E1" w:rsidP="009812E1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9812E1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0x0</w:t>
                  </w:r>
                  <w:r w:rsidRPr="009812E1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：未进行吹扫</w:t>
                  </w:r>
                </w:p>
                <w:p w14:paraId="74DD4DB3" w14:textId="77777777" w:rsidR="009812E1" w:rsidRPr="009812E1" w:rsidRDefault="009812E1" w:rsidP="009812E1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9812E1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0x1</w:t>
                  </w:r>
                  <w:r w:rsidRPr="009812E1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：吹扫进行中</w:t>
                  </w:r>
                </w:p>
                <w:p w14:paraId="06AA99CD" w14:textId="68FACA94" w:rsidR="009812E1" w:rsidRPr="004F1DC0" w:rsidRDefault="009812E1" w:rsidP="009812E1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9812E1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0x2</w:t>
                  </w:r>
                  <w:r w:rsidRPr="009812E1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：低温停车充电</w:t>
                  </w:r>
                </w:p>
              </w:tc>
            </w:tr>
          </w:tbl>
          <w:p w14:paraId="3885789A" w14:textId="77777777" w:rsidR="00CA2C5F" w:rsidRPr="003153A2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A2C5F" w14:paraId="0D7DFF3B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D25AB94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lastRenderedPageBreak/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69341106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无</w:t>
            </w:r>
          </w:p>
        </w:tc>
      </w:tr>
      <w:tr w:rsidR="00CA2C5F" w14:paraId="335DE5F9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5B52B10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0241DA3C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CA2C5F" w14:paraId="45711B90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44C4173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6C77A7E6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A2C5F" w14:paraId="0418CFD1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F3B4AA4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40AB3B90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无</w:t>
            </w:r>
          </w:p>
        </w:tc>
      </w:tr>
    </w:tbl>
    <w:p w14:paraId="1ECB9D95" w14:textId="77777777" w:rsidR="005820C8" w:rsidRDefault="005820C8" w:rsidP="005820C8">
      <w:pPr>
        <w:pStyle w:val="3"/>
        <w:rPr>
          <w:lang w:eastAsia="zh-CN"/>
        </w:rPr>
      </w:pPr>
      <w:r>
        <w:rPr>
          <w:rFonts w:hint="eastAsia"/>
          <w:lang w:eastAsia="zh-CN"/>
        </w:rPr>
        <w:t>燃料电池冷却液温度过高报警</w:t>
      </w:r>
      <w:r>
        <w:rPr>
          <w:rFonts w:hint="eastAsia"/>
          <w:lang w:eastAsia="zh-CN"/>
        </w:rPr>
        <w:t xml:space="preserve"> </w:t>
      </w:r>
    </w:p>
    <w:tbl>
      <w:tblPr>
        <w:tblStyle w:val="af2"/>
        <w:tblW w:w="9180" w:type="dxa"/>
        <w:tblLayout w:type="fixed"/>
        <w:tblLook w:val="04A0" w:firstRow="1" w:lastRow="0" w:firstColumn="1" w:lastColumn="0" w:noHBand="0" w:noVBand="1"/>
      </w:tblPr>
      <w:tblGrid>
        <w:gridCol w:w="1526"/>
        <w:gridCol w:w="7654"/>
      </w:tblGrid>
      <w:tr w:rsidR="005820C8" w14:paraId="3FE3C6AD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469230A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5071FC2A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燃料电池冷却液温度过高报警</w:t>
            </w:r>
          </w:p>
        </w:tc>
      </w:tr>
      <w:tr w:rsidR="005820C8" w14:paraId="5170737C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049B883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47382F03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仪表接收燃料电池的总线信号，点亮燃料电池冷却液温度过高报警故障指示灯。</w:t>
            </w:r>
          </w:p>
        </w:tc>
      </w:tr>
      <w:tr w:rsidR="005820C8" w14:paraId="3ADDC2EC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20B3D61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643E8A34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4E48D02C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5A66F54F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bookmarkStart w:id="3" w:name="OLE_LINK1"/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 xml:space="preserve">2 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>0x18FECAF5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（DM1_FCU）SPN=11187,FMI=0，点亮过温报警指示灯</w:t>
            </w:r>
            <w:bookmarkEnd w:id="3"/>
          </w:p>
        </w:tc>
      </w:tr>
      <w:tr w:rsidR="005820C8" w14:paraId="791C3256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88BAECD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51BDCADC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5820C8" w14:paraId="07C02D42" w14:textId="77777777" w:rsidTr="002563DC">
        <w:trPr>
          <w:trHeight w:val="2027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9C3F3F8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7D734C21" w14:textId="77777777" w:rsidR="005820C8" w:rsidRDefault="005820C8" w:rsidP="002563DC">
            <w:pPr>
              <w:rPr>
                <w:rFonts w:ascii="Times New Roman" w:eastAsia="宋体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  <w:lang w:eastAsia="zh-CN"/>
              </w:rPr>
              <w:t>报警灯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  <w:lang w:eastAsia="zh-CN"/>
              </w:rPr>
              <w:t xml:space="preserve">  </w:t>
            </w:r>
            <w:r>
              <w:rPr>
                <w:noProof/>
                <w:lang w:val="en-US" w:eastAsia="zh-CN"/>
              </w:rPr>
              <w:drawing>
                <wp:inline distT="0" distB="0" distL="0" distR="0" wp14:anchorId="35EAC840" wp14:editId="0B111C77">
                  <wp:extent cx="260985" cy="234950"/>
                  <wp:effectExtent l="0" t="0" r="0" b="0"/>
                  <wp:docPr id="39" name="图片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图片 39"/>
                          <pic:cNvPicPr>
                            <a:picLocks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66" cy="240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3C826D" w14:textId="77777777" w:rsidR="005820C8" w:rsidRDefault="005820C8" w:rsidP="002563DC">
            <w:pPr>
              <w:rPr>
                <w:rFonts w:ascii="Times New Roman" w:eastAsia="宋体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  <w:lang w:eastAsia="zh-CN"/>
              </w:rPr>
              <w:t>图标：用冷却水温过高报警图标，</w:t>
            </w:r>
          </w:p>
          <w:p w14:paraId="6B6473ED" w14:textId="77777777" w:rsidR="005820C8" w:rsidRDefault="005820C8" w:rsidP="002563DC">
            <w:pPr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  <w:lang w:eastAsia="zh-CN"/>
              </w:rPr>
              <w:t>颜色：红色</w:t>
            </w:r>
          </w:p>
        </w:tc>
      </w:tr>
      <w:tr w:rsidR="005820C8" w14:paraId="7EA3EC53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294EEA7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569466EA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163D0EBB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3F6AC8BE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0x18FECAF5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eastAsia="zh-CN"/>
              </w:rPr>
              <w:t>DM1_FCU</w:t>
            </w:r>
            <w:r>
              <w:rPr>
                <w:rFonts w:hint="eastAsia"/>
                <w:lang w:eastAsia="zh-CN"/>
              </w:rPr>
              <w:t>）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>SPN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-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>FMI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不等于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>11187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-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>0</w:t>
            </w:r>
            <w:proofErr w:type="gramStart"/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时或未</w:t>
            </w:r>
            <w:proofErr w:type="gramEnd"/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收到DM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>1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。</w:t>
            </w:r>
          </w:p>
        </w:tc>
      </w:tr>
      <w:tr w:rsidR="005820C8" w14:paraId="7A62B268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1AE1B0B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3F506E9B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总线</w:t>
            </w:r>
          </w:p>
          <w:p w14:paraId="0BB002A9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val="en-US" w:eastAsia="zh-CN"/>
              </w:rPr>
            </w:pPr>
          </w:p>
        </w:tc>
      </w:tr>
      <w:tr w:rsidR="005820C8" w14:paraId="5010A0B1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76335A5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740DCA23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5820C8" w14:paraId="00040796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8F1896F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553226B6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5820C8" w14:paraId="6D0A7C97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5A3B572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6474B9D8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5820C8" w14:paraId="09B9BF41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65AA6FD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lastRenderedPageBreak/>
              <w:t>其他技术要求</w:t>
            </w:r>
          </w:p>
        </w:tc>
        <w:tc>
          <w:tcPr>
            <w:tcW w:w="7654" w:type="dxa"/>
            <w:vAlign w:val="center"/>
          </w:tcPr>
          <w:p w14:paraId="1EC514C0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</w:tbl>
    <w:p w14:paraId="17B0EC53" w14:textId="57476500" w:rsidR="00BB249F" w:rsidRPr="00BB249F" w:rsidRDefault="00B42207" w:rsidP="00BB249F">
      <w:pPr>
        <w:pStyle w:val="2"/>
        <w:rPr>
          <w:lang w:eastAsia="zh-CN"/>
        </w:rPr>
      </w:pPr>
      <w:r>
        <w:rPr>
          <w:rFonts w:hint="eastAsia"/>
          <w:lang w:eastAsia="zh-CN"/>
        </w:rPr>
        <w:t>变速箱</w:t>
      </w:r>
      <w:r>
        <w:rPr>
          <w:rFonts w:hint="eastAsia"/>
          <w:lang w:eastAsia="zh-CN"/>
        </w:rPr>
        <w:t>&amp;</w:t>
      </w:r>
      <w:r>
        <w:rPr>
          <w:rFonts w:hint="eastAsia"/>
          <w:lang w:eastAsia="zh-CN"/>
        </w:rPr>
        <w:t>桥</w:t>
      </w:r>
    </w:p>
    <w:p w14:paraId="7EC35AF4" w14:textId="77777777" w:rsidR="00CA2C5F" w:rsidRDefault="00CA2C5F">
      <w:pPr>
        <w:pStyle w:val="11"/>
        <w:widowControl w:val="0"/>
        <w:numPr>
          <w:ilvl w:val="0"/>
          <w:numId w:val="9"/>
        </w:numPr>
        <w:spacing w:after="0" w:line="360" w:lineRule="auto"/>
        <w:contextualSpacing w:val="0"/>
        <w:jc w:val="both"/>
        <w:outlineLvl w:val="0"/>
        <w:rPr>
          <w:rFonts w:ascii="Times New Roman" w:eastAsia="黑体" w:hAnsi="Times New Roman"/>
          <w:vanish/>
          <w:kern w:val="2"/>
          <w:sz w:val="32"/>
          <w:szCs w:val="24"/>
          <w:lang w:eastAsia="zh-CN"/>
        </w:rPr>
      </w:pPr>
      <w:bookmarkStart w:id="4" w:name="_Toc16776623"/>
      <w:bookmarkStart w:id="5" w:name="_Toc414001558"/>
    </w:p>
    <w:p w14:paraId="27854145" w14:textId="77777777" w:rsidR="00CA2C5F" w:rsidRDefault="00CA2C5F">
      <w:pPr>
        <w:pStyle w:val="11"/>
        <w:widowControl w:val="0"/>
        <w:numPr>
          <w:ilvl w:val="0"/>
          <w:numId w:val="9"/>
        </w:numPr>
        <w:spacing w:after="0" w:line="360" w:lineRule="auto"/>
        <w:contextualSpacing w:val="0"/>
        <w:jc w:val="both"/>
        <w:outlineLvl w:val="0"/>
        <w:rPr>
          <w:rFonts w:ascii="Times New Roman" w:eastAsia="黑体" w:hAnsi="Times New Roman"/>
          <w:vanish/>
          <w:kern w:val="2"/>
          <w:sz w:val="32"/>
          <w:szCs w:val="24"/>
          <w:lang w:eastAsia="zh-CN"/>
        </w:rPr>
      </w:pPr>
    </w:p>
    <w:p w14:paraId="3E25CD02" w14:textId="77777777" w:rsidR="00CA2C5F" w:rsidRDefault="00CA2C5F">
      <w:pPr>
        <w:pStyle w:val="11"/>
        <w:widowControl w:val="0"/>
        <w:numPr>
          <w:ilvl w:val="0"/>
          <w:numId w:val="9"/>
        </w:numPr>
        <w:spacing w:after="0" w:line="360" w:lineRule="auto"/>
        <w:contextualSpacing w:val="0"/>
        <w:jc w:val="both"/>
        <w:outlineLvl w:val="0"/>
        <w:rPr>
          <w:rFonts w:ascii="Times New Roman" w:eastAsia="黑体" w:hAnsi="Times New Roman"/>
          <w:vanish/>
          <w:kern w:val="2"/>
          <w:sz w:val="32"/>
          <w:szCs w:val="24"/>
          <w:lang w:eastAsia="zh-CN"/>
        </w:rPr>
      </w:pPr>
    </w:p>
    <w:p w14:paraId="4B369081" w14:textId="77777777" w:rsidR="00CA2C5F" w:rsidRDefault="00CA2C5F">
      <w:pPr>
        <w:pStyle w:val="11"/>
        <w:widowControl w:val="0"/>
        <w:numPr>
          <w:ilvl w:val="1"/>
          <w:numId w:val="9"/>
        </w:numPr>
        <w:spacing w:after="0" w:line="360" w:lineRule="auto"/>
        <w:contextualSpacing w:val="0"/>
        <w:jc w:val="both"/>
        <w:outlineLvl w:val="1"/>
        <w:rPr>
          <w:rFonts w:ascii="Times New Roman" w:eastAsia="黑体" w:hAnsi="Times New Roman"/>
          <w:vanish/>
          <w:kern w:val="2"/>
          <w:sz w:val="28"/>
          <w:szCs w:val="24"/>
          <w:lang w:eastAsia="zh-CN"/>
        </w:rPr>
      </w:pPr>
    </w:p>
    <w:p w14:paraId="07528959" w14:textId="77777777" w:rsidR="00CA2C5F" w:rsidRDefault="00CA2C5F">
      <w:pPr>
        <w:pStyle w:val="11"/>
        <w:widowControl w:val="0"/>
        <w:numPr>
          <w:ilvl w:val="1"/>
          <w:numId w:val="9"/>
        </w:numPr>
        <w:spacing w:after="0" w:line="360" w:lineRule="auto"/>
        <w:contextualSpacing w:val="0"/>
        <w:jc w:val="both"/>
        <w:outlineLvl w:val="1"/>
        <w:rPr>
          <w:rFonts w:ascii="Times New Roman" w:eastAsia="黑体" w:hAnsi="Times New Roman"/>
          <w:vanish/>
          <w:kern w:val="2"/>
          <w:sz w:val="28"/>
          <w:szCs w:val="24"/>
          <w:lang w:eastAsia="zh-CN"/>
        </w:rPr>
      </w:pPr>
    </w:p>
    <w:p w14:paraId="046BBEB4" w14:textId="77777777" w:rsidR="00CA2C5F" w:rsidRDefault="00CA2C5F">
      <w:pPr>
        <w:pStyle w:val="11"/>
        <w:widowControl w:val="0"/>
        <w:numPr>
          <w:ilvl w:val="1"/>
          <w:numId w:val="9"/>
        </w:numPr>
        <w:spacing w:after="0" w:line="360" w:lineRule="auto"/>
        <w:contextualSpacing w:val="0"/>
        <w:jc w:val="both"/>
        <w:outlineLvl w:val="1"/>
        <w:rPr>
          <w:rFonts w:ascii="Times New Roman" w:eastAsia="黑体" w:hAnsi="Times New Roman"/>
          <w:vanish/>
          <w:kern w:val="2"/>
          <w:sz w:val="28"/>
          <w:szCs w:val="24"/>
          <w:lang w:eastAsia="zh-CN"/>
        </w:rPr>
      </w:pPr>
    </w:p>
    <w:p w14:paraId="347FA8AD" w14:textId="77777777" w:rsidR="00CA2C5F" w:rsidRDefault="00CA2C5F">
      <w:pPr>
        <w:pStyle w:val="11"/>
        <w:widowControl w:val="0"/>
        <w:numPr>
          <w:ilvl w:val="1"/>
          <w:numId w:val="9"/>
        </w:numPr>
        <w:spacing w:after="0" w:line="360" w:lineRule="auto"/>
        <w:contextualSpacing w:val="0"/>
        <w:jc w:val="both"/>
        <w:outlineLvl w:val="1"/>
        <w:rPr>
          <w:rFonts w:ascii="Times New Roman" w:eastAsia="黑体" w:hAnsi="Times New Roman"/>
          <w:vanish/>
          <w:kern w:val="2"/>
          <w:sz w:val="28"/>
          <w:szCs w:val="24"/>
          <w:lang w:eastAsia="zh-CN"/>
        </w:rPr>
      </w:pPr>
    </w:p>
    <w:p w14:paraId="2076D1E9" w14:textId="77777777" w:rsidR="00CA2C5F" w:rsidRDefault="00CA2C5F">
      <w:pPr>
        <w:pStyle w:val="11"/>
        <w:widowControl w:val="0"/>
        <w:numPr>
          <w:ilvl w:val="1"/>
          <w:numId w:val="9"/>
        </w:numPr>
        <w:spacing w:after="0" w:line="360" w:lineRule="auto"/>
        <w:contextualSpacing w:val="0"/>
        <w:jc w:val="both"/>
        <w:outlineLvl w:val="1"/>
        <w:rPr>
          <w:rFonts w:ascii="Times New Roman" w:eastAsia="黑体" w:hAnsi="Times New Roman"/>
          <w:vanish/>
          <w:kern w:val="2"/>
          <w:sz w:val="28"/>
          <w:szCs w:val="24"/>
          <w:lang w:eastAsia="zh-CN"/>
        </w:rPr>
      </w:pPr>
    </w:p>
    <w:p w14:paraId="095FA20D" w14:textId="77777777" w:rsidR="00CA2C5F" w:rsidRDefault="00CA2C5F">
      <w:pPr>
        <w:pStyle w:val="11"/>
        <w:widowControl w:val="0"/>
        <w:numPr>
          <w:ilvl w:val="1"/>
          <w:numId w:val="9"/>
        </w:numPr>
        <w:spacing w:after="0" w:line="360" w:lineRule="auto"/>
        <w:contextualSpacing w:val="0"/>
        <w:jc w:val="both"/>
        <w:outlineLvl w:val="1"/>
        <w:rPr>
          <w:rFonts w:ascii="Times New Roman" w:eastAsia="黑体" w:hAnsi="Times New Roman"/>
          <w:vanish/>
          <w:kern w:val="2"/>
          <w:sz w:val="28"/>
          <w:szCs w:val="24"/>
          <w:lang w:eastAsia="zh-CN"/>
        </w:rPr>
      </w:pPr>
    </w:p>
    <w:p w14:paraId="34D88E5C" w14:textId="77777777" w:rsidR="00CA2C5F" w:rsidRDefault="00CA2C5F">
      <w:pPr>
        <w:pStyle w:val="11"/>
        <w:widowControl w:val="0"/>
        <w:numPr>
          <w:ilvl w:val="1"/>
          <w:numId w:val="9"/>
        </w:numPr>
        <w:spacing w:after="0" w:line="360" w:lineRule="auto"/>
        <w:contextualSpacing w:val="0"/>
        <w:jc w:val="both"/>
        <w:outlineLvl w:val="1"/>
        <w:rPr>
          <w:rFonts w:ascii="Times New Roman" w:eastAsia="黑体" w:hAnsi="Times New Roman"/>
          <w:vanish/>
          <w:kern w:val="2"/>
          <w:sz w:val="28"/>
          <w:szCs w:val="24"/>
          <w:lang w:eastAsia="zh-CN"/>
        </w:rPr>
      </w:pPr>
    </w:p>
    <w:p w14:paraId="72DA3DC1" w14:textId="77777777" w:rsidR="00CA2C5F" w:rsidRDefault="00CA2C5F">
      <w:pPr>
        <w:pStyle w:val="11"/>
        <w:widowControl w:val="0"/>
        <w:numPr>
          <w:ilvl w:val="1"/>
          <w:numId w:val="9"/>
        </w:numPr>
        <w:spacing w:after="0" w:line="360" w:lineRule="auto"/>
        <w:contextualSpacing w:val="0"/>
        <w:jc w:val="both"/>
        <w:outlineLvl w:val="1"/>
        <w:rPr>
          <w:rFonts w:ascii="Times New Roman" w:eastAsia="黑体" w:hAnsi="Times New Roman"/>
          <w:vanish/>
          <w:kern w:val="2"/>
          <w:sz w:val="28"/>
          <w:szCs w:val="24"/>
          <w:lang w:eastAsia="zh-CN"/>
        </w:rPr>
      </w:pPr>
    </w:p>
    <w:p w14:paraId="39800941" w14:textId="77777777" w:rsidR="00CA2C5F" w:rsidRDefault="00CA2C5F">
      <w:pPr>
        <w:pStyle w:val="11"/>
        <w:widowControl w:val="0"/>
        <w:numPr>
          <w:ilvl w:val="1"/>
          <w:numId w:val="9"/>
        </w:numPr>
        <w:spacing w:after="0" w:line="360" w:lineRule="auto"/>
        <w:contextualSpacing w:val="0"/>
        <w:jc w:val="both"/>
        <w:outlineLvl w:val="1"/>
        <w:rPr>
          <w:rFonts w:ascii="Times New Roman" w:eastAsia="黑体" w:hAnsi="Times New Roman"/>
          <w:vanish/>
          <w:kern w:val="2"/>
          <w:sz w:val="28"/>
          <w:szCs w:val="24"/>
          <w:lang w:eastAsia="zh-CN"/>
        </w:rPr>
      </w:pPr>
    </w:p>
    <w:p w14:paraId="7FEFCB11" w14:textId="77777777" w:rsidR="00CA2C5F" w:rsidRDefault="00CA2C5F">
      <w:pPr>
        <w:pStyle w:val="11"/>
        <w:widowControl w:val="0"/>
        <w:numPr>
          <w:ilvl w:val="1"/>
          <w:numId w:val="9"/>
        </w:numPr>
        <w:spacing w:after="0" w:line="360" w:lineRule="auto"/>
        <w:contextualSpacing w:val="0"/>
        <w:jc w:val="both"/>
        <w:outlineLvl w:val="1"/>
        <w:rPr>
          <w:rFonts w:ascii="Times New Roman" w:eastAsia="黑体" w:hAnsi="Times New Roman"/>
          <w:vanish/>
          <w:kern w:val="2"/>
          <w:sz w:val="28"/>
          <w:szCs w:val="24"/>
          <w:lang w:eastAsia="zh-CN"/>
        </w:rPr>
      </w:pPr>
    </w:p>
    <w:p w14:paraId="2D4E3DD1" w14:textId="77777777" w:rsidR="00CA2C5F" w:rsidRDefault="00CA2C5F">
      <w:pPr>
        <w:pStyle w:val="11"/>
        <w:widowControl w:val="0"/>
        <w:numPr>
          <w:ilvl w:val="1"/>
          <w:numId w:val="9"/>
        </w:numPr>
        <w:spacing w:after="0" w:line="360" w:lineRule="auto"/>
        <w:contextualSpacing w:val="0"/>
        <w:jc w:val="both"/>
        <w:outlineLvl w:val="1"/>
        <w:rPr>
          <w:rFonts w:ascii="Times New Roman" w:eastAsia="黑体" w:hAnsi="Times New Roman"/>
          <w:vanish/>
          <w:kern w:val="2"/>
          <w:sz w:val="28"/>
          <w:szCs w:val="24"/>
          <w:lang w:eastAsia="zh-CN"/>
        </w:rPr>
      </w:pPr>
    </w:p>
    <w:p w14:paraId="2DA65178" w14:textId="77777777" w:rsidR="00CA2C5F" w:rsidRDefault="00CA2C5F">
      <w:pPr>
        <w:pStyle w:val="11"/>
        <w:widowControl w:val="0"/>
        <w:numPr>
          <w:ilvl w:val="1"/>
          <w:numId w:val="9"/>
        </w:numPr>
        <w:spacing w:after="0" w:line="360" w:lineRule="auto"/>
        <w:contextualSpacing w:val="0"/>
        <w:jc w:val="both"/>
        <w:outlineLvl w:val="1"/>
        <w:rPr>
          <w:rFonts w:ascii="Times New Roman" w:eastAsia="黑体" w:hAnsi="Times New Roman"/>
          <w:vanish/>
          <w:kern w:val="2"/>
          <w:sz w:val="28"/>
          <w:szCs w:val="24"/>
          <w:lang w:eastAsia="zh-CN"/>
        </w:rPr>
      </w:pPr>
    </w:p>
    <w:p w14:paraId="60903A90" w14:textId="77777777" w:rsidR="00CA2C5F" w:rsidRDefault="00CA2C5F">
      <w:pPr>
        <w:pStyle w:val="11"/>
        <w:widowControl w:val="0"/>
        <w:numPr>
          <w:ilvl w:val="1"/>
          <w:numId w:val="9"/>
        </w:numPr>
        <w:spacing w:after="0" w:line="360" w:lineRule="auto"/>
        <w:contextualSpacing w:val="0"/>
        <w:jc w:val="both"/>
        <w:outlineLvl w:val="1"/>
        <w:rPr>
          <w:rFonts w:ascii="Times New Roman" w:eastAsia="黑体" w:hAnsi="Times New Roman"/>
          <w:vanish/>
          <w:kern w:val="2"/>
          <w:sz w:val="28"/>
          <w:szCs w:val="24"/>
          <w:lang w:eastAsia="zh-CN"/>
        </w:rPr>
      </w:pPr>
    </w:p>
    <w:p w14:paraId="18239B94" w14:textId="77777777" w:rsidR="00CA2C5F" w:rsidRDefault="00CA2C5F">
      <w:pPr>
        <w:pStyle w:val="11"/>
        <w:widowControl w:val="0"/>
        <w:numPr>
          <w:ilvl w:val="1"/>
          <w:numId w:val="9"/>
        </w:numPr>
        <w:spacing w:after="0" w:line="360" w:lineRule="auto"/>
        <w:contextualSpacing w:val="0"/>
        <w:jc w:val="both"/>
        <w:outlineLvl w:val="1"/>
        <w:rPr>
          <w:rFonts w:ascii="Times New Roman" w:eastAsia="黑体" w:hAnsi="Times New Roman"/>
          <w:vanish/>
          <w:kern w:val="2"/>
          <w:sz w:val="28"/>
          <w:szCs w:val="24"/>
          <w:lang w:eastAsia="zh-CN"/>
        </w:rPr>
      </w:pPr>
    </w:p>
    <w:p w14:paraId="29143A82" w14:textId="77777777" w:rsidR="00CA2C5F" w:rsidRDefault="00CA2C5F">
      <w:pPr>
        <w:pStyle w:val="11"/>
        <w:widowControl w:val="0"/>
        <w:numPr>
          <w:ilvl w:val="1"/>
          <w:numId w:val="9"/>
        </w:numPr>
        <w:spacing w:after="0" w:line="360" w:lineRule="auto"/>
        <w:contextualSpacing w:val="0"/>
        <w:jc w:val="both"/>
        <w:outlineLvl w:val="1"/>
        <w:rPr>
          <w:rFonts w:ascii="Times New Roman" w:eastAsia="黑体" w:hAnsi="Times New Roman"/>
          <w:vanish/>
          <w:kern w:val="2"/>
          <w:sz w:val="28"/>
          <w:szCs w:val="24"/>
          <w:lang w:eastAsia="zh-CN"/>
        </w:rPr>
      </w:pPr>
    </w:p>
    <w:p w14:paraId="08155A7B" w14:textId="77777777" w:rsidR="00CA2C5F" w:rsidRDefault="00CA2C5F">
      <w:pPr>
        <w:pStyle w:val="11"/>
        <w:widowControl w:val="0"/>
        <w:numPr>
          <w:ilvl w:val="1"/>
          <w:numId w:val="9"/>
        </w:numPr>
        <w:spacing w:after="0" w:line="360" w:lineRule="auto"/>
        <w:contextualSpacing w:val="0"/>
        <w:jc w:val="both"/>
        <w:outlineLvl w:val="1"/>
        <w:rPr>
          <w:rFonts w:ascii="Times New Roman" w:eastAsia="黑体" w:hAnsi="Times New Roman"/>
          <w:vanish/>
          <w:kern w:val="2"/>
          <w:sz w:val="28"/>
          <w:szCs w:val="24"/>
          <w:lang w:eastAsia="zh-CN"/>
        </w:rPr>
      </w:pPr>
    </w:p>
    <w:p w14:paraId="363CDE93" w14:textId="77777777" w:rsidR="00CA2C5F" w:rsidRDefault="00CA2C5F">
      <w:pPr>
        <w:pStyle w:val="11"/>
        <w:widowControl w:val="0"/>
        <w:numPr>
          <w:ilvl w:val="1"/>
          <w:numId w:val="9"/>
        </w:numPr>
        <w:spacing w:after="0" w:line="360" w:lineRule="auto"/>
        <w:contextualSpacing w:val="0"/>
        <w:jc w:val="both"/>
        <w:outlineLvl w:val="1"/>
        <w:rPr>
          <w:rFonts w:ascii="Times New Roman" w:eastAsia="黑体" w:hAnsi="Times New Roman"/>
          <w:vanish/>
          <w:kern w:val="2"/>
          <w:sz w:val="28"/>
          <w:szCs w:val="24"/>
          <w:lang w:eastAsia="zh-CN"/>
        </w:rPr>
      </w:pPr>
    </w:p>
    <w:p w14:paraId="4C0BE4DE" w14:textId="20346BB8" w:rsidR="00CA2C5F" w:rsidRDefault="00B42207" w:rsidP="00BB249F">
      <w:pPr>
        <w:pStyle w:val="3"/>
      </w:pPr>
      <w:proofErr w:type="spellStart"/>
      <w:r>
        <w:rPr>
          <w:rFonts w:hint="eastAsia"/>
        </w:rPr>
        <w:t>变速箱档位指示</w:t>
      </w:r>
      <w:bookmarkEnd w:id="4"/>
      <w:proofErr w:type="spellEnd"/>
    </w:p>
    <w:tbl>
      <w:tblPr>
        <w:tblW w:w="10075" w:type="dxa"/>
        <w:jc w:val="center"/>
        <w:tblLayout w:type="fixed"/>
        <w:tblLook w:val="04A0" w:firstRow="1" w:lastRow="0" w:firstColumn="1" w:lastColumn="0" w:noHBand="0" w:noVBand="1"/>
      </w:tblPr>
      <w:tblGrid>
        <w:gridCol w:w="1471"/>
        <w:gridCol w:w="8604"/>
      </w:tblGrid>
      <w:tr w:rsidR="00CA2C5F" w14:paraId="2BDECF1C" w14:textId="77777777">
        <w:trPr>
          <w:trHeight w:val="611"/>
          <w:jc w:val="center"/>
        </w:trPr>
        <w:tc>
          <w:tcPr>
            <w:tcW w:w="14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000000" w:fill="D8D8D8"/>
            <w:vAlign w:val="center"/>
          </w:tcPr>
          <w:p w14:paraId="7F57F495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604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6C4EF375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变速箱档位指示</w:t>
            </w:r>
            <w:proofErr w:type="spellEnd"/>
          </w:p>
        </w:tc>
      </w:tr>
      <w:tr w:rsidR="00CA2C5F" w14:paraId="45DF9A67" w14:textId="77777777">
        <w:trPr>
          <w:trHeight w:val="834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1DBC258A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6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5F8D3BB" w14:textId="77777777" w:rsidR="00CA2C5F" w:rsidRDefault="00B42207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显示自动变速箱档位信息。</w:t>
            </w:r>
          </w:p>
        </w:tc>
      </w:tr>
      <w:tr w:rsidR="00CA2C5F" w14:paraId="0D1AD7AC" w14:textId="77777777">
        <w:trPr>
          <w:trHeight w:val="834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2E3349B8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6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09FEBB1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以下所有条件满足时，进入</w:t>
            </w:r>
          </w:p>
          <w:p w14:paraId="1221A298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1.点火锁ON档/START档；</w:t>
            </w:r>
          </w:p>
          <w:p w14:paraId="581D17EC" w14:textId="29573549" w:rsidR="00D429BE" w:rsidRDefault="00B42207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sz w:val="20"/>
                <w:lang w:eastAsia="zh-CN"/>
              </w:rPr>
              <w:t>且</w:t>
            </w:r>
            <w:r>
              <w:rPr>
                <w:rFonts w:hint="eastAsia"/>
                <w:sz w:val="20"/>
                <w:lang w:eastAsia="zh-CN"/>
              </w:rPr>
              <w:t>AMT</w:t>
            </w:r>
            <w:r w:rsidR="00570468">
              <w:rPr>
                <w:rFonts w:hint="eastAsia"/>
                <w:sz w:val="20"/>
                <w:lang w:eastAsia="zh-CN"/>
              </w:rPr>
              <w:t>挡位</w:t>
            </w:r>
            <w:r>
              <w:rPr>
                <w:rFonts w:hint="eastAsia"/>
                <w:sz w:val="20"/>
                <w:lang w:eastAsia="zh-CN"/>
              </w:rPr>
              <w:t>报文</w:t>
            </w:r>
            <w:r w:rsidR="00D429BE">
              <w:rPr>
                <w:rFonts w:hint="eastAsia"/>
                <w:sz w:val="20"/>
                <w:lang w:eastAsia="zh-CN"/>
              </w:rPr>
              <w:t>或</w:t>
            </w:r>
            <w:r w:rsidR="00D429BE">
              <w:rPr>
                <w:rFonts w:hint="eastAsia"/>
                <w:sz w:val="20"/>
                <w:lang w:eastAsia="zh-CN"/>
              </w:rPr>
              <w:t>HCU</w:t>
            </w:r>
            <w:r w:rsidR="00D429BE">
              <w:rPr>
                <w:rFonts w:hint="eastAsia"/>
                <w:sz w:val="20"/>
                <w:lang w:eastAsia="zh-CN"/>
              </w:rPr>
              <w:t>报文。</w:t>
            </w:r>
          </w:p>
          <w:tbl>
            <w:tblPr>
              <w:tblW w:w="8378" w:type="dxa"/>
              <w:tblInd w:w="5" w:type="dxa"/>
              <w:tblLayout w:type="fixed"/>
              <w:tblLook w:val="04A0" w:firstRow="1" w:lastRow="0" w:firstColumn="1" w:lastColumn="0" w:noHBand="0" w:noVBand="1"/>
            </w:tblPr>
            <w:tblGrid>
              <w:gridCol w:w="1162"/>
              <w:gridCol w:w="416"/>
              <w:gridCol w:w="572"/>
              <w:gridCol w:w="1218"/>
              <w:gridCol w:w="850"/>
              <w:gridCol w:w="3832"/>
              <w:gridCol w:w="328"/>
            </w:tblGrid>
            <w:tr w:rsidR="00244143" w:rsidRPr="00570468" w14:paraId="658877A5" w14:textId="77777777" w:rsidTr="00D51F84">
              <w:trPr>
                <w:trHeight w:val="303"/>
              </w:trPr>
              <w:tc>
                <w:tcPr>
                  <w:tcW w:w="116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</w:tcPr>
                <w:p w14:paraId="38E3C6CA" w14:textId="77777777" w:rsidR="00244143" w:rsidRPr="00570468" w:rsidRDefault="00244143" w:rsidP="00244143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 w:rsidRPr="00570468">
                    <w:rPr>
                      <w:rFonts w:hint="eastAsia"/>
                      <w:sz w:val="20"/>
                    </w:rPr>
                    <w:t>ID</w:t>
                  </w:r>
                </w:p>
              </w:tc>
              <w:tc>
                <w:tcPr>
                  <w:tcW w:w="41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</w:tcPr>
                <w:p w14:paraId="154E0F79" w14:textId="77777777" w:rsidR="00244143" w:rsidRPr="00570468" w:rsidRDefault="00244143" w:rsidP="00244143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 w:rsidRPr="00570468">
                    <w:rPr>
                      <w:sz w:val="20"/>
                    </w:rPr>
                    <w:t>字节</w:t>
                  </w:r>
                </w:p>
              </w:tc>
              <w:tc>
                <w:tcPr>
                  <w:tcW w:w="57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</w:tcPr>
                <w:p w14:paraId="6EB4517F" w14:textId="77777777" w:rsidR="00244143" w:rsidRPr="00570468" w:rsidRDefault="00244143" w:rsidP="00244143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 w:rsidRPr="00570468"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12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</w:tcPr>
                <w:p w14:paraId="16A76C5A" w14:textId="77777777" w:rsidR="00244143" w:rsidRPr="00570468" w:rsidRDefault="00244143" w:rsidP="00244143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 w:rsidRPr="00570468">
                    <w:rPr>
                      <w:sz w:val="20"/>
                    </w:rPr>
                    <w:t>内容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</w:tcPr>
                <w:p w14:paraId="2FF46BDF" w14:textId="77777777" w:rsidR="00244143" w:rsidRPr="00570468" w:rsidRDefault="00244143" w:rsidP="00244143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 w:rsidRPr="00570468">
                    <w:rPr>
                      <w:rFonts w:hint="eastAsia"/>
                      <w:sz w:val="20"/>
                    </w:rPr>
                    <w:t>周期</w:t>
                  </w:r>
                </w:p>
              </w:tc>
              <w:tc>
                <w:tcPr>
                  <w:tcW w:w="38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</w:tcPr>
                <w:p w14:paraId="4EDB262C" w14:textId="77777777" w:rsidR="00244143" w:rsidRPr="00570468" w:rsidRDefault="00244143" w:rsidP="00244143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 w:rsidRPr="00570468">
                    <w:rPr>
                      <w:sz w:val="20"/>
                    </w:rPr>
                    <w:t>备注</w:t>
                  </w:r>
                </w:p>
              </w:tc>
              <w:tc>
                <w:tcPr>
                  <w:tcW w:w="328" w:type="dxa"/>
                </w:tcPr>
                <w:p w14:paraId="48544FDC" w14:textId="77777777" w:rsidR="00244143" w:rsidRPr="00570468" w:rsidRDefault="00244143" w:rsidP="00244143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</w:p>
              </w:tc>
            </w:tr>
            <w:tr w:rsidR="00244143" w:rsidRPr="00570468" w14:paraId="1BE408DD" w14:textId="77777777" w:rsidTr="00D51F84">
              <w:trPr>
                <w:gridAfter w:val="1"/>
                <w:wAfter w:w="328" w:type="dxa"/>
                <w:trHeight w:val="303"/>
              </w:trPr>
              <w:tc>
                <w:tcPr>
                  <w:tcW w:w="116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vAlign w:val="center"/>
                </w:tcPr>
                <w:p w14:paraId="3F62F525" w14:textId="77777777" w:rsidR="00244143" w:rsidRPr="00570468" w:rsidRDefault="00244143" w:rsidP="00244143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70468">
                    <w:rPr>
                      <w:rFonts w:ascii="Arial" w:hAnsi="Arial" w:cs="Arial"/>
                      <w:sz w:val="20"/>
                      <w:szCs w:val="20"/>
                    </w:rPr>
                    <w:t xml:space="preserve">18F00503 </w:t>
                  </w:r>
                </w:p>
              </w:tc>
              <w:tc>
                <w:tcPr>
                  <w:tcW w:w="41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vAlign w:val="center"/>
                </w:tcPr>
                <w:p w14:paraId="52635E1D" w14:textId="77777777" w:rsidR="00244143" w:rsidRPr="00570468" w:rsidRDefault="00244143" w:rsidP="00244143">
                  <w:pPr>
                    <w:rPr>
                      <w:rFonts w:ascii="宋体" w:hAnsi="宋体" w:cs="Arial"/>
                      <w:sz w:val="24"/>
                    </w:rPr>
                  </w:pPr>
                  <w:r w:rsidRPr="00570468">
                    <w:rPr>
                      <w:rFonts w:ascii="宋体" w:hAnsi="宋体" w:cs="Arial" w:hint="eastAsia"/>
                      <w:sz w:val="24"/>
                    </w:rPr>
                    <w:t>4</w:t>
                  </w:r>
                </w:p>
              </w:tc>
              <w:tc>
                <w:tcPr>
                  <w:tcW w:w="57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vAlign w:val="center"/>
                </w:tcPr>
                <w:p w14:paraId="491E57ED" w14:textId="77777777" w:rsidR="00244143" w:rsidRPr="00570468" w:rsidRDefault="00244143" w:rsidP="00244143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70468">
                    <w:rPr>
                      <w:rFonts w:ascii="Arial" w:hAnsi="Arial" w:cs="Arial"/>
                      <w:sz w:val="20"/>
                      <w:szCs w:val="20"/>
                    </w:rPr>
                    <w:t>ALL</w:t>
                  </w:r>
                </w:p>
              </w:tc>
              <w:tc>
                <w:tcPr>
                  <w:tcW w:w="12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vAlign w:val="center"/>
                </w:tcPr>
                <w:p w14:paraId="2C1FED53" w14:textId="77777777" w:rsidR="00244143" w:rsidRPr="00570468" w:rsidRDefault="00244143" w:rsidP="00244143">
                  <w:pPr>
                    <w:rPr>
                      <w:rFonts w:ascii="宋体" w:hAnsi="宋体" w:cs="Arial"/>
                      <w:sz w:val="24"/>
                    </w:rPr>
                  </w:pPr>
                  <w:proofErr w:type="spellStart"/>
                  <w:r w:rsidRPr="00570468">
                    <w:rPr>
                      <w:rFonts w:ascii="宋体" w:hAnsi="宋体" w:cs="Arial" w:hint="eastAsia"/>
                      <w:sz w:val="24"/>
                    </w:rPr>
                    <w:t>档位显示</w:t>
                  </w:r>
                  <w:proofErr w:type="spellEnd"/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</w:tcPr>
                <w:p w14:paraId="5FE054E7" w14:textId="77777777" w:rsidR="00244143" w:rsidRPr="00570468" w:rsidRDefault="00244143" w:rsidP="00244143">
                  <w:pPr>
                    <w:rPr>
                      <w:rFonts w:ascii="宋体" w:hAnsi="宋体" w:cs="Arial"/>
                      <w:sz w:val="20"/>
                      <w:szCs w:val="20"/>
                    </w:rPr>
                  </w:pPr>
                  <w:r w:rsidRPr="00570468">
                    <w:rPr>
                      <w:rFonts w:ascii="宋体" w:hAnsi="宋体" w:cs="Arial" w:hint="eastAsia"/>
                      <w:sz w:val="20"/>
                      <w:szCs w:val="20"/>
                    </w:rPr>
                    <w:t>100ms</w:t>
                  </w:r>
                </w:p>
              </w:tc>
              <w:tc>
                <w:tcPr>
                  <w:tcW w:w="38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vAlign w:val="center"/>
                </w:tcPr>
                <w:p w14:paraId="3C261442" w14:textId="77777777" w:rsidR="00244143" w:rsidRPr="00570468" w:rsidRDefault="00244143" w:rsidP="00244143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570468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挡位显示，增益：</w:t>
                  </w:r>
                  <w:r w:rsidRPr="00570468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  <w:r w:rsidRPr="00570468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，偏移：</w:t>
                  </w:r>
                  <w:r w:rsidRPr="00570468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-125</w:t>
                  </w:r>
                  <w:r w:rsidRPr="00570468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，范围：</w:t>
                  </w:r>
                  <w:r w:rsidRPr="00570468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-125~125</w:t>
                  </w:r>
                  <w:r w:rsidRPr="00570468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。</w:t>
                  </w:r>
                  <w:r w:rsidRPr="00570468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br/>
                  </w:r>
                  <w:r w:rsidRPr="00570468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负值表示倒挡，正值表示前进挡，</w:t>
                  </w:r>
                  <w:r w:rsidRPr="00570468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0</w:t>
                  </w:r>
                  <w:r w:rsidRPr="00570468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表示空挡。（</w:t>
                  </w:r>
                  <w:r w:rsidRPr="00570468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-1</w:t>
                  </w:r>
                  <w:r w:rsidRPr="00570468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显示</w:t>
                  </w:r>
                  <w:r w:rsidRPr="00570468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R</w:t>
                  </w:r>
                  <w:r w:rsidRPr="00570468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  <w:r w:rsidRPr="00570468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，空挡显示</w:t>
                  </w:r>
                  <w:r w:rsidRPr="00570468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N</w:t>
                  </w:r>
                  <w:r w:rsidRPr="00570468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，前进</w:t>
                  </w:r>
                  <w:proofErr w:type="gramStart"/>
                  <w:r w:rsidRPr="00570468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挡显示</w:t>
                  </w:r>
                  <w:proofErr w:type="gramEnd"/>
                  <w:r w:rsidRPr="00570468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D+</w:t>
                  </w:r>
                  <w:r w:rsidRPr="00570468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数字；可显示</w:t>
                  </w:r>
                  <w:r w:rsidRPr="00570468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3</w:t>
                  </w:r>
                  <w:r w:rsidRPr="00570468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个字符）</w:t>
                  </w:r>
                </w:p>
              </w:tc>
            </w:tr>
            <w:tr w:rsidR="00244143" w:rsidRPr="00570468" w14:paraId="11007B52" w14:textId="77777777" w:rsidTr="00D51F84">
              <w:trPr>
                <w:gridAfter w:val="1"/>
                <w:wAfter w:w="328" w:type="dxa"/>
                <w:trHeight w:val="303"/>
              </w:trPr>
              <w:tc>
                <w:tcPr>
                  <w:tcW w:w="116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vAlign w:val="center"/>
                </w:tcPr>
                <w:p w14:paraId="1634B472" w14:textId="77777777" w:rsidR="00244143" w:rsidRPr="00570468" w:rsidRDefault="00244143" w:rsidP="00244143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70468">
                    <w:rPr>
                      <w:rFonts w:ascii="Arial" w:hAnsi="Arial" w:cs="Arial"/>
                      <w:sz w:val="20"/>
                      <w:szCs w:val="20"/>
                    </w:rPr>
                    <w:t>18FE4A03</w:t>
                  </w:r>
                </w:p>
              </w:tc>
              <w:tc>
                <w:tcPr>
                  <w:tcW w:w="41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vAlign w:val="center"/>
                </w:tcPr>
                <w:p w14:paraId="7EFB28B1" w14:textId="77777777" w:rsidR="00244143" w:rsidRPr="00570468" w:rsidRDefault="00244143" w:rsidP="00244143">
                  <w:pPr>
                    <w:rPr>
                      <w:rFonts w:ascii="宋体" w:hAnsi="宋体" w:cs="Arial"/>
                      <w:sz w:val="24"/>
                    </w:rPr>
                  </w:pPr>
                  <w:r w:rsidRPr="00570468">
                    <w:rPr>
                      <w:rFonts w:ascii="宋体" w:hAnsi="宋体" w:cs="Arial" w:hint="eastAsia"/>
                      <w:sz w:val="24"/>
                    </w:rPr>
                    <w:t>3</w:t>
                  </w:r>
                </w:p>
              </w:tc>
              <w:tc>
                <w:tcPr>
                  <w:tcW w:w="57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vAlign w:val="center"/>
                </w:tcPr>
                <w:p w14:paraId="0454FFBF" w14:textId="77777777" w:rsidR="00244143" w:rsidRPr="00570468" w:rsidRDefault="00244143" w:rsidP="00244143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70468">
                    <w:rPr>
                      <w:rFonts w:ascii="Arial" w:hAnsi="Arial" w:cs="Arial"/>
                      <w:sz w:val="20"/>
                      <w:szCs w:val="20"/>
                    </w:rPr>
                    <w:t>7-8</w:t>
                  </w:r>
                </w:p>
              </w:tc>
              <w:tc>
                <w:tcPr>
                  <w:tcW w:w="12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vAlign w:val="center"/>
                </w:tcPr>
                <w:p w14:paraId="4BE3F629" w14:textId="77777777" w:rsidR="00244143" w:rsidRPr="00570468" w:rsidRDefault="00244143" w:rsidP="00244143">
                  <w:pPr>
                    <w:rPr>
                      <w:rFonts w:ascii="宋体" w:hAnsi="宋体" w:cs="Arial"/>
                      <w:sz w:val="24"/>
                    </w:rPr>
                  </w:pPr>
                  <w:r w:rsidRPr="00570468">
                    <w:rPr>
                      <w:rFonts w:ascii="宋体" w:hAnsi="宋体" w:cs="Arial" w:hint="eastAsia"/>
                      <w:sz w:val="24"/>
                    </w:rPr>
                    <w:t>A/M</w:t>
                  </w:r>
                  <w:proofErr w:type="spellStart"/>
                  <w:r w:rsidRPr="00570468">
                    <w:rPr>
                      <w:rFonts w:ascii="宋体" w:hAnsi="宋体" w:cs="Arial" w:hint="eastAsia"/>
                      <w:sz w:val="24"/>
                    </w:rPr>
                    <w:t>显示</w:t>
                  </w:r>
                  <w:proofErr w:type="spellEnd"/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</w:tcPr>
                <w:p w14:paraId="03677072" w14:textId="77777777" w:rsidR="00244143" w:rsidRPr="00570468" w:rsidRDefault="00244143" w:rsidP="00244143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70468">
                    <w:rPr>
                      <w:rFonts w:ascii="Arial" w:hAnsi="Arial" w:cs="Arial" w:hint="eastAsia"/>
                      <w:sz w:val="20"/>
                      <w:szCs w:val="20"/>
                    </w:rPr>
                    <w:t>100ms</w:t>
                  </w:r>
                </w:p>
              </w:tc>
              <w:tc>
                <w:tcPr>
                  <w:tcW w:w="38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vAlign w:val="center"/>
                </w:tcPr>
                <w:p w14:paraId="325167F5" w14:textId="77777777" w:rsidR="00244143" w:rsidRPr="00570468" w:rsidRDefault="00244143" w:rsidP="00244143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570468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00 A mode    A</w:t>
                  </w:r>
                  <w:r w:rsidRPr="00570468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模式</w:t>
                  </w:r>
                </w:p>
                <w:p w14:paraId="780DF1B9" w14:textId="77777777" w:rsidR="00244143" w:rsidRPr="00570468" w:rsidRDefault="00244143" w:rsidP="00244143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570468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01M mode   M</w:t>
                  </w:r>
                  <w:r w:rsidRPr="00570468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模式</w:t>
                  </w:r>
                </w:p>
                <w:p w14:paraId="49FF5099" w14:textId="77777777" w:rsidR="00244143" w:rsidRPr="00570468" w:rsidRDefault="00244143" w:rsidP="00244143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570468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 xml:space="preserve">10 </w:t>
                  </w:r>
                  <w:r w:rsidRPr="00570468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预留</w:t>
                  </w:r>
                </w:p>
                <w:p w14:paraId="62C3EA4D" w14:textId="77777777" w:rsidR="00244143" w:rsidRPr="00570468" w:rsidRDefault="00244143" w:rsidP="00244143">
                  <w:pPr>
                    <w:widowControl w:val="0"/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  <w:lang w:eastAsia="zh-CN"/>
                    </w:rPr>
                  </w:pPr>
                  <w:r w:rsidRPr="00570468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 xml:space="preserve">11 </w:t>
                  </w:r>
                  <w:r w:rsidRPr="00570468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预留</w:t>
                  </w:r>
                </w:p>
              </w:tc>
            </w:tr>
          </w:tbl>
          <w:p w14:paraId="17388700" w14:textId="469B9FCF" w:rsidR="00CA2C5F" w:rsidRDefault="00CA2C5F">
            <w:pPr>
              <w:rPr>
                <w:strike/>
                <w:sz w:val="20"/>
                <w:lang w:eastAsia="zh-CN"/>
              </w:rPr>
            </w:pPr>
          </w:p>
          <w:p w14:paraId="6A2BCEF0" w14:textId="7E9E5395" w:rsidR="00244143" w:rsidRDefault="00D429BE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当标定为不带</w:t>
            </w:r>
            <w:r>
              <w:rPr>
                <w:rFonts w:hint="eastAsia"/>
                <w:sz w:val="20"/>
                <w:lang w:eastAsia="zh-CN"/>
              </w:rPr>
              <w:t>AMT</w:t>
            </w:r>
            <w:r>
              <w:rPr>
                <w:rFonts w:hint="eastAsia"/>
                <w:sz w:val="20"/>
                <w:lang w:eastAsia="zh-CN"/>
              </w:rPr>
              <w:t>时，即</w:t>
            </w:r>
            <w:r w:rsidRPr="00D429BE">
              <w:rPr>
                <w:rFonts w:hint="eastAsia"/>
                <w:sz w:val="20"/>
                <w:lang w:eastAsia="zh-CN"/>
              </w:rPr>
              <w:t>&lt;</w:t>
            </w:r>
            <w:r w:rsidRPr="00D429BE">
              <w:rPr>
                <w:rFonts w:hint="eastAsia"/>
                <w:sz w:val="20"/>
                <w:lang w:eastAsia="zh-CN"/>
              </w:rPr>
              <w:t>变速箱类型</w:t>
            </w:r>
            <w:r w:rsidRPr="00D429BE">
              <w:rPr>
                <w:rFonts w:hint="eastAsia"/>
                <w:sz w:val="20"/>
                <w:lang w:eastAsia="zh-CN"/>
              </w:rPr>
              <w:t>&gt;</w:t>
            </w:r>
            <w:r>
              <w:rPr>
                <w:rFonts w:hint="eastAsia"/>
                <w:sz w:val="20"/>
                <w:lang w:eastAsia="zh-CN"/>
              </w:rPr>
              <w:t>标定为</w:t>
            </w:r>
            <w:r>
              <w:rPr>
                <w:rFonts w:hint="eastAsia"/>
                <w:sz w:val="20"/>
                <w:lang w:eastAsia="zh-CN"/>
              </w:rPr>
              <w:t>3</w:t>
            </w:r>
            <w:r>
              <w:rPr>
                <w:sz w:val="20"/>
                <w:lang w:eastAsia="zh-CN"/>
              </w:rPr>
              <w:t>3</w:t>
            </w:r>
            <w:r>
              <w:rPr>
                <w:rFonts w:hint="eastAsia"/>
                <w:sz w:val="20"/>
                <w:lang w:eastAsia="zh-CN"/>
              </w:rPr>
              <w:t>、</w:t>
            </w:r>
            <w:r>
              <w:rPr>
                <w:rFonts w:hint="eastAsia"/>
                <w:sz w:val="20"/>
                <w:lang w:eastAsia="zh-CN"/>
              </w:rPr>
              <w:t>3</w:t>
            </w:r>
            <w:r>
              <w:rPr>
                <w:sz w:val="20"/>
                <w:lang w:eastAsia="zh-CN"/>
              </w:rPr>
              <w:t>4</w:t>
            </w:r>
            <w:r>
              <w:rPr>
                <w:sz w:val="20"/>
                <w:lang w:eastAsia="zh-CN"/>
              </w:rPr>
              <w:t>时</w:t>
            </w:r>
            <w:r>
              <w:rPr>
                <w:rFonts w:hint="eastAsia"/>
                <w:sz w:val="20"/>
                <w:lang w:eastAsia="zh-CN"/>
              </w:rPr>
              <w:t>，仪表档位显示只显示</w:t>
            </w:r>
            <w:r>
              <w:rPr>
                <w:rFonts w:hint="eastAsia"/>
                <w:sz w:val="20"/>
                <w:lang w:eastAsia="zh-CN"/>
              </w:rPr>
              <w:t>N</w:t>
            </w:r>
            <w:r>
              <w:rPr>
                <w:rFonts w:hint="eastAsia"/>
                <w:sz w:val="20"/>
                <w:lang w:eastAsia="zh-CN"/>
              </w:rPr>
              <w:t>、</w:t>
            </w:r>
            <w:r>
              <w:rPr>
                <w:rFonts w:hint="eastAsia"/>
                <w:sz w:val="20"/>
                <w:lang w:eastAsia="zh-CN"/>
              </w:rPr>
              <w:t>D</w:t>
            </w:r>
            <w:r>
              <w:rPr>
                <w:rFonts w:hint="eastAsia"/>
                <w:sz w:val="20"/>
                <w:lang w:eastAsia="zh-CN"/>
              </w:rPr>
              <w:t>、</w:t>
            </w:r>
            <w:r>
              <w:rPr>
                <w:rFonts w:hint="eastAsia"/>
                <w:sz w:val="20"/>
                <w:lang w:eastAsia="zh-CN"/>
              </w:rPr>
              <w:t>R</w:t>
            </w:r>
            <w:r>
              <w:rPr>
                <w:rFonts w:hint="eastAsia"/>
                <w:sz w:val="20"/>
                <w:lang w:eastAsia="zh-CN"/>
              </w:rPr>
              <w:t>，不显示数字，且无</w:t>
            </w:r>
            <w:r>
              <w:rPr>
                <w:rFonts w:hint="eastAsia"/>
                <w:sz w:val="20"/>
                <w:lang w:eastAsia="zh-CN"/>
              </w:rPr>
              <w:t>A/M</w:t>
            </w:r>
            <w:r>
              <w:rPr>
                <w:rFonts w:hint="eastAsia"/>
                <w:sz w:val="20"/>
                <w:lang w:eastAsia="zh-CN"/>
              </w:rPr>
              <w:t>、</w:t>
            </w:r>
            <w:r>
              <w:rPr>
                <w:rFonts w:hint="eastAsia"/>
                <w:sz w:val="20"/>
                <w:lang w:eastAsia="zh-CN"/>
              </w:rPr>
              <w:t>E/P</w:t>
            </w:r>
            <w:r>
              <w:rPr>
                <w:rFonts w:hint="eastAsia"/>
                <w:sz w:val="20"/>
                <w:lang w:eastAsia="zh-CN"/>
              </w:rPr>
              <w:t>显示。</w:t>
            </w:r>
          </w:p>
          <w:tbl>
            <w:tblPr>
              <w:tblW w:w="7258" w:type="dxa"/>
              <w:tblLayout w:type="fixed"/>
              <w:tblLook w:val="04A0" w:firstRow="1" w:lastRow="0" w:firstColumn="1" w:lastColumn="0" w:noHBand="0" w:noVBand="1"/>
            </w:tblPr>
            <w:tblGrid>
              <w:gridCol w:w="1260"/>
              <w:gridCol w:w="1223"/>
              <w:gridCol w:w="634"/>
              <w:gridCol w:w="1306"/>
              <w:gridCol w:w="1270"/>
              <w:gridCol w:w="1565"/>
            </w:tblGrid>
            <w:tr w:rsidR="00D429BE" w14:paraId="6DDBBF1E" w14:textId="77777777" w:rsidTr="002563DC">
              <w:trPr>
                <w:trHeight w:val="321"/>
              </w:trPr>
              <w:tc>
                <w:tcPr>
                  <w:tcW w:w="12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D53A873" w14:textId="77777777" w:rsidR="00D429BE" w:rsidRDefault="00D429BE" w:rsidP="00D429BE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>ID</w:t>
                  </w:r>
                </w:p>
              </w:tc>
              <w:tc>
                <w:tcPr>
                  <w:tcW w:w="122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D7229C1" w14:textId="77777777" w:rsidR="00D429BE" w:rsidRDefault="00D429BE" w:rsidP="00D429BE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内容</w:t>
                  </w:r>
                </w:p>
              </w:tc>
              <w:tc>
                <w:tcPr>
                  <w:tcW w:w="63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2FB8B31F" w14:textId="77777777" w:rsidR="00D429BE" w:rsidRDefault="00D429BE" w:rsidP="00D429BE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字节</w:t>
                  </w:r>
                </w:p>
              </w:tc>
              <w:tc>
                <w:tcPr>
                  <w:tcW w:w="130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BBC7637" w14:textId="77777777" w:rsidR="00D429BE" w:rsidRDefault="00D429BE" w:rsidP="00D429BE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位</w:t>
                  </w:r>
                </w:p>
              </w:tc>
              <w:tc>
                <w:tcPr>
                  <w:tcW w:w="127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68100088" w14:textId="77777777" w:rsidR="00D429BE" w:rsidRDefault="00D429BE" w:rsidP="00D429BE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备注</w:t>
                  </w:r>
                </w:p>
              </w:tc>
              <w:tc>
                <w:tcPr>
                  <w:tcW w:w="156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</w:tcPr>
                <w:p w14:paraId="48F15878" w14:textId="77777777" w:rsidR="00D429BE" w:rsidRDefault="00D429BE" w:rsidP="00D429BE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</w:p>
              </w:tc>
            </w:tr>
            <w:tr w:rsidR="00D429BE" w14:paraId="7791871A" w14:textId="77777777" w:rsidTr="002563DC">
              <w:trPr>
                <w:trHeight w:val="1152"/>
              </w:trPr>
              <w:tc>
                <w:tcPr>
                  <w:tcW w:w="12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223FE5B3" w14:textId="77777777" w:rsidR="00D429BE" w:rsidRDefault="00D429BE" w:rsidP="00D429BE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18FFF531</w:t>
                  </w:r>
                </w:p>
              </w:tc>
              <w:tc>
                <w:tcPr>
                  <w:tcW w:w="122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085BCAFD" w14:textId="77777777" w:rsidR="00D429BE" w:rsidRDefault="00D429BE" w:rsidP="00D429BE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变速箱档位</w:t>
                  </w:r>
                </w:p>
              </w:tc>
              <w:tc>
                <w:tcPr>
                  <w:tcW w:w="63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486FFE9" w14:textId="77777777" w:rsidR="00D429BE" w:rsidRDefault="00D429BE" w:rsidP="00D429BE">
                  <w:pPr>
                    <w:spacing w:after="0" w:line="240" w:lineRule="auto"/>
                    <w:jc w:val="center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1</w:t>
                  </w:r>
                </w:p>
              </w:tc>
              <w:tc>
                <w:tcPr>
                  <w:tcW w:w="130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0A1469BC" w14:textId="77777777" w:rsidR="00D429BE" w:rsidRDefault="00D429BE" w:rsidP="00D429BE">
                  <w:pPr>
                    <w:spacing w:after="0" w:line="240" w:lineRule="auto"/>
                    <w:jc w:val="center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1-2</w:t>
                  </w:r>
                </w:p>
              </w:tc>
              <w:tc>
                <w:tcPr>
                  <w:tcW w:w="127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4C290DD7" w14:textId="77777777" w:rsidR="00D429BE" w:rsidRDefault="00D429BE" w:rsidP="00D429BE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00：D档；</w:t>
                  </w: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br/>
                    <w:t>01：N档;</w:t>
                  </w: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br/>
                    <w:t>10：R档；</w:t>
                  </w: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br/>
                    <w:t>11：故障</w:t>
                  </w:r>
                </w:p>
              </w:tc>
              <w:tc>
                <w:tcPr>
                  <w:tcW w:w="156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</w:tcPr>
                <w:p w14:paraId="5E04C1F4" w14:textId="77777777" w:rsidR="00D429BE" w:rsidRDefault="00D429BE" w:rsidP="00D429BE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</w:p>
              </w:tc>
            </w:tr>
          </w:tbl>
          <w:p w14:paraId="4E1EC28F" w14:textId="77777777" w:rsidR="00CA2C5F" w:rsidRDefault="00CA2C5F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</w:p>
        </w:tc>
      </w:tr>
      <w:tr w:rsidR="00CA2C5F" w14:paraId="73A24FC0" w14:textId="77777777">
        <w:trPr>
          <w:trHeight w:val="270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59D08E4A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6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0EF9E8D" w14:textId="77777777" w:rsidR="00CA2C5F" w:rsidRDefault="00B42207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LCD</w:t>
            </w:r>
            <w:proofErr w:type="spellStart"/>
            <w:r>
              <w:rPr>
                <w:rFonts w:hint="eastAsia"/>
                <w:sz w:val="20"/>
                <w:szCs w:val="20"/>
              </w:rPr>
              <w:t>显示</w:t>
            </w:r>
            <w:proofErr w:type="spellEnd"/>
          </w:p>
        </w:tc>
      </w:tr>
      <w:tr w:rsidR="00CA2C5F" w14:paraId="3A8421F2" w14:textId="77777777">
        <w:trPr>
          <w:trHeight w:val="522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34DA725C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6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B6205C5" w14:textId="77777777" w:rsidR="00CA2C5F" w:rsidRDefault="00B42207">
            <w:pPr>
              <w:rPr>
                <w:rFonts w:ascii="宋体" w:hAnsi="宋体" w:cs="Arial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点火锁</w:t>
            </w:r>
            <w:proofErr w:type="spellEnd"/>
            <w:r>
              <w:rPr>
                <w:rFonts w:ascii="宋体" w:hAnsi="宋体" w:cs="Arial" w:hint="eastAsia"/>
                <w:sz w:val="20"/>
                <w:szCs w:val="20"/>
              </w:rPr>
              <w:t>OFF/ACC；</w:t>
            </w:r>
          </w:p>
        </w:tc>
      </w:tr>
      <w:tr w:rsidR="00CA2C5F" w14:paraId="17774D64" w14:textId="77777777">
        <w:trPr>
          <w:trHeight w:val="270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7A171069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6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52D8EC3" w14:textId="2084D5CE" w:rsidR="00CA2C5F" w:rsidRDefault="00D429BE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转发倒挡信号到</w:t>
            </w:r>
            <w:r>
              <w:rPr>
                <w:rFonts w:hint="eastAsia"/>
                <w:sz w:val="20"/>
                <w:lang w:eastAsia="zh-CN"/>
              </w:rPr>
              <w:t>BCAN</w:t>
            </w:r>
          </w:p>
          <w:tbl>
            <w:tblPr>
              <w:tblW w:w="8446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100"/>
              <w:gridCol w:w="3543"/>
              <w:gridCol w:w="1276"/>
              <w:gridCol w:w="2527"/>
            </w:tblGrid>
            <w:tr w:rsidR="00D429BE" w:rsidRPr="00D429BE" w14:paraId="66E41C9A" w14:textId="77777777" w:rsidTr="00D429BE">
              <w:trPr>
                <w:trHeight w:val="186"/>
                <w:jc w:val="center"/>
              </w:trPr>
              <w:tc>
                <w:tcPr>
                  <w:tcW w:w="11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AD827F1" w14:textId="77777777" w:rsidR="00D429BE" w:rsidRPr="00D429BE" w:rsidRDefault="00D429BE" w:rsidP="00D429BE">
                  <w:pPr>
                    <w:spacing w:after="0" w:line="240" w:lineRule="auto"/>
                    <w:rPr>
                      <w:rFonts w:ascii="宋体" w:eastAsia="宋体" w:hAnsi="宋体" w:cs="Arial"/>
                      <w:b/>
                      <w:bCs/>
                      <w:lang w:val="en-US" w:eastAsia="zh-CN"/>
                    </w:rPr>
                  </w:pPr>
                  <w:r w:rsidRPr="00D429BE">
                    <w:rPr>
                      <w:rFonts w:ascii="宋体" w:eastAsia="宋体" w:hAnsi="宋体" w:cs="Arial" w:hint="eastAsia"/>
                      <w:b/>
                      <w:bCs/>
                      <w:lang w:val="en-US" w:eastAsia="zh-CN"/>
                    </w:rPr>
                    <w:t>Message Name</w:t>
                  </w:r>
                </w:p>
              </w:tc>
              <w:tc>
                <w:tcPr>
                  <w:tcW w:w="354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11811E59" w14:textId="77777777" w:rsidR="00D429BE" w:rsidRPr="00D429BE" w:rsidRDefault="00D429BE" w:rsidP="00D429BE">
                  <w:pPr>
                    <w:spacing w:after="0" w:line="240" w:lineRule="auto"/>
                    <w:jc w:val="center"/>
                    <w:rPr>
                      <w:rFonts w:ascii="Arial" w:eastAsia="宋体" w:hAnsi="Arial" w:cs="Arial"/>
                      <w:b/>
                      <w:bCs/>
                      <w:lang w:val="en-US" w:eastAsia="zh-CN"/>
                    </w:rPr>
                  </w:pPr>
                  <w:proofErr w:type="gramStart"/>
                  <w:r w:rsidRPr="00D429BE">
                    <w:rPr>
                      <w:rFonts w:ascii="Arial" w:eastAsia="宋体" w:hAnsi="Arial" w:cs="Arial"/>
                      <w:b/>
                      <w:bCs/>
                      <w:lang w:val="en-US" w:eastAsia="zh-CN"/>
                    </w:rPr>
                    <w:t>Identifier(</w:t>
                  </w:r>
                  <w:proofErr w:type="gramEnd"/>
                  <w:r w:rsidRPr="00D429BE">
                    <w:rPr>
                      <w:rFonts w:ascii="Arial" w:eastAsia="宋体" w:hAnsi="Arial" w:cs="Arial"/>
                      <w:b/>
                      <w:bCs/>
                      <w:lang w:val="en-US" w:eastAsia="zh-CN"/>
                    </w:rPr>
                    <w:t>HEX)</w:t>
                  </w: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175EEFC" w14:textId="77777777" w:rsidR="00D429BE" w:rsidRPr="00D429BE" w:rsidRDefault="00D429BE" w:rsidP="00D429BE">
                  <w:pPr>
                    <w:spacing w:after="0" w:line="240" w:lineRule="auto"/>
                    <w:jc w:val="center"/>
                    <w:rPr>
                      <w:rFonts w:ascii="Arial" w:eastAsia="宋体" w:hAnsi="Arial" w:cs="Arial"/>
                      <w:b/>
                      <w:bCs/>
                      <w:lang w:val="en-US" w:eastAsia="zh-CN"/>
                    </w:rPr>
                  </w:pPr>
                  <w:r w:rsidRPr="00D429BE">
                    <w:rPr>
                      <w:rFonts w:ascii="Arial" w:eastAsia="宋体" w:hAnsi="Arial" w:cs="Arial"/>
                      <w:b/>
                      <w:bCs/>
                      <w:lang w:val="en-US" w:eastAsia="zh-CN"/>
                    </w:rPr>
                    <w:t>Repetition Rate</w:t>
                  </w:r>
                </w:p>
              </w:tc>
              <w:tc>
                <w:tcPr>
                  <w:tcW w:w="252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445E0B4B" w14:textId="77777777" w:rsidR="00D429BE" w:rsidRPr="00D429BE" w:rsidRDefault="00D429BE" w:rsidP="00D429BE">
                  <w:pPr>
                    <w:spacing w:after="0" w:line="240" w:lineRule="auto"/>
                    <w:jc w:val="center"/>
                    <w:rPr>
                      <w:rFonts w:ascii="宋体" w:eastAsia="宋体" w:hAnsi="宋体" w:cs="Arial"/>
                      <w:b/>
                      <w:bCs/>
                      <w:lang w:val="en-US" w:eastAsia="zh-CN"/>
                    </w:rPr>
                  </w:pPr>
                  <w:r w:rsidRPr="00D429BE">
                    <w:rPr>
                      <w:rFonts w:ascii="宋体" w:eastAsia="宋体" w:hAnsi="宋体" w:cs="Arial" w:hint="eastAsia"/>
                      <w:b/>
                      <w:bCs/>
                      <w:lang w:val="en-US" w:eastAsia="zh-CN"/>
                    </w:rPr>
                    <w:t>备注</w:t>
                  </w:r>
                </w:p>
              </w:tc>
            </w:tr>
            <w:tr w:rsidR="00D429BE" w:rsidRPr="00D429BE" w14:paraId="52714C3B" w14:textId="77777777" w:rsidTr="00D429BE">
              <w:trPr>
                <w:trHeight w:val="480"/>
                <w:jc w:val="center"/>
              </w:trPr>
              <w:tc>
                <w:tcPr>
                  <w:tcW w:w="11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582A3069" w14:textId="77777777" w:rsidR="00D429BE" w:rsidRPr="00D429BE" w:rsidRDefault="00D429BE" w:rsidP="00D429BE">
                  <w:pPr>
                    <w:spacing w:after="0" w:line="240" w:lineRule="auto"/>
                    <w:jc w:val="center"/>
                    <w:rPr>
                      <w:rFonts w:ascii="Arial" w:eastAsia="宋体" w:hAnsi="Arial" w:cs="Arial"/>
                      <w:sz w:val="20"/>
                      <w:szCs w:val="20"/>
                      <w:lang w:val="en-US" w:eastAsia="zh-CN"/>
                    </w:rPr>
                  </w:pPr>
                  <w:r w:rsidRPr="00D429BE">
                    <w:rPr>
                      <w:rFonts w:ascii="Arial" w:eastAsia="宋体" w:hAnsi="Arial" w:cs="Arial"/>
                      <w:sz w:val="20"/>
                      <w:szCs w:val="20"/>
                      <w:lang w:val="en-US" w:eastAsia="zh-CN"/>
                    </w:rPr>
                    <w:t>ETC2</w:t>
                  </w:r>
                </w:p>
              </w:tc>
              <w:tc>
                <w:tcPr>
                  <w:tcW w:w="354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5901EA2" w14:textId="77777777" w:rsidR="00D429BE" w:rsidRPr="00D429BE" w:rsidRDefault="00D429BE" w:rsidP="00D429BE">
                  <w:pPr>
                    <w:spacing w:after="0" w:line="240" w:lineRule="auto"/>
                    <w:rPr>
                      <w:rFonts w:ascii="Arial" w:eastAsia="宋体" w:hAnsi="Arial" w:cs="Arial"/>
                      <w:sz w:val="20"/>
                      <w:szCs w:val="20"/>
                      <w:lang w:val="en-US" w:eastAsia="zh-CN"/>
                    </w:rPr>
                  </w:pPr>
                  <w:r w:rsidRPr="00D429BE">
                    <w:rPr>
                      <w:rFonts w:ascii="宋体" w:eastAsia="宋体" w:hAnsi="宋体" w:cs="Arial" w:hint="eastAsia"/>
                      <w:sz w:val="20"/>
                      <w:szCs w:val="20"/>
                      <w:lang w:val="en-US" w:eastAsia="zh-CN"/>
                    </w:rPr>
                    <w:t>收到档位信号时，向</w:t>
                  </w:r>
                  <w:r w:rsidRPr="00D429BE">
                    <w:rPr>
                      <w:rFonts w:ascii="Arial" w:eastAsia="宋体" w:hAnsi="Arial" w:cs="Arial"/>
                      <w:sz w:val="20"/>
                      <w:szCs w:val="20"/>
                      <w:lang w:val="en-US" w:eastAsia="zh-CN"/>
                    </w:rPr>
                    <w:t>BCAN</w:t>
                  </w:r>
                  <w:r w:rsidRPr="00D429BE">
                    <w:rPr>
                      <w:rFonts w:ascii="宋体" w:eastAsia="宋体" w:hAnsi="宋体" w:cs="Arial" w:hint="eastAsia"/>
                      <w:sz w:val="20"/>
                      <w:szCs w:val="20"/>
                      <w:lang w:val="en-US" w:eastAsia="zh-CN"/>
                    </w:rPr>
                    <w:t>发</w:t>
                  </w:r>
                  <w:r w:rsidRPr="00D429BE">
                    <w:rPr>
                      <w:rFonts w:ascii="Arial" w:eastAsia="宋体" w:hAnsi="Arial" w:cs="Arial"/>
                      <w:sz w:val="20"/>
                      <w:szCs w:val="20"/>
                      <w:lang w:val="en-US" w:eastAsia="zh-CN"/>
                    </w:rPr>
                    <w:t>18F00503</w:t>
                  </w:r>
                  <w:r w:rsidRPr="00D429BE">
                    <w:rPr>
                      <w:rFonts w:ascii="宋体" w:eastAsia="宋体" w:hAnsi="宋体" w:cs="Arial" w:hint="eastAsia"/>
                      <w:sz w:val="20"/>
                      <w:szCs w:val="20"/>
                      <w:lang w:val="en-US" w:eastAsia="zh-CN"/>
                    </w:rPr>
                    <w:t>，倒挡</w:t>
                  </w:r>
                  <w:r w:rsidRPr="00D429BE">
                    <w:rPr>
                      <w:rFonts w:ascii="Arial" w:eastAsia="宋体" w:hAnsi="Arial" w:cs="Arial"/>
                      <w:sz w:val="20"/>
                      <w:szCs w:val="20"/>
                      <w:lang w:val="en-US" w:eastAsia="zh-CN"/>
                    </w:rPr>
                    <w:t>4byte</w:t>
                  </w:r>
                  <w:r w:rsidRPr="00D429BE">
                    <w:rPr>
                      <w:rFonts w:ascii="宋体" w:eastAsia="宋体" w:hAnsi="宋体" w:cs="Arial" w:hint="eastAsia"/>
                      <w:sz w:val="20"/>
                      <w:szCs w:val="20"/>
                      <w:lang w:val="en-US" w:eastAsia="zh-CN"/>
                    </w:rPr>
                    <w:t>发</w:t>
                  </w:r>
                  <w:r w:rsidRPr="00D429BE">
                    <w:rPr>
                      <w:rFonts w:ascii="Arial" w:eastAsia="宋体" w:hAnsi="Arial" w:cs="Arial"/>
                      <w:sz w:val="20"/>
                      <w:szCs w:val="20"/>
                      <w:lang w:val="en-US" w:eastAsia="zh-CN"/>
                    </w:rPr>
                    <w:t>124</w:t>
                  </w:r>
                  <w:r w:rsidRPr="00D429BE">
                    <w:rPr>
                      <w:rFonts w:ascii="宋体" w:eastAsia="宋体" w:hAnsi="宋体" w:cs="Arial" w:hint="eastAsia"/>
                      <w:sz w:val="20"/>
                      <w:szCs w:val="20"/>
                      <w:lang w:val="en-US" w:eastAsia="zh-CN"/>
                    </w:rPr>
                    <w:t>，其他档位发</w:t>
                  </w:r>
                  <w:r w:rsidRPr="00D429BE">
                    <w:rPr>
                      <w:rFonts w:ascii="Arial" w:eastAsia="宋体" w:hAnsi="Arial" w:cs="Arial"/>
                      <w:sz w:val="20"/>
                      <w:szCs w:val="20"/>
                      <w:lang w:val="en-US" w:eastAsia="zh-CN"/>
                    </w:rPr>
                    <w:t>125</w:t>
                  </w:r>
                </w:p>
              </w:tc>
              <w:tc>
                <w:tcPr>
                  <w:tcW w:w="12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4F41BAB" w14:textId="77777777" w:rsidR="00D429BE" w:rsidRPr="00D429BE" w:rsidRDefault="00D429BE" w:rsidP="00D429BE">
                  <w:pPr>
                    <w:spacing w:after="0" w:line="240" w:lineRule="auto"/>
                    <w:jc w:val="center"/>
                    <w:rPr>
                      <w:rFonts w:ascii="Arial" w:eastAsia="宋体" w:hAnsi="Arial" w:cs="Arial"/>
                      <w:sz w:val="20"/>
                      <w:szCs w:val="20"/>
                      <w:lang w:val="en-US" w:eastAsia="zh-CN"/>
                    </w:rPr>
                  </w:pPr>
                  <w:r w:rsidRPr="00D429BE">
                    <w:rPr>
                      <w:rFonts w:ascii="Arial" w:eastAsia="宋体" w:hAnsi="Arial" w:cs="Arial"/>
                      <w:sz w:val="20"/>
                      <w:szCs w:val="20"/>
                      <w:lang w:val="en-US" w:eastAsia="zh-CN"/>
                    </w:rPr>
                    <w:t>100ms</w:t>
                  </w:r>
                </w:p>
              </w:tc>
              <w:tc>
                <w:tcPr>
                  <w:tcW w:w="252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03D661C4" w14:textId="77777777" w:rsidR="00D429BE" w:rsidRPr="00D429BE" w:rsidRDefault="00D429BE" w:rsidP="00D429BE">
                  <w:pPr>
                    <w:spacing w:after="0" w:line="240" w:lineRule="auto"/>
                    <w:rPr>
                      <w:rFonts w:ascii="Arial" w:eastAsia="宋体" w:hAnsi="Arial" w:cs="Arial"/>
                      <w:sz w:val="20"/>
                      <w:szCs w:val="20"/>
                      <w:lang w:val="en-US" w:eastAsia="zh-CN"/>
                    </w:rPr>
                  </w:pPr>
                  <w:r w:rsidRPr="00D429BE">
                    <w:rPr>
                      <w:rFonts w:ascii="宋体" w:eastAsia="宋体" w:hAnsi="宋体" w:cs="Arial" w:hint="eastAsia"/>
                      <w:sz w:val="20"/>
                      <w:szCs w:val="20"/>
                      <w:lang w:val="en-US" w:eastAsia="zh-CN"/>
                    </w:rPr>
                    <w:t>当仪表标定为</w:t>
                  </w:r>
                  <w:r w:rsidRPr="00D429BE">
                    <w:rPr>
                      <w:rFonts w:ascii="Arial" w:eastAsia="宋体" w:hAnsi="Arial" w:cs="Arial"/>
                      <w:sz w:val="20"/>
                      <w:szCs w:val="20"/>
                      <w:lang w:val="en-US" w:eastAsia="zh-CN"/>
                    </w:rPr>
                    <w:t>33</w:t>
                  </w:r>
                  <w:r w:rsidRPr="00D429BE">
                    <w:rPr>
                      <w:rFonts w:ascii="宋体" w:eastAsia="宋体" w:hAnsi="宋体" w:cs="Arial" w:hint="eastAsia"/>
                      <w:sz w:val="20"/>
                      <w:szCs w:val="20"/>
                      <w:lang w:val="en-US" w:eastAsia="zh-CN"/>
                    </w:rPr>
                    <w:t>和</w:t>
                  </w:r>
                  <w:r w:rsidRPr="00D429BE">
                    <w:rPr>
                      <w:rFonts w:ascii="Arial" w:eastAsia="宋体" w:hAnsi="Arial" w:cs="Arial"/>
                      <w:sz w:val="20"/>
                      <w:szCs w:val="20"/>
                      <w:lang w:val="en-US" w:eastAsia="zh-CN"/>
                    </w:rPr>
                    <w:t>34</w:t>
                  </w:r>
                  <w:r w:rsidRPr="00D429BE">
                    <w:rPr>
                      <w:rFonts w:ascii="宋体" w:eastAsia="宋体" w:hAnsi="宋体" w:cs="Arial" w:hint="eastAsia"/>
                      <w:sz w:val="20"/>
                      <w:szCs w:val="20"/>
                      <w:lang w:val="en-US" w:eastAsia="zh-CN"/>
                    </w:rPr>
                    <w:t>时，接收HCU的18FFF531倒挡报文，填充到ETC2中</w:t>
                  </w:r>
                </w:p>
              </w:tc>
            </w:tr>
          </w:tbl>
          <w:p w14:paraId="09C2F680" w14:textId="77777777" w:rsidR="00D429BE" w:rsidRDefault="00D429BE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</w:p>
        </w:tc>
      </w:tr>
      <w:tr w:rsidR="00CA2C5F" w14:paraId="36E6DFC7" w14:textId="77777777">
        <w:trPr>
          <w:trHeight w:val="270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56E0B457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6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5736498" w14:textId="77777777" w:rsidR="00CA2C5F" w:rsidRDefault="00CA2C5F">
            <w:pPr>
              <w:rPr>
                <w:rFonts w:ascii="宋体" w:hAnsi="宋体" w:cs="Arial"/>
                <w:sz w:val="20"/>
                <w:szCs w:val="20"/>
              </w:rPr>
            </w:pPr>
          </w:p>
        </w:tc>
      </w:tr>
    </w:tbl>
    <w:p w14:paraId="01C6E5FB" w14:textId="77777777" w:rsidR="00073BD0" w:rsidRDefault="00073BD0" w:rsidP="00073BD0">
      <w:bookmarkStart w:id="6" w:name="_Toc16776624"/>
      <w:bookmarkEnd w:id="5"/>
    </w:p>
    <w:p w14:paraId="4497A9E3" w14:textId="65203E66" w:rsidR="00073BD0" w:rsidRDefault="00073BD0" w:rsidP="00073BD0">
      <w:pPr>
        <w:pStyle w:val="3"/>
        <w:rPr>
          <w:lang w:val="en-US" w:eastAsia="zh-CN"/>
        </w:rPr>
      </w:pPr>
      <w:r w:rsidRPr="00B50BFE">
        <w:rPr>
          <w:rFonts w:hint="eastAsia"/>
          <w:lang w:val="en-US" w:eastAsia="zh-CN"/>
        </w:rPr>
        <w:lastRenderedPageBreak/>
        <w:t>A/M</w:t>
      </w:r>
      <w:r w:rsidRPr="00B50BFE">
        <w:rPr>
          <w:rFonts w:hint="eastAsia"/>
          <w:lang w:val="en-US" w:eastAsia="zh-CN"/>
        </w:rPr>
        <w:t>模式显示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8647"/>
      </w:tblGrid>
      <w:tr w:rsidR="00073BD0" w:rsidRPr="00B50BFE" w14:paraId="29DCE613" w14:textId="77777777" w:rsidTr="002744D2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8304049" w14:textId="77777777" w:rsidR="00073BD0" w:rsidRPr="00B50BFE" w:rsidRDefault="00073BD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功能名称</w:t>
            </w:r>
          </w:p>
        </w:tc>
        <w:tc>
          <w:tcPr>
            <w:tcW w:w="8647" w:type="dxa"/>
            <w:shd w:val="clear" w:color="auto" w:fill="D9D9D9" w:themeFill="background1" w:themeFillShade="D9"/>
            <w:vAlign w:val="center"/>
          </w:tcPr>
          <w:p w14:paraId="1E1F17B3" w14:textId="77777777" w:rsidR="00073BD0" w:rsidRPr="00B50BFE" w:rsidRDefault="00073BD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hint="eastAsia"/>
                <w:b/>
                <w:lang w:val="en-US" w:eastAsia="zh-CN"/>
              </w:rPr>
              <w:t>A/M</w:t>
            </w:r>
            <w:r w:rsidRPr="00B50BFE">
              <w:rPr>
                <w:rFonts w:hint="eastAsia"/>
                <w:b/>
                <w:lang w:val="en-US" w:eastAsia="zh-CN"/>
              </w:rPr>
              <w:t>模式显示</w:t>
            </w:r>
          </w:p>
        </w:tc>
      </w:tr>
      <w:tr w:rsidR="00073BD0" w:rsidRPr="00B50BFE" w14:paraId="6A2C877C" w14:textId="77777777" w:rsidTr="002744D2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A733BA6" w14:textId="77777777" w:rsidR="00073BD0" w:rsidRPr="00B50BFE" w:rsidRDefault="00073BD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647" w:type="dxa"/>
            <w:vAlign w:val="center"/>
          </w:tcPr>
          <w:p w14:paraId="51C4137D" w14:textId="77777777" w:rsidR="00073BD0" w:rsidRPr="00B50BFE" w:rsidRDefault="00073BD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仪表接收TCU/SCU发的总线信号，在LCD上显示A/M模式状态。</w:t>
            </w:r>
          </w:p>
        </w:tc>
      </w:tr>
      <w:tr w:rsidR="00073BD0" w:rsidRPr="00B50BFE" w14:paraId="73353038" w14:textId="77777777" w:rsidTr="002744D2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956A186" w14:textId="77777777" w:rsidR="00073BD0" w:rsidRPr="00B50BFE" w:rsidRDefault="00073BD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647" w:type="dxa"/>
            <w:vAlign w:val="center"/>
          </w:tcPr>
          <w:p w14:paraId="1B7F66BA" w14:textId="77777777" w:rsidR="00073BD0" w:rsidRPr="00B50BFE" w:rsidRDefault="00073BD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0194A745" w14:textId="77777777" w:rsidR="00073BD0" w:rsidRPr="00B50BFE" w:rsidRDefault="00073BD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3EE1B04C" w14:textId="77777777" w:rsidR="00073BD0" w:rsidRPr="00B50BFE" w:rsidRDefault="00073BD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2.收到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A/M总线信号，</w:t>
            </w:r>
          </w:p>
        </w:tc>
      </w:tr>
      <w:tr w:rsidR="00073BD0" w:rsidRPr="00B50BFE" w14:paraId="5D9ED79E" w14:textId="77777777" w:rsidTr="002744D2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A87CD20" w14:textId="77777777" w:rsidR="00073BD0" w:rsidRPr="00B50BFE" w:rsidRDefault="00073BD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647" w:type="dxa"/>
            <w:vAlign w:val="center"/>
          </w:tcPr>
          <w:p w14:paraId="26D53D56" w14:textId="77777777" w:rsidR="00073BD0" w:rsidRPr="00B50BFE" w:rsidRDefault="00073BD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仪表显示A/M模式</w:t>
            </w:r>
          </w:p>
        </w:tc>
      </w:tr>
      <w:tr w:rsidR="00073BD0" w:rsidRPr="00B50BFE" w14:paraId="70CEAAE0" w14:textId="77777777" w:rsidTr="002744D2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1C2BE43" w14:textId="77777777" w:rsidR="00073BD0" w:rsidRPr="00B50BFE" w:rsidRDefault="00073BD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647" w:type="dxa"/>
            <w:vAlign w:val="center"/>
          </w:tcPr>
          <w:p w14:paraId="1709DF78" w14:textId="77777777" w:rsidR="00073BD0" w:rsidRPr="00B50BFE" w:rsidRDefault="00073BD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A、M</w:t>
            </w:r>
          </w:p>
        </w:tc>
      </w:tr>
      <w:tr w:rsidR="00073BD0" w:rsidRPr="00B50BFE" w14:paraId="11F7910F" w14:textId="77777777" w:rsidTr="002744D2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37E3AA0" w14:textId="77777777" w:rsidR="00073BD0" w:rsidRPr="00B50BFE" w:rsidRDefault="00073BD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647" w:type="dxa"/>
            <w:vAlign w:val="center"/>
          </w:tcPr>
          <w:p w14:paraId="5C9BF1A7" w14:textId="77777777" w:rsidR="00073BD0" w:rsidRPr="00B50BFE" w:rsidRDefault="00073BD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6592723A" w14:textId="77777777" w:rsidR="00073BD0" w:rsidRPr="00B50BFE" w:rsidRDefault="00073BD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3E34FDC0" w14:textId="77777777" w:rsidR="00073BD0" w:rsidRPr="00B50BFE" w:rsidRDefault="00073BD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仪表收不到A/M总线信号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，或者A/M总线信号无效</w:t>
            </w:r>
          </w:p>
        </w:tc>
      </w:tr>
      <w:tr w:rsidR="00073BD0" w:rsidRPr="00B50BFE" w14:paraId="4FCCFBC6" w14:textId="77777777" w:rsidTr="002744D2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184ABE9" w14:textId="77777777" w:rsidR="00073BD0" w:rsidRPr="00B50BFE" w:rsidRDefault="00073BD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647" w:type="dxa"/>
            <w:vAlign w:val="center"/>
          </w:tcPr>
          <w:p w14:paraId="39C40414" w14:textId="77777777" w:rsidR="00073BD0" w:rsidRDefault="00073BD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收TCU/SCU总线报文，具体见通讯协议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shd w:val="clear" w:color="auto" w:fill="FFFF00"/>
              <w:tblLook w:val="04A0" w:firstRow="1" w:lastRow="0" w:firstColumn="1" w:lastColumn="0" w:noHBand="0" w:noVBand="1"/>
            </w:tblPr>
            <w:tblGrid>
              <w:gridCol w:w="1021"/>
              <w:gridCol w:w="1285"/>
              <w:gridCol w:w="940"/>
              <w:gridCol w:w="776"/>
              <w:gridCol w:w="776"/>
              <w:gridCol w:w="615"/>
              <w:gridCol w:w="3008"/>
            </w:tblGrid>
            <w:tr w:rsidR="006A441B" w:rsidRPr="00B50BFE" w14:paraId="744A76B2" w14:textId="77777777" w:rsidTr="002563DC">
              <w:tc>
                <w:tcPr>
                  <w:tcW w:w="606" w:type="pct"/>
                  <w:shd w:val="clear" w:color="auto" w:fill="FFFF00"/>
                  <w:vAlign w:val="center"/>
                </w:tcPr>
                <w:p w14:paraId="6262D437" w14:textId="77777777" w:rsidR="006A441B" w:rsidRPr="006A441B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sz w:val="18"/>
                      <w:lang w:val="sv-SE"/>
                    </w:rPr>
                  </w:pPr>
                  <w:proofErr w:type="gramStart"/>
                  <w:r w:rsidRPr="006A441B">
                    <w:rPr>
                      <w:rFonts w:hint="eastAsia"/>
                      <w:strike/>
                      <w:sz w:val="18"/>
                    </w:rPr>
                    <w:t>报文名</w:t>
                  </w:r>
                  <w:proofErr w:type="gramEnd"/>
                </w:p>
              </w:tc>
              <w:tc>
                <w:tcPr>
                  <w:tcW w:w="763" w:type="pct"/>
                  <w:shd w:val="clear" w:color="auto" w:fill="FFFF00"/>
                  <w:vAlign w:val="center"/>
                </w:tcPr>
                <w:p w14:paraId="04743E24" w14:textId="77777777" w:rsidR="006A441B" w:rsidRPr="006A441B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sz w:val="18"/>
                      <w:lang w:val="sv-SE"/>
                    </w:rPr>
                  </w:pPr>
                  <w:r w:rsidRPr="006A441B">
                    <w:rPr>
                      <w:rFonts w:hint="eastAsia"/>
                      <w:strike/>
                      <w:sz w:val="18"/>
                      <w:lang w:val="sv-SE"/>
                    </w:rPr>
                    <w:t>ID</w:t>
                  </w:r>
                </w:p>
              </w:tc>
              <w:tc>
                <w:tcPr>
                  <w:tcW w:w="558" w:type="pct"/>
                  <w:shd w:val="clear" w:color="auto" w:fill="FFFF00"/>
                  <w:vAlign w:val="center"/>
                </w:tcPr>
                <w:p w14:paraId="7A809DBA" w14:textId="77777777" w:rsidR="006A441B" w:rsidRPr="006A441B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sz w:val="18"/>
                      <w:lang w:val="sv-SE"/>
                    </w:rPr>
                  </w:pPr>
                  <w:r w:rsidRPr="006A441B">
                    <w:rPr>
                      <w:rFonts w:hint="eastAsia"/>
                      <w:strike/>
                      <w:sz w:val="18"/>
                    </w:rPr>
                    <w:t>周期</w:t>
                  </w:r>
                </w:p>
              </w:tc>
              <w:tc>
                <w:tcPr>
                  <w:tcW w:w="461" w:type="pct"/>
                  <w:shd w:val="clear" w:color="auto" w:fill="FFFF00"/>
                  <w:vAlign w:val="center"/>
                </w:tcPr>
                <w:p w14:paraId="332FE0AE" w14:textId="77777777" w:rsidR="006A441B" w:rsidRPr="006A441B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sz w:val="18"/>
                      <w:lang w:val="sv-SE"/>
                    </w:rPr>
                  </w:pPr>
                  <w:r w:rsidRPr="006A441B">
                    <w:rPr>
                      <w:strike/>
                      <w:sz w:val="18"/>
                    </w:rPr>
                    <w:t>内容</w:t>
                  </w:r>
                </w:p>
              </w:tc>
              <w:tc>
                <w:tcPr>
                  <w:tcW w:w="461" w:type="pct"/>
                  <w:shd w:val="clear" w:color="auto" w:fill="FFFF00"/>
                  <w:vAlign w:val="center"/>
                </w:tcPr>
                <w:p w14:paraId="4ECB53A5" w14:textId="77777777" w:rsidR="006A441B" w:rsidRPr="006A441B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sz w:val="18"/>
                      <w:lang w:val="sv-SE"/>
                    </w:rPr>
                  </w:pPr>
                  <w:r w:rsidRPr="006A441B">
                    <w:rPr>
                      <w:strike/>
                      <w:sz w:val="18"/>
                    </w:rPr>
                    <w:t>字节</w:t>
                  </w:r>
                </w:p>
              </w:tc>
              <w:tc>
                <w:tcPr>
                  <w:tcW w:w="365" w:type="pct"/>
                  <w:shd w:val="clear" w:color="auto" w:fill="FFFF00"/>
                  <w:vAlign w:val="center"/>
                </w:tcPr>
                <w:p w14:paraId="6954B203" w14:textId="77777777" w:rsidR="006A441B" w:rsidRPr="006A441B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sz w:val="18"/>
                      <w:lang w:val="sv-SE"/>
                    </w:rPr>
                  </w:pPr>
                  <w:r w:rsidRPr="006A441B">
                    <w:rPr>
                      <w:strike/>
                      <w:sz w:val="18"/>
                    </w:rPr>
                    <w:t>位</w:t>
                  </w:r>
                </w:p>
              </w:tc>
              <w:tc>
                <w:tcPr>
                  <w:tcW w:w="1786" w:type="pct"/>
                  <w:shd w:val="clear" w:color="auto" w:fill="FFFF00"/>
                  <w:vAlign w:val="center"/>
                </w:tcPr>
                <w:p w14:paraId="713E0B75" w14:textId="77777777" w:rsidR="006A441B" w:rsidRPr="006A441B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sz w:val="18"/>
                      <w:lang w:val="sv-SE"/>
                    </w:rPr>
                  </w:pPr>
                  <w:r w:rsidRPr="006A441B">
                    <w:rPr>
                      <w:strike/>
                      <w:sz w:val="18"/>
                    </w:rPr>
                    <w:t>备注</w:t>
                  </w:r>
                </w:p>
              </w:tc>
            </w:tr>
            <w:tr w:rsidR="006A441B" w:rsidRPr="00B50BFE" w14:paraId="6D0CD14D" w14:textId="77777777" w:rsidTr="002563DC">
              <w:tc>
                <w:tcPr>
                  <w:tcW w:w="606" w:type="pct"/>
                  <w:shd w:val="clear" w:color="auto" w:fill="FFFF00"/>
                  <w:vAlign w:val="center"/>
                </w:tcPr>
                <w:p w14:paraId="67B879C8" w14:textId="77777777" w:rsidR="006A441B" w:rsidRPr="006A441B" w:rsidRDefault="006A441B" w:rsidP="006A441B">
                  <w:pPr>
                    <w:spacing w:after="0" w:line="240" w:lineRule="auto"/>
                    <w:jc w:val="both"/>
                    <w:rPr>
                      <w:strike/>
                      <w:sz w:val="18"/>
                      <w:lang w:eastAsia="zh-CN"/>
                    </w:rPr>
                  </w:pPr>
                  <w:r w:rsidRPr="006A441B">
                    <w:rPr>
                      <w:rFonts w:hint="eastAsia"/>
                      <w:strike/>
                      <w:sz w:val="18"/>
                      <w:lang w:eastAsia="zh-CN"/>
                    </w:rPr>
                    <w:t>ETC7</w:t>
                  </w:r>
                </w:p>
              </w:tc>
              <w:tc>
                <w:tcPr>
                  <w:tcW w:w="763" w:type="pct"/>
                  <w:shd w:val="clear" w:color="auto" w:fill="FFFF00"/>
                  <w:vAlign w:val="center"/>
                </w:tcPr>
                <w:p w14:paraId="2B24D5E2" w14:textId="77777777" w:rsidR="006A441B" w:rsidRPr="006A441B" w:rsidRDefault="006A441B" w:rsidP="006A441B">
                  <w:pPr>
                    <w:spacing w:after="0" w:line="240" w:lineRule="auto"/>
                    <w:jc w:val="both"/>
                    <w:rPr>
                      <w:strike/>
                      <w:sz w:val="18"/>
                      <w:lang w:eastAsia="zh-CN"/>
                    </w:rPr>
                  </w:pPr>
                  <w:r w:rsidRPr="006A441B">
                    <w:rPr>
                      <w:rFonts w:hint="eastAsia"/>
                      <w:strike/>
                      <w:sz w:val="18"/>
                      <w:lang w:eastAsia="zh-CN"/>
                    </w:rPr>
                    <w:t>18FE4A03</w:t>
                  </w:r>
                </w:p>
              </w:tc>
              <w:tc>
                <w:tcPr>
                  <w:tcW w:w="558" w:type="pct"/>
                  <w:shd w:val="clear" w:color="auto" w:fill="FFFF00"/>
                  <w:vAlign w:val="center"/>
                </w:tcPr>
                <w:p w14:paraId="3F2E0BFA" w14:textId="77777777" w:rsidR="006A441B" w:rsidRPr="006A441B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sz w:val="18"/>
                      <w:lang w:val="sv-SE"/>
                    </w:rPr>
                  </w:pPr>
                  <w:r w:rsidRPr="006A441B">
                    <w:rPr>
                      <w:rFonts w:hint="eastAsia"/>
                      <w:strike/>
                      <w:sz w:val="18"/>
                      <w:lang w:val="sv-SE"/>
                    </w:rPr>
                    <w:t>100ms</w:t>
                  </w:r>
                </w:p>
              </w:tc>
              <w:tc>
                <w:tcPr>
                  <w:tcW w:w="461" w:type="pct"/>
                  <w:shd w:val="clear" w:color="auto" w:fill="FFFF00"/>
                  <w:vAlign w:val="center"/>
                </w:tcPr>
                <w:p w14:paraId="648E5D98" w14:textId="77777777" w:rsidR="006A441B" w:rsidRPr="006A441B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sz w:val="18"/>
                      <w:lang w:val="sv-SE"/>
                    </w:rPr>
                  </w:pPr>
                  <w:r w:rsidRPr="006A441B">
                    <w:rPr>
                      <w:rFonts w:hint="eastAsia"/>
                      <w:strike/>
                      <w:sz w:val="18"/>
                      <w:lang w:val="sv-SE"/>
                    </w:rPr>
                    <w:t>A/M</w:t>
                  </w:r>
                </w:p>
              </w:tc>
              <w:tc>
                <w:tcPr>
                  <w:tcW w:w="461" w:type="pct"/>
                  <w:shd w:val="clear" w:color="auto" w:fill="FFFF00"/>
                  <w:vAlign w:val="center"/>
                </w:tcPr>
                <w:p w14:paraId="44A98003" w14:textId="77777777" w:rsidR="006A441B" w:rsidRPr="006A441B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sz w:val="18"/>
                      <w:lang w:val="sv-SE"/>
                    </w:rPr>
                  </w:pPr>
                  <w:r w:rsidRPr="006A441B">
                    <w:rPr>
                      <w:rFonts w:hint="eastAsia"/>
                      <w:strike/>
                      <w:sz w:val="18"/>
                      <w:lang w:val="sv-SE"/>
                    </w:rPr>
                    <w:t>3</w:t>
                  </w:r>
                </w:p>
              </w:tc>
              <w:tc>
                <w:tcPr>
                  <w:tcW w:w="365" w:type="pct"/>
                  <w:shd w:val="clear" w:color="auto" w:fill="FFFF00"/>
                  <w:vAlign w:val="center"/>
                </w:tcPr>
                <w:p w14:paraId="35A0CD3B" w14:textId="77777777" w:rsidR="006A441B" w:rsidRPr="006A441B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sz w:val="18"/>
                      <w:lang w:val="sv-SE"/>
                    </w:rPr>
                  </w:pPr>
                  <w:r w:rsidRPr="006A441B">
                    <w:rPr>
                      <w:rFonts w:hint="eastAsia"/>
                      <w:strike/>
                      <w:sz w:val="18"/>
                      <w:lang w:val="sv-SE"/>
                    </w:rPr>
                    <w:t>1-2</w:t>
                  </w:r>
                </w:p>
              </w:tc>
              <w:tc>
                <w:tcPr>
                  <w:tcW w:w="1786" w:type="pct"/>
                  <w:shd w:val="clear" w:color="auto" w:fill="FFFF00"/>
                  <w:vAlign w:val="center"/>
                </w:tcPr>
                <w:p w14:paraId="74EE179D" w14:textId="77777777" w:rsidR="006A441B" w:rsidRPr="006A441B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sz w:val="18"/>
                      <w:lang w:val="sv-SE"/>
                    </w:rPr>
                  </w:pPr>
                  <w:r w:rsidRPr="006A441B">
                    <w:rPr>
                      <w:rFonts w:hint="eastAsia"/>
                      <w:strike/>
                      <w:sz w:val="18"/>
                      <w:lang w:val="sv-SE"/>
                    </w:rPr>
                    <w:t>0-A</w:t>
                  </w:r>
                  <w:r w:rsidRPr="006A441B">
                    <w:rPr>
                      <w:rFonts w:hint="eastAsia"/>
                      <w:strike/>
                      <w:sz w:val="18"/>
                      <w:lang w:val="sv-SE"/>
                    </w:rPr>
                    <w:t>，</w:t>
                  </w:r>
                  <w:r w:rsidRPr="006A441B">
                    <w:rPr>
                      <w:rFonts w:hint="eastAsia"/>
                      <w:strike/>
                      <w:sz w:val="18"/>
                      <w:lang w:val="sv-SE"/>
                    </w:rPr>
                    <w:t>1-M</w:t>
                  </w:r>
                </w:p>
              </w:tc>
            </w:tr>
          </w:tbl>
          <w:p w14:paraId="6BC43800" w14:textId="77777777" w:rsidR="006A441B" w:rsidRDefault="006A441B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shd w:val="clear" w:color="auto" w:fill="FFFF00"/>
              <w:tblLook w:val="04A0" w:firstRow="1" w:lastRow="0" w:firstColumn="1" w:lastColumn="0" w:noHBand="0" w:noVBand="1"/>
            </w:tblPr>
            <w:tblGrid>
              <w:gridCol w:w="1021"/>
              <w:gridCol w:w="1285"/>
              <w:gridCol w:w="940"/>
              <w:gridCol w:w="776"/>
              <w:gridCol w:w="776"/>
              <w:gridCol w:w="615"/>
              <w:gridCol w:w="3008"/>
            </w:tblGrid>
            <w:tr w:rsidR="006A441B" w:rsidRPr="00B50BFE" w14:paraId="305F138F" w14:textId="77777777" w:rsidTr="002563DC">
              <w:tc>
                <w:tcPr>
                  <w:tcW w:w="606" w:type="pct"/>
                  <w:shd w:val="clear" w:color="auto" w:fill="FFFF00"/>
                  <w:vAlign w:val="center"/>
                </w:tcPr>
                <w:p w14:paraId="1FC66D23" w14:textId="77777777" w:rsidR="006A441B" w:rsidRPr="00B50BFE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proofErr w:type="gramStart"/>
                  <w:r w:rsidRPr="00B50BFE">
                    <w:rPr>
                      <w:rFonts w:hint="eastAsia"/>
                      <w:sz w:val="18"/>
                    </w:rPr>
                    <w:t>报文名</w:t>
                  </w:r>
                  <w:proofErr w:type="gramEnd"/>
                </w:p>
              </w:tc>
              <w:tc>
                <w:tcPr>
                  <w:tcW w:w="763" w:type="pct"/>
                  <w:shd w:val="clear" w:color="auto" w:fill="FFFF00"/>
                  <w:vAlign w:val="center"/>
                </w:tcPr>
                <w:p w14:paraId="1A559C6D" w14:textId="77777777" w:rsidR="006A441B" w:rsidRPr="00B50BFE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ID</w:t>
                  </w:r>
                </w:p>
              </w:tc>
              <w:tc>
                <w:tcPr>
                  <w:tcW w:w="558" w:type="pct"/>
                  <w:shd w:val="clear" w:color="auto" w:fill="FFFF00"/>
                  <w:vAlign w:val="center"/>
                </w:tcPr>
                <w:p w14:paraId="615ECABA" w14:textId="77777777" w:rsidR="006A441B" w:rsidRPr="00B50BFE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</w:rPr>
                    <w:t>周期</w:t>
                  </w:r>
                </w:p>
              </w:tc>
              <w:tc>
                <w:tcPr>
                  <w:tcW w:w="461" w:type="pct"/>
                  <w:shd w:val="clear" w:color="auto" w:fill="FFFF00"/>
                  <w:vAlign w:val="center"/>
                </w:tcPr>
                <w:p w14:paraId="0C942634" w14:textId="77777777" w:rsidR="006A441B" w:rsidRPr="00B50BFE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内容</w:t>
                  </w:r>
                </w:p>
              </w:tc>
              <w:tc>
                <w:tcPr>
                  <w:tcW w:w="461" w:type="pct"/>
                  <w:shd w:val="clear" w:color="auto" w:fill="FFFF00"/>
                  <w:vAlign w:val="center"/>
                </w:tcPr>
                <w:p w14:paraId="2A8A4A32" w14:textId="77777777" w:rsidR="006A441B" w:rsidRPr="00B50BFE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字节</w:t>
                  </w:r>
                </w:p>
              </w:tc>
              <w:tc>
                <w:tcPr>
                  <w:tcW w:w="365" w:type="pct"/>
                  <w:shd w:val="clear" w:color="auto" w:fill="FFFF00"/>
                  <w:vAlign w:val="center"/>
                </w:tcPr>
                <w:p w14:paraId="164D2793" w14:textId="77777777" w:rsidR="006A441B" w:rsidRPr="00B50BFE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位</w:t>
                  </w:r>
                </w:p>
              </w:tc>
              <w:tc>
                <w:tcPr>
                  <w:tcW w:w="1786" w:type="pct"/>
                  <w:shd w:val="clear" w:color="auto" w:fill="FFFF00"/>
                  <w:vAlign w:val="center"/>
                </w:tcPr>
                <w:p w14:paraId="28F3E9DA" w14:textId="77777777" w:rsidR="006A441B" w:rsidRPr="00B50BFE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备注</w:t>
                  </w:r>
                </w:p>
              </w:tc>
            </w:tr>
            <w:tr w:rsidR="006A441B" w:rsidRPr="00B50BFE" w14:paraId="4C9F80BC" w14:textId="77777777" w:rsidTr="002563DC">
              <w:tc>
                <w:tcPr>
                  <w:tcW w:w="606" w:type="pct"/>
                  <w:shd w:val="clear" w:color="auto" w:fill="FFFF00"/>
                  <w:vAlign w:val="center"/>
                </w:tcPr>
                <w:p w14:paraId="4A7E13BD" w14:textId="77777777" w:rsidR="006A441B" w:rsidRPr="00B50BFE" w:rsidRDefault="006A441B" w:rsidP="006A441B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sz w:val="18"/>
                      <w:lang w:eastAsia="zh-CN"/>
                    </w:rPr>
                    <w:t>ETC7</w:t>
                  </w:r>
                </w:p>
              </w:tc>
              <w:tc>
                <w:tcPr>
                  <w:tcW w:w="763" w:type="pct"/>
                  <w:shd w:val="clear" w:color="auto" w:fill="FFFF00"/>
                  <w:vAlign w:val="center"/>
                </w:tcPr>
                <w:p w14:paraId="61C81BBD" w14:textId="77777777" w:rsidR="006A441B" w:rsidRPr="00B50BFE" w:rsidRDefault="006A441B" w:rsidP="006A441B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sz w:val="18"/>
                      <w:lang w:eastAsia="zh-CN"/>
                    </w:rPr>
                    <w:t>18FE4A03</w:t>
                  </w:r>
                </w:p>
              </w:tc>
              <w:tc>
                <w:tcPr>
                  <w:tcW w:w="558" w:type="pct"/>
                  <w:shd w:val="clear" w:color="auto" w:fill="FFFF00"/>
                  <w:vAlign w:val="center"/>
                </w:tcPr>
                <w:p w14:paraId="54DD18F2" w14:textId="77777777" w:rsidR="006A441B" w:rsidRPr="00B50BFE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100ms</w:t>
                  </w:r>
                </w:p>
              </w:tc>
              <w:tc>
                <w:tcPr>
                  <w:tcW w:w="461" w:type="pct"/>
                  <w:shd w:val="clear" w:color="auto" w:fill="FFFF00"/>
                  <w:vAlign w:val="center"/>
                </w:tcPr>
                <w:p w14:paraId="4112DC59" w14:textId="77777777" w:rsidR="006A441B" w:rsidRPr="00B50BFE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A/M</w:t>
                  </w:r>
                </w:p>
              </w:tc>
              <w:tc>
                <w:tcPr>
                  <w:tcW w:w="461" w:type="pct"/>
                  <w:shd w:val="clear" w:color="auto" w:fill="FFFF00"/>
                  <w:vAlign w:val="center"/>
                </w:tcPr>
                <w:p w14:paraId="0B9C1368" w14:textId="77777777" w:rsidR="006A441B" w:rsidRPr="00B50BFE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3</w:t>
                  </w:r>
                </w:p>
              </w:tc>
              <w:tc>
                <w:tcPr>
                  <w:tcW w:w="365" w:type="pct"/>
                  <w:shd w:val="clear" w:color="auto" w:fill="FFFF00"/>
                  <w:vAlign w:val="center"/>
                </w:tcPr>
                <w:p w14:paraId="7DA144C9" w14:textId="6FD495BF" w:rsidR="006A441B" w:rsidRPr="00B50BFE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>
                    <w:rPr>
                      <w:sz w:val="18"/>
                      <w:lang w:val="sv-SE"/>
                    </w:rPr>
                    <w:t>7</w:t>
                  </w:r>
                  <w:r>
                    <w:rPr>
                      <w:rFonts w:hint="eastAsia"/>
                      <w:sz w:val="18"/>
                      <w:lang w:val="sv-SE"/>
                    </w:rPr>
                    <w:t>-</w:t>
                  </w:r>
                  <w:r>
                    <w:rPr>
                      <w:sz w:val="18"/>
                      <w:lang w:val="sv-SE"/>
                    </w:rPr>
                    <w:t>8</w:t>
                  </w:r>
                </w:p>
              </w:tc>
              <w:tc>
                <w:tcPr>
                  <w:tcW w:w="1786" w:type="pct"/>
                  <w:shd w:val="clear" w:color="auto" w:fill="FFFF00"/>
                  <w:vAlign w:val="center"/>
                </w:tcPr>
                <w:p w14:paraId="2ED8C237" w14:textId="77777777" w:rsidR="006A441B" w:rsidRPr="00B50BFE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0-A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，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1-M</w:t>
                  </w:r>
                </w:p>
              </w:tc>
            </w:tr>
          </w:tbl>
          <w:p w14:paraId="61A54C70" w14:textId="77777777" w:rsidR="006A441B" w:rsidRDefault="006A441B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  <w:p w14:paraId="1D724905" w14:textId="77777777" w:rsidR="006A441B" w:rsidRDefault="006A441B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  <w:p w14:paraId="7E177392" w14:textId="77777777" w:rsidR="006A441B" w:rsidRPr="006A441B" w:rsidRDefault="006A441B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  <w:p w14:paraId="6DD642C9" w14:textId="37166940" w:rsidR="00073BD0" w:rsidRPr="00B50BFE" w:rsidRDefault="00073BD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073BD0" w:rsidRPr="00B50BFE" w14:paraId="6343F5CE" w14:textId="77777777" w:rsidTr="002744D2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5E3C45C" w14:textId="77777777" w:rsidR="00073BD0" w:rsidRPr="00B50BFE" w:rsidRDefault="00073BD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647" w:type="dxa"/>
            <w:vAlign w:val="center"/>
          </w:tcPr>
          <w:p w14:paraId="0DF0A058" w14:textId="77777777" w:rsidR="00073BD0" w:rsidRPr="00B50BFE" w:rsidRDefault="00073BD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073BD0" w:rsidRPr="00B50BFE" w14:paraId="3FE757EC" w14:textId="77777777" w:rsidTr="002744D2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139D5A0" w14:textId="77777777" w:rsidR="00073BD0" w:rsidRPr="00B50BFE" w:rsidRDefault="00073BD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8647" w:type="dxa"/>
            <w:vAlign w:val="center"/>
          </w:tcPr>
          <w:p w14:paraId="62C52347" w14:textId="77777777" w:rsidR="00073BD0" w:rsidRPr="00B50BFE" w:rsidRDefault="00073BD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073BD0" w:rsidRPr="00B50BFE" w14:paraId="41BD6244" w14:textId="77777777" w:rsidTr="002744D2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924DF9D" w14:textId="77777777" w:rsidR="00073BD0" w:rsidRPr="00B50BFE" w:rsidRDefault="00073BD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8647" w:type="dxa"/>
            <w:vAlign w:val="center"/>
          </w:tcPr>
          <w:p w14:paraId="06A34C93" w14:textId="77777777" w:rsidR="00073BD0" w:rsidRPr="00B50BFE" w:rsidRDefault="00073BD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073BD0" w:rsidRPr="00B50BFE" w14:paraId="278254D1" w14:textId="77777777" w:rsidTr="002744D2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96FB3C1" w14:textId="77777777" w:rsidR="00073BD0" w:rsidRPr="00B50BFE" w:rsidRDefault="00073BD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8647" w:type="dxa"/>
            <w:vAlign w:val="center"/>
          </w:tcPr>
          <w:p w14:paraId="6D4FBFEA" w14:textId="77777777" w:rsidR="00073BD0" w:rsidRPr="00B50BFE" w:rsidRDefault="00073BD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073BD0" w:rsidRPr="00B50BFE" w14:paraId="711E6BB1" w14:textId="77777777" w:rsidTr="002744D2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DFCA37A" w14:textId="77777777" w:rsidR="00073BD0" w:rsidRPr="00B50BFE" w:rsidRDefault="00073BD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相关资料</w:t>
            </w:r>
          </w:p>
        </w:tc>
        <w:tc>
          <w:tcPr>
            <w:tcW w:w="8647" w:type="dxa"/>
            <w:vAlign w:val="center"/>
          </w:tcPr>
          <w:p w14:paraId="70185915" w14:textId="71D09124" w:rsidR="00073BD0" w:rsidRPr="00B50BFE" w:rsidRDefault="00073BD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</w:tbl>
    <w:p w14:paraId="47E59B6D" w14:textId="77777777" w:rsidR="00073BD0" w:rsidRDefault="00073BD0" w:rsidP="00073BD0">
      <w:pPr>
        <w:rPr>
          <w:lang w:val="en-US" w:eastAsia="zh-CN"/>
        </w:rPr>
      </w:pPr>
    </w:p>
    <w:p w14:paraId="3D098772" w14:textId="77777777" w:rsidR="000E0549" w:rsidRPr="00B50BFE" w:rsidRDefault="000E0549" w:rsidP="000E0549">
      <w:pPr>
        <w:pStyle w:val="3"/>
        <w:ind w:left="720" w:hanging="720"/>
        <w:rPr>
          <w:lang w:val="en-US" w:eastAsia="zh-CN"/>
        </w:rPr>
      </w:pPr>
      <w:r w:rsidRPr="00B50BFE">
        <w:rPr>
          <w:rFonts w:hint="eastAsia"/>
          <w:lang w:val="en-US" w:eastAsia="zh-CN"/>
        </w:rPr>
        <w:t>E/P</w:t>
      </w:r>
      <w:r w:rsidRPr="00B50BFE">
        <w:rPr>
          <w:rFonts w:hint="eastAsia"/>
          <w:lang w:val="en-US" w:eastAsia="zh-CN"/>
        </w:rPr>
        <w:t>模式显示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0E0549" w:rsidRPr="00B50BFE" w14:paraId="586B71F8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19DF828" w14:textId="77777777" w:rsidR="000E0549" w:rsidRPr="00B50BFE" w:rsidRDefault="000E0549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功能名称</w:t>
            </w:r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1445E4E9" w14:textId="77777777" w:rsidR="000E0549" w:rsidRPr="00B50BFE" w:rsidRDefault="000E0549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hint="eastAsia"/>
                <w:b/>
                <w:lang w:val="en-US" w:eastAsia="zh-CN"/>
              </w:rPr>
              <w:t>E/P</w:t>
            </w:r>
            <w:r w:rsidRPr="00B50BFE">
              <w:rPr>
                <w:rFonts w:hint="eastAsia"/>
                <w:b/>
                <w:lang w:val="en-US" w:eastAsia="zh-CN"/>
              </w:rPr>
              <w:t>模式显示</w:t>
            </w:r>
          </w:p>
        </w:tc>
      </w:tr>
      <w:tr w:rsidR="000E0549" w:rsidRPr="00B50BFE" w14:paraId="7E630DCC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D002132" w14:textId="77777777" w:rsidR="000E0549" w:rsidRPr="00B50BFE" w:rsidRDefault="000E0549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7906366E" w14:textId="77777777" w:rsidR="000E0549" w:rsidRPr="00B50BFE" w:rsidRDefault="000E0549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仪表接收EECU/TCU发的总线信号，在LCD上显示E/P模式状态。</w:t>
            </w:r>
          </w:p>
        </w:tc>
      </w:tr>
      <w:tr w:rsidR="000E0549" w:rsidRPr="00B50BFE" w14:paraId="7F88A514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915446B" w14:textId="77777777" w:rsidR="000E0549" w:rsidRPr="00B50BFE" w:rsidRDefault="000E0549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7FEE99B4" w14:textId="77777777" w:rsidR="000E0549" w:rsidRPr="00B50BFE" w:rsidRDefault="000E0549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7F8B909D" w14:textId="77777777" w:rsidR="000E0549" w:rsidRPr="00B50BFE" w:rsidRDefault="000E0549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2837CB8D" w14:textId="77777777" w:rsidR="000E0549" w:rsidRPr="00B50BFE" w:rsidRDefault="000E0549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2.收到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TCU发的总线信号，</w:t>
            </w:r>
          </w:p>
        </w:tc>
      </w:tr>
      <w:tr w:rsidR="000E0549" w:rsidRPr="00B50BFE" w14:paraId="24F364E2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831EDB2" w14:textId="77777777" w:rsidR="000E0549" w:rsidRPr="00B50BFE" w:rsidRDefault="000E0549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6E78A233" w14:textId="77777777" w:rsidR="000E0549" w:rsidRPr="00B50BFE" w:rsidRDefault="000E0549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仪表显示E/P模式</w:t>
            </w:r>
          </w:p>
        </w:tc>
      </w:tr>
      <w:tr w:rsidR="000E0549" w:rsidRPr="00B50BFE" w14:paraId="6CC68B14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871EA60" w14:textId="77777777" w:rsidR="000E0549" w:rsidRPr="00B50BFE" w:rsidRDefault="000E0549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35392829" w14:textId="77777777" w:rsidR="000E0549" w:rsidRPr="00B50BFE" w:rsidRDefault="000E0549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E、P</w:t>
            </w:r>
          </w:p>
        </w:tc>
      </w:tr>
      <w:tr w:rsidR="000E0549" w:rsidRPr="00B50BFE" w14:paraId="1311A95F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7D26478" w14:textId="77777777" w:rsidR="000E0549" w:rsidRPr="00B50BFE" w:rsidRDefault="000E0549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7D652023" w14:textId="77777777" w:rsidR="000E0549" w:rsidRPr="00B50BFE" w:rsidRDefault="000E0549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2B8EE909" w14:textId="77777777" w:rsidR="000E0549" w:rsidRPr="00B50BFE" w:rsidRDefault="000E0549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248EBDBC" w14:textId="77777777" w:rsidR="000E0549" w:rsidRPr="00B50BFE" w:rsidRDefault="000E0549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lastRenderedPageBreak/>
              <w:t>2.</w:t>
            </w: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仪表收不到TCU总线信号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，或者信号无效</w:t>
            </w:r>
          </w:p>
        </w:tc>
      </w:tr>
      <w:tr w:rsidR="000E0549" w:rsidRPr="00B50BFE" w14:paraId="5013F606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79B4D59" w14:textId="77777777" w:rsidR="000E0549" w:rsidRPr="00B50BFE" w:rsidRDefault="000E0549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lastRenderedPageBreak/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0BF30CC7" w14:textId="77777777" w:rsidR="000E0549" w:rsidRPr="00B50BFE" w:rsidRDefault="000E0549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收EECU/TCU发的总线信号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021"/>
              <w:gridCol w:w="991"/>
              <w:gridCol w:w="709"/>
              <w:gridCol w:w="709"/>
              <w:gridCol w:w="709"/>
              <w:gridCol w:w="709"/>
              <w:gridCol w:w="2580"/>
            </w:tblGrid>
            <w:tr w:rsidR="000E0549" w:rsidRPr="00B50BFE" w14:paraId="2F7E5376" w14:textId="77777777" w:rsidTr="002563DC">
              <w:tc>
                <w:tcPr>
                  <w:tcW w:w="687" w:type="pct"/>
                  <w:shd w:val="clear" w:color="auto" w:fill="D9D9D9" w:themeFill="background1" w:themeFillShade="D9"/>
                  <w:vAlign w:val="center"/>
                </w:tcPr>
                <w:p w14:paraId="063DDFAD" w14:textId="77777777" w:rsidR="000E0549" w:rsidRPr="00B50BFE" w:rsidRDefault="000E0549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proofErr w:type="gramStart"/>
                  <w:r w:rsidRPr="00B50BFE">
                    <w:rPr>
                      <w:rFonts w:hint="eastAsia"/>
                      <w:sz w:val="18"/>
                    </w:rPr>
                    <w:t>报文名</w:t>
                  </w:r>
                  <w:proofErr w:type="gramEnd"/>
                </w:p>
              </w:tc>
              <w:tc>
                <w:tcPr>
                  <w:tcW w:w="667" w:type="pct"/>
                  <w:shd w:val="clear" w:color="auto" w:fill="D9D9D9" w:themeFill="background1" w:themeFillShade="D9"/>
                  <w:vAlign w:val="center"/>
                </w:tcPr>
                <w:p w14:paraId="0EBA97DD" w14:textId="77777777" w:rsidR="000E0549" w:rsidRPr="00B50BFE" w:rsidRDefault="000E0549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ID</w:t>
                  </w:r>
                </w:p>
              </w:tc>
              <w:tc>
                <w:tcPr>
                  <w:tcW w:w="477" w:type="pct"/>
                  <w:shd w:val="clear" w:color="auto" w:fill="D9D9D9" w:themeFill="background1" w:themeFillShade="D9"/>
                  <w:vAlign w:val="center"/>
                </w:tcPr>
                <w:p w14:paraId="2760AC9D" w14:textId="77777777" w:rsidR="000E0549" w:rsidRPr="00B50BFE" w:rsidRDefault="000E0549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</w:rPr>
                    <w:t>周期</w:t>
                  </w:r>
                </w:p>
              </w:tc>
              <w:tc>
                <w:tcPr>
                  <w:tcW w:w="477" w:type="pct"/>
                  <w:shd w:val="clear" w:color="auto" w:fill="D9D9D9" w:themeFill="background1" w:themeFillShade="D9"/>
                  <w:vAlign w:val="center"/>
                </w:tcPr>
                <w:p w14:paraId="42CAC6C5" w14:textId="77777777" w:rsidR="000E0549" w:rsidRPr="00B50BFE" w:rsidRDefault="000E0549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内容</w:t>
                  </w:r>
                </w:p>
              </w:tc>
              <w:tc>
                <w:tcPr>
                  <w:tcW w:w="477" w:type="pct"/>
                  <w:shd w:val="clear" w:color="auto" w:fill="D9D9D9" w:themeFill="background1" w:themeFillShade="D9"/>
                  <w:vAlign w:val="center"/>
                </w:tcPr>
                <w:p w14:paraId="78385532" w14:textId="77777777" w:rsidR="000E0549" w:rsidRPr="00B50BFE" w:rsidRDefault="000E0549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字节</w:t>
                  </w:r>
                </w:p>
              </w:tc>
              <w:tc>
                <w:tcPr>
                  <w:tcW w:w="477" w:type="pct"/>
                  <w:shd w:val="clear" w:color="auto" w:fill="D9D9D9" w:themeFill="background1" w:themeFillShade="D9"/>
                  <w:vAlign w:val="center"/>
                </w:tcPr>
                <w:p w14:paraId="24295301" w14:textId="77777777" w:rsidR="000E0549" w:rsidRPr="00B50BFE" w:rsidRDefault="000E0549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位</w:t>
                  </w:r>
                </w:p>
              </w:tc>
              <w:tc>
                <w:tcPr>
                  <w:tcW w:w="1737" w:type="pct"/>
                  <w:shd w:val="clear" w:color="auto" w:fill="D9D9D9" w:themeFill="background1" w:themeFillShade="D9"/>
                  <w:vAlign w:val="center"/>
                </w:tcPr>
                <w:p w14:paraId="6062204F" w14:textId="77777777" w:rsidR="000E0549" w:rsidRPr="00B50BFE" w:rsidRDefault="000E0549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备注</w:t>
                  </w:r>
                </w:p>
              </w:tc>
            </w:tr>
            <w:tr w:rsidR="000E0549" w:rsidRPr="00B50BFE" w14:paraId="10D8C9EC" w14:textId="77777777" w:rsidTr="002563DC">
              <w:tc>
                <w:tcPr>
                  <w:tcW w:w="687" w:type="pct"/>
                  <w:vAlign w:val="center"/>
                </w:tcPr>
                <w:p w14:paraId="1D062AA7" w14:textId="77777777" w:rsidR="000E0549" w:rsidRPr="00B50BFE" w:rsidRDefault="000E0549" w:rsidP="002563DC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sz w:val="18"/>
                      <w:lang w:eastAsia="zh-CN"/>
                    </w:rPr>
                    <w:t>ETC7</w:t>
                  </w:r>
                </w:p>
              </w:tc>
              <w:tc>
                <w:tcPr>
                  <w:tcW w:w="667" w:type="pct"/>
                  <w:shd w:val="clear" w:color="auto" w:fill="auto"/>
                  <w:vAlign w:val="center"/>
                </w:tcPr>
                <w:p w14:paraId="109EF9C0" w14:textId="77777777" w:rsidR="000E0549" w:rsidRPr="00B50BFE" w:rsidRDefault="000E0549" w:rsidP="002563DC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sz w:val="18"/>
                      <w:lang w:eastAsia="zh-CN"/>
                    </w:rPr>
                    <w:t>18FE4A03</w:t>
                  </w:r>
                </w:p>
              </w:tc>
              <w:tc>
                <w:tcPr>
                  <w:tcW w:w="477" w:type="pct"/>
                  <w:vAlign w:val="center"/>
                </w:tcPr>
                <w:p w14:paraId="3DDFED41" w14:textId="77777777" w:rsidR="000E0549" w:rsidRPr="00B50BFE" w:rsidRDefault="000E0549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100ms</w:t>
                  </w:r>
                </w:p>
              </w:tc>
              <w:tc>
                <w:tcPr>
                  <w:tcW w:w="477" w:type="pct"/>
                  <w:shd w:val="clear" w:color="auto" w:fill="auto"/>
                  <w:vAlign w:val="center"/>
                </w:tcPr>
                <w:p w14:paraId="529D9A6C" w14:textId="77777777" w:rsidR="000E0549" w:rsidRPr="00B50BFE" w:rsidRDefault="000E0549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E/P</w:t>
                  </w:r>
                </w:p>
              </w:tc>
              <w:tc>
                <w:tcPr>
                  <w:tcW w:w="477" w:type="pct"/>
                  <w:shd w:val="clear" w:color="auto" w:fill="auto"/>
                  <w:vAlign w:val="center"/>
                </w:tcPr>
                <w:p w14:paraId="033A09D7" w14:textId="77777777" w:rsidR="000E0549" w:rsidRPr="00B50BFE" w:rsidRDefault="000E0549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3</w:t>
                  </w:r>
                </w:p>
              </w:tc>
              <w:tc>
                <w:tcPr>
                  <w:tcW w:w="477" w:type="pct"/>
                  <w:shd w:val="clear" w:color="auto" w:fill="auto"/>
                  <w:vAlign w:val="center"/>
                </w:tcPr>
                <w:p w14:paraId="64982018" w14:textId="77777777" w:rsidR="000E0549" w:rsidRPr="00B50BFE" w:rsidRDefault="000E0549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5-6</w:t>
                  </w:r>
                </w:p>
              </w:tc>
              <w:tc>
                <w:tcPr>
                  <w:tcW w:w="1737" w:type="pct"/>
                  <w:shd w:val="clear" w:color="auto" w:fill="auto"/>
                  <w:vAlign w:val="center"/>
                </w:tcPr>
                <w:p w14:paraId="3B143241" w14:textId="77777777" w:rsidR="000E0549" w:rsidRPr="00B50BFE" w:rsidRDefault="000E0549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0-E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，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1-P</w:t>
                  </w:r>
                </w:p>
              </w:tc>
            </w:tr>
          </w:tbl>
          <w:p w14:paraId="4E6C9DFD" w14:textId="77777777" w:rsidR="000E0549" w:rsidRDefault="000E0549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  <w:p w14:paraId="5678FB1A" w14:textId="77777777" w:rsidR="00776C2A" w:rsidRDefault="00776C2A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3D6957">
              <w:rPr>
                <w:rFonts w:asciiTheme="minorEastAsia" w:hAnsiTheme="minorEastAsia" w:cs="Arial" w:hint="eastAsia"/>
                <w:sz w:val="20"/>
                <w:szCs w:val="20"/>
                <w:highlight w:val="yellow"/>
                <w:lang w:eastAsia="zh-CN"/>
              </w:rPr>
              <w:t>当&lt;变速箱类型</w:t>
            </w:r>
            <w:r w:rsidRPr="003D6957">
              <w:rPr>
                <w:rFonts w:asciiTheme="minorEastAsia" w:hAnsiTheme="minorEastAsia" w:cs="Arial"/>
                <w:sz w:val="20"/>
                <w:szCs w:val="20"/>
                <w:highlight w:val="yellow"/>
                <w:lang w:eastAsia="zh-CN"/>
              </w:rPr>
              <w:t>&gt;</w:t>
            </w:r>
            <w:proofErr w:type="gramStart"/>
            <w:r w:rsidRPr="003D6957">
              <w:rPr>
                <w:rFonts w:asciiTheme="minorEastAsia" w:hAnsiTheme="minorEastAsia" w:cs="Arial" w:hint="eastAsia"/>
                <w:sz w:val="20"/>
                <w:szCs w:val="20"/>
                <w:highlight w:val="yellow"/>
                <w:lang w:eastAsia="zh-CN"/>
              </w:rPr>
              <w:t>标定值</w:t>
            </w:r>
            <w:proofErr w:type="gramEnd"/>
            <w:r w:rsidRPr="003D6957">
              <w:rPr>
                <w:rFonts w:asciiTheme="minorEastAsia" w:hAnsiTheme="minorEastAsia" w:cs="Arial" w:hint="eastAsia"/>
                <w:sz w:val="20"/>
                <w:szCs w:val="20"/>
                <w:highlight w:val="yellow"/>
                <w:lang w:eastAsia="zh-CN"/>
              </w:rPr>
              <w:t>为：33（无-适用于纯电动车型）、27（</w:t>
            </w:r>
            <w:proofErr w:type="gramStart"/>
            <w:r w:rsidRPr="003D6957">
              <w:rPr>
                <w:rFonts w:asciiTheme="minorEastAsia" w:hAnsiTheme="minorEastAsia" w:cs="Arial" w:hint="eastAsia"/>
                <w:sz w:val="20"/>
                <w:szCs w:val="20"/>
                <w:highlight w:val="yellow"/>
                <w:lang w:eastAsia="zh-CN"/>
              </w:rPr>
              <w:t>苏州绿控</w:t>
            </w:r>
            <w:proofErr w:type="gramEnd"/>
            <w:r w:rsidRPr="003D6957">
              <w:rPr>
                <w:rFonts w:asciiTheme="minorEastAsia" w:hAnsiTheme="minorEastAsia" w:cs="Arial" w:hint="eastAsia"/>
                <w:sz w:val="20"/>
                <w:szCs w:val="20"/>
                <w:highlight w:val="yellow"/>
                <w:lang w:eastAsia="zh-CN"/>
              </w:rPr>
              <w:t>6档）、30（德纳</w:t>
            </w:r>
            <w:proofErr w:type="gramStart"/>
            <w:r w:rsidRPr="003D6957">
              <w:rPr>
                <w:rFonts w:asciiTheme="minorEastAsia" w:hAnsiTheme="minorEastAsia" w:cs="Arial" w:hint="eastAsia"/>
                <w:sz w:val="20"/>
                <w:szCs w:val="20"/>
                <w:highlight w:val="yellow"/>
                <w:lang w:eastAsia="zh-CN"/>
              </w:rPr>
              <w:t>电驱桥</w:t>
            </w:r>
            <w:proofErr w:type="gramEnd"/>
            <w:r w:rsidRPr="003D6957">
              <w:rPr>
                <w:rFonts w:asciiTheme="minorEastAsia" w:hAnsiTheme="minorEastAsia" w:cs="Arial" w:hint="eastAsia"/>
                <w:sz w:val="20"/>
                <w:szCs w:val="20"/>
                <w:highlight w:val="yellow"/>
                <w:lang w:eastAsia="zh-CN"/>
              </w:rPr>
              <w:t>2档、</w:t>
            </w:r>
            <w:proofErr w:type="gramStart"/>
            <w:r w:rsidRPr="003D6957">
              <w:rPr>
                <w:rFonts w:asciiTheme="minorEastAsia" w:hAnsiTheme="minorEastAsia" w:cs="Arial" w:hint="eastAsia"/>
                <w:sz w:val="20"/>
                <w:szCs w:val="20"/>
                <w:highlight w:val="yellow"/>
                <w:lang w:eastAsia="zh-CN"/>
              </w:rPr>
              <w:t>绿控电驱桥</w:t>
            </w:r>
            <w:proofErr w:type="gramEnd"/>
            <w:r w:rsidRPr="003D6957">
              <w:rPr>
                <w:rFonts w:asciiTheme="minorEastAsia" w:hAnsiTheme="minorEastAsia" w:cs="Arial" w:hint="eastAsia"/>
                <w:sz w:val="20"/>
                <w:szCs w:val="20"/>
                <w:highlight w:val="yellow"/>
                <w:lang w:eastAsia="zh-CN"/>
              </w:rPr>
              <w:t>2档）、34（精进1档）</w:t>
            </w:r>
            <w:r w:rsidR="003D6957" w:rsidRPr="003D6957">
              <w:rPr>
                <w:rFonts w:asciiTheme="minorEastAsia" w:hAnsiTheme="minorEastAsia" w:cs="Arial" w:hint="eastAsia"/>
                <w:sz w:val="20"/>
                <w:szCs w:val="20"/>
                <w:highlight w:val="yellow"/>
                <w:lang w:eastAsia="zh-CN"/>
              </w:rPr>
              <w:t>时，优先接收TC1报文显示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021"/>
              <w:gridCol w:w="991"/>
              <w:gridCol w:w="709"/>
              <w:gridCol w:w="709"/>
              <w:gridCol w:w="709"/>
              <w:gridCol w:w="709"/>
              <w:gridCol w:w="2580"/>
            </w:tblGrid>
            <w:tr w:rsidR="003D6957" w:rsidRPr="00B50BFE" w14:paraId="6FEE7984" w14:textId="77777777" w:rsidTr="00D91245">
              <w:tc>
                <w:tcPr>
                  <w:tcW w:w="687" w:type="pct"/>
                  <w:shd w:val="clear" w:color="auto" w:fill="D9D9D9" w:themeFill="background1" w:themeFillShade="D9"/>
                  <w:vAlign w:val="center"/>
                </w:tcPr>
                <w:p w14:paraId="342BED81" w14:textId="77777777" w:rsidR="003D6957" w:rsidRPr="00B50BFE" w:rsidRDefault="003D6957" w:rsidP="003D6957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proofErr w:type="gramStart"/>
                  <w:r w:rsidRPr="00B50BFE">
                    <w:rPr>
                      <w:rFonts w:hint="eastAsia"/>
                      <w:sz w:val="18"/>
                    </w:rPr>
                    <w:t>报文名</w:t>
                  </w:r>
                  <w:proofErr w:type="gramEnd"/>
                </w:p>
              </w:tc>
              <w:tc>
                <w:tcPr>
                  <w:tcW w:w="667" w:type="pct"/>
                  <w:shd w:val="clear" w:color="auto" w:fill="D9D9D9" w:themeFill="background1" w:themeFillShade="D9"/>
                  <w:vAlign w:val="center"/>
                </w:tcPr>
                <w:p w14:paraId="1443386C" w14:textId="77777777" w:rsidR="003D6957" w:rsidRPr="00B50BFE" w:rsidRDefault="003D6957" w:rsidP="003D6957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ID</w:t>
                  </w:r>
                </w:p>
              </w:tc>
              <w:tc>
                <w:tcPr>
                  <w:tcW w:w="477" w:type="pct"/>
                  <w:shd w:val="clear" w:color="auto" w:fill="D9D9D9" w:themeFill="background1" w:themeFillShade="D9"/>
                  <w:vAlign w:val="center"/>
                </w:tcPr>
                <w:p w14:paraId="71D83071" w14:textId="77777777" w:rsidR="003D6957" w:rsidRPr="00B50BFE" w:rsidRDefault="003D6957" w:rsidP="003D6957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</w:rPr>
                    <w:t>周期</w:t>
                  </w:r>
                </w:p>
              </w:tc>
              <w:tc>
                <w:tcPr>
                  <w:tcW w:w="477" w:type="pct"/>
                  <w:shd w:val="clear" w:color="auto" w:fill="D9D9D9" w:themeFill="background1" w:themeFillShade="D9"/>
                  <w:vAlign w:val="center"/>
                </w:tcPr>
                <w:p w14:paraId="0DC75B83" w14:textId="77777777" w:rsidR="003D6957" w:rsidRPr="00B50BFE" w:rsidRDefault="003D6957" w:rsidP="003D6957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内容</w:t>
                  </w:r>
                </w:p>
              </w:tc>
              <w:tc>
                <w:tcPr>
                  <w:tcW w:w="477" w:type="pct"/>
                  <w:shd w:val="clear" w:color="auto" w:fill="D9D9D9" w:themeFill="background1" w:themeFillShade="D9"/>
                  <w:vAlign w:val="center"/>
                </w:tcPr>
                <w:p w14:paraId="340E58D4" w14:textId="77777777" w:rsidR="003D6957" w:rsidRPr="00B50BFE" w:rsidRDefault="003D6957" w:rsidP="003D6957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字节</w:t>
                  </w:r>
                </w:p>
              </w:tc>
              <w:tc>
                <w:tcPr>
                  <w:tcW w:w="477" w:type="pct"/>
                  <w:shd w:val="clear" w:color="auto" w:fill="D9D9D9" w:themeFill="background1" w:themeFillShade="D9"/>
                  <w:vAlign w:val="center"/>
                </w:tcPr>
                <w:p w14:paraId="25728540" w14:textId="77777777" w:rsidR="003D6957" w:rsidRPr="00B50BFE" w:rsidRDefault="003D6957" w:rsidP="003D6957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位</w:t>
                  </w:r>
                </w:p>
              </w:tc>
              <w:tc>
                <w:tcPr>
                  <w:tcW w:w="1737" w:type="pct"/>
                  <w:shd w:val="clear" w:color="auto" w:fill="D9D9D9" w:themeFill="background1" w:themeFillShade="D9"/>
                  <w:vAlign w:val="center"/>
                </w:tcPr>
                <w:p w14:paraId="356E9F9F" w14:textId="77777777" w:rsidR="003D6957" w:rsidRPr="00B50BFE" w:rsidRDefault="003D6957" w:rsidP="003D6957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备注</w:t>
                  </w:r>
                </w:p>
              </w:tc>
            </w:tr>
            <w:tr w:rsidR="003D6957" w:rsidRPr="00B50BFE" w14:paraId="1BCF1760" w14:textId="77777777" w:rsidTr="00D91245">
              <w:tc>
                <w:tcPr>
                  <w:tcW w:w="687" w:type="pct"/>
                  <w:vAlign w:val="center"/>
                </w:tcPr>
                <w:p w14:paraId="2AB8A63B" w14:textId="74351ABF" w:rsidR="003D6957" w:rsidRPr="00B50BFE" w:rsidRDefault="003D6957" w:rsidP="003D6957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>
                    <w:rPr>
                      <w:rFonts w:hint="eastAsia"/>
                      <w:sz w:val="18"/>
                      <w:lang w:eastAsia="zh-CN"/>
                    </w:rPr>
                    <w:t>TC1</w:t>
                  </w:r>
                </w:p>
              </w:tc>
              <w:tc>
                <w:tcPr>
                  <w:tcW w:w="667" w:type="pct"/>
                  <w:shd w:val="clear" w:color="auto" w:fill="auto"/>
                  <w:vAlign w:val="center"/>
                </w:tcPr>
                <w:p w14:paraId="08CDE0DB" w14:textId="1EC770BE" w:rsidR="003D6957" w:rsidRPr="00B50BFE" w:rsidRDefault="003D6957" w:rsidP="003D6957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>
                    <w:rPr>
                      <w:rFonts w:hint="eastAsia"/>
                      <w:sz w:val="18"/>
                      <w:lang w:eastAsia="zh-CN"/>
                    </w:rPr>
                    <w:t>0C010305</w:t>
                  </w:r>
                </w:p>
              </w:tc>
              <w:tc>
                <w:tcPr>
                  <w:tcW w:w="477" w:type="pct"/>
                  <w:vAlign w:val="center"/>
                </w:tcPr>
                <w:p w14:paraId="5D37E69B" w14:textId="52821AC0" w:rsidR="003D6957" w:rsidRPr="00B50BFE" w:rsidRDefault="003D6957" w:rsidP="003D6957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>
                    <w:rPr>
                      <w:rFonts w:hint="eastAsia"/>
                      <w:sz w:val="18"/>
                      <w:lang w:val="sv-SE"/>
                    </w:rPr>
                    <w:t>5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0ms</w:t>
                  </w:r>
                </w:p>
              </w:tc>
              <w:tc>
                <w:tcPr>
                  <w:tcW w:w="477" w:type="pct"/>
                  <w:shd w:val="clear" w:color="auto" w:fill="auto"/>
                  <w:vAlign w:val="center"/>
                </w:tcPr>
                <w:p w14:paraId="4496B93A" w14:textId="77777777" w:rsidR="003D6957" w:rsidRPr="00B50BFE" w:rsidRDefault="003D6957" w:rsidP="003D6957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E/P</w:t>
                  </w:r>
                </w:p>
              </w:tc>
              <w:tc>
                <w:tcPr>
                  <w:tcW w:w="477" w:type="pct"/>
                  <w:shd w:val="clear" w:color="auto" w:fill="auto"/>
                  <w:vAlign w:val="center"/>
                </w:tcPr>
                <w:p w14:paraId="654CB5A4" w14:textId="4392FC13" w:rsidR="003D6957" w:rsidRPr="00B50BFE" w:rsidRDefault="003D6957" w:rsidP="003D6957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>
                    <w:rPr>
                      <w:rFonts w:hint="eastAsia"/>
                      <w:sz w:val="18"/>
                      <w:lang w:val="sv-SE"/>
                    </w:rPr>
                    <w:t>6</w:t>
                  </w:r>
                </w:p>
              </w:tc>
              <w:tc>
                <w:tcPr>
                  <w:tcW w:w="477" w:type="pct"/>
                  <w:shd w:val="clear" w:color="auto" w:fill="auto"/>
                  <w:vAlign w:val="center"/>
                </w:tcPr>
                <w:p w14:paraId="4AE15109" w14:textId="71F2F786" w:rsidR="003D6957" w:rsidRPr="00B50BFE" w:rsidRDefault="003D6957" w:rsidP="003D6957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>
                    <w:rPr>
                      <w:rFonts w:hint="eastAsia"/>
                      <w:sz w:val="18"/>
                      <w:lang w:val="sv-SE"/>
                    </w:rPr>
                    <w:t>3-4</w:t>
                  </w:r>
                </w:p>
              </w:tc>
              <w:tc>
                <w:tcPr>
                  <w:tcW w:w="1737" w:type="pct"/>
                  <w:shd w:val="clear" w:color="auto" w:fill="auto"/>
                  <w:vAlign w:val="center"/>
                </w:tcPr>
                <w:p w14:paraId="40EE94CB" w14:textId="7C56105E" w:rsidR="003D6957" w:rsidRPr="00B50BFE" w:rsidRDefault="003D6957" w:rsidP="003D6957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0</w:t>
                  </w:r>
                  <w:r>
                    <w:rPr>
                      <w:rFonts w:hint="eastAsia"/>
                      <w:sz w:val="18"/>
                      <w:lang w:val="sv-SE"/>
                    </w:rPr>
                    <w:t>0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-E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，</w:t>
                  </w:r>
                  <w:r>
                    <w:rPr>
                      <w:rFonts w:hint="eastAsia"/>
                      <w:sz w:val="18"/>
                      <w:lang w:val="sv-SE"/>
                    </w:rPr>
                    <w:t>0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1-P</w:t>
                  </w:r>
                </w:p>
              </w:tc>
            </w:tr>
          </w:tbl>
          <w:p w14:paraId="493D4F31" w14:textId="0A8D70A7" w:rsidR="003D6957" w:rsidRPr="00B50BFE" w:rsidRDefault="003D6957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0E0549" w:rsidRPr="00B50BFE" w14:paraId="118581D9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8D21B40" w14:textId="77777777" w:rsidR="000E0549" w:rsidRPr="00B50BFE" w:rsidRDefault="000E0549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1F6C1C47" w14:textId="77777777" w:rsidR="000E0549" w:rsidRPr="00B50BFE" w:rsidRDefault="000E0549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0E0549" w:rsidRPr="00B50BFE" w14:paraId="2B8BC019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9D32232" w14:textId="77777777" w:rsidR="000E0549" w:rsidRPr="00B50BFE" w:rsidRDefault="000E0549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43D3B321" w14:textId="77777777" w:rsidR="000E0549" w:rsidRPr="00B50BFE" w:rsidRDefault="000E0549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0E0549" w:rsidRPr="00B50BFE" w14:paraId="68D3A70C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B554105" w14:textId="77777777" w:rsidR="000E0549" w:rsidRPr="00B50BFE" w:rsidRDefault="000E0549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00AC30AA" w14:textId="77777777" w:rsidR="000E0549" w:rsidRPr="00B50BFE" w:rsidRDefault="000E0549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0E0549" w:rsidRPr="00B50BFE" w14:paraId="393087E1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ABC6788" w14:textId="77777777" w:rsidR="000E0549" w:rsidRPr="00B50BFE" w:rsidRDefault="000E0549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7D86D89A" w14:textId="77777777" w:rsidR="000E0549" w:rsidRPr="00B50BFE" w:rsidRDefault="000E0549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</w:tbl>
    <w:p w14:paraId="4E889105" w14:textId="77777777" w:rsidR="00073BD0" w:rsidRPr="00073BD0" w:rsidRDefault="00073BD0" w:rsidP="00073BD0">
      <w:pPr>
        <w:rPr>
          <w:lang w:val="en-US" w:eastAsia="zh-CN"/>
        </w:rPr>
      </w:pPr>
    </w:p>
    <w:p w14:paraId="099B57DC" w14:textId="46320F58" w:rsidR="00C5293E" w:rsidRPr="00B50BFE" w:rsidRDefault="00C5293E" w:rsidP="00C5293E">
      <w:pPr>
        <w:pStyle w:val="3"/>
        <w:ind w:left="720" w:hanging="720"/>
        <w:rPr>
          <w:lang w:val="en-US" w:eastAsia="zh-CN"/>
        </w:rPr>
      </w:pPr>
      <w:r w:rsidRPr="00B50BFE">
        <w:rPr>
          <w:rFonts w:hint="eastAsia"/>
          <w:lang w:val="en-US" w:eastAsia="zh-CN"/>
        </w:rPr>
        <w:t>蠕动模式显示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C5293E" w:rsidRPr="00B50BFE" w14:paraId="68BBBF35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7864799" w14:textId="77777777" w:rsidR="00C5293E" w:rsidRPr="00B50BFE" w:rsidRDefault="00C5293E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功能名称</w:t>
            </w:r>
          </w:p>
        </w:tc>
        <w:tc>
          <w:tcPr>
            <w:tcW w:w="7654" w:type="dxa"/>
            <w:vAlign w:val="center"/>
          </w:tcPr>
          <w:p w14:paraId="657586A8" w14:textId="77777777" w:rsidR="00C5293E" w:rsidRPr="00B50BFE" w:rsidRDefault="00C5293E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hint="eastAsia"/>
                <w:b/>
                <w:lang w:val="en-US" w:eastAsia="zh-CN"/>
              </w:rPr>
              <w:t>蠕动模式显示</w:t>
            </w:r>
          </w:p>
        </w:tc>
      </w:tr>
      <w:tr w:rsidR="00C5293E" w:rsidRPr="00B50BFE" w14:paraId="561637F0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5A34ED7" w14:textId="77777777" w:rsidR="00C5293E" w:rsidRPr="00B50BFE" w:rsidRDefault="00C5293E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651447E0" w14:textId="2C1A5CD6" w:rsidR="00C5293E" w:rsidRPr="00B50BFE" w:rsidRDefault="00C5293E" w:rsidP="00C5293E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仪表接收TCU发的总线信号，当变速箱处于蠕动模式时，若当前档位为前进挡，显示Dm，若为倒挡时，显示Rm。</w:t>
            </w:r>
          </w:p>
        </w:tc>
      </w:tr>
      <w:tr w:rsidR="00C5293E" w:rsidRPr="00B50BFE" w14:paraId="314E8CEC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D6CCAAE" w14:textId="77777777" w:rsidR="00C5293E" w:rsidRPr="00B50BFE" w:rsidRDefault="00C5293E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41A83C8B" w14:textId="77777777" w:rsidR="00C5293E" w:rsidRPr="00B50BFE" w:rsidRDefault="00C5293E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6E277756" w14:textId="77777777" w:rsidR="00C5293E" w:rsidRPr="00B50BFE" w:rsidRDefault="00C5293E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7B1A0C15" w14:textId="77777777" w:rsidR="00C5293E" w:rsidRPr="00B50BFE" w:rsidRDefault="00C5293E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2.收到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TCU发的总线信号</w:t>
            </w:r>
          </w:p>
        </w:tc>
      </w:tr>
      <w:tr w:rsidR="00C5293E" w:rsidRPr="00B50BFE" w14:paraId="7717F4A8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D8106FD" w14:textId="77777777" w:rsidR="00C5293E" w:rsidRPr="00B50BFE" w:rsidRDefault="00C5293E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49F5D5CD" w14:textId="77777777" w:rsidR="00C5293E" w:rsidRPr="00B50BFE" w:rsidRDefault="00C5293E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仪表显示蠕动模式，Rm或者Dm</w:t>
            </w:r>
          </w:p>
        </w:tc>
      </w:tr>
      <w:tr w:rsidR="00C5293E" w:rsidRPr="00B50BFE" w14:paraId="66091FE3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D11D367" w14:textId="77777777" w:rsidR="00C5293E" w:rsidRPr="00B50BFE" w:rsidRDefault="00C5293E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5FE818B7" w14:textId="77777777" w:rsidR="00C5293E" w:rsidRPr="00B50BFE" w:rsidRDefault="00C5293E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</w:p>
        </w:tc>
      </w:tr>
      <w:tr w:rsidR="00C5293E" w:rsidRPr="00B50BFE" w14:paraId="4F24B501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7192787" w14:textId="77777777" w:rsidR="00C5293E" w:rsidRPr="00B50BFE" w:rsidRDefault="00C5293E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6B0E1445" w14:textId="77777777" w:rsidR="00C5293E" w:rsidRPr="00B50BFE" w:rsidRDefault="00C5293E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162C9E0B" w14:textId="77777777" w:rsidR="00C5293E" w:rsidRPr="00B50BFE" w:rsidRDefault="00C5293E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48B7D2F4" w14:textId="77777777" w:rsidR="00C5293E" w:rsidRPr="00B50BFE" w:rsidRDefault="00C5293E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仪表收不到TCU总线信号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，或者信号无效</w:t>
            </w:r>
          </w:p>
        </w:tc>
      </w:tr>
      <w:tr w:rsidR="00C5293E" w:rsidRPr="00B50BFE" w14:paraId="67055F35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E40C373" w14:textId="77777777" w:rsidR="00C5293E" w:rsidRPr="00B50BFE" w:rsidRDefault="00C5293E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2596F5AF" w14:textId="77777777" w:rsidR="00C5293E" w:rsidRPr="00B50BFE" w:rsidRDefault="00C5293E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总线</w:t>
            </w:r>
          </w:p>
          <w:p w14:paraId="2B5C0B6C" w14:textId="77777777" w:rsidR="00C5293E" w:rsidRPr="00B50BFE" w:rsidRDefault="00C5293E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ETC7(</w:t>
            </w:r>
            <w:r w:rsidRPr="00B50BFE"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18FE4A03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），具体见通讯协议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065"/>
              <w:gridCol w:w="1334"/>
              <w:gridCol w:w="982"/>
              <w:gridCol w:w="1318"/>
              <w:gridCol w:w="811"/>
              <w:gridCol w:w="642"/>
              <w:gridCol w:w="1276"/>
            </w:tblGrid>
            <w:tr w:rsidR="00C5293E" w:rsidRPr="00B50BFE" w14:paraId="677E3338" w14:textId="77777777" w:rsidTr="002563DC">
              <w:tc>
                <w:tcPr>
                  <w:tcW w:w="717" w:type="pct"/>
                  <w:shd w:val="clear" w:color="auto" w:fill="D9D9D9" w:themeFill="background1" w:themeFillShade="D9"/>
                  <w:vAlign w:val="center"/>
                </w:tcPr>
                <w:p w14:paraId="052F07B4" w14:textId="77777777" w:rsidR="00C5293E" w:rsidRPr="00B50BFE" w:rsidRDefault="00C5293E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proofErr w:type="gramStart"/>
                  <w:r w:rsidRPr="00B50BFE">
                    <w:rPr>
                      <w:rFonts w:hint="eastAsia"/>
                      <w:sz w:val="18"/>
                    </w:rPr>
                    <w:t>报文名</w:t>
                  </w:r>
                  <w:proofErr w:type="gramEnd"/>
                </w:p>
              </w:tc>
              <w:tc>
                <w:tcPr>
                  <w:tcW w:w="898" w:type="pct"/>
                  <w:shd w:val="clear" w:color="auto" w:fill="D9D9D9" w:themeFill="background1" w:themeFillShade="D9"/>
                  <w:vAlign w:val="center"/>
                </w:tcPr>
                <w:p w14:paraId="78473338" w14:textId="77777777" w:rsidR="00C5293E" w:rsidRPr="00B50BFE" w:rsidRDefault="00C5293E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ID</w:t>
                  </w:r>
                </w:p>
              </w:tc>
              <w:tc>
                <w:tcPr>
                  <w:tcW w:w="661" w:type="pct"/>
                  <w:shd w:val="clear" w:color="auto" w:fill="D9D9D9" w:themeFill="background1" w:themeFillShade="D9"/>
                  <w:vAlign w:val="center"/>
                </w:tcPr>
                <w:p w14:paraId="5E84D956" w14:textId="77777777" w:rsidR="00C5293E" w:rsidRPr="00B50BFE" w:rsidRDefault="00C5293E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</w:rPr>
                    <w:t>周期</w:t>
                  </w:r>
                </w:p>
              </w:tc>
              <w:tc>
                <w:tcPr>
                  <w:tcW w:w="887" w:type="pct"/>
                  <w:shd w:val="clear" w:color="auto" w:fill="D9D9D9" w:themeFill="background1" w:themeFillShade="D9"/>
                  <w:vAlign w:val="center"/>
                </w:tcPr>
                <w:p w14:paraId="2992AAF6" w14:textId="77777777" w:rsidR="00C5293E" w:rsidRPr="00B50BFE" w:rsidRDefault="00C5293E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内容</w:t>
                  </w:r>
                </w:p>
              </w:tc>
              <w:tc>
                <w:tcPr>
                  <w:tcW w:w="546" w:type="pct"/>
                  <w:shd w:val="clear" w:color="auto" w:fill="D9D9D9" w:themeFill="background1" w:themeFillShade="D9"/>
                  <w:vAlign w:val="center"/>
                </w:tcPr>
                <w:p w14:paraId="7AB5565C" w14:textId="77777777" w:rsidR="00C5293E" w:rsidRPr="00B50BFE" w:rsidRDefault="00C5293E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字节</w:t>
                  </w:r>
                </w:p>
              </w:tc>
              <w:tc>
                <w:tcPr>
                  <w:tcW w:w="432" w:type="pct"/>
                  <w:shd w:val="clear" w:color="auto" w:fill="D9D9D9" w:themeFill="background1" w:themeFillShade="D9"/>
                  <w:vAlign w:val="center"/>
                </w:tcPr>
                <w:p w14:paraId="19BF1411" w14:textId="77777777" w:rsidR="00C5293E" w:rsidRPr="00B50BFE" w:rsidRDefault="00C5293E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位</w:t>
                  </w:r>
                </w:p>
              </w:tc>
              <w:tc>
                <w:tcPr>
                  <w:tcW w:w="859" w:type="pct"/>
                  <w:shd w:val="clear" w:color="auto" w:fill="D9D9D9" w:themeFill="background1" w:themeFillShade="D9"/>
                  <w:vAlign w:val="center"/>
                </w:tcPr>
                <w:p w14:paraId="52718167" w14:textId="77777777" w:rsidR="00C5293E" w:rsidRPr="00B50BFE" w:rsidRDefault="00C5293E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备注</w:t>
                  </w:r>
                </w:p>
              </w:tc>
            </w:tr>
            <w:tr w:rsidR="00C5293E" w:rsidRPr="00B50BFE" w14:paraId="1A79B5F2" w14:textId="77777777" w:rsidTr="002563DC">
              <w:tc>
                <w:tcPr>
                  <w:tcW w:w="717" w:type="pct"/>
                  <w:vAlign w:val="center"/>
                </w:tcPr>
                <w:p w14:paraId="5AC331A9" w14:textId="77777777" w:rsidR="00C5293E" w:rsidRPr="00B50BFE" w:rsidRDefault="00C5293E" w:rsidP="002563DC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sz w:val="18"/>
                      <w:lang w:eastAsia="zh-CN"/>
                    </w:rPr>
                    <w:t>ETC7</w:t>
                  </w:r>
                </w:p>
              </w:tc>
              <w:tc>
                <w:tcPr>
                  <w:tcW w:w="898" w:type="pct"/>
                  <w:shd w:val="clear" w:color="auto" w:fill="auto"/>
                  <w:vAlign w:val="center"/>
                </w:tcPr>
                <w:p w14:paraId="0D54F930" w14:textId="77777777" w:rsidR="00C5293E" w:rsidRPr="00B50BFE" w:rsidRDefault="00C5293E" w:rsidP="002563DC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sz w:val="18"/>
                      <w:lang w:eastAsia="zh-CN"/>
                    </w:rPr>
                    <w:t>18FE4A03</w:t>
                  </w:r>
                </w:p>
              </w:tc>
              <w:tc>
                <w:tcPr>
                  <w:tcW w:w="661" w:type="pct"/>
                  <w:vAlign w:val="center"/>
                </w:tcPr>
                <w:p w14:paraId="0FE86348" w14:textId="77777777" w:rsidR="00C5293E" w:rsidRPr="00B50BFE" w:rsidRDefault="00C5293E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100ms</w:t>
                  </w:r>
                </w:p>
              </w:tc>
              <w:tc>
                <w:tcPr>
                  <w:tcW w:w="887" w:type="pct"/>
                  <w:shd w:val="clear" w:color="auto" w:fill="auto"/>
                  <w:vAlign w:val="center"/>
                </w:tcPr>
                <w:p w14:paraId="61358783" w14:textId="77777777" w:rsidR="00C5293E" w:rsidRPr="00B50BFE" w:rsidRDefault="00C5293E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蠕动模式</w:t>
                  </w:r>
                </w:p>
              </w:tc>
              <w:tc>
                <w:tcPr>
                  <w:tcW w:w="546" w:type="pct"/>
                  <w:shd w:val="clear" w:color="auto" w:fill="auto"/>
                  <w:vAlign w:val="center"/>
                </w:tcPr>
                <w:p w14:paraId="5D9C9BEF" w14:textId="77777777" w:rsidR="00C5293E" w:rsidRPr="00B50BFE" w:rsidRDefault="00C5293E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3</w:t>
                  </w:r>
                </w:p>
              </w:tc>
              <w:tc>
                <w:tcPr>
                  <w:tcW w:w="432" w:type="pct"/>
                  <w:shd w:val="clear" w:color="auto" w:fill="auto"/>
                  <w:vAlign w:val="center"/>
                </w:tcPr>
                <w:p w14:paraId="5C16F684" w14:textId="073ADEC3" w:rsidR="00C5293E" w:rsidRPr="00B50BFE" w:rsidRDefault="001E6B12" w:rsidP="003D70A0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>
                    <w:rPr>
                      <w:sz w:val="18"/>
                      <w:lang w:val="sv-SE"/>
                    </w:rPr>
                    <w:t>3</w:t>
                  </w:r>
                  <w:r w:rsidR="003D70A0">
                    <w:rPr>
                      <w:rFonts w:hint="eastAsia"/>
                      <w:sz w:val="18"/>
                      <w:lang w:val="sv-SE"/>
                    </w:rPr>
                    <w:t>~</w:t>
                  </w:r>
                  <w:r>
                    <w:rPr>
                      <w:sz w:val="18"/>
                      <w:lang w:val="sv-SE"/>
                    </w:rPr>
                    <w:t>4</w:t>
                  </w:r>
                </w:p>
              </w:tc>
              <w:tc>
                <w:tcPr>
                  <w:tcW w:w="859" w:type="pct"/>
                  <w:shd w:val="clear" w:color="auto" w:fill="auto"/>
                  <w:vAlign w:val="center"/>
                </w:tcPr>
                <w:p w14:paraId="77FC05DC" w14:textId="77777777" w:rsidR="00C5293E" w:rsidRPr="00B50BFE" w:rsidRDefault="00C5293E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1-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开启</w:t>
                  </w:r>
                </w:p>
              </w:tc>
            </w:tr>
          </w:tbl>
          <w:p w14:paraId="716912DB" w14:textId="0A684A2C" w:rsidR="00C5293E" w:rsidRPr="00B50BFE" w:rsidRDefault="00C5293E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5293E" w:rsidRPr="00B50BFE" w14:paraId="54AE31A0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42253A3" w14:textId="77777777" w:rsidR="00C5293E" w:rsidRPr="00B50BFE" w:rsidRDefault="00C5293E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43EF76D2" w14:textId="77777777" w:rsidR="00C5293E" w:rsidRPr="00B50BFE" w:rsidRDefault="00C5293E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5293E" w:rsidRPr="00B50BFE" w14:paraId="0C57384E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9B2B113" w14:textId="77777777" w:rsidR="00C5293E" w:rsidRPr="00B50BFE" w:rsidRDefault="00C5293E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173FF99A" w14:textId="77777777" w:rsidR="00C5293E" w:rsidRPr="00B50BFE" w:rsidRDefault="00C5293E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C5293E" w:rsidRPr="00B50BFE" w14:paraId="62B48E8E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917B406" w14:textId="77777777" w:rsidR="00C5293E" w:rsidRPr="00B50BFE" w:rsidRDefault="00C5293E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6D61F9AF" w14:textId="77777777" w:rsidR="00C5293E" w:rsidRPr="00B50BFE" w:rsidRDefault="00C5293E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5293E" w:rsidRPr="00B50BFE" w14:paraId="325CD030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3CDD1A6" w14:textId="77777777" w:rsidR="00C5293E" w:rsidRPr="00B50BFE" w:rsidRDefault="00C5293E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49F0B501" w14:textId="77777777" w:rsidR="00C5293E" w:rsidRPr="00B50BFE" w:rsidRDefault="00C5293E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</w:tbl>
    <w:p w14:paraId="46718807" w14:textId="77777777" w:rsidR="00073BD0" w:rsidRPr="00363CA1" w:rsidRDefault="00073BD0" w:rsidP="00073BD0">
      <w:pPr>
        <w:rPr>
          <w:color w:val="000000" w:themeColor="text1"/>
        </w:rPr>
      </w:pPr>
    </w:p>
    <w:bookmarkEnd w:id="6"/>
    <w:p w14:paraId="00730DFD" w14:textId="769FCA5F" w:rsidR="00CA2C5F" w:rsidRPr="00363CA1" w:rsidRDefault="0007796C" w:rsidP="00BB249F">
      <w:pPr>
        <w:pStyle w:val="3"/>
        <w:rPr>
          <w:color w:val="000000" w:themeColor="text1"/>
          <w:lang w:eastAsia="zh-CN"/>
        </w:rPr>
      </w:pPr>
      <w:proofErr w:type="gramStart"/>
      <w:r w:rsidRPr="00363CA1">
        <w:rPr>
          <w:rFonts w:hint="eastAsia"/>
          <w:color w:val="000000" w:themeColor="text1"/>
          <w:lang w:eastAsia="zh-CN"/>
        </w:rPr>
        <w:t>变速箱取力指示</w:t>
      </w:r>
      <w:proofErr w:type="gramEnd"/>
    </w:p>
    <w:tbl>
      <w:tblPr>
        <w:tblW w:w="9537" w:type="dxa"/>
        <w:tblLayout w:type="fixed"/>
        <w:tblLook w:val="04A0" w:firstRow="1" w:lastRow="0" w:firstColumn="1" w:lastColumn="0" w:noHBand="0" w:noVBand="1"/>
      </w:tblPr>
      <w:tblGrid>
        <w:gridCol w:w="1559"/>
        <w:gridCol w:w="7978"/>
      </w:tblGrid>
      <w:tr w:rsidR="00CA2C5F" w14:paraId="787A0C68" w14:textId="77777777" w:rsidTr="002D3597">
        <w:trPr>
          <w:trHeight w:val="611"/>
        </w:trPr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000000" w:fill="D8D8D8"/>
            <w:vAlign w:val="center"/>
          </w:tcPr>
          <w:p w14:paraId="58EC4D3E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978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7C5C356A" w14:textId="4F225AA7" w:rsidR="00CA2C5F" w:rsidRDefault="0007796C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变速箱取力指示</w:t>
            </w:r>
            <w:proofErr w:type="spellEnd"/>
          </w:p>
        </w:tc>
      </w:tr>
      <w:tr w:rsidR="00CA2C5F" w14:paraId="11C58F0B" w14:textId="77777777" w:rsidTr="002D3597">
        <w:trPr>
          <w:trHeight w:val="834"/>
        </w:trPr>
        <w:tc>
          <w:tcPr>
            <w:tcW w:w="15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7D3AD702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功能描述</w:t>
            </w:r>
            <w:proofErr w:type="spellEnd"/>
          </w:p>
        </w:tc>
        <w:tc>
          <w:tcPr>
            <w:tcW w:w="7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55750DA" w14:textId="77777777" w:rsidR="00CA2C5F" w:rsidRDefault="00B42207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仪表收到取力点亮总线信号，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点亮取力指示灯</w:t>
            </w:r>
            <w:proofErr w:type="gramEnd"/>
          </w:p>
        </w:tc>
      </w:tr>
      <w:tr w:rsidR="00CA2C5F" w14:paraId="468CFFA9" w14:textId="77777777" w:rsidTr="00053581">
        <w:trPr>
          <w:trHeight w:val="834"/>
        </w:trPr>
        <w:tc>
          <w:tcPr>
            <w:tcW w:w="15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630D5649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1B41EB1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以下所有条件满足时，进入</w:t>
            </w:r>
          </w:p>
          <w:p w14:paraId="460A1C8E" w14:textId="77777777" w:rsidR="00CA2C5F" w:rsidRDefault="00B42207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电源接通；</w:t>
            </w:r>
          </w:p>
          <w:p w14:paraId="6602893B" w14:textId="39E985F0" w:rsidR="0085108B" w:rsidRDefault="00B42207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2、仪表收到</w:t>
            </w:r>
            <w:r w:rsidR="00FA4FA1">
              <w:rPr>
                <w:rFonts w:ascii="宋体" w:hAnsi="宋体" w:cs="Arial" w:hint="eastAsia"/>
                <w:sz w:val="20"/>
                <w:szCs w:val="20"/>
                <w:lang w:eastAsia="zh-CN"/>
              </w:rPr>
              <w:t>以下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总线信号</w:t>
            </w:r>
            <w:r w:rsidR="00FA4FA1">
              <w:rPr>
                <w:rFonts w:ascii="宋体" w:hAnsi="宋体" w:cs="Arial" w:hint="eastAsia"/>
                <w:sz w:val="20"/>
                <w:szCs w:val="20"/>
                <w:lang w:eastAsia="zh-CN"/>
              </w:rPr>
              <w:t>任一</w:t>
            </w:r>
          </w:p>
          <w:p w14:paraId="5B1DB5AD" w14:textId="2B01CC5B" w:rsidR="00FA4FA1" w:rsidRDefault="00FA4FA1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 w:rsidRPr="00FA4FA1">
              <w:rPr>
                <w:rFonts w:ascii="宋体" w:hAnsi="宋体" w:cs="Arial" w:hint="eastAsia"/>
                <w:sz w:val="20"/>
                <w:szCs w:val="20"/>
                <w:highlight w:val="yellow"/>
                <w:lang w:eastAsia="zh-CN"/>
              </w:rPr>
              <w:t>报文1：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585"/>
              <w:gridCol w:w="1177"/>
              <w:gridCol w:w="1930"/>
              <w:gridCol w:w="623"/>
              <w:gridCol w:w="755"/>
              <w:gridCol w:w="1682"/>
            </w:tblGrid>
            <w:tr w:rsidR="00FA4FA1" w:rsidRPr="009315FC" w14:paraId="1D2AF1B0" w14:textId="77777777" w:rsidTr="00FA4FA1">
              <w:tc>
                <w:tcPr>
                  <w:tcW w:w="1022" w:type="pct"/>
                  <w:shd w:val="clear" w:color="auto" w:fill="auto"/>
                  <w:vAlign w:val="center"/>
                </w:tcPr>
                <w:p w14:paraId="50052731" w14:textId="77777777" w:rsidR="00FA4FA1" w:rsidRPr="009315FC" w:rsidRDefault="00FA4FA1" w:rsidP="00FA4FA1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9315FC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ID</w:t>
                  </w:r>
                </w:p>
              </w:tc>
              <w:tc>
                <w:tcPr>
                  <w:tcW w:w="759" w:type="pct"/>
                  <w:vAlign w:val="center"/>
                </w:tcPr>
                <w:p w14:paraId="70BD5F56" w14:textId="77777777" w:rsidR="00FA4FA1" w:rsidRPr="009315FC" w:rsidRDefault="00FA4FA1" w:rsidP="00FA4FA1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9315FC">
                    <w:rPr>
                      <w:rFonts w:hint="eastAsia"/>
                      <w:color w:val="000000" w:themeColor="text1"/>
                      <w:sz w:val="18"/>
                    </w:rPr>
                    <w:t>周期</w:t>
                  </w:r>
                </w:p>
              </w:tc>
              <w:tc>
                <w:tcPr>
                  <w:tcW w:w="1245" w:type="pct"/>
                  <w:shd w:val="clear" w:color="auto" w:fill="auto"/>
                  <w:vAlign w:val="center"/>
                </w:tcPr>
                <w:p w14:paraId="2BFF4C99" w14:textId="77777777" w:rsidR="00FA4FA1" w:rsidRPr="009315FC" w:rsidRDefault="00FA4FA1" w:rsidP="00FA4FA1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9315FC">
                    <w:rPr>
                      <w:color w:val="000000" w:themeColor="text1"/>
                      <w:sz w:val="18"/>
                    </w:rPr>
                    <w:t>内容</w:t>
                  </w:r>
                </w:p>
              </w:tc>
              <w:tc>
                <w:tcPr>
                  <w:tcW w:w="402" w:type="pct"/>
                  <w:shd w:val="clear" w:color="auto" w:fill="auto"/>
                  <w:vAlign w:val="center"/>
                </w:tcPr>
                <w:p w14:paraId="7C2A41DA" w14:textId="77777777" w:rsidR="00FA4FA1" w:rsidRPr="009315FC" w:rsidRDefault="00FA4FA1" w:rsidP="00FA4FA1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9315FC">
                    <w:rPr>
                      <w:color w:val="000000" w:themeColor="text1"/>
                      <w:sz w:val="18"/>
                    </w:rPr>
                    <w:t>字节</w:t>
                  </w:r>
                </w:p>
              </w:tc>
              <w:tc>
                <w:tcPr>
                  <w:tcW w:w="487" w:type="pct"/>
                  <w:shd w:val="clear" w:color="auto" w:fill="auto"/>
                  <w:vAlign w:val="center"/>
                </w:tcPr>
                <w:p w14:paraId="7C2D31D7" w14:textId="77777777" w:rsidR="00FA4FA1" w:rsidRPr="009315FC" w:rsidRDefault="00FA4FA1" w:rsidP="00FA4FA1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9315FC">
                    <w:rPr>
                      <w:color w:val="000000" w:themeColor="text1"/>
                      <w:sz w:val="18"/>
                    </w:rPr>
                    <w:t>位</w:t>
                  </w:r>
                </w:p>
              </w:tc>
              <w:tc>
                <w:tcPr>
                  <w:tcW w:w="1085" w:type="pct"/>
                  <w:shd w:val="clear" w:color="auto" w:fill="auto"/>
                  <w:vAlign w:val="center"/>
                </w:tcPr>
                <w:p w14:paraId="6CDE09CD" w14:textId="77777777" w:rsidR="00FA4FA1" w:rsidRPr="009315FC" w:rsidRDefault="00FA4FA1" w:rsidP="00FA4FA1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9315FC">
                    <w:rPr>
                      <w:color w:val="000000" w:themeColor="text1"/>
                      <w:sz w:val="18"/>
                    </w:rPr>
                    <w:t>备注</w:t>
                  </w:r>
                </w:p>
              </w:tc>
            </w:tr>
            <w:tr w:rsidR="00FA4FA1" w:rsidRPr="009315FC" w14:paraId="1F880C0F" w14:textId="77777777" w:rsidTr="00FA4FA1">
              <w:tc>
                <w:tcPr>
                  <w:tcW w:w="1022" w:type="pct"/>
                  <w:shd w:val="clear" w:color="auto" w:fill="auto"/>
                  <w:vAlign w:val="center"/>
                </w:tcPr>
                <w:p w14:paraId="1386BC4A" w14:textId="01859693" w:rsidR="00FA4FA1" w:rsidRPr="009315FC" w:rsidRDefault="00FA4FA1" w:rsidP="00FA4FA1">
                  <w:pPr>
                    <w:spacing w:after="0" w:line="240" w:lineRule="auto"/>
                    <w:jc w:val="both"/>
                    <w:rPr>
                      <w:color w:val="000000" w:themeColor="text1"/>
                      <w:sz w:val="18"/>
                      <w:lang w:eastAsia="zh-CN"/>
                    </w:rPr>
                  </w:pPr>
                  <w:r>
                    <w:rPr>
                      <w:rFonts w:hint="eastAsia"/>
                      <w:color w:val="000000" w:themeColor="text1"/>
                      <w:sz w:val="18"/>
                      <w:lang w:eastAsia="zh-CN"/>
                    </w:rPr>
                    <w:t>0xCEF3103</w:t>
                  </w:r>
                </w:p>
              </w:tc>
              <w:tc>
                <w:tcPr>
                  <w:tcW w:w="759" w:type="pct"/>
                  <w:vAlign w:val="center"/>
                </w:tcPr>
                <w:p w14:paraId="32F22412" w14:textId="6EB7BE01" w:rsidR="00FA4FA1" w:rsidRPr="00FA4FA1" w:rsidRDefault="00FA4FA1" w:rsidP="00FA4FA1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highlight w:val="yellow"/>
                      <w:lang w:val="sv-SE"/>
                    </w:rPr>
                  </w:pPr>
                  <w:r w:rsidRPr="00FA4FA1">
                    <w:rPr>
                      <w:rFonts w:hint="eastAsia"/>
                      <w:color w:val="000000" w:themeColor="text1"/>
                      <w:sz w:val="18"/>
                      <w:highlight w:val="yellow"/>
                      <w:lang w:val="sv-SE"/>
                    </w:rPr>
                    <w:t>20ms</w:t>
                  </w:r>
                </w:p>
              </w:tc>
              <w:tc>
                <w:tcPr>
                  <w:tcW w:w="1245" w:type="pct"/>
                  <w:shd w:val="clear" w:color="auto" w:fill="auto"/>
                  <w:vAlign w:val="center"/>
                </w:tcPr>
                <w:p w14:paraId="0E5EA16E" w14:textId="7A73277C" w:rsidR="00FA4FA1" w:rsidRPr="009315FC" w:rsidRDefault="00FA4FA1" w:rsidP="00FA4FA1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proofErr w:type="gramStart"/>
                  <w:r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变速箱取力</w:t>
                  </w:r>
                  <w:proofErr w:type="gramEnd"/>
                </w:p>
              </w:tc>
              <w:tc>
                <w:tcPr>
                  <w:tcW w:w="402" w:type="pct"/>
                  <w:shd w:val="clear" w:color="auto" w:fill="auto"/>
                  <w:vAlign w:val="center"/>
                </w:tcPr>
                <w:p w14:paraId="5F63B919" w14:textId="133DC3D2" w:rsidR="00FA4FA1" w:rsidRPr="009315FC" w:rsidRDefault="00FA4FA1" w:rsidP="00FA4FA1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6</w:t>
                  </w:r>
                </w:p>
              </w:tc>
              <w:tc>
                <w:tcPr>
                  <w:tcW w:w="487" w:type="pct"/>
                  <w:shd w:val="clear" w:color="auto" w:fill="auto"/>
                  <w:vAlign w:val="center"/>
                </w:tcPr>
                <w:p w14:paraId="0FC0E082" w14:textId="77777777" w:rsidR="00FA4FA1" w:rsidRPr="009315FC" w:rsidRDefault="00FA4FA1" w:rsidP="00FA4FA1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9315FC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7-8</w:t>
                  </w:r>
                </w:p>
              </w:tc>
              <w:tc>
                <w:tcPr>
                  <w:tcW w:w="1085" w:type="pct"/>
                  <w:shd w:val="clear" w:color="auto" w:fill="auto"/>
                  <w:vAlign w:val="center"/>
                </w:tcPr>
                <w:p w14:paraId="75718855" w14:textId="7F9A1A8A" w:rsidR="00FA4FA1" w:rsidRPr="009315FC" w:rsidRDefault="00FA4FA1" w:rsidP="00FA4FA1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0</w:t>
                  </w:r>
                  <w:r w:rsidRPr="009315FC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-</w:t>
                  </w:r>
                  <w:r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灭</w:t>
                  </w:r>
                  <w:r w:rsidRPr="009315FC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，</w:t>
                  </w:r>
                  <w:r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1-</w:t>
                  </w:r>
                  <w:r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开</w:t>
                  </w:r>
                </w:p>
              </w:tc>
            </w:tr>
            <w:tr w:rsidR="00FA4FA1" w:rsidRPr="009315FC" w14:paraId="443AAABF" w14:textId="77777777" w:rsidTr="00FA4FA1">
              <w:tc>
                <w:tcPr>
                  <w:tcW w:w="1022" w:type="pct"/>
                  <w:shd w:val="clear" w:color="auto" w:fill="auto"/>
                  <w:vAlign w:val="center"/>
                </w:tcPr>
                <w:p w14:paraId="41435392" w14:textId="236C97D5" w:rsidR="00FA4FA1" w:rsidRPr="00FA4FA1" w:rsidRDefault="00FA4FA1" w:rsidP="00FA4FA1">
                  <w:pPr>
                    <w:spacing w:after="0" w:line="240" w:lineRule="auto"/>
                    <w:jc w:val="both"/>
                    <w:rPr>
                      <w:strike/>
                      <w:color w:val="FF0000"/>
                      <w:sz w:val="18"/>
                      <w:lang w:eastAsia="zh-CN"/>
                    </w:rPr>
                  </w:pPr>
                  <w:r w:rsidRPr="00FA4FA1">
                    <w:rPr>
                      <w:rFonts w:hint="eastAsia"/>
                      <w:strike/>
                      <w:color w:val="FF0000"/>
                      <w:sz w:val="18"/>
                      <w:lang w:eastAsia="zh-CN"/>
                    </w:rPr>
                    <w:t>0x187021E</w:t>
                  </w:r>
                </w:p>
              </w:tc>
              <w:tc>
                <w:tcPr>
                  <w:tcW w:w="759" w:type="pct"/>
                  <w:vAlign w:val="center"/>
                </w:tcPr>
                <w:p w14:paraId="4EE9E3C0" w14:textId="72DD3295" w:rsidR="00FA4FA1" w:rsidRPr="00FA4FA1" w:rsidRDefault="00FA4FA1" w:rsidP="00FA4FA1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color w:val="FF0000"/>
                      <w:sz w:val="18"/>
                      <w:lang w:val="sv-SE"/>
                    </w:rPr>
                  </w:pPr>
                  <w:r w:rsidRPr="00FA4FA1">
                    <w:rPr>
                      <w:rFonts w:hint="eastAsia"/>
                      <w:strike/>
                      <w:color w:val="FF0000"/>
                      <w:sz w:val="18"/>
                      <w:lang w:val="sv-SE"/>
                    </w:rPr>
                    <w:t>100ms</w:t>
                  </w:r>
                </w:p>
              </w:tc>
              <w:tc>
                <w:tcPr>
                  <w:tcW w:w="1245" w:type="pct"/>
                  <w:shd w:val="clear" w:color="auto" w:fill="auto"/>
                  <w:vAlign w:val="center"/>
                </w:tcPr>
                <w:p w14:paraId="7DD3232C" w14:textId="1176C927" w:rsidR="00FA4FA1" w:rsidRPr="00FA4FA1" w:rsidRDefault="00FA4FA1" w:rsidP="00FA4FA1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color w:val="FF0000"/>
                      <w:sz w:val="18"/>
                      <w:lang w:val="sv-SE"/>
                    </w:rPr>
                  </w:pPr>
                  <w:r w:rsidRPr="00FA4FA1">
                    <w:rPr>
                      <w:rFonts w:hint="eastAsia"/>
                      <w:strike/>
                      <w:color w:val="FF0000"/>
                      <w:sz w:val="18"/>
                      <w:lang w:val="sv-SE"/>
                    </w:rPr>
                    <w:t>上装正极继电器状态</w:t>
                  </w:r>
                </w:p>
              </w:tc>
              <w:tc>
                <w:tcPr>
                  <w:tcW w:w="402" w:type="pct"/>
                  <w:shd w:val="clear" w:color="auto" w:fill="auto"/>
                  <w:vAlign w:val="center"/>
                </w:tcPr>
                <w:p w14:paraId="27F95ACD" w14:textId="3B549C22" w:rsidR="00FA4FA1" w:rsidRPr="00FA4FA1" w:rsidRDefault="00FA4FA1" w:rsidP="00FA4FA1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color w:val="FF0000"/>
                      <w:sz w:val="18"/>
                      <w:lang w:val="sv-SE"/>
                    </w:rPr>
                  </w:pPr>
                  <w:r w:rsidRPr="00FA4FA1">
                    <w:rPr>
                      <w:rFonts w:hint="eastAsia"/>
                      <w:strike/>
                      <w:color w:val="FF0000"/>
                      <w:sz w:val="18"/>
                      <w:lang w:val="sv-SE"/>
                    </w:rPr>
                    <w:t>2</w:t>
                  </w:r>
                </w:p>
              </w:tc>
              <w:tc>
                <w:tcPr>
                  <w:tcW w:w="487" w:type="pct"/>
                  <w:shd w:val="clear" w:color="auto" w:fill="auto"/>
                  <w:vAlign w:val="center"/>
                </w:tcPr>
                <w:p w14:paraId="241D4237" w14:textId="78FC446B" w:rsidR="00FA4FA1" w:rsidRPr="00FA4FA1" w:rsidRDefault="00FA4FA1" w:rsidP="00FA4FA1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color w:val="FF0000"/>
                      <w:sz w:val="18"/>
                      <w:lang w:val="sv-SE"/>
                    </w:rPr>
                  </w:pPr>
                  <w:r w:rsidRPr="00FA4FA1">
                    <w:rPr>
                      <w:rFonts w:hint="eastAsia"/>
                      <w:strike/>
                      <w:color w:val="FF0000"/>
                      <w:sz w:val="18"/>
                      <w:lang w:val="sv-SE"/>
                    </w:rPr>
                    <w:t>6</w:t>
                  </w:r>
                </w:p>
              </w:tc>
              <w:tc>
                <w:tcPr>
                  <w:tcW w:w="1085" w:type="pct"/>
                  <w:shd w:val="clear" w:color="auto" w:fill="auto"/>
                  <w:vAlign w:val="center"/>
                </w:tcPr>
                <w:p w14:paraId="1182065C" w14:textId="51C95454" w:rsidR="00FA4FA1" w:rsidRPr="00FA4FA1" w:rsidRDefault="00FA4FA1" w:rsidP="00FA4FA1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color w:val="FF0000"/>
                      <w:sz w:val="18"/>
                      <w:lang w:val="sv-SE"/>
                    </w:rPr>
                  </w:pPr>
                  <w:r w:rsidRPr="00FA4FA1">
                    <w:rPr>
                      <w:rFonts w:hint="eastAsia"/>
                      <w:strike/>
                      <w:color w:val="FF0000"/>
                      <w:sz w:val="18"/>
                      <w:lang w:val="sv-SE"/>
                    </w:rPr>
                    <w:t>0-</w:t>
                  </w:r>
                  <w:r w:rsidRPr="00FA4FA1">
                    <w:rPr>
                      <w:rFonts w:hint="eastAsia"/>
                      <w:strike/>
                      <w:color w:val="FF0000"/>
                      <w:sz w:val="18"/>
                      <w:lang w:val="sv-SE"/>
                    </w:rPr>
                    <w:t>灭，</w:t>
                  </w:r>
                  <w:r w:rsidRPr="00FA4FA1">
                    <w:rPr>
                      <w:rFonts w:hint="eastAsia"/>
                      <w:strike/>
                      <w:color w:val="FF0000"/>
                      <w:sz w:val="18"/>
                      <w:lang w:val="sv-SE"/>
                    </w:rPr>
                    <w:t>1-</w:t>
                  </w:r>
                  <w:r w:rsidRPr="00FA4FA1">
                    <w:rPr>
                      <w:rFonts w:hint="eastAsia"/>
                      <w:strike/>
                      <w:color w:val="FF0000"/>
                      <w:sz w:val="18"/>
                      <w:lang w:val="sv-SE"/>
                    </w:rPr>
                    <w:t>开</w:t>
                  </w:r>
                </w:p>
              </w:tc>
            </w:tr>
          </w:tbl>
          <w:p w14:paraId="26CF59C7" w14:textId="77777777" w:rsidR="00FA4FA1" w:rsidRDefault="00FA4FA1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</w:p>
          <w:p w14:paraId="5CEBB5D0" w14:textId="6292EF0C" w:rsidR="00FA4FA1" w:rsidRPr="00A018B1" w:rsidRDefault="00FA4FA1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报文2：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94"/>
              <w:gridCol w:w="1359"/>
              <w:gridCol w:w="1011"/>
              <w:gridCol w:w="1357"/>
              <w:gridCol w:w="836"/>
              <w:gridCol w:w="648"/>
              <w:gridCol w:w="1447"/>
            </w:tblGrid>
            <w:tr w:rsidR="002D3597" w:rsidRPr="009315FC" w14:paraId="2749D574" w14:textId="77777777" w:rsidTr="00FA4FA1">
              <w:tc>
                <w:tcPr>
                  <w:tcW w:w="706" w:type="pct"/>
                  <w:vAlign w:val="center"/>
                </w:tcPr>
                <w:p w14:paraId="7529BF6F" w14:textId="77777777" w:rsidR="002D3597" w:rsidRPr="009315FC" w:rsidRDefault="002D3597" w:rsidP="002D359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proofErr w:type="gramStart"/>
                  <w:r w:rsidRPr="009315FC">
                    <w:rPr>
                      <w:rFonts w:hint="eastAsia"/>
                      <w:color w:val="000000" w:themeColor="text1"/>
                      <w:sz w:val="18"/>
                    </w:rPr>
                    <w:t>报文名</w:t>
                  </w:r>
                  <w:proofErr w:type="gramEnd"/>
                </w:p>
              </w:tc>
              <w:tc>
                <w:tcPr>
                  <w:tcW w:w="877" w:type="pct"/>
                  <w:shd w:val="clear" w:color="auto" w:fill="auto"/>
                  <w:vAlign w:val="center"/>
                </w:tcPr>
                <w:p w14:paraId="5DA20D78" w14:textId="77777777" w:rsidR="002D3597" w:rsidRPr="009315FC" w:rsidRDefault="002D3597" w:rsidP="002D359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9315FC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ID</w:t>
                  </w:r>
                </w:p>
              </w:tc>
              <w:tc>
                <w:tcPr>
                  <w:tcW w:w="652" w:type="pct"/>
                  <w:vAlign w:val="center"/>
                </w:tcPr>
                <w:p w14:paraId="2CEB9015" w14:textId="77777777" w:rsidR="002D3597" w:rsidRPr="009315FC" w:rsidRDefault="002D3597" w:rsidP="002D359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9315FC">
                    <w:rPr>
                      <w:rFonts w:hint="eastAsia"/>
                      <w:color w:val="000000" w:themeColor="text1"/>
                      <w:sz w:val="18"/>
                    </w:rPr>
                    <w:t>周期</w:t>
                  </w:r>
                </w:p>
              </w:tc>
              <w:tc>
                <w:tcPr>
                  <w:tcW w:w="875" w:type="pct"/>
                  <w:shd w:val="clear" w:color="auto" w:fill="auto"/>
                  <w:vAlign w:val="center"/>
                </w:tcPr>
                <w:p w14:paraId="64034726" w14:textId="77777777" w:rsidR="002D3597" w:rsidRPr="009315FC" w:rsidRDefault="002D3597" w:rsidP="002D359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9315FC">
                    <w:rPr>
                      <w:color w:val="000000" w:themeColor="text1"/>
                      <w:sz w:val="18"/>
                    </w:rPr>
                    <w:t>内容</w:t>
                  </w:r>
                </w:p>
              </w:tc>
              <w:tc>
                <w:tcPr>
                  <w:tcW w:w="539" w:type="pct"/>
                  <w:shd w:val="clear" w:color="auto" w:fill="auto"/>
                  <w:vAlign w:val="center"/>
                </w:tcPr>
                <w:p w14:paraId="6CCD6E9E" w14:textId="77777777" w:rsidR="002D3597" w:rsidRPr="009315FC" w:rsidRDefault="002D3597" w:rsidP="002D359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9315FC">
                    <w:rPr>
                      <w:color w:val="000000" w:themeColor="text1"/>
                      <w:sz w:val="18"/>
                    </w:rPr>
                    <w:t>字节</w:t>
                  </w:r>
                </w:p>
              </w:tc>
              <w:tc>
                <w:tcPr>
                  <w:tcW w:w="418" w:type="pct"/>
                  <w:shd w:val="clear" w:color="auto" w:fill="auto"/>
                  <w:vAlign w:val="center"/>
                </w:tcPr>
                <w:p w14:paraId="2019A03B" w14:textId="77777777" w:rsidR="002D3597" w:rsidRPr="009315FC" w:rsidRDefault="002D3597" w:rsidP="002D359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9315FC">
                    <w:rPr>
                      <w:color w:val="000000" w:themeColor="text1"/>
                      <w:sz w:val="18"/>
                    </w:rPr>
                    <w:t>位</w:t>
                  </w:r>
                </w:p>
              </w:tc>
              <w:tc>
                <w:tcPr>
                  <w:tcW w:w="932" w:type="pct"/>
                  <w:shd w:val="clear" w:color="auto" w:fill="auto"/>
                  <w:vAlign w:val="center"/>
                </w:tcPr>
                <w:p w14:paraId="1224C297" w14:textId="77777777" w:rsidR="002D3597" w:rsidRPr="009315FC" w:rsidRDefault="002D3597" w:rsidP="002D359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9315FC">
                    <w:rPr>
                      <w:color w:val="000000" w:themeColor="text1"/>
                      <w:sz w:val="18"/>
                    </w:rPr>
                    <w:t>备注</w:t>
                  </w:r>
                </w:p>
              </w:tc>
            </w:tr>
            <w:tr w:rsidR="002D3597" w:rsidRPr="009315FC" w14:paraId="7A9386AC" w14:textId="77777777" w:rsidTr="00FA4FA1">
              <w:tc>
                <w:tcPr>
                  <w:tcW w:w="706" w:type="pct"/>
                  <w:vAlign w:val="center"/>
                </w:tcPr>
                <w:p w14:paraId="568E7844" w14:textId="7833811D" w:rsidR="002D3597" w:rsidRPr="009315FC" w:rsidRDefault="002D3597" w:rsidP="00053581">
                  <w:pPr>
                    <w:spacing w:after="0" w:line="240" w:lineRule="auto"/>
                    <w:jc w:val="both"/>
                    <w:rPr>
                      <w:color w:val="000000" w:themeColor="text1"/>
                      <w:sz w:val="18"/>
                      <w:lang w:eastAsia="zh-CN"/>
                    </w:rPr>
                  </w:pPr>
                  <w:r w:rsidRPr="009315FC">
                    <w:rPr>
                      <w:rFonts w:hint="eastAsia"/>
                      <w:color w:val="000000" w:themeColor="text1"/>
                      <w:sz w:val="18"/>
                      <w:lang w:eastAsia="zh-CN"/>
                    </w:rPr>
                    <w:t>PTO</w:t>
                  </w:r>
                  <w:r w:rsidR="00053581">
                    <w:rPr>
                      <w:color w:val="000000" w:themeColor="text1"/>
                      <w:sz w:val="18"/>
                      <w:lang w:eastAsia="zh-CN"/>
                    </w:rPr>
                    <w:t>-TCU</w:t>
                  </w:r>
                </w:p>
              </w:tc>
              <w:tc>
                <w:tcPr>
                  <w:tcW w:w="877" w:type="pct"/>
                  <w:shd w:val="clear" w:color="auto" w:fill="auto"/>
                  <w:vAlign w:val="center"/>
                </w:tcPr>
                <w:p w14:paraId="32A89A3A" w14:textId="77777777" w:rsidR="002D3597" w:rsidRPr="009315FC" w:rsidRDefault="002D3597" w:rsidP="002D3597">
                  <w:pPr>
                    <w:spacing w:after="0" w:line="240" w:lineRule="auto"/>
                    <w:jc w:val="both"/>
                    <w:rPr>
                      <w:color w:val="000000" w:themeColor="text1"/>
                      <w:sz w:val="18"/>
                      <w:lang w:eastAsia="zh-CN"/>
                    </w:rPr>
                  </w:pPr>
                  <w:r w:rsidRPr="009315FC">
                    <w:rPr>
                      <w:rFonts w:hint="eastAsia"/>
                      <w:color w:val="000000" w:themeColor="text1"/>
                      <w:sz w:val="18"/>
                      <w:lang w:eastAsia="zh-CN"/>
                    </w:rPr>
                    <w:t>18FDA403</w:t>
                  </w:r>
                </w:p>
              </w:tc>
              <w:tc>
                <w:tcPr>
                  <w:tcW w:w="652" w:type="pct"/>
                  <w:vAlign w:val="center"/>
                </w:tcPr>
                <w:p w14:paraId="09316E87" w14:textId="77777777" w:rsidR="002D3597" w:rsidRPr="009315FC" w:rsidRDefault="002D3597" w:rsidP="002D359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9315FC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100ms</w:t>
                  </w:r>
                </w:p>
              </w:tc>
              <w:tc>
                <w:tcPr>
                  <w:tcW w:w="875" w:type="pct"/>
                  <w:shd w:val="clear" w:color="auto" w:fill="auto"/>
                  <w:vAlign w:val="center"/>
                </w:tcPr>
                <w:p w14:paraId="4869E126" w14:textId="77777777" w:rsidR="002D3597" w:rsidRPr="009315FC" w:rsidRDefault="002D3597" w:rsidP="002D359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proofErr w:type="gramStart"/>
                  <w:r w:rsidRPr="009315FC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取力开关</w:t>
                  </w:r>
                  <w:proofErr w:type="gramEnd"/>
                </w:p>
              </w:tc>
              <w:tc>
                <w:tcPr>
                  <w:tcW w:w="539" w:type="pct"/>
                  <w:shd w:val="clear" w:color="auto" w:fill="auto"/>
                  <w:vAlign w:val="center"/>
                </w:tcPr>
                <w:p w14:paraId="20EF39CF" w14:textId="77777777" w:rsidR="002D3597" w:rsidRPr="009315FC" w:rsidRDefault="002D3597" w:rsidP="002D359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9315FC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1</w:t>
                  </w:r>
                </w:p>
              </w:tc>
              <w:tc>
                <w:tcPr>
                  <w:tcW w:w="418" w:type="pct"/>
                  <w:shd w:val="clear" w:color="auto" w:fill="auto"/>
                  <w:vAlign w:val="center"/>
                </w:tcPr>
                <w:p w14:paraId="14898D39" w14:textId="77777777" w:rsidR="002D3597" w:rsidRPr="009315FC" w:rsidRDefault="002D3597" w:rsidP="002D359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9315FC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7-8</w:t>
                  </w:r>
                </w:p>
              </w:tc>
              <w:tc>
                <w:tcPr>
                  <w:tcW w:w="932" w:type="pct"/>
                  <w:shd w:val="clear" w:color="auto" w:fill="auto"/>
                  <w:vAlign w:val="center"/>
                </w:tcPr>
                <w:p w14:paraId="7BFB8112" w14:textId="77777777" w:rsidR="002D3597" w:rsidRPr="009315FC" w:rsidRDefault="002D3597" w:rsidP="002D359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9315FC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1-</w:t>
                  </w:r>
                  <w:r w:rsidRPr="009315FC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开，其他</w:t>
                  </w:r>
                  <w:r w:rsidRPr="009315FC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-</w:t>
                  </w:r>
                  <w:r w:rsidRPr="009315FC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关</w:t>
                  </w:r>
                </w:p>
              </w:tc>
            </w:tr>
            <w:tr w:rsidR="002D3597" w:rsidRPr="009315FC" w14:paraId="0E7CD741" w14:textId="77777777" w:rsidTr="00FA4FA1">
              <w:tc>
                <w:tcPr>
                  <w:tcW w:w="706" w:type="pct"/>
                  <w:vAlign w:val="center"/>
                </w:tcPr>
                <w:p w14:paraId="08A26D7F" w14:textId="77777777" w:rsidR="002D3597" w:rsidRPr="009315FC" w:rsidRDefault="002D3597" w:rsidP="002D3597">
                  <w:pPr>
                    <w:spacing w:after="0" w:line="240" w:lineRule="auto"/>
                    <w:jc w:val="both"/>
                    <w:rPr>
                      <w:color w:val="000000" w:themeColor="text1"/>
                      <w:sz w:val="18"/>
                      <w:lang w:eastAsia="zh-CN"/>
                    </w:rPr>
                  </w:pPr>
                </w:p>
              </w:tc>
              <w:tc>
                <w:tcPr>
                  <w:tcW w:w="877" w:type="pct"/>
                  <w:shd w:val="clear" w:color="auto" w:fill="auto"/>
                  <w:vAlign w:val="center"/>
                </w:tcPr>
                <w:p w14:paraId="5A4F6219" w14:textId="77777777" w:rsidR="002D3597" w:rsidRPr="009315FC" w:rsidRDefault="002D3597" w:rsidP="002D3597">
                  <w:pPr>
                    <w:spacing w:after="0" w:line="240" w:lineRule="auto"/>
                    <w:jc w:val="both"/>
                    <w:rPr>
                      <w:color w:val="000000" w:themeColor="text1"/>
                      <w:sz w:val="18"/>
                      <w:lang w:eastAsia="zh-CN"/>
                    </w:rPr>
                  </w:pPr>
                </w:p>
              </w:tc>
              <w:tc>
                <w:tcPr>
                  <w:tcW w:w="652" w:type="pct"/>
                  <w:vAlign w:val="center"/>
                </w:tcPr>
                <w:p w14:paraId="3273456E" w14:textId="77777777" w:rsidR="002D3597" w:rsidRPr="009315FC" w:rsidRDefault="002D3597" w:rsidP="002D359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</w:p>
              </w:tc>
              <w:tc>
                <w:tcPr>
                  <w:tcW w:w="875" w:type="pct"/>
                  <w:shd w:val="clear" w:color="auto" w:fill="auto"/>
                  <w:vAlign w:val="center"/>
                </w:tcPr>
                <w:p w14:paraId="0B3B5977" w14:textId="77777777" w:rsidR="002D3597" w:rsidRPr="009315FC" w:rsidRDefault="002D3597" w:rsidP="002D359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proofErr w:type="gramStart"/>
                  <w:r w:rsidRPr="009315FC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取力控制</w:t>
                  </w:r>
                  <w:proofErr w:type="gramEnd"/>
                </w:p>
              </w:tc>
              <w:tc>
                <w:tcPr>
                  <w:tcW w:w="539" w:type="pct"/>
                  <w:shd w:val="clear" w:color="auto" w:fill="auto"/>
                  <w:vAlign w:val="center"/>
                </w:tcPr>
                <w:p w14:paraId="7EE3EF29" w14:textId="1822AB9D" w:rsidR="002D3597" w:rsidRPr="009315FC" w:rsidRDefault="00053581" w:rsidP="002D359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>
                    <w:rPr>
                      <w:color w:val="000000" w:themeColor="text1"/>
                      <w:sz w:val="18"/>
                      <w:lang w:val="sv-SE"/>
                    </w:rPr>
                    <w:t>5</w:t>
                  </w:r>
                </w:p>
              </w:tc>
              <w:tc>
                <w:tcPr>
                  <w:tcW w:w="418" w:type="pct"/>
                  <w:shd w:val="clear" w:color="auto" w:fill="auto"/>
                  <w:vAlign w:val="center"/>
                </w:tcPr>
                <w:p w14:paraId="095AFC4C" w14:textId="77777777" w:rsidR="002D3597" w:rsidRPr="009315FC" w:rsidRDefault="002D3597" w:rsidP="002D359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9315FC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7-8</w:t>
                  </w:r>
                </w:p>
              </w:tc>
              <w:tc>
                <w:tcPr>
                  <w:tcW w:w="932" w:type="pct"/>
                  <w:shd w:val="clear" w:color="auto" w:fill="auto"/>
                  <w:vAlign w:val="center"/>
                </w:tcPr>
                <w:p w14:paraId="028DA197" w14:textId="77777777" w:rsidR="002D3597" w:rsidRPr="009315FC" w:rsidRDefault="002D3597" w:rsidP="002D359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9315FC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1-</w:t>
                  </w:r>
                  <w:r w:rsidRPr="009315FC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开，其他</w:t>
                  </w:r>
                  <w:r w:rsidRPr="009315FC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-</w:t>
                  </w:r>
                  <w:r w:rsidRPr="009315FC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关</w:t>
                  </w:r>
                </w:p>
              </w:tc>
            </w:tr>
            <w:tr w:rsidR="00FA4FA1" w:rsidRPr="009315FC" w14:paraId="7706045E" w14:textId="77777777" w:rsidTr="00FA4FA1">
              <w:tc>
                <w:tcPr>
                  <w:tcW w:w="5000" w:type="pct"/>
                  <w:gridSpan w:val="7"/>
                  <w:vAlign w:val="center"/>
                </w:tcPr>
                <w:p w14:paraId="63221E2C" w14:textId="77777777" w:rsidR="00FA4FA1" w:rsidRPr="00AB7198" w:rsidRDefault="00FA4FA1" w:rsidP="00FA4FA1">
                  <w:pPr>
                    <w:spacing w:line="240" w:lineRule="auto"/>
                    <w:rPr>
                      <w:sz w:val="20"/>
                      <w:lang w:eastAsia="zh-CN"/>
                    </w:rPr>
                  </w:pPr>
                  <w:proofErr w:type="gramStart"/>
                  <w:r w:rsidRPr="00AB7198">
                    <w:rPr>
                      <w:rFonts w:hint="eastAsia"/>
                      <w:sz w:val="20"/>
                      <w:lang w:eastAsia="zh-CN"/>
                    </w:rPr>
                    <w:t>取力控制</w:t>
                  </w:r>
                  <w:proofErr w:type="gramEnd"/>
                  <w:r w:rsidRPr="00AB7198">
                    <w:rPr>
                      <w:rFonts w:hint="eastAsia"/>
                      <w:sz w:val="20"/>
                      <w:lang w:eastAsia="zh-CN"/>
                    </w:rPr>
                    <w:t>=1</w:t>
                  </w:r>
                  <w:r w:rsidRPr="00AB7198">
                    <w:rPr>
                      <w:rFonts w:hint="eastAsia"/>
                      <w:sz w:val="20"/>
                      <w:lang w:eastAsia="zh-CN"/>
                    </w:rPr>
                    <w:t>，</w:t>
                  </w:r>
                  <w:proofErr w:type="gramStart"/>
                  <w:r w:rsidRPr="00AB7198">
                    <w:rPr>
                      <w:rFonts w:hint="eastAsia"/>
                      <w:sz w:val="20"/>
                      <w:lang w:eastAsia="zh-CN"/>
                    </w:rPr>
                    <w:t>不论取力开关</w:t>
                  </w:r>
                  <w:proofErr w:type="gramEnd"/>
                  <w:r w:rsidRPr="00AB7198">
                    <w:rPr>
                      <w:rFonts w:hint="eastAsia"/>
                      <w:sz w:val="20"/>
                      <w:lang w:eastAsia="zh-CN"/>
                    </w:rPr>
                    <w:t>状态，</w:t>
                  </w:r>
                  <w:proofErr w:type="gramStart"/>
                  <w:r w:rsidRPr="00AB7198">
                    <w:rPr>
                      <w:rFonts w:hint="eastAsia"/>
                      <w:sz w:val="20"/>
                      <w:lang w:eastAsia="zh-CN"/>
                    </w:rPr>
                    <w:t>取力指示</w:t>
                  </w:r>
                  <w:proofErr w:type="gramEnd"/>
                  <w:r w:rsidRPr="00AB7198">
                    <w:rPr>
                      <w:rFonts w:hint="eastAsia"/>
                      <w:sz w:val="20"/>
                      <w:lang w:eastAsia="zh-CN"/>
                    </w:rPr>
                    <w:t>常亮，同时有声音报警提醒；</w:t>
                  </w:r>
                </w:p>
                <w:p w14:paraId="7418D08F" w14:textId="3C39E817" w:rsidR="00FA4FA1" w:rsidRPr="00FA4FA1" w:rsidRDefault="00FA4FA1" w:rsidP="00FA4FA1">
                  <w:pPr>
                    <w:spacing w:line="240" w:lineRule="auto"/>
                    <w:rPr>
                      <w:sz w:val="20"/>
                      <w:lang w:eastAsia="zh-CN"/>
                    </w:rPr>
                  </w:pPr>
                  <w:proofErr w:type="gramStart"/>
                  <w:r w:rsidRPr="00AB7198">
                    <w:rPr>
                      <w:rFonts w:hint="eastAsia"/>
                      <w:sz w:val="20"/>
                      <w:lang w:eastAsia="zh-CN"/>
                    </w:rPr>
                    <w:t>取力控制</w:t>
                  </w:r>
                  <w:proofErr w:type="gramEnd"/>
                  <w:r w:rsidRPr="00AB7198">
                    <w:rPr>
                      <w:rFonts w:hint="eastAsia"/>
                      <w:sz w:val="20"/>
                      <w:lang w:eastAsia="zh-CN"/>
                    </w:rPr>
                    <w:t>≠</w:t>
                  </w:r>
                  <w:r w:rsidRPr="00AB7198">
                    <w:rPr>
                      <w:rFonts w:hint="eastAsia"/>
                      <w:sz w:val="20"/>
                      <w:lang w:eastAsia="zh-CN"/>
                    </w:rPr>
                    <w:t>1</w:t>
                  </w:r>
                  <w:r w:rsidRPr="00AB7198">
                    <w:rPr>
                      <w:rFonts w:hint="eastAsia"/>
                      <w:sz w:val="20"/>
                      <w:lang w:eastAsia="zh-CN"/>
                    </w:rPr>
                    <w:t>，</w:t>
                  </w:r>
                  <w:proofErr w:type="gramStart"/>
                  <w:r w:rsidRPr="00AB7198">
                    <w:rPr>
                      <w:rFonts w:hint="eastAsia"/>
                      <w:sz w:val="20"/>
                      <w:lang w:eastAsia="zh-CN"/>
                    </w:rPr>
                    <w:t>取力开关</w:t>
                  </w:r>
                  <w:proofErr w:type="gramEnd"/>
                  <w:r w:rsidRPr="00AB7198">
                    <w:rPr>
                      <w:rFonts w:hint="eastAsia"/>
                      <w:sz w:val="20"/>
                      <w:lang w:eastAsia="zh-CN"/>
                    </w:rPr>
                    <w:t>=1</w:t>
                  </w:r>
                  <w:r w:rsidRPr="00AB7198">
                    <w:rPr>
                      <w:rFonts w:hint="eastAsia"/>
                      <w:sz w:val="20"/>
                      <w:lang w:eastAsia="zh-CN"/>
                    </w:rPr>
                    <w:t>，</w:t>
                  </w:r>
                  <w:proofErr w:type="gramStart"/>
                  <w:r w:rsidRPr="00AB7198">
                    <w:rPr>
                      <w:rFonts w:hint="eastAsia"/>
                      <w:sz w:val="20"/>
                      <w:lang w:eastAsia="zh-CN"/>
                    </w:rPr>
                    <w:t>取力指示</w:t>
                  </w:r>
                  <w:proofErr w:type="gramEnd"/>
                  <w:r w:rsidRPr="00AB7198">
                    <w:rPr>
                      <w:rFonts w:hint="eastAsia"/>
                      <w:sz w:val="20"/>
                      <w:lang w:eastAsia="zh-CN"/>
                    </w:rPr>
                    <w:t>闪烁，</w:t>
                  </w:r>
                  <w:r w:rsidRPr="00AB7198">
                    <w:rPr>
                      <w:rFonts w:hint="eastAsia"/>
                      <w:sz w:val="20"/>
                      <w:lang w:eastAsia="zh-CN"/>
                    </w:rPr>
                    <w:t>1Hz</w:t>
                  </w:r>
                  <w:r w:rsidRPr="00AB7198">
                    <w:rPr>
                      <w:rFonts w:hint="eastAsia"/>
                      <w:sz w:val="20"/>
                      <w:lang w:eastAsia="zh-CN"/>
                    </w:rPr>
                    <w:t>。</w:t>
                  </w:r>
                </w:p>
              </w:tc>
            </w:tr>
          </w:tbl>
          <w:p w14:paraId="7B653832" w14:textId="77777777" w:rsidR="00CA2C5F" w:rsidRDefault="00CA2C5F">
            <w:pPr>
              <w:rPr>
                <w:sz w:val="20"/>
                <w:lang w:eastAsia="zh-CN"/>
              </w:rPr>
            </w:pPr>
          </w:p>
          <w:p w14:paraId="61E26D6E" w14:textId="1E44835B" w:rsidR="001E0EC0" w:rsidRPr="005831D6" w:rsidRDefault="00B128DE" w:rsidP="00FA4FA1">
            <w:pPr>
              <w:rPr>
                <w:sz w:val="20"/>
                <w:lang w:eastAsia="zh-CN"/>
              </w:rPr>
            </w:pPr>
            <w:r w:rsidRPr="00B128DE">
              <w:rPr>
                <w:rFonts w:hint="eastAsia"/>
                <w:sz w:val="20"/>
                <w:highlight w:val="yellow"/>
                <w:lang w:eastAsia="zh-CN"/>
              </w:rPr>
              <w:t>根据车型不同，</w:t>
            </w:r>
            <w:r w:rsidRPr="00B128DE">
              <w:rPr>
                <w:rFonts w:hint="eastAsia"/>
                <w:sz w:val="20"/>
                <w:highlight w:val="yellow"/>
                <w:lang w:eastAsia="zh-CN"/>
              </w:rPr>
              <w:t>TCU</w:t>
            </w:r>
            <w:r w:rsidRPr="00B128DE">
              <w:rPr>
                <w:rFonts w:hint="eastAsia"/>
                <w:sz w:val="20"/>
                <w:highlight w:val="yellow"/>
                <w:lang w:eastAsia="zh-CN"/>
              </w:rPr>
              <w:t>反馈的</w:t>
            </w:r>
            <w:proofErr w:type="gramStart"/>
            <w:r w:rsidRPr="00B128DE">
              <w:rPr>
                <w:rFonts w:hint="eastAsia"/>
                <w:sz w:val="20"/>
                <w:highlight w:val="yellow"/>
                <w:lang w:eastAsia="zh-CN"/>
              </w:rPr>
              <w:t>取力状态</w:t>
            </w:r>
            <w:proofErr w:type="gramEnd"/>
            <w:r w:rsidRPr="00B128DE">
              <w:rPr>
                <w:rFonts w:hint="eastAsia"/>
                <w:sz w:val="20"/>
                <w:highlight w:val="yellow"/>
                <w:lang w:eastAsia="zh-CN"/>
              </w:rPr>
              <w:t>可能包含以上两种报文或其中一条</w:t>
            </w:r>
          </w:p>
        </w:tc>
      </w:tr>
      <w:tr w:rsidR="00CA2C5F" w14:paraId="26878B3A" w14:textId="77777777" w:rsidTr="002D3597">
        <w:trPr>
          <w:trHeight w:val="270"/>
        </w:trPr>
        <w:tc>
          <w:tcPr>
            <w:tcW w:w="15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2A38C30C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E9F763B" w14:textId="77777777" w:rsidR="00CA2C5F" w:rsidRDefault="00B42207">
            <w:pPr>
              <w:rPr>
                <w:rFonts w:ascii="宋体" w:hAnsi="宋体" w:cs="Arial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取力指示灯亮</w:t>
            </w:r>
            <w:proofErr w:type="spellEnd"/>
          </w:p>
        </w:tc>
      </w:tr>
      <w:tr w:rsidR="00CA2C5F" w14:paraId="7814E3DC" w14:textId="77777777" w:rsidTr="002D3597">
        <w:trPr>
          <w:trHeight w:val="270"/>
        </w:trPr>
        <w:tc>
          <w:tcPr>
            <w:tcW w:w="15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38F50916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B6A62BE" w14:textId="77777777" w:rsidR="00CA2C5F" w:rsidRDefault="00B42207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LCD</w:t>
            </w:r>
          </w:p>
          <w:p w14:paraId="3805A6C3" w14:textId="04EE74DE" w:rsidR="005831D6" w:rsidRDefault="00B42207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  <w:r>
              <w:rPr>
                <w:noProof/>
                <w:lang w:val="en-US" w:eastAsia="zh-CN"/>
              </w:rPr>
              <w:drawing>
                <wp:inline distT="0" distB="0" distL="0" distR="0" wp14:anchorId="5EFD5728" wp14:editId="76E23977">
                  <wp:extent cx="423333" cy="407051"/>
                  <wp:effectExtent l="0" t="0" r="0" b="0"/>
                  <wp:docPr id="3" name="图片 3" descr="说明: 屏幕剪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说明: 屏幕剪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117" cy="4154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57802EB" w14:textId="68FD06B2" w:rsidR="005831D6" w:rsidRDefault="00B42207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  <w:r>
              <w:rPr>
                <w:rFonts w:hint="eastAsia"/>
                <w:sz w:val="20"/>
                <w:szCs w:val="20"/>
                <w:lang w:eastAsia="zh-CN"/>
              </w:rPr>
              <w:t>黄色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</w:p>
        </w:tc>
      </w:tr>
      <w:tr w:rsidR="00CA2C5F" w14:paraId="31440A6B" w14:textId="77777777" w:rsidTr="002D3597">
        <w:trPr>
          <w:trHeight w:val="270"/>
        </w:trPr>
        <w:tc>
          <w:tcPr>
            <w:tcW w:w="15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54765DBD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BF70E60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以下任意条件满足时，退出</w:t>
            </w:r>
          </w:p>
          <w:p w14:paraId="2FEF563D" w14:textId="77777777" w:rsidR="00CA2C5F" w:rsidRDefault="00B42207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电源断开；</w:t>
            </w:r>
          </w:p>
          <w:p w14:paraId="0BCC2214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2.或</w:t>
            </w:r>
            <w:r>
              <w:rPr>
                <w:rFonts w:hint="eastAsia"/>
                <w:sz w:val="20"/>
                <w:lang w:eastAsia="zh-CN"/>
              </w:rPr>
              <w:t xml:space="preserve"> </w:t>
            </w:r>
            <w:proofErr w:type="gramStart"/>
            <w:r>
              <w:rPr>
                <w:rFonts w:hint="eastAsia"/>
                <w:sz w:val="20"/>
                <w:lang w:eastAsia="zh-CN"/>
              </w:rPr>
              <w:t>收到取力指示</w:t>
            </w:r>
            <w:proofErr w:type="gramEnd"/>
            <w:r>
              <w:rPr>
                <w:rFonts w:hint="eastAsia"/>
                <w:sz w:val="20"/>
                <w:lang w:eastAsia="zh-CN"/>
              </w:rPr>
              <w:t>熄灭总线信号</w:t>
            </w:r>
          </w:p>
        </w:tc>
      </w:tr>
      <w:tr w:rsidR="00CA2C5F" w14:paraId="33491361" w14:textId="77777777" w:rsidTr="00102C7E">
        <w:trPr>
          <w:trHeight w:val="270"/>
        </w:trPr>
        <w:tc>
          <w:tcPr>
            <w:tcW w:w="155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1A508AB5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EE60172" w14:textId="77777777" w:rsidR="00CA2C5F" w:rsidRDefault="00B42207">
            <w:pPr>
              <w:rPr>
                <w:rFonts w:ascii="宋体" w:hAnsi="宋体" w:cs="Arial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总线</w:t>
            </w:r>
            <w:proofErr w:type="spellEnd"/>
            <w:r>
              <w:rPr>
                <w:rFonts w:ascii="宋体" w:hAnsi="宋体" w:cs="Arial" w:hint="eastAsia"/>
                <w:sz w:val="20"/>
                <w:szCs w:val="20"/>
              </w:rPr>
              <w:t>：</w:t>
            </w:r>
          </w:p>
          <w:p w14:paraId="78D23506" w14:textId="77777777" w:rsidR="00CA2C5F" w:rsidRDefault="00B42207">
            <w:pPr>
              <w:rPr>
                <w:rFonts w:ascii="宋体" w:hAnsi="宋体" w:cs="Arial"/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</w:rPr>
              <w:t>取力指示信号</w:t>
            </w:r>
            <w:proofErr w:type="spellEnd"/>
          </w:p>
        </w:tc>
      </w:tr>
      <w:tr w:rsidR="00CA2C5F" w14:paraId="1A8DEA61" w14:textId="77777777" w:rsidTr="00102C7E">
        <w:trPr>
          <w:trHeight w:val="270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</w:tcPr>
          <w:p w14:paraId="15792ECE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056203" w14:textId="77777777" w:rsidR="00CA2C5F" w:rsidRDefault="00CA2C5F">
            <w:pPr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102C7E" w14:paraId="1DA0CF9D" w14:textId="77777777" w:rsidTr="00102C7E">
        <w:trPr>
          <w:trHeight w:val="270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</w:tcPr>
          <w:p w14:paraId="5C197110" w14:textId="7CF55DD5" w:rsidR="00102C7E" w:rsidRDefault="00102C7E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其它</w:t>
            </w:r>
            <w:r w:rsidR="000E791F">
              <w:rPr>
                <w:rFonts w:ascii="宋体" w:hAnsi="宋体" w:cs="Arial" w:hint="eastAsia"/>
                <w:b/>
                <w:bCs/>
                <w:sz w:val="20"/>
                <w:szCs w:val="20"/>
              </w:rPr>
              <w:t>技术要求</w:t>
            </w:r>
            <w:proofErr w:type="spellEnd"/>
          </w:p>
        </w:tc>
        <w:tc>
          <w:tcPr>
            <w:tcW w:w="7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FBAFE7" w14:textId="77777777" w:rsidR="00102C7E" w:rsidRPr="00B50BFE" w:rsidRDefault="00102C7E" w:rsidP="00102C7E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在D320</w:t>
            </w:r>
            <w:r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平台上</w:t>
            </w:r>
            <w:r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  <w:t>，</w:t>
            </w:r>
            <w:r w:rsidRPr="00F84F4F"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cyan"/>
                <w:lang w:eastAsia="zh-CN"/>
              </w:rPr>
              <w:t>需先区分是自卸车还是非自卸车，其他平台不需要区分</w:t>
            </w:r>
          </w:p>
          <w:p w14:paraId="55982B20" w14:textId="77777777" w:rsidR="00102C7E" w:rsidRDefault="00102C7E" w:rsidP="00102C7E">
            <w:pPr>
              <w:spacing w:after="120" w:line="240" w:lineRule="auto"/>
              <w:jc w:val="both"/>
              <w:rPr>
                <w:sz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如果标定为自卸车(车辆类别参数为1），则取力、车厢举升开关任一打开时，或者收到PTODE</w:t>
            </w:r>
            <w:proofErr w:type="gramStart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的取力开关</w:t>
            </w:r>
            <w:proofErr w:type="gramEnd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信号时，开启举升报警，</w:t>
            </w:r>
            <w:r w:rsidRPr="00B50BFE">
              <w:rPr>
                <w:rFonts w:hint="eastAsia"/>
                <w:sz w:val="20"/>
                <w:lang w:eastAsia="zh-CN"/>
              </w:rPr>
              <w:t>语音提示：举升，请注意！</w:t>
            </w:r>
            <w:r w:rsidRPr="00B50BFE">
              <w:rPr>
                <w:sz w:val="20"/>
                <w:lang w:eastAsia="zh-CN"/>
              </w:rPr>
              <w:t xml:space="preserve"> </w:t>
            </w:r>
            <w:r w:rsidRPr="00B50BFE">
              <w:rPr>
                <w:rFonts w:hint="eastAsia"/>
                <w:sz w:val="20"/>
                <w:lang w:eastAsia="zh-CN"/>
              </w:rPr>
              <w:t>一直语音报警，直至取消激活，无指示灯。</w:t>
            </w:r>
          </w:p>
          <w:p w14:paraId="571361EE" w14:textId="77777777" w:rsidR="00102C7E" w:rsidRPr="00102C7E" w:rsidRDefault="00102C7E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</w:p>
        </w:tc>
      </w:tr>
    </w:tbl>
    <w:p w14:paraId="74BE24C1" w14:textId="738855B0" w:rsidR="00CA2C5F" w:rsidRDefault="00B42207" w:rsidP="00BB249F">
      <w:pPr>
        <w:pStyle w:val="3"/>
      </w:pPr>
      <w:bookmarkStart w:id="7" w:name="_Toc16776625"/>
      <w:proofErr w:type="spellStart"/>
      <w:r>
        <w:rPr>
          <w:rFonts w:hint="eastAsia"/>
        </w:rPr>
        <w:lastRenderedPageBreak/>
        <w:t>轮差开启</w:t>
      </w:r>
      <w:bookmarkEnd w:id="7"/>
      <w:proofErr w:type="spellEnd"/>
    </w:p>
    <w:tbl>
      <w:tblPr>
        <w:tblW w:w="8670" w:type="dxa"/>
        <w:jc w:val="center"/>
        <w:tblLayout w:type="fixed"/>
        <w:tblLook w:val="04A0" w:firstRow="1" w:lastRow="0" w:firstColumn="1" w:lastColumn="0" w:noHBand="0" w:noVBand="1"/>
      </w:tblPr>
      <w:tblGrid>
        <w:gridCol w:w="1471"/>
        <w:gridCol w:w="7199"/>
      </w:tblGrid>
      <w:tr w:rsidR="00CA2C5F" w14:paraId="734858D4" w14:textId="77777777">
        <w:trPr>
          <w:trHeight w:val="611"/>
          <w:jc w:val="center"/>
        </w:trPr>
        <w:tc>
          <w:tcPr>
            <w:tcW w:w="14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000000" w:fill="D8D8D8"/>
            <w:vAlign w:val="center"/>
          </w:tcPr>
          <w:p w14:paraId="3D94EABD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199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14FE1A6C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轮差开启</w:t>
            </w:r>
            <w:proofErr w:type="spellEnd"/>
          </w:p>
        </w:tc>
      </w:tr>
      <w:tr w:rsidR="00CA2C5F" w14:paraId="282F2E2E" w14:textId="77777777">
        <w:trPr>
          <w:trHeight w:val="834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3984B4AD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3142DD6" w14:textId="77777777" w:rsidR="00CA2C5F" w:rsidRDefault="00B42207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仪表收到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轮间差速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开关信号低电平时，点亮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轮间差速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指示灯</w:t>
            </w:r>
          </w:p>
        </w:tc>
      </w:tr>
      <w:tr w:rsidR="00CA2C5F" w14:paraId="2A51B9EC" w14:textId="77777777">
        <w:trPr>
          <w:trHeight w:val="834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350B6078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080B98F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以下所有条件满足时，进入</w:t>
            </w:r>
          </w:p>
          <w:p w14:paraId="355B4DE2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电源接通；</w:t>
            </w:r>
          </w:p>
          <w:p w14:paraId="0AC7B404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且</w:t>
            </w:r>
            <w:r>
              <w:rPr>
                <w:rFonts w:hint="eastAsia"/>
                <w:sz w:val="20"/>
                <w:lang w:eastAsia="zh-CN"/>
              </w:rPr>
              <w:t>收到</w:t>
            </w:r>
            <w:proofErr w:type="gramStart"/>
            <w:r>
              <w:rPr>
                <w:rFonts w:hint="eastAsia"/>
                <w:sz w:val="20"/>
                <w:lang w:eastAsia="zh-CN"/>
              </w:rPr>
              <w:t>轮间差速</w:t>
            </w:r>
            <w:proofErr w:type="gramEnd"/>
            <w:r>
              <w:rPr>
                <w:rFonts w:hint="eastAsia"/>
                <w:sz w:val="20"/>
                <w:lang w:eastAsia="zh-CN"/>
              </w:rPr>
              <w:t>开关信号（低电平）</w:t>
            </w:r>
          </w:p>
        </w:tc>
      </w:tr>
      <w:tr w:rsidR="00CA2C5F" w14:paraId="03EF3896" w14:textId="77777777">
        <w:trPr>
          <w:trHeight w:val="270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1C565C9E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82BD09F" w14:textId="77777777" w:rsidR="00CA2C5F" w:rsidRDefault="00B42207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轮间差速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指示灯亮</w:t>
            </w:r>
          </w:p>
        </w:tc>
      </w:tr>
      <w:tr w:rsidR="00CA2C5F" w14:paraId="38FD91D8" w14:textId="77777777">
        <w:trPr>
          <w:trHeight w:val="270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0B5A7749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89EE61D" w14:textId="77777777" w:rsidR="00CA2C5F" w:rsidRDefault="00B42207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LCD</w:t>
            </w:r>
          </w:p>
          <w:p w14:paraId="72EEC205" w14:textId="77777777" w:rsidR="00CA2C5F" w:rsidRDefault="00B42207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  <w:r>
              <w:rPr>
                <w:noProof/>
                <w:sz w:val="20"/>
                <w:szCs w:val="20"/>
                <w:lang w:val="en-US" w:eastAsia="zh-CN"/>
              </w:rPr>
              <w:drawing>
                <wp:inline distT="0" distB="0" distL="0" distR="0" wp14:anchorId="452A898B" wp14:editId="0BEB7FA0">
                  <wp:extent cx="314325" cy="190500"/>
                  <wp:effectExtent l="0" t="0" r="0" b="0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25" cy="1905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C9631B4" w14:textId="77777777" w:rsidR="00CA2C5F" w:rsidRDefault="00B42207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  <w:r>
              <w:rPr>
                <w:rFonts w:hint="eastAsia"/>
                <w:sz w:val="20"/>
                <w:szCs w:val="20"/>
                <w:lang w:eastAsia="zh-CN"/>
              </w:rPr>
              <w:t>黄色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  </w:t>
            </w:r>
          </w:p>
        </w:tc>
      </w:tr>
      <w:tr w:rsidR="00CA2C5F" w14:paraId="6682DB7A" w14:textId="77777777">
        <w:trPr>
          <w:trHeight w:val="270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72D0E1EF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2787F31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以下任意条件满足时，退出</w:t>
            </w:r>
          </w:p>
          <w:p w14:paraId="73B44DE5" w14:textId="77777777" w:rsidR="00CA2C5F" w:rsidRDefault="00B42207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电源断开；</w:t>
            </w:r>
          </w:p>
          <w:p w14:paraId="671D34E3" w14:textId="77777777" w:rsidR="00CA2C5F" w:rsidRDefault="00B42207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2.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或</w:t>
            </w:r>
            <w:r>
              <w:rPr>
                <w:rFonts w:hint="eastAsia"/>
                <w:sz w:val="20"/>
                <w:lang w:eastAsia="zh-CN"/>
              </w:rPr>
              <w:t>轮间差</w:t>
            </w:r>
            <w:proofErr w:type="gramEnd"/>
            <w:r>
              <w:rPr>
                <w:rFonts w:hint="eastAsia"/>
                <w:sz w:val="20"/>
                <w:lang w:eastAsia="zh-CN"/>
              </w:rPr>
              <w:t>速开关信号为高电平</w:t>
            </w:r>
          </w:p>
        </w:tc>
      </w:tr>
      <w:tr w:rsidR="00CA2C5F" w14:paraId="611CFE5C" w14:textId="77777777">
        <w:trPr>
          <w:trHeight w:val="270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452AD08E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68FAD62" w14:textId="77777777" w:rsidR="00CA2C5F" w:rsidRDefault="00B42207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硬线：</w:t>
            </w:r>
          </w:p>
          <w:p w14:paraId="20FB3B41" w14:textId="77777777" w:rsidR="00CA2C5F" w:rsidRDefault="00B42207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proofErr w:type="gramStart"/>
            <w:r>
              <w:rPr>
                <w:rFonts w:hint="eastAsia"/>
                <w:sz w:val="20"/>
                <w:lang w:eastAsia="zh-CN"/>
              </w:rPr>
              <w:t>轮间差速</w:t>
            </w:r>
            <w:proofErr w:type="gramEnd"/>
            <w:r>
              <w:rPr>
                <w:rFonts w:hint="eastAsia"/>
                <w:sz w:val="20"/>
                <w:lang w:eastAsia="zh-CN"/>
              </w:rPr>
              <w:t>开关信号</w:t>
            </w:r>
          </w:p>
        </w:tc>
      </w:tr>
      <w:tr w:rsidR="00CA2C5F" w14:paraId="61ABE47F" w14:textId="77777777">
        <w:trPr>
          <w:trHeight w:val="270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3056EFC8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23995C3" w14:textId="77777777" w:rsidR="00CA2C5F" w:rsidRDefault="00B42207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总线：</w:t>
            </w:r>
          </w:p>
          <w:p w14:paraId="463325F8" w14:textId="77777777" w:rsidR="00CA2C5F" w:rsidRDefault="00B42207">
            <w:pPr>
              <w:rPr>
                <w:sz w:val="20"/>
                <w:lang w:eastAsia="zh-CN"/>
              </w:rPr>
            </w:pPr>
            <w:proofErr w:type="gramStart"/>
            <w:r>
              <w:rPr>
                <w:rFonts w:hint="eastAsia"/>
                <w:sz w:val="20"/>
                <w:lang w:eastAsia="zh-CN"/>
              </w:rPr>
              <w:t>轮间差速</w:t>
            </w:r>
            <w:proofErr w:type="gramEnd"/>
            <w:r>
              <w:rPr>
                <w:rFonts w:hint="eastAsia"/>
                <w:sz w:val="20"/>
                <w:lang w:eastAsia="zh-CN"/>
              </w:rPr>
              <w:t>低电平开关信号</w:t>
            </w:r>
          </w:p>
          <w:p w14:paraId="3344638D" w14:textId="77777777" w:rsidR="00CA2C5F" w:rsidRDefault="00B42207">
            <w:pPr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/>
                <w:sz w:val="20"/>
                <w:szCs w:val="20"/>
              </w:rPr>
              <w:t>18FF7117</w:t>
            </w:r>
            <w:r>
              <w:rPr>
                <w:rFonts w:ascii="宋体" w:hAnsi="宋体" w:cs="Arial" w:hint="eastAsia"/>
                <w:sz w:val="20"/>
                <w:szCs w:val="20"/>
              </w:rPr>
              <w:t>第3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字节</w:t>
            </w:r>
            <w:proofErr w:type="spellEnd"/>
            <w:r>
              <w:rPr>
                <w:rFonts w:ascii="宋体" w:hAnsi="宋体" w:cs="Arial" w:hint="eastAsia"/>
                <w:sz w:val="20"/>
                <w:szCs w:val="20"/>
              </w:rPr>
              <w:t>3-4位</w:t>
            </w:r>
          </w:p>
        </w:tc>
      </w:tr>
    </w:tbl>
    <w:p w14:paraId="01E00CBC" w14:textId="277F0A0F" w:rsidR="00CA2C5F" w:rsidRDefault="00B42207" w:rsidP="00BB249F">
      <w:pPr>
        <w:pStyle w:val="3"/>
      </w:pPr>
      <w:bookmarkStart w:id="8" w:name="_Toc16776626"/>
      <w:proofErr w:type="spellStart"/>
      <w:r>
        <w:t>轴差</w:t>
      </w:r>
      <w:r>
        <w:rPr>
          <w:rFonts w:hint="eastAsia"/>
        </w:rPr>
        <w:t>开启</w:t>
      </w:r>
      <w:bookmarkEnd w:id="8"/>
      <w:proofErr w:type="spellEnd"/>
    </w:p>
    <w:tbl>
      <w:tblPr>
        <w:tblW w:w="8670" w:type="dxa"/>
        <w:jc w:val="center"/>
        <w:tblLayout w:type="fixed"/>
        <w:tblLook w:val="04A0" w:firstRow="1" w:lastRow="0" w:firstColumn="1" w:lastColumn="0" w:noHBand="0" w:noVBand="1"/>
      </w:tblPr>
      <w:tblGrid>
        <w:gridCol w:w="1471"/>
        <w:gridCol w:w="7199"/>
      </w:tblGrid>
      <w:tr w:rsidR="00CA2C5F" w14:paraId="25EBFE0E" w14:textId="77777777">
        <w:trPr>
          <w:trHeight w:val="611"/>
          <w:jc w:val="center"/>
        </w:trPr>
        <w:tc>
          <w:tcPr>
            <w:tcW w:w="14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000000" w:fill="D8D8D8"/>
            <w:vAlign w:val="center"/>
          </w:tcPr>
          <w:p w14:paraId="0B552B84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199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5D7328AB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轴差开启</w:t>
            </w:r>
            <w:proofErr w:type="spellEnd"/>
          </w:p>
        </w:tc>
      </w:tr>
      <w:tr w:rsidR="00CA2C5F" w14:paraId="75CF3920" w14:textId="77777777">
        <w:trPr>
          <w:trHeight w:val="834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697E36C0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A075186" w14:textId="77777777" w:rsidR="00CA2C5F" w:rsidRDefault="00B42207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仪表收到轴间差速开关低电平信号时，点亮轴间差速指示灯。</w:t>
            </w:r>
          </w:p>
        </w:tc>
      </w:tr>
      <w:tr w:rsidR="00CA2C5F" w14:paraId="62E1B547" w14:textId="77777777">
        <w:trPr>
          <w:trHeight w:val="834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29CF6A5A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52FBD90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以下所有条件满足时，进入</w:t>
            </w:r>
          </w:p>
          <w:p w14:paraId="6387FFFF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电源接通；</w:t>
            </w:r>
          </w:p>
          <w:p w14:paraId="7374CCCC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且</w:t>
            </w:r>
            <w:r>
              <w:rPr>
                <w:rFonts w:hint="eastAsia"/>
                <w:sz w:val="20"/>
                <w:lang w:eastAsia="zh-CN"/>
              </w:rPr>
              <w:t>收到轴间差速开关信号（低电平）</w:t>
            </w:r>
          </w:p>
        </w:tc>
      </w:tr>
      <w:tr w:rsidR="00CA2C5F" w14:paraId="336D4605" w14:textId="77777777">
        <w:trPr>
          <w:trHeight w:val="270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07F458B6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反馈信息</w:t>
            </w:r>
            <w:proofErr w:type="spellEnd"/>
          </w:p>
        </w:tc>
        <w:tc>
          <w:tcPr>
            <w:tcW w:w="7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3FBF185" w14:textId="77777777" w:rsidR="00CA2C5F" w:rsidRDefault="00B42207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仪表轴间差速指示灯亮</w:t>
            </w:r>
          </w:p>
        </w:tc>
      </w:tr>
      <w:tr w:rsidR="00CA2C5F" w14:paraId="300ED83C" w14:textId="77777777">
        <w:trPr>
          <w:trHeight w:val="270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02240B55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BD3635E" w14:textId="77777777" w:rsidR="00CA2C5F" w:rsidRDefault="00B42207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LCD</w:t>
            </w:r>
          </w:p>
          <w:p w14:paraId="3797DC6D" w14:textId="77777777" w:rsidR="00CA2C5F" w:rsidRDefault="00B42207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  <w:r>
              <w:rPr>
                <w:noProof/>
                <w:sz w:val="20"/>
                <w:szCs w:val="20"/>
                <w:lang w:val="en-US" w:eastAsia="zh-CN"/>
              </w:rPr>
              <w:drawing>
                <wp:inline distT="0" distB="0" distL="0" distR="0" wp14:anchorId="648BE6B4" wp14:editId="661E6F77">
                  <wp:extent cx="209550" cy="219075"/>
                  <wp:effectExtent l="0" t="0" r="0" b="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" cy="2190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7F012D2" w14:textId="77777777" w:rsidR="00CA2C5F" w:rsidRDefault="00B42207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  <w:r>
              <w:rPr>
                <w:rFonts w:hint="eastAsia"/>
                <w:sz w:val="20"/>
                <w:szCs w:val="20"/>
                <w:lang w:eastAsia="zh-CN"/>
              </w:rPr>
              <w:t>黄色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  </w:t>
            </w:r>
          </w:p>
        </w:tc>
      </w:tr>
      <w:tr w:rsidR="00CA2C5F" w14:paraId="0F6E646C" w14:textId="77777777">
        <w:trPr>
          <w:trHeight w:val="270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448A3663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5553D79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以下任意条件满足时，退出</w:t>
            </w:r>
          </w:p>
          <w:p w14:paraId="322405B4" w14:textId="77777777" w:rsidR="00CA2C5F" w:rsidRDefault="00B42207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电源断开；</w:t>
            </w:r>
          </w:p>
          <w:p w14:paraId="2AFB8D74" w14:textId="77777777" w:rsidR="00CA2C5F" w:rsidRDefault="00B42207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sz w:val="20"/>
                <w:lang w:eastAsia="zh-CN"/>
              </w:rPr>
              <w:t xml:space="preserve"> </w:t>
            </w:r>
            <w:r>
              <w:rPr>
                <w:rFonts w:hint="eastAsia"/>
                <w:sz w:val="20"/>
                <w:lang w:eastAsia="zh-CN"/>
              </w:rPr>
              <w:t>或轴间差速开关信号为高电平</w:t>
            </w:r>
          </w:p>
        </w:tc>
      </w:tr>
      <w:tr w:rsidR="00CA2C5F" w14:paraId="1698E025" w14:textId="77777777">
        <w:trPr>
          <w:trHeight w:val="270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190F4F70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B674B1C" w14:textId="77777777" w:rsidR="00CA2C5F" w:rsidRDefault="00B42207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硬线：</w:t>
            </w:r>
          </w:p>
          <w:p w14:paraId="44B95FB1" w14:textId="77777777" w:rsidR="00CA2C5F" w:rsidRDefault="00B42207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轴间差速低电平开关信号</w:t>
            </w:r>
          </w:p>
        </w:tc>
      </w:tr>
      <w:tr w:rsidR="00CA2C5F" w14:paraId="49A4B15F" w14:textId="77777777">
        <w:trPr>
          <w:trHeight w:val="270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01DBB2ED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46BEC83" w14:textId="77777777" w:rsidR="00CA2C5F" w:rsidRDefault="00B42207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总线：</w:t>
            </w:r>
          </w:p>
          <w:p w14:paraId="1B5D4333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轴间差速低电平开关信号</w:t>
            </w:r>
          </w:p>
          <w:p w14:paraId="63E7AB54" w14:textId="77777777" w:rsidR="00CA2C5F" w:rsidRDefault="00B42207">
            <w:pPr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/>
                <w:sz w:val="20"/>
                <w:szCs w:val="20"/>
              </w:rPr>
              <w:t>18FF7117</w:t>
            </w:r>
            <w:r>
              <w:rPr>
                <w:rFonts w:ascii="宋体" w:hAnsi="宋体" w:cs="Arial" w:hint="eastAsia"/>
                <w:sz w:val="20"/>
                <w:szCs w:val="20"/>
              </w:rPr>
              <w:t>第3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字节</w:t>
            </w:r>
            <w:proofErr w:type="spellEnd"/>
            <w:r>
              <w:rPr>
                <w:rFonts w:ascii="宋体" w:hAnsi="宋体" w:cs="Arial" w:hint="eastAsia"/>
                <w:sz w:val="20"/>
                <w:szCs w:val="20"/>
              </w:rPr>
              <w:t>1-2位</w:t>
            </w:r>
          </w:p>
        </w:tc>
      </w:tr>
    </w:tbl>
    <w:p w14:paraId="650D0DF8" w14:textId="77777777" w:rsidR="001B42AA" w:rsidRDefault="001B42AA" w:rsidP="001B42AA">
      <w:pPr>
        <w:pStyle w:val="3"/>
        <w:rPr>
          <w:shd w:val="clear" w:color="auto" w:fill="FF0000"/>
        </w:rPr>
      </w:pPr>
      <w:proofErr w:type="spellStart"/>
      <w:r>
        <w:rPr>
          <w:shd w:val="clear" w:color="auto" w:fill="FF0000"/>
        </w:rPr>
        <w:t>车速显示</w:t>
      </w:r>
      <w:proofErr w:type="spellEnd"/>
    </w:p>
    <w:p w14:paraId="23490254" w14:textId="77777777" w:rsidR="001B42AA" w:rsidRDefault="001B42AA" w:rsidP="001B42AA"/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1B42AA" w:rsidRPr="00B50BFE" w14:paraId="1097FCDD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E179BAB" w14:textId="77777777" w:rsidR="001B42AA" w:rsidRPr="00B50BFE" w:rsidRDefault="001B42AA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功能名称</w:t>
            </w:r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7ABBC596" w14:textId="77777777" w:rsidR="001B42AA" w:rsidRPr="00B50BFE" w:rsidRDefault="001B42AA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hint="eastAsia"/>
                <w:b/>
                <w:color w:val="000000" w:themeColor="text1"/>
                <w:lang w:val="en-US" w:eastAsia="zh-CN"/>
              </w:rPr>
              <w:t>车速计算</w:t>
            </w:r>
            <w:r w:rsidRPr="00B50BFE">
              <w:rPr>
                <w:rFonts w:hint="eastAsia"/>
                <w:b/>
                <w:color w:val="000000" w:themeColor="text1"/>
                <w:lang w:val="en-US" w:eastAsia="zh-CN"/>
              </w:rPr>
              <w:t>/</w:t>
            </w:r>
            <w:r w:rsidRPr="00B50BFE">
              <w:rPr>
                <w:rFonts w:hint="eastAsia"/>
                <w:b/>
                <w:color w:val="000000" w:themeColor="text1"/>
                <w:lang w:val="en-US" w:eastAsia="zh-CN"/>
              </w:rPr>
              <w:t>显示</w:t>
            </w:r>
          </w:p>
        </w:tc>
      </w:tr>
      <w:tr w:rsidR="001B42AA" w:rsidRPr="00B50BFE" w14:paraId="4F3EE7D2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1CC5705" w14:textId="77777777" w:rsidR="001B42AA" w:rsidRPr="00B50BFE" w:rsidRDefault="001B42AA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07331F28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仪表接收TCU发的变速箱输出轴总线信号，或者仪表检测车速传感器的脉冲，计算车速并在LCD上显示。</w:t>
            </w:r>
          </w:p>
        </w:tc>
      </w:tr>
      <w:tr w:rsidR="001B42AA" w:rsidRPr="00B50BFE" w14:paraId="39A04053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B503629" w14:textId="77777777" w:rsidR="001B42AA" w:rsidRPr="00B50BFE" w:rsidRDefault="001B42AA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0F3A98B1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lang w:eastAsia="zh-CN"/>
              </w:rPr>
              <w:t>以下所有条件满足时，进入</w:t>
            </w:r>
          </w:p>
          <w:p w14:paraId="560070F4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电源接通；</w:t>
            </w:r>
          </w:p>
          <w:p w14:paraId="69FA1263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lang w:eastAsia="zh-CN"/>
              </w:rPr>
              <w:t>2.收到</w:t>
            </w: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TCU发的总线信号/无车速传感器故障</w:t>
            </w:r>
          </w:p>
        </w:tc>
      </w:tr>
      <w:tr w:rsidR="001B42AA" w:rsidRPr="00B50BFE" w14:paraId="0F308E44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3D07A41" w14:textId="77777777" w:rsidR="001B42AA" w:rsidRPr="00B50BFE" w:rsidRDefault="001B42AA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7FEF021A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仪表显示故障模式</w:t>
            </w:r>
          </w:p>
        </w:tc>
      </w:tr>
      <w:tr w:rsidR="001B42AA" w:rsidRPr="00B50BFE" w14:paraId="746F4904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4CE930E" w14:textId="77777777" w:rsidR="001B42AA" w:rsidRPr="00B50BFE" w:rsidRDefault="001B42AA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13EC5D73" w14:textId="77777777" w:rsidR="001B42AA" w:rsidRPr="00B50BFE" w:rsidRDefault="001B42AA" w:rsidP="002563DC">
            <w:pPr>
              <w:spacing w:after="120" w:line="240" w:lineRule="auto"/>
              <w:jc w:val="both"/>
              <w:rPr>
                <w:color w:val="000000" w:themeColor="text1"/>
                <w:lang w:eastAsia="zh-CN"/>
              </w:rPr>
            </w:pPr>
            <w:r w:rsidRPr="00B50BFE">
              <w:rPr>
                <w:rFonts w:hint="eastAsia"/>
                <w:color w:val="000000" w:themeColor="text1"/>
                <w:lang w:eastAsia="zh-CN"/>
              </w:rPr>
              <w:t>车速显示</w:t>
            </w:r>
          </w:p>
          <w:p w14:paraId="6DC9C4B0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="Times New Roman" w:eastAsia="宋体" w:hAnsi="Times New Roman" w:cs="Times New Roman"/>
                <w:kern w:val="2"/>
                <w:sz w:val="20"/>
                <w:szCs w:val="24"/>
                <w:lang w:val="en-US" w:eastAsia="zh-CN"/>
              </w:rPr>
            </w:pPr>
            <w:r w:rsidRPr="00B50BFE"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lang w:eastAsia="zh-CN"/>
              </w:rPr>
              <w:t>表盘显示车速范围</w:t>
            </w:r>
            <w:r w:rsidRPr="00B50BFE">
              <w:rPr>
                <w:rFonts w:ascii="Times New Roman" w:eastAsia="宋体" w:hAnsi="Times New Roman" w:cs="Times New Roman" w:hint="eastAsia"/>
                <w:kern w:val="2"/>
                <w:sz w:val="20"/>
                <w:szCs w:val="24"/>
                <w:lang w:val="en-US" w:eastAsia="zh-CN"/>
              </w:rPr>
              <w:t>：</w:t>
            </w:r>
            <w:r w:rsidRPr="00B50BFE">
              <w:rPr>
                <w:rFonts w:ascii="Times New Roman" w:eastAsia="宋体" w:hAnsi="Times New Roman" w:cs="Times New Roman" w:hint="eastAsia"/>
                <w:kern w:val="2"/>
                <w:sz w:val="20"/>
                <w:szCs w:val="24"/>
                <w:lang w:val="en-US" w:eastAsia="zh-CN"/>
              </w:rPr>
              <w:t>0-140km/h</w:t>
            </w:r>
            <w:r w:rsidRPr="00B50BFE">
              <w:rPr>
                <w:rFonts w:ascii="Times New Roman" w:eastAsia="宋体" w:hAnsi="Times New Roman" w:cs="Times New Roman" w:hint="eastAsia"/>
                <w:kern w:val="2"/>
                <w:sz w:val="20"/>
                <w:szCs w:val="24"/>
                <w:lang w:val="en-US" w:eastAsia="zh-CN"/>
              </w:rPr>
              <w:t>。</w:t>
            </w:r>
          </w:p>
          <w:p w14:paraId="708B91D0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="Times New Roman" w:hAnsi="Times New Roman"/>
                <w:kern w:val="2"/>
                <w:sz w:val="20"/>
                <w:szCs w:val="24"/>
                <w:lang w:eastAsia="zh-CN"/>
              </w:rPr>
            </w:pPr>
            <w:r w:rsidRPr="00B50BFE">
              <w:rPr>
                <w:rFonts w:ascii="Times New Roman" w:eastAsia="宋体" w:hAnsi="Times New Roman" w:cs="Times New Roman" w:hint="eastAsia"/>
                <w:kern w:val="2"/>
                <w:sz w:val="20"/>
                <w:szCs w:val="24"/>
                <w:lang w:val="en-US" w:eastAsia="zh-CN"/>
              </w:rPr>
              <w:t>仪表指示值比实际值偏大值定义如下：</w:t>
            </w: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指示车速比实际车速大</w:t>
            </w: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2%</w:t>
            </w: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，（即仪表要将计算出来的车速放大</w:t>
            </w: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2%</w:t>
            </w: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显示出来（偏移误差取大，即误差为（</w:t>
            </w: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0,+1</w:t>
            </w: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））。</w:t>
            </w:r>
          </w:p>
          <w:p w14:paraId="3565DEC3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="Times New Roman" w:hAnsi="Times New Roman"/>
                <w:kern w:val="2"/>
                <w:sz w:val="20"/>
                <w:szCs w:val="24"/>
                <w:lang w:eastAsia="zh-CN"/>
              </w:rPr>
            </w:pP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当仪表处于上电自</w:t>
            </w:r>
            <w:proofErr w:type="gramStart"/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检状态</w:t>
            </w:r>
            <w:proofErr w:type="gramEnd"/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时，仪表车速表指针自检，数显和指针显示变化同步，但外发总线车速按实际检测到的脉冲信号计算结果（≤</w:t>
            </w: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140km/h</w:t>
            </w: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时）的实际值发送。</w:t>
            </w:r>
          </w:p>
          <w:tbl>
            <w:tblPr>
              <w:tblStyle w:val="af2"/>
              <w:tblW w:w="0" w:type="auto"/>
              <w:tblLook w:val="04A0" w:firstRow="1" w:lastRow="0" w:firstColumn="1" w:lastColumn="0" w:noHBand="0" w:noVBand="1"/>
            </w:tblPr>
            <w:tblGrid>
              <w:gridCol w:w="2297"/>
              <w:gridCol w:w="2126"/>
              <w:gridCol w:w="2835"/>
            </w:tblGrid>
            <w:tr w:rsidR="001B42AA" w:rsidRPr="00B50BFE" w14:paraId="22C0C083" w14:textId="77777777" w:rsidTr="002563DC">
              <w:tc>
                <w:tcPr>
                  <w:tcW w:w="2297" w:type="dxa"/>
                  <w:shd w:val="clear" w:color="auto" w:fill="D9D9D9" w:themeFill="background1" w:themeFillShade="D9"/>
                  <w:vAlign w:val="center"/>
                </w:tcPr>
                <w:p w14:paraId="201F9E9B" w14:textId="77777777" w:rsidR="001B42AA" w:rsidRPr="00B50BFE" w:rsidRDefault="001B42AA" w:rsidP="002563DC">
                  <w:pPr>
                    <w:spacing w:after="120" w:line="240" w:lineRule="auto"/>
                    <w:jc w:val="center"/>
                    <w:rPr>
                      <w:b/>
                      <w:sz w:val="20"/>
                      <w:szCs w:val="20"/>
                      <w:lang w:eastAsia="zh-CN"/>
                    </w:rPr>
                  </w:pPr>
                  <w:proofErr w:type="gramStart"/>
                  <w:r w:rsidRPr="00B50BFE">
                    <w:rPr>
                      <w:rFonts w:hint="eastAsia"/>
                      <w:b/>
                      <w:sz w:val="20"/>
                      <w:szCs w:val="20"/>
                      <w:lang w:eastAsia="zh-CN"/>
                    </w:rPr>
                    <w:t>表显车速</w:t>
                  </w:r>
                  <w:proofErr w:type="gramEnd"/>
                  <w:r w:rsidRPr="00B50BFE">
                    <w:rPr>
                      <w:rFonts w:hint="eastAsia"/>
                      <w:b/>
                      <w:sz w:val="20"/>
                      <w:szCs w:val="20"/>
                      <w:lang w:eastAsia="zh-CN"/>
                    </w:rPr>
                    <w:t>范围</w:t>
                  </w:r>
                </w:p>
              </w:tc>
              <w:tc>
                <w:tcPr>
                  <w:tcW w:w="2126" w:type="dxa"/>
                  <w:shd w:val="clear" w:color="auto" w:fill="D9D9D9" w:themeFill="background1" w:themeFillShade="D9"/>
                  <w:vAlign w:val="center"/>
                </w:tcPr>
                <w:p w14:paraId="781469E3" w14:textId="77777777" w:rsidR="001B42AA" w:rsidRPr="00B50BFE" w:rsidRDefault="001B42AA" w:rsidP="002563DC">
                  <w:pPr>
                    <w:spacing w:after="120" w:line="240" w:lineRule="auto"/>
                    <w:jc w:val="center"/>
                    <w:rPr>
                      <w:b/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hint="eastAsia"/>
                      <w:b/>
                      <w:sz w:val="20"/>
                      <w:szCs w:val="20"/>
                      <w:lang w:eastAsia="zh-CN"/>
                    </w:rPr>
                    <w:t>车速表</w:t>
                  </w:r>
                </w:p>
              </w:tc>
              <w:tc>
                <w:tcPr>
                  <w:tcW w:w="2835" w:type="dxa"/>
                  <w:shd w:val="clear" w:color="auto" w:fill="D9D9D9" w:themeFill="background1" w:themeFillShade="D9"/>
                </w:tcPr>
                <w:p w14:paraId="422F118A" w14:textId="77777777" w:rsidR="001B42AA" w:rsidRPr="00B50BFE" w:rsidRDefault="001B42AA" w:rsidP="002563DC">
                  <w:pPr>
                    <w:spacing w:after="120" w:line="240" w:lineRule="auto"/>
                    <w:jc w:val="center"/>
                    <w:rPr>
                      <w:b/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hint="eastAsia"/>
                      <w:b/>
                      <w:sz w:val="20"/>
                      <w:szCs w:val="20"/>
                      <w:lang w:eastAsia="zh-CN"/>
                    </w:rPr>
                    <w:t>数显</w:t>
                  </w:r>
                </w:p>
              </w:tc>
            </w:tr>
            <w:tr w:rsidR="001B42AA" w:rsidRPr="00B50BFE" w14:paraId="78D9CBCE" w14:textId="77777777" w:rsidTr="002563DC">
              <w:tc>
                <w:tcPr>
                  <w:tcW w:w="2297" w:type="dxa"/>
                  <w:vAlign w:val="center"/>
                </w:tcPr>
                <w:p w14:paraId="57A63236" w14:textId="77777777" w:rsidR="001B42AA" w:rsidRPr="00B50BFE" w:rsidRDefault="001B42AA" w:rsidP="002563DC">
                  <w:pPr>
                    <w:spacing w:after="120" w:line="240" w:lineRule="auto"/>
                    <w:jc w:val="center"/>
                    <w:rPr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hint="eastAsia"/>
                      <w:sz w:val="20"/>
                      <w:szCs w:val="20"/>
                      <w:lang w:eastAsia="zh-CN"/>
                    </w:rPr>
                    <w:t>[0-140]</w:t>
                  </w:r>
                </w:p>
              </w:tc>
              <w:tc>
                <w:tcPr>
                  <w:tcW w:w="2126" w:type="dxa"/>
                  <w:vAlign w:val="center"/>
                </w:tcPr>
                <w:p w14:paraId="1DE12C8B" w14:textId="77777777" w:rsidR="001B42AA" w:rsidRPr="00B50BFE" w:rsidRDefault="001B42AA" w:rsidP="002563DC">
                  <w:pPr>
                    <w:spacing w:after="120" w:line="240" w:lineRule="auto"/>
                    <w:jc w:val="center"/>
                    <w:rPr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asciiTheme="minorEastAsia" w:hAnsiTheme="minorEastAsia" w:hint="eastAsia"/>
                      <w:sz w:val="20"/>
                      <w:szCs w:val="20"/>
                      <w:lang w:eastAsia="zh-CN"/>
                    </w:rPr>
                    <w:t>←</w:t>
                  </w:r>
                </w:p>
              </w:tc>
              <w:tc>
                <w:tcPr>
                  <w:tcW w:w="2835" w:type="dxa"/>
                </w:tcPr>
                <w:p w14:paraId="62768BB0" w14:textId="77777777" w:rsidR="001B42AA" w:rsidRPr="00B50BFE" w:rsidRDefault="001B42AA" w:rsidP="002563DC">
                  <w:pPr>
                    <w:spacing w:after="120" w:line="240" w:lineRule="auto"/>
                    <w:jc w:val="center"/>
                    <w:rPr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asciiTheme="minorEastAsia" w:hAnsiTheme="minorEastAsia" w:hint="eastAsia"/>
                      <w:sz w:val="20"/>
                      <w:szCs w:val="20"/>
                      <w:lang w:eastAsia="zh-CN"/>
                    </w:rPr>
                    <w:t>←</w:t>
                  </w:r>
                </w:p>
              </w:tc>
            </w:tr>
            <w:tr w:rsidR="001B42AA" w:rsidRPr="00B50BFE" w14:paraId="1B61E9E4" w14:textId="77777777" w:rsidTr="002563DC">
              <w:tc>
                <w:tcPr>
                  <w:tcW w:w="2297" w:type="dxa"/>
                  <w:vAlign w:val="center"/>
                </w:tcPr>
                <w:p w14:paraId="566C9B1D" w14:textId="77777777" w:rsidR="001B42AA" w:rsidRPr="00B50BFE" w:rsidRDefault="001B42AA" w:rsidP="002563DC">
                  <w:pPr>
                    <w:spacing w:after="120" w:line="240" w:lineRule="auto"/>
                    <w:jc w:val="center"/>
                    <w:rPr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hint="eastAsia"/>
                      <w:sz w:val="20"/>
                      <w:szCs w:val="20"/>
                      <w:lang w:eastAsia="zh-CN"/>
                    </w:rPr>
                    <w:t>(140-</w:t>
                  </w:r>
                  <w:r w:rsidRPr="00B50BFE">
                    <w:rPr>
                      <w:rFonts w:hint="eastAsia"/>
                      <w:sz w:val="20"/>
                      <w:szCs w:val="20"/>
                      <w:lang w:eastAsia="zh-CN"/>
                    </w:rPr>
                    <w:t>最大限频</w:t>
                  </w:r>
                  <w:r w:rsidRPr="00B50BFE">
                    <w:rPr>
                      <w:rFonts w:hint="eastAsia"/>
                      <w:sz w:val="20"/>
                      <w:szCs w:val="20"/>
                      <w:lang w:eastAsia="zh-CN"/>
                    </w:rPr>
                    <w:t>)</w:t>
                  </w:r>
                </w:p>
              </w:tc>
              <w:tc>
                <w:tcPr>
                  <w:tcW w:w="2126" w:type="dxa"/>
                  <w:vAlign w:val="center"/>
                </w:tcPr>
                <w:p w14:paraId="1F879C5A" w14:textId="77777777" w:rsidR="001B42AA" w:rsidRPr="00B50BFE" w:rsidRDefault="001B42AA" w:rsidP="002563DC">
                  <w:pPr>
                    <w:spacing w:after="120" w:line="240" w:lineRule="auto"/>
                    <w:jc w:val="center"/>
                    <w:rPr>
                      <w:rFonts w:asciiTheme="minorEastAsia" w:hAnsiTheme="minorEastAsia"/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asciiTheme="minorEastAsia" w:hAnsiTheme="minorEastAsia" w:hint="eastAsia"/>
                      <w:sz w:val="20"/>
                      <w:szCs w:val="20"/>
                      <w:lang w:eastAsia="zh-CN"/>
                    </w:rPr>
                    <w:t>140km/h</w:t>
                  </w:r>
                </w:p>
              </w:tc>
              <w:tc>
                <w:tcPr>
                  <w:tcW w:w="2835" w:type="dxa"/>
                </w:tcPr>
                <w:p w14:paraId="3085E2FE" w14:textId="77777777" w:rsidR="001B42AA" w:rsidRPr="00B50BFE" w:rsidRDefault="001B42AA" w:rsidP="002563DC">
                  <w:pPr>
                    <w:spacing w:after="120" w:line="240" w:lineRule="auto"/>
                    <w:jc w:val="center"/>
                    <w:rPr>
                      <w:rFonts w:asciiTheme="minorEastAsia" w:hAnsiTheme="minorEastAsia"/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asciiTheme="minorEastAsia" w:hAnsiTheme="minorEastAsia" w:hint="eastAsia"/>
                      <w:sz w:val="20"/>
                      <w:szCs w:val="20"/>
                      <w:lang w:eastAsia="zh-CN"/>
                    </w:rPr>
                    <w:t>140km/h</w:t>
                  </w:r>
                </w:p>
              </w:tc>
            </w:tr>
            <w:tr w:rsidR="001B42AA" w:rsidRPr="00B50BFE" w14:paraId="253AE23A" w14:textId="77777777" w:rsidTr="002563DC">
              <w:tc>
                <w:tcPr>
                  <w:tcW w:w="2297" w:type="dxa"/>
                  <w:vAlign w:val="center"/>
                </w:tcPr>
                <w:p w14:paraId="16568B79" w14:textId="77777777" w:rsidR="001B42AA" w:rsidRPr="00B50BFE" w:rsidRDefault="001B42AA" w:rsidP="002563DC">
                  <w:pPr>
                    <w:spacing w:after="120" w:line="240" w:lineRule="auto"/>
                    <w:jc w:val="center"/>
                    <w:rPr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hint="eastAsia"/>
                      <w:sz w:val="20"/>
                      <w:szCs w:val="20"/>
                      <w:lang w:eastAsia="zh-CN"/>
                    </w:rPr>
                    <w:t>[</w:t>
                  </w:r>
                  <w:r w:rsidRPr="00B50BFE">
                    <w:rPr>
                      <w:rFonts w:hint="eastAsia"/>
                      <w:sz w:val="20"/>
                      <w:szCs w:val="20"/>
                      <w:lang w:eastAsia="zh-CN"/>
                    </w:rPr>
                    <w:t>最大限频</w:t>
                  </w:r>
                  <w:r w:rsidRPr="00B50BFE">
                    <w:rPr>
                      <w:rFonts w:hint="eastAsia"/>
                      <w:sz w:val="20"/>
                      <w:szCs w:val="20"/>
                      <w:lang w:eastAsia="zh-CN"/>
                    </w:rPr>
                    <w:t>-255.996]</w:t>
                  </w:r>
                </w:p>
              </w:tc>
              <w:tc>
                <w:tcPr>
                  <w:tcW w:w="2126" w:type="dxa"/>
                  <w:vAlign w:val="center"/>
                </w:tcPr>
                <w:p w14:paraId="11316AEA" w14:textId="77777777" w:rsidR="001B42AA" w:rsidRPr="00B50BFE" w:rsidRDefault="001B42AA" w:rsidP="002563DC">
                  <w:pPr>
                    <w:spacing w:after="120" w:line="240" w:lineRule="auto"/>
                    <w:jc w:val="center"/>
                    <w:rPr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hint="eastAsia"/>
                      <w:sz w:val="20"/>
                      <w:szCs w:val="20"/>
                      <w:lang w:eastAsia="zh-CN"/>
                    </w:rPr>
                    <w:t>指针归零</w:t>
                  </w:r>
                </w:p>
              </w:tc>
              <w:tc>
                <w:tcPr>
                  <w:tcW w:w="2835" w:type="dxa"/>
                </w:tcPr>
                <w:p w14:paraId="2FDF5133" w14:textId="77777777" w:rsidR="001B42AA" w:rsidRPr="00B50BFE" w:rsidRDefault="001B42AA" w:rsidP="002563DC">
                  <w:pPr>
                    <w:spacing w:after="120" w:line="240" w:lineRule="auto"/>
                    <w:jc w:val="center"/>
                    <w:rPr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hint="eastAsia"/>
                      <w:sz w:val="20"/>
                      <w:szCs w:val="20"/>
                      <w:lang w:eastAsia="zh-CN"/>
                    </w:rPr>
                    <w:t>数显为</w:t>
                  </w:r>
                  <w:r w:rsidRPr="00B50BFE">
                    <w:rPr>
                      <w:rFonts w:hint="eastAsia"/>
                      <w:sz w:val="20"/>
                      <w:szCs w:val="20"/>
                      <w:lang w:eastAsia="zh-CN"/>
                    </w:rPr>
                    <w:t>0</w:t>
                  </w:r>
                </w:p>
              </w:tc>
            </w:tr>
          </w:tbl>
          <w:p w14:paraId="5F059699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1B42AA" w:rsidRPr="00B50BFE" w14:paraId="02D0FFBE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C510BB2" w14:textId="77777777" w:rsidR="001B42AA" w:rsidRPr="00B50BFE" w:rsidRDefault="001B42AA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7C3AA592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lang w:eastAsia="zh-CN"/>
              </w:rPr>
              <w:t>以下任意条件满足时，退出</w:t>
            </w:r>
          </w:p>
          <w:p w14:paraId="70EEC042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lastRenderedPageBreak/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电源断开；</w:t>
            </w:r>
          </w:p>
          <w:p w14:paraId="12528550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2.</w:t>
            </w:r>
            <w:r w:rsidRPr="00B50BFE"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lang w:eastAsia="zh-CN"/>
              </w:rPr>
              <w:t>仪表收不到TCU总线信号</w:t>
            </w: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或者信号无效/有车速传感器故障</w:t>
            </w:r>
          </w:p>
        </w:tc>
      </w:tr>
      <w:tr w:rsidR="001B42AA" w:rsidRPr="00B50BFE" w14:paraId="0F736A94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6EFDFE9" w14:textId="77777777" w:rsidR="001B42AA" w:rsidRPr="00B50BFE" w:rsidRDefault="001B42AA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lastRenderedPageBreak/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203D854E" w14:textId="252D8CE5" w:rsidR="001B42AA" w:rsidRPr="001B42AA" w:rsidRDefault="001B42AA" w:rsidP="001B42AA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highlight w:val="yellow"/>
                <w:lang w:eastAsia="zh-CN"/>
              </w:rPr>
              <w:t>输出轴转速由</w:t>
            </w:r>
            <w:r>
              <w:rPr>
                <w:rFonts w:hint="eastAsia"/>
                <w:sz w:val="20"/>
                <w:highlight w:val="yellow"/>
                <w:lang w:eastAsia="zh-CN"/>
              </w:rPr>
              <w:t>ETC1</w:t>
            </w:r>
            <w:r>
              <w:rPr>
                <w:rFonts w:hint="eastAsia"/>
                <w:sz w:val="20"/>
                <w:highlight w:val="yellow"/>
                <w:lang w:eastAsia="zh-CN"/>
              </w:rPr>
              <w:t>决定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769"/>
              <w:gridCol w:w="961"/>
              <w:gridCol w:w="618"/>
              <w:gridCol w:w="1688"/>
              <w:gridCol w:w="587"/>
              <w:gridCol w:w="456"/>
              <w:gridCol w:w="2349"/>
            </w:tblGrid>
            <w:tr w:rsidR="001B42AA" w:rsidRPr="00B50BFE" w14:paraId="14610EBD" w14:textId="77777777" w:rsidTr="002563DC">
              <w:tc>
                <w:tcPr>
                  <w:tcW w:w="518" w:type="pct"/>
                  <w:shd w:val="clear" w:color="auto" w:fill="D9D9D9" w:themeFill="background1" w:themeFillShade="D9"/>
                  <w:vAlign w:val="center"/>
                </w:tcPr>
                <w:p w14:paraId="1B0CA56F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proofErr w:type="gramStart"/>
                  <w:r w:rsidRPr="00B50BFE">
                    <w:rPr>
                      <w:rFonts w:hint="eastAsia"/>
                      <w:color w:val="000000" w:themeColor="text1"/>
                      <w:sz w:val="18"/>
                    </w:rPr>
                    <w:t>报文名</w:t>
                  </w:r>
                  <w:proofErr w:type="gramEnd"/>
                </w:p>
              </w:tc>
              <w:tc>
                <w:tcPr>
                  <w:tcW w:w="647" w:type="pct"/>
                  <w:shd w:val="clear" w:color="auto" w:fill="D9D9D9" w:themeFill="background1" w:themeFillShade="D9"/>
                  <w:vAlign w:val="center"/>
                </w:tcPr>
                <w:p w14:paraId="4F335DCD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ID</w:t>
                  </w:r>
                </w:p>
              </w:tc>
              <w:tc>
                <w:tcPr>
                  <w:tcW w:w="416" w:type="pct"/>
                  <w:shd w:val="clear" w:color="auto" w:fill="D9D9D9" w:themeFill="background1" w:themeFillShade="D9"/>
                  <w:vAlign w:val="center"/>
                </w:tcPr>
                <w:p w14:paraId="00A27072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</w:rPr>
                    <w:t>周期</w:t>
                  </w:r>
                </w:p>
              </w:tc>
              <w:tc>
                <w:tcPr>
                  <w:tcW w:w="1136" w:type="pct"/>
                  <w:shd w:val="clear" w:color="auto" w:fill="D9D9D9" w:themeFill="background1" w:themeFillShade="D9"/>
                  <w:vAlign w:val="center"/>
                </w:tcPr>
                <w:p w14:paraId="72C07943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color w:val="000000" w:themeColor="text1"/>
                      <w:sz w:val="18"/>
                    </w:rPr>
                    <w:t>内容</w:t>
                  </w:r>
                </w:p>
              </w:tc>
              <w:tc>
                <w:tcPr>
                  <w:tcW w:w="395" w:type="pct"/>
                  <w:shd w:val="clear" w:color="auto" w:fill="D9D9D9" w:themeFill="background1" w:themeFillShade="D9"/>
                  <w:vAlign w:val="center"/>
                </w:tcPr>
                <w:p w14:paraId="5CF8F3DA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color w:val="000000" w:themeColor="text1"/>
                      <w:sz w:val="18"/>
                    </w:rPr>
                    <w:t>字节</w:t>
                  </w:r>
                </w:p>
              </w:tc>
              <w:tc>
                <w:tcPr>
                  <w:tcW w:w="307" w:type="pct"/>
                  <w:shd w:val="clear" w:color="auto" w:fill="D9D9D9" w:themeFill="background1" w:themeFillShade="D9"/>
                  <w:vAlign w:val="center"/>
                </w:tcPr>
                <w:p w14:paraId="55AFE8F5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color w:val="000000" w:themeColor="text1"/>
                      <w:sz w:val="18"/>
                    </w:rPr>
                    <w:t>位</w:t>
                  </w:r>
                </w:p>
              </w:tc>
              <w:tc>
                <w:tcPr>
                  <w:tcW w:w="1581" w:type="pct"/>
                  <w:shd w:val="clear" w:color="auto" w:fill="D9D9D9" w:themeFill="background1" w:themeFillShade="D9"/>
                  <w:vAlign w:val="center"/>
                </w:tcPr>
                <w:p w14:paraId="5888D505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color w:val="000000" w:themeColor="text1"/>
                      <w:sz w:val="18"/>
                    </w:rPr>
                    <w:t>备注</w:t>
                  </w:r>
                </w:p>
              </w:tc>
            </w:tr>
            <w:tr w:rsidR="001B42AA" w:rsidRPr="00B50BFE" w14:paraId="723F5F7C" w14:textId="77777777" w:rsidTr="002563DC">
              <w:tc>
                <w:tcPr>
                  <w:tcW w:w="518" w:type="pct"/>
                  <w:vAlign w:val="center"/>
                </w:tcPr>
                <w:p w14:paraId="6A7F2E0B" w14:textId="77777777" w:rsidR="001B42AA" w:rsidRPr="00B50BFE" w:rsidRDefault="001B42AA" w:rsidP="002563DC">
                  <w:pPr>
                    <w:spacing w:after="0" w:line="240" w:lineRule="auto"/>
                    <w:jc w:val="both"/>
                    <w:rPr>
                      <w:color w:val="000000" w:themeColor="text1"/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eastAsia="zh-CN"/>
                    </w:rPr>
                    <w:t>ETC1</w:t>
                  </w:r>
                </w:p>
              </w:tc>
              <w:tc>
                <w:tcPr>
                  <w:tcW w:w="647" w:type="pct"/>
                  <w:shd w:val="clear" w:color="auto" w:fill="auto"/>
                  <w:vAlign w:val="center"/>
                </w:tcPr>
                <w:p w14:paraId="2C163D7B" w14:textId="77777777" w:rsidR="001B42AA" w:rsidRPr="00B50BFE" w:rsidRDefault="001B42AA" w:rsidP="002563DC">
                  <w:pPr>
                    <w:spacing w:after="0" w:line="240" w:lineRule="auto"/>
                    <w:jc w:val="both"/>
                    <w:rPr>
                      <w:color w:val="000000" w:themeColor="text1"/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eastAsia="zh-CN"/>
                    </w:rPr>
                    <w:t>0CF00203</w:t>
                  </w:r>
                </w:p>
              </w:tc>
              <w:tc>
                <w:tcPr>
                  <w:tcW w:w="416" w:type="pct"/>
                  <w:vAlign w:val="center"/>
                </w:tcPr>
                <w:p w14:paraId="6C415738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10ms</w:t>
                  </w:r>
                </w:p>
              </w:tc>
              <w:tc>
                <w:tcPr>
                  <w:tcW w:w="1136" w:type="pct"/>
                  <w:shd w:val="clear" w:color="auto" w:fill="auto"/>
                  <w:vAlign w:val="center"/>
                </w:tcPr>
                <w:p w14:paraId="21BC00BF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变速箱输出轴转速</w:t>
                  </w:r>
                </w:p>
              </w:tc>
              <w:tc>
                <w:tcPr>
                  <w:tcW w:w="395" w:type="pct"/>
                  <w:shd w:val="clear" w:color="auto" w:fill="auto"/>
                  <w:vAlign w:val="center"/>
                </w:tcPr>
                <w:p w14:paraId="44756D89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2-3</w:t>
                  </w:r>
                </w:p>
              </w:tc>
              <w:tc>
                <w:tcPr>
                  <w:tcW w:w="307" w:type="pct"/>
                  <w:shd w:val="clear" w:color="auto" w:fill="auto"/>
                  <w:vAlign w:val="center"/>
                </w:tcPr>
                <w:p w14:paraId="67F80BEA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color w:val="000000" w:themeColor="text1"/>
                      <w:sz w:val="18"/>
                      <w:lang w:val="sv-SE"/>
                    </w:rPr>
                    <w:t>A</w:t>
                  </w:r>
                  <w:r w:rsidRPr="00B50BFE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ll</w:t>
                  </w:r>
                </w:p>
              </w:tc>
              <w:tc>
                <w:tcPr>
                  <w:tcW w:w="1581" w:type="pct"/>
                  <w:shd w:val="clear" w:color="auto" w:fill="auto"/>
                  <w:vAlign w:val="center"/>
                </w:tcPr>
                <w:p w14:paraId="31EE0678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</w:rPr>
                    <w:t>增益：</w:t>
                  </w:r>
                  <w:r w:rsidRPr="00B50BFE">
                    <w:rPr>
                      <w:rFonts w:hint="eastAsia"/>
                      <w:color w:val="000000" w:themeColor="text1"/>
                      <w:sz w:val="18"/>
                    </w:rPr>
                    <w:t>0.125rpm</w:t>
                  </w:r>
                  <w:r w:rsidRPr="00B50BFE">
                    <w:rPr>
                      <w:rFonts w:hint="eastAsia"/>
                      <w:color w:val="000000" w:themeColor="text1"/>
                      <w:sz w:val="18"/>
                    </w:rPr>
                    <w:t>，偏移</w:t>
                  </w:r>
                  <w:r w:rsidRPr="00B50BFE">
                    <w:rPr>
                      <w:rFonts w:hint="eastAsia"/>
                      <w:color w:val="000000" w:themeColor="text1"/>
                      <w:sz w:val="18"/>
                    </w:rPr>
                    <w:t>0</w:t>
                  </w:r>
                  <w:r w:rsidRPr="00B50BFE">
                    <w:rPr>
                      <w:rFonts w:hint="eastAsia"/>
                      <w:color w:val="000000" w:themeColor="text1"/>
                      <w:sz w:val="18"/>
                    </w:rPr>
                    <w:t>；</w:t>
                  </w:r>
                </w:p>
                <w:p w14:paraId="137B0A1B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</w:rPr>
                    <w:t>范围：</w:t>
                  </w:r>
                  <w:r w:rsidRPr="00B50BFE">
                    <w:rPr>
                      <w:rFonts w:hint="eastAsia"/>
                      <w:color w:val="000000" w:themeColor="text1"/>
                      <w:sz w:val="18"/>
                    </w:rPr>
                    <w:t>0-8031.875rpm</w:t>
                  </w:r>
                </w:p>
              </w:tc>
            </w:tr>
          </w:tbl>
          <w:p w14:paraId="131B0AA0" w14:textId="5F82F99E" w:rsidR="001B42AA" w:rsidRPr="00B50BFE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1B42AA" w:rsidRPr="00B50BFE" w14:paraId="06425F8C" w14:textId="77777777" w:rsidTr="002563DC">
        <w:trPr>
          <w:trHeight w:val="3420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9CC6A0F" w14:textId="77777777" w:rsidR="001B42AA" w:rsidRPr="00B50BFE" w:rsidRDefault="001B42AA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120DA76E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="Times New Roman" w:hAnsi="Times New Roman"/>
                <w:kern w:val="2"/>
                <w:sz w:val="20"/>
                <w:szCs w:val="24"/>
                <w:lang w:eastAsia="zh-CN"/>
              </w:rPr>
            </w:pP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仪表外发总线车速：</w:t>
            </w:r>
          </w:p>
          <w:p w14:paraId="30DCE29B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="Times New Roman" w:hAnsi="Times New Roman"/>
                <w:kern w:val="2"/>
                <w:sz w:val="20"/>
                <w:szCs w:val="24"/>
                <w:lang w:eastAsia="zh-CN"/>
              </w:rPr>
            </w:pP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当≤</w:t>
            </w: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140km/h</w:t>
            </w: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时（包括上电自检时），按计算结果正常外发；</w:t>
            </w:r>
          </w:p>
          <w:p w14:paraId="24EE1E44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="Times New Roman" w:hAnsi="Times New Roman"/>
                <w:kern w:val="2"/>
                <w:sz w:val="20"/>
                <w:szCs w:val="24"/>
                <w:lang w:eastAsia="zh-CN"/>
              </w:rPr>
            </w:pP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当处于最大频率（</w:t>
            </w: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140km/h</w:t>
            </w: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）与最大限</w:t>
            </w:r>
            <w:proofErr w:type="gramStart"/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频</w:t>
            </w:r>
            <w:proofErr w:type="gramEnd"/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之间时，外发</w:t>
            </w: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140km/h</w:t>
            </w: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。</w:t>
            </w:r>
          </w:p>
          <w:p w14:paraId="5E0BD4E4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="Times New Roman" w:hAnsi="Times New Roman"/>
                <w:kern w:val="2"/>
                <w:sz w:val="20"/>
                <w:szCs w:val="24"/>
                <w:lang w:eastAsia="zh-CN"/>
              </w:rPr>
            </w:pP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＞最大限频时，外发总线车速为</w:t>
            </w: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0.</w:t>
            </w:r>
          </w:p>
          <w:p w14:paraId="06F325E5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="Times New Roman" w:hAnsi="Times New Roman"/>
                <w:kern w:val="2"/>
                <w:sz w:val="20"/>
                <w:szCs w:val="24"/>
                <w:lang w:eastAsia="zh-CN"/>
              </w:rPr>
            </w:pP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当仪表检测车速传感器电源或信号异常时，外发</w:t>
            </w: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0.</w:t>
            </w: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（台架测试，通过信号发生器模拟脉冲信号，传感器电源异常时，仪表仍能有正常车速，非问题状态；实车上，若传感器电源异常，信号也会异常）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769"/>
              <w:gridCol w:w="961"/>
              <w:gridCol w:w="618"/>
              <w:gridCol w:w="1688"/>
              <w:gridCol w:w="587"/>
              <w:gridCol w:w="456"/>
              <w:gridCol w:w="2349"/>
            </w:tblGrid>
            <w:tr w:rsidR="001B42AA" w:rsidRPr="00B50BFE" w14:paraId="322C951F" w14:textId="77777777" w:rsidTr="002563DC">
              <w:tc>
                <w:tcPr>
                  <w:tcW w:w="518" w:type="pct"/>
                  <w:shd w:val="clear" w:color="auto" w:fill="D9D9D9" w:themeFill="background1" w:themeFillShade="D9"/>
                  <w:vAlign w:val="center"/>
                </w:tcPr>
                <w:p w14:paraId="3901675B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proofErr w:type="gramStart"/>
                  <w:r w:rsidRPr="00B50BFE">
                    <w:rPr>
                      <w:rFonts w:hint="eastAsia"/>
                      <w:color w:val="000000" w:themeColor="text1"/>
                      <w:sz w:val="18"/>
                    </w:rPr>
                    <w:t>报文名</w:t>
                  </w:r>
                  <w:proofErr w:type="gramEnd"/>
                </w:p>
              </w:tc>
              <w:tc>
                <w:tcPr>
                  <w:tcW w:w="647" w:type="pct"/>
                  <w:shd w:val="clear" w:color="auto" w:fill="D9D9D9" w:themeFill="background1" w:themeFillShade="D9"/>
                  <w:vAlign w:val="center"/>
                </w:tcPr>
                <w:p w14:paraId="05E6EB7F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ID</w:t>
                  </w:r>
                </w:p>
              </w:tc>
              <w:tc>
                <w:tcPr>
                  <w:tcW w:w="416" w:type="pct"/>
                  <w:shd w:val="clear" w:color="auto" w:fill="D9D9D9" w:themeFill="background1" w:themeFillShade="D9"/>
                  <w:vAlign w:val="center"/>
                </w:tcPr>
                <w:p w14:paraId="06E52E06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</w:rPr>
                    <w:t>周期</w:t>
                  </w:r>
                </w:p>
              </w:tc>
              <w:tc>
                <w:tcPr>
                  <w:tcW w:w="1136" w:type="pct"/>
                  <w:shd w:val="clear" w:color="auto" w:fill="D9D9D9" w:themeFill="background1" w:themeFillShade="D9"/>
                  <w:vAlign w:val="center"/>
                </w:tcPr>
                <w:p w14:paraId="21234937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color w:val="000000" w:themeColor="text1"/>
                      <w:sz w:val="18"/>
                    </w:rPr>
                    <w:t>内容</w:t>
                  </w:r>
                </w:p>
              </w:tc>
              <w:tc>
                <w:tcPr>
                  <w:tcW w:w="395" w:type="pct"/>
                  <w:shd w:val="clear" w:color="auto" w:fill="D9D9D9" w:themeFill="background1" w:themeFillShade="D9"/>
                  <w:vAlign w:val="center"/>
                </w:tcPr>
                <w:p w14:paraId="61BC7CD3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color w:val="000000" w:themeColor="text1"/>
                      <w:sz w:val="18"/>
                    </w:rPr>
                    <w:t>字节</w:t>
                  </w:r>
                </w:p>
              </w:tc>
              <w:tc>
                <w:tcPr>
                  <w:tcW w:w="307" w:type="pct"/>
                  <w:shd w:val="clear" w:color="auto" w:fill="D9D9D9" w:themeFill="background1" w:themeFillShade="D9"/>
                  <w:vAlign w:val="center"/>
                </w:tcPr>
                <w:p w14:paraId="170D8D30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color w:val="000000" w:themeColor="text1"/>
                      <w:sz w:val="18"/>
                    </w:rPr>
                    <w:t>位</w:t>
                  </w:r>
                </w:p>
              </w:tc>
              <w:tc>
                <w:tcPr>
                  <w:tcW w:w="1581" w:type="pct"/>
                  <w:shd w:val="clear" w:color="auto" w:fill="D9D9D9" w:themeFill="background1" w:themeFillShade="D9"/>
                  <w:vAlign w:val="center"/>
                </w:tcPr>
                <w:p w14:paraId="7DEE1871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color w:val="000000" w:themeColor="text1"/>
                      <w:sz w:val="18"/>
                    </w:rPr>
                    <w:t>备注</w:t>
                  </w:r>
                </w:p>
              </w:tc>
            </w:tr>
            <w:tr w:rsidR="001B42AA" w:rsidRPr="00B50BFE" w14:paraId="659A6C8D" w14:textId="77777777" w:rsidTr="002563DC">
              <w:tc>
                <w:tcPr>
                  <w:tcW w:w="518" w:type="pct"/>
                  <w:vAlign w:val="center"/>
                </w:tcPr>
                <w:p w14:paraId="736199A7" w14:textId="77777777" w:rsidR="001B42AA" w:rsidRPr="00B50BFE" w:rsidRDefault="001B42AA" w:rsidP="002563DC">
                  <w:pPr>
                    <w:spacing w:after="0" w:line="240" w:lineRule="auto"/>
                    <w:jc w:val="both"/>
                    <w:rPr>
                      <w:color w:val="000000" w:themeColor="text1"/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eastAsia="zh-CN"/>
                    </w:rPr>
                    <w:t>TCO1</w:t>
                  </w:r>
                </w:p>
              </w:tc>
              <w:tc>
                <w:tcPr>
                  <w:tcW w:w="647" w:type="pct"/>
                  <w:shd w:val="clear" w:color="auto" w:fill="auto"/>
                  <w:vAlign w:val="center"/>
                </w:tcPr>
                <w:p w14:paraId="0250A23E" w14:textId="77777777" w:rsidR="001B42AA" w:rsidRPr="00B50BFE" w:rsidRDefault="001B42AA" w:rsidP="002563DC">
                  <w:pPr>
                    <w:spacing w:after="0" w:line="240" w:lineRule="auto"/>
                    <w:jc w:val="both"/>
                    <w:rPr>
                      <w:color w:val="000000" w:themeColor="text1"/>
                      <w:sz w:val="18"/>
                      <w:lang w:eastAsia="zh-CN"/>
                    </w:rPr>
                  </w:pPr>
                  <w:r w:rsidRPr="00B50BFE">
                    <w:rPr>
                      <w:kern w:val="2"/>
                      <w:sz w:val="18"/>
                      <w:lang w:val="en-US" w:eastAsia="zh-CN"/>
                    </w:rPr>
                    <w:t>0CFE6CEE</w:t>
                  </w:r>
                </w:p>
              </w:tc>
              <w:tc>
                <w:tcPr>
                  <w:tcW w:w="416" w:type="pct"/>
                  <w:vAlign w:val="center"/>
                </w:tcPr>
                <w:p w14:paraId="6A6CE0B0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50ms</w:t>
                  </w:r>
                </w:p>
              </w:tc>
              <w:tc>
                <w:tcPr>
                  <w:tcW w:w="1136" w:type="pct"/>
                  <w:shd w:val="clear" w:color="auto" w:fill="auto"/>
                  <w:vAlign w:val="center"/>
                </w:tcPr>
                <w:p w14:paraId="6DF4BAAB" w14:textId="77777777" w:rsidR="001B42AA" w:rsidRPr="00B50BFE" w:rsidRDefault="001B42AA" w:rsidP="002563DC">
                  <w:pPr>
                    <w:spacing w:after="0" w:line="240" w:lineRule="auto"/>
                    <w:rPr>
                      <w:kern w:val="2"/>
                      <w:sz w:val="18"/>
                      <w:lang w:val="en-US" w:eastAsia="zh-CN"/>
                    </w:rPr>
                  </w:pPr>
                  <w:r w:rsidRPr="00B50BFE">
                    <w:rPr>
                      <w:rFonts w:hint="eastAsia"/>
                      <w:kern w:val="2"/>
                      <w:sz w:val="18"/>
                      <w:lang w:val="en-US" w:eastAsia="zh-CN"/>
                    </w:rPr>
                    <w:t>输出轴转速</w:t>
                  </w:r>
                </w:p>
              </w:tc>
              <w:tc>
                <w:tcPr>
                  <w:tcW w:w="395" w:type="pct"/>
                  <w:shd w:val="clear" w:color="auto" w:fill="auto"/>
                  <w:vAlign w:val="center"/>
                </w:tcPr>
                <w:p w14:paraId="60AA3731" w14:textId="77777777" w:rsidR="001B42AA" w:rsidRPr="00B50BFE" w:rsidRDefault="001B42AA" w:rsidP="002563DC">
                  <w:pPr>
                    <w:spacing w:after="0" w:line="240" w:lineRule="auto"/>
                    <w:rPr>
                      <w:kern w:val="2"/>
                      <w:sz w:val="18"/>
                      <w:lang w:val="en-US" w:eastAsia="zh-CN"/>
                    </w:rPr>
                  </w:pPr>
                  <w:r w:rsidRPr="00B50BFE">
                    <w:rPr>
                      <w:rFonts w:hint="eastAsia"/>
                      <w:kern w:val="2"/>
                      <w:sz w:val="18"/>
                      <w:lang w:val="en-US" w:eastAsia="zh-CN"/>
                    </w:rPr>
                    <w:t>5-6</w:t>
                  </w:r>
                </w:p>
              </w:tc>
              <w:tc>
                <w:tcPr>
                  <w:tcW w:w="307" w:type="pct"/>
                  <w:shd w:val="clear" w:color="auto" w:fill="auto"/>
                  <w:vAlign w:val="center"/>
                </w:tcPr>
                <w:p w14:paraId="7D14436A" w14:textId="77777777" w:rsidR="001B42AA" w:rsidRPr="00B50BFE" w:rsidRDefault="001B42AA" w:rsidP="002563DC">
                  <w:pPr>
                    <w:spacing w:after="0" w:line="240" w:lineRule="auto"/>
                    <w:rPr>
                      <w:kern w:val="2"/>
                      <w:sz w:val="18"/>
                      <w:lang w:val="en-US" w:eastAsia="zh-CN"/>
                    </w:rPr>
                  </w:pPr>
                  <w:r w:rsidRPr="00B50BFE">
                    <w:rPr>
                      <w:kern w:val="2"/>
                      <w:sz w:val="18"/>
                      <w:lang w:val="en-US" w:eastAsia="zh-CN"/>
                    </w:rPr>
                    <w:t>A</w:t>
                  </w:r>
                  <w:r w:rsidRPr="00B50BFE">
                    <w:rPr>
                      <w:rFonts w:hint="eastAsia"/>
                      <w:kern w:val="2"/>
                      <w:sz w:val="18"/>
                      <w:lang w:val="en-US" w:eastAsia="zh-CN"/>
                    </w:rPr>
                    <w:t>ll</w:t>
                  </w:r>
                </w:p>
              </w:tc>
              <w:tc>
                <w:tcPr>
                  <w:tcW w:w="1581" w:type="pct"/>
                  <w:shd w:val="clear" w:color="auto" w:fill="auto"/>
                  <w:vAlign w:val="center"/>
                </w:tcPr>
                <w:p w14:paraId="0D6B39F0" w14:textId="77777777" w:rsidR="001B42AA" w:rsidRPr="00B50BFE" w:rsidRDefault="001B42AA" w:rsidP="002563DC">
                  <w:pPr>
                    <w:spacing w:after="0" w:line="240" w:lineRule="auto"/>
                    <w:rPr>
                      <w:kern w:val="2"/>
                      <w:sz w:val="18"/>
                      <w:lang w:val="en-US" w:eastAsia="zh-CN"/>
                    </w:rPr>
                  </w:pPr>
                  <w:r w:rsidRPr="00B50BFE">
                    <w:rPr>
                      <w:rFonts w:hint="eastAsia"/>
                      <w:kern w:val="2"/>
                      <w:sz w:val="18"/>
                      <w:lang w:val="en-US" w:eastAsia="zh-CN"/>
                    </w:rPr>
                    <w:t>Factor:0.125rpm</w:t>
                  </w:r>
                  <w:r w:rsidRPr="00B50BFE">
                    <w:rPr>
                      <w:rFonts w:hint="eastAsia"/>
                      <w:kern w:val="2"/>
                      <w:sz w:val="18"/>
                      <w:lang w:val="en-US" w:eastAsia="zh-CN"/>
                    </w:rPr>
                    <w:t>｜</w:t>
                  </w:r>
                  <w:r w:rsidRPr="00B50BFE">
                    <w:rPr>
                      <w:rFonts w:hint="eastAsia"/>
                      <w:kern w:val="2"/>
                      <w:sz w:val="18"/>
                      <w:lang w:val="en-US" w:eastAsia="zh-CN"/>
                    </w:rPr>
                    <w:t>Offset: 0</w:t>
                  </w:r>
                  <w:r w:rsidRPr="00B50BFE">
                    <w:rPr>
                      <w:rFonts w:hint="eastAsia"/>
                      <w:kern w:val="2"/>
                      <w:sz w:val="18"/>
                      <w:lang w:val="en-US" w:eastAsia="zh-CN"/>
                    </w:rPr>
                    <w:t>∣</w:t>
                  </w:r>
                  <w:r w:rsidRPr="00B50BFE">
                    <w:rPr>
                      <w:rFonts w:hint="eastAsia"/>
                      <w:kern w:val="2"/>
                      <w:sz w:val="18"/>
                      <w:lang w:val="en-US" w:eastAsia="zh-CN"/>
                    </w:rPr>
                    <w:t>Range:0~8031.875rpm</w:t>
                  </w:r>
                </w:p>
              </w:tc>
            </w:tr>
            <w:tr w:rsidR="001B42AA" w:rsidRPr="00B50BFE" w14:paraId="13C30679" w14:textId="77777777" w:rsidTr="002563DC">
              <w:tc>
                <w:tcPr>
                  <w:tcW w:w="518" w:type="pct"/>
                  <w:vAlign w:val="center"/>
                </w:tcPr>
                <w:p w14:paraId="7043382F" w14:textId="77777777" w:rsidR="001B42AA" w:rsidRPr="00B50BFE" w:rsidRDefault="001B42AA" w:rsidP="002563DC">
                  <w:pPr>
                    <w:spacing w:after="0" w:line="240" w:lineRule="auto"/>
                    <w:jc w:val="both"/>
                    <w:rPr>
                      <w:color w:val="000000" w:themeColor="text1"/>
                      <w:sz w:val="18"/>
                      <w:lang w:eastAsia="zh-CN"/>
                    </w:rPr>
                  </w:pPr>
                </w:p>
              </w:tc>
              <w:tc>
                <w:tcPr>
                  <w:tcW w:w="647" w:type="pct"/>
                  <w:shd w:val="clear" w:color="auto" w:fill="auto"/>
                  <w:vAlign w:val="center"/>
                </w:tcPr>
                <w:p w14:paraId="5DCF508B" w14:textId="77777777" w:rsidR="001B42AA" w:rsidRPr="00B50BFE" w:rsidRDefault="001B42AA" w:rsidP="002563DC">
                  <w:pPr>
                    <w:spacing w:after="0" w:line="240" w:lineRule="auto"/>
                    <w:jc w:val="both"/>
                    <w:rPr>
                      <w:kern w:val="2"/>
                      <w:sz w:val="18"/>
                      <w:lang w:val="en-US" w:eastAsia="zh-CN"/>
                    </w:rPr>
                  </w:pPr>
                </w:p>
              </w:tc>
              <w:tc>
                <w:tcPr>
                  <w:tcW w:w="416" w:type="pct"/>
                  <w:vAlign w:val="center"/>
                </w:tcPr>
                <w:p w14:paraId="7551CCDE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</w:p>
              </w:tc>
              <w:tc>
                <w:tcPr>
                  <w:tcW w:w="1136" w:type="pct"/>
                  <w:shd w:val="clear" w:color="auto" w:fill="auto"/>
                  <w:vAlign w:val="center"/>
                </w:tcPr>
                <w:p w14:paraId="5E2D61D3" w14:textId="77777777" w:rsidR="001B42AA" w:rsidRPr="00B50BFE" w:rsidRDefault="001B42AA" w:rsidP="002563DC">
                  <w:pPr>
                    <w:spacing w:after="0" w:line="240" w:lineRule="auto"/>
                    <w:rPr>
                      <w:kern w:val="2"/>
                      <w:sz w:val="18"/>
                      <w:lang w:val="en-US" w:eastAsia="zh-CN"/>
                    </w:rPr>
                  </w:pPr>
                  <w:r w:rsidRPr="00B50BFE">
                    <w:rPr>
                      <w:rFonts w:hint="eastAsia"/>
                      <w:kern w:val="2"/>
                      <w:sz w:val="18"/>
                      <w:lang w:val="en-US" w:eastAsia="zh-CN"/>
                    </w:rPr>
                    <w:t>车速</w:t>
                  </w:r>
                </w:p>
              </w:tc>
              <w:tc>
                <w:tcPr>
                  <w:tcW w:w="395" w:type="pct"/>
                  <w:shd w:val="clear" w:color="auto" w:fill="auto"/>
                  <w:vAlign w:val="center"/>
                </w:tcPr>
                <w:p w14:paraId="0E0EBB30" w14:textId="77777777" w:rsidR="001B42AA" w:rsidRPr="00B50BFE" w:rsidRDefault="001B42AA" w:rsidP="002563DC">
                  <w:pPr>
                    <w:spacing w:after="0" w:line="240" w:lineRule="auto"/>
                    <w:rPr>
                      <w:kern w:val="2"/>
                      <w:sz w:val="18"/>
                      <w:lang w:val="en-US" w:eastAsia="zh-CN"/>
                    </w:rPr>
                  </w:pPr>
                  <w:r w:rsidRPr="00B50BFE">
                    <w:rPr>
                      <w:rFonts w:hint="eastAsia"/>
                      <w:kern w:val="2"/>
                      <w:sz w:val="18"/>
                      <w:lang w:val="en-US" w:eastAsia="zh-CN"/>
                    </w:rPr>
                    <w:t>7-8</w:t>
                  </w:r>
                </w:p>
              </w:tc>
              <w:tc>
                <w:tcPr>
                  <w:tcW w:w="307" w:type="pct"/>
                  <w:shd w:val="clear" w:color="auto" w:fill="auto"/>
                  <w:vAlign w:val="center"/>
                </w:tcPr>
                <w:p w14:paraId="662FEA9D" w14:textId="77777777" w:rsidR="001B42AA" w:rsidRPr="00B50BFE" w:rsidRDefault="001B42AA" w:rsidP="002563DC">
                  <w:pPr>
                    <w:spacing w:after="0" w:line="240" w:lineRule="auto"/>
                    <w:rPr>
                      <w:kern w:val="2"/>
                      <w:sz w:val="18"/>
                      <w:lang w:val="en-US" w:eastAsia="zh-CN"/>
                    </w:rPr>
                  </w:pPr>
                  <w:r w:rsidRPr="00B50BFE">
                    <w:rPr>
                      <w:kern w:val="2"/>
                      <w:sz w:val="18"/>
                      <w:lang w:val="en-US" w:eastAsia="zh-CN"/>
                    </w:rPr>
                    <w:t>A</w:t>
                  </w:r>
                  <w:r w:rsidRPr="00B50BFE">
                    <w:rPr>
                      <w:rFonts w:hint="eastAsia"/>
                      <w:kern w:val="2"/>
                      <w:sz w:val="18"/>
                      <w:lang w:val="en-US" w:eastAsia="zh-CN"/>
                    </w:rPr>
                    <w:t>ll</w:t>
                  </w:r>
                </w:p>
              </w:tc>
              <w:tc>
                <w:tcPr>
                  <w:tcW w:w="1581" w:type="pct"/>
                  <w:shd w:val="clear" w:color="auto" w:fill="auto"/>
                  <w:vAlign w:val="center"/>
                </w:tcPr>
                <w:p w14:paraId="5748827E" w14:textId="77777777" w:rsidR="001B42AA" w:rsidRPr="00B50BFE" w:rsidRDefault="001B42AA" w:rsidP="002563DC">
                  <w:pPr>
                    <w:spacing w:after="0" w:line="240" w:lineRule="auto"/>
                    <w:rPr>
                      <w:kern w:val="2"/>
                      <w:sz w:val="18"/>
                      <w:lang w:val="en-US" w:eastAsia="zh-CN"/>
                    </w:rPr>
                  </w:pPr>
                  <w:r w:rsidRPr="00B50BFE">
                    <w:rPr>
                      <w:rFonts w:hint="eastAsia"/>
                      <w:kern w:val="2"/>
                      <w:sz w:val="18"/>
                      <w:lang w:val="en-US" w:eastAsia="zh-CN"/>
                    </w:rPr>
                    <w:t>Factor:1/256 km/h</w:t>
                  </w:r>
                  <w:r w:rsidRPr="00B50BFE">
                    <w:rPr>
                      <w:rFonts w:hint="eastAsia"/>
                      <w:kern w:val="2"/>
                      <w:sz w:val="18"/>
                      <w:lang w:val="en-US" w:eastAsia="zh-CN"/>
                    </w:rPr>
                    <w:t>｜</w:t>
                  </w:r>
                  <w:r w:rsidRPr="00B50BFE">
                    <w:rPr>
                      <w:rFonts w:hint="eastAsia"/>
                      <w:kern w:val="2"/>
                      <w:sz w:val="18"/>
                      <w:lang w:val="en-US" w:eastAsia="zh-CN"/>
                    </w:rPr>
                    <w:t>Offset: 0</w:t>
                  </w:r>
                  <w:r w:rsidRPr="00B50BFE">
                    <w:rPr>
                      <w:rFonts w:hint="eastAsia"/>
                      <w:kern w:val="2"/>
                      <w:sz w:val="18"/>
                      <w:lang w:val="en-US" w:eastAsia="zh-CN"/>
                    </w:rPr>
                    <w:t>∣</w:t>
                  </w:r>
                  <w:r w:rsidRPr="00B50BFE">
                    <w:rPr>
                      <w:rFonts w:hint="eastAsia"/>
                      <w:kern w:val="2"/>
                      <w:sz w:val="18"/>
                      <w:lang w:val="en-US" w:eastAsia="zh-CN"/>
                    </w:rPr>
                    <w:t>Range:0~250.996 km/h</w:t>
                  </w:r>
                </w:p>
              </w:tc>
            </w:tr>
          </w:tbl>
          <w:p w14:paraId="000C4448" w14:textId="77777777" w:rsidR="001B42AA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当仪表ON</w:t>
            </w:r>
            <w:proofErr w:type="gramStart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档电下</w:t>
            </w:r>
            <w:proofErr w:type="gramEnd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电，报文停发前，仪表外发车速按照</w:t>
            </w:r>
            <w:proofErr w:type="gramStart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实际值外发</w:t>
            </w:r>
            <w:proofErr w:type="gramEnd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。</w:t>
            </w:r>
          </w:p>
          <w:p w14:paraId="71A42D22" w14:textId="77777777" w:rsidR="002A5FCE" w:rsidRDefault="002A5FCE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</w:p>
          <w:p w14:paraId="42646D49" w14:textId="77777777" w:rsidR="002A5FCE" w:rsidRDefault="002A5FCE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</w:p>
          <w:p w14:paraId="63332B06" w14:textId="77777777" w:rsidR="002A5FCE" w:rsidRPr="002A5FCE" w:rsidRDefault="002A5FCE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green"/>
                <w:lang w:eastAsia="zh-CN"/>
              </w:rPr>
            </w:pPr>
            <w:r w:rsidRPr="002A5FCE"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green"/>
                <w:lang w:eastAsia="zh-CN"/>
              </w:rPr>
              <w:t>当标定为</w:t>
            </w:r>
            <w:r w:rsidRPr="002A5FC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highlight w:val="green"/>
                <w:lang w:eastAsia="zh-CN"/>
              </w:rPr>
              <w:t>3</w:t>
            </w:r>
            <w:r w:rsidRPr="002A5FCE"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green"/>
                <w:lang w:eastAsia="zh-CN"/>
              </w:rPr>
              <w:t>3时</w:t>
            </w:r>
            <w:r w:rsidRPr="002A5FC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highlight w:val="green"/>
                <w:lang w:eastAsia="zh-CN"/>
              </w:rPr>
              <w:t>，</w:t>
            </w:r>
          </w:p>
          <w:p w14:paraId="26996EC4" w14:textId="0C3F3CB7" w:rsidR="002A5FCE" w:rsidRPr="002A5FCE" w:rsidRDefault="002A5FCE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green"/>
                <w:lang w:eastAsia="zh-CN"/>
              </w:rPr>
            </w:pPr>
            <w:r w:rsidRPr="002A5FCE"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green"/>
                <w:lang w:eastAsia="zh-CN"/>
              </w:rPr>
              <w:t>当标定为</w:t>
            </w:r>
            <w:r w:rsidRPr="002A5FC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highlight w:val="green"/>
                <w:lang w:eastAsia="zh-CN"/>
              </w:rPr>
              <w:t>3</w:t>
            </w:r>
            <w:r w:rsidRPr="002A5FCE"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green"/>
                <w:lang w:eastAsia="zh-CN"/>
              </w:rPr>
              <w:t>4时</w:t>
            </w:r>
            <w:r w:rsidRPr="002A5FC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highlight w:val="green"/>
                <w:lang w:eastAsia="zh-CN"/>
              </w:rPr>
              <w:t>，</w:t>
            </w:r>
            <w:r w:rsidRPr="002A5FCE"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green"/>
                <w:lang w:eastAsia="zh-CN"/>
              </w:rPr>
              <w:t>电机经过一个</w:t>
            </w:r>
            <w:r w:rsidRPr="002A5FC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highlight w:val="green"/>
                <w:lang w:eastAsia="zh-CN"/>
              </w:rPr>
              <w:t>6</w:t>
            </w:r>
            <w:r w:rsidRPr="002A5FCE"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green"/>
                <w:lang w:eastAsia="zh-CN"/>
              </w:rPr>
              <w:t>.243的减速器后输出给后桥</w:t>
            </w:r>
            <w:r w:rsidRPr="002A5FC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highlight w:val="green"/>
                <w:lang w:eastAsia="zh-CN"/>
              </w:rPr>
              <w:t>，</w:t>
            </w:r>
            <w:r w:rsidRPr="002A5FCE"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green"/>
                <w:lang w:eastAsia="zh-CN"/>
              </w:rPr>
              <w:t>此时</w:t>
            </w:r>
            <w:r w:rsidR="00617F8B"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green"/>
                <w:lang w:eastAsia="zh-CN"/>
              </w:rPr>
              <w:t>输出轴转速</w:t>
            </w:r>
            <w:r w:rsidR="00617F8B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highlight w:val="green"/>
                <w:lang w:eastAsia="zh-CN"/>
              </w:rPr>
              <w:t>=</w:t>
            </w:r>
            <w:r w:rsidR="00617F8B"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green"/>
                <w:lang w:eastAsia="zh-CN"/>
              </w:rPr>
              <w:t>电机转速</w:t>
            </w:r>
            <w:r w:rsidR="00617F8B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highlight w:val="green"/>
                <w:lang w:eastAsia="zh-CN"/>
              </w:rPr>
              <w:t>/</w:t>
            </w:r>
            <w:r w:rsidR="00617F8B"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green"/>
                <w:lang w:eastAsia="zh-CN"/>
              </w:rPr>
              <w:t>6.243</w:t>
            </w:r>
            <w:r w:rsidR="00617F8B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highlight w:val="green"/>
                <w:lang w:eastAsia="zh-CN"/>
              </w:rPr>
              <w:t>。</w:t>
            </w:r>
            <w:r w:rsidR="00617F8B"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green"/>
                <w:lang w:eastAsia="zh-CN"/>
              </w:rPr>
              <w:t>最终</w:t>
            </w:r>
            <w:r w:rsidRPr="002A5FCE"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green"/>
                <w:lang w:eastAsia="zh-CN"/>
              </w:rPr>
              <w:t>车速计算公式为</w:t>
            </w:r>
            <w:r w:rsidRPr="002A5FC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highlight w:val="green"/>
                <w:lang w:eastAsia="zh-CN"/>
              </w:rPr>
              <w:t>：</w:t>
            </w:r>
          </w:p>
          <w:p w14:paraId="3BDC1C9C" w14:textId="72DD6780" w:rsidR="002A5FCE" w:rsidRPr="002A5FCE" w:rsidRDefault="002A5FCE" w:rsidP="002A5FCE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2A5FCE"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green"/>
                <w:lang w:eastAsia="zh-CN"/>
              </w:rPr>
              <w:t>车速</w:t>
            </w:r>
            <w:r w:rsidRPr="002A5FC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highlight w:val="green"/>
                <w:lang w:eastAsia="zh-CN"/>
              </w:rPr>
              <w:t>=</w:t>
            </w:r>
            <w:r w:rsidRPr="002A5FCE"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green"/>
                <w:lang w:eastAsia="zh-CN"/>
              </w:rPr>
              <w:t>60*电机转速</w:t>
            </w:r>
            <w:r w:rsidRPr="002A5FC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highlight w:val="green"/>
                <w:lang w:eastAsia="zh-CN"/>
              </w:rPr>
              <w:t>/</w:t>
            </w:r>
            <w:r w:rsidRPr="002A5FCE"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green"/>
                <w:lang w:eastAsia="zh-CN"/>
              </w:rPr>
              <w:t>(表头系数</w:t>
            </w:r>
            <w:r w:rsidRPr="002A5FC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highlight w:val="green"/>
                <w:lang w:eastAsia="zh-CN"/>
              </w:rPr>
              <w:t>*</w:t>
            </w:r>
            <w:r w:rsidRPr="002A5FCE"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green"/>
                <w:lang w:eastAsia="zh-CN"/>
              </w:rPr>
              <w:t>里程表速比</w:t>
            </w:r>
            <w:r w:rsidRPr="002A5FC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highlight w:val="green"/>
                <w:lang w:eastAsia="zh-CN"/>
              </w:rPr>
              <w:t>*</w:t>
            </w:r>
            <w:r w:rsidRPr="002A5FCE"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green"/>
                <w:lang w:eastAsia="zh-CN"/>
              </w:rPr>
              <w:t>6.243</w:t>
            </w:r>
            <w:r w:rsidRPr="002A5FC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highlight w:val="green"/>
                <w:lang w:eastAsia="zh-CN"/>
              </w:rPr>
              <w:t>)</w:t>
            </w:r>
          </w:p>
        </w:tc>
      </w:tr>
      <w:tr w:rsidR="001B42AA" w:rsidRPr="00B50BFE" w14:paraId="44CF714D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B582D4A" w14:textId="77777777" w:rsidR="001B42AA" w:rsidRPr="00B50BFE" w:rsidRDefault="001B42AA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40CE48E6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ON</w:t>
            </w:r>
            <w:proofErr w:type="gramStart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1B42AA" w:rsidRPr="00B50BFE" w14:paraId="2B1EACAD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53A7754" w14:textId="77777777" w:rsidR="001B42AA" w:rsidRPr="00B50BFE" w:rsidRDefault="001B42AA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0F00C1FC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1B42AA" w:rsidRPr="00B50BFE" w14:paraId="4CCFBA56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2D3314D" w14:textId="77777777" w:rsidR="001B42AA" w:rsidRPr="00B50BFE" w:rsidRDefault="001B42AA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color w:val="000000" w:themeColor="text1"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0B17499E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里程表传感器硬线接仪表时：</w:t>
            </w:r>
          </w:p>
          <w:p w14:paraId="176FE26E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输出轴转速=(变速箱输出速比的分子/变速箱输出速比的分母)*(车速传感器当前的频率/车速传感器每转脉冲数)*60</w:t>
            </w:r>
          </w:p>
          <w:p w14:paraId="3A4E59FF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车速=频率*3600/每公里脉冲数(</w:t>
            </w:r>
            <w:r w:rsidRPr="00B50BFE"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  <w:t>km/h</w:t>
            </w: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)</w:t>
            </w:r>
          </w:p>
          <w:p w14:paraId="6ADF62C7" w14:textId="7EDDC09E" w:rsidR="001B42AA" w:rsidRPr="00B50BFE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每公里脉冲数</w:t>
            </w:r>
            <w:r w:rsidR="00E10160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（</w:t>
            </w:r>
            <w:r w:rsidR="00BD1AB1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即</w:t>
            </w:r>
            <w:r w:rsidR="00E10160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K值）</w:t>
            </w: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=表头系数 *车速传感器每转脉冲数</w:t>
            </w:r>
          </w:p>
          <w:p w14:paraId="16DD4FA7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传感器不接仪表时，车速根据收到的输出轴转速报文计算时，在报文有效范围内：</w:t>
            </w:r>
          </w:p>
          <w:p w14:paraId="434567C0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车速=（1920*变速箱输出轴转速报文值）/（256*表头系数）km/h</w:t>
            </w:r>
          </w:p>
          <w:p w14:paraId="58A9FF6C" w14:textId="77777777" w:rsidR="001B42AA" w:rsidRDefault="001B42AA" w:rsidP="002563DC">
            <w:pPr>
              <w:spacing w:after="120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车速=(变速箱输出轴转速/后桥速比*里程表速比）*2*R*3.14*60(R单位是m）=60*输出轴转速</w:t>
            </w:r>
            <w:proofErr w:type="gramStart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转速</w:t>
            </w:r>
            <w:proofErr w:type="gramEnd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/(表头系数*里程表速比）</w:t>
            </w:r>
          </w:p>
          <w:p w14:paraId="0C2EE3B3" w14:textId="140D0882" w:rsidR="002A5FCE" w:rsidRPr="002A5FCE" w:rsidRDefault="002A5FCE" w:rsidP="002563DC">
            <w:pPr>
              <w:spacing w:after="120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  <w:t>表头系数</w:t>
            </w:r>
            <w:r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=</w:t>
            </w:r>
            <w:r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  <w:t>1000000</w:t>
            </w:r>
            <w:r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*</w:t>
            </w:r>
            <w:r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  <w:t>后桥速比</w:t>
            </w:r>
            <w:r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/</w:t>
            </w:r>
            <w:r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  <w:t>(2*3.14*滚动半径</w:t>
            </w:r>
            <w:r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*</w:t>
            </w:r>
            <w:r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  <w:t>里程速比</w:t>
            </w:r>
            <w:r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)</w:t>
            </w:r>
          </w:p>
          <w:p w14:paraId="0CB8C7CD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proofErr w:type="gramStart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报文超</w:t>
            </w:r>
            <w:proofErr w:type="gramEnd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范围或者超时</w:t>
            </w:r>
            <w:proofErr w:type="gramStart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时</w:t>
            </w:r>
            <w:proofErr w:type="gramEnd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，车速为0</w:t>
            </w:r>
          </w:p>
          <w:p w14:paraId="27D5B6BA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里程</w:t>
            </w:r>
            <w:r w:rsidRPr="00B50BFE"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  <w:t>=</w:t>
            </w: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∑车速⁄</w:t>
            </w:r>
            <w:r w:rsidRPr="00B50BFE"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  <w:t xml:space="preserve">3600 </w:t>
            </w: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(</w:t>
            </w:r>
            <w:r w:rsidRPr="00B50BFE"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  <w:t>km</w:t>
            </w: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)</w:t>
            </w:r>
          </w:p>
        </w:tc>
      </w:tr>
      <w:tr w:rsidR="001B42AA" w:rsidRPr="00B50BFE" w14:paraId="6387FF40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82C5AFE" w14:textId="77777777" w:rsidR="001B42AA" w:rsidRPr="00B50BFE" w:rsidRDefault="001B42AA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相关资料</w:t>
            </w:r>
          </w:p>
        </w:tc>
        <w:tc>
          <w:tcPr>
            <w:tcW w:w="7654" w:type="dxa"/>
            <w:vAlign w:val="center"/>
          </w:tcPr>
          <w:p w14:paraId="2E67E9FB" w14:textId="24008078" w:rsidR="001B42AA" w:rsidRPr="00B50BFE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1B42AA" w:rsidRPr="00B50BFE" w14:paraId="48396BC6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3581583" w14:textId="77777777" w:rsidR="001B42AA" w:rsidRPr="00B50BFE" w:rsidRDefault="001B42AA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lastRenderedPageBreak/>
              <w:t>历史失效</w:t>
            </w:r>
          </w:p>
        </w:tc>
        <w:tc>
          <w:tcPr>
            <w:tcW w:w="7654" w:type="dxa"/>
            <w:vAlign w:val="center"/>
          </w:tcPr>
          <w:p w14:paraId="153E2593" w14:textId="77777777" w:rsidR="001B42AA" w:rsidRPr="00B50BFE" w:rsidRDefault="001B42AA" w:rsidP="002563DC">
            <w:pPr>
              <w:spacing w:after="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1、D760匹配伊顿AMT，前期车速传感器接TCU，仪表接收TCU的输出轴转速信号, 软件同步需对里程、油耗计算及保存等关联性功能的策略做适应性修改，产生了隐性BUG：小计油耗走满量程自动正常清零后，其置位标志发生了概率性的未被复位，仪表反复向E2存储器的相应地址单元执行写数据操作，以至损坏，E2存储器存储的实车K值无法读取，仪表随即调用默认的K值12214，从而导致车速、里程不准。</w:t>
            </w:r>
          </w:p>
          <w:p w14:paraId="0C3429EF" w14:textId="77777777" w:rsidR="001B42AA" w:rsidRPr="00B50BFE" w:rsidRDefault="001B42AA" w:rsidP="002563DC">
            <w:pPr>
              <w:spacing w:after="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2、D760仪表出现黑屏问题，因油耗和里程数据更新在中断程序中执行，右对齐函数未设置最大值限制，匹配伊顿，里程油耗数据函数处理周期由100ms更改为10ms，加剧中断发生，右对齐文字函数在被中断打断篡改时的数据出现负值（极大值），刷写显存</w:t>
            </w:r>
            <w:proofErr w:type="gramStart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时数据</w:t>
            </w:r>
            <w:proofErr w:type="gramEnd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越界，引发看门狗复位。更改措施：导致里程油耗数据更新不再放到</w:t>
            </w:r>
            <w:proofErr w:type="gramStart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中断里</w:t>
            </w:r>
            <w:proofErr w:type="gramEnd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执行，调整到主程序里执行，同时右对齐函数增加最大值限制，防止溢出。</w:t>
            </w:r>
          </w:p>
        </w:tc>
      </w:tr>
      <w:tr w:rsidR="001B42AA" w:rsidRPr="00B50BFE" w14:paraId="26A9DE30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DE85C60" w14:textId="77777777" w:rsidR="001B42AA" w:rsidRPr="00B50BFE" w:rsidRDefault="001B42AA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验证要求</w:t>
            </w:r>
          </w:p>
        </w:tc>
        <w:tc>
          <w:tcPr>
            <w:tcW w:w="7654" w:type="dxa"/>
            <w:vAlign w:val="center"/>
          </w:tcPr>
          <w:p w14:paraId="362CB9B9" w14:textId="77777777" w:rsidR="001B42AA" w:rsidRPr="00B50BFE" w:rsidRDefault="001B42AA" w:rsidP="002563DC">
            <w:pPr>
              <w:spacing w:after="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凡是涉及车速或者输出轴转速信号相关的软件更改，都需要进行充分的台架测试以及实车测试，确认车速信号的精度，需同时满足以下要求：</w:t>
            </w:r>
          </w:p>
          <w:p w14:paraId="6CDDC8CB" w14:textId="77777777" w:rsidR="001B42AA" w:rsidRPr="00B50BFE" w:rsidRDefault="001B42AA" w:rsidP="001B42AA">
            <w:pPr>
              <w:pStyle w:val="af5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asciiTheme="minorEastAsia" w:eastAsiaTheme="minorEastAsia" w:hAnsiTheme="minorEastAsia" w:cs="Arial"/>
                <w:color w:val="000000" w:themeColor="text1"/>
                <w:sz w:val="20"/>
                <w:szCs w:val="20"/>
                <w:lang w:val="sv-SE" w:eastAsia="zh-CN"/>
              </w:rPr>
            </w:pPr>
            <w:r w:rsidRPr="00B50BFE">
              <w:rPr>
                <w:rFonts w:asciiTheme="minorEastAsia" w:eastAsiaTheme="minorEastAsia" w:hAnsiTheme="minorEastAsia" w:cs="Arial" w:hint="eastAsia"/>
                <w:color w:val="000000" w:themeColor="text1"/>
                <w:sz w:val="20"/>
                <w:szCs w:val="20"/>
                <w:lang w:val="sv-SE" w:eastAsia="zh-CN"/>
              </w:rPr>
              <w:t>停车时，车速需为0</w:t>
            </w:r>
          </w:p>
          <w:p w14:paraId="136D04BE" w14:textId="77777777" w:rsidR="001B42AA" w:rsidRPr="00B50BFE" w:rsidRDefault="001B42AA" w:rsidP="001B42AA">
            <w:pPr>
              <w:pStyle w:val="af5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asciiTheme="minorEastAsia" w:eastAsiaTheme="minorEastAsia" w:hAnsiTheme="minorEastAsia" w:cs="Arial"/>
                <w:color w:val="000000" w:themeColor="text1"/>
                <w:sz w:val="20"/>
                <w:szCs w:val="20"/>
                <w:lang w:val="sv-SE" w:eastAsia="zh-CN"/>
              </w:rPr>
            </w:pPr>
            <w:r w:rsidRPr="00B50BFE">
              <w:rPr>
                <w:rFonts w:asciiTheme="minorEastAsia" w:eastAsiaTheme="minorEastAsia" w:hAnsiTheme="minorEastAsia" w:cs="Arial" w:hint="eastAsia"/>
                <w:color w:val="000000" w:themeColor="text1"/>
                <w:sz w:val="20"/>
                <w:szCs w:val="20"/>
                <w:lang w:val="sv-SE" w:eastAsia="zh-CN"/>
              </w:rPr>
              <w:t>从国六</w:t>
            </w:r>
            <w:proofErr w:type="gramStart"/>
            <w:r w:rsidRPr="00B50BFE">
              <w:rPr>
                <w:rFonts w:asciiTheme="minorEastAsia" w:eastAsiaTheme="minorEastAsia" w:hAnsiTheme="minorEastAsia" w:cs="Arial" w:hint="eastAsia"/>
                <w:color w:val="000000" w:themeColor="text1"/>
                <w:sz w:val="20"/>
                <w:szCs w:val="20"/>
                <w:lang w:val="sv-SE" w:eastAsia="zh-CN"/>
              </w:rPr>
              <w:t>法规限扭限速</w:t>
            </w:r>
            <w:proofErr w:type="gramEnd"/>
            <w:r w:rsidRPr="00B50BFE">
              <w:rPr>
                <w:rFonts w:asciiTheme="minorEastAsia" w:eastAsiaTheme="minorEastAsia" w:hAnsiTheme="minorEastAsia" w:cs="Arial" w:hint="eastAsia"/>
                <w:color w:val="000000" w:themeColor="text1"/>
                <w:sz w:val="20"/>
                <w:szCs w:val="20"/>
                <w:lang w:val="sv-SE" w:eastAsia="zh-CN"/>
              </w:rPr>
              <w:t>条款的角度, 实际车速20km/h时误差不能有正偏差</w:t>
            </w:r>
          </w:p>
          <w:p w14:paraId="585B9D34" w14:textId="77777777" w:rsidR="001B42AA" w:rsidRPr="00B50BFE" w:rsidRDefault="001B42AA" w:rsidP="001B42AA">
            <w:pPr>
              <w:pStyle w:val="af5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asciiTheme="minorEastAsia" w:eastAsiaTheme="minorEastAsia" w:hAnsiTheme="minorEastAsia" w:cs="Arial"/>
                <w:color w:val="000000" w:themeColor="text1"/>
                <w:sz w:val="20"/>
                <w:szCs w:val="20"/>
                <w:lang w:val="sv-SE" w:eastAsia="zh-CN"/>
              </w:rPr>
            </w:pPr>
            <w:r w:rsidRPr="00B50BFE">
              <w:rPr>
                <w:rFonts w:asciiTheme="minorEastAsia" w:eastAsiaTheme="minorEastAsia" w:hAnsiTheme="minorEastAsia" w:cs="Arial" w:hint="eastAsia"/>
                <w:color w:val="000000" w:themeColor="text1"/>
                <w:sz w:val="20"/>
                <w:szCs w:val="20"/>
                <w:lang w:val="sv-SE" w:eastAsia="zh-CN"/>
              </w:rPr>
              <w:t>10Km/h以上误差在±3%以内，制动时可以稍大(需进一步明确)</w:t>
            </w:r>
          </w:p>
          <w:p w14:paraId="4DAAA5DD" w14:textId="77777777" w:rsidR="001B42AA" w:rsidRPr="00B50BFE" w:rsidRDefault="001B42AA" w:rsidP="001B42AA">
            <w:pPr>
              <w:pStyle w:val="af5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asciiTheme="minorEastAsia" w:eastAsiaTheme="minorEastAsia" w:hAnsiTheme="minorEastAsia" w:cs="Arial"/>
                <w:color w:val="000000" w:themeColor="text1"/>
                <w:sz w:val="20"/>
                <w:szCs w:val="20"/>
                <w:lang w:val="sv-SE" w:eastAsia="zh-CN"/>
              </w:rPr>
            </w:pPr>
            <w:r w:rsidRPr="00B50BFE">
              <w:rPr>
                <w:rFonts w:asciiTheme="minorEastAsia" w:eastAsiaTheme="minorEastAsia" w:hAnsiTheme="minorEastAsia" w:cs="Arial" w:hint="eastAsia"/>
                <w:color w:val="000000" w:themeColor="text1"/>
                <w:sz w:val="20"/>
                <w:szCs w:val="20"/>
                <w:lang w:val="sv-SE" w:eastAsia="zh-CN"/>
              </w:rPr>
              <w:t>需进行里程、油耗自动清零的耐久性验证。</w:t>
            </w:r>
          </w:p>
        </w:tc>
      </w:tr>
    </w:tbl>
    <w:p w14:paraId="42EB1BAB" w14:textId="77777777" w:rsidR="001B42AA" w:rsidRPr="001B42AA" w:rsidRDefault="001B42AA" w:rsidP="001B42AA">
      <w:pPr>
        <w:rPr>
          <w:lang w:eastAsia="zh-CN"/>
        </w:rPr>
      </w:pPr>
    </w:p>
    <w:p w14:paraId="290BAB70" w14:textId="77777777" w:rsidR="00856C57" w:rsidRPr="00B50BFE" w:rsidRDefault="00856C57" w:rsidP="00856C57">
      <w:pPr>
        <w:pStyle w:val="3"/>
        <w:ind w:left="720" w:hanging="720"/>
        <w:rPr>
          <w:color w:val="000000" w:themeColor="text1"/>
          <w:lang w:val="en-US" w:eastAsia="zh-CN"/>
        </w:rPr>
      </w:pPr>
      <w:r w:rsidRPr="00B50BFE">
        <w:rPr>
          <w:rFonts w:hint="eastAsia"/>
          <w:color w:val="000000" w:themeColor="text1"/>
          <w:lang w:val="en-US" w:eastAsia="zh-CN"/>
        </w:rPr>
        <w:t>车速超速报警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856C57" w:rsidRPr="00B50BFE" w14:paraId="7C1929C0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FBCB337" w14:textId="77777777" w:rsidR="00856C57" w:rsidRPr="00B50BFE" w:rsidRDefault="00856C57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功能名称</w:t>
            </w:r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4534226B" w14:textId="77777777" w:rsidR="00856C57" w:rsidRPr="00B50BFE" w:rsidRDefault="00856C57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hint="eastAsia"/>
                <w:b/>
                <w:color w:val="000000" w:themeColor="text1"/>
                <w:lang w:val="en-US" w:eastAsia="zh-CN"/>
              </w:rPr>
              <w:t>车速超速报警</w:t>
            </w:r>
          </w:p>
        </w:tc>
      </w:tr>
      <w:tr w:rsidR="00856C57" w:rsidRPr="00B50BFE" w14:paraId="7B708AB0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C63A482" w14:textId="77777777" w:rsidR="00856C57" w:rsidRPr="00B50BFE" w:rsidRDefault="00856C57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45AAEF82" w14:textId="77777777" w:rsidR="00856C57" w:rsidRPr="00B50BFE" w:rsidRDefault="00856C57" w:rsidP="002563DC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 w:rsidRPr="00B50BFE">
              <w:rPr>
                <w:rFonts w:ascii="宋体" w:hAnsi="宋体" w:cs="Arial" w:hint="eastAsia"/>
                <w:sz w:val="20"/>
                <w:szCs w:val="20"/>
                <w:lang w:eastAsia="zh-CN"/>
              </w:rPr>
              <w:t>当标定项“语言”为中文时，才带车速超速报警功能；当非中文时，不带超速报警。</w:t>
            </w:r>
          </w:p>
          <w:p w14:paraId="49B337CD" w14:textId="220D8AC1" w:rsidR="00856C57" w:rsidRPr="00B50BFE" w:rsidRDefault="00856C57" w:rsidP="002563DC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 w:rsidRPr="00B50BFE">
              <w:rPr>
                <w:rFonts w:ascii="宋体" w:hAnsi="宋体" w:cs="Arial" w:hint="eastAsia"/>
                <w:sz w:val="20"/>
                <w:szCs w:val="20"/>
                <w:lang w:eastAsia="zh-CN"/>
              </w:rPr>
              <w:t>实际车速大于等于100km/h或者60km/h(具体</w:t>
            </w:r>
            <w:proofErr w:type="gramStart"/>
            <w:r w:rsidRPr="00B50BFE">
              <w:rPr>
                <w:rFonts w:ascii="宋体" w:hAnsi="宋体" w:cs="Arial" w:hint="eastAsia"/>
                <w:sz w:val="20"/>
                <w:szCs w:val="20"/>
                <w:lang w:eastAsia="zh-CN"/>
              </w:rPr>
              <w:t>超速值依据</w:t>
            </w:r>
            <w:proofErr w:type="gramEnd"/>
            <w:r w:rsidRPr="00B50BFE">
              <w:rPr>
                <w:rFonts w:ascii="宋体" w:hAnsi="宋体" w:cs="Arial" w:hint="eastAsia"/>
                <w:sz w:val="20"/>
                <w:szCs w:val="20"/>
                <w:lang w:eastAsia="zh-CN"/>
              </w:rPr>
              <w:t>标定参数)</w:t>
            </w:r>
            <w:r w:rsidR="00261270">
              <w:rPr>
                <w:rFonts w:ascii="宋体" w:hAnsi="宋体" w:cs="Arial" w:hint="eastAsia"/>
                <w:sz w:val="20"/>
                <w:szCs w:val="20"/>
                <w:lang w:eastAsia="zh-CN"/>
              </w:rPr>
              <w:t>且</w:t>
            </w:r>
            <w:r w:rsidRPr="00B50BFE">
              <w:rPr>
                <w:rFonts w:ascii="宋体" w:hAnsi="宋体" w:cs="Arial" w:hint="eastAsia"/>
                <w:sz w:val="20"/>
                <w:szCs w:val="20"/>
                <w:lang w:eastAsia="zh-CN"/>
              </w:rPr>
              <w:t>持续3s，扬声器鸣叫。</w:t>
            </w:r>
          </w:p>
        </w:tc>
      </w:tr>
      <w:tr w:rsidR="00856C57" w:rsidRPr="00B50BFE" w14:paraId="734A66EF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7856C43" w14:textId="77777777" w:rsidR="00856C57" w:rsidRPr="00B50BFE" w:rsidRDefault="00856C57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44971697" w14:textId="77777777" w:rsidR="00856C57" w:rsidRPr="00B50BFE" w:rsidRDefault="00856C57" w:rsidP="002563DC">
            <w:pPr>
              <w:spacing w:line="360" w:lineRule="auto"/>
              <w:rPr>
                <w:sz w:val="20"/>
              </w:rPr>
            </w:pPr>
            <w:r w:rsidRPr="00B50BFE">
              <w:rPr>
                <w:rFonts w:ascii="宋体" w:hAnsi="宋体" w:cs="Arial" w:hint="eastAsia"/>
                <w:sz w:val="20"/>
                <w:szCs w:val="20"/>
              </w:rPr>
              <w:t>略</w:t>
            </w:r>
          </w:p>
        </w:tc>
      </w:tr>
      <w:tr w:rsidR="00856C57" w:rsidRPr="00B50BFE" w14:paraId="214F7D76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85BD4FD" w14:textId="77777777" w:rsidR="00856C57" w:rsidRPr="00B50BFE" w:rsidRDefault="00856C57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4606B29F" w14:textId="5A931B9A" w:rsidR="00856C57" w:rsidRPr="00B50BFE" w:rsidRDefault="00856C57" w:rsidP="002563DC">
            <w:pPr>
              <w:pStyle w:val="HR"/>
              <w:spacing w:line="360" w:lineRule="auto"/>
              <w:ind w:firstLineChars="0" w:firstLine="0"/>
              <w:rPr>
                <w:rFonts w:ascii="宋体" w:eastAsiaTheme="minorEastAsia" w:hAnsi="宋体" w:cs="Arial"/>
                <w:kern w:val="0"/>
                <w:sz w:val="20"/>
                <w:szCs w:val="20"/>
                <w:lang w:val="sv-SE"/>
              </w:rPr>
            </w:pPr>
            <w:r w:rsidRPr="00B50BFE">
              <w:rPr>
                <w:rFonts w:ascii="宋体" w:eastAsiaTheme="minorEastAsia" w:hAnsi="宋体" w:cs="Arial" w:hint="eastAsia"/>
                <w:kern w:val="0"/>
                <w:sz w:val="20"/>
                <w:szCs w:val="20"/>
                <w:lang w:val="sv-SE"/>
              </w:rPr>
              <w:t>D320</w:t>
            </w:r>
            <w:r>
              <w:rPr>
                <w:rFonts w:ascii="宋体" w:eastAsiaTheme="minorEastAsia" w:hAnsi="宋体" w:cs="Arial" w:hint="eastAsia"/>
                <w:kern w:val="0"/>
                <w:sz w:val="20"/>
                <w:szCs w:val="20"/>
                <w:lang w:val="sv-SE"/>
              </w:rPr>
              <w:t>液晶</w:t>
            </w:r>
            <w:r w:rsidRPr="00B50BFE">
              <w:rPr>
                <w:rFonts w:ascii="宋体" w:eastAsiaTheme="minorEastAsia" w:hAnsi="宋体" w:cs="Arial" w:hint="eastAsia"/>
                <w:kern w:val="0"/>
                <w:sz w:val="20"/>
                <w:szCs w:val="20"/>
                <w:lang w:val="sv-SE"/>
              </w:rPr>
              <w:t>仪表，语音提示：您已超速，请减速慢行！（以2s的间隔播报3次）</w:t>
            </w:r>
          </w:p>
          <w:p w14:paraId="09FF46E5" w14:textId="77777777" w:rsidR="00856C57" w:rsidRPr="00B50BFE" w:rsidRDefault="00856C57" w:rsidP="002563DC">
            <w:pPr>
              <w:spacing w:after="0" w:line="36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 w:rsidRPr="00B50BFE">
              <w:rPr>
                <w:rFonts w:ascii="宋体" w:hAnsi="宋体" w:cs="Arial" w:hint="eastAsia"/>
                <w:sz w:val="20"/>
                <w:szCs w:val="20"/>
                <w:lang w:eastAsia="zh-CN"/>
              </w:rPr>
              <w:t>其他仪表：扬声器以1Hz频率鸣叫,最长不超过15s。</w:t>
            </w:r>
          </w:p>
        </w:tc>
      </w:tr>
      <w:tr w:rsidR="00856C57" w:rsidRPr="00B50BFE" w14:paraId="2297901B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18CC92D" w14:textId="77777777" w:rsidR="00856C57" w:rsidRPr="00B50BFE" w:rsidRDefault="00856C57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110E6465" w14:textId="77777777" w:rsidR="00856C57" w:rsidRPr="00B50BFE" w:rsidRDefault="00856C57" w:rsidP="002563DC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 w:rsidRPr="00B50BFE">
              <w:rPr>
                <w:rFonts w:ascii="宋体" w:hAnsi="宋体" w:cs="Arial" w:hint="eastAsia"/>
                <w:sz w:val="20"/>
                <w:szCs w:val="20"/>
                <w:lang w:eastAsia="zh-CN"/>
              </w:rPr>
              <w:t>LCD：大图标+小图标</w:t>
            </w:r>
          </w:p>
          <w:p w14:paraId="702E2E23" w14:textId="77777777" w:rsidR="00856C57" w:rsidRPr="00B50BFE" w:rsidRDefault="00856C57" w:rsidP="002563DC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 w:rsidRPr="00B50BFE">
              <w:rPr>
                <w:rFonts w:ascii="宋体" w:hAnsi="宋体" w:cs="Arial" w:hint="eastAsia"/>
                <w:sz w:val="20"/>
                <w:szCs w:val="20"/>
                <w:lang w:eastAsia="zh-CN"/>
              </w:rPr>
              <w:t xml:space="preserve">图标： </w:t>
            </w:r>
            <w:r w:rsidRPr="00B50BFE">
              <w:rPr>
                <w:rFonts w:ascii="宋体" w:hAnsi="宋体" w:cs="Arial"/>
                <w:noProof/>
                <w:sz w:val="20"/>
                <w:szCs w:val="20"/>
                <w:lang w:val="en-US" w:eastAsia="zh-CN"/>
              </w:rPr>
              <w:drawing>
                <wp:inline distT="0" distB="0" distL="0" distR="0" wp14:anchorId="0B7EFCC0" wp14:editId="21B2FFAF">
                  <wp:extent cx="203200" cy="152400"/>
                  <wp:effectExtent l="0" t="0" r="6350" b="0"/>
                  <wp:docPr id="269" name="图片 269" descr="说明: 说明: 屏幕剪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56" descr="说明: 说明: 屏幕剪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2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ACE9F1" w14:textId="77777777" w:rsidR="00856C57" w:rsidRPr="00B50BFE" w:rsidRDefault="00856C57" w:rsidP="002563DC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 w:rsidRPr="00B50BFE">
              <w:rPr>
                <w:rFonts w:ascii="宋体" w:hAnsi="宋体" w:cs="Arial" w:hint="eastAsia"/>
                <w:sz w:val="20"/>
                <w:szCs w:val="20"/>
                <w:lang w:eastAsia="zh-CN"/>
              </w:rPr>
              <w:t xml:space="preserve">颜色： 红色    </w:t>
            </w:r>
          </w:p>
        </w:tc>
      </w:tr>
      <w:tr w:rsidR="00856C57" w:rsidRPr="00B50BFE" w14:paraId="09065101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B800F36" w14:textId="77777777" w:rsidR="00856C57" w:rsidRPr="00B50BFE" w:rsidRDefault="00856C57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6AD45552" w14:textId="77777777" w:rsidR="00856C57" w:rsidRPr="00B50BFE" w:rsidRDefault="00856C57" w:rsidP="002563DC">
            <w:pPr>
              <w:spacing w:after="120" w:line="240" w:lineRule="auto"/>
              <w:jc w:val="both"/>
              <w:rPr>
                <w:rFonts w:asciiTheme="minorEastAsia" w:hAnsiTheme="minor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lang w:eastAsia="zh-CN"/>
              </w:rPr>
              <w:t>以下任意条件满足时，退出</w:t>
            </w:r>
          </w:p>
          <w:p w14:paraId="6EDA084C" w14:textId="77777777" w:rsidR="00856C57" w:rsidRPr="00B50BFE" w:rsidRDefault="00856C57" w:rsidP="002563DC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 w:rsidRPr="00B50BFE">
              <w:rPr>
                <w:rFonts w:ascii="宋体" w:hAnsi="宋体" w:cs="Arial" w:hint="eastAsia"/>
                <w:sz w:val="20"/>
                <w:szCs w:val="20"/>
                <w:lang w:eastAsia="zh-CN"/>
              </w:rPr>
              <w:t>1.点火锁OFF/ACC；</w:t>
            </w:r>
          </w:p>
          <w:p w14:paraId="3D7D3FD3" w14:textId="77777777" w:rsidR="00856C57" w:rsidRPr="00B50BFE" w:rsidRDefault="00856C57" w:rsidP="002563DC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 w:rsidRPr="00B50BFE">
              <w:rPr>
                <w:rFonts w:ascii="宋体" w:hAnsi="宋体" w:cs="Arial" w:hint="eastAsia"/>
                <w:sz w:val="20"/>
                <w:szCs w:val="20"/>
                <w:lang w:eastAsia="zh-CN"/>
              </w:rPr>
              <w:t>2．或仪表判断实际车速未超过97km/h/57km/h</w:t>
            </w:r>
          </w:p>
        </w:tc>
      </w:tr>
      <w:tr w:rsidR="00856C57" w:rsidRPr="00B50BFE" w14:paraId="7DE598AC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25E548D" w14:textId="77777777" w:rsidR="00856C57" w:rsidRPr="00B50BFE" w:rsidRDefault="00856C57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07DE801D" w14:textId="77777777" w:rsidR="00856C57" w:rsidRPr="00B50BFE" w:rsidRDefault="00856C57" w:rsidP="002563DC">
            <w:pPr>
              <w:rPr>
                <w:rFonts w:ascii="宋体" w:hAnsi="宋体" w:cs="Arial"/>
                <w:sz w:val="20"/>
                <w:szCs w:val="20"/>
              </w:rPr>
            </w:pPr>
            <w:r w:rsidRPr="00B50BFE">
              <w:rPr>
                <w:rFonts w:hint="eastAsia"/>
                <w:sz w:val="20"/>
              </w:rPr>
              <w:t>略</w:t>
            </w:r>
          </w:p>
        </w:tc>
      </w:tr>
      <w:tr w:rsidR="00856C57" w:rsidRPr="00B50BFE" w14:paraId="58E821DF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C1EEAE7" w14:textId="77777777" w:rsidR="00856C57" w:rsidRPr="00B50BFE" w:rsidRDefault="00856C57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792699D3" w14:textId="77777777" w:rsidR="00856C57" w:rsidRPr="00B50BFE" w:rsidRDefault="00856C57" w:rsidP="002563DC">
            <w:pPr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856C57" w:rsidRPr="00B50BFE" w14:paraId="5375901A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C684958" w14:textId="77777777" w:rsidR="00856C57" w:rsidRPr="00B50BFE" w:rsidRDefault="00856C57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27D28CF0" w14:textId="77777777" w:rsidR="00856C57" w:rsidRPr="00B50BFE" w:rsidRDefault="00856C57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hint="eastAsia"/>
                <w:sz w:val="20"/>
                <w:szCs w:val="20"/>
              </w:rPr>
              <w:t>ON</w:t>
            </w:r>
            <w:proofErr w:type="spellStart"/>
            <w:r w:rsidRPr="00B50BFE">
              <w:rPr>
                <w:rFonts w:hint="eastAsia"/>
                <w:sz w:val="20"/>
                <w:szCs w:val="20"/>
              </w:rPr>
              <w:t>档电源</w:t>
            </w:r>
            <w:proofErr w:type="spellEnd"/>
          </w:p>
        </w:tc>
      </w:tr>
      <w:tr w:rsidR="00856C57" w:rsidRPr="00B50BFE" w14:paraId="69DFA5FA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0262922" w14:textId="77777777" w:rsidR="00856C57" w:rsidRPr="00B50BFE" w:rsidRDefault="00856C57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3304E893" w14:textId="77777777" w:rsidR="00856C57" w:rsidRPr="00B50BFE" w:rsidRDefault="00856C57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GB 7258-2017</w:t>
            </w:r>
          </w:p>
          <w:p w14:paraId="5E5B2678" w14:textId="77777777" w:rsidR="00856C57" w:rsidRPr="00B50BFE" w:rsidRDefault="00856C57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noProof/>
                <w:lang w:val="en-US" w:eastAsia="zh-CN"/>
              </w:rPr>
              <w:lastRenderedPageBreak/>
              <w:drawing>
                <wp:inline distT="0" distB="0" distL="0" distR="0" wp14:anchorId="6B079D4F" wp14:editId="1E2ADD82">
                  <wp:extent cx="4441371" cy="2035628"/>
                  <wp:effectExtent l="0" t="0" r="0" b="3175"/>
                  <wp:docPr id="50" name="图片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1371" cy="20356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56C57" w:rsidRPr="00B50BFE" w14:paraId="7F72A9A8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3EF6699" w14:textId="77777777" w:rsidR="00856C57" w:rsidRPr="00B50BFE" w:rsidRDefault="00856C57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lastRenderedPageBreak/>
              <w:t>其他技术要求</w:t>
            </w:r>
          </w:p>
        </w:tc>
        <w:tc>
          <w:tcPr>
            <w:tcW w:w="7654" w:type="dxa"/>
            <w:vAlign w:val="center"/>
          </w:tcPr>
          <w:p w14:paraId="523FE24F" w14:textId="77777777" w:rsidR="00856C57" w:rsidRPr="00B50BFE" w:rsidRDefault="00856C57" w:rsidP="002563DC">
            <w:pPr>
              <w:spacing w:after="120" w:line="240" w:lineRule="auto"/>
              <w:jc w:val="both"/>
              <w:rPr>
                <w:sz w:val="20"/>
                <w:lang w:eastAsia="zh-CN"/>
              </w:rPr>
            </w:pPr>
            <w:r w:rsidRPr="00B50BFE">
              <w:rPr>
                <w:rFonts w:hint="eastAsia"/>
                <w:sz w:val="20"/>
                <w:lang w:eastAsia="zh-CN"/>
              </w:rPr>
              <w:t>1</w:t>
            </w:r>
            <w:r w:rsidRPr="00B50BFE">
              <w:rPr>
                <w:rFonts w:hint="eastAsia"/>
                <w:sz w:val="20"/>
                <w:lang w:eastAsia="zh-CN"/>
              </w:rPr>
              <w:t>、扬声器提示，</w:t>
            </w:r>
            <w:r w:rsidRPr="00B50BFE">
              <w:rPr>
                <w:rFonts w:hint="eastAsia"/>
                <w:sz w:val="20"/>
                <w:lang w:eastAsia="zh-CN"/>
              </w:rPr>
              <w:t>1HZ</w:t>
            </w:r>
            <w:r w:rsidRPr="00B50BFE">
              <w:rPr>
                <w:rFonts w:hint="eastAsia"/>
                <w:sz w:val="20"/>
                <w:lang w:eastAsia="zh-CN"/>
              </w:rPr>
              <w:t>。</w:t>
            </w:r>
          </w:p>
          <w:p w14:paraId="77D9CBA9" w14:textId="77777777" w:rsidR="00856C57" w:rsidRPr="00B50BFE" w:rsidRDefault="00856C57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hint="eastAsia"/>
                <w:sz w:val="20"/>
                <w:lang w:eastAsia="zh-CN"/>
              </w:rPr>
              <w:t>2</w:t>
            </w:r>
            <w:r w:rsidRPr="00B50BFE">
              <w:rPr>
                <w:rFonts w:hint="eastAsia"/>
                <w:sz w:val="20"/>
                <w:lang w:eastAsia="zh-CN"/>
              </w:rPr>
              <w:t>、仅</w:t>
            </w:r>
            <w:r w:rsidRPr="00B50BFE">
              <w:rPr>
                <w:rFonts w:hint="eastAsia"/>
                <w:sz w:val="20"/>
                <w:lang w:eastAsia="zh-CN"/>
              </w:rPr>
              <w:t>D310&amp;D530</w:t>
            </w:r>
            <w:r w:rsidRPr="00B50BFE">
              <w:rPr>
                <w:rFonts w:hint="eastAsia"/>
                <w:sz w:val="20"/>
                <w:lang w:eastAsia="zh-CN"/>
              </w:rPr>
              <w:t>仪表需要支持标定项“超速报警值”，因</w:t>
            </w:r>
            <w:r w:rsidRPr="00B50BFE">
              <w:rPr>
                <w:rFonts w:hint="eastAsia"/>
                <w:sz w:val="20"/>
                <w:lang w:eastAsia="zh-CN"/>
              </w:rPr>
              <w:t>D310</w:t>
            </w:r>
            <w:r w:rsidRPr="00B50BFE">
              <w:rPr>
                <w:rFonts w:hint="eastAsia"/>
                <w:sz w:val="20"/>
                <w:lang w:eastAsia="zh-CN"/>
              </w:rPr>
              <w:t>存在水泥搅拌车，需要区分</w:t>
            </w: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100和60两种；760不存在水泥搅拌车，所以目前就是存在出国车和非出国，带与不带的问题。D320、D560、D760中文仪表，默认超速100km/h报文。</w:t>
            </w:r>
          </w:p>
          <w:p w14:paraId="7966FFDD" w14:textId="77777777" w:rsidR="00856C57" w:rsidRPr="00B50BFE" w:rsidRDefault="00856C57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3、D310平台存在语言为“中文”，但是</w:t>
            </w:r>
            <w:proofErr w:type="gramStart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是</w:t>
            </w:r>
            <w:proofErr w:type="gramEnd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海外车型不需要做超速报警，所以超速报警多了一个“无-海外车型”，系统里参数维护255(FF)，也等于不具备报警功能，实车不可能达到的车速。</w:t>
            </w:r>
          </w:p>
        </w:tc>
      </w:tr>
      <w:tr w:rsidR="00856C57" w:rsidRPr="00B50BFE" w14:paraId="26195466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CE39348" w14:textId="77777777" w:rsidR="00856C57" w:rsidRPr="00B50BFE" w:rsidRDefault="00856C57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历史失效</w:t>
            </w:r>
          </w:p>
        </w:tc>
        <w:tc>
          <w:tcPr>
            <w:tcW w:w="7654" w:type="dxa"/>
            <w:vAlign w:val="center"/>
          </w:tcPr>
          <w:p w14:paraId="719617BB" w14:textId="77777777" w:rsidR="00856C57" w:rsidRPr="00B50BFE" w:rsidRDefault="00856C57" w:rsidP="002563DC">
            <w:pPr>
              <w:spacing w:after="120" w:line="240" w:lineRule="auto"/>
              <w:jc w:val="both"/>
              <w:rPr>
                <w:sz w:val="20"/>
                <w:lang w:eastAsia="zh-CN"/>
              </w:rPr>
            </w:pPr>
            <w:r w:rsidRPr="00B50BFE">
              <w:rPr>
                <w:rFonts w:hint="eastAsia"/>
                <w:sz w:val="20"/>
                <w:lang w:eastAsia="zh-CN"/>
              </w:rPr>
              <w:t>2020</w:t>
            </w:r>
            <w:r w:rsidRPr="00B50BFE">
              <w:rPr>
                <w:rFonts w:hint="eastAsia"/>
                <w:sz w:val="20"/>
                <w:lang w:eastAsia="zh-CN"/>
              </w:rPr>
              <w:t>年</w:t>
            </w:r>
            <w:r w:rsidRPr="00B50BFE">
              <w:rPr>
                <w:rFonts w:hint="eastAsia"/>
                <w:sz w:val="20"/>
                <w:lang w:eastAsia="zh-CN"/>
              </w:rPr>
              <w:t>12</w:t>
            </w:r>
            <w:r w:rsidRPr="00B50BFE">
              <w:rPr>
                <w:rFonts w:hint="eastAsia"/>
                <w:sz w:val="20"/>
                <w:lang w:eastAsia="zh-CN"/>
              </w:rPr>
              <w:t>月第三方评价问题“超速提醒不够人性化”：东风车只要车速超过了</w:t>
            </w:r>
            <w:r w:rsidRPr="00B50BFE">
              <w:rPr>
                <w:rFonts w:hint="eastAsia"/>
                <w:sz w:val="20"/>
                <w:lang w:eastAsia="zh-CN"/>
              </w:rPr>
              <w:t>100km/h</w:t>
            </w:r>
            <w:r w:rsidRPr="00B50BFE">
              <w:rPr>
                <w:rFonts w:hint="eastAsia"/>
                <w:sz w:val="20"/>
                <w:lang w:eastAsia="zh-CN"/>
              </w:rPr>
              <w:t>，就会“当当当”的叫个不停，有时候客户赶时效，要跑到</w:t>
            </w:r>
            <w:r w:rsidRPr="00B50BFE">
              <w:rPr>
                <w:rFonts w:hint="eastAsia"/>
                <w:sz w:val="20"/>
                <w:lang w:eastAsia="zh-CN"/>
              </w:rPr>
              <w:t>100km/h</w:t>
            </w:r>
            <w:r w:rsidRPr="00B50BFE">
              <w:rPr>
                <w:rFonts w:hint="eastAsia"/>
                <w:sz w:val="20"/>
                <w:lang w:eastAsia="zh-CN"/>
              </w:rPr>
              <w:t>以上时，有时候叫多了我都听疲劳了，或者就很烦躁，心情就不好了，解放车一般就会提醒</w:t>
            </w:r>
            <w:r w:rsidRPr="00B50BFE">
              <w:rPr>
                <w:rFonts w:hint="eastAsia"/>
                <w:sz w:val="20"/>
                <w:lang w:eastAsia="zh-CN"/>
              </w:rPr>
              <w:t>3</w:t>
            </w:r>
            <w:r w:rsidRPr="00B50BFE">
              <w:rPr>
                <w:rFonts w:hint="eastAsia"/>
                <w:sz w:val="20"/>
                <w:lang w:eastAsia="zh-CN"/>
              </w:rPr>
              <w:t>次，后面就不提醒了，比较人性化一点</w:t>
            </w:r>
          </w:p>
        </w:tc>
      </w:tr>
      <w:tr w:rsidR="00856C57" w:rsidRPr="00B50BFE" w14:paraId="5A01A0B4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4C7A373" w14:textId="77777777" w:rsidR="00856C57" w:rsidRPr="00B50BFE" w:rsidRDefault="00856C57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验证要求</w:t>
            </w:r>
          </w:p>
        </w:tc>
        <w:tc>
          <w:tcPr>
            <w:tcW w:w="7654" w:type="dxa"/>
            <w:vAlign w:val="center"/>
          </w:tcPr>
          <w:p w14:paraId="69D636CF" w14:textId="77777777" w:rsidR="00856C57" w:rsidRPr="00B50BFE" w:rsidRDefault="00856C57" w:rsidP="002563DC">
            <w:pPr>
              <w:spacing w:after="120" w:line="240" w:lineRule="auto"/>
              <w:jc w:val="both"/>
              <w:rPr>
                <w:sz w:val="20"/>
                <w:lang w:eastAsia="zh-CN"/>
              </w:rPr>
            </w:pPr>
          </w:p>
        </w:tc>
      </w:tr>
    </w:tbl>
    <w:p w14:paraId="50915014" w14:textId="77777777" w:rsidR="001B42AA" w:rsidRDefault="001B42AA" w:rsidP="001B42AA">
      <w:pPr>
        <w:rPr>
          <w:lang w:eastAsia="zh-CN"/>
        </w:rPr>
      </w:pPr>
    </w:p>
    <w:p w14:paraId="787C47C4" w14:textId="77777777" w:rsidR="009B14B2" w:rsidRPr="00B50BFE" w:rsidRDefault="009B14B2" w:rsidP="009B14B2">
      <w:pPr>
        <w:pStyle w:val="3"/>
        <w:ind w:left="720" w:hanging="720"/>
        <w:rPr>
          <w:color w:val="000000" w:themeColor="text1"/>
          <w:lang w:val="en-US" w:eastAsia="zh-CN"/>
        </w:rPr>
      </w:pPr>
      <w:r w:rsidRPr="00B50BFE">
        <w:rPr>
          <w:rFonts w:hint="eastAsia"/>
          <w:color w:val="000000" w:themeColor="text1"/>
          <w:lang w:val="en-US" w:eastAsia="zh-CN"/>
        </w:rPr>
        <w:t>系统超时报警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9B14B2" w:rsidRPr="00B50BFE" w14:paraId="1055EB77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2DA284E" w14:textId="77777777" w:rsidR="009B14B2" w:rsidRPr="00B50BFE" w:rsidRDefault="009B14B2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功能名称</w:t>
            </w:r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16492D27" w14:textId="77777777" w:rsidR="009B14B2" w:rsidRPr="00B50BFE" w:rsidRDefault="009B14B2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hint="eastAsia"/>
                <w:b/>
                <w:color w:val="000000" w:themeColor="text1"/>
                <w:lang w:val="en-US" w:eastAsia="zh-CN"/>
              </w:rPr>
              <w:t>系统超时报警</w:t>
            </w:r>
          </w:p>
        </w:tc>
      </w:tr>
      <w:tr w:rsidR="009B14B2" w:rsidRPr="00B50BFE" w14:paraId="1E9B1D47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B36F3D8" w14:textId="77777777" w:rsidR="009B14B2" w:rsidRPr="00B50BFE" w:rsidRDefault="009B14B2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1635877A" w14:textId="77777777" w:rsidR="009B14B2" w:rsidRPr="00B50BFE" w:rsidRDefault="009B14B2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仪表接收变速箱系统特定报文，并进行一定周期判断，若未收到，则报超时故障</w:t>
            </w:r>
          </w:p>
        </w:tc>
      </w:tr>
      <w:tr w:rsidR="009B14B2" w:rsidRPr="00B50BFE" w14:paraId="4E5D77CC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FBEEAFC" w14:textId="77777777" w:rsidR="009B14B2" w:rsidRPr="00B50BFE" w:rsidRDefault="009B14B2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1A49963F" w14:textId="77777777" w:rsidR="009B14B2" w:rsidRPr="00B50BFE" w:rsidRDefault="009B14B2" w:rsidP="002563DC">
            <w:pPr>
              <w:spacing w:after="120" w:line="240" w:lineRule="auto"/>
              <w:jc w:val="both"/>
              <w:rPr>
                <w:rFonts w:asciiTheme="minorEastAsia" w:hAnsiTheme="minor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lang w:eastAsia="zh-CN"/>
              </w:rPr>
              <w:t>以下所有条件满足时，进入</w:t>
            </w:r>
          </w:p>
          <w:p w14:paraId="1415BA6B" w14:textId="77777777" w:rsidR="009B14B2" w:rsidRPr="00B50BFE" w:rsidRDefault="009B14B2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电源接通；</w:t>
            </w:r>
          </w:p>
          <w:p w14:paraId="209D51F2" w14:textId="77777777" w:rsidR="009B14B2" w:rsidRPr="00B50BFE" w:rsidRDefault="009B14B2" w:rsidP="002563DC">
            <w:pPr>
              <w:spacing w:after="120" w:line="240" w:lineRule="auto"/>
              <w:jc w:val="both"/>
              <w:rPr>
                <w:rFonts w:asciiTheme="minorEastAsia" w:hAnsiTheme="minor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lang w:eastAsia="zh-CN"/>
              </w:rPr>
              <w:t>2.一定时间未收到</w:t>
            </w: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指定报文</w:t>
            </w:r>
          </w:p>
        </w:tc>
      </w:tr>
      <w:tr w:rsidR="009B14B2" w:rsidRPr="00B50BFE" w14:paraId="190F7613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2C9A080" w14:textId="77777777" w:rsidR="009B14B2" w:rsidRPr="00B50BFE" w:rsidRDefault="009B14B2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3C1F5512" w14:textId="77777777" w:rsidR="009B14B2" w:rsidRPr="00B50BFE" w:rsidRDefault="009B14B2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9B14B2" w:rsidRPr="00B50BFE" w14:paraId="12757E05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13164EA" w14:textId="77777777" w:rsidR="009B14B2" w:rsidRPr="00B50BFE" w:rsidRDefault="009B14B2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5EF90659" w14:textId="77777777" w:rsidR="009B14B2" w:rsidRPr="00B50BFE" w:rsidRDefault="009B14B2" w:rsidP="002563DC">
            <w:pPr>
              <w:spacing w:after="120" w:line="240" w:lineRule="auto"/>
              <w:jc w:val="both"/>
              <w:rPr>
                <w:rFonts w:ascii="宋体" w:hAnsi="宋体" w:cs="Arial"/>
                <w:color w:val="000000" w:themeColor="text1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仪表显示系统CAN报文超时</w:t>
            </w:r>
          </w:p>
        </w:tc>
      </w:tr>
      <w:tr w:rsidR="009B14B2" w:rsidRPr="00B50BFE" w14:paraId="7AFA3E81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0704428" w14:textId="77777777" w:rsidR="009B14B2" w:rsidRPr="00B50BFE" w:rsidRDefault="009B14B2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2DF3912B" w14:textId="77777777" w:rsidR="009B14B2" w:rsidRPr="00B50BFE" w:rsidRDefault="009B14B2" w:rsidP="002563DC">
            <w:pPr>
              <w:spacing w:after="120" w:line="240" w:lineRule="auto"/>
              <w:jc w:val="both"/>
              <w:rPr>
                <w:rFonts w:asciiTheme="minorEastAsia" w:hAnsiTheme="minor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lang w:eastAsia="zh-CN"/>
              </w:rPr>
              <w:t>以下任意条件满足时，退出</w:t>
            </w:r>
          </w:p>
          <w:p w14:paraId="7414E1E7" w14:textId="77777777" w:rsidR="009B14B2" w:rsidRPr="00B50BFE" w:rsidRDefault="009B14B2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电源断开；</w:t>
            </w:r>
          </w:p>
          <w:p w14:paraId="602B5F77" w14:textId="77777777" w:rsidR="009B14B2" w:rsidRPr="00B50BFE" w:rsidRDefault="009B14B2" w:rsidP="002563DC">
            <w:pPr>
              <w:spacing w:after="120" w:line="240" w:lineRule="auto"/>
              <w:jc w:val="both"/>
              <w:rPr>
                <w:rFonts w:asciiTheme="minorEastAsia" w:hAnsiTheme="minor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2.</w:t>
            </w:r>
            <w:r w:rsidRPr="00B50BFE"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lang w:eastAsia="zh-CN"/>
              </w:rPr>
              <w:t xml:space="preserve"> 收到</w:t>
            </w: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指定报文</w:t>
            </w:r>
          </w:p>
        </w:tc>
      </w:tr>
      <w:tr w:rsidR="009B14B2" w:rsidRPr="00B50BFE" w14:paraId="45A839FF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D3CD8BE" w14:textId="77777777" w:rsidR="009B14B2" w:rsidRPr="00B50BFE" w:rsidRDefault="009B14B2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5253D0DB" w14:textId="77777777" w:rsidR="009B14B2" w:rsidRPr="00B50BFE" w:rsidRDefault="009B14B2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总线</w:t>
            </w:r>
          </w:p>
          <w:tbl>
            <w:tblPr>
              <w:tblW w:w="4599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730"/>
              <w:gridCol w:w="2268"/>
              <w:gridCol w:w="2834"/>
            </w:tblGrid>
            <w:tr w:rsidR="009B14B2" w:rsidRPr="00B50BFE" w14:paraId="251135AA" w14:textId="77777777" w:rsidTr="002563DC">
              <w:tc>
                <w:tcPr>
                  <w:tcW w:w="1266" w:type="pct"/>
                  <w:shd w:val="clear" w:color="auto" w:fill="D9D9D9" w:themeFill="background1" w:themeFillShade="D9"/>
                  <w:vAlign w:val="center"/>
                </w:tcPr>
                <w:p w14:paraId="748047AF" w14:textId="77777777" w:rsidR="009B14B2" w:rsidRPr="00B50BFE" w:rsidRDefault="009B14B2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cs="Arial"/>
                      <w:color w:val="000000" w:themeColor="text1"/>
                      <w:kern w:val="0"/>
                      <w:sz w:val="20"/>
                      <w:szCs w:val="20"/>
                      <w:lang w:val="sv-SE"/>
                    </w:rPr>
                  </w:pPr>
                  <w:proofErr w:type="gramStart"/>
                  <w:r w:rsidRPr="00B50BFE">
                    <w:rPr>
                      <w:rFonts w:asciiTheme="minorEastAsia" w:eastAsiaTheme="minorEastAsia" w:hAnsiTheme="minorEastAsia" w:cs="Arial" w:hint="eastAsia"/>
                      <w:color w:val="000000" w:themeColor="text1"/>
                      <w:kern w:val="0"/>
                      <w:sz w:val="20"/>
                      <w:szCs w:val="20"/>
                      <w:lang w:val="sv-SE"/>
                    </w:rPr>
                    <w:t>报文名</w:t>
                  </w:r>
                  <w:proofErr w:type="gramEnd"/>
                </w:p>
              </w:tc>
              <w:tc>
                <w:tcPr>
                  <w:tcW w:w="1660" w:type="pct"/>
                  <w:shd w:val="clear" w:color="auto" w:fill="D9D9D9" w:themeFill="background1" w:themeFillShade="D9"/>
                  <w:vAlign w:val="center"/>
                </w:tcPr>
                <w:p w14:paraId="784AF484" w14:textId="77777777" w:rsidR="009B14B2" w:rsidRPr="00B50BFE" w:rsidRDefault="009B14B2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cs="Arial"/>
                      <w:color w:val="000000" w:themeColor="text1"/>
                      <w:kern w:val="0"/>
                      <w:sz w:val="20"/>
                      <w:szCs w:val="20"/>
                      <w:lang w:val="sv-SE"/>
                    </w:rPr>
                  </w:pPr>
                  <w:r w:rsidRPr="00B50BFE">
                    <w:rPr>
                      <w:rFonts w:asciiTheme="minorEastAsia" w:eastAsiaTheme="minorEastAsia" w:hAnsiTheme="minorEastAsia" w:cs="Arial" w:hint="eastAsia"/>
                      <w:color w:val="000000" w:themeColor="text1"/>
                      <w:kern w:val="0"/>
                      <w:sz w:val="20"/>
                      <w:szCs w:val="20"/>
                      <w:lang w:val="sv-SE"/>
                    </w:rPr>
                    <w:t>ID</w:t>
                  </w:r>
                </w:p>
              </w:tc>
              <w:tc>
                <w:tcPr>
                  <w:tcW w:w="2074" w:type="pct"/>
                  <w:shd w:val="clear" w:color="auto" w:fill="D9D9D9" w:themeFill="background1" w:themeFillShade="D9"/>
                  <w:vAlign w:val="center"/>
                </w:tcPr>
                <w:p w14:paraId="6E93542D" w14:textId="77777777" w:rsidR="009B14B2" w:rsidRPr="00B50BFE" w:rsidRDefault="009B14B2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cs="Arial"/>
                      <w:color w:val="000000" w:themeColor="text1"/>
                      <w:kern w:val="0"/>
                      <w:sz w:val="20"/>
                      <w:szCs w:val="20"/>
                      <w:lang w:val="sv-SE"/>
                    </w:rPr>
                  </w:pPr>
                  <w:r w:rsidRPr="00B50BFE">
                    <w:rPr>
                      <w:rFonts w:asciiTheme="minorEastAsia" w:eastAsiaTheme="minorEastAsia" w:hAnsiTheme="minorEastAsia" w:cs="Arial" w:hint="eastAsia"/>
                      <w:color w:val="000000" w:themeColor="text1"/>
                      <w:kern w:val="0"/>
                      <w:sz w:val="20"/>
                      <w:szCs w:val="20"/>
                      <w:lang w:val="sv-SE"/>
                    </w:rPr>
                    <w:t>周期</w:t>
                  </w:r>
                </w:p>
              </w:tc>
            </w:tr>
            <w:tr w:rsidR="009B14B2" w:rsidRPr="00B50BFE" w14:paraId="42222199" w14:textId="77777777" w:rsidTr="002563DC">
              <w:tc>
                <w:tcPr>
                  <w:tcW w:w="1266" w:type="pct"/>
                  <w:vAlign w:val="center"/>
                </w:tcPr>
                <w:p w14:paraId="4D7105A4" w14:textId="77777777" w:rsidR="009B14B2" w:rsidRPr="00B50BFE" w:rsidRDefault="009B14B2" w:rsidP="002563DC">
                  <w:pPr>
                    <w:spacing w:after="0" w:line="240" w:lineRule="auto"/>
                    <w:jc w:val="both"/>
                    <w:rPr>
                      <w:rFonts w:asciiTheme="minorEastAsia" w:hAnsiTheme="minorEastAsia" w:cs="Arial"/>
                      <w:color w:val="000000" w:themeColor="text1"/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asciiTheme="minorEastAsia" w:hAnsiTheme="minorEastAsia" w:cs="Arial" w:hint="eastAsia"/>
                      <w:color w:val="000000" w:themeColor="text1"/>
                      <w:sz w:val="20"/>
                      <w:szCs w:val="20"/>
                      <w:lang w:eastAsia="zh-CN"/>
                    </w:rPr>
                    <w:t>ETC2</w:t>
                  </w:r>
                </w:p>
              </w:tc>
              <w:tc>
                <w:tcPr>
                  <w:tcW w:w="1660" w:type="pct"/>
                  <w:shd w:val="clear" w:color="auto" w:fill="auto"/>
                  <w:vAlign w:val="center"/>
                </w:tcPr>
                <w:p w14:paraId="03F2532D" w14:textId="77777777" w:rsidR="009B14B2" w:rsidRPr="00B50BFE" w:rsidRDefault="009B14B2" w:rsidP="002563DC">
                  <w:pPr>
                    <w:spacing w:after="0" w:line="240" w:lineRule="auto"/>
                    <w:jc w:val="both"/>
                    <w:rPr>
                      <w:rFonts w:asciiTheme="minorEastAsia" w:hAnsiTheme="minorEastAsia" w:cs="Arial"/>
                      <w:color w:val="000000" w:themeColor="text1"/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asciiTheme="minorEastAsia" w:hAnsiTheme="minorEastAsia" w:cs="Arial"/>
                      <w:color w:val="000000" w:themeColor="text1"/>
                      <w:sz w:val="20"/>
                      <w:szCs w:val="20"/>
                      <w:lang w:eastAsia="zh-CN"/>
                    </w:rPr>
                    <w:t>18F</w:t>
                  </w:r>
                  <w:r w:rsidRPr="00B50BFE">
                    <w:rPr>
                      <w:rFonts w:asciiTheme="minorEastAsia" w:hAnsiTheme="minorEastAsia" w:cs="Arial" w:hint="eastAsia"/>
                      <w:color w:val="000000" w:themeColor="text1"/>
                      <w:sz w:val="20"/>
                      <w:szCs w:val="20"/>
                      <w:lang w:eastAsia="zh-CN"/>
                    </w:rPr>
                    <w:t>00503</w:t>
                  </w:r>
                </w:p>
              </w:tc>
              <w:tc>
                <w:tcPr>
                  <w:tcW w:w="2074" w:type="pct"/>
                  <w:vAlign w:val="center"/>
                </w:tcPr>
                <w:p w14:paraId="026D9CB9" w14:textId="77777777" w:rsidR="009B14B2" w:rsidRPr="00B50BFE" w:rsidRDefault="009B14B2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cs="Arial"/>
                      <w:color w:val="000000" w:themeColor="text1"/>
                      <w:kern w:val="0"/>
                      <w:sz w:val="20"/>
                      <w:szCs w:val="20"/>
                      <w:lang w:val="sv-SE"/>
                    </w:rPr>
                  </w:pPr>
                  <w:r w:rsidRPr="00B50BFE">
                    <w:rPr>
                      <w:rFonts w:asciiTheme="minorEastAsia" w:eastAsiaTheme="minorEastAsia" w:hAnsiTheme="minorEastAsia" w:cs="Arial" w:hint="eastAsia"/>
                      <w:color w:val="000000" w:themeColor="text1"/>
                      <w:kern w:val="0"/>
                      <w:sz w:val="20"/>
                      <w:szCs w:val="20"/>
                      <w:lang w:val="sv-SE"/>
                    </w:rPr>
                    <w:t>100ms</w:t>
                  </w:r>
                </w:p>
              </w:tc>
            </w:tr>
          </w:tbl>
          <w:p w14:paraId="7EADF7E9" w14:textId="77777777" w:rsidR="009B14B2" w:rsidRPr="00B50BFE" w:rsidRDefault="009B14B2" w:rsidP="002563DC">
            <w:pPr>
              <w:spacing w:after="120" w:line="240" w:lineRule="auto"/>
              <w:jc w:val="both"/>
              <w:rPr>
                <w:sz w:val="20"/>
                <w:lang w:eastAsia="zh-CN"/>
              </w:rPr>
            </w:pPr>
            <w:r w:rsidRPr="00B50BFE">
              <w:rPr>
                <w:rFonts w:hint="eastAsia"/>
                <w:sz w:val="20"/>
                <w:lang w:eastAsia="zh-CN"/>
              </w:rPr>
              <w:t>仪表诊断故障显示文字、</w:t>
            </w:r>
            <w:r w:rsidRPr="00B50BFE">
              <w:rPr>
                <w:rFonts w:hint="eastAsia"/>
                <w:sz w:val="20"/>
                <w:lang w:eastAsia="zh-CN"/>
              </w:rPr>
              <w:t>SPN-FMI</w:t>
            </w:r>
            <w:r w:rsidRPr="00B50BFE">
              <w:rPr>
                <w:rFonts w:hint="eastAsia"/>
                <w:sz w:val="20"/>
                <w:lang w:eastAsia="zh-CN"/>
              </w:rPr>
              <w:t>，以故障清单为准。</w:t>
            </w:r>
          </w:p>
          <w:p w14:paraId="730C9B21" w14:textId="77777777" w:rsidR="009B14B2" w:rsidRPr="00B50BFE" w:rsidRDefault="009B14B2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所有平台全部统一为：仪表</w:t>
            </w:r>
            <w:r w:rsidRPr="00B50BFE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ON</w:t>
            </w:r>
            <w:r w:rsidRPr="00B50BFE"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档上电后</w:t>
            </w:r>
            <w:r w:rsidRPr="00B50BFE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5s</w:t>
            </w:r>
            <w:r w:rsidRPr="00B50BFE"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开始判断，报文</w:t>
            </w:r>
            <w:r w:rsidRPr="00B50BFE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5</w:t>
            </w:r>
            <w:r w:rsidRPr="00B50BFE"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倍周期小于</w:t>
            </w:r>
            <w:r w:rsidRPr="00B50BFE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3s</w:t>
            </w:r>
            <w:r w:rsidRPr="00B50BFE"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采用</w:t>
            </w:r>
            <w:r w:rsidRPr="00B50BFE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3s</w:t>
            </w:r>
            <w:r w:rsidRPr="00B50BFE"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，大于</w:t>
            </w:r>
            <w:r w:rsidRPr="00B50BFE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3s</w:t>
            </w:r>
            <w:r w:rsidRPr="00B50BFE"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采用</w:t>
            </w:r>
            <w:r w:rsidRPr="00B50BFE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5</w:t>
            </w:r>
            <w:r w:rsidRPr="00B50BFE"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倍周期</w:t>
            </w:r>
          </w:p>
        </w:tc>
      </w:tr>
      <w:tr w:rsidR="009B14B2" w:rsidRPr="00B50BFE" w14:paraId="5E701FFB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1C5D2F6" w14:textId="77777777" w:rsidR="009B14B2" w:rsidRPr="00B50BFE" w:rsidRDefault="009B14B2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lastRenderedPageBreak/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7D3B13B6" w14:textId="77777777" w:rsidR="009B14B2" w:rsidRPr="00B50BFE" w:rsidRDefault="009B14B2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9B14B2" w:rsidRPr="00B50BFE" w14:paraId="2792D400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E87CB8F" w14:textId="77777777" w:rsidR="009B14B2" w:rsidRPr="00B50BFE" w:rsidRDefault="009B14B2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0A98EB98" w14:textId="77777777" w:rsidR="009B14B2" w:rsidRPr="00B50BFE" w:rsidRDefault="009B14B2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ON</w:t>
            </w:r>
            <w:proofErr w:type="gramStart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9B14B2" w:rsidRPr="00B50BFE" w14:paraId="212CBCAB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6DBDD2A" w14:textId="77777777" w:rsidR="009B14B2" w:rsidRPr="00B50BFE" w:rsidRDefault="009B14B2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7BC073F0" w14:textId="77777777" w:rsidR="009B14B2" w:rsidRPr="00B50BFE" w:rsidRDefault="009B14B2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9B14B2" w:rsidRPr="00B50BFE" w14:paraId="415BDEE4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C4EB6F9" w14:textId="77777777" w:rsidR="009B14B2" w:rsidRPr="00B50BFE" w:rsidRDefault="009B14B2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02CE59E9" w14:textId="77777777" w:rsidR="009B14B2" w:rsidRPr="00B50BFE" w:rsidRDefault="009B14B2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9B14B2" w:rsidRPr="00B50BFE" w14:paraId="525D39BA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C82A0DA" w14:textId="77777777" w:rsidR="009B14B2" w:rsidRPr="00B50BFE" w:rsidRDefault="009B14B2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相关资料</w:t>
            </w:r>
          </w:p>
        </w:tc>
        <w:tc>
          <w:tcPr>
            <w:tcW w:w="7654" w:type="dxa"/>
            <w:vAlign w:val="center"/>
          </w:tcPr>
          <w:p w14:paraId="700A3341" w14:textId="7DBE9F34" w:rsidR="009B14B2" w:rsidRPr="00B50BFE" w:rsidRDefault="009B14B2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</w:p>
        </w:tc>
      </w:tr>
    </w:tbl>
    <w:p w14:paraId="71B9EAC0" w14:textId="77777777" w:rsidR="001B42AA" w:rsidRDefault="001B42AA" w:rsidP="001B42AA">
      <w:pPr>
        <w:rPr>
          <w:lang w:eastAsia="zh-CN"/>
        </w:rPr>
      </w:pPr>
    </w:p>
    <w:p w14:paraId="4C23541F" w14:textId="77777777" w:rsidR="00000B98" w:rsidRPr="00B50BFE" w:rsidRDefault="00000B98" w:rsidP="00000B98">
      <w:pPr>
        <w:pStyle w:val="3"/>
        <w:ind w:left="720" w:hanging="720"/>
        <w:rPr>
          <w:color w:val="000000" w:themeColor="text1"/>
          <w:lang w:val="en-US" w:eastAsia="zh-CN"/>
        </w:rPr>
      </w:pPr>
      <w:r w:rsidRPr="00B50BFE">
        <w:rPr>
          <w:rFonts w:hint="eastAsia"/>
          <w:color w:val="000000" w:themeColor="text1"/>
          <w:lang w:val="en-US" w:eastAsia="zh-CN"/>
        </w:rPr>
        <w:t>文字故障显示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000B98" w:rsidRPr="00B50BFE" w14:paraId="4F783E92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25F05A7" w14:textId="77777777" w:rsidR="00000B98" w:rsidRPr="00B50BFE" w:rsidRDefault="00000B9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功能名称</w:t>
            </w:r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126889B9" w14:textId="77777777" w:rsidR="00000B98" w:rsidRPr="00B50BFE" w:rsidRDefault="00000B9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hint="eastAsia"/>
                <w:b/>
                <w:color w:val="000000" w:themeColor="text1"/>
                <w:lang w:val="en-US" w:eastAsia="zh-CN"/>
              </w:rPr>
              <w:t>文字故障显示</w:t>
            </w:r>
          </w:p>
        </w:tc>
      </w:tr>
      <w:tr w:rsidR="00000B98" w:rsidRPr="00B50BFE" w14:paraId="674ACB53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3055901" w14:textId="77777777" w:rsidR="00000B98" w:rsidRPr="00B50BFE" w:rsidRDefault="00000B9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0F345FC5" w14:textId="77777777" w:rsidR="00000B98" w:rsidRPr="00B50BFE" w:rsidRDefault="00000B9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仪表接收TCU、SCU发的DM1报文，解读SPN-FMI，根据故障清单显示相关故障</w:t>
            </w:r>
            <w:r w:rsidRPr="00B50BFE"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  <w:t xml:space="preserve"> </w:t>
            </w:r>
          </w:p>
        </w:tc>
      </w:tr>
      <w:tr w:rsidR="00000B98" w:rsidRPr="00B50BFE" w14:paraId="2B9B701B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B672949" w14:textId="77777777" w:rsidR="00000B98" w:rsidRPr="00B50BFE" w:rsidRDefault="00000B9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7FA7B234" w14:textId="77777777" w:rsidR="00000B98" w:rsidRPr="00B50BFE" w:rsidRDefault="00000B98" w:rsidP="002563DC">
            <w:pPr>
              <w:spacing w:after="120" w:line="240" w:lineRule="auto"/>
              <w:jc w:val="both"/>
              <w:rPr>
                <w:rFonts w:asciiTheme="minorEastAsia" w:hAnsiTheme="minor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lang w:eastAsia="zh-CN"/>
              </w:rPr>
              <w:t>以下所有条件满足时，进入</w:t>
            </w:r>
          </w:p>
          <w:p w14:paraId="5F6C692E" w14:textId="77777777" w:rsidR="00000B98" w:rsidRPr="00B50BFE" w:rsidRDefault="00000B9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电源接通；</w:t>
            </w:r>
          </w:p>
          <w:p w14:paraId="5D0BDFF4" w14:textId="77777777" w:rsidR="00000B98" w:rsidRPr="00B50BFE" w:rsidRDefault="00000B98" w:rsidP="002563DC">
            <w:pPr>
              <w:spacing w:after="120" w:line="240" w:lineRule="auto"/>
              <w:jc w:val="both"/>
              <w:rPr>
                <w:rFonts w:asciiTheme="minorEastAsia" w:hAnsiTheme="minor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lang w:eastAsia="zh-CN"/>
              </w:rPr>
              <w:t>2.未收到</w:t>
            </w: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DM1故障</w:t>
            </w:r>
          </w:p>
        </w:tc>
      </w:tr>
      <w:tr w:rsidR="00000B98" w:rsidRPr="00B50BFE" w14:paraId="118E6E1A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52874D5" w14:textId="77777777" w:rsidR="00000B98" w:rsidRPr="00B50BFE" w:rsidRDefault="00000B9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7C16CB9E" w14:textId="77777777" w:rsidR="00000B98" w:rsidRPr="00B50BFE" w:rsidRDefault="00000B9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000B98" w:rsidRPr="00B50BFE" w14:paraId="5DF8588D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0229F1C" w14:textId="77777777" w:rsidR="00000B98" w:rsidRPr="00B50BFE" w:rsidRDefault="00000B9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6B3EA978" w14:textId="77777777" w:rsidR="00000B98" w:rsidRPr="00B50BFE" w:rsidRDefault="00000B98" w:rsidP="002563DC">
            <w:pPr>
              <w:spacing w:after="120" w:line="240" w:lineRule="auto"/>
              <w:jc w:val="both"/>
              <w:rPr>
                <w:rFonts w:asciiTheme="minorEastAsia" w:hAnsiTheme="minor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lang w:eastAsia="zh-CN"/>
              </w:rPr>
              <w:t>显示文字故障“TCU:XXXXXX(SPN-FMI)”或“SCU:XXXXXX(SPN-FMI)”</w:t>
            </w:r>
          </w:p>
        </w:tc>
      </w:tr>
      <w:tr w:rsidR="00000B98" w:rsidRPr="00B50BFE" w14:paraId="44BB7986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B6A1216" w14:textId="77777777" w:rsidR="00000B98" w:rsidRPr="00B50BFE" w:rsidRDefault="00000B9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4F4488F1" w14:textId="77777777" w:rsidR="00000B98" w:rsidRPr="00B50BFE" w:rsidRDefault="00000B98" w:rsidP="002563DC">
            <w:pPr>
              <w:spacing w:after="120" w:line="240" w:lineRule="auto"/>
              <w:jc w:val="both"/>
              <w:rPr>
                <w:rFonts w:asciiTheme="minorEastAsia" w:hAnsiTheme="minor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lang w:eastAsia="zh-CN"/>
              </w:rPr>
              <w:t>以下任意条件满足时，退出</w:t>
            </w:r>
          </w:p>
          <w:p w14:paraId="1346732D" w14:textId="77777777" w:rsidR="00000B98" w:rsidRPr="00B50BFE" w:rsidRDefault="00000B9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电源断开；</w:t>
            </w:r>
          </w:p>
          <w:p w14:paraId="10BD2EDC" w14:textId="77777777" w:rsidR="00000B98" w:rsidRPr="00B50BFE" w:rsidRDefault="00000B98" w:rsidP="002563DC">
            <w:pPr>
              <w:spacing w:after="120" w:line="240" w:lineRule="auto"/>
              <w:jc w:val="both"/>
              <w:rPr>
                <w:rFonts w:asciiTheme="minorEastAsia" w:hAnsiTheme="minor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2.</w:t>
            </w:r>
            <w:r w:rsidRPr="00B50BFE"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lang w:eastAsia="zh-CN"/>
              </w:rPr>
              <w:t>仪表收到系统故障</w:t>
            </w:r>
          </w:p>
        </w:tc>
      </w:tr>
      <w:tr w:rsidR="00000B98" w:rsidRPr="00B50BFE" w14:paraId="0B08F284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731EE15" w14:textId="77777777" w:rsidR="00000B98" w:rsidRPr="00B50BFE" w:rsidRDefault="00000B9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018784C2" w14:textId="77777777" w:rsidR="00000B98" w:rsidRPr="00B50BFE" w:rsidRDefault="00000B9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总线</w:t>
            </w:r>
          </w:p>
          <w:p w14:paraId="46FCB3E2" w14:textId="77777777" w:rsidR="00000B98" w:rsidRPr="00B50BFE" w:rsidRDefault="00000B9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(</w:t>
            </w:r>
            <w:r w:rsidRPr="00B50BFE"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  <w:t>18</w:t>
            </w: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FECA03、18FECA05)，具体见通讯协议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049"/>
              <w:gridCol w:w="1303"/>
              <w:gridCol w:w="969"/>
              <w:gridCol w:w="1300"/>
              <w:gridCol w:w="801"/>
              <w:gridCol w:w="621"/>
              <w:gridCol w:w="1385"/>
            </w:tblGrid>
            <w:tr w:rsidR="00000B98" w:rsidRPr="00B50BFE" w14:paraId="5BB7B8E3" w14:textId="77777777" w:rsidTr="002563DC">
              <w:tc>
                <w:tcPr>
                  <w:tcW w:w="706" w:type="pct"/>
                  <w:shd w:val="clear" w:color="auto" w:fill="D9D9D9" w:themeFill="background1" w:themeFillShade="D9"/>
                  <w:vAlign w:val="center"/>
                </w:tcPr>
                <w:p w14:paraId="678DC1C9" w14:textId="77777777" w:rsidR="00000B98" w:rsidRPr="00B50BFE" w:rsidRDefault="00000B98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proofErr w:type="gramStart"/>
                  <w:r w:rsidRPr="00B50BFE">
                    <w:rPr>
                      <w:rFonts w:hint="eastAsia"/>
                      <w:color w:val="000000" w:themeColor="text1"/>
                      <w:sz w:val="18"/>
                    </w:rPr>
                    <w:t>报文名</w:t>
                  </w:r>
                  <w:proofErr w:type="gramEnd"/>
                </w:p>
              </w:tc>
              <w:tc>
                <w:tcPr>
                  <w:tcW w:w="877" w:type="pct"/>
                  <w:shd w:val="clear" w:color="auto" w:fill="D9D9D9" w:themeFill="background1" w:themeFillShade="D9"/>
                  <w:vAlign w:val="center"/>
                </w:tcPr>
                <w:p w14:paraId="44503BC6" w14:textId="77777777" w:rsidR="00000B98" w:rsidRPr="00B50BFE" w:rsidRDefault="00000B98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ID</w:t>
                  </w:r>
                </w:p>
              </w:tc>
              <w:tc>
                <w:tcPr>
                  <w:tcW w:w="652" w:type="pct"/>
                  <w:shd w:val="clear" w:color="auto" w:fill="D9D9D9" w:themeFill="background1" w:themeFillShade="D9"/>
                  <w:vAlign w:val="center"/>
                </w:tcPr>
                <w:p w14:paraId="5511E927" w14:textId="77777777" w:rsidR="00000B98" w:rsidRPr="00B50BFE" w:rsidRDefault="00000B98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</w:rPr>
                    <w:t>周期</w:t>
                  </w:r>
                </w:p>
              </w:tc>
              <w:tc>
                <w:tcPr>
                  <w:tcW w:w="875" w:type="pct"/>
                  <w:shd w:val="clear" w:color="auto" w:fill="D9D9D9" w:themeFill="background1" w:themeFillShade="D9"/>
                  <w:vAlign w:val="center"/>
                </w:tcPr>
                <w:p w14:paraId="2B2A6F49" w14:textId="77777777" w:rsidR="00000B98" w:rsidRPr="00B50BFE" w:rsidRDefault="00000B98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color w:val="000000" w:themeColor="text1"/>
                      <w:sz w:val="18"/>
                    </w:rPr>
                    <w:t>内容</w:t>
                  </w:r>
                </w:p>
              </w:tc>
              <w:tc>
                <w:tcPr>
                  <w:tcW w:w="539" w:type="pct"/>
                  <w:shd w:val="clear" w:color="auto" w:fill="D9D9D9" w:themeFill="background1" w:themeFillShade="D9"/>
                  <w:vAlign w:val="center"/>
                </w:tcPr>
                <w:p w14:paraId="15FC0F80" w14:textId="77777777" w:rsidR="00000B98" w:rsidRPr="00B50BFE" w:rsidRDefault="00000B98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color w:val="000000" w:themeColor="text1"/>
                      <w:sz w:val="18"/>
                    </w:rPr>
                    <w:t>字节</w:t>
                  </w:r>
                </w:p>
              </w:tc>
              <w:tc>
                <w:tcPr>
                  <w:tcW w:w="418" w:type="pct"/>
                  <w:shd w:val="clear" w:color="auto" w:fill="D9D9D9" w:themeFill="background1" w:themeFillShade="D9"/>
                  <w:vAlign w:val="center"/>
                </w:tcPr>
                <w:p w14:paraId="01EB5C06" w14:textId="77777777" w:rsidR="00000B98" w:rsidRPr="00B50BFE" w:rsidRDefault="00000B98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color w:val="000000" w:themeColor="text1"/>
                      <w:sz w:val="18"/>
                    </w:rPr>
                    <w:t>位</w:t>
                  </w:r>
                </w:p>
              </w:tc>
              <w:tc>
                <w:tcPr>
                  <w:tcW w:w="932" w:type="pct"/>
                  <w:shd w:val="clear" w:color="auto" w:fill="D9D9D9" w:themeFill="background1" w:themeFillShade="D9"/>
                  <w:vAlign w:val="center"/>
                </w:tcPr>
                <w:p w14:paraId="3D360056" w14:textId="77777777" w:rsidR="00000B98" w:rsidRPr="00B50BFE" w:rsidRDefault="00000B98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color w:val="000000" w:themeColor="text1"/>
                      <w:sz w:val="18"/>
                    </w:rPr>
                    <w:t>备注</w:t>
                  </w:r>
                </w:p>
              </w:tc>
            </w:tr>
            <w:tr w:rsidR="00000B98" w:rsidRPr="00B50BFE" w14:paraId="1AE98159" w14:textId="77777777" w:rsidTr="002563DC">
              <w:tc>
                <w:tcPr>
                  <w:tcW w:w="706" w:type="pct"/>
                  <w:vAlign w:val="center"/>
                </w:tcPr>
                <w:p w14:paraId="323CBE8C" w14:textId="77777777" w:rsidR="00000B98" w:rsidRPr="00B50BFE" w:rsidRDefault="00000B98" w:rsidP="002563DC">
                  <w:pPr>
                    <w:spacing w:after="0" w:line="240" w:lineRule="auto"/>
                    <w:jc w:val="both"/>
                    <w:rPr>
                      <w:color w:val="000000" w:themeColor="text1"/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eastAsia="zh-CN"/>
                    </w:rPr>
                    <w:t>DM1_03</w:t>
                  </w:r>
                </w:p>
              </w:tc>
              <w:tc>
                <w:tcPr>
                  <w:tcW w:w="877" w:type="pct"/>
                  <w:shd w:val="clear" w:color="auto" w:fill="auto"/>
                  <w:vAlign w:val="center"/>
                </w:tcPr>
                <w:p w14:paraId="5F66D1C8" w14:textId="77777777" w:rsidR="00000B98" w:rsidRPr="00B50BFE" w:rsidRDefault="00000B98" w:rsidP="002563DC">
                  <w:pPr>
                    <w:spacing w:after="0" w:line="240" w:lineRule="auto"/>
                    <w:jc w:val="both"/>
                    <w:rPr>
                      <w:color w:val="000000" w:themeColor="text1"/>
                      <w:sz w:val="18"/>
                      <w:lang w:eastAsia="zh-CN"/>
                    </w:rPr>
                  </w:pPr>
                  <w:r w:rsidRPr="00B50BFE">
                    <w:rPr>
                      <w:color w:val="000000" w:themeColor="text1"/>
                      <w:sz w:val="18"/>
                      <w:lang w:eastAsia="zh-CN"/>
                    </w:rPr>
                    <w:t>18F</w:t>
                  </w:r>
                  <w:r w:rsidRPr="00B50BFE">
                    <w:rPr>
                      <w:rFonts w:hint="eastAsia"/>
                      <w:color w:val="000000" w:themeColor="text1"/>
                      <w:sz w:val="18"/>
                      <w:lang w:eastAsia="zh-CN"/>
                    </w:rPr>
                    <w:t>ECA03</w:t>
                  </w:r>
                </w:p>
              </w:tc>
              <w:tc>
                <w:tcPr>
                  <w:tcW w:w="652" w:type="pct"/>
                  <w:vAlign w:val="center"/>
                </w:tcPr>
                <w:p w14:paraId="068AC618" w14:textId="77777777" w:rsidR="00000B98" w:rsidRPr="00B50BFE" w:rsidRDefault="00000B98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1s</w:t>
                  </w:r>
                </w:p>
              </w:tc>
              <w:tc>
                <w:tcPr>
                  <w:tcW w:w="875" w:type="pct"/>
                  <w:shd w:val="clear" w:color="auto" w:fill="auto"/>
                  <w:vAlign w:val="center"/>
                </w:tcPr>
                <w:p w14:paraId="14DE316E" w14:textId="77777777" w:rsidR="00000B98" w:rsidRPr="00B50BFE" w:rsidRDefault="00000B98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DTC</w:t>
                  </w:r>
                </w:p>
              </w:tc>
              <w:tc>
                <w:tcPr>
                  <w:tcW w:w="539" w:type="pct"/>
                  <w:shd w:val="clear" w:color="auto" w:fill="auto"/>
                  <w:vAlign w:val="center"/>
                </w:tcPr>
                <w:p w14:paraId="2B1B10F8" w14:textId="77777777" w:rsidR="00000B98" w:rsidRPr="00B50BFE" w:rsidRDefault="00000B98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3-6</w:t>
                  </w:r>
                </w:p>
              </w:tc>
              <w:tc>
                <w:tcPr>
                  <w:tcW w:w="418" w:type="pct"/>
                  <w:shd w:val="clear" w:color="auto" w:fill="auto"/>
                  <w:vAlign w:val="center"/>
                </w:tcPr>
                <w:p w14:paraId="4866C2ED" w14:textId="77777777" w:rsidR="00000B98" w:rsidRPr="00B50BFE" w:rsidRDefault="00000B98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All</w:t>
                  </w:r>
                </w:p>
              </w:tc>
              <w:tc>
                <w:tcPr>
                  <w:tcW w:w="932" w:type="pct"/>
                  <w:shd w:val="clear" w:color="auto" w:fill="auto"/>
                  <w:vAlign w:val="center"/>
                </w:tcPr>
                <w:p w14:paraId="2950C6DB" w14:textId="77777777" w:rsidR="00000B98" w:rsidRPr="00B50BFE" w:rsidRDefault="00000B98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</w:p>
              </w:tc>
            </w:tr>
            <w:tr w:rsidR="00000B98" w:rsidRPr="00B50BFE" w14:paraId="1CF4C8E1" w14:textId="77777777" w:rsidTr="002563DC">
              <w:tc>
                <w:tcPr>
                  <w:tcW w:w="706" w:type="pct"/>
                  <w:vAlign w:val="center"/>
                </w:tcPr>
                <w:p w14:paraId="0B13F93E" w14:textId="77777777" w:rsidR="00000B98" w:rsidRPr="00B50BFE" w:rsidRDefault="00000B98" w:rsidP="002563DC">
                  <w:pPr>
                    <w:spacing w:after="0" w:line="240" w:lineRule="auto"/>
                    <w:jc w:val="both"/>
                    <w:rPr>
                      <w:color w:val="000000" w:themeColor="text1"/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eastAsia="zh-CN"/>
                    </w:rPr>
                    <w:t>DM1_05</w:t>
                  </w:r>
                </w:p>
              </w:tc>
              <w:tc>
                <w:tcPr>
                  <w:tcW w:w="877" w:type="pct"/>
                  <w:shd w:val="clear" w:color="auto" w:fill="auto"/>
                  <w:vAlign w:val="center"/>
                </w:tcPr>
                <w:p w14:paraId="184D850F" w14:textId="77777777" w:rsidR="00000B98" w:rsidRPr="00B50BFE" w:rsidRDefault="00000B98" w:rsidP="002563DC">
                  <w:pPr>
                    <w:spacing w:after="0" w:line="240" w:lineRule="auto"/>
                    <w:jc w:val="both"/>
                    <w:rPr>
                      <w:color w:val="000000" w:themeColor="text1"/>
                      <w:sz w:val="18"/>
                      <w:lang w:eastAsia="zh-CN"/>
                    </w:rPr>
                  </w:pPr>
                  <w:r w:rsidRPr="00B50BFE">
                    <w:rPr>
                      <w:color w:val="000000" w:themeColor="text1"/>
                      <w:sz w:val="18"/>
                      <w:lang w:eastAsia="zh-CN"/>
                    </w:rPr>
                    <w:t>18F</w:t>
                  </w:r>
                  <w:r w:rsidRPr="00B50BFE">
                    <w:rPr>
                      <w:rFonts w:hint="eastAsia"/>
                      <w:color w:val="000000" w:themeColor="text1"/>
                      <w:sz w:val="18"/>
                      <w:lang w:eastAsia="zh-CN"/>
                    </w:rPr>
                    <w:t>ECA05</w:t>
                  </w:r>
                </w:p>
              </w:tc>
              <w:tc>
                <w:tcPr>
                  <w:tcW w:w="652" w:type="pct"/>
                  <w:vAlign w:val="center"/>
                </w:tcPr>
                <w:p w14:paraId="70F65980" w14:textId="77777777" w:rsidR="00000B98" w:rsidRPr="00B50BFE" w:rsidRDefault="00000B98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1s</w:t>
                  </w:r>
                </w:p>
              </w:tc>
              <w:tc>
                <w:tcPr>
                  <w:tcW w:w="875" w:type="pct"/>
                  <w:shd w:val="clear" w:color="auto" w:fill="auto"/>
                  <w:vAlign w:val="center"/>
                </w:tcPr>
                <w:p w14:paraId="35D48786" w14:textId="77777777" w:rsidR="00000B98" w:rsidRPr="00B50BFE" w:rsidRDefault="00000B98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DTC</w:t>
                  </w:r>
                </w:p>
              </w:tc>
              <w:tc>
                <w:tcPr>
                  <w:tcW w:w="539" w:type="pct"/>
                  <w:shd w:val="clear" w:color="auto" w:fill="auto"/>
                  <w:vAlign w:val="center"/>
                </w:tcPr>
                <w:p w14:paraId="355FFB9E" w14:textId="77777777" w:rsidR="00000B98" w:rsidRPr="00B50BFE" w:rsidRDefault="00000B98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3-6</w:t>
                  </w:r>
                </w:p>
              </w:tc>
              <w:tc>
                <w:tcPr>
                  <w:tcW w:w="418" w:type="pct"/>
                  <w:shd w:val="clear" w:color="auto" w:fill="auto"/>
                  <w:vAlign w:val="center"/>
                </w:tcPr>
                <w:p w14:paraId="3E44B15E" w14:textId="77777777" w:rsidR="00000B98" w:rsidRPr="00B50BFE" w:rsidRDefault="00000B98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color w:val="000000" w:themeColor="text1"/>
                      <w:sz w:val="18"/>
                      <w:lang w:val="sv-SE"/>
                    </w:rPr>
                    <w:t>A</w:t>
                  </w:r>
                  <w:r w:rsidRPr="00B50BFE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ll</w:t>
                  </w:r>
                </w:p>
              </w:tc>
              <w:tc>
                <w:tcPr>
                  <w:tcW w:w="932" w:type="pct"/>
                  <w:shd w:val="clear" w:color="auto" w:fill="auto"/>
                  <w:vAlign w:val="center"/>
                </w:tcPr>
                <w:p w14:paraId="6C553C3C" w14:textId="77777777" w:rsidR="00000B98" w:rsidRPr="00B50BFE" w:rsidRDefault="00000B98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</w:p>
              </w:tc>
            </w:tr>
          </w:tbl>
          <w:p w14:paraId="75CB159C" w14:textId="77777777" w:rsidR="00000B98" w:rsidRPr="00B50BFE" w:rsidRDefault="00000B9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000B98" w:rsidRPr="00B50BFE" w14:paraId="5AE1DF56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14C7AB5" w14:textId="77777777" w:rsidR="00000B98" w:rsidRPr="00B50BFE" w:rsidRDefault="00000B9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1E0C59E8" w14:textId="77777777" w:rsidR="00000B98" w:rsidRPr="00B50BFE" w:rsidRDefault="00000B9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000B98" w:rsidRPr="00B50BFE" w14:paraId="12617DAE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641E014" w14:textId="77777777" w:rsidR="00000B98" w:rsidRPr="00B50BFE" w:rsidRDefault="00000B9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483E2014" w14:textId="77777777" w:rsidR="00000B98" w:rsidRPr="00B50BFE" w:rsidRDefault="00000B9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ON</w:t>
            </w:r>
            <w:proofErr w:type="gramStart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000B98" w:rsidRPr="00B50BFE" w14:paraId="3721CD7F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11F2A98" w14:textId="77777777" w:rsidR="00000B98" w:rsidRPr="00B50BFE" w:rsidRDefault="00000B9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63B1CD67" w14:textId="77777777" w:rsidR="00000B98" w:rsidRPr="00B50BFE" w:rsidRDefault="00000B9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000B98" w:rsidRPr="00B50BFE" w14:paraId="6CB6954D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6D55C40" w14:textId="77777777" w:rsidR="00000B98" w:rsidRPr="00B50BFE" w:rsidRDefault="00000B9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6240D84B" w14:textId="77777777" w:rsidR="00000B98" w:rsidRPr="00B50BFE" w:rsidRDefault="00000B9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000B98" w:rsidRPr="00B50BFE" w14:paraId="1E6A17BC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38AA5EE" w14:textId="77777777" w:rsidR="00000B98" w:rsidRPr="00B50BFE" w:rsidRDefault="00000B9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相关资料</w:t>
            </w:r>
          </w:p>
        </w:tc>
        <w:tc>
          <w:tcPr>
            <w:tcW w:w="7654" w:type="dxa"/>
            <w:vAlign w:val="center"/>
          </w:tcPr>
          <w:p w14:paraId="690C7825" w14:textId="66DA95CF" w:rsidR="00000B98" w:rsidRPr="00B50BFE" w:rsidRDefault="00000B9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</w:p>
        </w:tc>
      </w:tr>
    </w:tbl>
    <w:p w14:paraId="671D372D" w14:textId="77777777" w:rsidR="00000B98" w:rsidRPr="00B50BFE" w:rsidRDefault="00000B98" w:rsidP="00000B98">
      <w:pPr>
        <w:rPr>
          <w:color w:val="FF0000"/>
          <w:lang w:eastAsia="zh-CN"/>
        </w:rPr>
      </w:pPr>
    </w:p>
    <w:p w14:paraId="2807BA4A" w14:textId="77777777" w:rsidR="00770110" w:rsidRPr="00B50BFE" w:rsidRDefault="00770110" w:rsidP="00770110">
      <w:pPr>
        <w:pStyle w:val="3"/>
        <w:ind w:left="720" w:hanging="720"/>
        <w:rPr>
          <w:lang w:val="en-US" w:eastAsia="zh-CN"/>
        </w:rPr>
      </w:pPr>
      <w:r w:rsidRPr="00B50BFE">
        <w:rPr>
          <w:rFonts w:hint="eastAsia"/>
          <w:lang w:val="en-US" w:eastAsia="zh-CN"/>
        </w:rPr>
        <w:t>变速箱故障红灯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770110" w:rsidRPr="00B50BFE" w14:paraId="40A1477F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B827622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功能名称</w:t>
            </w:r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66FADA9B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hint="eastAsia"/>
                <w:b/>
                <w:strike/>
                <w:lang w:val="en-US" w:eastAsia="zh-CN"/>
              </w:rPr>
              <w:t>STOP</w:t>
            </w:r>
            <w:r w:rsidRPr="00B50BFE">
              <w:rPr>
                <w:rFonts w:hint="eastAsia"/>
                <w:b/>
                <w:strike/>
                <w:lang w:val="en-US" w:eastAsia="zh-CN"/>
              </w:rPr>
              <w:t>灯</w:t>
            </w:r>
            <w:r w:rsidRPr="00B50BFE">
              <w:rPr>
                <w:rFonts w:hint="eastAsia"/>
                <w:b/>
                <w:lang w:val="en-US" w:eastAsia="zh-CN"/>
              </w:rPr>
              <w:t>变速箱故障红灯</w:t>
            </w:r>
          </w:p>
        </w:tc>
      </w:tr>
      <w:tr w:rsidR="00770110" w:rsidRPr="00B50BFE" w14:paraId="6CD0EDFD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640AF27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7A8C20BD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当变速箱出现严重故障时，仪表接收TCU发的总线信号，点亮</w:t>
            </w:r>
            <w:r w:rsidRPr="00B50BFE">
              <w:rPr>
                <w:rFonts w:asciiTheme="minorEastAsia" w:hAnsiTheme="minorEastAsia" w:cs="Arial" w:hint="eastAsia"/>
                <w:strike/>
                <w:sz w:val="20"/>
                <w:szCs w:val="20"/>
                <w:lang w:eastAsia="zh-CN"/>
              </w:rPr>
              <w:t>整车STOP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变速箱故障红灯。</w:t>
            </w:r>
          </w:p>
        </w:tc>
      </w:tr>
      <w:tr w:rsidR="00770110" w:rsidRPr="00B50BFE" w14:paraId="7FD52657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6470284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0D384252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4254F864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50C9DB6F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2.收到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TCU发的总线信号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846"/>
              <w:gridCol w:w="955"/>
              <w:gridCol w:w="700"/>
              <w:gridCol w:w="1480"/>
              <w:gridCol w:w="578"/>
              <w:gridCol w:w="458"/>
              <w:gridCol w:w="2411"/>
            </w:tblGrid>
            <w:tr w:rsidR="00770110" w:rsidRPr="00B50BFE" w14:paraId="1D9EAEFE" w14:textId="77777777" w:rsidTr="002563DC">
              <w:tc>
                <w:tcPr>
                  <w:tcW w:w="569" w:type="pct"/>
                  <w:shd w:val="clear" w:color="auto" w:fill="D9D9D9" w:themeFill="background1" w:themeFillShade="D9"/>
                  <w:vAlign w:val="center"/>
                </w:tcPr>
                <w:p w14:paraId="6AF4199F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proofErr w:type="gramStart"/>
                  <w:r w:rsidRPr="00B50BFE">
                    <w:rPr>
                      <w:rFonts w:hint="eastAsia"/>
                      <w:sz w:val="18"/>
                    </w:rPr>
                    <w:t>报文名</w:t>
                  </w:r>
                  <w:proofErr w:type="gramEnd"/>
                </w:p>
              </w:tc>
              <w:tc>
                <w:tcPr>
                  <w:tcW w:w="643" w:type="pct"/>
                  <w:shd w:val="clear" w:color="auto" w:fill="D9D9D9" w:themeFill="background1" w:themeFillShade="D9"/>
                  <w:vAlign w:val="center"/>
                </w:tcPr>
                <w:p w14:paraId="3187E2F9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ID</w:t>
                  </w:r>
                </w:p>
              </w:tc>
              <w:tc>
                <w:tcPr>
                  <w:tcW w:w="471" w:type="pct"/>
                  <w:shd w:val="clear" w:color="auto" w:fill="D9D9D9" w:themeFill="background1" w:themeFillShade="D9"/>
                  <w:vAlign w:val="center"/>
                </w:tcPr>
                <w:p w14:paraId="451B27D3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</w:rPr>
                    <w:t>周期</w:t>
                  </w:r>
                </w:p>
              </w:tc>
              <w:tc>
                <w:tcPr>
                  <w:tcW w:w="996" w:type="pct"/>
                  <w:shd w:val="clear" w:color="auto" w:fill="D9D9D9" w:themeFill="background1" w:themeFillShade="D9"/>
                  <w:vAlign w:val="center"/>
                </w:tcPr>
                <w:p w14:paraId="3DD39A6D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内容</w:t>
                  </w:r>
                </w:p>
              </w:tc>
              <w:tc>
                <w:tcPr>
                  <w:tcW w:w="389" w:type="pct"/>
                  <w:shd w:val="clear" w:color="auto" w:fill="D9D9D9" w:themeFill="background1" w:themeFillShade="D9"/>
                  <w:vAlign w:val="center"/>
                </w:tcPr>
                <w:p w14:paraId="79D81A17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字节</w:t>
                  </w:r>
                </w:p>
              </w:tc>
              <w:tc>
                <w:tcPr>
                  <w:tcW w:w="308" w:type="pct"/>
                  <w:shd w:val="clear" w:color="auto" w:fill="D9D9D9" w:themeFill="background1" w:themeFillShade="D9"/>
                  <w:vAlign w:val="center"/>
                </w:tcPr>
                <w:p w14:paraId="726DE408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位</w:t>
                  </w:r>
                </w:p>
              </w:tc>
              <w:tc>
                <w:tcPr>
                  <w:tcW w:w="1623" w:type="pct"/>
                  <w:shd w:val="clear" w:color="auto" w:fill="D9D9D9" w:themeFill="background1" w:themeFillShade="D9"/>
                  <w:vAlign w:val="center"/>
                </w:tcPr>
                <w:p w14:paraId="7CD1F486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备注</w:t>
                  </w:r>
                </w:p>
              </w:tc>
            </w:tr>
            <w:tr w:rsidR="00770110" w:rsidRPr="00B50BFE" w14:paraId="6D1E1C10" w14:textId="77777777" w:rsidTr="002563DC">
              <w:trPr>
                <w:trHeight w:val="342"/>
              </w:trPr>
              <w:tc>
                <w:tcPr>
                  <w:tcW w:w="569" w:type="pct"/>
                  <w:vAlign w:val="center"/>
                </w:tcPr>
                <w:p w14:paraId="6BAC18EB" w14:textId="77777777" w:rsidR="00770110" w:rsidRPr="00B50BFE" w:rsidRDefault="00770110" w:rsidP="002563DC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sz w:val="18"/>
                      <w:lang w:eastAsia="zh-CN"/>
                    </w:rPr>
                    <w:t>DM1_03</w:t>
                  </w:r>
                </w:p>
              </w:tc>
              <w:tc>
                <w:tcPr>
                  <w:tcW w:w="643" w:type="pct"/>
                  <w:shd w:val="clear" w:color="auto" w:fill="auto"/>
                  <w:vAlign w:val="center"/>
                </w:tcPr>
                <w:p w14:paraId="4444D69F" w14:textId="77777777" w:rsidR="00770110" w:rsidRPr="00B50BFE" w:rsidRDefault="00770110" w:rsidP="002563DC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sz w:val="18"/>
                      <w:lang w:eastAsia="zh-CN"/>
                    </w:rPr>
                    <w:t>18FECA03</w:t>
                  </w:r>
                </w:p>
              </w:tc>
              <w:tc>
                <w:tcPr>
                  <w:tcW w:w="471" w:type="pct"/>
                  <w:vAlign w:val="center"/>
                </w:tcPr>
                <w:p w14:paraId="1FEA774B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1s</w:t>
                  </w:r>
                </w:p>
              </w:tc>
              <w:tc>
                <w:tcPr>
                  <w:tcW w:w="996" w:type="pct"/>
                  <w:shd w:val="clear" w:color="auto" w:fill="auto"/>
                  <w:vAlign w:val="center"/>
                </w:tcPr>
                <w:p w14:paraId="00EF3072" w14:textId="769367B8" w:rsidR="00770110" w:rsidRPr="00B50BFE" w:rsidRDefault="00334A0C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>
                    <w:rPr>
                      <w:rFonts w:hint="eastAsia"/>
                      <w:sz w:val="18"/>
                      <w:lang w:val="sv-SE"/>
                    </w:rPr>
                    <w:t>STOP</w:t>
                  </w:r>
                </w:p>
              </w:tc>
              <w:tc>
                <w:tcPr>
                  <w:tcW w:w="389" w:type="pct"/>
                  <w:shd w:val="clear" w:color="auto" w:fill="auto"/>
                  <w:vAlign w:val="center"/>
                </w:tcPr>
                <w:p w14:paraId="732241BB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1</w:t>
                  </w:r>
                </w:p>
              </w:tc>
              <w:tc>
                <w:tcPr>
                  <w:tcW w:w="308" w:type="pct"/>
                  <w:shd w:val="clear" w:color="auto" w:fill="auto"/>
                  <w:vAlign w:val="center"/>
                </w:tcPr>
                <w:p w14:paraId="0440853F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5-6</w:t>
                  </w:r>
                </w:p>
              </w:tc>
              <w:tc>
                <w:tcPr>
                  <w:tcW w:w="1623" w:type="pct"/>
                  <w:shd w:val="clear" w:color="auto" w:fill="auto"/>
                  <w:vAlign w:val="center"/>
                </w:tcPr>
                <w:p w14:paraId="3A446687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0-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灭，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1-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亮</w:t>
                  </w:r>
                </w:p>
              </w:tc>
            </w:tr>
          </w:tbl>
          <w:p w14:paraId="3727758B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</w:p>
        </w:tc>
      </w:tr>
      <w:tr w:rsidR="00770110" w:rsidRPr="00B50BFE" w14:paraId="62747FB0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F2CD76F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lastRenderedPageBreak/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665192AA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点亮故障红灯</w:t>
            </w:r>
          </w:p>
        </w:tc>
      </w:tr>
      <w:tr w:rsidR="00770110" w:rsidRPr="00B50BFE" w14:paraId="727C1080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A536D6A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5D993341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针对彩屏仪表：</w:t>
            </w:r>
            <w:r w:rsidRPr="00B50BFE">
              <w:rPr>
                <w:noProof/>
                <w:lang w:val="en-US" w:eastAsia="zh-CN"/>
              </w:rPr>
              <w:drawing>
                <wp:inline distT="0" distB="0" distL="0" distR="0" wp14:anchorId="649814ED" wp14:editId="3967AD1A">
                  <wp:extent cx="387928" cy="374852"/>
                  <wp:effectExtent l="0" t="0" r="0" b="0"/>
                  <wp:docPr id="224" name="图片 2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338" cy="3752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，小图标，红色</w:t>
            </w:r>
          </w:p>
          <w:p w14:paraId="595023D9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针对黑白屏仪表：</w:t>
            </w:r>
            <w:r w:rsidRPr="00B50BFE">
              <w:rPr>
                <w:rFonts w:ascii="Times New Roman" w:hAnsi="Times New Roman" w:cs="Times New Roman"/>
                <w:noProof/>
                <w:lang w:val="en-US" w:eastAsia="zh-CN"/>
              </w:rPr>
              <w:drawing>
                <wp:inline distT="0" distB="0" distL="0" distR="0" wp14:anchorId="59689297" wp14:editId="1BCC8406">
                  <wp:extent cx="409222" cy="190500"/>
                  <wp:effectExtent l="0" t="0" r="0" b="0"/>
                  <wp:docPr id="225" name="图片 2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833" cy="191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，小图标，红色</w:t>
            </w:r>
          </w:p>
        </w:tc>
      </w:tr>
      <w:tr w:rsidR="00770110" w:rsidRPr="00B50BFE" w14:paraId="77FAAFB9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C91E215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239B028B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0CBD49D8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54C6918C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仪表收不到TCU总线信号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，或者信号无效</w:t>
            </w:r>
          </w:p>
          <w:p w14:paraId="60CA9CE5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自主AMT、ZF AMT 、伊顿AMT  DM1、陕齿AMT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发红色报警灯</w:t>
            </w:r>
            <w:proofErr w:type="gramEnd"/>
          </w:p>
          <w:p w14:paraId="57F1F2C1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Allison AT不识别DM1中点灯信号</w:t>
            </w:r>
          </w:p>
        </w:tc>
      </w:tr>
      <w:tr w:rsidR="00770110" w:rsidRPr="00B50BFE" w14:paraId="23AD04B0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73455B3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5DC899DA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总线</w:t>
            </w:r>
          </w:p>
          <w:p w14:paraId="73C33AA0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DM1(</w:t>
            </w:r>
            <w:r w:rsidRPr="00B50BFE"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18FECA03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)，具体见通讯协议</w:t>
            </w:r>
          </w:p>
        </w:tc>
      </w:tr>
      <w:tr w:rsidR="00770110" w:rsidRPr="00B50BFE" w14:paraId="714A8E72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F999174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016DEDDB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770110" w:rsidRPr="00B50BFE" w14:paraId="593DDBAF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447ABD7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5C984938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770110" w:rsidRPr="00B50BFE" w14:paraId="1F1635D3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521A975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676EC205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770110" w:rsidRPr="00B50BFE" w14:paraId="245DBA58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21BAABB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6A71A1EC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770110" w:rsidRPr="00B50BFE" w14:paraId="7831BA15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AC2931E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相关资料</w:t>
            </w:r>
          </w:p>
        </w:tc>
        <w:tc>
          <w:tcPr>
            <w:tcW w:w="7654" w:type="dxa"/>
            <w:vAlign w:val="center"/>
          </w:tcPr>
          <w:p w14:paraId="5592B4DF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</w:tbl>
    <w:p w14:paraId="26BCA720" w14:textId="77777777" w:rsidR="00770110" w:rsidRPr="00B50BFE" w:rsidRDefault="00770110" w:rsidP="00770110">
      <w:pPr>
        <w:rPr>
          <w:lang w:eastAsia="zh-CN"/>
        </w:rPr>
      </w:pPr>
    </w:p>
    <w:p w14:paraId="2E6434E4" w14:textId="77777777" w:rsidR="00770110" w:rsidRPr="00B50BFE" w:rsidRDefault="00770110" w:rsidP="00770110">
      <w:pPr>
        <w:pStyle w:val="3"/>
        <w:ind w:left="720" w:hanging="720"/>
        <w:rPr>
          <w:lang w:val="en-US" w:eastAsia="zh-CN"/>
        </w:rPr>
      </w:pPr>
      <w:r w:rsidRPr="00B50BFE">
        <w:rPr>
          <w:rFonts w:hint="eastAsia"/>
          <w:lang w:val="en-US" w:eastAsia="zh-CN"/>
        </w:rPr>
        <w:t>变速箱故障黄灯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770110" w:rsidRPr="00B50BFE" w14:paraId="45617B4E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54DE67E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功能名称</w:t>
            </w:r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28905D8C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hint="eastAsia"/>
                <w:b/>
                <w:lang w:val="en-US" w:eastAsia="zh-CN"/>
              </w:rPr>
              <w:t>变速箱故障黄灯</w:t>
            </w:r>
          </w:p>
        </w:tc>
      </w:tr>
      <w:tr w:rsidR="00770110" w:rsidRPr="00B50BFE" w14:paraId="68FE5B06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7C4490F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5033A99A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仪表接收TCU发的总线信号，点亮变速箱故障灯。</w:t>
            </w:r>
          </w:p>
        </w:tc>
      </w:tr>
      <w:tr w:rsidR="00770110" w:rsidRPr="00B50BFE" w14:paraId="40E230F2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0F6EC78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1BDA71AA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264757D5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1A0159E4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2.收到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TCU发的总线信号</w:t>
            </w:r>
          </w:p>
        </w:tc>
      </w:tr>
      <w:tr w:rsidR="00770110" w:rsidRPr="00B50BFE" w14:paraId="1C14BDAD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07C7D15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02D7639A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点亮变速箱故障灯</w:t>
            </w:r>
            <w:r w:rsidRPr="00B50BFE"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 xml:space="preserve"> </w:t>
            </w:r>
          </w:p>
        </w:tc>
      </w:tr>
      <w:tr w:rsidR="00770110" w:rsidRPr="00B50BFE" w14:paraId="7CD4A9FA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2BD4833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1287BFC5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noProof/>
                <w:lang w:val="en-US" w:eastAsia="zh-CN"/>
              </w:rPr>
              <w:drawing>
                <wp:inline distT="0" distB="0" distL="0" distR="0" wp14:anchorId="0FF19381" wp14:editId="41B46D9E">
                  <wp:extent cx="360000" cy="364045"/>
                  <wp:effectExtent l="0" t="0" r="0" b="0"/>
                  <wp:docPr id="226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4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黄色，小图标</w:t>
            </w:r>
          </w:p>
        </w:tc>
      </w:tr>
      <w:tr w:rsidR="00770110" w:rsidRPr="00B50BFE" w14:paraId="058F1BCA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589CB9E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1255202D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66C02587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746C9B4F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仪表收不到TCU总线信号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，或者信号无效</w:t>
            </w:r>
          </w:p>
        </w:tc>
      </w:tr>
      <w:tr w:rsidR="00770110" w:rsidRPr="00B50BFE" w14:paraId="2F903C84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E29D20C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056C0302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收TCU总线信号，具体见通讯协议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846"/>
              <w:gridCol w:w="955"/>
              <w:gridCol w:w="700"/>
              <w:gridCol w:w="1480"/>
              <w:gridCol w:w="578"/>
              <w:gridCol w:w="458"/>
              <w:gridCol w:w="2411"/>
            </w:tblGrid>
            <w:tr w:rsidR="00770110" w:rsidRPr="00B50BFE" w14:paraId="7B682BC1" w14:textId="77777777" w:rsidTr="002563DC">
              <w:tc>
                <w:tcPr>
                  <w:tcW w:w="570" w:type="pct"/>
                  <w:shd w:val="clear" w:color="auto" w:fill="D9D9D9" w:themeFill="background1" w:themeFillShade="D9"/>
                  <w:vAlign w:val="center"/>
                </w:tcPr>
                <w:p w14:paraId="1BBC25BE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proofErr w:type="gramStart"/>
                  <w:r w:rsidRPr="00B50BFE">
                    <w:rPr>
                      <w:rFonts w:hint="eastAsia"/>
                      <w:sz w:val="18"/>
                    </w:rPr>
                    <w:t>报文名</w:t>
                  </w:r>
                  <w:proofErr w:type="gramEnd"/>
                </w:p>
              </w:tc>
              <w:tc>
                <w:tcPr>
                  <w:tcW w:w="643" w:type="pct"/>
                  <w:shd w:val="clear" w:color="auto" w:fill="D9D9D9" w:themeFill="background1" w:themeFillShade="D9"/>
                  <w:vAlign w:val="center"/>
                </w:tcPr>
                <w:p w14:paraId="1C009E7A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ID</w:t>
                  </w:r>
                </w:p>
              </w:tc>
              <w:tc>
                <w:tcPr>
                  <w:tcW w:w="471" w:type="pct"/>
                  <w:shd w:val="clear" w:color="auto" w:fill="D9D9D9" w:themeFill="background1" w:themeFillShade="D9"/>
                  <w:vAlign w:val="center"/>
                </w:tcPr>
                <w:p w14:paraId="5ECC677D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</w:rPr>
                    <w:t>周期</w:t>
                  </w:r>
                </w:p>
              </w:tc>
              <w:tc>
                <w:tcPr>
                  <w:tcW w:w="996" w:type="pct"/>
                  <w:shd w:val="clear" w:color="auto" w:fill="D9D9D9" w:themeFill="background1" w:themeFillShade="D9"/>
                  <w:vAlign w:val="center"/>
                </w:tcPr>
                <w:p w14:paraId="62AB16F3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内容</w:t>
                  </w:r>
                </w:p>
              </w:tc>
              <w:tc>
                <w:tcPr>
                  <w:tcW w:w="389" w:type="pct"/>
                  <w:shd w:val="clear" w:color="auto" w:fill="D9D9D9" w:themeFill="background1" w:themeFillShade="D9"/>
                  <w:vAlign w:val="center"/>
                </w:tcPr>
                <w:p w14:paraId="589C61BC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字节</w:t>
                  </w:r>
                </w:p>
              </w:tc>
              <w:tc>
                <w:tcPr>
                  <w:tcW w:w="308" w:type="pct"/>
                  <w:shd w:val="clear" w:color="auto" w:fill="D9D9D9" w:themeFill="background1" w:themeFillShade="D9"/>
                  <w:vAlign w:val="center"/>
                </w:tcPr>
                <w:p w14:paraId="025E5400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位</w:t>
                  </w:r>
                </w:p>
              </w:tc>
              <w:tc>
                <w:tcPr>
                  <w:tcW w:w="1624" w:type="pct"/>
                  <w:shd w:val="clear" w:color="auto" w:fill="D9D9D9" w:themeFill="background1" w:themeFillShade="D9"/>
                  <w:vAlign w:val="center"/>
                </w:tcPr>
                <w:p w14:paraId="77C92A49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备注</w:t>
                  </w:r>
                </w:p>
              </w:tc>
            </w:tr>
            <w:tr w:rsidR="00770110" w:rsidRPr="00B50BFE" w14:paraId="6EE1140B" w14:textId="77777777" w:rsidTr="002563DC">
              <w:trPr>
                <w:trHeight w:val="342"/>
              </w:trPr>
              <w:tc>
                <w:tcPr>
                  <w:tcW w:w="570" w:type="pct"/>
                  <w:vAlign w:val="center"/>
                </w:tcPr>
                <w:p w14:paraId="666377FB" w14:textId="77777777" w:rsidR="00770110" w:rsidRPr="00B50BFE" w:rsidRDefault="00770110" w:rsidP="002563DC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sz w:val="18"/>
                      <w:lang w:eastAsia="zh-CN"/>
                    </w:rPr>
                    <w:t>ETC7</w:t>
                  </w:r>
                </w:p>
              </w:tc>
              <w:tc>
                <w:tcPr>
                  <w:tcW w:w="643" w:type="pct"/>
                  <w:shd w:val="clear" w:color="auto" w:fill="auto"/>
                  <w:vAlign w:val="center"/>
                </w:tcPr>
                <w:p w14:paraId="10FED58B" w14:textId="77777777" w:rsidR="00770110" w:rsidRPr="00B50BFE" w:rsidRDefault="00770110" w:rsidP="002563DC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B50BFE">
                    <w:rPr>
                      <w:sz w:val="18"/>
                      <w:lang w:eastAsia="zh-CN"/>
                    </w:rPr>
                    <w:t>18F</w:t>
                  </w:r>
                  <w:r w:rsidRPr="00B50BFE">
                    <w:rPr>
                      <w:rFonts w:hint="eastAsia"/>
                      <w:sz w:val="18"/>
                      <w:lang w:eastAsia="zh-CN"/>
                    </w:rPr>
                    <w:t>E4A03</w:t>
                  </w:r>
                </w:p>
              </w:tc>
              <w:tc>
                <w:tcPr>
                  <w:tcW w:w="471" w:type="pct"/>
                  <w:vAlign w:val="center"/>
                </w:tcPr>
                <w:p w14:paraId="1B52E48E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100ms</w:t>
                  </w:r>
                </w:p>
              </w:tc>
              <w:tc>
                <w:tcPr>
                  <w:tcW w:w="996" w:type="pct"/>
                  <w:shd w:val="clear" w:color="auto" w:fill="auto"/>
                  <w:vAlign w:val="center"/>
                </w:tcPr>
                <w:p w14:paraId="5616D1C2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变速箱故障报警</w:t>
                  </w:r>
                </w:p>
              </w:tc>
              <w:tc>
                <w:tcPr>
                  <w:tcW w:w="389" w:type="pct"/>
                  <w:shd w:val="clear" w:color="auto" w:fill="auto"/>
                  <w:vAlign w:val="center"/>
                </w:tcPr>
                <w:p w14:paraId="4479E5D4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6</w:t>
                  </w:r>
                </w:p>
              </w:tc>
              <w:tc>
                <w:tcPr>
                  <w:tcW w:w="308" w:type="pct"/>
                  <w:shd w:val="clear" w:color="auto" w:fill="auto"/>
                  <w:vAlign w:val="center"/>
                </w:tcPr>
                <w:p w14:paraId="1372D481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3-4</w:t>
                  </w:r>
                </w:p>
              </w:tc>
              <w:tc>
                <w:tcPr>
                  <w:tcW w:w="1624" w:type="pct"/>
                  <w:shd w:val="clear" w:color="auto" w:fill="auto"/>
                  <w:vAlign w:val="center"/>
                </w:tcPr>
                <w:p w14:paraId="374F0E37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0-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灭，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1-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亮，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2-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闪烁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(1Hz)</w:t>
                  </w:r>
                  <w:r w:rsidRPr="00B50BFE">
                    <w:rPr>
                      <w:sz w:val="18"/>
                      <w:lang w:val="sv-SE"/>
                    </w:rPr>
                    <w:t xml:space="preserve"> </w:t>
                  </w:r>
                </w:p>
              </w:tc>
            </w:tr>
            <w:tr w:rsidR="00770110" w:rsidRPr="00B50BFE" w14:paraId="3DA87B5A" w14:textId="77777777" w:rsidTr="002563DC">
              <w:trPr>
                <w:trHeight w:val="342"/>
              </w:trPr>
              <w:tc>
                <w:tcPr>
                  <w:tcW w:w="570" w:type="pct"/>
                  <w:vAlign w:val="center"/>
                </w:tcPr>
                <w:p w14:paraId="4BCACF73" w14:textId="77777777" w:rsidR="00770110" w:rsidRPr="00B50BFE" w:rsidRDefault="00770110" w:rsidP="002563DC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sz w:val="18"/>
                      <w:lang w:eastAsia="zh-CN"/>
                    </w:rPr>
                    <w:t>DM1_03</w:t>
                  </w:r>
                </w:p>
              </w:tc>
              <w:tc>
                <w:tcPr>
                  <w:tcW w:w="643" w:type="pct"/>
                  <w:shd w:val="clear" w:color="auto" w:fill="auto"/>
                  <w:vAlign w:val="center"/>
                </w:tcPr>
                <w:p w14:paraId="3E854685" w14:textId="77777777" w:rsidR="00770110" w:rsidRPr="00B50BFE" w:rsidRDefault="00770110" w:rsidP="002563DC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sz w:val="18"/>
                      <w:lang w:eastAsia="zh-CN"/>
                    </w:rPr>
                    <w:t>18FECA03</w:t>
                  </w:r>
                </w:p>
              </w:tc>
              <w:tc>
                <w:tcPr>
                  <w:tcW w:w="471" w:type="pct"/>
                  <w:vAlign w:val="center"/>
                </w:tcPr>
                <w:p w14:paraId="19EF2AB2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1s</w:t>
                  </w:r>
                </w:p>
              </w:tc>
              <w:tc>
                <w:tcPr>
                  <w:tcW w:w="996" w:type="pct"/>
                  <w:shd w:val="clear" w:color="auto" w:fill="auto"/>
                  <w:vAlign w:val="center"/>
                </w:tcPr>
                <w:p w14:paraId="0745A1FE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Warning</w:t>
                  </w:r>
                </w:p>
              </w:tc>
              <w:tc>
                <w:tcPr>
                  <w:tcW w:w="389" w:type="pct"/>
                  <w:shd w:val="clear" w:color="auto" w:fill="auto"/>
                  <w:vAlign w:val="center"/>
                </w:tcPr>
                <w:p w14:paraId="15645103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1</w:t>
                  </w:r>
                </w:p>
              </w:tc>
              <w:tc>
                <w:tcPr>
                  <w:tcW w:w="308" w:type="pct"/>
                  <w:shd w:val="clear" w:color="auto" w:fill="auto"/>
                  <w:vAlign w:val="center"/>
                </w:tcPr>
                <w:p w14:paraId="44849B5C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3-4</w:t>
                  </w:r>
                </w:p>
              </w:tc>
              <w:tc>
                <w:tcPr>
                  <w:tcW w:w="1624" w:type="pct"/>
                  <w:shd w:val="clear" w:color="auto" w:fill="auto"/>
                  <w:vAlign w:val="center"/>
                </w:tcPr>
                <w:p w14:paraId="2E48E5E6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0-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灭，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1-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亮</w:t>
                  </w:r>
                </w:p>
              </w:tc>
            </w:tr>
          </w:tbl>
          <w:p w14:paraId="0390FA86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标定为Allison AT变速箱，使用ETC7，</w:t>
            </w:r>
          </w:p>
          <w:p w14:paraId="6BE79D73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标定为ZF AMT、DF AMT、伊顿AMT、陕齿AMT，使用DM1_03(B1b34)</w:t>
            </w:r>
          </w:p>
        </w:tc>
      </w:tr>
      <w:tr w:rsidR="00770110" w:rsidRPr="00B50BFE" w14:paraId="00A11960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B6E519E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623E070B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770110" w:rsidRPr="00B50BFE" w14:paraId="20007495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F572C53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lastRenderedPageBreak/>
              <w:t>电源模式</w:t>
            </w:r>
          </w:p>
        </w:tc>
        <w:tc>
          <w:tcPr>
            <w:tcW w:w="7654" w:type="dxa"/>
            <w:vAlign w:val="center"/>
          </w:tcPr>
          <w:p w14:paraId="0E4C4BB1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770110" w:rsidRPr="00B50BFE" w14:paraId="7BDE8421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C854335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2F70223E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770110" w:rsidRPr="00B50BFE" w14:paraId="14DC5AE7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27FDD80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1E61468D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</w:tbl>
    <w:p w14:paraId="41CFB112" w14:textId="77777777" w:rsidR="00000B98" w:rsidRDefault="00000B98" w:rsidP="001B42AA">
      <w:pPr>
        <w:rPr>
          <w:lang w:eastAsia="zh-CN"/>
        </w:rPr>
      </w:pPr>
    </w:p>
    <w:p w14:paraId="1D1B104A" w14:textId="7F088397" w:rsidR="00770110" w:rsidRPr="00B50BFE" w:rsidRDefault="00770110" w:rsidP="00770110">
      <w:pPr>
        <w:pStyle w:val="3"/>
        <w:ind w:left="720" w:hanging="720"/>
        <w:rPr>
          <w:lang w:val="en-US" w:eastAsia="zh-CN"/>
        </w:rPr>
      </w:pPr>
      <w:r w:rsidRPr="00B50BFE">
        <w:rPr>
          <w:rFonts w:hint="eastAsia"/>
          <w:lang w:val="en-US" w:eastAsia="zh-CN"/>
        </w:rPr>
        <w:t>变速箱维修报警灯</w:t>
      </w:r>
      <w:r>
        <w:rPr>
          <w:rFonts w:hint="eastAsia"/>
          <w:lang w:val="en-US" w:eastAsia="zh-CN"/>
        </w:rPr>
        <w:t>（</w:t>
      </w:r>
      <w:r w:rsidR="00363CA1">
        <w:rPr>
          <w:rFonts w:hint="eastAsia"/>
          <w:lang w:val="en-US" w:eastAsia="zh-CN"/>
        </w:rPr>
        <w:t>暂不做</w:t>
      </w:r>
      <w:r>
        <w:rPr>
          <w:rFonts w:hint="eastAsia"/>
          <w:lang w:val="en-US" w:eastAsia="zh-CN"/>
        </w:rPr>
        <w:t>）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770110" w:rsidRPr="00B50BFE" w14:paraId="660304A9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24CA85F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功能名称</w:t>
            </w:r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41E414E9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hint="eastAsia"/>
                <w:b/>
                <w:lang w:val="en-US" w:eastAsia="zh-CN"/>
              </w:rPr>
              <w:t>变速箱维修报警灯</w:t>
            </w:r>
          </w:p>
        </w:tc>
      </w:tr>
      <w:tr w:rsidR="00770110" w:rsidRPr="00B50BFE" w14:paraId="58DD4BAE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CD6B551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73F6A9CE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仪表接收TCU发的总线信号，点亮变速箱维修报警灯</w:t>
            </w:r>
          </w:p>
        </w:tc>
      </w:tr>
      <w:tr w:rsidR="00770110" w:rsidRPr="00B50BFE" w14:paraId="4856CA17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CAD3830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5C516B71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3A93BE5E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50FB00B4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2.收到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TCU发的总线信号</w:t>
            </w:r>
          </w:p>
        </w:tc>
      </w:tr>
      <w:tr w:rsidR="00770110" w:rsidRPr="00B50BFE" w14:paraId="60283B03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4939FE2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6E697E89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点亮变速箱维修报警灯</w:t>
            </w:r>
          </w:p>
        </w:tc>
      </w:tr>
      <w:tr w:rsidR="00770110" w:rsidRPr="00B50BFE" w14:paraId="65DF0509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26CDC01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2540B3C9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noProof/>
                <w:lang w:val="en-US" w:eastAsia="zh-CN"/>
              </w:rPr>
              <w:drawing>
                <wp:inline distT="0" distB="0" distL="0" distR="0" wp14:anchorId="2A39F636" wp14:editId="0CA73250">
                  <wp:extent cx="360000" cy="314375"/>
                  <wp:effectExtent l="0" t="0" r="0" b="0"/>
                  <wp:docPr id="227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143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黄色</w:t>
            </w:r>
          </w:p>
          <w:p w14:paraId="3E3DD9F3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大</w:t>
            </w:r>
            <w:proofErr w:type="gramStart"/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图标弹窗</w:t>
            </w:r>
            <w:proofErr w:type="gramEnd"/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+小图标，1.5s</w:t>
            </w:r>
            <w:proofErr w:type="gramStart"/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弹窗显示</w:t>
            </w:r>
            <w:proofErr w:type="gramEnd"/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文字“变速箱保养指示”</w:t>
            </w:r>
          </w:p>
        </w:tc>
      </w:tr>
      <w:tr w:rsidR="00770110" w:rsidRPr="00B50BFE" w14:paraId="68AE32DA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7D1083B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693590BB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46FE32D8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20F16B4D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仪表收不到TCU总线信号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，或者信号无效</w:t>
            </w:r>
          </w:p>
        </w:tc>
      </w:tr>
      <w:tr w:rsidR="00770110" w:rsidRPr="00B50BFE" w14:paraId="3CA2AE79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DE1B2C7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56947779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收TCU发的总线信号，具体见通讯协议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846"/>
              <w:gridCol w:w="955"/>
              <w:gridCol w:w="700"/>
              <w:gridCol w:w="1480"/>
              <w:gridCol w:w="578"/>
              <w:gridCol w:w="458"/>
              <w:gridCol w:w="2411"/>
            </w:tblGrid>
            <w:tr w:rsidR="00770110" w:rsidRPr="00B50BFE" w14:paraId="79F2CB14" w14:textId="77777777" w:rsidTr="002563DC">
              <w:tc>
                <w:tcPr>
                  <w:tcW w:w="569" w:type="pct"/>
                  <w:shd w:val="clear" w:color="auto" w:fill="D9D9D9" w:themeFill="background1" w:themeFillShade="D9"/>
                  <w:vAlign w:val="center"/>
                </w:tcPr>
                <w:p w14:paraId="18B84E7A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proofErr w:type="gramStart"/>
                  <w:r w:rsidRPr="00B50BFE">
                    <w:rPr>
                      <w:rFonts w:hint="eastAsia"/>
                      <w:sz w:val="18"/>
                    </w:rPr>
                    <w:t>报文名</w:t>
                  </w:r>
                  <w:proofErr w:type="gramEnd"/>
                </w:p>
              </w:tc>
              <w:tc>
                <w:tcPr>
                  <w:tcW w:w="643" w:type="pct"/>
                  <w:shd w:val="clear" w:color="auto" w:fill="D9D9D9" w:themeFill="background1" w:themeFillShade="D9"/>
                  <w:vAlign w:val="center"/>
                </w:tcPr>
                <w:p w14:paraId="71A758E9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ID</w:t>
                  </w:r>
                </w:p>
              </w:tc>
              <w:tc>
                <w:tcPr>
                  <w:tcW w:w="471" w:type="pct"/>
                  <w:shd w:val="clear" w:color="auto" w:fill="D9D9D9" w:themeFill="background1" w:themeFillShade="D9"/>
                  <w:vAlign w:val="center"/>
                </w:tcPr>
                <w:p w14:paraId="3C0AE47F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</w:rPr>
                    <w:t>周期</w:t>
                  </w:r>
                </w:p>
              </w:tc>
              <w:tc>
                <w:tcPr>
                  <w:tcW w:w="996" w:type="pct"/>
                  <w:shd w:val="clear" w:color="auto" w:fill="D9D9D9" w:themeFill="background1" w:themeFillShade="D9"/>
                  <w:vAlign w:val="center"/>
                </w:tcPr>
                <w:p w14:paraId="08ECADBD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内容</w:t>
                  </w:r>
                </w:p>
              </w:tc>
              <w:tc>
                <w:tcPr>
                  <w:tcW w:w="389" w:type="pct"/>
                  <w:shd w:val="clear" w:color="auto" w:fill="D9D9D9" w:themeFill="background1" w:themeFillShade="D9"/>
                  <w:vAlign w:val="center"/>
                </w:tcPr>
                <w:p w14:paraId="7AD1D7B7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字节</w:t>
                  </w:r>
                </w:p>
              </w:tc>
              <w:tc>
                <w:tcPr>
                  <w:tcW w:w="308" w:type="pct"/>
                  <w:shd w:val="clear" w:color="auto" w:fill="D9D9D9" w:themeFill="background1" w:themeFillShade="D9"/>
                  <w:vAlign w:val="center"/>
                </w:tcPr>
                <w:p w14:paraId="5F4D8030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位</w:t>
                  </w:r>
                </w:p>
              </w:tc>
              <w:tc>
                <w:tcPr>
                  <w:tcW w:w="1623" w:type="pct"/>
                  <w:shd w:val="clear" w:color="auto" w:fill="D9D9D9" w:themeFill="background1" w:themeFillShade="D9"/>
                  <w:vAlign w:val="center"/>
                </w:tcPr>
                <w:p w14:paraId="3B3BA341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备注</w:t>
                  </w:r>
                </w:p>
              </w:tc>
            </w:tr>
            <w:tr w:rsidR="00770110" w:rsidRPr="00B50BFE" w14:paraId="4B6B199C" w14:textId="77777777" w:rsidTr="002563DC">
              <w:trPr>
                <w:trHeight w:val="342"/>
              </w:trPr>
              <w:tc>
                <w:tcPr>
                  <w:tcW w:w="569" w:type="pct"/>
                  <w:vAlign w:val="center"/>
                </w:tcPr>
                <w:p w14:paraId="7265AFA1" w14:textId="77777777" w:rsidR="00770110" w:rsidRPr="00B50BFE" w:rsidRDefault="00770110" w:rsidP="002563DC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sz w:val="18"/>
                      <w:lang w:eastAsia="zh-CN"/>
                    </w:rPr>
                    <w:t>ETC7</w:t>
                  </w:r>
                </w:p>
              </w:tc>
              <w:tc>
                <w:tcPr>
                  <w:tcW w:w="643" w:type="pct"/>
                  <w:shd w:val="clear" w:color="auto" w:fill="auto"/>
                  <w:vAlign w:val="center"/>
                </w:tcPr>
                <w:p w14:paraId="420FACF2" w14:textId="77777777" w:rsidR="00770110" w:rsidRPr="00B50BFE" w:rsidRDefault="00770110" w:rsidP="002563DC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B50BFE">
                    <w:rPr>
                      <w:sz w:val="18"/>
                      <w:lang w:eastAsia="zh-CN"/>
                    </w:rPr>
                    <w:t>18F</w:t>
                  </w:r>
                  <w:r w:rsidRPr="00B50BFE">
                    <w:rPr>
                      <w:rFonts w:hint="eastAsia"/>
                      <w:sz w:val="18"/>
                      <w:lang w:eastAsia="zh-CN"/>
                    </w:rPr>
                    <w:t>E4A03</w:t>
                  </w:r>
                </w:p>
              </w:tc>
              <w:tc>
                <w:tcPr>
                  <w:tcW w:w="471" w:type="pct"/>
                  <w:vAlign w:val="center"/>
                </w:tcPr>
                <w:p w14:paraId="6E6AAAAF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100ms</w:t>
                  </w:r>
                </w:p>
              </w:tc>
              <w:tc>
                <w:tcPr>
                  <w:tcW w:w="996" w:type="pct"/>
                  <w:shd w:val="clear" w:color="auto" w:fill="auto"/>
                  <w:vAlign w:val="center"/>
                </w:tcPr>
                <w:p w14:paraId="0D22F590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变速箱维修报警</w:t>
                  </w:r>
                </w:p>
              </w:tc>
              <w:tc>
                <w:tcPr>
                  <w:tcW w:w="389" w:type="pct"/>
                  <w:shd w:val="clear" w:color="auto" w:fill="auto"/>
                  <w:vAlign w:val="center"/>
                </w:tcPr>
                <w:p w14:paraId="11333DB4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1</w:t>
                  </w:r>
                </w:p>
              </w:tc>
              <w:tc>
                <w:tcPr>
                  <w:tcW w:w="308" w:type="pct"/>
                  <w:shd w:val="clear" w:color="auto" w:fill="auto"/>
                  <w:vAlign w:val="center"/>
                </w:tcPr>
                <w:p w14:paraId="75D2D231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3-4</w:t>
                  </w:r>
                </w:p>
              </w:tc>
              <w:tc>
                <w:tcPr>
                  <w:tcW w:w="1623" w:type="pct"/>
                  <w:shd w:val="clear" w:color="auto" w:fill="auto"/>
                  <w:vAlign w:val="center"/>
                </w:tcPr>
                <w:p w14:paraId="33D69DA9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0-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灭，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1-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亮，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2-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闪烁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(1Hz)</w:t>
                  </w:r>
                  <w:r w:rsidRPr="00B50BFE">
                    <w:rPr>
                      <w:sz w:val="18"/>
                      <w:lang w:val="sv-SE"/>
                    </w:rPr>
                    <w:t xml:space="preserve"> </w:t>
                  </w:r>
                </w:p>
              </w:tc>
            </w:tr>
            <w:tr w:rsidR="00770110" w:rsidRPr="00B50BFE" w14:paraId="167A7956" w14:textId="77777777" w:rsidTr="002563DC">
              <w:trPr>
                <w:trHeight w:val="342"/>
              </w:trPr>
              <w:tc>
                <w:tcPr>
                  <w:tcW w:w="569" w:type="pct"/>
                  <w:vAlign w:val="center"/>
                </w:tcPr>
                <w:p w14:paraId="66C25EDF" w14:textId="77777777" w:rsidR="00770110" w:rsidRPr="00B50BFE" w:rsidRDefault="00770110" w:rsidP="002563DC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sz w:val="18"/>
                      <w:lang w:eastAsia="zh-CN"/>
                    </w:rPr>
                    <w:t>DM1_03</w:t>
                  </w:r>
                </w:p>
              </w:tc>
              <w:tc>
                <w:tcPr>
                  <w:tcW w:w="643" w:type="pct"/>
                  <w:shd w:val="clear" w:color="auto" w:fill="auto"/>
                  <w:vAlign w:val="center"/>
                </w:tcPr>
                <w:p w14:paraId="49BE6BC0" w14:textId="77777777" w:rsidR="00770110" w:rsidRPr="00B50BFE" w:rsidRDefault="00770110" w:rsidP="002563DC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sz w:val="18"/>
                      <w:lang w:eastAsia="zh-CN"/>
                    </w:rPr>
                    <w:t>18FECA03</w:t>
                  </w:r>
                </w:p>
              </w:tc>
              <w:tc>
                <w:tcPr>
                  <w:tcW w:w="471" w:type="pct"/>
                  <w:vAlign w:val="center"/>
                </w:tcPr>
                <w:p w14:paraId="29387D51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1s</w:t>
                  </w:r>
                </w:p>
              </w:tc>
              <w:tc>
                <w:tcPr>
                  <w:tcW w:w="996" w:type="pct"/>
                  <w:shd w:val="clear" w:color="auto" w:fill="auto"/>
                  <w:vAlign w:val="center"/>
                </w:tcPr>
                <w:p w14:paraId="772C5AB9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变速箱维修报警</w:t>
                  </w:r>
                </w:p>
              </w:tc>
              <w:tc>
                <w:tcPr>
                  <w:tcW w:w="389" w:type="pct"/>
                  <w:shd w:val="clear" w:color="auto" w:fill="auto"/>
                  <w:vAlign w:val="center"/>
                </w:tcPr>
                <w:p w14:paraId="7BA1644A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1</w:t>
                  </w:r>
                </w:p>
              </w:tc>
              <w:tc>
                <w:tcPr>
                  <w:tcW w:w="308" w:type="pct"/>
                  <w:shd w:val="clear" w:color="auto" w:fill="auto"/>
                  <w:vAlign w:val="center"/>
                </w:tcPr>
                <w:p w14:paraId="79915919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1-2</w:t>
                  </w:r>
                </w:p>
              </w:tc>
              <w:tc>
                <w:tcPr>
                  <w:tcW w:w="1623" w:type="pct"/>
                  <w:shd w:val="clear" w:color="auto" w:fill="auto"/>
                  <w:vAlign w:val="center"/>
                </w:tcPr>
                <w:p w14:paraId="58141BC7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1-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亮，其他不亮</w:t>
                  </w:r>
                </w:p>
              </w:tc>
            </w:tr>
          </w:tbl>
          <w:p w14:paraId="738D9C20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标定为Allison AT箱，使用ETC7</w:t>
            </w:r>
          </w:p>
          <w:p w14:paraId="1AAB6732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标定为DF AMT箱</w:t>
            </w:r>
            <w:r w:rsidRPr="00B50BFE">
              <w:rPr>
                <w:rFonts w:asciiTheme="minorEastAsia" w:hAnsiTheme="minorEastAsia" w:cs="Arial" w:hint="eastAsia"/>
                <w:strike/>
                <w:sz w:val="20"/>
                <w:szCs w:val="20"/>
                <w:lang w:eastAsia="zh-CN"/>
              </w:rPr>
              <w:t>、陕齿AMT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 xml:space="preserve">，使用DM1_03  </w:t>
            </w:r>
          </w:p>
        </w:tc>
      </w:tr>
      <w:tr w:rsidR="00770110" w:rsidRPr="00B50BFE" w14:paraId="6BD8FB0F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80C3278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16F90F9F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770110" w:rsidRPr="00B50BFE" w14:paraId="357B18F8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E246668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55799CA4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770110" w:rsidRPr="00B50BFE" w14:paraId="70D77179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E79B051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2D6E058B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770110" w:rsidRPr="00B50BFE" w14:paraId="7F9CD2A3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4290FD8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06517FB4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</w:tbl>
    <w:p w14:paraId="3E49A489" w14:textId="77777777" w:rsidR="00770110" w:rsidRPr="00B50BFE" w:rsidRDefault="00770110" w:rsidP="00770110">
      <w:pPr>
        <w:rPr>
          <w:lang w:eastAsia="zh-CN"/>
        </w:rPr>
      </w:pPr>
    </w:p>
    <w:p w14:paraId="767D15D1" w14:textId="09837A6A" w:rsidR="00770110" w:rsidRPr="00B50BFE" w:rsidRDefault="00770110" w:rsidP="00770110">
      <w:pPr>
        <w:pStyle w:val="3"/>
        <w:ind w:left="720" w:hanging="720"/>
        <w:rPr>
          <w:lang w:val="en-US" w:eastAsia="zh-CN"/>
        </w:rPr>
      </w:pPr>
      <w:r w:rsidRPr="00B50BFE">
        <w:rPr>
          <w:rFonts w:hint="eastAsia"/>
          <w:lang w:val="en-US" w:eastAsia="zh-CN"/>
        </w:rPr>
        <w:t>自学习状态显示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770110" w:rsidRPr="00B50BFE" w14:paraId="164632A2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7BAE977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功能名称</w:t>
            </w:r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189B3B7F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hint="eastAsia"/>
                <w:b/>
                <w:lang w:val="en-US" w:eastAsia="zh-CN"/>
              </w:rPr>
              <w:t>自学习状态显示</w:t>
            </w:r>
          </w:p>
        </w:tc>
      </w:tr>
      <w:tr w:rsidR="00770110" w:rsidRPr="00B50BFE" w14:paraId="73233E5C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E112CDF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13F32D73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 xml:space="preserve">仪表接收TCU发的总线信号，显示自学习状态。 </w:t>
            </w:r>
          </w:p>
        </w:tc>
      </w:tr>
      <w:tr w:rsidR="00770110" w:rsidRPr="00B50BFE" w14:paraId="2D21B5F0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A1C485C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触发条件</w:t>
            </w:r>
          </w:p>
        </w:tc>
        <w:tc>
          <w:tcPr>
            <w:tcW w:w="7654" w:type="dxa"/>
            <w:vAlign w:val="center"/>
          </w:tcPr>
          <w:p w14:paraId="1A10AB7E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0C8FD1D9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047239D8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2.收到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TCU发的总线信号</w:t>
            </w:r>
          </w:p>
        </w:tc>
      </w:tr>
      <w:tr w:rsidR="00770110" w:rsidRPr="00B50BFE" w14:paraId="000E104E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14D80F2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反馈信息</w:t>
            </w:r>
          </w:p>
        </w:tc>
        <w:tc>
          <w:tcPr>
            <w:tcW w:w="7654" w:type="dxa"/>
            <w:vAlign w:val="center"/>
          </w:tcPr>
          <w:p w14:paraId="155885B4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文字显示“变速箱正在自学习”、“变速箱自学习完成”、“变速箱自学习失败”，</w:t>
            </w:r>
            <w:r w:rsidRPr="00B50BFE">
              <w:rPr>
                <w:rFonts w:asciiTheme="minorEastAsia" w:hAnsiTheme="minorEastAsia" w:cs="Arial" w:hint="eastAsia"/>
                <w:strike/>
                <w:sz w:val="20"/>
                <w:szCs w:val="20"/>
                <w:lang w:eastAsia="zh-CN"/>
              </w:rPr>
              <w:t>显示5s</w:t>
            </w:r>
          </w:p>
        </w:tc>
      </w:tr>
      <w:tr w:rsidR="00770110" w:rsidRPr="00B50BFE" w14:paraId="35503EB5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6942B02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HMI</w:t>
            </w:r>
          </w:p>
        </w:tc>
        <w:tc>
          <w:tcPr>
            <w:tcW w:w="7654" w:type="dxa"/>
            <w:vAlign w:val="center"/>
          </w:tcPr>
          <w:p w14:paraId="6D42C36E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</w:p>
        </w:tc>
      </w:tr>
      <w:tr w:rsidR="00770110" w:rsidRPr="00B50BFE" w14:paraId="3E8C202B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2828762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lastRenderedPageBreak/>
              <w:t>取消条件</w:t>
            </w:r>
          </w:p>
        </w:tc>
        <w:tc>
          <w:tcPr>
            <w:tcW w:w="7654" w:type="dxa"/>
            <w:vAlign w:val="center"/>
          </w:tcPr>
          <w:p w14:paraId="4490AE71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7D80F7D8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57B10EA8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仪表收不到TCU总线信号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，或者信号无效</w:t>
            </w:r>
          </w:p>
        </w:tc>
      </w:tr>
      <w:tr w:rsidR="00770110" w:rsidRPr="00B50BFE" w14:paraId="35FE6B73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0BAE2FF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输入信号</w:t>
            </w:r>
          </w:p>
        </w:tc>
        <w:tc>
          <w:tcPr>
            <w:tcW w:w="7654" w:type="dxa"/>
            <w:vAlign w:val="center"/>
          </w:tcPr>
          <w:p w14:paraId="3CA30E27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收TCU发的总线信号，具体见通讯协议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845"/>
              <w:gridCol w:w="955"/>
              <w:gridCol w:w="700"/>
              <w:gridCol w:w="1214"/>
              <w:gridCol w:w="709"/>
              <w:gridCol w:w="594"/>
              <w:gridCol w:w="2411"/>
            </w:tblGrid>
            <w:tr w:rsidR="00770110" w:rsidRPr="00B50BFE" w14:paraId="4DBE1B92" w14:textId="77777777" w:rsidTr="002563DC">
              <w:tc>
                <w:tcPr>
                  <w:tcW w:w="569" w:type="pct"/>
                  <w:shd w:val="clear" w:color="auto" w:fill="D9D9D9" w:themeFill="background1" w:themeFillShade="D9"/>
                  <w:vAlign w:val="center"/>
                </w:tcPr>
                <w:p w14:paraId="5662CCE0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proofErr w:type="gramStart"/>
                  <w:r w:rsidRPr="00B50BFE">
                    <w:rPr>
                      <w:rFonts w:hint="eastAsia"/>
                      <w:sz w:val="18"/>
                    </w:rPr>
                    <w:t>报文名</w:t>
                  </w:r>
                  <w:proofErr w:type="gramEnd"/>
                </w:p>
              </w:tc>
              <w:tc>
                <w:tcPr>
                  <w:tcW w:w="643" w:type="pct"/>
                  <w:shd w:val="clear" w:color="auto" w:fill="D9D9D9" w:themeFill="background1" w:themeFillShade="D9"/>
                  <w:vAlign w:val="center"/>
                </w:tcPr>
                <w:p w14:paraId="275A9DFE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ID</w:t>
                  </w:r>
                </w:p>
              </w:tc>
              <w:tc>
                <w:tcPr>
                  <w:tcW w:w="471" w:type="pct"/>
                  <w:shd w:val="clear" w:color="auto" w:fill="D9D9D9" w:themeFill="background1" w:themeFillShade="D9"/>
                  <w:vAlign w:val="center"/>
                </w:tcPr>
                <w:p w14:paraId="5A6BF356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</w:rPr>
                    <w:t>周期</w:t>
                  </w:r>
                </w:p>
              </w:tc>
              <w:tc>
                <w:tcPr>
                  <w:tcW w:w="817" w:type="pct"/>
                  <w:shd w:val="clear" w:color="auto" w:fill="D9D9D9" w:themeFill="background1" w:themeFillShade="D9"/>
                  <w:vAlign w:val="center"/>
                </w:tcPr>
                <w:p w14:paraId="7A6310D1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内容</w:t>
                  </w:r>
                </w:p>
              </w:tc>
              <w:tc>
                <w:tcPr>
                  <w:tcW w:w="477" w:type="pct"/>
                  <w:shd w:val="clear" w:color="auto" w:fill="D9D9D9" w:themeFill="background1" w:themeFillShade="D9"/>
                  <w:vAlign w:val="center"/>
                </w:tcPr>
                <w:p w14:paraId="45891551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字节</w:t>
                  </w:r>
                </w:p>
              </w:tc>
              <w:tc>
                <w:tcPr>
                  <w:tcW w:w="400" w:type="pct"/>
                  <w:shd w:val="clear" w:color="auto" w:fill="D9D9D9" w:themeFill="background1" w:themeFillShade="D9"/>
                  <w:vAlign w:val="center"/>
                </w:tcPr>
                <w:p w14:paraId="370393C7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位</w:t>
                  </w:r>
                </w:p>
              </w:tc>
              <w:tc>
                <w:tcPr>
                  <w:tcW w:w="1623" w:type="pct"/>
                  <w:shd w:val="clear" w:color="auto" w:fill="D9D9D9" w:themeFill="background1" w:themeFillShade="D9"/>
                  <w:vAlign w:val="center"/>
                </w:tcPr>
                <w:p w14:paraId="1F48FA7C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备注</w:t>
                  </w:r>
                </w:p>
              </w:tc>
            </w:tr>
            <w:tr w:rsidR="00770110" w:rsidRPr="00B50BFE" w14:paraId="662F0FFE" w14:textId="77777777" w:rsidTr="002563DC">
              <w:trPr>
                <w:trHeight w:val="342"/>
              </w:trPr>
              <w:tc>
                <w:tcPr>
                  <w:tcW w:w="569" w:type="pct"/>
                  <w:vAlign w:val="center"/>
                </w:tcPr>
                <w:p w14:paraId="1134968B" w14:textId="77777777" w:rsidR="00770110" w:rsidRPr="00B50BFE" w:rsidRDefault="00770110" w:rsidP="002563DC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sz w:val="18"/>
                      <w:lang w:eastAsia="zh-CN"/>
                    </w:rPr>
                    <w:t>ETC7</w:t>
                  </w:r>
                </w:p>
              </w:tc>
              <w:tc>
                <w:tcPr>
                  <w:tcW w:w="643" w:type="pct"/>
                  <w:shd w:val="clear" w:color="auto" w:fill="auto"/>
                  <w:vAlign w:val="center"/>
                </w:tcPr>
                <w:p w14:paraId="2980188E" w14:textId="77777777" w:rsidR="00770110" w:rsidRPr="00B50BFE" w:rsidRDefault="00770110" w:rsidP="002563DC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B50BFE">
                    <w:rPr>
                      <w:sz w:val="18"/>
                      <w:lang w:eastAsia="zh-CN"/>
                    </w:rPr>
                    <w:t>18F</w:t>
                  </w:r>
                  <w:r w:rsidRPr="00B50BFE">
                    <w:rPr>
                      <w:rFonts w:hint="eastAsia"/>
                      <w:sz w:val="18"/>
                      <w:lang w:eastAsia="zh-CN"/>
                    </w:rPr>
                    <w:t>E4A03</w:t>
                  </w:r>
                </w:p>
              </w:tc>
              <w:tc>
                <w:tcPr>
                  <w:tcW w:w="471" w:type="pct"/>
                  <w:vAlign w:val="center"/>
                </w:tcPr>
                <w:p w14:paraId="323AD30F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100ms</w:t>
                  </w:r>
                </w:p>
              </w:tc>
              <w:tc>
                <w:tcPr>
                  <w:tcW w:w="817" w:type="pct"/>
                  <w:shd w:val="clear" w:color="auto" w:fill="auto"/>
                  <w:vAlign w:val="center"/>
                </w:tcPr>
                <w:p w14:paraId="15BFA744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自学习状态</w:t>
                  </w:r>
                </w:p>
              </w:tc>
              <w:tc>
                <w:tcPr>
                  <w:tcW w:w="477" w:type="pct"/>
                  <w:shd w:val="clear" w:color="auto" w:fill="auto"/>
                  <w:vAlign w:val="center"/>
                </w:tcPr>
                <w:p w14:paraId="748093BF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5</w:t>
                  </w:r>
                </w:p>
              </w:tc>
              <w:tc>
                <w:tcPr>
                  <w:tcW w:w="400" w:type="pct"/>
                  <w:shd w:val="clear" w:color="auto" w:fill="auto"/>
                  <w:vAlign w:val="center"/>
                </w:tcPr>
                <w:p w14:paraId="03B1017F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1-2</w:t>
                  </w:r>
                </w:p>
              </w:tc>
              <w:tc>
                <w:tcPr>
                  <w:tcW w:w="1623" w:type="pct"/>
                  <w:shd w:val="clear" w:color="auto" w:fill="auto"/>
                  <w:vAlign w:val="center"/>
                </w:tcPr>
                <w:p w14:paraId="38932966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>
                    <w:rPr>
                      <w:rFonts w:hint="eastAsia"/>
                      <w:sz w:val="18"/>
                      <w:lang w:val="sv-SE"/>
                    </w:rPr>
                    <w:t>0</w:t>
                  </w:r>
                  <w:r>
                    <w:rPr>
                      <w:rFonts w:hint="eastAsia"/>
                      <w:sz w:val="18"/>
                      <w:lang w:val="sv-SE"/>
                    </w:rPr>
                    <w:t>：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不显示</w:t>
                  </w:r>
                </w:p>
                <w:p w14:paraId="00A7F3BE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>
                    <w:rPr>
                      <w:rFonts w:hint="eastAsia"/>
                      <w:sz w:val="18"/>
                      <w:lang w:val="sv-SE"/>
                    </w:rPr>
                    <w:t>1</w:t>
                  </w:r>
                  <w:r>
                    <w:rPr>
                      <w:rFonts w:hint="eastAsia"/>
                      <w:sz w:val="18"/>
                      <w:lang w:val="sv-SE"/>
                    </w:rPr>
                    <w:t>：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自学习激活</w:t>
                  </w:r>
                </w:p>
                <w:p w14:paraId="463E70A7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>
                    <w:rPr>
                      <w:rFonts w:hint="eastAsia"/>
                      <w:sz w:val="18"/>
                      <w:lang w:val="sv-SE"/>
                    </w:rPr>
                    <w:t>2</w:t>
                  </w:r>
                  <w:r>
                    <w:rPr>
                      <w:rFonts w:hint="eastAsia"/>
                      <w:sz w:val="18"/>
                      <w:lang w:val="sv-SE"/>
                    </w:rPr>
                    <w:t>：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自学习完成</w:t>
                  </w:r>
                </w:p>
                <w:p w14:paraId="64748C16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>
                    <w:rPr>
                      <w:rFonts w:hint="eastAsia"/>
                      <w:sz w:val="18"/>
                      <w:lang w:val="sv-SE"/>
                    </w:rPr>
                    <w:t>3</w:t>
                  </w:r>
                  <w:r>
                    <w:rPr>
                      <w:rFonts w:hint="eastAsia"/>
                      <w:sz w:val="18"/>
                      <w:lang w:val="sv-SE"/>
                    </w:rPr>
                    <w:t>：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自学习失败</w:t>
                  </w:r>
                </w:p>
              </w:tc>
            </w:tr>
          </w:tbl>
          <w:p w14:paraId="3685619C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仅陕齿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 xml:space="preserve">AMT具备该功能 </w:t>
            </w:r>
          </w:p>
        </w:tc>
      </w:tr>
      <w:tr w:rsidR="00770110" w:rsidRPr="00B50BFE" w14:paraId="437E7883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C6CE314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78508154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770110" w:rsidRPr="00B50BFE" w14:paraId="340FB510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5E22350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2F719938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770110" w:rsidRPr="00B50BFE" w14:paraId="4D602201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9A1F7BC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35A9C7BB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770110" w:rsidRPr="00B50BFE" w14:paraId="01CA19BF" w14:textId="77777777" w:rsidTr="002563DC">
        <w:trPr>
          <w:trHeight w:val="393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C056EBB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7775EB20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770110" w:rsidRPr="00B50BFE" w14:paraId="37FEF104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14A7640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相关资料</w:t>
            </w:r>
          </w:p>
        </w:tc>
        <w:tc>
          <w:tcPr>
            <w:tcW w:w="7654" w:type="dxa"/>
            <w:vAlign w:val="center"/>
          </w:tcPr>
          <w:p w14:paraId="60A74221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陕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齿设计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说明：</w:t>
            </w:r>
          </w:p>
          <w:p w14:paraId="0BA0C468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仪表显示时间，AMT系统做判断，仪表执行，学习完成，AMT发5s。</w:t>
            </w:r>
          </w:p>
          <w:tbl>
            <w:tblPr>
              <w:tblStyle w:val="af2"/>
              <w:tblW w:w="0" w:type="auto"/>
              <w:tblLook w:val="04A0" w:firstRow="1" w:lastRow="0" w:firstColumn="1" w:lastColumn="0" w:noHBand="0" w:noVBand="1"/>
            </w:tblPr>
            <w:tblGrid>
              <w:gridCol w:w="806"/>
              <w:gridCol w:w="6622"/>
            </w:tblGrid>
            <w:tr w:rsidR="00770110" w:rsidRPr="00B50BFE" w14:paraId="69F0C4E3" w14:textId="77777777" w:rsidTr="002563DC">
              <w:tc>
                <w:tcPr>
                  <w:tcW w:w="879" w:type="dxa"/>
                  <w:shd w:val="clear" w:color="auto" w:fill="D9D9D9" w:themeFill="background1" w:themeFillShade="D9"/>
                </w:tcPr>
                <w:p w14:paraId="319B8A25" w14:textId="77777777" w:rsidR="00770110" w:rsidRPr="00B50BFE" w:rsidRDefault="00770110" w:rsidP="002563DC">
                  <w:pPr>
                    <w:spacing w:after="0" w:line="240" w:lineRule="auto"/>
                    <w:jc w:val="both"/>
                    <w:rPr>
                      <w:rFonts w:asciiTheme="minorEastAsia" w:hAnsiTheme="minorEastAsia" w:cs="Arial"/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asciiTheme="minorEastAsia" w:hAnsiTheme="minorEastAsia" w:cs="Arial" w:hint="eastAsia"/>
                      <w:sz w:val="20"/>
                      <w:szCs w:val="20"/>
                      <w:lang w:eastAsia="zh-CN"/>
                    </w:rPr>
                    <w:t>状态</w:t>
                  </w:r>
                </w:p>
              </w:tc>
              <w:tc>
                <w:tcPr>
                  <w:tcW w:w="7746" w:type="dxa"/>
                  <w:shd w:val="clear" w:color="auto" w:fill="D9D9D9" w:themeFill="background1" w:themeFillShade="D9"/>
                </w:tcPr>
                <w:p w14:paraId="370F8868" w14:textId="77777777" w:rsidR="00770110" w:rsidRPr="00B50BFE" w:rsidRDefault="00770110" w:rsidP="002563DC">
                  <w:pPr>
                    <w:spacing w:after="0" w:line="240" w:lineRule="auto"/>
                    <w:jc w:val="both"/>
                    <w:rPr>
                      <w:rFonts w:asciiTheme="minorEastAsia" w:hAnsiTheme="minorEastAsia" w:cs="Arial"/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asciiTheme="minorEastAsia" w:hAnsiTheme="minorEastAsia" w:cs="Arial" w:hint="eastAsia"/>
                      <w:sz w:val="20"/>
                      <w:szCs w:val="20"/>
                      <w:lang w:eastAsia="zh-CN"/>
                    </w:rPr>
                    <w:t>说明</w:t>
                  </w:r>
                </w:p>
              </w:tc>
            </w:tr>
            <w:tr w:rsidR="00770110" w:rsidRPr="00B50BFE" w14:paraId="03DC5705" w14:textId="77777777" w:rsidTr="002563DC">
              <w:tc>
                <w:tcPr>
                  <w:tcW w:w="879" w:type="dxa"/>
                </w:tcPr>
                <w:p w14:paraId="54BE20C4" w14:textId="77777777" w:rsidR="00770110" w:rsidRPr="00B50BFE" w:rsidRDefault="00770110" w:rsidP="002563DC">
                  <w:pPr>
                    <w:spacing w:after="0" w:line="240" w:lineRule="auto"/>
                    <w:jc w:val="both"/>
                    <w:rPr>
                      <w:rFonts w:asciiTheme="minorEastAsia" w:hAnsiTheme="minorEastAsia" w:cs="Arial"/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asciiTheme="minorEastAsia" w:hAnsiTheme="minorEastAsia" w:cs="Arial" w:hint="eastAsia"/>
                      <w:sz w:val="20"/>
                      <w:szCs w:val="20"/>
                      <w:lang w:eastAsia="zh-CN"/>
                    </w:rPr>
                    <w:t>01</w:t>
                  </w:r>
                </w:p>
              </w:tc>
              <w:tc>
                <w:tcPr>
                  <w:tcW w:w="7746" w:type="dxa"/>
                </w:tcPr>
                <w:p w14:paraId="1CFBD30D" w14:textId="77777777" w:rsidR="00770110" w:rsidRPr="00B50BFE" w:rsidRDefault="00770110" w:rsidP="002563DC">
                  <w:pPr>
                    <w:spacing w:after="0" w:line="240" w:lineRule="auto"/>
                    <w:jc w:val="both"/>
                    <w:rPr>
                      <w:rFonts w:asciiTheme="minorEastAsia" w:hAnsiTheme="minorEastAsia" w:cs="Arial"/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asciiTheme="minorEastAsia" w:hAnsiTheme="minorEastAsia" w:cs="Arial" w:hint="eastAsia"/>
                      <w:sz w:val="20"/>
                      <w:szCs w:val="20"/>
                      <w:lang w:eastAsia="zh-CN"/>
                    </w:rPr>
                    <w:t>实时发送当前状态</w:t>
                  </w:r>
                </w:p>
              </w:tc>
            </w:tr>
            <w:tr w:rsidR="00770110" w:rsidRPr="00B50BFE" w14:paraId="3AE0A029" w14:textId="77777777" w:rsidTr="002563DC">
              <w:tc>
                <w:tcPr>
                  <w:tcW w:w="879" w:type="dxa"/>
                </w:tcPr>
                <w:p w14:paraId="3702FE42" w14:textId="77777777" w:rsidR="00770110" w:rsidRPr="00B50BFE" w:rsidRDefault="00770110" w:rsidP="002563DC">
                  <w:pPr>
                    <w:spacing w:after="0" w:line="240" w:lineRule="auto"/>
                    <w:jc w:val="both"/>
                    <w:rPr>
                      <w:rFonts w:asciiTheme="minorEastAsia" w:hAnsiTheme="minorEastAsia" w:cs="Arial"/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asciiTheme="minorEastAsia" w:hAnsiTheme="minorEastAsia" w:cs="Arial" w:hint="eastAsia"/>
                      <w:sz w:val="20"/>
                      <w:szCs w:val="20"/>
                      <w:lang w:eastAsia="zh-CN"/>
                    </w:rPr>
                    <w:t>10</w:t>
                  </w:r>
                </w:p>
              </w:tc>
              <w:tc>
                <w:tcPr>
                  <w:tcW w:w="7746" w:type="dxa"/>
                </w:tcPr>
                <w:p w14:paraId="08E10099" w14:textId="77777777" w:rsidR="00770110" w:rsidRPr="00B50BFE" w:rsidRDefault="00770110" w:rsidP="002563DC">
                  <w:pPr>
                    <w:spacing w:after="0" w:line="240" w:lineRule="auto"/>
                    <w:jc w:val="both"/>
                    <w:rPr>
                      <w:rFonts w:asciiTheme="minorEastAsia" w:hAnsiTheme="minorEastAsia" w:cs="Arial"/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asciiTheme="minorEastAsia" w:hAnsiTheme="minorEastAsia" w:cs="Arial" w:hint="eastAsia"/>
                      <w:sz w:val="20"/>
                      <w:szCs w:val="20"/>
                      <w:lang w:eastAsia="zh-CN"/>
                    </w:rPr>
                    <w:t>当学习完成后发送（直到驾驶员有操作\学习条件不满足时停止置位）</w:t>
                  </w:r>
                </w:p>
              </w:tc>
            </w:tr>
            <w:tr w:rsidR="00770110" w:rsidRPr="00B50BFE" w14:paraId="462D5676" w14:textId="77777777" w:rsidTr="002563DC">
              <w:tc>
                <w:tcPr>
                  <w:tcW w:w="879" w:type="dxa"/>
                </w:tcPr>
                <w:p w14:paraId="566D0FAC" w14:textId="77777777" w:rsidR="00770110" w:rsidRPr="00B50BFE" w:rsidRDefault="00770110" w:rsidP="002563DC">
                  <w:pPr>
                    <w:spacing w:after="0" w:line="240" w:lineRule="auto"/>
                    <w:jc w:val="both"/>
                    <w:rPr>
                      <w:rFonts w:asciiTheme="minorEastAsia" w:hAnsiTheme="minorEastAsia" w:cs="Arial"/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asciiTheme="minorEastAsia" w:hAnsiTheme="minorEastAsia" w:cs="Arial" w:hint="eastAsia"/>
                      <w:sz w:val="20"/>
                      <w:szCs w:val="20"/>
                      <w:lang w:eastAsia="zh-CN"/>
                    </w:rPr>
                    <w:t>11</w:t>
                  </w:r>
                </w:p>
              </w:tc>
              <w:tc>
                <w:tcPr>
                  <w:tcW w:w="7746" w:type="dxa"/>
                </w:tcPr>
                <w:p w14:paraId="30FF1DF7" w14:textId="77777777" w:rsidR="00770110" w:rsidRPr="00B50BFE" w:rsidRDefault="00770110" w:rsidP="002563DC">
                  <w:pPr>
                    <w:spacing w:after="0" w:line="240" w:lineRule="auto"/>
                    <w:jc w:val="both"/>
                    <w:rPr>
                      <w:rFonts w:asciiTheme="minorEastAsia" w:hAnsiTheme="minorEastAsia" w:cs="Arial"/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asciiTheme="minorEastAsia" w:hAnsiTheme="minorEastAsia" w:cs="Arial" w:hint="eastAsia"/>
                      <w:sz w:val="20"/>
                      <w:szCs w:val="20"/>
                      <w:lang w:eastAsia="zh-CN"/>
                    </w:rPr>
                    <w:t>当学习失败后发送（直到驾驶员有操作\学习条件不满足时停止置位）</w:t>
                  </w:r>
                </w:p>
              </w:tc>
            </w:tr>
          </w:tbl>
          <w:p w14:paraId="545ABC84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</w:tbl>
    <w:p w14:paraId="4A70F0DB" w14:textId="77777777" w:rsidR="00770110" w:rsidRPr="00B50BFE" w:rsidRDefault="00770110" w:rsidP="00770110">
      <w:pPr>
        <w:rPr>
          <w:color w:val="000000" w:themeColor="text1"/>
          <w:lang w:val="en-US" w:eastAsia="zh-CN"/>
        </w:rPr>
      </w:pPr>
    </w:p>
    <w:p w14:paraId="69D4E98F" w14:textId="1C18E2FD" w:rsidR="00770110" w:rsidRPr="00B50BFE" w:rsidRDefault="00770110" w:rsidP="00770110">
      <w:pPr>
        <w:pStyle w:val="3"/>
        <w:ind w:left="720" w:hanging="720"/>
        <w:rPr>
          <w:lang w:eastAsia="zh-CN"/>
        </w:rPr>
      </w:pPr>
      <w:r w:rsidRPr="00B50BFE">
        <w:rPr>
          <w:rFonts w:hint="eastAsia"/>
          <w:lang w:eastAsia="zh-CN"/>
        </w:rPr>
        <w:t>整车限速功能提醒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339"/>
        <w:gridCol w:w="8856"/>
      </w:tblGrid>
      <w:tr w:rsidR="00770110" w:rsidRPr="00B50BFE" w14:paraId="3F266AEA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810F149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功能名称</w:t>
            </w:r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2D054B4C" w14:textId="77777777" w:rsidR="00770110" w:rsidRPr="00B50BFE" w:rsidRDefault="00770110" w:rsidP="002563DC">
            <w:pPr>
              <w:pStyle w:val="3"/>
              <w:numPr>
                <w:ilvl w:val="0"/>
                <w:numId w:val="0"/>
              </w:numPr>
              <w:jc w:val="center"/>
              <w:rPr>
                <w:lang w:eastAsia="zh-CN"/>
              </w:rPr>
            </w:pPr>
            <w:r w:rsidRPr="00B50BFE">
              <w:rPr>
                <w:rFonts w:hint="eastAsia"/>
                <w:lang w:eastAsia="zh-CN"/>
              </w:rPr>
              <w:t>整车限速功能提醒</w:t>
            </w:r>
          </w:p>
        </w:tc>
      </w:tr>
      <w:tr w:rsidR="00770110" w:rsidRPr="00B50BFE" w14:paraId="3312775D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FE077B6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215D5FC1" w14:textId="77777777" w:rsidR="00770110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A3CD9">
              <w:rPr>
                <w:rFonts w:asciiTheme="minorEastAsia" w:hAnsiTheme="minorEastAsia" w:cs="Arial" w:hint="eastAsia"/>
                <w:sz w:val="20"/>
                <w:szCs w:val="20"/>
                <w:highlight w:val="cyan"/>
                <w:lang w:eastAsia="zh-CN"/>
              </w:rPr>
              <w:t>增加一下</w:t>
            </w:r>
            <w:r w:rsidRPr="00BA3CD9">
              <w:rPr>
                <w:rFonts w:asciiTheme="minorEastAsia" w:hAnsiTheme="minorEastAsia" w:cs="Arial"/>
                <w:sz w:val="20"/>
                <w:szCs w:val="20"/>
                <w:highlight w:val="cyan"/>
                <w:lang w:eastAsia="zh-CN"/>
              </w:rPr>
              <w:t>大前提：当仪表识别该车为中文仪表时，具备限速</w:t>
            </w:r>
            <w:proofErr w:type="gramStart"/>
            <w:r w:rsidRPr="00BA3CD9">
              <w:rPr>
                <w:rFonts w:asciiTheme="minorEastAsia" w:hAnsiTheme="minorEastAsia" w:cs="Arial" w:hint="eastAsia"/>
                <w:sz w:val="20"/>
                <w:szCs w:val="20"/>
                <w:highlight w:val="cyan"/>
                <w:lang w:eastAsia="zh-CN"/>
              </w:rPr>
              <w:t>提醒</w:t>
            </w:r>
            <w:r w:rsidRPr="00BA3CD9">
              <w:rPr>
                <w:rFonts w:asciiTheme="minorEastAsia" w:hAnsiTheme="minorEastAsia" w:cs="Arial"/>
                <w:sz w:val="20"/>
                <w:szCs w:val="20"/>
                <w:highlight w:val="cyan"/>
                <w:lang w:eastAsia="zh-CN"/>
              </w:rPr>
              <w:t>自</w:t>
            </w:r>
            <w:proofErr w:type="gramEnd"/>
            <w:r w:rsidRPr="00BA3CD9">
              <w:rPr>
                <w:rFonts w:asciiTheme="minorEastAsia" w:hAnsiTheme="minorEastAsia" w:cs="Arial"/>
                <w:sz w:val="20"/>
                <w:szCs w:val="20"/>
                <w:highlight w:val="cyan"/>
                <w:lang w:eastAsia="zh-CN"/>
              </w:rPr>
              <w:t>检和</w:t>
            </w:r>
            <w:r w:rsidRPr="00BA3CD9">
              <w:rPr>
                <w:rFonts w:asciiTheme="minorEastAsia" w:hAnsiTheme="minorEastAsia" w:cs="Arial" w:hint="eastAsia"/>
                <w:sz w:val="20"/>
                <w:szCs w:val="20"/>
                <w:highlight w:val="cyan"/>
                <w:lang w:eastAsia="zh-CN"/>
              </w:rPr>
              <w:t>声光</w:t>
            </w:r>
            <w:r w:rsidRPr="00BA3CD9">
              <w:rPr>
                <w:rFonts w:asciiTheme="minorEastAsia" w:hAnsiTheme="minorEastAsia" w:cs="Arial"/>
                <w:sz w:val="20"/>
                <w:szCs w:val="20"/>
                <w:highlight w:val="cyan"/>
                <w:lang w:eastAsia="zh-CN"/>
              </w:rPr>
              <w:t>提醒功能。</w:t>
            </w:r>
          </w:p>
          <w:p w14:paraId="162F3267" w14:textId="304682E9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当整车车速超过限定的最高车速时，需要声光提醒驾驶员；不同车型，限速功能由</w:t>
            </w:r>
            <w:r w:rsidR="00875622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HCU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来判断，仪表接信号</w:t>
            </w:r>
            <w:r w:rsidRPr="00BA3CD9">
              <w:rPr>
                <w:rFonts w:asciiTheme="minorEastAsia" w:hAnsiTheme="minorEastAsia" w:cs="Arial" w:hint="eastAsia"/>
                <w:sz w:val="20"/>
                <w:szCs w:val="20"/>
                <w:highlight w:val="cyan"/>
                <w:lang w:eastAsia="zh-CN"/>
              </w:rPr>
              <w:t>同时</w:t>
            </w:r>
            <w:r w:rsidRPr="00BA3CD9">
              <w:rPr>
                <w:rFonts w:asciiTheme="minorEastAsia" w:hAnsiTheme="minorEastAsia" w:cs="Arial"/>
                <w:sz w:val="20"/>
                <w:szCs w:val="20"/>
                <w:highlight w:val="cyan"/>
                <w:lang w:eastAsia="zh-CN"/>
              </w:rPr>
              <w:t>判断车速</w:t>
            </w:r>
            <w:r w:rsidRPr="00BA3CD9">
              <w:rPr>
                <w:rFonts w:asciiTheme="minorEastAsia" w:hAnsiTheme="minorEastAsia" w:cs="Arial" w:hint="eastAsia"/>
                <w:sz w:val="20"/>
                <w:szCs w:val="20"/>
                <w:highlight w:val="cyan"/>
                <w:lang w:eastAsia="zh-CN"/>
              </w:rPr>
              <w:t>超过</w:t>
            </w:r>
            <w:r w:rsidRPr="00BA3CD9">
              <w:rPr>
                <w:rFonts w:asciiTheme="minorEastAsia" w:hAnsiTheme="minorEastAsia" w:cs="Arial"/>
                <w:sz w:val="20"/>
                <w:szCs w:val="20"/>
                <w:highlight w:val="cyan"/>
                <w:lang w:eastAsia="zh-CN"/>
              </w:rPr>
              <w:t>限速值</w:t>
            </w:r>
            <w:r w:rsidR="003F6E1E">
              <w:rPr>
                <w:rFonts w:asciiTheme="minorEastAsia" w:hAnsiTheme="minorEastAsia" w:cs="Arial" w:hint="eastAsia"/>
                <w:sz w:val="20"/>
                <w:szCs w:val="20"/>
                <w:highlight w:val="cyan"/>
                <w:lang w:eastAsia="zh-CN"/>
              </w:rPr>
              <w:t>（该</w:t>
            </w:r>
            <w:proofErr w:type="gramStart"/>
            <w:r w:rsidR="003F6E1E">
              <w:rPr>
                <w:rFonts w:asciiTheme="minorEastAsia" w:hAnsiTheme="minorEastAsia" w:cs="Arial" w:hint="eastAsia"/>
                <w:sz w:val="20"/>
                <w:szCs w:val="20"/>
                <w:highlight w:val="cyan"/>
                <w:lang w:eastAsia="zh-CN"/>
              </w:rPr>
              <w:t>值通过</w:t>
            </w:r>
            <w:proofErr w:type="gramEnd"/>
            <w:r w:rsidR="003F6E1E">
              <w:rPr>
                <w:rFonts w:asciiTheme="minorEastAsia" w:hAnsiTheme="minorEastAsia" w:cs="Arial" w:hint="eastAsia"/>
                <w:sz w:val="20"/>
                <w:szCs w:val="20"/>
                <w:highlight w:val="cyan"/>
                <w:lang w:eastAsia="zh-CN"/>
              </w:rPr>
              <w:t>识别标定项DID=</w:t>
            </w:r>
            <w:r w:rsidR="003F6E1E">
              <w:rPr>
                <w:rFonts w:asciiTheme="minorEastAsia" w:hAnsiTheme="minorEastAsia" w:cs="Arial"/>
                <w:sz w:val="20"/>
                <w:szCs w:val="20"/>
                <w:highlight w:val="cyan"/>
                <w:lang w:eastAsia="zh-CN"/>
              </w:rPr>
              <w:t>0192</w:t>
            </w:r>
            <w:r w:rsidR="003F6E1E">
              <w:rPr>
                <w:rFonts w:asciiTheme="minorEastAsia" w:hAnsiTheme="minorEastAsia" w:cs="Arial" w:hint="eastAsia"/>
                <w:sz w:val="20"/>
                <w:szCs w:val="20"/>
                <w:highlight w:val="cyan"/>
                <w:lang w:eastAsia="zh-CN"/>
              </w:rPr>
              <w:t>）</w:t>
            </w:r>
            <w:r w:rsidRPr="00BA3CD9">
              <w:rPr>
                <w:rFonts w:asciiTheme="minorEastAsia" w:hAnsiTheme="minorEastAsia" w:cs="Arial"/>
                <w:sz w:val="20"/>
                <w:szCs w:val="20"/>
                <w:highlight w:val="cyan"/>
                <w:lang w:eastAsia="zh-CN"/>
              </w:rPr>
              <w:t>，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来提醒驾驶员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。</w:t>
            </w:r>
          </w:p>
          <w:p w14:paraId="2BAD513E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根据法规要求，整车限速提醒指示需上电自检，因此仪表增加上电自检显示，无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标定项需识别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。</w:t>
            </w:r>
          </w:p>
        </w:tc>
      </w:tr>
      <w:tr w:rsidR="00770110" w:rsidRPr="00B50BFE" w14:paraId="7935BE9E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679FB55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触发条件</w:t>
            </w:r>
          </w:p>
        </w:tc>
        <w:tc>
          <w:tcPr>
            <w:tcW w:w="7654" w:type="dxa"/>
            <w:vAlign w:val="center"/>
          </w:tcPr>
          <w:p w14:paraId="70ABCFD5" w14:textId="77777777" w:rsidR="00770110" w:rsidRPr="00996C95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996C95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0A51040F" w14:textId="77777777" w:rsidR="00770110" w:rsidRPr="00996C95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996C9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996C9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996C9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611579A8" w14:textId="5A0B5566" w:rsidR="00770110" w:rsidRPr="00996C95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996C95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</w:t>
            </w:r>
            <w:r w:rsidRPr="00996C9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收到</w:t>
            </w:r>
            <w:r w:rsidR="00875622" w:rsidRPr="00996C9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HCU</w:t>
            </w:r>
            <w:r w:rsidRPr="00996C9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总线信号</w:t>
            </w:r>
          </w:p>
          <w:p w14:paraId="0FE90371" w14:textId="0E03EC49" w:rsidR="00770110" w:rsidRPr="00996C95" w:rsidRDefault="00770110" w:rsidP="00996C95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996C9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3.车速大于识别</w:t>
            </w:r>
            <w:r w:rsidR="00875622" w:rsidRPr="00996C95"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限速</w:t>
            </w:r>
            <w:r w:rsidRPr="00996C95"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报警值</w:t>
            </w:r>
          </w:p>
        </w:tc>
      </w:tr>
      <w:tr w:rsidR="00770110" w:rsidRPr="00B50BFE" w14:paraId="5EB78FAB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DDEB8EC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反馈信息</w:t>
            </w:r>
          </w:p>
        </w:tc>
        <w:tc>
          <w:tcPr>
            <w:tcW w:w="7654" w:type="dxa"/>
            <w:vAlign w:val="center"/>
          </w:tcPr>
          <w:p w14:paraId="04690397" w14:textId="77777777" w:rsidR="00770110" w:rsidRPr="00996C95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996C9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上电自检：大图标，文字“车速限制指示”</w:t>
            </w:r>
          </w:p>
          <w:p w14:paraId="4BBB60C4" w14:textId="5D975210" w:rsidR="00770110" w:rsidRPr="00996C95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996C9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若触发限速功能，点亮限速指示灯,小图标，并蜂鸣最长不超过5s</w:t>
            </w:r>
          </w:p>
          <w:p w14:paraId="6E7C1FC8" w14:textId="77777777" w:rsidR="00770110" w:rsidRPr="00996C95" w:rsidRDefault="00770110" w:rsidP="002563DC">
            <w:pPr>
              <w:spacing w:after="0" w:line="240" w:lineRule="auto"/>
              <w:rPr>
                <w:sz w:val="20"/>
                <w:lang w:eastAsia="zh-CN"/>
              </w:rPr>
            </w:pPr>
            <w:r w:rsidRPr="00996C95">
              <w:rPr>
                <w:rFonts w:hint="eastAsia"/>
                <w:sz w:val="20"/>
                <w:lang w:eastAsia="zh-CN"/>
              </w:rPr>
              <w:t>扬声器频率：（</w:t>
            </w:r>
            <w:r w:rsidRPr="00996C95">
              <w:rPr>
                <w:sz w:val="20"/>
                <w:lang w:eastAsia="zh-CN"/>
              </w:rPr>
              <w:t>2.6</w:t>
            </w:r>
            <w:r w:rsidRPr="00996C95">
              <w:rPr>
                <w:rFonts w:hint="eastAsia"/>
                <w:sz w:val="20"/>
                <w:lang w:eastAsia="zh-CN"/>
              </w:rPr>
              <w:t>±</w:t>
            </w:r>
            <w:r w:rsidRPr="00996C95">
              <w:rPr>
                <w:sz w:val="20"/>
                <w:lang w:eastAsia="zh-CN"/>
              </w:rPr>
              <w:t>0.5</w:t>
            </w:r>
            <w:r w:rsidRPr="00996C95">
              <w:rPr>
                <w:rFonts w:hint="eastAsia"/>
                <w:sz w:val="20"/>
                <w:lang w:eastAsia="zh-CN"/>
              </w:rPr>
              <w:t>）</w:t>
            </w:r>
            <w:r w:rsidRPr="00996C95">
              <w:rPr>
                <w:sz w:val="20"/>
                <w:lang w:eastAsia="zh-CN"/>
              </w:rPr>
              <w:t>khz</w:t>
            </w:r>
          </w:p>
          <w:p w14:paraId="2ADC4108" w14:textId="77777777" w:rsidR="00770110" w:rsidRPr="00996C95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996C95">
              <w:rPr>
                <w:rFonts w:hint="eastAsia"/>
                <w:sz w:val="20"/>
                <w:lang w:eastAsia="zh-CN"/>
              </w:rPr>
              <w:t>扬声器特性：扬声器频率</w:t>
            </w:r>
            <w:r w:rsidRPr="00996C95">
              <w:rPr>
                <w:sz w:val="20"/>
                <w:lang w:eastAsia="zh-CN"/>
              </w:rPr>
              <w:t>1Hz</w:t>
            </w:r>
            <w:r w:rsidRPr="00996C95">
              <w:rPr>
                <w:rFonts w:hint="eastAsia"/>
                <w:sz w:val="20"/>
                <w:lang w:eastAsia="zh-CN"/>
              </w:rPr>
              <w:t>，占空比</w:t>
            </w:r>
            <w:r w:rsidRPr="00996C95">
              <w:rPr>
                <w:sz w:val="20"/>
                <w:lang w:eastAsia="zh-CN"/>
              </w:rPr>
              <w:t>50%</w:t>
            </w:r>
            <w:r w:rsidRPr="00996C95">
              <w:rPr>
                <w:rFonts w:hint="eastAsia"/>
                <w:sz w:val="20"/>
                <w:lang w:eastAsia="zh-CN"/>
              </w:rPr>
              <w:t>，音量</w:t>
            </w:r>
            <w:r w:rsidRPr="00996C95">
              <w:rPr>
                <w:sz w:val="20"/>
                <w:lang w:eastAsia="zh-CN"/>
              </w:rPr>
              <w:t>75</w:t>
            </w:r>
            <w:r w:rsidRPr="00996C95">
              <w:rPr>
                <w:rFonts w:hint="eastAsia"/>
                <w:sz w:val="20"/>
                <w:lang w:eastAsia="zh-CN"/>
              </w:rPr>
              <w:t>±</w:t>
            </w:r>
            <w:r w:rsidRPr="00996C95">
              <w:rPr>
                <w:sz w:val="20"/>
                <w:lang w:eastAsia="zh-CN"/>
              </w:rPr>
              <w:t>5Db</w:t>
            </w:r>
          </w:p>
        </w:tc>
      </w:tr>
      <w:tr w:rsidR="00770110" w:rsidRPr="00B50BFE" w14:paraId="564CF838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30F8310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HMI</w:t>
            </w:r>
          </w:p>
        </w:tc>
        <w:tc>
          <w:tcPr>
            <w:tcW w:w="7654" w:type="dxa"/>
            <w:vAlign w:val="center"/>
          </w:tcPr>
          <w:p w14:paraId="4523E4E3" w14:textId="77777777" w:rsidR="00770110" w:rsidRPr="00996C95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996C95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指示灯：</w:t>
            </w:r>
            <w:r w:rsidRPr="00996C95">
              <w:rPr>
                <w:noProof/>
                <w:lang w:val="en-US" w:eastAsia="zh-CN"/>
              </w:rPr>
              <w:drawing>
                <wp:inline distT="0" distB="0" distL="0" distR="0" wp14:anchorId="46561DB1" wp14:editId="70BDECBC">
                  <wp:extent cx="348484" cy="364181"/>
                  <wp:effectExtent l="0" t="0" r="0" b="0"/>
                  <wp:docPr id="228" name="图片 2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484" cy="364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10BDC5" w14:textId="77777777" w:rsidR="00770110" w:rsidRPr="00996C95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996C95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颜色：黄色</w:t>
            </w:r>
          </w:p>
        </w:tc>
      </w:tr>
      <w:tr w:rsidR="00770110" w:rsidRPr="00B50BFE" w14:paraId="14B33931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1DB6B63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取消条件</w:t>
            </w:r>
          </w:p>
        </w:tc>
        <w:tc>
          <w:tcPr>
            <w:tcW w:w="7654" w:type="dxa"/>
            <w:vAlign w:val="center"/>
          </w:tcPr>
          <w:p w14:paraId="39B39626" w14:textId="77777777" w:rsidR="00770110" w:rsidRPr="00013945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013945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3993F9D6" w14:textId="77777777" w:rsidR="00770110" w:rsidRPr="00013945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01394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lastRenderedPageBreak/>
              <w:t>1.ON</w:t>
            </w:r>
            <w:proofErr w:type="gramStart"/>
            <w:r w:rsidRPr="0001394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01394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7CE44BE6" w14:textId="3B508205" w:rsidR="00770110" w:rsidRPr="00013945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01394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 w:rsidRPr="00013945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仪表收不到</w:t>
            </w:r>
            <w:r w:rsidR="009D4C9D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HCU</w:t>
            </w:r>
            <w:r w:rsidRPr="00013945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总线信号</w:t>
            </w:r>
            <w:r w:rsidRPr="0001394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，或者信号无效</w:t>
            </w:r>
          </w:p>
          <w:p w14:paraId="5D40A97E" w14:textId="7AF46CEE" w:rsidR="00770110" w:rsidRPr="00013945" w:rsidRDefault="00770110" w:rsidP="00996C95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01394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3.车速小于</w:t>
            </w:r>
            <w:r w:rsidR="00996C95" w:rsidRPr="0001394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限速</w:t>
            </w:r>
            <w:r w:rsidRPr="00013945"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报警值</w:t>
            </w:r>
            <w:r w:rsidRPr="0001394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-</w:t>
            </w:r>
            <w:r w:rsidRPr="00013945"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3km/h</w:t>
            </w:r>
          </w:p>
        </w:tc>
      </w:tr>
      <w:tr w:rsidR="00770110" w:rsidRPr="00B50BFE" w14:paraId="7BA5279B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AA5CE4A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lastRenderedPageBreak/>
              <w:t>输入信号</w:t>
            </w:r>
          </w:p>
        </w:tc>
        <w:tc>
          <w:tcPr>
            <w:tcW w:w="7654" w:type="dxa"/>
            <w:vAlign w:val="center"/>
          </w:tcPr>
          <w:p w14:paraId="238D0ADD" w14:textId="5E38A49F" w:rsidR="00DC170B" w:rsidRPr="00013945" w:rsidRDefault="00770110" w:rsidP="00DC170B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01394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仪表需</w:t>
            </w:r>
            <w:r w:rsidRPr="00013945"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识别标定项“</w:t>
            </w:r>
            <w:r w:rsidRPr="0001394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限速</w:t>
            </w:r>
            <w:r w:rsidRPr="00013945"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功能”</w:t>
            </w:r>
            <w:r w:rsidRPr="0001394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中</w:t>
            </w:r>
            <w:r w:rsidRPr="00013945"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具体限速值，同时判断</w:t>
            </w:r>
            <w:r w:rsidR="00875622" w:rsidRPr="0001394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HCU</w:t>
            </w:r>
            <w:r w:rsidRPr="0001394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的</w:t>
            </w:r>
            <w:r w:rsidRPr="00013945"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限速激活信号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983"/>
              <w:gridCol w:w="1110"/>
              <w:gridCol w:w="813"/>
              <w:gridCol w:w="1410"/>
              <w:gridCol w:w="823"/>
              <w:gridCol w:w="690"/>
              <w:gridCol w:w="2801"/>
            </w:tblGrid>
            <w:tr w:rsidR="00013945" w:rsidRPr="00013945" w14:paraId="65DD2508" w14:textId="77777777" w:rsidTr="002563DC">
              <w:tc>
                <w:tcPr>
                  <w:tcW w:w="569" w:type="pct"/>
                  <w:shd w:val="clear" w:color="auto" w:fill="D9D9D9" w:themeFill="background1" w:themeFillShade="D9"/>
                  <w:vAlign w:val="center"/>
                </w:tcPr>
                <w:p w14:paraId="2D5057CD" w14:textId="77777777" w:rsidR="00DC170B" w:rsidRPr="00013945" w:rsidRDefault="00DC170B" w:rsidP="00DC170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proofErr w:type="gramStart"/>
                  <w:r w:rsidRPr="00013945">
                    <w:rPr>
                      <w:rFonts w:hint="eastAsia"/>
                      <w:sz w:val="18"/>
                    </w:rPr>
                    <w:t>报文名</w:t>
                  </w:r>
                  <w:proofErr w:type="gramEnd"/>
                </w:p>
              </w:tc>
              <w:tc>
                <w:tcPr>
                  <w:tcW w:w="643" w:type="pct"/>
                  <w:shd w:val="clear" w:color="auto" w:fill="D9D9D9" w:themeFill="background1" w:themeFillShade="D9"/>
                  <w:vAlign w:val="center"/>
                </w:tcPr>
                <w:p w14:paraId="7E452DE8" w14:textId="77777777" w:rsidR="00DC170B" w:rsidRPr="00013945" w:rsidRDefault="00DC170B" w:rsidP="00DC170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013945">
                    <w:rPr>
                      <w:rFonts w:hint="eastAsia"/>
                      <w:sz w:val="18"/>
                      <w:lang w:val="sv-SE"/>
                    </w:rPr>
                    <w:t>ID</w:t>
                  </w:r>
                </w:p>
              </w:tc>
              <w:tc>
                <w:tcPr>
                  <w:tcW w:w="471" w:type="pct"/>
                  <w:shd w:val="clear" w:color="auto" w:fill="D9D9D9" w:themeFill="background1" w:themeFillShade="D9"/>
                  <w:vAlign w:val="center"/>
                </w:tcPr>
                <w:p w14:paraId="3EFF26B3" w14:textId="77777777" w:rsidR="00DC170B" w:rsidRPr="00013945" w:rsidRDefault="00DC170B" w:rsidP="00DC170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013945">
                    <w:rPr>
                      <w:rFonts w:hint="eastAsia"/>
                      <w:sz w:val="18"/>
                    </w:rPr>
                    <w:t>周期</w:t>
                  </w:r>
                </w:p>
              </w:tc>
              <w:tc>
                <w:tcPr>
                  <w:tcW w:w="817" w:type="pct"/>
                  <w:shd w:val="clear" w:color="auto" w:fill="D9D9D9" w:themeFill="background1" w:themeFillShade="D9"/>
                  <w:vAlign w:val="center"/>
                </w:tcPr>
                <w:p w14:paraId="5D7C7FF6" w14:textId="77777777" w:rsidR="00DC170B" w:rsidRPr="00013945" w:rsidRDefault="00DC170B" w:rsidP="00DC170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013945">
                    <w:rPr>
                      <w:sz w:val="18"/>
                    </w:rPr>
                    <w:t>内容</w:t>
                  </w:r>
                </w:p>
              </w:tc>
              <w:tc>
                <w:tcPr>
                  <w:tcW w:w="477" w:type="pct"/>
                  <w:shd w:val="clear" w:color="auto" w:fill="D9D9D9" w:themeFill="background1" w:themeFillShade="D9"/>
                  <w:vAlign w:val="center"/>
                </w:tcPr>
                <w:p w14:paraId="0C45DF88" w14:textId="77777777" w:rsidR="00DC170B" w:rsidRPr="00013945" w:rsidRDefault="00DC170B" w:rsidP="00DC170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013945">
                    <w:rPr>
                      <w:sz w:val="18"/>
                    </w:rPr>
                    <w:t>字节</w:t>
                  </w:r>
                </w:p>
              </w:tc>
              <w:tc>
                <w:tcPr>
                  <w:tcW w:w="400" w:type="pct"/>
                  <w:shd w:val="clear" w:color="auto" w:fill="D9D9D9" w:themeFill="background1" w:themeFillShade="D9"/>
                  <w:vAlign w:val="center"/>
                </w:tcPr>
                <w:p w14:paraId="6F9D0BBE" w14:textId="77777777" w:rsidR="00DC170B" w:rsidRPr="00013945" w:rsidRDefault="00DC170B" w:rsidP="00DC170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013945">
                    <w:rPr>
                      <w:sz w:val="18"/>
                    </w:rPr>
                    <w:t>位</w:t>
                  </w:r>
                </w:p>
              </w:tc>
              <w:tc>
                <w:tcPr>
                  <w:tcW w:w="1623" w:type="pct"/>
                  <w:shd w:val="clear" w:color="auto" w:fill="D9D9D9" w:themeFill="background1" w:themeFillShade="D9"/>
                  <w:vAlign w:val="center"/>
                </w:tcPr>
                <w:p w14:paraId="76D85FB9" w14:textId="77777777" w:rsidR="00DC170B" w:rsidRPr="00013945" w:rsidRDefault="00DC170B" w:rsidP="00DC170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013945">
                    <w:rPr>
                      <w:sz w:val="18"/>
                    </w:rPr>
                    <w:t>备注</w:t>
                  </w:r>
                </w:p>
              </w:tc>
            </w:tr>
            <w:tr w:rsidR="00013945" w:rsidRPr="00013945" w14:paraId="6D5DD605" w14:textId="77777777" w:rsidTr="002563DC">
              <w:trPr>
                <w:trHeight w:val="342"/>
              </w:trPr>
              <w:tc>
                <w:tcPr>
                  <w:tcW w:w="569" w:type="pct"/>
                  <w:vAlign w:val="center"/>
                </w:tcPr>
                <w:p w14:paraId="6FE2823D" w14:textId="2AA777AC" w:rsidR="00DC170B" w:rsidRPr="00013945" w:rsidRDefault="00DC170B" w:rsidP="00DC170B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</w:p>
              </w:tc>
              <w:tc>
                <w:tcPr>
                  <w:tcW w:w="643" w:type="pct"/>
                  <w:shd w:val="clear" w:color="auto" w:fill="auto"/>
                  <w:vAlign w:val="center"/>
                </w:tcPr>
                <w:p w14:paraId="5FAB524C" w14:textId="25E84129" w:rsidR="00DC170B" w:rsidRPr="00013945" w:rsidRDefault="00DC170B" w:rsidP="00DC170B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013945">
                    <w:rPr>
                      <w:rFonts w:asciiTheme="minorEastAsia" w:hAnsiTheme="minorEastAsia" w:cs="Arial" w:hint="eastAsia"/>
                      <w:sz w:val="20"/>
                      <w:szCs w:val="20"/>
                      <w:lang w:eastAsia="zh-CN"/>
                    </w:rPr>
                    <w:t>18FFF531</w:t>
                  </w:r>
                </w:p>
              </w:tc>
              <w:tc>
                <w:tcPr>
                  <w:tcW w:w="471" w:type="pct"/>
                  <w:vAlign w:val="center"/>
                </w:tcPr>
                <w:p w14:paraId="4A811C6E" w14:textId="3CDEA5FB" w:rsidR="00DC170B" w:rsidRPr="00013945" w:rsidRDefault="00DC170B" w:rsidP="00DC170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013945">
                    <w:rPr>
                      <w:sz w:val="18"/>
                      <w:lang w:val="sv-SE"/>
                    </w:rPr>
                    <w:t>100</w:t>
                  </w:r>
                  <w:r w:rsidRPr="00013945">
                    <w:rPr>
                      <w:rFonts w:hint="eastAsia"/>
                      <w:sz w:val="18"/>
                      <w:lang w:val="sv-SE"/>
                    </w:rPr>
                    <w:t>ms</w:t>
                  </w:r>
                </w:p>
              </w:tc>
              <w:tc>
                <w:tcPr>
                  <w:tcW w:w="817" w:type="pct"/>
                  <w:shd w:val="clear" w:color="auto" w:fill="auto"/>
                  <w:vAlign w:val="center"/>
                </w:tcPr>
                <w:p w14:paraId="562C743D" w14:textId="77777777" w:rsidR="00DC170B" w:rsidRPr="00013945" w:rsidRDefault="00DC170B" w:rsidP="00DC170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013945">
                    <w:rPr>
                      <w:rFonts w:hint="eastAsia"/>
                      <w:sz w:val="18"/>
                      <w:lang w:val="sv-SE"/>
                    </w:rPr>
                    <w:t>限速功能</w:t>
                  </w:r>
                </w:p>
              </w:tc>
              <w:tc>
                <w:tcPr>
                  <w:tcW w:w="477" w:type="pct"/>
                  <w:shd w:val="clear" w:color="auto" w:fill="auto"/>
                  <w:vAlign w:val="center"/>
                </w:tcPr>
                <w:p w14:paraId="02741E8E" w14:textId="77777777" w:rsidR="00DC170B" w:rsidRPr="00013945" w:rsidRDefault="00DC170B" w:rsidP="00DC170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013945">
                    <w:rPr>
                      <w:rFonts w:hint="eastAsia"/>
                      <w:sz w:val="18"/>
                      <w:lang w:val="sv-SE"/>
                    </w:rPr>
                    <w:t>1</w:t>
                  </w:r>
                </w:p>
              </w:tc>
              <w:tc>
                <w:tcPr>
                  <w:tcW w:w="400" w:type="pct"/>
                  <w:shd w:val="clear" w:color="auto" w:fill="auto"/>
                  <w:vAlign w:val="center"/>
                </w:tcPr>
                <w:p w14:paraId="3BC4F19F" w14:textId="649E91A2" w:rsidR="00DC170B" w:rsidRPr="00013945" w:rsidRDefault="00DC170B" w:rsidP="00DC170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013945">
                    <w:rPr>
                      <w:sz w:val="18"/>
                      <w:lang w:val="sv-SE"/>
                    </w:rPr>
                    <w:t>7~8</w:t>
                  </w:r>
                </w:p>
              </w:tc>
              <w:tc>
                <w:tcPr>
                  <w:tcW w:w="1623" w:type="pct"/>
                  <w:shd w:val="clear" w:color="auto" w:fill="auto"/>
                  <w:vAlign w:val="center"/>
                </w:tcPr>
                <w:p w14:paraId="5A681CCA" w14:textId="77777777" w:rsidR="00DC170B" w:rsidRPr="00013945" w:rsidRDefault="00DC170B" w:rsidP="00DC170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013945">
                    <w:rPr>
                      <w:rFonts w:hint="eastAsia"/>
                      <w:sz w:val="18"/>
                      <w:lang w:val="sv-SE"/>
                    </w:rPr>
                    <w:t>00-</w:t>
                  </w:r>
                  <w:proofErr w:type="gramStart"/>
                  <w:r w:rsidRPr="00013945">
                    <w:rPr>
                      <w:rFonts w:hint="eastAsia"/>
                      <w:sz w:val="18"/>
                      <w:lang w:val="sv-SE"/>
                    </w:rPr>
                    <w:t>不</w:t>
                  </w:r>
                  <w:proofErr w:type="gramEnd"/>
                  <w:r w:rsidRPr="00013945">
                    <w:rPr>
                      <w:rFonts w:hint="eastAsia"/>
                      <w:sz w:val="18"/>
                      <w:lang w:val="sv-SE"/>
                    </w:rPr>
                    <w:t>限速；</w:t>
                  </w:r>
                </w:p>
                <w:p w14:paraId="6725666B" w14:textId="023C7360" w:rsidR="00DC170B" w:rsidRPr="00013945" w:rsidRDefault="00DC170B" w:rsidP="00DC170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013945">
                    <w:rPr>
                      <w:rFonts w:hint="eastAsia"/>
                      <w:sz w:val="18"/>
                      <w:lang w:val="sv-SE"/>
                    </w:rPr>
                    <w:t>01-</w:t>
                  </w:r>
                  <w:r w:rsidRPr="00013945">
                    <w:rPr>
                      <w:rFonts w:hint="eastAsia"/>
                      <w:sz w:val="18"/>
                      <w:lang w:val="sv-SE"/>
                    </w:rPr>
                    <w:t>最高车速限速；</w:t>
                  </w:r>
                </w:p>
                <w:p w14:paraId="20D70C70" w14:textId="00E233B0" w:rsidR="00DC170B" w:rsidRPr="00013945" w:rsidRDefault="00DC170B" w:rsidP="00DC170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013945">
                    <w:rPr>
                      <w:rFonts w:hint="eastAsia"/>
                      <w:sz w:val="18"/>
                      <w:lang w:val="sv-SE"/>
                    </w:rPr>
                    <w:t>10-</w:t>
                  </w:r>
                  <w:r w:rsidRPr="00013945">
                    <w:rPr>
                      <w:rFonts w:hint="eastAsia"/>
                      <w:sz w:val="18"/>
                      <w:lang w:val="sv-SE"/>
                    </w:rPr>
                    <w:t>远程限速</w:t>
                  </w:r>
                  <w:r w:rsidRPr="00013945">
                    <w:rPr>
                      <w:rFonts w:hint="eastAsia"/>
                      <w:sz w:val="18"/>
                      <w:lang w:val="sv-SE"/>
                    </w:rPr>
                    <w:t>/</w:t>
                  </w:r>
                  <w:r w:rsidRPr="00013945">
                    <w:rPr>
                      <w:rFonts w:hint="eastAsia"/>
                      <w:sz w:val="18"/>
                      <w:lang w:val="sv-SE"/>
                    </w:rPr>
                    <w:t>锁车；</w:t>
                  </w:r>
                  <w:r w:rsidRPr="00013945">
                    <w:rPr>
                      <w:rFonts w:hint="eastAsia"/>
                      <w:sz w:val="18"/>
                      <w:lang w:val="sv-SE"/>
                    </w:rPr>
                    <w:t xml:space="preserve"> </w:t>
                  </w:r>
                </w:p>
                <w:p w14:paraId="0B4B9348" w14:textId="29FB4025" w:rsidR="00DC170B" w:rsidRPr="00013945" w:rsidRDefault="00DC170B" w:rsidP="00DC170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013945">
                    <w:rPr>
                      <w:rFonts w:hint="eastAsia"/>
                      <w:sz w:val="18"/>
                      <w:lang w:val="sv-SE"/>
                    </w:rPr>
                    <w:t>11-</w:t>
                  </w:r>
                  <w:r w:rsidRPr="00013945">
                    <w:rPr>
                      <w:rFonts w:hint="eastAsia"/>
                      <w:sz w:val="18"/>
                      <w:lang w:val="sv-SE"/>
                    </w:rPr>
                    <w:t>故障限速；</w:t>
                  </w:r>
                  <w:r w:rsidRPr="00013945">
                    <w:rPr>
                      <w:sz w:val="18"/>
                      <w:lang w:val="sv-SE"/>
                    </w:rPr>
                    <w:t xml:space="preserve"> </w:t>
                  </w:r>
                </w:p>
              </w:tc>
            </w:tr>
          </w:tbl>
          <w:p w14:paraId="219C1382" w14:textId="77777777" w:rsidR="00770110" w:rsidRPr="00013945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770110" w:rsidRPr="00B50BFE" w14:paraId="20F90873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9ED6D28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74815724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770110" w:rsidRPr="00B50BFE" w14:paraId="0618A31D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CC5EDBC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203E037D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770110" w:rsidRPr="00B50BFE" w14:paraId="0722EBCE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A3634B2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0C909477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GB 24545-2019</w:t>
            </w:r>
          </w:p>
          <w:p w14:paraId="219C6031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noProof/>
                <w:lang w:val="en-US" w:eastAsia="zh-CN"/>
              </w:rPr>
              <w:drawing>
                <wp:inline distT="0" distB="0" distL="0" distR="0" wp14:anchorId="412FD58B" wp14:editId="6320090A">
                  <wp:extent cx="5486400" cy="1431925"/>
                  <wp:effectExtent l="0" t="0" r="0" b="0"/>
                  <wp:docPr id="229" name="图片 2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43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0110" w:rsidRPr="00B50BFE" w14:paraId="18467D69" w14:textId="77777777" w:rsidTr="002563DC">
        <w:trPr>
          <w:trHeight w:val="393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1BCF38F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28D897DB" w14:textId="77777777" w:rsidR="00770110" w:rsidRPr="00B50BFE" w:rsidRDefault="00770110" w:rsidP="002563DC">
            <w:pPr>
              <w:spacing w:after="0" w:line="240" w:lineRule="auto"/>
              <w:rPr>
                <w:sz w:val="20"/>
                <w:lang w:eastAsia="zh-CN"/>
              </w:rPr>
            </w:pPr>
          </w:p>
        </w:tc>
      </w:tr>
      <w:tr w:rsidR="00770110" w:rsidRPr="00B50BFE" w14:paraId="6AD9F342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345D83E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相关资料</w:t>
            </w:r>
          </w:p>
        </w:tc>
        <w:tc>
          <w:tcPr>
            <w:tcW w:w="7654" w:type="dxa"/>
            <w:vAlign w:val="center"/>
          </w:tcPr>
          <w:p w14:paraId="0985BE15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任务输入：东风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商技电开纪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[ 2021] 26  号</w:t>
            </w:r>
          </w:p>
        </w:tc>
      </w:tr>
    </w:tbl>
    <w:p w14:paraId="57C8C466" w14:textId="77777777" w:rsidR="00000B98" w:rsidRPr="00770110" w:rsidRDefault="00000B98" w:rsidP="001B42AA">
      <w:pPr>
        <w:rPr>
          <w:lang w:eastAsia="zh-CN"/>
        </w:rPr>
      </w:pPr>
    </w:p>
    <w:p w14:paraId="4D2A6ECD" w14:textId="209945C2" w:rsidR="00766453" w:rsidRPr="00B50BFE" w:rsidRDefault="00766453" w:rsidP="00766453">
      <w:pPr>
        <w:pStyle w:val="3"/>
        <w:ind w:left="720" w:hanging="720"/>
        <w:rPr>
          <w:lang w:eastAsia="zh-CN"/>
        </w:rPr>
      </w:pPr>
      <w:proofErr w:type="gramStart"/>
      <w:r>
        <w:rPr>
          <w:rFonts w:hint="eastAsia"/>
          <w:lang w:eastAsia="zh-CN"/>
        </w:rPr>
        <w:t>转向锁止指示灯</w:t>
      </w:r>
      <w:proofErr w:type="gramEnd"/>
      <w:r w:rsidR="00776E89">
        <w:rPr>
          <w:rFonts w:hint="eastAsia"/>
          <w:lang w:eastAsia="zh-CN"/>
        </w:rPr>
        <w:t>--</w:t>
      </w:r>
      <w:r w:rsidR="006238C8">
        <w:rPr>
          <w:rFonts w:hint="eastAsia"/>
          <w:lang w:eastAsia="zh-CN"/>
        </w:rPr>
        <w:t>临时</w:t>
      </w:r>
      <w:r w:rsidR="006E39D1">
        <w:rPr>
          <w:rFonts w:hint="eastAsia"/>
          <w:lang w:eastAsia="zh-CN"/>
        </w:rPr>
        <w:t>版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766453" w:rsidRPr="00B50BFE" w14:paraId="18F4A167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FE97C2C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功能名称</w:t>
            </w:r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6B4D8BAF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color w:val="000000" w:themeColor="text1"/>
                <w:sz w:val="20"/>
                <w:szCs w:val="20"/>
                <w:lang w:eastAsia="zh-CN"/>
              </w:rPr>
            </w:pPr>
            <w:proofErr w:type="gramStart"/>
            <w:r>
              <w:rPr>
                <w:rFonts w:hint="eastAsia"/>
                <w:b/>
                <w:color w:val="000000" w:themeColor="text1"/>
                <w:lang w:eastAsia="zh-CN"/>
              </w:rPr>
              <w:t>转向锁止指示灯</w:t>
            </w:r>
            <w:proofErr w:type="gramEnd"/>
          </w:p>
        </w:tc>
      </w:tr>
      <w:tr w:rsidR="00766453" w:rsidRPr="00B50BFE" w14:paraId="0C99FA45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BE0A463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740F5E1A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仪表接收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A7硬线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信号，点亮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转向锁止指示灯</w:t>
            </w:r>
            <w:proofErr w:type="gramEnd"/>
          </w:p>
        </w:tc>
      </w:tr>
      <w:tr w:rsidR="00766453" w:rsidRPr="00B50BFE" w14:paraId="2351BAA2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A22CF0F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746E2972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4138E0B1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3E10BDE4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>&lt;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驱动型式及位置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>&gt;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标定为11（10×4）且A7管脚悬空</w:t>
            </w:r>
          </w:p>
        </w:tc>
      </w:tr>
      <w:tr w:rsidR="00766453" w:rsidRPr="00B50BFE" w14:paraId="38F66B05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171946C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4D57B638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点亮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转向锁止指示灯</w:t>
            </w:r>
            <w:proofErr w:type="gramEnd"/>
          </w:p>
        </w:tc>
      </w:tr>
      <w:tr w:rsidR="00766453" w:rsidRPr="00B50BFE" w14:paraId="66530D47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0746F23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6DD88720" w14:textId="77777777" w:rsidR="00766453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790F2F">
              <w:rPr>
                <w:rFonts w:asciiTheme="minorEastAsia" w:hAnsiTheme="minorEastAsia"/>
                <w:noProof/>
                <w:sz w:val="20"/>
                <w:szCs w:val="20"/>
                <w:lang w:eastAsia="zh-CN"/>
              </w:rPr>
              <w:drawing>
                <wp:inline distT="0" distB="0" distL="0" distR="0" wp14:anchorId="16A2D330" wp14:editId="7F8C9C18">
                  <wp:extent cx="403011" cy="350322"/>
                  <wp:effectExtent l="0" t="0" r="0" b="0"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411894" cy="3580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黄色</w:t>
            </w:r>
          </w:p>
          <w:p w14:paraId="26C4C8AB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小图标</w:t>
            </w:r>
          </w:p>
        </w:tc>
      </w:tr>
      <w:tr w:rsidR="00766453" w:rsidRPr="00B50BFE" w14:paraId="2236EB92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B314FBC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4DCCAB33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3FD09D71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4134D0B1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仪表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收到A7硬线信号</w:t>
            </w:r>
          </w:p>
        </w:tc>
      </w:tr>
      <w:tr w:rsidR="00766453" w:rsidRPr="00B50BFE" w14:paraId="4158EFEF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FF80EA4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5A5671CF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收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A7硬线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信号，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悬空报警</w:t>
            </w:r>
          </w:p>
        </w:tc>
      </w:tr>
      <w:tr w:rsidR="00766453" w:rsidRPr="00B50BFE" w14:paraId="450FF257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BF98695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7EACC509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766453" w:rsidRPr="00B50BFE" w14:paraId="66B33D40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FD0C80E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57976965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766453" w:rsidRPr="00B50BFE" w14:paraId="11430E48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541C03B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lastRenderedPageBreak/>
              <w:t>法规要求</w:t>
            </w:r>
          </w:p>
        </w:tc>
        <w:tc>
          <w:tcPr>
            <w:tcW w:w="7654" w:type="dxa"/>
            <w:vAlign w:val="center"/>
          </w:tcPr>
          <w:p w14:paraId="46785433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766453" w:rsidRPr="00B50BFE" w14:paraId="6E3587AC" w14:textId="77777777" w:rsidTr="006E39D1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487AD42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shd w:val="clear" w:color="auto" w:fill="FFFF00"/>
            <w:vAlign w:val="center"/>
          </w:tcPr>
          <w:p w14:paraId="740E934B" w14:textId="2DACD1D9" w:rsidR="00766453" w:rsidRPr="00B50BFE" w:rsidRDefault="006E39D1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任务来源DM22111013，仅TZ9A（</w:t>
            </w:r>
            <w:r w:rsidR="00141CB8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目前唯一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10×4</w:t>
            </w:r>
            <w:r w:rsidR="00141CB8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纯电动车型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）具备此功能，不影响其他量产车型</w:t>
            </w:r>
            <w:r w:rsidR="00141CB8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，软件版本V1.08.00</w:t>
            </w:r>
            <w:r w:rsidR="00141CB8"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_20230216</w:t>
            </w:r>
            <w:r w:rsidR="00141CB8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实现</w:t>
            </w:r>
          </w:p>
        </w:tc>
      </w:tr>
    </w:tbl>
    <w:p w14:paraId="046FBFA4" w14:textId="77777777" w:rsidR="001B42AA" w:rsidRPr="006E39D1" w:rsidRDefault="001B42AA" w:rsidP="001B42AA">
      <w:pPr>
        <w:rPr>
          <w:lang w:eastAsia="zh-CN"/>
        </w:rPr>
      </w:pPr>
    </w:p>
    <w:p w14:paraId="48FC0297" w14:textId="1E107AF1" w:rsidR="00766453" w:rsidRPr="00B50BFE" w:rsidRDefault="00766453" w:rsidP="00766453">
      <w:pPr>
        <w:pStyle w:val="3"/>
        <w:ind w:left="720" w:hanging="720"/>
        <w:rPr>
          <w:lang w:eastAsia="zh-CN"/>
        </w:rPr>
      </w:pPr>
      <w:r>
        <w:rPr>
          <w:rFonts w:hint="eastAsia"/>
          <w:lang w:eastAsia="zh-CN"/>
        </w:rPr>
        <w:t>三桥提升指示灯</w:t>
      </w:r>
      <w:r w:rsidR="00776E89">
        <w:rPr>
          <w:rFonts w:hint="eastAsia"/>
          <w:lang w:eastAsia="zh-CN"/>
        </w:rPr>
        <w:t>--</w:t>
      </w:r>
      <w:r w:rsidR="006238C8">
        <w:rPr>
          <w:rFonts w:hint="eastAsia"/>
          <w:lang w:eastAsia="zh-CN"/>
        </w:rPr>
        <w:t>临时</w:t>
      </w:r>
      <w:r w:rsidR="006E39D1">
        <w:rPr>
          <w:rFonts w:hint="eastAsia"/>
          <w:lang w:eastAsia="zh-CN"/>
        </w:rPr>
        <w:t>版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766453" w:rsidRPr="00B50BFE" w14:paraId="1DF22238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6FC440F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功能名称</w:t>
            </w:r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16CBA7D4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hint="eastAsia"/>
                <w:b/>
                <w:color w:val="000000" w:themeColor="text1"/>
                <w:lang w:eastAsia="zh-CN"/>
              </w:rPr>
              <w:t>三桥提升指示灯</w:t>
            </w:r>
          </w:p>
        </w:tc>
      </w:tr>
      <w:tr w:rsidR="00766453" w:rsidRPr="00B50BFE" w14:paraId="086B099E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D178CA4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3B7B68AA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仪表接收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C3硬线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信号，点亮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转向锁止指示灯</w:t>
            </w:r>
            <w:proofErr w:type="gramEnd"/>
          </w:p>
        </w:tc>
      </w:tr>
      <w:tr w:rsidR="00766453" w:rsidRPr="00B50BFE" w14:paraId="0BE8241C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D5CAD4C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3770E73F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01641CEE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78B67D0C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>&lt;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驱动型式及位置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>&gt;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标定为11（10×4）且C3管脚悬空</w:t>
            </w:r>
          </w:p>
        </w:tc>
      </w:tr>
      <w:tr w:rsidR="00766453" w:rsidRPr="00B50BFE" w14:paraId="37257B55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3BDF0A8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08C63680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点亮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三桥提升指示灯</w:t>
            </w:r>
          </w:p>
        </w:tc>
      </w:tr>
      <w:tr w:rsidR="00766453" w:rsidRPr="00B50BFE" w14:paraId="0DBB3713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3F93383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7A39F4F0" w14:textId="77777777" w:rsidR="00766453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noProof/>
              </w:rPr>
              <w:drawing>
                <wp:inline distT="0" distB="0" distL="0" distR="0" wp14:anchorId="3B52DDB6" wp14:editId="75105300">
                  <wp:extent cx="358959" cy="338447"/>
                  <wp:effectExtent l="0" t="0" r="3175" b="5080"/>
                  <wp:docPr id="46" name="图片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951" cy="3431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黄色</w:t>
            </w:r>
          </w:p>
          <w:p w14:paraId="1C769EEA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小图标</w:t>
            </w:r>
          </w:p>
        </w:tc>
      </w:tr>
      <w:tr w:rsidR="00766453" w:rsidRPr="00B50BFE" w14:paraId="66394215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23C92FD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48DFF1DD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524E9216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2B4737ED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仪表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收到C3硬线信号</w:t>
            </w:r>
          </w:p>
        </w:tc>
      </w:tr>
      <w:tr w:rsidR="00766453" w:rsidRPr="00B50BFE" w14:paraId="42ABEA72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DA9084E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18B068A9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收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C3硬线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信号，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悬空报警</w:t>
            </w:r>
          </w:p>
        </w:tc>
      </w:tr>
      <w:tr w:rsidR="00766453" w:rsidRPr="00B50BFE" w14:paraId="10A6C894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84DE317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3F0DD4BA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766453" w:rsidRPr="00B50BFE" w14:paraId="625EA4DD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969838B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0FE86B07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766453" w:rsidRPr="00B50BFE" w14:paraId="7CA1AE83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3E78A66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44B55C45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6E39D1" w:rsidRPr="00B50BFE" w14:paraId="42330BA7" w14:textId="77777777" w:rsidTr="006E39D1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1B0C38F" w14:textId="77777777" w:rsidR="006E39D1" w:rsidRPr="00B50BFE" w:rsidRDefault="006E39D1" w:rsidP="006E39D1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shd w:val="clear" w:color="auto" w:fill="FFFF00"/>
            <w:vAlign w:val="center"/>
          </w:tcPr>
          <w:p w14:paraId="554B3B69" w14:textId="38D17C9A" w:rsidR="006E39D1" w:rsidRPr="00B50BFE" w:rsidRDefault="00141CB8" w:rsidP="006E39D1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任务来源DM22111013，仅TZ9A（目前唯一10×4纯电动车型）具备此功能，不影响其他量产车型，软件版本V1.08.00</w:t>
            </w:r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_20230216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实现</w:t>
            </w:r>
          </w:p>
        </w:tc>
      </w:tr>
    </w:tbl>
    <w:p w14:paraId="0541DF7D" w14:textId="77777777" w:rsidR="00770110" w:rsidRDefault="00770110" w:rsidP="001B42AA">
      <w:pPr>
        <w:rPr>
          <w:lang w:eastAsia="zh-CN"/>
        </w:rPr>
      </w:pPr>
    </w:p>
    <w:p w14:paraId="185828DB" w14:textId="3224D2F4" w:rsidR="00E1586D" w:rsidRPr="00B50BFE" w:rsidRDefault="003056BD" w:rsidP="00E1586D">
      <w:pPr>
        <w:pStyle w:val="3"/>
        <w:ind w:left="720" w:hanging="720"/>
        <w:rPr>
          <w:lang w:eastAsia="zh-CN"/>
        </w:rPr>
      </w:pPr>
      <w:r>
        <w:rPr>
          <w:rFonts w:hint="eastAsia"/>
          <w:lang w:eastAsia="zh-CN"/>
        </w:rPr>
        <w:t>换挡</w:t>
      </w:r>
      <w:r w:rsidR="00E1586D">
        <w:rPr>
          <w:rFonts w:hint="eastAsia"/>
          <w:lang w:eastAsia="zh-CN"/>
        </w:rPr>
        <w:t>开关未回零提醒</w:t>
      </w:r>
    </w:p>
    <w:tbl>
      <w:tblPr>
        <w:tblW w:w="10075" w:type="dxa"/>
        <w:jc w:val="center"/>
        <w:tblLayout w:type="fixed"/>
        <w:tblLook w:val="04A0" w:firstRow="1" w:lastRow="0" w:firstColumn="1" w:lastColumn="0" w:noHBand="0" w:noVBand="1"/>
      </w:tblPr>
      <w:tblGrid>
        <w:gridCol w:w="1471"/>
        <w:gridCol w:w="8604"/>
      </w:tblGrid>
      <w:tr w:rsidR="00E1586D" w14:paraId="2421ADA0" w14:textId="77777777" w:rsidTr="002563DC">
        <w:trPr>
          <w:trHeight w:val="611"/>
          <w:jc w:val="center"/>
        </w:trPr>
        <w:tc>
          <w:tcPr>
            <w:tcW w:w="14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000000" w:fill="D8D8D8"/>
            <w:vAlign w:val="center"/>
          </w:tcPr>
          <w:p w14:paraId="75048C31" w14:textId="77777777" w:rsidR="00E1586D" w:rsidRDefault="00E1586D" w:rsidP="002563DC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604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4A8324A5" w14:textId="1E62F2E5" w:rsidR="00E1586D" w:rsidRDefault="00E1586D" w:rsidP="002563DC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  <w:lang w:eastAsia="zh-CN"/>
              </w:rPr>
              <w:t>换挡开关未回零提醒</w:t>
            </w:r>
          </w:p>
        </w:tc>
      </w:tr>
      <w:tr w:rsidR="00E1586D" w14:paraId="01023254" w14:textId="77777777" w:rsidTr="002563DC">
        <w:trPr>
          <w:trHeight w:val="834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3B0EAB3E" w14:textId="77777777" w:rsidR="00E1586D" w:rsidRDefault="00E1586D" w:rsidP="002563DC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6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CCC3461" w14:textId="3CC2F7DB" w:rsidR="00E1586D" w:rsidRPr="003056BD" w:rsidRDefault="006103BE" w:rsidP="006103BE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3056BD">
              <w:rPr>
                <w:rFonts w:asciiTheme="minorEastAsia" w:hAnsiTheme="minorEastAsia" w:cs="Calibri"/>
                <w:sz w:val="20"/>
                <w:szCs w:val="20"/>
                <w:lang w:eastAsia="zh-CN"/>
              </w:rPr>
              <w:t>HCU</w:t>
            </w:r>
            <w:r w:rsidRPr="003056BD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判断车辆无法上高压原因</w:t>
            </w:r>
            <w:r w:rsidR="00DB465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为</w:t>
            </w:r>
            <w:r w:rsidRPr="003056BD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换档手柄与变速箱实际档位不符时</w:t>
            </w:r>
            <w:r w:rsidRPr="003056BD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，仪表接收HCU报文信号显示文字</w:t>
            </w:r>
            <w:r w:rsidR="00DB465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提醒</w:t>
            </w:r>
            <w:r w:rsidRPr="003056BD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，提醒驾驶员</w:t>
            </w:r>
            <w:r w:rsidR="00DB465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。</w:t>
            </w:r>
          </w:p>
        </w:tc>
      </w:tr>
      <w:tr w:rsidR="00E1586D" w14:paraId="0BA697AC" w14:textId="77777777" w:rsidTr="002563DC">
        <w:trPr>
          <w:trHeight w:val="834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4C515FC3" w14:textId="77777777" w:rsidR="00E1586D" w:rsidRDefault="00E1586D" w:rsidP="002563DC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6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8D38BDD" w14:textId="77777777" w:rsidR="00E1586D" w:rsidRDefault="00E1586D" w:rsidP="002563DC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以下所有条件满足时，进入</w:t>
            </w:r>
          </w:p>
          <w:p w14:paraId="16A9824B" w14:textId="77777777" w:rsidR="00E1586D" w:rsidRDefault="00E1586D" w:rsidP="002563DC">
            <w:pPr>
              <w:rPr>
                <w:sz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1.点火锁ON档/START档；</w:t>
            </w:r>
          </w:p>
          <w:p w14:paraId="4BE78358" w14:textId="3609B9D2" w:rsidR="00E1586D" w:rsidRPr="003056BD" w:rsidRDefault="00E1586D" w:rsidP="003056BD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</w:t>
            </w:r>
            <w:r w:rsidR="003056BD">
              <w:rPr>
                <w:rFonts w:hint="eastAsia"/>
                <w:lang w:eastAsia="zh-CN"/>
              </w:rPr>
              <w:t>接收到</w:t>
            </w:r>
            <w:r>
              <w:rPr>
                <w:rFonts w:hint="eastAsia"/>
                <w:sz w:val="20"/>
                <w:lang w:eastAsia="zh-CN"/>
              </w:rPr>
              <w:t>HCU</w:t>
            </w:r>
            <w:r>
              <w:rPr>
                <w:rFonts w:hint="eastAsia"/>
                <w:sz w:val="20"/>
                <w:lang w:eastAsia="zh-CN"/>
              </w:rPr>
              <w:t>报文。</w:t>
            </w:r>
          </w:p>
        </w:tc>
      </w:tr>
      <w:tr w:rsidR="00E1586D" w14:paraId="6A4EDEE7" w14:textId="77777777" w:rsidTr="002563DC">
        <w:trPr>
          <w:trHeight w:val="270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111546A7" w14:textId="77777777" w:rsidR="00E1586D" w:rsidRDefault="00E1586D" w:rsidP="002563DC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6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8695837" w14:textId="5950B516" w:rsidR="00E1586D" w:rsidRDefault="00E1586D" w:rsidP="002563DC">
            <w:pPr>
              <w:rPr>
                <w:sz w:val="20"/>
                <w:szCs w:val="20"/>
                <w:lang w:eastAsia="zh-CN"/>
              </w:rPr>
            </w:pPr>
            <w:r w:rsidRPr="003056BD">
              <w:rPr>
                <w:rFonts w:hint="eastAsia"/>
                <w:sz w:val="20"/>
                <w:szCs w:val="20"/>
                <w:highlight w:val="yellow"/>
                <w:lang w:eastAsia="zh-CN"/>
              </w:rPr>
              <w:t>LCD</w:t>
            </w:r>
            <w:r w:rsidRPr="003056BD">
              <w:rPr>
                <w:rFonts w:hint="eastAsia"/>
                <w:sz w:val="20"/>
                <w:szCs w:val="20"/>
                <w:highlight w:val="yellow"/>
                <w:lang w:eastAsia="zh-CN"/>
              </w:rPr>
              <w:t>显示</w:t>
            </w:r>
            <w:r w:rsidR="003056BD" w:rsidRPr="003056BD">
              <w:rPr>
                <w:rFonts w:hint="eastAsia"/>
                <w:sz w:val="20"/>
                <w:szCs w:val="20"/>
                <w:highlight w:val="yellow"/>
                <w:lang w:eastAsia="zh-CN"/>
              </w:rPr>
              <w:t>文字</w:t>
            </w:r>
            <w:r w:rsidR="00DB465E">
              <w:rPr>
                <w:rFonts w:hint="eastAsia"/>
                <w:sz w:val="20"/>
                <w:szCs w:val="20"/>
                <w:highlight w:val="yellow"/>
                <w:lang w:eastAsia="zh-CN"/>
              </w:rPr>
              <w:t>提醒</w:t>
            </w:r>
            <w:r w:rsidR="003056BD" w:rsidRPr="003056BD">
              <w:rPr>
                <w:rFonts w:hint="eastAsia"/>
                <w:sz w:val="20"/>
                <w:szCs w:val="20"/>
                <w:highlight w:val="yellow"/>
                <w:lang w:eastAsia="zh-CN"/>
              </w:rPr>
              <w:t>“换挡开关未回</w:t>
            </w:r>
            <w:r w:rsidR="003056BD" w:rsidRPr="003056BD">
              <w:rPr>
                <w:rFonts w:hint="eastAsia"/>
                <w:sz w:val="20"/>
                <w:szCs w:val="20"/>
                <w:highlight w:val="yellow"/>
                <w:lang w:eastAsia="zh-CN"/>
              </w:rPr>
              <w:t>N</w:t>
            </w:r>
            <w:r w:rsidR="003056BD" w:rsidRPr="003056BD">
              <w:rPr>
                <w:rFonts w:hint="eastAsia"/>
                <w:sz w:val="20"/>
                <w:szCs w:val="20"/>
                <w:highlight w:val="yellow"/>
                <w:lang w:eastAsia="zh-CN"/>
              </w:rPr>
              <w:t>档”</w:t>
            </w:r>
            <w:r w:rsidR="003056BD">
              <w:rPr>
                <w:rFonts w:hint="eastAsia"/>
                <w:sz w:val="20"/>
                <w:szCs w:val="20"/>
                <w:highlight w:val="yellow"/>
                <w:lang w:eastAsia="zh-CN"/>
              </w:rPr>
              <w:t>（中文显示界面）；</w:t>
            </w:r>
          </w:p>
          <w:p w14:paraId="78442BBD" w14:textId="2E99BED4" w:rsidR="003056BD" w:rsidRPr="003056BD" w:rsidRDefault="003056BD" w:rsidP="002563DC">
            <w:pPr>
              <w:rPr>
                <w:sz w:val="20"/>
                <w:szCs w:val="20"/>
                <w:lang w:eastAsia="zh-CN"/>
              </w:rPr>
            </w:pPr>
            <w:r w:rsidRPr="003056BD">
              <w:rPr>
                <w:rFonts w:hint="eastAsia"/>
                <w:sz w:val="20"/>
                <w:szCs w:val="20"/>
                <w:highlight w:val="yellow"/>
                <w:lang w:eastAsia="zh-CN"/>
              </w:rPr>
              <w:t>LCD</w:t>
            </w:r>
            <w:r w:rsidRPr="003056BD">
              <w:rPr>
                <w:rFonts w:hint="eastAsia"/>
                <w:sz w:val="20"/>
                <w:szCs w:val="20"/>
                <w:highlight w:val="yellow"/>
                <w:lang w:eastAsia="zh-CN"/>
              </w:rPr>
              <w:t>显示文字</w:t>
            </w:r>
            <w:r w:rsidR="00DB465E">
              <w:rPr>
                <w:rFonts w:hint="eastAsia"/>
                <w:sz w:val="20"/>
                <w:szCs w:val="20"/>
                <w:highlight w:val="yellow"/>
                <w:lang w:eastAsia="zh-CN"/>
              </w:rPr>
              <w:t>提醒</w:t>
            </w:r>
            <w:r w:rsidRPr="003056BD">
              <w:rPr>
                <w:rFonts w:hint="eastAsia"/>
                <w:sz w:val="20"/>
                <w:szCs w:val="20"/>
                <w:highlight w:val="yellow"/>
                <w:lang w:eastAsia="zh-CN"/>
              </w:rPr>
              <w:t>“</w:t>
            </w:r>
            <w:r>
              <w:rPr>
                <w:rFonts w:hint="eastAsia"/>
                <w:sz w:val="20"/>
                <w:szCs w:val="20"/>
                <w:highlight w:val="yellow"/>
                <w:lang w:eastAsia="zh-CN"/>
              </w:rPr>
              <w:t>Please</w:t>
            </w:r>
            <w:r>
              <w:rPr>
                <w:sz w:val="20"/>
                <w:szCs w:val="20"/>
                <w:highlight w:val="yellow"/>
                <w:lang w:eastAsia="zh-CN"/>
              </w:rPr>
              <w:t xml:space="preserve"> </w:t>
            </w:r>
            <w:r w:rsidR="00DB465E">
              <w:rPr>
                <w:rFonts w:hint="eastAsia"/>
                <w:sz w:val="20"/>
                <w:szCs w:val="20"/>
                <w:highlight w:val="yellow"/>
                <w:lang w:eastAsia="zh-CN"/>
              </w:rPr>
              <w:t>put</w:t>
            </w:r>
            <w:r>
              <w:rPr>
                <w:sz w:val="20"/>
                <w:szCs w:val="20"/>
                <w:highlight w:val="yellow"/>
                <w:lang w:eastAsia="zh-CN"/>
              </w:rPr>
              <w:t xml:space="preserve"> </w:t>
            </w:r>
            <w:r w:rsidR="00DB465E">
              <w:rPr>
                <w:rFonts w:hint="eastAsia"/>
                <w:sz w:val="20"/>
                <w:szCs w:val="20"/>
                <w:highlight w:val="yellow"/>
                <w:lang w:eastAsia="zh-CN"/>
              </w:rPr>
              <w:t>the</w:t>
            </w:r>
            <w:r w:rsidR="00DB465E">
              <w:rPr>
                <w:sz w:val="20"/>
                <w:szCs w:val="20"/>
                <w:highlight w:val="yellow"/>
                <w:lang w:eastAsia="zh-CN"/>
              </w:rPr>
              <w:t xml:space="preserve"> gear lever </w:t>
            </w:r>
            <w:r>
              <w:rPr>
                <w:rFonts w:hint="eastAsia"/>
                <w:sz w:val="20"/>
                <w:szCs w:val="20"/>
                <w:highlight w:val="yellow"/>
                <w:lang w:eastAsia="zh-CN"/>
              </w:rPr>
              <w:t>to</w:t>
            </w:r>
            <w:r>
              <w:rPr>
                <w:sz w:val="20"/>
                <w:szCs w:val="20"/>
                <w:highlight w:val="yellow"/>
                <w:lang w:eastAsia="zh-CN"/>
              </w:rPr>
              <w:t xml:space="preserve"> </w:t>
            </w:r>
            <w:r>
              <w:rPr>
                <w:rFonts w:hint="eastAsia"/>
                <w:sz w:val="20"/>
                <w:szCs w:val="20"/>
                <w:highlight w:val="yellow"/>
                <w:lang w:eastAsia="zh-CN"/>
              </w:rPr>
              <w:t>N</w:t>
            </w:r>
            <w:r w:rsidRPr="003056BD">
              <w:rPr>
                <w:rFonts w:hint="eastAsia"/>
                <w:sz w:val="20"/>
                <w:szCs w:val="20"/>
                <w:highlight w:val="yellow"/>
                <w:lang w:eastAsia="zh-CN"/>
              </w:rPr>
              <w:t>”</w:t>
            </w:r>
            <w:r>
              <w:rPr>
                <w:rFonts w:hint="eastAsia"/>
                <w:sz w:val="20"/>
                <w:szCs w:val="20"/>
                <w:highlight w:val="yellow"/>
                <w:lang w:eastAsia="zh-CN"/>
              </w:rPr>
              <w:t>（</w:t>
            </w:r>
            <w:r w:rsidR="00DB465E">
              <w:rPr>
                <w:rFonts w:hint="eastAsia"/>
                <w:sz w:val="20"/>
                <w:szCs w:val="20"/>
                <w:highlight w:val="yellow"/>
                <w:lang w:eastAsia="zh-CN"/>
              </w:rPr>
              <w:t>英文</w:t>
            </w:r>
            <w:r>
              <w:rPr>
                <w:rFonts w:hint="eastAsia"/>
                <w:sz w:val="20"/>
                <w:szCs w:val="20"/>
                <w:highlight w:val="yellow"/>
                <w:lang w:eastAsia="zh-CN"/>
              </w:rPr>
              <w:t>显示界面）；</w:t>
            </w:r>
          </w:p>
        </w:tc>
      </w:tr>
      <w:tr w:rsidR="00E1586D" w14:paraId="65F52D8C" w14:textId="77777777" w:rsidTr="002563DC">
        <w:trPr>
          <w:trHeight w:val="522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6ECA3DD3" w14:textId="77777777" w:rsidR="00E1586D" w:rsidRDefault="00E1586D" w:rsidP="002563DC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取消条件</w:t>
            </w:r>
            <w:proofErr w:type="spellEnd"/>
          </w:p>
        </w:tc>
        <w:tc>
          <w:tcPr>
            <w:tcW w:w="86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33E52F2" w14:textId="0900AFDC" w:rsidR="00E1586D" w:rsidRPr="003056BD" w:rsidRDefault="00E1586D" w:rsidP="003056BD">
            <w:pPr>
              <w:pStyle w:val="af5"/>
              <w:numPr>
                <w:ilvl w:val="5"/>
                <w:numId w:val="9"/>
              </w:numPr>
              <w:rPr>
                <w:rFonts w:ascii="宋体" w:hAnsi="宋体" w:cs="Arial"/>
                <w:sz w:val="20"/>
                <w:szCs w:val="20"/>
              </w:rPr>
            </w:pPr>
            <w:proofErr w:type="spellStart"/>
            <w:r w:rsidRPr="003056BD">
              <w:rPr>
                <w:rFonts w:ascii="宋体" w:hAnsi="宋体" w:cs="Arial" w:hint="eastAsia"/>
                <w:sz w:val="20"/>
                <w:szCs w:val="20"/>
              </w:rPr>
              <w:t>点火锁OFF</w:t>
            </w:r>
            <w:proofErr w:type="spellEnd"/>
            <w:r w:rsidRPr="003056BD">
              <w:rPr>
                <w:rFonts w:ascii="宋体" w:hAnsi="宋体" w:cs="Arial" w:hint="eastAsia"/>
                <w:sz w:val="20"/>
                <w:szCs w:val="20"/>
              </w:rPr>
              <w:t>/ACC；</w:t>
            </w:r>
          </w:p>
          <w:p w14:paraId="5FB2B5CC" w14:textId="19036E21" w:rsidR="003056BD" w:rsidRPr="003056BD" w:rsidRDefault="003056BD" w:rsidP="003056BD">
            <w:pPr>
              <w:pStyle w:val="af5"/>
              <w:numPr>
                <w:ilvl w:val="5"/>
                <w:numId w:val="9"/>
              </w:numPr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未收到报文信号</w:t>
            </w:r>
          </w:p>
        </w:tc>
      </w:tr>
      <w:tr w:rsidR="00E1586D" w14:paraId="1EEB5266" w14:textId="77777777" w:rsidTr="002563DC">
        <w:trPr>
          <w:trHeight w:val="270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09E136EB" w14:textId="77777777" w:rsidR="00E1586D" w:rsidRDefault="00E1586D" w:rsidP="002563DC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6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0048DCB" w14:textId="09421DEA" w:rsidR="00E1586D" w:rsidRDefault="00E1586D" w:rsidP="002563DC">
            <w:pPr>
              <w:rPr>
                <w:sz w:val="20"/>
                <w:lang w:eastAsia="zh-CN"/>
              </w:rPr>
            </w:pPr>
          </w:p>
          <w:tbl>
            <w:tblPr>
              <w:tblW w:w="8050" w:type="dxa"/>
              <w:tblInd w:w="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62"/>
              <w:gridCol w:w="416"/>
              <w:gridCol w:w="572"/>
              <w:gridCol w:w="1218"/>
              <w:gridCol w:w="850"/>
              <w:gridCol w:w="3832"/>
            </w:tblGrid>
            <w:tr w:rsidR="003056BD" w:rsidRPr="00570468" w14:paraId="484EFAB8" w14:textId="77777777" w:rsidTr="002563DC">
              <w:trPr>
                <w:trHeight w:val="303"/>
              </w:trPr>
              <w:tc>
                <w:tcPr>
                  <w:tcW w:w="1162" w:type="dxa"/>
                  <w:shd w:val="clear" w:color="auto" w:fill="FFFF00"/>
                </w:tcPr>
                <w:p w14:paraId="59CF3475" w14:textId="77777777" w:rsidR="003056BD" w:rsidRPr="00570468" w:rsidRDefault="003056BD" w:rsidP="003056BD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 w:rsidRPr="00570468">
                    <w:rPr>
                      <w:rFonts w:hint="eastAsia"/>
                      <w:sz w:val="20"/>
                    </w:rPr>
                    <w:t>ID</w:t>
                  </w:r>
                </w:p>
              </w:tc>
              <w:tc>
                <w:tcPr>
                  <w:tcW w:w="416" w:type="dxa"/>
                  <w:shd w:val="clear" w:color="auto" w:fill="FFFF00"/>
                </w:tcPr>
                <w:p w14:paraId="7D1C618A" w14:textId="77777777" w:rsidR="003056BD" w:rsidRPr="00570468" w:rsidRDefault="003056BD" w:rsidP="003056BD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 w:rsidRPr="00570468">
                    <w:rPr>
                      <w:sz w:val="20"/>
                    </w:rPr>
                    <w:t>字节</w:t>
                  </w:r>
                </w:p>
              </w:tc>
              <w:tc>
                <w:tcPr>
                  <w:tcW w:w="572" w:type="dxa"/>
                  <w:shd w:val="clear" w:color="auto" w:fill="FFFF00"/>
                </w:tcPr>
                <w:p w14:paraId="44D6E0B2" w14:textId="77777777" w:rsidR="003056BD" w:rsidRPr="00570468" w:rsidRDefault="003056BD" w:rsidP="003056BD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 w:rsidRPr="00570468"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1218" w:type="dxa"/>
                  <w:shd w:val="clear" w:color="auto" w:fill="FFFF00"/>
                </w:tcPr>
                <w:p w14:paraId="0276E65B" w14:textId="77777777" w:rsidR="003056BD" w:rsidRPr="00570468" w:rsidRDefault="003056BD" w:rsidP="003056BD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 w:rsidRPr="00570468">
                    <w:rPr>
                      <w:sz w:val="20"/>
                    </w:rPr>
                    <w:t>内容</w:t>
                  </w:r>
                </w:p>
              </w:tc>
              <w:tc>
                <w:tcPr>
                  <w:tcW w:w="850" w:type="dxa"/>
                  <w:shd w:val="clear" w:color="auto" w:fill="FFFF00"/>
                </w:tcPr>
                <w:p w14:paraId="266FF4CC" w14:textId="77777777" w:rsidR="003056BD" w:rsidRPr="00570468" w:rsidRDefault="003056BD" w:rsidP="003056BD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 w:rsidRPr="00570468">
                    <w:rPr>
                      <w:rFonts w:hint="eastAsia"/>
                      <w:sz w:val="20"/>
                    </w:rPr>
                    <w:t>周期</w:t>
                  </w:r>
                </w:p>
              </w:tc>
              <w:tc>
                <w:tcPr>
                  <w:tcW w:w="3832" w:type="dxa"/>
                  <w:shd w:val="clear" w:color="auto" w:fill="FFFF00"/>
                </w:tcPr>
                <w:p w14:paraId="300EF162" w14:textId="77777777" w:rsidR="003056BD" w:rsidRPr="00570468" w:rsidRDefault="003056BD" w:rsidP="003056BD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 w:rsidRPr="00570468">
                    <w:rPr>
                      <w:sz w:val="20"/>
                    </w:rPr>
                    <w:t>备注</w:t>
                  </w:r>
                </w:p>
              </w:tc>
            </w:tr>
            <w:tr w:rsidR="003056BD" w:rsidRPr="00570468" w14:paraId="12FCD9F4" w14:textId="77777777" w:rsidTr="002563DC">
              <w:trPr>
                <w:trHeight w:val="303"/>
              </w:trPr>
              <w:tc>
                <w:tcPr>
                  <w:tcW w:w="1162" w:type="dxa"/>
                  <w:shd w:val="clear" w:color="auto" w:fill="FFFF00"/>
                  <w:vAlign w:val="center"/>
                </w:tcPr>
                <w:p w14:paraId="18F52E93" w14:textId="77777777" w:rsidR="003056BD" w:rsidRPr="00570468" w:rsidRDefault="003056BD" w:rsidP="003056BD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 w:hint="eastAsia"/>
                      <w:sz w:val="20"/>
                      <w:szCs w:val="20"/>
                      <w:lang w:eastAsia="zh-CN"/>
                    </w:rPr>
                    <w:t>18FFF531</w:t>
                  </w:r>
                  <w:r w:rsidRPr="00570468">
                    <w:rPr>
                      <w:rFonts w:ascii="Arial" w:hAnsi="Arial" w:cs="Arial"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416" w:type="dxa"/>
                  <w:shd w:val="clear" w:color="auto" w:fill="FFFF00"/>
                  <w:vAlign w:val="center"/>
                </w:tcPr>
                <w:p w14:paraId="11088D0E" w14:textId="77777777" w:rsidR="003056BD" w:rsidRPr="00570468" w:rsidRDefault="003056BD" w:rsidP="003056BD">
                  <w:pPr>
                    <w:rPr>
                      <w:rFonts w:ascii="宋体" w:hAnsi="宋体" w:cs="Arial"/>
                      <w:sz w:val="24"/>
                    </w:rPr>
                  </w:pPr>
                  <w:r>
                    <w:rPr>
                      <w:rFonts w:ascii="宋体" w:hAnsi="宋体" w:cs="Arial" w:hint="eastAsia"/>
                      <w:sz w:val="24"/>
                      <w:lang w:eastAsia="zh-CN"/>
                    </w:rPr>
                    <w:t>7</w:t>
                  </w:r>
                </w:p>
              </w:tc>
              <w:tc>
                <w:tcPr>
                  <w:tcW w:w="572" w:type="dxa"/>
                  <w:shd w:val="clear" w:color="auto" w:fill="FFFF00"/>
                  <w:vAlign w:val="center"/>
                </w:tcPr>
                <w:p w14:paraId="101808C9" w14:textId="77777777" w:rsidR="003056BD" w:rsidRPr="00570468" w:rsidRDefault="003056BD" w:rsidP="003056BD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 w:hint="eastAsia"/>
                      <w:sz w:val="20"/>
                      <w:szCs w:val="20"/>
                      <w:lang w:eastAsia="zh-CN"/>
                    </w:rPr>
                    <w:t>7-8</w:t>
                  </w:r>
                </w:p>
              </w:tc>
              <w:tc>
                <w:tcPr>
                  <w:tcW w:w="1218" w:type="dxa"/>
                  <w:shd w:val="clear" w:color="auto" w:fill="FFFF00"/>
                  <w:vAlign w:val="center"/>
                </w:tcPr>
                <w:p w14:paraId="0515D16D" w14:textId="77777777" w:rsidR="003056BD" w:rsidRPr="00570468" w:rsidRDefault="003056BD" w:rsidP="003056BD">
                  <w:pPr>
                    <w:rPr>
                      <w:rFonts w:ascii="宋体" w:hAnsi="宋体" w:cs="Arial"/>
                      <w:sz w:val="24"/>
                    </w:rPr>
                  </w:pPr>
                  <w:r>
                    <w:rPr>
                      <w:rFonts w:ascii="宋体" w:hAnsi="宋体" w:cs="Arial" w:hint="eastAsia"/>
                      <w:sz w:val="24"/>
                      <w:lang w:eastAsia="zh-CN"/>
                    </w:rPr>
                    <w:t>档位状态</w:t>
                  </w:r>
                </w:p>
              </w:tc>
              <w:tc>
                <w:tcPr>
                  <w:tcW w:w="850" w:type="dxa"/>
                  <w:shd w:val="clear" w:color="auto" w:fill="FFFF00"/>
                </w:tcPr>
                <w:p w14:paraId="3110043C" w14:textId="77777777" w:rsidR="003056BD" w:rsidRPr="00570468" w:rsidRDefault="003056BD" w:rsidP="003056BD">
                  <w:pPr>
                    <w:rPr>
                      <w:rFonts w:ascii="宋体" w:hAnsi="宋体" w:cs="Arial"/>
                      <w:sz w:val="20"/>
                      <w:szCs w:val="20"/>
                    </w:rPr>
                  </w:pPr>
                  <w:r w:rsidRPr="00570468">
                    <w:rPr>
                      <w:rFonts w:ascii="宋体" w:hAnsi="宋体" w:cs="Arial" w:hint="eastAsia"/>
                      <w:sz w:val="20"/>
                      <w:szCs w:val="20"/>
                    </w:rPr>
                    <w:t>100ms</w:t>
                  </w:r>
                </w:p>
              </w:tc>
              <w:tc>
                <w:tcPr>
                  <w:tcW w:w="3832" w:type="dxa"/>
                  <w:shd w:val="clear" w:color="auto" w:fill="FFFF00"/>
                  <w:vAlign w:val="center"/>
                </w:tcPr>
                <w:p w14:paraId="4E7F5022" w14:textId="77777777" w:rsidR="003056BD" w:rsidRDefault="003056BD" w:rsidP="003056BD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00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：手柄档位与实际一致</w:t>
                  </w:r>
                </w:p>
                <w:p w14:paraId="0531F622" w14:textId="5F897CF2" w:rsidR="003056BD" w:rsidRDefault="003056BD" w:rsidP="003056BD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01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：手柄档位与实际不一致</w:t>
                  </w:r>
                  <w:r w:rsidR="00DB465E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，仪表显示文字提醒“换挡开关未回</w:t>
                  </w:r>
                  <w:r w:rsidR="00DB465E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N</w:t>
                  </w:r>
                  <w:r w:rsidR="00DB465E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档”</w:t>
                  </w:r>
                </w:p>
                <w:p w14:paraId="68BC184B" w14:textId="77777777" w:rsidR="003056BD" w:rsidRPr="00570468" w:rsidRDefault="003056BD" w:rsidP="003056BD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10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，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11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暂不用</w:t>
                  </w:r>
                </w:p>
              </w:tc>
            </w:tr>
          </w:tbl>
          <w:p w14:paraId="1A8C998C" w14:textId="77777777" w:rsidR="00E1586D" w:rsidRDefault="00E1586D" w:rsidP="002563DC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</w:p>
        </w:tc>
      </w:tr>
      <w:tr w:rsidR="00E1586D" w14:paraId="5C2DB509" w14:textId="77777777" w:rsidTr="002563DC">
        <w:trPr>
          <w:trHeight w:val="270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44C4D1EB" w14:textId="77777777" w:rsidR="00E1586D" w:rsidRDefault="00E1586D" w:rsidP="002563DC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6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DB60D6C" w14:textId="77777777" w:rsidR="00E1586D" w:rsidRDefault="00E1586D" w:rsidP="002563DC">
            <w:pPr>
              <w:rPr>
                <w:rFonts w:ascii="宋体" w:hAnsi="宋体" w:cs="Arial"/>
                <w:sz w:val="20"/>
                <w:szCs w:val="20"/>
              </w:rPr>
            </w:pPr>
          </w:p>
        </w:tc>
      </w:tr>
    </w:tbl>
    <w:p w14:paraId="41FE5202" w14:textId="77777777" w:rsidR="00770110" w:rsidRPr="001B42AA" w:rsidRDefault="00770110" w:rsidP="001B42AA">
      <w:pPr>
        <w:rPr>
          <w:lang w:eastAsia="zh-CN"/>
        </w:rPr>
      </w:pPr>
    </w:p>
    <w:p w14:paraId="242CCBE1" w14:textId="77777777" w:rsidR="001B42AA" w:rsidRDefault="001B42AA" w:rsidP="001B42AA">
      <w:pPr>
        <w:rPr>
          <w:lang w:val="en-US" w:eastAsia="zh-CN"/>
        </w:rPr>
      </w:pPr>
    </w:p>
    <w:p w14:paraId="0E0F451D" w14:textId="3012DBFB" w:rsidR="00A133E5" w:rsidRDefault="00A133E5">
      <w:pPr>
        <w:pStyle w:val="2"/>
      </w:pPr>
      <w:proofErr w:type="spellStart"/>
      <w:r>
        <w:t>制动系统</w:t>
      </w:r>
      <w:proofErr w:type="spellEnd"/>
    </w:p>
    <w:p w14:paraId="3CAD2813" w14:textId="77777777" w:rsidR="00BF356C" w:rsidRDefault="00BF356C" w:rsidP="00BF356C">
      <w:pPr>
        <w:rPr>
          <w:lang w:eastAsia="zh-CN"/>
        </w:rPr>
      </w:pPr>
      <w:r>
        <w:rPr>
          <w:lang w:eastAsia="zh-CN"/>
        </w:rPr>
        <w:t>见《</w:t>
      </w:r>
      <w:r w:rsidRPr="00A76C6A">
        <w:rPr>
          <w:rFonts w:hint="eastAsia"/>
          <w:lang w:eastAsia="zh-CN"/>
        </w:rPr>
        <w:t>TF_03</w:t>
      </w:r>
      <w:r w:rsidRPr="00A76C6A">
        <w:rPr>
          <w:rFonts w:hint="eastAsia"/>
          <w:lang w:eastAsia="zh-CN"/>
        </w:rPr>
        <w:t>转向制动悬架系统显示及报警需求</w:t>
      </w:r>
      <w:r>
        <w:rPr>
          <w:lang w:eastAsia="zh-CN"/>
        </w:rPr>
        <w:t>》。</w:t>
      </w:r>
    </w:p>
    <w:p w14:paraId="435D7946" w14:textId="43206A6D" w:rsidR="008B2F5B" w:rsidRDefault="005A43BD" w:rsidP="00BF356C">
      <w:pPr>
        <w:rPr>
          <w:lang w:eastAsia="zh-CN"/>
        </w:rPr>
      </w:pPr>
      <w:r>
        <w:rPr>
          <w:rFonts w:hint="eastAsia"/>
          <w:lang w:eastAsia="zh-CN"/>
        </w:rPr>
        <w:t>坡道起步指示</w:t>
      </w:r>
      <w:r>
        <w:rPr>
          <w:rFonts w:hint="eastAsia"/>
          <w:lang w:eastAsia="zh-CN"/>
        </w:rPr>
        <w:t>-202309</w:t>
      </w:r>
      <w:r>
        <w:rPr>
          <w:rFonts w:hint="eastAsia"/>
          <w:lang w:eastAsia="zh-CN"/>
        </w:rPr>
        <w:t>量产版本实现</w:t>
      </w:r>
    </w:p>
    <w:p w14:paraId="2B670B14" w14:textId="12AFD586" w:rsidR="0085299A" w:rsidRDefault="0085299A" w:rsidP="0085299A">
      <w:pPr>
        <w:pStyle w:val="3"/>
        <w:rPr>
          <w:lang w:eastAsia="zh-CN"/>
        </w:rPr>
      </w:pPr>
      <w:r>
        <w:rPr>
          <w:rFonts w:hint="eastAsia"/>
          <w:lang w:eastAsia="zh-CN"/>
        </w:rPr>
        <w:t>坡道起步指示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85299A" w:rsidRPr="00AE69A3" w14:paraId="56AEA274" w14:textId="77777777" w:rsidTr="00D91245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47FCED0" w14:textId="77777777" w:rsidR="0085299A" w:rsidRPr="00AE69A3" w:rsidRDefault="0085299A" w:rsidP="00D91245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lang w:eastAsia="zh-CN"/>
              </w:rPr>
            </w:pPr>
            <w:r w:rsidRPr="00AE69A3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lang w:eastAsia="zh-CN"/>
              </w:rPr>
              <w:t>功能名称</w:t>
            </w:r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762DD0C2" w14:textId="77777777" w:rsidR="0085299A" w:rsidRPr="00AE69A3" w:rsidRDefault="0085299A" w:rsidP="0085299A">
            <w:pPr>
              <w:pStyle w:val="3"/>
              <w:numPr>
                <w:ilvl w:val="0"/>
                <w:numId w:val="0"/>
              </w:numPr>
              <w:spacing w:after="120"/>
              <w:ind w:left="720"/>
              <w:jc w:val="center"/>
              <w:rPr>
                <w:lang w:val="en-US" w:eastAsia="zh-CN"/>
              </w:rPr>
            </w:pPr>
            <w:r w:rsidRPr="00AE69A3">
              <w:rPr>
                <w:rFonts w:hint="eastAsia"/>
                <w:lang w:val="en-US" w:eastAsia="zh-CN"/>
              </w:rPr>
              <w:t>坡道起步指示</w:t>
            </w:r>
          </w:p>
        </w:tc>
      </w:tr>
      <w:tr w:rsidR="0085299A" w:rsidRPr="00AE69A3" w14:paraId="11389AA6" w14:textId="77777777" w:rsidTr="00D91245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49B1F46" w14:textId="77777777" w:rsidR="0085299A" w:rsidRPr="00AE69A3" w:rsidRDefault="0085299A" w:rsidP="00D91245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proofErr w:type="spellStart"/>
            <w:r w:rsidRPr="00AE69A3">
              <w:rPr>
                <w:rFonts w:asciiTheme="minorEastAsia" w:hAnsiTheme="minorEastAsia" w:cs="Arial" w:hint="eastAsia"/>
                <w:b/>
                <w:bCs/>
                <w:sz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4E0B7FD2" w14:textId="77777777" w:rsidR="0085299A" w:rsidRPr="00AE69A3" w:rsidRDefault="0085299A" w:rsidP="00D91245">
            <w:pPr>
              <w:spacing w:after="120"/>
              <w:jc w:val="both"/>
              <w:rPr>
                <w:rFonts w:asciiTheme="minorEastAsia" w:hAnsiTheme="minorEastAsia" w:cs="Arial"/>
                <w:sz w:val="20"/>
                <w:lang w:eastAsia="zh-CN"/>
              </w:rPr>
            </w:pPr>
            <w:r w:rsidRPr="00AE69A3">
              <w:rPr>
                <w:rFonts w:asciiTheme="minorEastAsia" w:hAnsiTheme="minorEastAsia" w:cs="Arial" w:hint="eastAsia"/>
                <w:sz w:val="20"/>
                <w:lang w:eastAsia="zh-CN"/>
              </w:rPr>
              <w:t>目前该功能只在匹配AMT时才有</w:t>
            </w:r>
          </w:p>
          <w:p w14:paraId="2A336864" w14:textId="77777777" w:rsidR="0085299A" w:rsidRPr="00AE69A3" w:rsidRDefault="0085299A" w:rsidP="00D91245">
            <w:pPr>
              <w:spacing w:after="120"/>
              <w:jc w:val="both"/>
              <w:rPr>
                <w:rFonts w:asciiTheme="minorEastAsia" w:hAnsiTheme="minorEastAsia" w:cs="Arial"/>
                <w:sz w:val="20"/>
                <w:lang w:eastAsia="zh-CN"/>
              </w:rPr>
            </w:pPr>
            <w:r w:rsidRPr="00AE69A3">
              <w:rPr>
                <w:rFonts w:asciiTheme="minorEastAsia" w:hAnsiTheme="minorEastAsia" w:cs="Arial" w:hint="eastAsia"/>
                <w:sz w:val="20"/>
                <w:lang w:eastAsia="zh-CN"/>
              </w:rPr>
              <w:t>仪表接收ABS/EBS发的总线信号，在LCD上显示坡道起步指示灯。</w:t>
            </w:r>
          </w:p>
        </w:tc>
      </w:tr>
      <w:tr w:rsidR="0085299A" w:rsidRPr="00AE69A3" w14:paraId="0461AE37" w14:textId="77777777" w:rsidTr="00D91245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3918F5F" w14:textId="77777777" w:rsidR="0085299A" w:rsidRPr="00AE69A3" w:rsidRDefault="0085299A" w:rsidP="00D91245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proofErr w:type="spellStart"/>
            <w:r w:rsidRPr="00AE69A3">
              <w:rPr>
                <w:rFonts w:asciiTheme="minorEastAsia" w:hAnsiTheme="minorEastAsia" w:cs="Arial" w:hint="eastAsia"/>
                <w:b/>
                <w:bCs/>
                <w:sz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42360AC6" w14:textId="77777777" w:rsidR="0085299A" w:rsidRPr="00AE69A3" w:rsidRDefault="0085299A" w:rsidP="00D91245">
            <w:pPr>
              <w:spacing w:after="120"/>
              <w:jc w:val="both"/>
              <w:rPr>
                <w:rFonts w:asciiTheme="minorEastAsia" w:hAnsiTheme="minorEastAsia"/>
                <w:sz w:val="20"/>
                <w:lang w:eastAsia="zh-CN"/>
              </w:rPr>
            </w:pPr>
            <w:r w:rsidRPr="00AE69A3">
              <w:rPr>
                <w:rFonts w:asciiTheme="minorEastAsia" w:hAnsiTheme="minorEastAsia" w:hint="eastAsia"/>
                <w:sz w:val="20"/>
                <w:lang w:eastAsia="zh-CN"/>
              </w:rPr>
              <w:t>以下所有条件满足时，进入</w:t>
            </w:r>
          </w:p>
          <w:p w14:paraId="2E4830E9" w14:textId="77777777" w:rsidR="0085299A" w:rsidRPr="00AE69A3" w:rsidRDefault="0085299A" w:rsidP="00D91245">
            <w:pPr>
              <w:spacing w:after="120"/>
              <w:jc w:val="both"/>
              <w:rPr>
                <w:rFonts w:asciiTheme="minorEastAsia" w:hAnsiTheme="minorEastAsia" w:cs="Arial"/>
                <w:sz w:val="20"/>
                <w:lang w:eastAsia="zh-CN"/>
              </w:rPr>
            </w:pPr>
            <w:r w:rsidRPr="00AE69A3">
              <w:rPr>
                <w:rFonts w:asciiTheme="minorEastAsia" w:hAnsiTheme="minorEastAsia" w:cs="Arial" w:hint="eastAsia"/>
                <w:sz w:val="20"/>
                <w:lang w:eastAsia="zh-CN"/>
              </w:rPr>
              <w:t>1.ON</w:t>
            </w:r>
            <w:proofErr w:type="gramStart"/>
            <w:r w:rsidRPr="00AE69A3">
              <w:rPr>
                <w:rFonts w:asciiTheme="minorEastAsia" w:hAnsiTheme="minorEastAsia" w:cs="Arial" w:hint="eastAsia"/>
                <w:sz w:val="20"/>
                <w:lang w:eastAsia="zh-CN"/>
              </w:rPr>
              <w:t>档</w:t>
            </w:r>
            <w:proofErr w:type="gramEnd"/>
            <w:r w:rsidRPr="00AE69A3">
              <w:rPr>
                <w:rFonts w:asciiTheme="minorEastAsia" w:hAnsiTheme="minorEastAsia" w:cs="Arial" w:hint="eastAsia"/>
                <w:sz w:val="20"/>
                <w:lang w:eastAsia="zh-CN"/>
              </w:rPr>
              <w:t>电源接通；</w:t>
            </w:r>
          </w:p>
          <w:p w14:paraId="22893276" w14:textId="77777777" w:rsidR="0085299A" w:rsidRPr="00AE69A3" w:rsidRDefault="0085299A" w:rsidP="00D91245">
            <w:pPr>
              <w:spacing w:after="120"/>
              <w:jc w:val="both"/>
              <w:rPr>
                <w:rFonts w:asciiTheme="minorEastAsia" w:hAnsiTheme="minorEastAsia"/>
                <w:sz w:val="20"/>
                <w:lang w:eastAsia="zh-CN"/>
              </w:rPr>
            </w:pPr>
            <w:r w:rsidRPr="00AE69A3">
              <w:rPr>
                <w:rFonts w:asciiTheme="minorEastAsia" w:hAnsiTheme="minorEastAsia" w:hint="eastAsia"/>
                <w:sz w:val="20"/>
                <w:lang w:eastAsia="zh-CN"/>
              </w:rPr>
              <w:t>2.收到</w:t>
            </w:r>
            <w:r w:rsidRPr="00AE69A3">
              <w:rPr>
                <w:rFonts w:asciiTheme="minorEastAsia" w:hAnsiTheme="minorEastAsia" w:cs="Arial" w:hint="eastAsia"/>
                <w:sz w:val="20"/>
                <w:lang w:eastAsia="zh-CN"/>
              </w:rPr>
              <w:t>ABS/EBS发的总线信号，</w:t>
            </w:r>
          </w:p>
        </w:tc>
      </w:tr>
      <w:tr w:rsidR="0085299A" w:rsidRPr="00AE69A3" w14:paraId="40FF54F8" w14:textId="77777777" w:rsidTr="00D91245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2652330" w14:textId="77777777" w:rsidR="0085299A" w:rsidRPr="00AE69A3" w:rsidRDefault="0085299A" w:rsidP="00D91245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proofErr w:type="spellStart"/>
            <w:r w:rsidRPr="00AE69A3">
              <w:rPr>
                <w:rFonts w:asciiTheme="minorEastAsia" w:hAnsiTheme="minorEastAsia" w:cs="Arial" w:hint="eastAsia"/>
                <w:b/>
                <w:bCs/>
                <w:sz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6D03AC8B" w14:textId="77777777" w:rsidR="0085299A" w:rsidRPr="00AE69A3" w:rsidRDefault="0085299A" w:rsidP="00D91245">
            <w:pPr>
              <w:spacing w:after="120"/>
              <w:jc w:val="both"/>
              <w:rPr>
                <w:rFonts w:asciiTheme="minorEastAsia" w:hAnsiTheme="minorEastAsia" w:cs="Arial"/>
                <w:sz w:val="20"/>
                <w:lang w:eastAsia="zh-CN"/>
              </w:rPr>
            </w:pPr>
            <w:r w:rsidRPr="00AE69A3">
              <w:rPr>
                <w:rFonts w:asciiTheme="minorEastAsia" w:hAnsiTheme="minorEastAsia" w:cs="Arial" w:hint="eastAsia"/>
                <w:sz w:val="20"/>
                <w:lang w:eastAsia="zh-CN"/>
              </w:rPr>
              <w:t>仪表显示坡道起步指示灯</w:t>
            </w:r>
          </w:p>
        </w:tc>
      </w:tr>
      <w:tr w:rsidR="0085299A" w:rsidRPr="00AE69A3" w14:paraId="1BED29DF" w14:textId="77777777" w:rsidTr="00D91245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E6B8D54" w14:textId="77777777" w:rsidR="0085299A" w:rsidRPr="00AE69A3" w:rsidRDefault="0085299A" w:rsidP="00D91245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r w:rsidRPr="00AE69A3">
              <w:rPr>
                <w:rFonts w:asciiTheme="minorEastAsia" w:hAnsiTheme="minorEastAsia" w:cs="Arial" w:hint="eastAsia"/>
                <w:b/>
                <w:bCs/>
                <w:sz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1F19A430" w14:textId="4E291C20" w:rsidR="0085299A" w:rsidRPr="00AE69A3" w:rsidRDefault="0085299A" w:rsidP="00D91245">
            <w:pPr>
              <w:spacing w:after="120"/>
              <w:jc w:val="both"/>
              <w:rPr>
                <w:rFonts w:asciiTheme="minorEastAsia" w:hAnsiTheme="minorEastAsia"/>
                <w:sz w:val="20"/>
                <w:lang w:eastAsia="zh-CN"/>
              </w:rPr>
            </w:pPr>
          </w:p>
          <w:p w14:paraId="35BC82A8" w14:textId="4C8CCAAB" w:rsidR="0085299A" w:rsidRPr="00AE69A3" w:rsidRDefault="0085299A" w:rsidP="00D91245">
            <w:pPr>
              <w:spacing w:after="120"/>
              <w:jc w:val="both"/>
              <w:rPr>
                <w:rFonts w:asciiTheme="minorEastAsia" w:hAnsiTheme="minorEastAsia"/>
                <w:sz w:val="20"/>
                <w:lang w:eastAsia="zh-CN"/>
              </w:rPr>
            </w:pPr>
            <w:r w:rsidRPr="00AE69A3">
              <w:rPr>
                <w:rFonts w:asciiTheme="minorEastAsia" w:hAnsiTheme="minorEastAsia"/>
                <w:noProof/>
                <w:sz w:val="20"/>
                <w:lang w:val="en-US" w:eastAsia="zh-CN"/>
              </w:rPr>
              <w:drawing>
                <wp:inline distT="0" distB="0" distL="0" distR="0" wp14:anchorId="445A6D81" wp14:editId="5C27B784">
                  <wp:extent cx="381000" cy="381000"/>
                  <wp:effectExtent l="0" t="0" r="0" b="0"/>
                  <wp:docPr id="70" name="图片 70" descr="F:\仪表&amp;IVI开发\仪表原有设计文档\D760\改型驾驶室\HMI\40_40_slices\坡道起步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F:\仪表&amp;IVI开发\仪表原有设计文档\D760\改型驾驶室\HMI\40_40_slices\坡道起步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5299A" w:rsidRPr="00AE69A3" w14:paraId="34243ED4" w14:textId="77777777" w:rsidTr="00D91245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46C0462" w14:textId="77777777" w:rsidR="0085299A" w:rsidRPr="00AE69A3" w:rsidRDefault="0085299A" w:rsidP="00D91245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proofErr w:type="spellStart"/>
            <w:r w:rsidRPr="00AE69A3">
              <w:rPr>
                <w:rFonts w:asciiTheme="minorEastAsia" w:hAnsiTheme="minorEastAsia" w:cs="Arial" w:hint="eastAsia"/>
                <w:b/>
                <w:bCs/>
                <w:sz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6EF12287" w14:textId="77777777" w:rsidR="0085299A" w:rsidRPr="00AE69A3" w:rsidRDefault="0085299A" w:rsidP="00D91245">
            <w:pPr>
              <w:spacing w:after="120"/>
              <w:jc w:val="both"/>
              <w:rPr>
                <w:rFonts w:asciiTheme="minorEastAsia" w:hAnsiTheme="minorEastAsia"/>
                <w:sz w:val="20"/>
                <w:lang w:eastAsia="zh-CN"/>
              </w:rPr>
            </w:pPr>
            <w:r w:rsidRPr="00AE69A3">
              <w:rPr>
                <w:rFonts w:asciiTheme="minorEastAsia" w:hAnsiTheme="minorEastAsia" w:hint="eastAsia"/>
                <w:sz w:val="20"/>
                <w:lang w:eastAsia="zh-CN"/>
              </w:rPr>
              <w:t>以下任意条件满足时，退出</w:t>
            </w:r>
          </w:p>
          <w:p w14:paraId="33C689DB" w14:textId="77777777" w:rsidR="0085299A" w:rsidRPr="00AE69A3" w:rsidRDefault="0085299A" w:rsidP="00D91245">
            <w:pPr>
              <w:spacing w:after="120"/>
              <w:jc w:val="both"/>
              <w:rPr>
                <w:rFonts w:asciiTheme="minorEastAsia" w:hAnsiTheme="minorEastAsia" w:cs="Arial"/>
                <w:sz w:val="20"/>
                <w:lang w:eastAsia="zh-CN"/>
              </w:rPr>
            </w:pPr>
            <w:r w:rsidRPr="00AE69A3">
              <w:rPr>
                <w:rFonts w:asciiTheme="minorEastAsia" w:hAnsiTheme="minorEastAsia" w:cs="Arial" w:hint="eastAsia"/>
                <w:sz w:val="20"/>
                <w:lang w:eastAsia="zh-CN"/>
              </w:rPr>
              <w:t>1.ON</w:t>
            </w:r>
            <w:proofErr w:type="gramStart"/>
            <w:r w:rsidRPr="00AE69A3">
              <w:rPr>
                <w:rFonts w:asciiTheme="minorEastAsia" w:hAnsiTheme="minorEastAsia" w:cs="Arial" w:hint="eastAsia"/>
                <w:sz w:val="20"/>
                <w:lang w:eastAsia="zh-CN"/>
              </w:rPr>
              <w:t>档</w:t>
            </w:r>
            <w:proofErr w:type="gramEnd"/>
            <w:r w:rsidRPr="00AE69A3">
              <w:rPr>
                <w:rFonts w:asciiTheme="minorEastAsia" w:hAnsiTheme="minorEastAsia" w:cs="Arial" w:hint="eastAsia"/>
                <w:sz w:val="20"/>
                <w:lang w:eastAsia="zh-CN"/>
              </w:rPr>
              <w:t>电源断开；</w:t>
            </w:r>
          </w:p>
          <w:p w14:paraId="62A3774A" w14:textId="77777777" w:rsidR="0085299A" w:rsidRPr="00AE69A3" w:rsidRDefault="0085299A" w:rsidP="00D91245">
            <w:pPr>
              <w:spacing w:after="120"/>
              <w:jc w:val="both"/>
              <w:rPr>
                <w:rFonts w:asciiTheme="minorEastAsia" w:hAnsiTheme="minorEastAsia"/>
                <w:sz w:val="20"/>
                <w:lang w:eastAsia="zh-CN"/>
              </w:rPr>
            </w:pPr>
            <w:r w:rsidRPr="00AE69A3">
              <w:rPr>
                <w:rFonts w:asciiTheme="minorEastAsia" w:hAnsiTheme="minorEastAsia" w:cs="Arial" w:hint="eastAsia"/>
                <w:sz w:val="20"/>
                <w:lang w:eastAsia="zh-CN"/>
              </w:rPr>
              <w:t>2.</w:t>
            </w:r>
            <w:r w:rsidRPr="00AE69A3">
              <w:rPr>
                <w:rFonts w:asciiTheme="minorEastAsia" w:hAnsiTheme="minorEastAsia" w:hint="eastAsia"/>
                <w:sz w:val="20"/>
                <w:lang w:eastAsia="zh-CN"/>
              </w:rPr>
              <w:t>仪表收不到ABS/EBS总线信号</w:t>
            </w:r>
            <w:r w:rsidRPr="00AE69A3">
              <w:rPr>
                <w:rFonts w:asciiTheme="minorEastAsia" w:hAnsiTheme="minorEastAsia" w:cs="Arial" w:hint="eastAsia"/>
                <w:sz w:val="20"/>
                <w:lang w:eastAsia="zh-CN"/>
              </w:rPr>
              <w:t>，或者信号无效</w:t>
            </w:r>
          </w:p>
        </w:tc>
      </w:tr>
      <w:tr w:rsidR="0085299A" w:rsidRPr="00AE69A3" w14:paraId="3FF48522" w14:textId="77777777" w:rsidTr="00D91245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D8B28E6" w14:textId="77777777" w:rsidR="0085299A" w:rsidRPr="00AE69A3" w:rsidRDefault="0085299A" w:rsidP="00D91245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proofErr w:type="spellStart"/>
            <w:r w:rsidRPr="00AE69A3">
              <w:rPr>
                <w:rFonts w:asciiTheme="minorEastAsia" w:hAnsiTheme="minorEastAsia" w:cs="Arial" w:hint="eastAsia"/>
                <w:b/>
                <w:bCs/>
                <w:sz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1B8981EC" w14:textId="12E18FA9" w:rsidR="0085299A" w:rsidRPr="00AE69A3" w:rsidRDefault="00650574" w:rsidP="00D91245">
            <w:pPr>
              <w:spacing w:after="120"/>
              <w:jc w:val="both"/>
              <w:rPr>
                <w:rFonts w:asciiTheme="minorEastAsia" w:hAnsiTheme="minorEastAsia" w:cs="Arial"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lang w:eastAsia="zh-CN"/>
              </w:rPr>
              <w:t>接收总线信号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797"/>
              <w:gridCol w:w="1004"/>
              <w:gridCol w:w="666"/>
              <w:gridCol w:w="1373"/>
              <w:gridCol w:w="608"/>
              <w:gridCol w:w="573"/>
              <w:gridCol w:w="2407"/>
            </w:tblGrid>
            <w:tr w:rsidR="0085299A" w:rsidRPr="00AE69A3" w14:paraId="0B29FF05" w14:textId="77777777" w:rsidTr="00650574">
              <w:tc>
                <w:tcPr>
                  <w:tcW w:w="536" w:type="pct"/>
                  <w:shd w:val="clear" w:color="auto" w:fill="D9D9D9" w:themeFill="background1" w:themeFillShade="D9"/>
                  <w:vAlign w:val="center"/>
                </w:tcPr>
                <w:p w14:paraId="0549F6D5" w14:textId="77777777" w:rsidR="0085299A" w:rsidRPr="00AE69A3" w:rsidRDefault="0085299A" w:rsidP="00D91245">
                  <w:pPr>
                    <w:pStyle w:val="HR"/>
                    <w:spacing w:after="120"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18"/>
                      <w:lang w:val="sv-SE"/>
                    </w:rPr>
                  </w:pPr>
                  <w:bookmarkStart w:id="9" w:name="_Hlk149137381"/>
                  <w:proofErr w:type="gramStart"/>
                  <w:r w:rsidRPr="00AE69A3">
                    <w:rPr>
                      <w:rFonts w:asciiTheme="minorEastAsia" w:eastAsiaTheme="minorEastAsia" w:hAnsiTheme="minorEastAsia" w:hint="eastAsia"/>
                      <w:sz w:val="18"/>
                    </w:rPr>
                    <w:t>报文名</w:t>
                  </w:r>
                  <w:proofErr w:type="gramEnd"/>
                </w:p>
              </w:tc>
              <w:tc>
                <w:tcPr>
                  <w:tcW w:w="676" w:type="pct"/>
                  <w:shd w:val="clear" w:color="auto" w:fill="D9D9D9" w:themeFill="background1" w:themeFillShade="D9"/>
                  <w:vAlign w:val="center"/>
                </w:tcPr>
                <w:p w14:paraId="018EF06C" w14:textId="77777777" w:rsidR="0085299A" w:rsidRPr="00AE69A3" w:rsidRDefault="0085299A" w:rsidP="00D91245">
                  <w:pPr>
                    <w:pStyle w:val="HR"/>
                    <w:spacing w:after="120"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18"/>
                      <w:lang w:val="sv-SE"/>
                    </w:rPr>
                  </w:pPr>
                  <w:r w:rsidRPr="00AE69A3">
                    <w:rPr>
                      <w:rFonts w:asciiTheme="minorEastAsia" w:eastAsiaTheme="minorEastAsia" w:hAnsiTheme="minorEastAsia" w:hint="eastAsia"/>
                      <w:sz w:val="18"/>
                      <w:lang w:val="sv-SE"/>
                    </w:rPr>
                    <w:t>ID</w:t>
                  </w:r>
                </w:p>
              </w:tc>
              <w:tc>
                <w:tcPr>
                  <w:tcW w:w="448" w:type="pct"/>
                  <w:shd w:val="clear" w:color="auto" w:fill="D9D9D9" w:themeFill="background1" w:themeFillShade="D9"/>
                  <w:vAlign w:val="center"/>
                </w:tcPr>
                <w:p w14:paraId="63AA04B2" w14:textId="77777777" w:rsidR="0085299A" w:rsidRPr="00AE69A3" w:rsidRDefault="0085299A" w:rsidP="00D91245">
                  <w:pPr>
                    <w:pStyle w:val="HR"/>
                    <w:spacing w:after="120"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18"/>
                      <w:lang w:val="sv-SE"/>
                    </w:rPr>
                  </w:pPr>
                  <w:r w:rsidRPr="00AE69A3">
                    <w:rPr>
                      <w:rFonts w:asciiTheme="minorEastAsia" w:eastAsiaTheme="minorEastAsia" w:hAnsiTheme="minorEastAsia" w:hint="eastAsia"/>
                      <w:sz w:val="18"/>
                    </w:rPr>
                    <w:t>周期</w:t>
                  </w:r>
                </w:p>
              </w:tc>
              <w:tc>
                <w:tcPr>
                  <w:tcW w:w="924" w:type="pct"/>
                  <w:shd w:val="clear" w:color="auto" w:fill="D9D9D9" w:themeFill="background1" w:themeFillShade="D9"/>
                  <w:vAlign w:val="center"/>
                </w:tcPr>
                <w:p w14:paraId="0C8319FA" w14:textId="77777777" w:rsidR="0085299A" w:rsidRPr="00AE69A3" w:rsidRDefault="0085299A" w:rsidP="00D91245">
                  <w:pPr>
                    <w:pStyle w:val="HR"/>
                    <w:spacing w:after="120"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18"/>
                      <w:lang w:val="sv-SE"/>
                    </w:rPr>
                  </w:pPr>
                  <w:r w:rsidRPr="00AE69A3">
                    <w:rPr>
                      <w:rFonts w:asciiTheme="minorEastAsia" w:eastAsiaTheme="minorEastAsia" w:hAnsiTheme="minorEastAsia"/>
                      <w:sz w:val="18"/>
                    </w:rPr>
                    <w:t>内容</w:t>
                  </w:r>
                </w:p>
              </w:tc>
              <w:tc>
                <w:tcPr>
                  <w:tcW w:w="409" w:type="pct"/>
                  <w:shd w:val="clear" w:color="auto" w:fill="D9D9D9" w:themeFill="background1" w:themeFillShade="D9"/>
                  <w:vAlign w:val="center"/>
                </w:tcPr>
                <w:p w14:paraId="1C884DAF" w14:textId="77777777" w:rsidR="0085299A" w:rsidRPr="00AE69A3" w:rsidRDefault="0085299A" w:rsidP="00D91245">
                  <w:pPr>
                    <w:pStyle w:val="HR"/>
                    <w:spacing w:after="120"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18"/>
                      <w:lang w:val="sv-SE"/>
                    </w:rPr>
                  </w:pPr>
                  <w:r w:rsidRPr="00AE69A3">
                    <w:rPr>
                      <w:rFonts w:asciiTheme="minorEastAsia" w:eastAsiaTheme="minorEastAsia" w:hAnsiTheme="minorEastAsia"/>
                      <w:sz w:val="18"/>
                    </w:rPr>
                    <w:t>字节</w:t>
                  </w:r>
                </w:p>
              </w:tc>
              <w:tc>
                <w:tcPr>
                  <w:tcW w:w="386" w:type="pct"/>
                  <w:shd w:val="clear" w:color="auto" w:fill="D9D9D9" w:themeFill="background1" w:themeFillShade="D9"/>
                  <w:vAlign w:val="center"/>
                </w:tcPr>
                <w:p w14:paraId="3418FF74" w14:textId="77777777" w:rsidR="0085299A" w:rsidRPr="00AE69A3" w:rsidRDefault="0085299A" w:rsidP="00D91245">
                  <w:pPr>
                    <w:pStyle w:val="HR"/>
                    <w:spacing w:after="120"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18"/>
                      <w:lang w:val="sv-SE"/>
                    </w:rPr>
                  </w:pPr>
                  <w:r w:rsidRPr="00AE69A3">
                    <w:rPr>
                      <w:rFonts w:asciiTheme="minorEastAsia" w:eastAsiaTheme="minorEastAsia" w:hAnsiTheme="minorEastAsia"/>
                      <w:sz w:val="18"/>
                    </w:rPr>
                    <w:t>位</w:t>
                  </w:r>
                </w:p>
              </w:tc>
              <w:tc>
                <w:tcPr>
                  <w:tcW w:w="1620" w:type="pct"/>
                  <w:shd w:val="clear" w:color="auto" w:fill="D9D9D9" w:themeFill="background1" w:themeFillShade="D9"/>
                  <w:vAlign w:val="center"/>
                </w:tcPr>
                <w:p w14:paraId="3E0CC68E" w14:textId="77777777" w:rsidR="0085299A" w:rsidRPr="00AE69A3" w:rsidRDefault="0085299A" w:rsidP="00D91245">
                  <w:pPr>
                    <w:pStyle w:val="HR"/>
                    <w:spacing w:after="120"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18"/>
                      <w:lang w:val="sv-SE"/>
                    </w:rPr>
                  </w:pPr>
                  <w:r w:rsidRPr="00AE69A3">
                    <w:rPr>
                      <w:rFonts w:asciiTheme="minorEastAsia" w:eastAsiaTheme="minorEastAsia" w:hAnsiTheme="minorEastAsia"/>
                      <w:sz w:val="18"/>
                    </w:rPr>
                    <w:t>备注</w:t>
                  </w:r>
                </w:p>
              </w:tc>
            </w:tr>
            <w:tr w:rsidR="0085299A" w:rsidRPr="00AE69A3" w14:paraId="2F8FB1C5" w14:textId="77777777" w:rsidTr="00650574">
              <w:tc>
                <w:tcPr>
                  <w:tcW w:w="536" w:type="pct"/>
                  <w:vAlign w:val="center"/>
                </w:tcPr>
                <w:p w14:paraId="65291697" w14:textId="3DCC5085" w:rsidR="0085299A" w:rsidRPr="00AE69A3" w:rsidRDefault="0085299A" w:rsidP="00D91245">
                  <w:pPr>
                    <w:spacing w:after="120"/>
                    <w:jc w:val="both"/>
                    <w:rPr>
                      <w:rFonts w:asciiTheme="minorEastAsia" w:hAnsiTheme="minorEastAsia"/>
                      <w:sz w:val="18"/>
                      <w:lang w:eastAsia="zh-CN"/>
                    </w:rPr>
                  </w:pPr>
                  <w:r w:rsidRPr="00AE69A3">
                    <w:rPr>
                      <w:rFonts w:asciiTheme="minorEastAsia" w:hAnsiTheme="minorEastAsia" w:hint="eastAsia"/>
                      <w:sz w:val="18"/>
                      <w:lang w:eastAsia="zh-CN"/>
                    </w:rPr>
                    <w:t>EBC</w:t>
                  </w:r>
                  <w:r>
                    <w:rPr>
                      <w:rFonts w:asciiTheme="minorEastAsia" w:hAnsiTheme="minorEastAsia" w:hint="eastAsia"/>
                      <w:sz w:val="18"/>
                      <w:lang w:eastAsia="zh-CN"/>
                    </w:rPr>
                    <w:t>1</w:t>
                  </w:r>
                </w:p>
              </w:tc>
              <w:tc>
                <w:tcPr>
                  <w:tcW w:w="676" w:type="pct"/>
                  <w:shd w:val="clear" w:color="auto" w:fill="auto"/>
                  <w:vAlign w:val="center"/>
                </w:tcPr>
                <w:p w14:paraId="74548C66" w14:textId="7E47D842" w:rsidR="0085299A" w:rsidRPr="00AE69A3" w:rsidRDefault="0085299A" w:rsidP="00D91245">
                  <w:pPr>
                    <w:spacing w:after="120"/>
                    <w:jc w:val="both"/>
                    <w:rPr>
                      <w:rFonts w:asciiTheme="minorEastAsia" w:hAnsiTheme="minorEastAsia"/>
                      <w:sz w:val="18"/>
                      <w:lang w:eastAsia="zh-CN"/>
                    </w:rPr>
                  </w:pPr>
                  <w:r w:rsidRPr="00AE69A3">
                    <w:rPr>
                      <w:rFonts w:asciiTheme="minorEastAsia" w:hAnsiTheme="minorEastAsia"/>
                      <w:sz w:val="18"/>
                      <w:lang w:eastAsia="zh-CN"/>
                    </w:rPr>
                    <w:t>18</w:t>
                  </w:r>
                  <w:r>
                    <w:rPr>
                      <w:rFonts w:asciiTheme="minorEastAsia" w:hAnsiTheme="minorEastAsia" w:hint="eastAsia"/>
                      <w:sz w:val="18"/>
                      <w:lang w:eastAsia="zh-CN"/>
                    </w:rPr>
                    <w:t>F0010B</w:t>
                  </w:r>
                </w:p>
              </w:tc>
              <w:tc>
                <w:tcPr>
                  <w:tcW w:w="448" w:type="pct"/>
                  <w:vAlign w:val="center"/>
                </w:tcPr>
                <w:p w14:paraId="6A9B1452" w14:textId="77777777" w:rsidR="0085299A" w:rsidRPr="00AE69A3" w:rsidRDefault="0085299A" w:rsidP="00D91245">
                  <w:pPr>
                    <w:pStyle w:val="HR"/>
                    <w:spacing w:after="120"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18"/>
                    </w:rPr>
                  </w:pPr>
                  <w:r w:rsidRPr="00AE69A3">
                    <w:rPr>
                      <w:rFonts w:asciiTheme="minorEastAsia" w:eastAsiaTheme="minorEastAsia" w:hAnsiTheme="minorEastAsia" w:hint="eastAsia"/>
                      <w:sz w:val="18"/>
                    </w:rPr>
                    <w:t>100ms</w:t>
                  </w:r>
                </w:p>
              </w:tc>
              <w:tc>
                <w:tcPr>
                  <w:tcW w:w="924" w:type="pct"/>
                  <w:shd w:val="clear" w:color="auto" w:fill="auto"/>
                  <w:vAlign w:val="center"/>
                </w:tcPr>
                <w:p w14:paraId="5A6783F3" w14:textId="223C4951" w:rsidR="0085299A" w:rsidRPr="00AE69A3" w:rsidRDefault="0085299A" w:rsidP="00D91245">
                  <w:pPr>
                    <w:pStyle w:val="HR"/>
                    <w:spacing w:after="120"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18"/>
                      <w:lang w:val="sv-SE"/>
                    </w:rPr>
                  </w:pPr>
                  <w:r w:rsidRPr="00AE69A3">
                    <w:rPr>
                      <w:rFonts w:asciiTheme="minorEastAsia" w:eastAsiaTheme="minorEastAsia" w:hAnsiTheme="minorEastAsia" w:hint="eastAsia"/>
                      <w:sz w:val="18"/>
                      <w:lang w:val="sv-SE"/>
                    </w:rPr>
                    <w:t>坡</w:t>
                  </w:r>
                  <w:r>
                    <w:rPr>
                      <w:rFonts w:asciiTheme="minorEastAsia" w:eastAsiaTheme="minorEastAsia" w:hAnsiTheme="minorEastAsia" w:hint="eastAsia"/>
                      <w:sz w:val="18"/>
                      <w:lang w:val="sv-SE"/>
                    </w:rPr>
                    <w:t>起开关</w:t>
                  </w:r>
                </w:p>
              </w:tc>
              <w:tc>
                <w:tcPr>
                  <w:tcW w:w="409" w:type="pct"/>
                  <w:shd w:val="clear" w:color="auto" w:fill="auto"/>
                  <w:vAlign w:val="center"/>
                </w:tcPr>
                <w:p w14:paraId="503DEC46" w14:textId="7F55A604" w:rsidR="0085299A" w:rsidRPr="00AE69A3" w:rsidRDefault="0085299A" w:rsidP="00D91245">
                  <w:pPr>
                    <w:pStyle w:val="HR"/>
                    <w:spacing w:after="120"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18"/>
                      <w:lang w:val="sv-SE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18"/>
                      <w:lang w:val="sv-SE"/>
                    </w:rPr>
                    <w:t>3</w:t>
                  </w:r>
                </w:p>
              </w:tc>
              <w:tc>
                <w:tcPr>
                  <w:tcW w:w="386" w:type="pct"/>
                  <w:shd w:val="clear" w:color="auto" w:fill="auto"/>
                  <w:vAlign w:val="center"/>
                </w:tcPr>
                <w:p w14:paraId="729E21F4" w14:textId="3447FB54" w:rsidR="0085299A" w:rsidRPr="00AE69A3" w:rsidRDefault="0085299A" w:rsidP="00D91245">
                  <w:pPr>
                    <w:pStyle w:val="HR"/>
                    <w:spacing w:after="120"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18"/>
                      <w:lang w:val="sv-SE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18"/>
                      <w:lang w:val="sv-SE"/>
                    </w:rPr>
                    <w:t>5-6</w:t>
                  </w:r>
                </w:p>
              </w:tc>
              <w:tc>
                <w:tcPr>
                  <w:tcW w:w="1620" w:type="pct"/>
                  <w:shd w:val="clear" w:color="auto" w:fill="auto"/>
                  <w:vAlign w:val="center"/>
                </w:tcPr>
                <w:p w14:paraId="37897664" w14:textId="6FCCCCC7" w:rsidR="0085299A" w:rsidRPr="00AE69A3" w:rsidRDefault="0085299A" w:rsidP="00D91245">
                  <w:pPr>
                    <w:pStyle w:val="HR"/>
                    <w:spacing w:after="120"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18"/>
                      <w:lang w:val="sv-SE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18"/>
                      <w:lang w:val="sv-SE"/>
                    </w:rPr>
                    <w:t>01-</w:t>
                  </w:r>
                  <w:r w:rsidR="00650574">
                    <w:rPr>
                      <w:rFonts w:asciiTheme="minorEastAsia" w:eastAsiaTheme="minorEastAsia" w:hAnsiTheme="minorEastAsia" w:hint="eastAsia"/>
                      <w:sz w:val="18"/>
                      <w:lang w:val="sv-SE"/>
                    </w:rPr>
                    <w:t>白色指示灯</w:t>
                  </w:r>
                  <w:r>
                    <w:rPr>
                      <w:rFonts w:asciiTheme="minorEastAsia" w:eastAsiaTheme="minorEastAsia" w:hAnsiTheme="minorEastAsia" w:hint="eastAsia"/>
                      <w:sz w:val="18"/>
                      <w:lang w:val="sv-SE"/>
                    </w:rPr>
                    <w:t>闪烁（1Hz）</w:t>
                  </w:r>
                </w:p>
              </w:tc>
            </w:tr>
            <w:tr w:rsidR="0085299A" w:rsidRPr="00AE69A3" w14:paraId="60AD6A79" w14:textId="77777777" w:rsidTr="00650574">
              <w:tc>
                <w:tcPr>
                  <w:tcW w:w="536" w:type="pct"/>
                  <w:vAlign w:val="center"/>
                </w:tcPr>
                <w:p w14:paraId="687A91AB" w14:textId="032B815C" w:rsidR="0085299A" w:rsidRPr="00AE69A3" w:rsidRDefault="0085299A" w:rsidP="00D91245">
                  <w:pPr>
                    <w:spacing w:after="120"/>
                    <w:jc w:val="both"/>
                    <w:rPr>
                      <w:rFonts w:asciiTheme="minorEastAsia" w:hAnsiTheme="minorEastAsia"/>
                      <w:sz w:val="18"/>
                      <w:lang w:eastAsia="zh-CN"/>
                    </w:rPr>
                  </w:pPr>
                  <w:r>
                    <w:rPr>
                      <w:rFonts w:asciiTheme="minorEastAsia" w:hAnsiTheme="minorEastAsia" w:hint="eastAsia"/>
                      <w:sz w:val="18"/>
                      <w:lang w:eastAsia="zh-CN"/>
                    </w:rPr>
                    <w:t>EBC5</w:t>
                  </w:r>
                </w:p>
              </w:tc>
              <w:tc>
                <w:tcPr>
                  <w:tcW w:w="676" w:type="pct"/>
                  <w:shd w:val="clear" w:color="auto" w:fill="auto"/>
                  <w:vAlign w:val="center"/>
                </w:tcPr>
                <w:p w14:paraId="41334049" w14:textId="5F1D9C1B" w:rsidR="0085299A" w:rsidRPr="00AE69A3" w:rsidRDefault="0085299A" w:rsidP="00D91245">
                  <w:pPr>
                    <w:spacing w:after="120"/>
                    <w:jc w:val="both"/>
                    <w:rPr>
                      <w:rFonts w:asciiTheme="minorEastAsia" w:hAnsiTheme="minorEastAsia"/>
                      <w:sz w:val="18"/>
                      <w:lang w:eastAsia="zh-CN"/>
                    </w:rPr>
                  </w:pPr>
                  <w:r>
                    <w:rPr>
                      <w:rFonts w:asciiTheme="minorEastAsia" w:hAnsiTheme="minorEastAsia" w:hint="eastAsia"/>
                      <w:sz w:val="18"/>
                      <w:lang w:eastAsia="zh-CN"/>
                    </w:rPr>
                    <w:t>1</w:t>
                  </w:r>
                  <w:r>
                    <w:rPr>
                      <w:rFonts w:asciiTheme="minorEastAsia" w:hAnsiTheme="minorEastAsia"/>
                      <w:sz w:val="18"/>
                      <w:lang w:eastAsia="zh-CN"/>
                    </w:rPr>
                    <w:t>8FDC40B</w:t>
                  </w:r>
                </w:p>
              </w:tc>
              <w:tc>
                <w:tcPr>
                  <w:tcW w:w="448" w:type="pct"/>
                  <w:vAlign w:val="center"/>
                </w:tcPr>
                <w:p w14:paraId="66361153" w14:textId="203DBF6D" w:rsidR="0085299A" w:rsidRPr="00AE69A3" w:rsidRDefault="0085299A" w:rsidP="00D91245">
                  <w:pPr>
                    <w:pStyle w:val="HR"/>
                    <w:spacing w:after="120"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18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18"/>
                    </w:rPr>
                    <w:t>100ms</w:t>
                  </w:r>
                </w:p>
              </w:tc>
              <w:tc>
                <w:tcPr>
                  <w:tcW w:w="924" w:type="pct"/>
                  <w:shd w:val="clear" w:color="auto" w:fill="auto"/>
                  <w:vAlign w:val="center"/>
                </w:tcPr>
                <w:p w14:paraId="43439111" w14:textId="44CD5E51" w:rsidR="0085299A" w:rsidRPr="00AE69A3" w:rsidRDefault="0085299A" w:rsidP="00D91245">
                  <w:pPr>
                    <w:pStyle w:val="HR"/>
                    <w:spacing w:after="120"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18"/>
                      <w:lang w:val="sv-SE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18"/>
                      <w:lang w:val="sv-SE"/>
                    </w:rPr>
                    <w:t>坡道起步模式</w:t>
                  </w:r>
                </w:p>
              </w:tc>
              <w:tc>
                <w:tcPr>
                  <w:tcW w:w="409" w:type="pct"/>
                  <w:shd w:val="clear" w:color="auto" w:fill="auto"/>
                  <w:vAlign w:val="center"/>
                </w:tcPr>
                <w:p w14:paraId="122112F1" w14:textId="48819278" w:rsidR="0085299A" w:rsidRPr="00AE69A3" w:rsidRDefault="0085299A" w:rsidP="00D91245">
                  <w:pPr>
                    <w:pStyle w:val="HR"/>
                    <w:spacing w:after="120"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18"/>
                      <w:lang w:val="sv-SE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18"/>
                      <w:lang w:val="sv-SE"/>
                    </w:rPr>
                    <w:t>1</w:t>
                  </w:r>
                </w:p>
              </w:tc>
              <w:tc>
                <w:tcPr>
                  <w:tcW w:w="386" w:type="pct"/>
                  <w:shd w:val="clear" w:color="auto" w:fill="auto"/>
                  <w:vAlign w:val="center"/>
                </w:tcPr>
                <w:p w14:paraId="19E07242" w14:textId="1F77C236" w:rsidR="0085299A" w:rsidRPr="00AE69A3" w:rsidRDefault="0085299A" w:rsidP="00D91245">
                  <w:pPr>
                    <w:pStyle w:val="HR"/>
                    <w:spacing w:after="120"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18"/>
                      <w:lang w:val="sv-SE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18"/>
                      <w:lang w:val="sv-SE"/>
                    </w:rPr>
                    <w:t>6-8</w:t>
                  </w:r>
                </w:p>
              </w:tc>
              <w:tc>
                <w:tcPr>
                  <w:tcW w:w="1620" w:type="pct"/>
                  <w:shd w:val="clear" w:color="auto" w:fill="auto"/>
                  <w:vAlign w:val="center"/>
                </w:tcPr>
                <w:p w14:paraId="4F392A93" w14:textId="414B9CC7" w:rsidR="0085299A" w:rsidRDefault="0085299A" w:rsidP="0085299A">
                  <w:pPr>
                    <w:pStyle w:val="HR"/>
                    <w:spacing w:after="120"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18"/>
                      <w:lang w:val="sv-SE"/>
                    </w:rPr>
                  </w:pPr>
                  <w:r w:rsidRPr="0085299A">
                    <w:rPr>
                      <w:rFonts w:asciiTheme="minorEastAsia" w:eastAsiaTheme="minorEastAsia" w:hAnsiTheme="minorEastAsia" w:hint="eastAsia"/>
                      <w:sz w:val="18"/>
                      <w:lang w:val="sv-SE"/>
                    </w:rPr>
                    <w:t>0</w:t>
                  </w:r>
                  <w:r>
                    <w:rPr>
                      <w:rFonts w:asciiTheme="minorEastAsia" w:eastAsiaTheme="minorEastAsia" w:hAnsiTheme="minorEastAsia" w:hint="eastAsia"/>
                      <w:sz w:val="18"/>
                      <w:lang w:val="sv-SE"/>
                    </w:rPr>
                    <w:t>0</w:t>
                  </w:r>
                  <w:r w:rsidRPr="0085299A">
                    <w:rPr>
                      <w:rFonts w:asciiTheme="minorEastAsia" w:eastAsiaTheme="minorEastAsia" w:hAnsiTheme="minorEastAsia" w:hint="eastAsia"/>
                      <w:sz w:val="18"/>
                      <w:lang w:val="sv-SE"/>
                    </w:rPr>
                    <w:t>1-</w:t>
                  </w:r>
                  <w:r w:rsidR="00650574">
                    <w:rPr>
                      <w:rFonts w:asciiTheme="minorEastAsia" w:eastAsiaTheme="minorEastAsia" w:hAnsiTheme="minorEastAsia" w:hint="eastAsia"/>
                      <w:sz w:val="18"/>
                      <w:lang w:val="sv-SE"/>
                    </w:rPr>
                    <w:t>绿色指示灯</w:t>
                  </w:r>
                  <w:r>
                    <w:rPr>
                      <w:rFonts w:asciiTheme="minorEastAsia" w:eastAsiaTheme="minorEastAsia" w:hAnsiTheme="minorEastAsia" w:hint="eastAsia"/>
                      <w:sz w:val="18"/>
                      <w:lang w:val="sv-SE"/>
                    </w:rPr>
                    <w:t>点亮</w:t>
                  </w:r>
                </w:p>
                <w:p w14:paraId="528C051F" w14:textId="3C928328" w:rsidR="0085299A" w:rsidRPr="00AE69A3" w:rsidRDefault="0085299A" w:rsidP="0085299A">
                  <w:pPr>
                    <w:pStyle w:val="HR"/>
                    <w:spacing w:after="120"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18"/>
                      <w:lang w:val="sv-SE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18"/>
                      <w:lang w:val="sv-SE"/>
                    </w:rPr>
                    <w:t>010-</w:t>
                  </w:r>
                  <w:r w:rsidR="00650574">
                    <w:rPr>
                      <w:rFonts w:asciiTheme="minorEastAsia" w:eastAsiaTheme="minorEastAsia" w:hAnsiTheme="minorEastAsia" w:hint="eastAsia"/>
                      <w:sz w:val="18"/>
                      <w:lang w:val="sv-SE"/>
                    </w:rPr>
                    <w:t>绿色指示灯</w:t>
                  </w:r>
                  <w:r>
                    <w:rPr>
                      <w:rFonts w:asciiTheme="minorEastAsia" w:eastAsiaTheme="minorEastAsia" w:hAnsiTheme="minorEastAsia" w:hint="eastAsia"/>
                      <w:sz w:val="18"/>
                      <w:lang w:val="sv-SE"/>
                    </w:rPr>
                    <w:t>闪烁（2.5Hz）</w:t>
                  </w:r>
                </w:p>
              </w:tc>
            </w:tr>
          </w:tbl>
          <w:bookmarkEnd w:id="9"/>
          <w:p w14:paraId="36A3AB6F" w14:textId="2B3FC688" w:rsidR="0085299A" w:rsidRPr="00AE69A3" w:rsidRDefault="0085299A" w:rsidP="00D91245">
            <w:pPr>
              <w:spacing w:after="120"/>
              <w:jc w:val="both"/>
              <w:rPr>
                <w:rFonts w:asciiTheme="minorEastAsia" w:hAnsiTheme="minorEastAsia" w:cs="Arial"/>
                <w:sz w:val="20"/>
                <w:lang w:eastAsia="zh-CN"/>
              </w:rPr>
            </w:pPr>
            <w:r w:rsidRPr="00AE69A3">
              <w:rPr>
                <w:rFonts w:asciiTheme="minorEastAsia" w:hAnsiTheme="minorEastAsia" w:cs="Arial" w:hint="eastAsia"/>
                <w:sz w:val="20"/>
                <w:lang w:eastAsia="zh-CN"/>
              </w:rPr>
              <w:lastRenderedPageBreak/>
              <w:t>标定为ZF AMT</w:t>
            </w:r>
            <w:r>
              <w:rPr>
                <w:rFonts w:asciiTheme="minorEastAsia" w:hAnsiTheme="minorEastAsia" w:cs="Arial" w:hint="eastAsia"/>
                <w:sz w:val="20"/>
                <w:lang w:eastAsia="zh-CN"/>
              </w:rPr>
              <w:t>（17）</w:t>
            </w:r>
            <w:r w:rsidRPr="00AE69A3">
              <w:rPr>
                <w:rFonts w:asciiTheme="minorEastAsia" w:hAnsiTheme="minorEastAsia" w:cs="Arial" w:hint="eastAsia"/>
                <w:sz w:val="20"/>
                <w:lang w:eastAsia="zh-CN"/>
              </w:rPr>
              <w:t>、自主AMT</w:t>
            </w:r>
            <w:r>
              <w:rPr>
                <w:rFonts w:asciiTheme="minorEastAsia" w:hAnsiTheme="minorEastAsia" w:cs="Arial" w:hint="eastAsia"/>
                <w:sz w:val="20"/>
                <w:lang w:eastAsia="zh-CN"/>
              </w:rPr>
              <w:t>（20、22、32）</w:t>
            </w:r>
            <w:r w:rsidRPr="00AE69A3">
              <w:rPr>
                <w:rFonts w:asciiTheme="minorEastAsia" w:hAnsiTheme="minorEastAsia" w:cs="Arial" w:hint="eastAsia"/>
                <w:sz w:val="20"/>
                <w:lang w:eastAsia="zh-CN"/>
              </w:rPr>
              <w:t>，</w:t>
            </w:r>
            <w:r>
              <w:rPr>
                <w:rFonts w:asciiTheme="minorEastAsia" w:hAnsiTheme="minorEastAsia" w:cs="Arial" w:hint="eastAsia"/>
                <w:sz w:val="20"/>
                <w:lang w:eastAsia="zh-CN"/>
              </w:rPr>
              <w:t>陕齿AMT（29、31），伊顿AMT（28）有效</w:t>
            </w:r>
          </w:p>
        </w:tc>
      </w:tr>
      <w:tr w:rsidR="0085299A" w:rsidRPr="00AE69A3" w14:paraId="4126F7CF" w14:textId="77777777" w:rsidTr="00D91245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2A451F4" w14:textId="77777777" w:rsidR="0085299A" w:rsidRPr="00AE69A3" w:rsidRDefault="0085299A" w:rsidP="00D91245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proofErr w:type="spellStart"/>
            <w:r w:rsidRPr="00AE69A3">
              <w:rPr>
                <w:rFonts w:asciiTheme="minorEastAsia" w:hAnsiTheme="minorEastAsia" w:cs="Arial" w:hint="eastAsia"/>
                <w:b/>
                <w:bCs/>
                <w:sz w:val="20"/>
              </w:rPr>
              <w:lastRenderedPageBreak/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14E8C700" w14:textId="77777777" w:rsidR="0085299A" w:rsidRPr="00AE69A3" w:rsidRDefault="0085299A" w:rsidP="00D91245">
            <w:pPr>
              <w:spacing w:after="120"/>
              <w:jc w:val="both"/>
              <w:rPr>
                <w:rFonts w:asciiTheme="minorEastAsia" w:hAnsiTheme="minorEastAsia" w:cs="Arial"/>
                <w:sz w:val="20"/>
                <w:lang w:eastAsia="zh-CN"/>
              </w:rPr>
            </w:pPr>
          </w:p>
        </w:tc>
      </w:tr>
      <w:tr w:rsidR="0085299A" w:rsidRPr="00AE69A3" w14:paraId="63C5A1EF" w14:textId="77777777" w:rsidTr="00D91245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EFD8B81" w14:textId="77777777" w:rsidR="0085299A" w:rsidRPr="00AE69A3" w:rsidRDefault="0085299A" w:rsidP="00D91245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 w:rsidRPr="00AE69A3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2FDD9C65" w14:textId="77777777" w:rsidR="0085299A" w:rsidRPr="00AE69A3" w:rsidRDefault="0085299A" w:rsidP="00D91245">
            <w:pPr>
              <w:spacing w:after="120"/>
              <w:jc w:val="both"/>
              <w:rPr>
                <w:rFonts w:asciiTheme="minorEastAsia" w:hAnsiTheme="minorEastAsia" w:cs="Arial"/>
                <w:sz w:val="20"/>
                <w:lang w:eastAsia="zh-CN"/>
              </w:rPr>
            </w:pPr>
            <w:r w:rsidRPr="00AE69A3">
              <w:rPr>
                <w:rFonts w:asciiTheme="minorEastAsia" w:hAnsiTheme="minorEastAsia" w:cs="Arial" w:hint="eastAsia"/>
                <w:sz w:val="20"/>
                <w:lang w:eastAsia="zh-CN"/>
              </w:rPr>
              <w:t>ON</w:t>
            </w:r>
            <w:proofErr w:type="gramStart"/>
            <w:r w:rsidRPr="00AE69A3">
              <w:rPr>
                <w:rFonts w:asciiTheme="minorEastAsia" w:hAnsiTheme="minorEastAsia" w:cs="Arial" w:hint="eastAsia"/>
                <w:sz w:val="20"/>
                <w:lang w:eastAsia="zh-CN"/>
              </w:rPr>
              <w:t>档电</w:t>
            </w:r>
            <w:proofErr w:type="gramEnd"/>
          </w:p>
        </w:tc>
      </w:tr>
      <w:tr w:rsidR="0085299A" w:rsidRPr="00AE69A3" w14:paraId="5A903469" w14:textId="77777777" w:rsidTr="00D91245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FE24676" w14:textId="77777777" w:rsidR="0085299A" w:rsidRPr="00AE69A3" w:rsidRDefault="0085299A" w:rsidP="00D91245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 w:rsidRPr="00AE69A3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16B5E148" w14:textId="77777777" w:rsidR="0085299A" w:rsidRPr="00AE69A3" w:rsidRDefault="0085299A" w:rsidP="00D91245">
            <w:pPr>
              <w:spacing w:after="120"/>
              <w:jc w:val="both"/>
              <w:rPr>
                <w:rFonts w:asciiTheme="minorEastAsia" w:hAnsiTheme="minorEastAsia" w:cs="Arial"/>
                <w:sz w:val="20"/>
                <w:lang w:eastAsia="zh-CN"/>
              </w:rPr>
            </w:pPr>
          </w:p>
        </w:tc>
      </w:tr>
    </w:tbl>
    <w:p w14:paraId="397B7D43" w14:textId="77777777" w:rsidR="005A43BD" w:rsidRPr="00A76C6A" w:rsidRDefault="005A43BD" w:rsidP="00BF356C">
      <w:pPr>
        <w:rPr>
          <w:lang w:eastAsia="zh-CN"/>
        </w:rPr>
      </w:pPr>
    </w:p>
    <w:p w14:paraId="394466DE" w14:textId="6EE4940E" w:rsidR="002E532D" w:rsidRDefault="002E532D">
      <w:pPr>
        <w:pStyle w:val="2"/>
      </w:pPr>
      <w:proofErr w:type="spellStart"/>
      <w:r>
        <w:t>车身及</w:t>
      </w:r>
      <w:proofErr w:type="spellEnd"/>
      <w:r w:rsidR="00064061">
        <w:rPr>
          <w:rFonts w:hint="eastAsia"/>
          <w:lang w:eastAsia="zh-CN"/>
        </w:rPr>
        <w:t>底</w:t>
      </w:r>
      <w:proofErr w:type="spellStart"/>
      <w:r>
        <w:t>盘附件</w:t>
      </w:r>
      <w:proofErr w:type="spellEnd"/>
    </w:p>
    <w:p w14:paraId="06DCE468" w14:textId="32323F1E" w:rsidR="00064061" w:rsidRPr="00B50BFE" w:rsidRDefault="00064061" w:rsidP="00064061">
      <w:pPr>
        <w:pStyle w:val="3"/>
        <w:ind w:left="720" w:hanging="720"/>
        <w:rPr>
          <w:lang w:val="en-US" w:eastAsia="zh-CN"/>
        </w:rPr>
      </w:pPr>
      <w:r>
        <w:rPr>
          <w:rFonts w:hint="eastAsia"/>
          <w:lang w:val="en-US" w:eastAsia="zh-CN"/>
        </w:rPr>
        <w:t>后视镜加热指示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064061" w:rsidRPr="00B50BFE" w14:paraId="7FD06E32" w14:textId="77777777" w:rsidTr="00185E05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333293E" w14:textId="77777777" w:rsidR="00064061" w:rsidRPr="00B50BFE" w:rsidRDefault="00064061" w:rsidP="00185E05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功能名称</w:t>
            </w:r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3CC229F5" w14:textId="489BE2BD" w:rsidR="00064061" w:rsidRPr="00B50BFE" w:rsidRDefault="00064061" w:rsidP="00185E05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hint="eastAsia"/>
                <w:b/>
                <w:color w:val="000000" w:themeColor="text1"/>
                <w:lang w:eastAsia="zh-CN"/>
              </w:rPr>
              <w:t>后视镜加热指示</w:t>
            </w:r>
          </w:p>
        </w:tc>
      </w:tr>
      <w:tr w:rsidR="00064061" w:rsidRPr="00B50BFE" w14:paraId="21F05437" w14:textId="77777777" w:rsidTr="00185E05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A207E54" w14:textId="77777777" w:rsidR="00064061" w:rsidRPr="00B50BFE" w:rsidRDefault="00064061" w:rsidP="00185E05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4B9B5A9F" w14:textId="676B5E0F" w:rsidR="00064061" w:rsidRPr="00B50BFE" w:rsidRDefault="00064061" w:rsidP="00185E05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F84AED"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仪表检测到后视镜加热开关高电平信号，点亮指示灯。</w:t>
            </w:r>
          </w:p>
        </w:tc>
      </w:tr>
      <w:tr w:rsidR="00064061" w:rsidRPr="00B50BFE" w14:paraId="670DD4CB" w14:textId="77777777" w:rsidTr="00185E05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BDB7C47" w14:textId="77777777" w:rsidR="00064061" w:rsidRPr="00B50BFE" w:rsidRDefault="00064061" w:rsidP="00185E05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653B54E9" w14:textId="77777777" w:rsidR="00064061" w:rsidRPr="00F84AED" w:rsidRDefault="00064061" w:rsidP="00064061">
            <w:pPr>
              <w:spacing w:after="0" w:line="240" w:lineRule="auto"/>
              <w:rPr>
                <w:sz w:val="20"/>
                <w:lang w:eastAsia="zh-CN"/>
              </w:rPr>
            </w:pPr>
            <w:r w:rsidRPr="00F84AED">
              <w:rPr>
                <w:rFonts w:hint="eastAsia"/>
                <w:sz w:val="20"/>
                <w:lang w:eastAsia="zh-CN"/>
              </w:rPr>
              <w:t>以下所有条件满足时，进入</w:t>
            </w:r>
          </w:p>
          <w:p w14:paraId="303555F9" w14:textId="77777777" w:rsidR="00064061" w:rsidRPr="00F84AED" w:rsidRDefault="00064061" w:rsidP="00064061">
            <w:pPr>
              <w:spacing w:after="0" w:line="240" w:lineRule="auto"/>
              <w:rPr>
                <w:sz w:val="20"/>
                <w:lang w:eastAsia="zh-CN"/>
              </w:rPr>
            </w:pPr>
            <w:r w:rsidRPr="00F84AED">
              <w:rPr>
                <w:rFonts w:hint="eastAsia"/>
                <w:sz w:val="20"/>
                <w:lang w:eastAsia="zh-CN"/>
              </w:rPr>
              <w:t xml:space="preserve">1. </w:t>
            </w:r>
            <w:r w:rsidRPr="00F84AED">
              <w:rPr>
                <w:rFonts w:hint="eastAsia"/>
                <w:sz w:val="20"/>
                <w:lang w:eastAsia="zh-CN"/>
              </w:rPr>
              <w:t>常电</w:t>
            </w:r>
            <w:r w:rsidRPr="00F84AED">
              <w:rPr>
                <w:rFonts w:hint="eastAsia"/>
                <w:sz w:val="20"/>
                <w:lang w:eastAsia="zh-CN"/>
              </w:rPr>
              <w:t>/on</w:t>
            </w:r>
            <w:proofErr w:type="gramStart"/>
            <w:r w:rsidRPr="00F84AED">
              <w:rPr>
                <w:rFonts w:hint="eastAsia"/>
                <w:sz w:val="20"/>
                <w:lang w:eastAsia="zh-CN"/>
              </w:rPr>
              <w:t>档</w:t>
            </w:r>
            <w:proofErr w:type="gramEnd"/>
            <w:r w:rsidRPr="00F84AED">
              <w:rPr>
                <w:rFonts w:hint="eastAsia"/>
                <w:sz w:val="20"/>
                <w:lang w:eastAsia="zh-CN"/>
              </w:rPr>
              <w:t>接通；</w:t>
            </w:r>
          </w:p>
          <w:p w14:paraId="4CC97156" w14:textId="3575DE06" w:rsidR="00064061" w:rsidRPr="00064061" w:rsidRDefault="00064061" w:rsidP="00064061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 w:rsidRPr="00F84AED">
              <w:rPr>
                <w:rFonts w:hint="eastAsia"/>
                <w:sz w:val="20"/>
                <w:lang w:eastAsia="zh-CN"/>
              </w:rPr>
              <w:t xml:space="preserve">2. </w:t>
            </w:r>
            <w:r w:rsidRPr="00F84AED">
              <w:rPr>
                <w:rFonts w:hint="eastAsia"/>
                <w:sz w:val="20"/>
                <w:lang w:eastAsia="zh-CN"/>
              </w:rPr>
              <w:t>且</w:t>
            </w:r>
            <w:r w:rsidRPr="00F84AED">
              <w:rPr>
                <w:rFonts w:ascii="宋体" w:hAnsi="宋体" w:cs="Arial" w:hint="eastAsia"/>
                <w:sz w:val="20"/>
                <w:szCs w:val="20"/>
                <w:lang w:eastAsia="zh-CN"/>
              </w:rPr>
              <w:t>检测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A25</w:t>
            </w:r>
            <w:r>
              <w:rPr>
                <w:rFonts w:ascii="宋体" w:hAnsi="宋体" w:cs="Arial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pin脚</w:t>
            </w:r>
            <w:r w:rsidRPr="00F84AED">
              <w:rPr>
                <w:rFonts w:ascii="宋体" w:hAnsi="宋体" w:cs="Arial" w:hint="eastAsia"/>
                <w:sz w:val="20"/>
                <w:szCs w:val="20"/>
                <w:lang w:eastAsia="zh-CN"/>
              </w:rPr>
              <w:t>到后视镜</w:t>
            </w:r>
            <w:proofErr w:type="gramStart"/>
            <w:r w:rsidRPr="00F84AED">
              <w:rPr>
                <w:rFonts w:ascii="宋体" w:hAnsi="宋体" w:cs="Arial" w:hint="eastAsia"/>
                <w:sz w:val="20"/>
                <w:szCs w:val="20"/>
                <w:lang w:eastAsia="zh-CN"/>
              </w:rPr>
              <w:t>加热高</w:t>
            </w:r>
            <w:proofErr w:type="gramEnd"/>
            <w:r w:rsidRPr="00F84AED">
              <w:rPr>
                <w:rFonts w:ascii="宋体" w:hAnsi="宋体" w:cs="Arial" w:hint="eastAsia"/>
                <w:sz w:val="20"/>
                <w:szCs w:val="20"/>
                <w:lang w:eastAsia="zh-CN"/>
              </w:rPr>
              <w:t>电平信号</w:t>
            </w:r>
          </w:p>
        </w:tc>
      </w:tr>
      <w:tr w:rsidR="00064061" w:rsidRPr="00B50BFE" w14:paraId="02426303" w14:textId="77777777" w:rsidTr="00185E05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8A966CF" w14:textId="77777777" w:rsidR="00064061" w:rsidRPr="00B50BFE" w:rsidRDefault="00064061" w:rsidP="00185E05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79DBC412" w14:textId="77777777" w:rsidR="00064061" w:rsidRDefault="00064061" w:rsidP="00185E05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报警灯</w:t>
            </w:r>
          </w:p>
          <w:p w14:paraId="2364E799" w14:textId="77777777" w:rsidR="00064061" w:rsidRDefault="00064061" w:rsidP="00185E05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图标：</w:t>
            </w:r>
            <w:r>
              <w:rPr>
                <w:noProof/>
                <w:sz w:val="20"/>
                <w:szCs w:val="20"/>
                <w:lang w:val="en-US" w:eastAsia="zh-CN"/>
              </w:rPr>
              <w:drawing>
                <wp:inline distT="0" distB="0" distL="0" distR="0" wp14:anchorId="52B1D475" wp14:editId="0B305CE8">
                  <wp:extent cx="320040" cy="365760"/>
                  <wp:effectExtent l="0" t="0" r="3810" b="0"/>
                  <wp:docPr id="1128395139" name="图片 11283951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5D9DEBA" w14:textId="40C1F03A" w:rsidR="00064061" w:rsidRPr="00B50BFE" w:rsidRDefault="00064061" w:rsidP="00185E05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颜色：黄色</w:t>
            </w:r>
          </w:p>
        </w:tc>
      </w:tr>
      <w:tr w:rsidR="00064061" w:rsidRPr="00B50BFE" w14:paraId="69DD4162" w14:textId="77777777" w:rsidTr="00185E05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7DD0A9C" w14:textId="77777777" w:rsidR="00064061" w:rsidRPr="00B50BFE" w:rsidRDefault="00064061" w:rsidP="00185E05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05ECD613" w14:textId="2C2B4738" w:rsidR="00064061" w:rsidRPr="00B50BFE" w:rsidRDefault="00064061" w:rsidP="00185E05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</w:p>
        </w:tc>
      </w:tr>
      <w:tr w:rsidR="00064061" w:rsidRPr="00B50BFE" w14:paraId="20D7B009" w14:textId="77777777" w:rsidTr="00185E05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8224C6D" w14:textId="77777777" w:rsidR="00064061" w:rsidRPr="00B50BFE" w:rsidRDefault="00064061" w:rsidP="00185E05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10261A9D" w14:textId="1357EBBD" w:rsidR="00064061" w:rsidRPr="00B50BFE" w:rsidRDefault="00064061" w:rsidP="00185E05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</w:p>
        </w:tc>
      </w:tr>
      <w:tr w:rsidR="00064061" w:rsidRPr="00B50BFE" w14:paraId="514B36BC" w14:textId="77777777" w:rsidTr="00185E05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D890930" w14:textId="77777777" w:rsidR="00064061" w:rsidRPr="00B50BFE" w:rsidRDefault="00064061" w:rsidP="00185E05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18D41129" w14:textId="77777777" w:rsidR="00064061" w:rsidRDefault="00064061" w:rsidP="00185E05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硬线：</w:t>
            </w:r>
          </w:p>
          <w:p w14:paraId="1F887708" w14:textId="1AA30E24" w:rsidR="00064061" w:rsidRPr="00B50BFE" w:rsidRDefault="00064061" w:rsidP="00185E05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后视镜加热指示信号</w:t>
            </w:r>
          </w:p>
        </w:tc>
      </w:tr>
      <w:tr w:rsidR="00064061" w:rsidRPr="00B50BFE" w14:paraId="6674BC4D" w14:textId="77777777" w:rsidTr="00185E05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D7FB96A" w14:textId="77777777" w:rsidR="00064061" w:rsidRPr="00B50BFE" w:rsidRDefault="00064061" w:rsidP="00185E05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37F8FFA9" w14:textId="77777777" w:rsidR="00064061" w:rsidRPr="00B50BFE" w:rsidRDefault="00064061" w:rsidP="00185E05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064061" w:rsidRPr="00B50BFE" w14:paraId="1D4CD6D7" w14:textId="77777777" w:rsidTr="00185E05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768C1DF" w14:textId="77777777" w:rsidR="00064061" w:rsidRPr="00B50BFE" w:rsidRDefault="00064061" w:rsidP="00185E05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78E25110" w14:textId="0C423DCB" w:rsidR="00064061" w:rsidRPr="00B50BFE" w:rsidRDefault="00064061" w:rsidP="00185E05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</w:t>
            </w:r>
          </w:p>
        </w:tc>
      </w:tr>
      <w:tr w:rsidR="00064061" w:rsidRPr="00B50BFE" w14:paraId="0E9548CE" w14:textId="77777777" w:rsidTr="00185E05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7DAABAE" w14:textId="77777777" w:rsidR="00064061" w:rsidRPr="00B50BFE" w:rsidRDefault="00064061" w:rsidP="00185E05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0AF9072F" w14:textId="77777777" w:rsidR="00064061" w:rsidRPr="00B50BFE" w:rsidRDefault="00064061" w:rsidP="00185E05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064061" w:rsidRPr="00B50BFE" w14:paraId="5AC9B153" w14:textId="77777777" w:rsidTr="00185E05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016B931" w14:textId="77777777" w:rsidR="00064061" w:rsidRPr="00B50BFE" w:rsidRDefault="00064061" w:rsidP="00185E05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52CB42AC" w14:textId="77777777" w:rsidR="00064061" w:rsidRPr="00B50BFE" w:rsidRDefault="00064061" w:rsidP="00185E05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</w:tbl>
    <w:p w14:paraId="18EB889E" w14:textId="3CE64D92" w:rsidR="00B1286D" w:rsidRPr="00B50BFE" w:rsidRDefault="00B1286D" w:rsidP="00B1286D">
      <w:pPr>
        <w:pStyle w:val="3"/>
        <w:ind w:left="720" w:hanging="720"/>
        <w:rPr>
          <w:lang w:val="en-US" w:eastAsia="zh-CN"/>
        </w:rPr>
      </w:pPr>
      <w:proofErr w:type="gramStart"/>
      <w:r>
        <w:rPr>
          <w:rFonts w:hint="eastAsia"/>
          <w:lang w:val="en-US" w:eastAsia="zh-CN"/>
        </w:rPr>
        <w:t>空滤阻塞</w:t>
      </w:r>
      <w:proofErr w:type="gramEnd"/>
      <w:r>
        <w:rPr>
          <w:rFonts w:hint="eastAsia"/>
          <w:lang w:val="en-US" w:eastAsia="zh-CN"/>
        </w:rPr>
        <w:t>指示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B1286D" w:rsidRPr="00B1286D" w14:paraId="0796C27E" w14:textId="77777777" w:rsidTr="00333060">
        <w:trPr>
          <w:trHeight w:val="527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2722B56" w14:textId="77777777" w:rsidR="00B1286D" w:rsidRPr="00B1286D" w:rsidRDefault="00B1286D" w:rsidP="00B1286D">
            <w:pPr>
              <w:spacing w:after="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bookmarkStart w:id="10" w:name="_Hlk144812540"/>
            <w:proofErr w:type="spellStart"/>
            <w:r w:rsidRPr="00B1286D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70F524EE" w14:textId="77777777" w:rsidR="00B1286D" w:rsidRPr="00B1286D" w:rsidRDefault="00B1286D" w:rsidP="00B1286D">
            <w:pPr>
              <w:spacing w:after="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proofErr w:type="gramStart"/>
            <w:r w:rsidRPr="00B1286D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空滤阻塞</w:t>
            </w:r>
            <w:proofErr w:type="gramEnd"/>
            <w:r w:rsidRPr="00B1286D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指示</w:t>
            </w:r>
          </w:p>
        </w:tc>
      </w:tr>
      <w:tr w:rsidR="00B1286D" w:rsidRPr="00B1286D" w14:paraId="3F5DC244" w14:textId="77777777" w:rsidTr="00485F8C">
        <w:trPr>
          <w:trHeight w:val="535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DB001EA" w14:textId="77777777" w:rsidR="00B1286D" w:rsidRPr="00B1286D" w:rsidRDefault="00B1286D" w:rsidP="00B1286D">
            <w:pPr>
              <w:spacing w:after="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1286D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5D37C3C2" w14:textId="7014A056" w:rsidR="00B1286D" w:rsidRPr="00B1286D" w:rsidRDefault="00B1286D" w:rsidP="00B1286D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 w:rsidRPr="00B1286D">
              <w:rPr>
                <w:rFonts w:ascii="宋体" w:hAnsi="宋体" w:cs="Arial" w:hint="eastAsia"/>
                <w:sz w:val="20"/>
                <w:szCs w:val="20"/>
                <w:lang w:eastAsia="zh-CN"/>
              </w:rPr>
              <w:t>当仪表</w:t>
            </w:r>
            <w:proofErr w:type="gramStart"/>
            <w:r w:rsidRPr="00B1286D">
              <w:rPr>
                <w:rFonts w:ascii="宋体" w:hAnsi="宋体" w:cs="Arial" w:hint="eastAsia"/>
                <w:sz w:val="20"/>
                <w:szCs w:val="20"/>
                <w:lang w:eastAsia="zh-CN"/>
              </w:rPr>
              <w:t>收到空滤阻塞</w:t>
            </w:r>
            <w:proofErr w:type="gramEnd"/>
            <w:r w:rsidRPr="00B1286D">
              <w:rPr>
                <w:rFonts w:ascii="宋体" w:hAnsi="宋体" w:cs="Arial" w:hint="eastAsia"/>
                <w:sz w:val="20"/>
                <w:szCs w:val="20"/>
                <w:lang w:eastAsia="zh-CN"/>
              </w:rPr>
              <w:t>开关</w:t>
            </w:r>
            <w:r w:rsidR="00485F8C">
              <w:rPr>
                <w:rFonts w:ascii="宋体" w:hAnsi="宋体" w:cs="Arial" w:hint="eastAsia"/>
                <w:sz w:val="20"/>
                <w:szCs w:val="20"/>
                <w:lang w:eastAsia="zh-CN"/>
              </w:rPr>
              <w:t>（A7</w:t>
            </w:r>
            <w:r w:rsidR="00485F8C">
              <w:rPr>
                <w:rFonts w:ascii="宋体" w:hAnsi="宋体" w:cs="Arial"/>
                <w:sz w:val="20"/>
                <w:szCs w:val="20"/>
                <w:lang w:eastAsia="zh-CN"/>
              </w:rPr>
              <w:t xml:space="preserve"> </w:t>
            </w:r>
            <w:r w:rsidR="00485F8C">
              <w:rPr>
                <w:rFonts w:ascii="宋体" w:hAnsi="宋体" w:cs="Arial" w:hint="eastAsia"/>
                <w:sz w:val="20"/>
                <w:szCs w:val="20"/>
                <w:lang w:eastAsia="zh-CN"/>
              </w:rPr>
              <w:t>管脚）</w:t>
            </w:r>
            <w:r w:rsidRPr="00B1286D">
              <w:rPr>
                <w:rFonts w:ascii="宋体" w:hAnsi="宋体" w:cs="Arial" w:hint="eastAsia"/>
                <w:sz w:val="20"/>
                <w:szCs w:val="20"/>
                <w:lang w:eastAsia="zh-CN"/>
              </w:rPr>
              <w:t>为低电平时，</w:t>
            </w:r>
            <w:proofErr w:type="gramStart"/>
            <w:r w:rsidRPr="00B1286D">
              <w:rPr>
                <w:rFonts w:ascii="宋体" w:hAnsi="宋体" w:cs="Arial" w:hint="eastAsia"/>
                <w:sz w:val="20"/>
                <w:szCs w:val="20"/>
                <w:lang w:eastAsia="zh-CN"/>
              </w:rPr>
              <w:t>空滤阻塞</w:t>
            </w:r>
            <w:proofErr w:type="gramEnd"/>
            <w:r w:rsidRPr="00B1286D">
              <w:rPr>
                <w:rFonts w:ascii="宋体" w:hAnsi="宋体" w:cs="Arial" w:hint="eastAsia"/>
                <w:sz w:val="20"/>
                <w:szCs w:val="20"/>
                <w:lang w:eastAsia="zh-CN"/>
              </w:rPr>
              <w:t>指示灯点亮</w:t>
            </w:r>
            <w:r w:rsidR="00485F8C">
              <w:rPr>
                <w:rFonts w:ascii="宋体" w:hAnsi="宋体" w:cs="Arial" w:hint="eastAsia"/>
                <w:sz w:val="20"/>
                <w:szCs w:val="20"/>
                <w:lang w:eastAsia="zh-CN"/>
              </w:rPr>
              <w:t>。</w:t>
            </w:r>
          </w:p>
        </w:tc>
      </w:tr>
      <w:tr w:rsidR="00B1286D" w:rsidRPr="00B1286D" w14:paraId="2CA08F93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AF28DE9" w14:textId="77777777" w:rsidR="00B1286D" w:rsidRPr="00B1286D" w:rsidRDefault="00B1286D" w:rsidP="00B1286D">
            <w:pPr>
              <w:spacing w:after="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1286D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163AEA01" w14:textId="77777777" w:rsidR="00B1286D" w:rsidRPr="00B1286D" w:rsidRDefault="00B1286D" w:rsidP="00B1286D">
            <w:pPr>
              <w:spacing w:after="0" w:line="240" w:lineRule="auto"/>
              <w:rPr>
                <w:sz w:val="20"/>
                <w:lang w:eastAsia="zh-CN"/>
              </w:rPr>
            </w:pPr>
            <w:r w:rsidRPr="00B1286D">
              <w:rPr>
                <w:rFonts w:hint="eastAsia"/>
                <w:sz w:val="20"/>
                <w:lang w:eastAsia="zh-CN"/>
              </w:rPr>
              <w:t>以下所有条件满足时，进入</w:t>
            </w:r>
          </w:p>
          <w:p w14:paraId="6D2FF157" w14:textId="77777777" w:rsidR="00B1286D" w:rsidRPr="00B1286D" w:rsidRDefault="00B1286D" w:rsidP="00B1286D">
            <w:pPr>
              <w:spacing w:after="0" w:line="240" w:lineRule="auto"/>
              <w:rPr>
                <w:sz w:val="20"/>
                <w:lang w:eastAsia="zh-CN"/>
              </w:rPr>
            </w:pPr>
            <w:r w:rsidRPr="00B1286D">
              <w:rPr>
                <w:rFonts w:ascii="宋体" w:hAnsi="宋体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1286D"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1286D"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电源接通；</w:t>
            </w:r>
          </w:p>
          <w:p w14:paraId="7F84F395" w14:textId="0CD1960D" w:rsidR="00B1286D" w:rsidRDefault="00B1286D" w:rsidP="00B1286D">
            <w:pPr>
              <w:spacing w:after="0" w:line="240" w:lineRule="auto"/>
              <w:rPr>
                <w:sz w:val="20"/>
                <w:lang w:eastAsia="zh-CN"/>
              </w:rPr>
            </w:pPr>
            <w:r w:rsidRPr="00B1286D">
              <w:rPr>
                <w:rFonts w:hint="eastAsia"/>
                <w:sz w:val="20"/>
                <w:lang w:eastAsia="zh-CN"/>
              </w:rPr>
              <w:t>2.</w:t>
            </w:r>
            <w:r w:rsidRPr="00B1286D">
              <w:rPr>
                <w:rFonts w:hint="eastAsia"/>
                <w:lang w:eastAsia="zh-CN"/>
              </w:rPr>
              <w:t xml:space="preserve"> </w:t>
            </w:r>
            <w:proofErr w:type="gramStart"/>
            <w:r w:rsidRPr="00B1286D">
              <w:rPr>
                <w:rFonts w:hint="eastAsia"/>
                <w:lang w:eastAsia="zh-CN"/>
              </w:rPr>
              <w:t>且</w:t>
            </w:r>
            <w:r w:rsidRPr="00B1286D">
              <w:rPr>
                <w:rFonts w:hint="eastAsia"/>
                <w:sz w:val="20"/>
                <w:lang w:eastAsia="zh-CN"/>
              </w:rPr>
              <w:t>空滤阻塞</w:t>
            </w:r>
            <w:proofErr w:type="gramEnd"/>
            <w:r w:rsidRPr="00B1286D">
              <w:rPr>
                <w:rFonts w:hint="eastAsia"/>
                <w:sz w:val="20"/>
                <w:lang w:eastAsia="zh-CN"/>
              </w:rPr>
              <w:t>报警开关为低电平</w:t>
            </w:r>
          </w:p>
          <w:p w14:paraId="295E95AB" w14:textId="170C4D2F" w:rsidR="00B1286D" w:rsidRPr="00B1286D" w:rsidRDefault="00B1286D" w:rsidP="00B1286D">
            <w:pPr>
              <w:spacing w:after="0" w:line="240" w:lineRule="auto"/>
              <w:rPr>
                <w:sz w:val="20"/>
                <w:lang w:eastAsia="zh-CN"/>
              </w:rPr>
            </w:pPr>
          </w:p>
        </w:tc>
      </w:tr>
      <w:tr w:rsidR="00B1286D" w:rsidRPr="00B1286D" w14:paraId="79D2D395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6B0B4B3" w14:textId="77777777" w:rsidR="00B1286D" w:rsidRPr="00B1286D" w:rsidRDefault="00B1286D" w:rsidP="00B1286D">
            <w:pPr>
              <w:spacing w:after="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1286D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6410F6A4" w14:textId="77777777" w:rsidR="00B1286D" w:rsidRPr="00B1286D" w:rsidRDefault="00B1286D" w:rsidP="00B1286D">
            <w:pPr>
              <w:spacing w:after="0" w:line="240" w:lineRule="auto"/>
              <w:rPr>
                <w:rFonts w:ascii="宋体" w:hAnsi="宋体" w:cs="Arial"/>
                <w:sz w:val="20"/>
                <w:szCs w:val="20"/>
              </w:rPr>
            </w:pPr>
            <w:proofErr w:type="spellStart"/>
            <w:r w:rsidRPr="00B1286D">
              <w:rPr>
                <w:rFonts w:ascii="宋体" w:hAnsi="宋体" w:cs="Arial" w:hint="eastAsia"/>
                <w:sz w:val="20"/>
                <w:szCs w:val="20"/>
              </w:rPr>
              <w:t>空滤阻塞指示灯亮</w:t>
            </w:r>
            <w:proofErr w:type="spellEnd"/>
          </w:p>
        </w:tc>
      </w:tr>
      <w:tr w:rsidR="00B1286D" w:rsidRPr="00B1286D" w14:paraId="377B67E3" w14:textId="77777777" w:rsidTr="00B1286D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80BEB73" w14:textId="77777777" w:rsidR="00B1286D" w:rsidRPr="00B1286D" w:rsidRDefault="00B1286D" w:rsidP="00B1286D">
            <w:pPr>
              <w:spacing w:after="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r w:rsidRPr="00B1286D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6C54590A" w14:textId="77777777" w:rsidR="00B1286D" w:rsidRPr="00B1286D" w:rsidRDefault="00B1286D" w:rsidP="00B1286D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 w:rsidRPr="00B1286D">
              <w:rPr>
                <w:rFonts w:hint="eastAsia"/>
                <w:sz w:val="20"/>
                <w:szCs w:val="20"/>
                <w:lang w:eastAsia="zh-CN"/>
              </w:rPr>
              <w:t>LCD</w:t>
            </w:r>
          </w:p>
          <w:p w14:paraId="7AE8D2A9" w14:textId="4A7FDDE0" w:rsidR="00B1286D" w:rsidRPr="00B1286D" w:rsidRDefault="00B1286D" w:rsidP="00B1286D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 w:rsidRPr="00B1286D"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 w:rsidRPr="00B1286D"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266FAFA5" wp14:editId="7B338B8A">
                  <wp:extent cx="267195" cy="267195"/>
                  <wp:effectExtent l="0" t="0" r="0" b="0"/>
                  <wp:docPr id="266" name="图片 26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000-00000A01000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6" name="图片 265">
                            <a:extLst>
                              <a:ext uri="{FF2B5EF4-FFF2-40B4-BE49-F238E27FC236}">
                                <a16:creationId xmlns:a16="http://schemas.microsoft.com/office/drawing/2014/main" id="{00000000-0008-0000-0000-00000A01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979" cy="2689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E68B50" w14:textId="77777777" w:rsidR="00B1286D" w:rsidRPr="00B1286D" w:rsidRDefault="00B1286D" w:rsidP="00B1286D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 w:rsidRPr="00B1286D">
              <w:rPr>
                <w:rFonts w:hint="eastAsia"/>
                <w:sz w:val="20"/>
                <w:szCs w:val="20"/>
                <w:lang w:eastAsia="zh-CN"/>
              </w:rPr>
              <w:t>颜色：</w:t>
            </w:r>
            <w:r w:rsidRPr="00B1286D"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  <w:r w:rsidRPr="00B1286D">
              <w:rPr>
                <w:rFonts w:hint="eastAsia"/>
                <w:sz w:val="20"/>
                <w:szCs w:val="20"/>
                <w:lang w:eastAsia="zh-CN"/>
              </w:rPr>
              <w:t>黄色</w:t>
            </w:r>
            <w:r w:rsidRPr="00B1286D">
              <w:rPr>
                <w:rFonts w:hint="eastAsia"/>
                <w:sz w:val="20"/>
                <w:szCs w:val="20"/>
                <w:lang w:eastAsia="zh-CN"/>
              </w:rPr>
              <w:t xml:space="preserve">   </w:t>
            </w:r>
          </w:p>
        </w:tc>
      </w:tr>
      <w:tr w:rsidR="00B1286D" w:rsidRPr="00B1286D" w14:paraId="3780D97B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44D318E" w14:textId="77777777" w:rsidR="00B1286D" w:rsidRPr="00B1286D" w:rsidRDefault="00B1286D" w:rsidP="00B1286D">
            <w:pPr>
              <w:spacing w:after="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1286D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7072D000" w14:textId="77777777" w:rsidR="00B1286D" w:rsidRPr="00B1286D" w:rsidRDefault="00B1286D" w:rsidP="00B1286D">
            <w:pPr>
              <w:spacing w:after="0" w:line="240" w:lineRule="auto"/>
              <w:rPr>
                <w:sz w:val="20"/>
                <w:lang w:eastAsia="zh-CN"/>
              </w:rPr>
            </w:pPr>
            <w:r w:rsidRPr="00B1286D">
              <w:rPr>
                <w:rFonts w:hint="eastAsia"/>
                <w:sz w:val="20"/>
                <w:lang w:eastAsia="zh-CN"/>
              </w:rPr>
              <w:t>以下任意条件满足时，退出</w:t>
            </w:r>
          </w:p>
          <w:p w14:paraId="7FA291C6" w14:textId="77777777" w:rsidR="00B1286D" w:rsidRPr="00B1286D" w:rsidRDefault="00B1286D" w:rsidP="00B1286D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 w:rsidRPr="00B1286D">
              <w:rPr>
                <w:rFonts w:ascii="宋体" w:hAnsi="宋体" w:cs="Arial" w:hint="eastAsia"/>
                <w:sz w:val="20"/>
                <w:szCs w:val="20"/>
                <w:lang w:eastAsia="zh-CN"/>
              </w:rPr>
              <w:lastRenderedPageBreak/>
              <w:t>1.ON</w:t>
            </w:r>
            <w:proofErr w:type="gramStart"/>
            <w:r w:rsidRPr="00B1286D"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1286D"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电源断开；</w:t>
            </w:r>
          </w:p>
          <w:p w14:paraId="1ABF49D9" w14:textId="77777777" w:rsidR="00B1286D" w:rsidRPr="00B1286D" w:rsidRDefault="00B1286D" w:rsidP="00B1286D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 w:rsidRPr="00B1286D">
              <w:rPr>
                <w:rFonts w:ascii="宋体" w:hAnsi="宋体" w:cs="Arial" w:hint="eastAsia"/>
                <w:sz w:val="20"/>
                <w:szCs w:val="20"/>
                <w:lang w:eastAsia="zh-CN"/>
              </w:rPr>
              <w:t>2.</w:t>
            </w:r>
            <w:r w:rsidRPr="00B1286D">
              <w:rPr>
                <w:rFonts w:hint="eastAsia"/>
                <w:sz w:val="20"/>
                <w:lang w:eastAsia="zh-CN"/>
              </w:rPr>
              <w:t xml:space="preserve"> </w:t>
            </w:r>
            <w:r w:rsidRPr="00B1286D">
              <w:rPr>
                <w:rFonts w:hint="eastAsia"/>
                <w:sz w:val="20"/>
                <w:lang w:eastAsia="zh-CN"/>
              </w:rPr>
              <w:t>或滤阻塞开关非低电平</w:t>
            </w:r>
          </w:p>
        </w:tc>
      </w:tr>
      <w:tr w:rsidR="00B1286D" w:rsidRPr="00B1286D" w14:paraId="3235F7F0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52420BE" w14:textId="77777777" w:rsidR="00B1286D" w:rsidRPr="00B1286D" w:rsidRDefault="00B1286D" w:rsidP="00B1286D">
            <w:pPr>
              <w:spacing w:after="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1286D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lastRenderedPageBreak/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360909CB" w14:textId="77777777" w:rsidR="00B1286D" w:rsidRPr="00B1286D" w:rsidRDefault="00B1286D" w:rsidP="00B1286D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 w:rsidRPr="00B1286D">
              <w:rPr>
                <w:rFonts w:ascii="宋体" w:hAnsi="宋体" w:cs="Arial" w:hint="eastAsia"/>
                <w:sz w:val="20"/>
                <w:szCs w:val="20"/>
                <w:lang w:eastAsia="zh-CN"/>
              </w:rPr>
              <w:t>硬线：</w:t>
            </w:r>
          </w:p>
          <w:p w14:paraId="13C97263" w14:textId="77777777" w:rsidR="00B1286D" w:rsidRPr="00B1286D" w:rsidRDefault="00B1286D" w:rsidP="00B1286D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proofErr w:type="gramStart"/>
            <w:r w:rsidRPr="00B1286D">
              <w:rPr>
                <w:rFonts w:ascii="宋体" w:hAnsi="宋体" w:cs="Arial" w:hint="eastAsia"/>
                <w:sz w:val="20"/>
                <w:szCs w:val="20"/>
                <w:lang w:eastAsia="zh-CN"/>
              </w:rPr>
              <w:t>空滤阻塞</w:t>
            </w:r>
            <w:proofErr w:type="gramEnd"/>
            <w:r w:rsidRPr="00B1286D">
              <w:rPr>
                <w:rFonts w:ascii="宋体" w:hAnsi="宋体" w:cs="Arial" w:hint="eastAsia"/>
                <w:sz w:val="20"/>
                <w:szCs w:val="20"/>
                <w:lang w:eastAsia="zh-CN"/>
              </w:rPr>
              <w:t>报警开关信号</w:t>
            </w:r>
          </w:p>
        </w:tc>
      </w:tr>
      <w:tr w:rsidR="00B1286D" w:rsidRPr="00B1286D" w14:paraId="1FA4FF18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B757FF6" w14:textId="77777777" w:rsidR="00B1286D" w:rsidRPr="00B1286D" w:rsidRDefault="00B1286D" w:rsidP="00B1286D">
            <w:pPr>
              <w:spacing w:after="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1286D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2F7110F9" w14:textId="121E9B8D" w:rsidR="00B1286D" w:rsidRPr="00B1286D" w:rsidRDefault="00485F8C" w:rsidP="00B1286D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无</w:t>
            </w:r>
          </w:p>
        </w:tc>
      </w:tr>
      <w:tr w:rsidR="00B1286D" w:rsidRPr="00B1286D" w14:paraId="07A98C11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7DAFF02" w14:textId="77777777" w:rsidR="00B1286D" w:rsidRPr="00B1286D" w:rsidRDefault="00B1286D" w:rsidP="00B1286D">
            <w:pPr>
              <w:spacing w:after="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1286D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4775A78C" w14:textId="77777777" w:rsidR="00B1286D" w:rsidRPr="00B1286D" w:rsidRDefault="00B1286D" w:rsidP="00B1286D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1286D">
              <w:rPr>
                <w:rFonts w:hint="eastAsia"/>
                <w:sz w:val="20"/>
                <w:szCs w:val="20"/>
              </w:rPr>
              <w:t>ON</w:t>
            </w:r>
            <w:proofErr w:type="spellStart"/>
            <w:r w:rsidRPr="00B1286D">
              <w:rPr>
                <w:rFonts w:hint="eastAsia"/>
                <w:sz w:val="20"/>
                <w:szCs w:val="20"/>
              </w:rPr>
              <w:t>档电源</w:t>
            </w:r>
            <w:proofErr w:type="spellEnd"/>
          </w:p>
        </w:tc>
      </w:tr>
      <w:tr w:rsidR="00B1286D" w:rsidRPr="00B1286D" w14:paraId="2CF9438E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E6F125D" w14:textId="77777777" w:rsidR="00B1286D" w:rsidRPr="00B1286D" w:rsidRDefault="00B1286D" w:rsidP="00B1286D">
            <w:pPr>
              <w:spacing w:after="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1286D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56203760" w14:textId="77777777" w:rsidR="00B1286D" w:rsidRPr="00B1286D" w:rsidRDefault="00B1286D" w:rsidP="00B1286D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B1286D" w:rsidRPr="00B1286D" w14:paraId="7380CA49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1A164B7" w14:textId="77777777" w:rsidR="00B1286D" w:rsidRPr="00B1286D" w:rsidRDefault="00B1286D" w:rsidP="00B1286D">
            <w:pPr>
              <w:spacing w:after="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1286D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57A1C148" w14:textId="05E06203" w:rsidR="00B1286D" w:rsidRPr="00B1286D" w:rsidRDefault="001B7567" w:rsidP="00B1286D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当驱动型式标定为11（10×4）时，显示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转向锁止</w:t>
            </w:r>
            <w:proofErr w:type="gramEnd"/>
          </w:p>
        </w:tc>
      </w:tr>
      <w:tr w:rsidR="00B1286D" w:rsidRPr="00B1286D" w14:paraId="2658E8A6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EDD3846" w14:textId="77777777" w:rsidR="00B1286D" w:rsidRPr="00B1286D" w:rsidRDefault="00B1286D" w:rsidP="00B1286D">
            <w:pPr>
              <w:spacing w:after="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1286D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相关资料</w:t>
            </w:r>
          </w:p>
        </w:tc>
        <w:tc>
          <w:tcPr>
            <w:tcW w:w="7654" w:type="dxa"/>
            <w:vAlign w:val="center"/>
          </w:tcPr>
          <w:p w14:paraId="5658C3B5" w14:textId="77777777" w:rsidR="00B1286D" w:rsidRPr="00B1286D" w:rsidRDefault="00B1286D" w:rsidP="00B1286D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bookmarkEnd w:id="10"/>
    </w:tbl>
    <w:p w14:paraId="10A124FD" w14:textId="77777777" w:rsidR="00064061" w:rsidRPr="00064061" w:rsidRDefault="00064061" w:rsidP="00064061"/>
    <w:p w14:paraId="2DDDE4F6" w14:textId="5AAC8130" w:rsidR="002E532D" w:rsidRPr="002E532D" w:rsidRDefault="005A43BD" w:rsidP="002E532D">
      <w:pPr>
        <w:rPr>
          <w:lang w:eastAsia="zh-CN"/>
        </w:rPr>
      </w:pPr>
      <w:r>
        <w:rPr>
          <w:rFonts w:hint="eastAsia"/>
          <w:lang w:eastAsia="zh-CN"/>
        </w:rPr>
        <w:t>其余</w:t>
      </w:r>
      <w:r w:rsidR="002E532D">
        <w:rPr>
          <w:lang w:eastAsia="zh-CN"/>
        </w:rPr>
        <w:t>见《</w:t>
      </w:r>
      <w:r w:rsidR="002E532D" w:rsidRPr="002E532D">
        <w:rPr>
          <w:rFonts w:hint="eastAsia"/>
          <w:lang w:eastAsia="zh-CN"/>
        </w:rPr>
        <w:t>TF_04</w:t>
      </w:r>
      <w:r w:rsidR="002E532D" w:rsidRPr="002E532D">
        <w:rPr>
          <w:rFonts w:hint="eastAsia"/>
          <w:lang w:eastAsia="zh-CN"/>
        </w:rPr>
        <w:t>仪表匹配车身底盘及附件系统功能及报警要求</w:t>
      </w:r>
      <w:r w:rsidR="002E532D">
        <w:rPr>
          <w:lang w:eastAsia="zh-CN"/>
        </w:rPr>
        <w:t>》。</w:t>
      </w:r>
    </w:p>
    <w:p w14:paraId="27796345" w14:textId="0CCFB805" w:rsidR="0026119B" w:rsidRDefault="0026119B">
      <w:pPr>
        <w:pStyle w:val="2"/>
      </w:pPr>
      <w:r>
        <w:rPr>
          <w:rFonts w:hint="eastAsia"/>
          <w:lang w:eastAsia="zh-CN"/>
        </w:rPr>
        <w:t xml:space="preserve"> ADAS</w:t>
      </w:r>
      <w:r>
        <w:rPr>
          <w:rFonts w:hint="eastAsia"/>
          <w:lang w:eastAsia="zh-CN"/>
        </w:rPr>
        <w:t>系统</w:t>
      </w:r>
    </w:p>
    <w:p w14:paraId="76E2031D" w14:textId="479B8623" w:rsidR="0026119B" w:rsidRPr="0026119B" w:rsidRDefault="0026119B" w:rsidP="0026119B">
      <w:pPr>
        <w:rPr>
          <w:lang w:eastAsia="zh-CN"/>
        </w:rPr>
      </w:pPr>
      <w:r>
        <w:rPr>
          <w:lang w:eastAsia="zh-CN"/>
        </w:rPr>
        <w:t>见《</w:t>
      </w:r>
      <w:r w:rsidRPr="0026119B">
        <w:rPr>
          <w:rFonts w:hint="eastAsia"/>
          <w:lang w:eastAsia="zh-CN"/>
        </w:rPr>
        <w:t>TF_05</w:t>
      </w:r>
      <w:r w:rsidRPr="0026119B">
        <w:rPr>
          <w:rFonts w:hint="eastAsia"/>
          <w:lang w:eastAsia="zh-CN"/>
        </w:rPr>
        <w:t>仪表匹配</w:t>
      </w:r>
      <w:r w:rsidRPr="0026119B">
        <w:rPr>
          <w:rFonts w:hint="eastAsia"/>
          <w:lang w:eastAsia="zh-CN"/>
        </w:rPr>
        <w:t>ADAS</w:t>
      </w:r>
      <w:r w:rsidRPr="0026119B">
        <w:rPr>
          <w:rFonts w:hint="eastAsia"/>
          <w:lang w:eastAsia="zh-CN"/>
        </w:rPr>
        <w:t>系统显示及报警要求</w:t>
      </w:r>
      <w:r>
        <w:rPr>
          <w:lang w:eastAsia="zh-CN"/>
        </w:rPr>
        <w:t>》。</w:t>
      </w:r>
    </w:p>
    <w:p w14:paraId="54C1AD7D" w14:textId="2BB0B8C0" w:rsidR="00603B2A" w:rsidRDefault="00603B2A" w:rsidP="00603B2A">
      <w:pPr>
        <w:pStyle w:val="2"/>
      </w:pPr>
      <w:r>
        <w:t>TPMS</w:t>
      </w:r>
      <w:proofErr w:type="spellStart"/>
      <w:r>
        <w:t>系统</w:t>
      </w:r>
      <w:proofErr w:type="spellEnd"/>
    </w:p>
    <w:p w14:paraId="35AC55A6" w14:textId="66A495D7" w:rsidR="00603B2A" w:rsidRPr="00603B2A" w:rsidRDefault="00603B2A" w:rsidP="00603B2A">
      <w:pPr>
        <w:rPr>
          <w:lang w:eastAsia="zh-CN"/>
        </w:rPr>
      </w:pPr>
      <w:r>
        <w:rPr>
          <w:lang w:eastAsia="zh-CN"/>
        </w:rPr>
        <w:t>TPMS</w:t>
      </w:r>
      <w:r>
        <w:rPr>
          <w:lang w:eastAsia="zh-CN"/>
        </w:rPr>
        <w:t>系统报警需求同燃油车。</w:t>
      </w:r>
    </w:p>
    <w:p w14:paraId="3188660D" w14:textId="77326566" w:rsidR="00AB3154" w:rsidRDefault="00AB3154">
      <w:pPr>
        <w:pStyle w:val="2"/>
      </w:pPr>
      <w:proofErr w:type="spellStart"/>
      <w:r>
        <w:t>远程锁车</w:t>
      </w:r>
      <w:proofErr w:type="spellEnd"/>
    </w:p>
    <w:p w14:paraId="6368E86C" w14:textId="01EE7329" w:rsidR="00AB3154" w:rsidRPr="00AB3154" w:rsidRDefault="00AB3154" w:rsidP="00AB3154">
      <w:pPr>
        <w:rPr>
          <w:lang w:eastAsia="zh-CN"/>
        </w:rPr>
      </w:pPr>
      <w:r>
        <w:rPr>
          <w:lang w:eastAsia="zh-CN"/>
        </w:rPr>
        <w:t>远程锁车功能见《</w:t>
      </w:r>
      <w:r w:rsidRPr="00AB3154">
        <w:rPr>
          <w:rFonts w:hint="eastAsia"/>
          <w:lang w:eastAsia="zh-CN"/>
        </w:rPr>
        <w:t>00_</w:t>
      </w:r>
      <w:r w:rsidRPr="00AB3154">
        <w:rPr>
          <w:rFonts w:hint="eastAsia"/>
          <w:lang w:eastAsia="zh-CN"/>
        </w:rPr>
        <w:t>新能源</w:t>
      </w:r>
      <w:r w:rsidRPr="00AB3154">
        <w:rPr>
          <w:rFonts w:hint="eastAsia"/>
          <w:lang w:eastAsia="zh-CN"/>
        </w:rPr>
        <w:t>-</w:t>
      </w:r>
      <w:r w:rsidRPr="00AB3154">
        <w:rPr>
          <w:rFonts w:hint="eastAsia"/>
          <w:lang w:eastAsia="zh-CN"/>
        </w:rPr>
        <w:t>仪表远程锁车控制策略定义书</w:t>
      </w:r>
      <w:r>
        <w:rPr>
          <w:lang w:eastAsia="zh-CN"/>
        </w:rPr>
        <w:t>》。</w:t>
      </w:r>
    </w:p>
    <w:p w14:paraId="675B65FF" w14:textId="24E55730" w:rsidR="00A76C6A" w:rsidRDefault="00503626">
      <w:pPr>
        <w:pStyle w:val="2"/>
      </w:pPr>
      <w:r>
        <w:rPr>
          <w:rFonts w:hint="eastAsia"/>
          <w:lang w:eastAsia="zh-CN"/>
        </w:rPr>
        <w:t xml:space="preserve"> </w:t>
      </w:r>
      <w:proofErr w:type="spellStart"/>
      <w:r w:rsidR="00A76C6A">
        <w:t>气压显示及报警</w:t>
      </w:r>
      <w:proofErr w:type="spellEnd"/>
    </w:p>
    <w:p w14:paraId="37CBCEA8" w14:textId="7C868E68" w:rsidR="00A76C6A" w:rsidRDefault="00A76C6A" w:rsidP="00A76C6A">
      <w:pPr>
        <w:rPr>
          <w:lang w:eastAsia="zh-CN"/>
        </w:rPr>
      </w:pPr>
      <w:r>
        <w:rPr>
          <w:lang w:eastAsia="zh-CN"/>
        </w:rPr>
        <w:t>见《</w:t>
      </w:r>
      <w:r w:rsidRPr="00A76C6A">
        <w:rPr>
          <w:rFonts w:hint="eastAsia"/>
          <w:lang w:eastAsia="zh-CN"/>
        </w:rPr>
        <w:t>TF_03</w:t>
      </w:r>
      <w:r w:rsidRPr="00A76C6A">
        <w:rPr>
          <w:rFonts w:hint="eastAsia"/>
          <w:lang w:eastAsia="zh-CN"/>
        </w:rPr>
        <w:t>转向制动悬架系统显示及报警需求</w:t>
      </w:r>
      <w:r>
        <w:rPr>
          <w:lang w:eastAsia="zh-CN"/>
        </w:rPr>
        <w:t>》。</w:t>
      </w:r>
    </w:p>
    <w:p w14:paraId="7327A757" w14:textId="1B71F0EF" w:rsidR="008B2F5B" w:rsidRPr="00697079" w:rsidRDefault="008B2F5B" w:rsidP="008B2F5B">
      <w:pPr>
        <w:pStyle w:val="3"/>
        <w:spacing w:after="120"/>
        <w:ind w:left="722" w:hanging="722"/>
        <w:rPr>
          <w:rFonts w:asciiTheme="minorEastAsia" w:eastAsiaTheme="minorEastAsia" w:hAnsiTheme="minorEastAsia"/>
          <w:lang w:val="en-US" w:eastAsia="zh-CN"/>
        </w:rPr>
      </w:pPr>
      <w:r>
        <w:rPr>
          <w:rFonts w:asciiTheme="minorEastAsia" w:eastAsiaTheme="minorEastAsia" w:hAnsiTheme="minorEastAsia" w:hint="eastAsia"/>
          <w:lang w:val="en-US" w:eastAsia="zh-CN"/>
        </w:rPr>
        <w:t>气压传感器及报警开关数量</w:t>
      </w:r>
    </w:p>
    <w:tbl>
      <w:tblPr>
        <w:tblW w:w="960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5"/>
        <w:gridCol w:w="2702"/>
        <w:gridCol w:w="1565"/>
        <w:gridCol w:w="1682"/>
        <w:gridCol w:w="1586"/>
        <w:gridCol w:w="1374"/>
      </w:tblGrid>
      <w:tr w:rsidR="008B2F5B" w:rsidRPr="00AE69A3" w14:paraId="4A3E4B9D" w14:textId="77777777" w:rsidTr="008B2F5B">
        <w:trPr>
          <w:trHeight w:val="481"/>
        </w:trPr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57AD65" w14:textId="77777777" w:rsidR="008B2F5B" w:rsidRPr="00AE69A3" w:rsidRDefault="008B2F5B" w:rsidP="00333060">
            <w:pPr>
              <w:jc w:val="center"/>
              <w:rPr>
                <w:rFonts w:ascii="宋体" w:hAnsi="宋体"/>
                <w:color w:val="000000"/>
              </w:rPr>
            </w:pPr>
            <w:proofErr w:type="spellStart"/>
            <w:r w:rsidRPr="00AE69A3">
              <w:rPr>
                <w:rFonts w:ascii="宋体" w:hAnsi="宋体" w:hint="eastAsia"/>
                <w:color w:val="000000"/>
              </w:rPr>
              <w:t>序号</w:t>
            </w:r>
            <w:proofErr w:type="spellEnd"/>
          </w:p>
        </w:tc>
        <w:tc>
          <w:tcPr>
            <w:tcW w:w="2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A3F6BA" w14:textId="77777777" w:rsidR="008B2F5B" w:rsidRPr="00AE69A3" w:rsidRDefault="008B2F5B" w:rsidP="00333060">
            <w:pPr>
              <w:jc w:val="center"/>
              <w:rPr>
                <w:rFonts w:ascii="宋体" w:hAnsi="宋体"/>
                <w:color w:val="000000"/>
              </w:rPr>
            </w:pPr>
            <w:proofErr w:type="spellStart"/>
            <w:r w:rsidRPr="00AE69A3">
              <w:rPr>
                <w:rFonts w:ascii="宋体" w:hAnsi="宋体" w:hint="eastAsia"/>
                <w:color w:val="000000"/>
              </w:rPr>
              <w:t>平台</w:t>
            </w:r>
            <w:proofErr w:type="spellEnd"/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3CFAC9" w14:textId="77777777" w:rsidR="008B2F5B" w:rsidRPr="008B2F5B" w:rsidRDefault="008B2F5B" w:rsidP="00333060">
            <w:pPr>
              <w:rPr>
                <w:rFonts w:ascii="宋体" w:hAnsi="宋体"/>
                <w:color w:val="000000"/>
                <w:sz w:val="18"/>
                <w:szCs w:val="18"/>
              </w:rPr>
            </w:pPr>
            <w:proofErr w:type="spellStart"/>
            <w:r w:rsidRPr="008B2F5B">
              <w:rPr>
                <w:rFonts w:ascii="宋体" w:hAnsi="宋体" w:hint="eastAsia"/>
                <w:color w:val="000000"/>
                <w:sz w:val="18"/>
                <w:szCs w:val="18"/>
              </w:rPr>
              <w:t>行车压力传感器</w:t>
            </w:r>
            <w:proofErr w:type="spellEnd"/>
          </w:p>
        </w:tc>
        <w:tc>
          <w:tcPr>
            <w:tcW w:w="1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6DDA38" w14:textId="77777777" w:rsidR="008B2F5B" w:rsidRPr="008B2F5B" w:rsidRDefault="008B2F5B" w:rsidP="00333060">
            <w:pPr>
              <w:rPr>
                <w:rFonts w:ascii="宋体" w:hAnsi="宋体"/>
                <w:color w:val="000000"/>
                <w:sz w:val="18"/>
                <w:szCs w:val="18"/>
              </w:rPr>
            </w:pPr>
            <w:proofErr w:type="spellStart"/>
            <w:r w:rsidRPr="008B2F5B">
              <w:rPr>
                <w:rFonts w:ascii="宋体" w:hAnsi="宋体" w:hint="eastAsia"/>
                <w:color w:val="000000"/>
                <w:sz w:val="18"/>
                <w:szCs w:val="18"/>
              </w:rPr>
              <w:t>驻车压力传感器</w:t>
            </w:r>
            <w:proofErr w:type="spellEnd"/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597114" w14:textId="77777777" w:rsidR="008B2F5B" w:rsidRPr="008B2F5B" w:rsidRDefault="008B2F5B" w:rsidP="00333060">
            <w:pPr>
              <w:rPr>
                <w:rFonts w:ascii="宋体" w:hAnsi="宋体"/>
                <w:color w:val="000000"/>
                <w:sz w:val="18"/>
                <w:szCs w:val="18"/>
              </w:rPr>
            </w:pPr>
            <w:proofErr w:type="spellStart"/>
            <w:r w:rsidRPr="008B2F5B">
              <w:rPr>
                <w:rFonts w:ascii="宋体" w:hAnsi="宋体" w:hint="eastAsia"/>
                <w:color w:val="000000"/>
                <w:sz w:val="18"/>
                <w:szCs w:val="18"/>
              </w:rPr>
              <w:t>气压传感器总数</w:t>
            </w:r>
            <w:proofErr w:type="spellEnd"/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540B33" w14:textId="77777777" w:rsidR="008B2F5B" w:rsidRPr="008B2F5B" w:rsidRDefault="008B2F5B" w:rsidP="00333060"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 w:rsidRPr="008B2F5B">
              <w:rPr>
                <w:rFonts w:ascii="宋体" w:hAnsi="宋体" w:hint="eastAsia"/>
                <w:color w:val="000000"/>
                <w:sz w:val="18"/>
                <w:szCs w:val="18"/>
              </w:rPr>
              <w:t>P</w:t>
            </w:r>
            <w:proofErr w:type="spellStart"/>
            <w:r w:rsidRPr="008B2F5B">
              <w:rPr>
                <w:rFonts w:ascii="宋体" w:hAnsi="宋体" w:hint="eastAsia"/>
                <w:color w:val="000000"/>
                <w:sz w:val="18"/>
                <w:szCs w:val="18"/>
              </w:rPr>
              <w:t>灯报警开关</w:t>
            </w:r>
            <w:proofErr w:type="spellEnd"/>
          </w:p>
        </w:tc>
      </w:tr>
      <w:tr w:rsidR="008B2F5B" w:rsidRPr="00AE69A3" w14:paraId="18BA2F75" w14:textId="77777777" w:rsidTr="008B2F5B">
        <w:trPr>
          <w:trHeight w:val="459"/>
        </w:trPr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E7A6B2" w14:textId="77777777" w:rsidR="008B2F5B" w:rsidRPr="00AE69A3" w:rsidRDefault="008B2F5B" w:rsidP="00333060">
            <w:pPr>
              <w:jc w:val="center"/>
              <w:rPr>
                <w:rFonts w:ascii="宋体" w:hAnsi="宋体"/>
                <w:color w:val="000000"/>
              </w:rPr>
            </w:pPr>
            <w:r w:rsidRPr="00AE69A3">
              <w:rPr>
                <w:rFonts w:ascii="宋体" w:hAnsi="宋体" w:hint="eastAsia"/>
                <w:color w:val="000000"/>
              </w:rPr>
              <w:t>1</w:t>
            </w:r>
          </w:p>
        </w:tc>
        <w:tc>
          <w:tcPr>
            <w:tcW w:w="2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F2D149" w14:textId="1809E6F5" w:rsidR="008B2F5B" w:rsidRPr="00AE69A3" w:rsidRDefault="008B2F5B" w:rsidP="00333060">
            <w:pPr>
              <w:rPr>
                <w:rFonts w:ascii="宋体" w:hAnsi="宋体"/>
                <w:color w:val="000000"/>
              </w:rPr>
            </w:pPr>
            <w:r w:rsidRPr="00AE69A3">
              <w:rPr>
                <w:rFonts w:ascii="宋体" w:hAnsi="宋体" w:hint="eastAsia"/>
                <w:color w:val="000000"/>
              </w:rPr>
              <w:t>D320（3</w:t>
            </w:r>
            <w:proofErr w:type="spellStart"/>
            <w:r w:rsidRPr="00AE69A3">
              <w:rPr>
                <w:rFonts w:ascii="宋体" w:hAnsi="宋体" w:hint="eastAsia"/>
                <w:color w:val="000000"/>
              </w:rPr>
              <w:t>路气压</w:t>
            </w:r>
            <w:proofErr w:type="spellEnd"/>
            <w:r w:rsidRPr="00AE69A3">
              <w:rPr>
                <w:rFonts w:ascii="宋体" w:hAnsi="宋体" w:hint="eastAsia"/>
                <w:color w:val="000000"/>
              </w:rPr>
              <w:t>)</w:t>
            </w:r>
          </w:p>
        </w:tc>
        <w:tc>
          <w:tcPr>
            <w:tcW w:w="156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539018" w14:textId="77777777" w:rsidR="008B2F5B" w:rsidRPr="00AE69A3" w:rsidRDefault="008B2F5B" w:rsidP="00333060">
            <w:pPr>
              <w:jc w:val="center"/>
              <w:rPr>
                <w:rFonts w:ascii="宋体" w:hAnsi="宋体"/>
                <w:color w:val="000000"/>
              </w:rPr>
            </w:pPr>
            <w:r w:rsidRPr="00AE69A3">
              <w:rPr>
                <w:rFonts w:ascii="宋体" w:hAnsi="宋体" w:hint="eastAsia"/>
                <w:color w:val="000000"/>
              </w:rPr>
              <w:t>2</w:t>
            </w:r>
          </w:p>
        </w:tc>
        <w:tc>
          <w:tcPr>
            <w:tcW w:w="1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CBD9DD" w14:textId="77777777" w:rsidR="008B2F5B" w:rsidRPr="00AE69A3" w:rsidRDefault="008B2F5B" w:rsidP="00333060">
            <w:pPr>
              <w:jc w:val="center"/>
              <w:rPr>
                <w:rFonts w:ascii="宋体" w:hAnsi="宋体"/>
                <w:color w:val="000000"/>
              </w:rPr>
            </w:pPr>
            <w:r w:rsidRPr="00AE69A3">
              <w:rPr>
                <w:rFonts w:ascii="宋体" w:hAnsi="宋体" w:hint="eastAsia"/>
                <w:color w:val="000000"/>
              </w:rPr>
              <w:t>1</w:t>
            </w:r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71B167" w14:textId="77777777" w:rsidR="008B2F5B" w:rsidRPr="00AE69A3" w:rsidRDefault="008B2F5B" w:rsidP="00333060">
            <w:pPr>
              <w:jc w:val="center"/>
              <w:rPr>
                <w:rFonts w:ascii="宋体" w:hAnsi="宋体"/>
                <w:color w:val="000000"/>
              </w:rPr>
            </w:pPr>
            <w:r w:rsidRPr="00AE69A3">
              <w:rPr>
                <w:rFonts w:ascii="宋体" w:hAnsi="宋体" w:hint="eastAsia"/>
                <w:color w:val="000000"/>
              </w:rPr>
              <w:t>3</w:t>
            </w:r>
          </w:p>
        </w:tc>
        <w:tc>
          <w:tcPr>
            <w:tcW w:w="137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AF8625" w14:textId="77777777" w:rsidR="008B2F5B" w:rsidRPr="00AE69A3" w:rsidRDefault="008B2F5B" w:rsidP="00333060">
            <w:pPr>
              <w:jc w:val="center"/>
              <w:rPr>
                <w:rFonts w:ascii="宋体" w:hAnsi="宋体"/>
                <w:color w:val="000000"/>
              </w:rPr>
            </w:pPr>
            <w:r w:rsidRPr="00AE69A3">
              <w:rPr>
                <w:rFonts w:ascii="宋体" w:hAnsi="宋体" w:hint="eastAsia"/>
                <w:color w:val="000000"/>
              </w:rPr>
              <w:t>1</w:t>
            </w:r>
          </w:p>
        </w:tc>
      </w:tr>
      <w:tr w:rsidR="008B2F5B" w:rsidRPr="00AE69A3" w14:paraId="3341B58E" w14:textId="77777777" w:rsidTr="008B2F5B">
        <w:trPr>
          <w:trHeight w:val="483"/>
        </w:trPr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BB5247" w14:textId="77777777" w:rsidR="008B2F5B" w:rsidRPr="00AE69A3" w:rsidRDefault="008B2F5B" w:rsidP="00333060">
            <w:pPr>
              <w:jc w:val="center"/>
              <w:rPr>
                <w:rFonts w:ascii="宋体" w:hAnsi="宋体"/>
                <w:color w:val="000000"/>
              </w:rPr>
            </w:pPr>
            <w:r w:rsidRPr="00AE69A3">
              <w:rPr>
                <w:rFonts w:ascii="宋体" w:hAnsi="宋体" w:hint="eastAsia"/>
                <w:color w:val="000000"/>
              </w:rPr>
              <w:t>2</w:t>
            </w:r>
          </w:p>
        </w:tc>
        <w:tc>
          <w:tcPr>
            <w:tcW w:w="2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503F2A" w14:textId="7AC48D14" w:rsidR="008B2F5B" w:rsidRPr="00AE69A3" w:rsidRDefault="008B2F5B" w:rsidP="00333060">
            <w:pPr>
              <w:rPr>
                <w:rFonts w:ascii="宋体" w:hAnsi="宋体"/>
                <w:color w:val="000000"/>
              </w:rPr>
            </w:pPr>
            <w:r w:rsidRPr="00AE69A3">
              <w:rPr>
                <w:rFonts w:ascii="宋体" w:hAnsi="宋体" w:hint="eastAsia"/>
                <w:color w:val="000000"/>
              </w:rPr>
              <w:t>D560（2</w:t>
            </w:r>
            <w:proofErr w:type="spellStart"/>
            <w:r w:rsidRPr="00AE69A3">
              <w:rPr>
                <w:rFonts w:ascii="宋体" w:hAnsi="宋体" w:hint="eastAsia"/>
                <w:color w:val="000000"/>
              </w:rPr>
              <w:t>路气压</w:t>
            </w:r>
            <w:proofErr w:type="spellEnd"/>
            <w:r w:rsidRPr="00AE69A3">
              <w:rPr>
                <w:rFonts w:ascii="宋体" w:hAnsi="宋体" w:hint="eastAsia"/>
                <w:color w:val="000000"/>
              </w:rPr>
              <w:t>)</w:t>
            </w:r>
          </w:p>
        </w:tc>
        <w:tc>
          <w:tcPr>
            <w:tcW w:w="156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941223" w14:textId="77777777" w:rsidR="008B2F5B" w:rsidRPr="00AE69A3" w:rsidRDefault="008B2F5B" w:rsidP="00333060">
            <w:pPr>
              <w:rPr>
                <w:rFonts w:ascii="宋体" w:hAnsi="宋体"/>
                <w:color w:val="000000"/>
                <w:kern w:val="2"/>
                <w:sz w:val="21"/>
              </w:rPr>
            </w:pPr>
          </w:p>
        </w:tc>
        <w:tc>
          <w:tcPr>
            <w:tcW w:w="1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88A76D" w14:textId="77777777" w:rsidR="008B2F5B" w:rsidRPr="00AE69A3" w:rsidRDefault="008B2F5B" w:rsidP="00333060">
            <w:pPr>
              <w:jc w:val="center"/>
              <w:rPr>
                <w:rFonts w:ascii="宋体" w:hAnsi="宋体"/>
                <w:color w:val="000000"/>
              </w:rPr>
            </w:pPr>
            <w:r w:rsidRPr="00AE69A3">
              <w:rPr>
                <w:rFonts w:ascii="宋体" w:hAnsi="宋体" w:hint="eastAsia"/>
                <w:color w:val="000000"/>
              </w:rPr>
              <w:t>0</w:t>
            </w:r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8BCADA" w14:textId="77777777" w:rsidR="008B2F5B" w:rsidRPr="00AE69A3" w:rsidRDefault="008B2F5B" w:rsidP="00333060">
            <w:pPr>
              <w:jc w:val="center"/>
              <w:rPr>
                <w:rFonts w:ascii="宋体" w:hAnsi="宋体"/>
                <w:color w:val="000000"/>
              </w:rPr>
            </w:pPr>
            <w:r w:rsidRPr="00AE69A3">
              <w:rPr>
                <w:rFonts w:ascii="宋体" w:hAnsi="宋体" w:hint="eastAsia"/>
                <w:color w:val="000000"/>
              </w:rPr>
              <w:t>2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F1E743" w14:textId="77777777" w:rsidR="008B2F5B" w:rsidRPr="00AE69A3" w:rsidRDefault="008B2F5B" w:rsidP="00333060">
            <w:pPr>
              <w:rPr>
                <w:rFonts w:ascii="宋体" w:hAnsi="宋体"/>
                <w:color w:val="000000"/>
                <w:kern w:val="2"/>
                <w:sz w:val="21"/>
              </w:rPr>
            </w:pPr>
          </w:p>
        </w:tc>
      </w:tr>
    </w:tbl>
    <w:p w14:paraId="3B086B4C" w14:textId="77777777" w:rsidR="008B2F5B" w:rsidRDefault="008B2F5B" w:rsidP="00A76C6A">
      <w:pPr>
        <w:rPr>
          <w:lang w:eastAsia="zh-CN"/>
        </w:rPr>
      </w:pPr>
    </w:p>
    <w:p w14:paraId="6E3CEE5E" w14:textId="25C609BA" w:rsidR="008B2F5B" w:rsidRPr="00697079" w:rsidRDefault="008B2F5B" w:rsidP="008B2F5B">
      <w:pPr>
        <w:pStyle w:val="3"/>
        <w:spacing w:after="120"/>
        <w:ind w:left="722" w:hanging="722"/>
        <w:rPr>
          <w:rFonts w:asciiTheme="minorEastAsia" w:eastAsiaTheme="minorEastAsia" w:hAnsiTheme="minorEastAsia"/>
          <w:lang w:val="en-US" w:eastAsia="zh-CN"/>
        </w:rPr>
      </w:pPr>
      <w:r>
        <w:rPr>
          <w:rFonts w:asciiTheme="minorEastAsia" w:eastAsiaTheme="minorEastAsia" w:hAnsiTheme="minorEastAsia" w:hint="eastAsia"/>
          <w:lang w:val="en-US" w:eastAsia="zh-CN"/>
        </w:rPr>
        <w:t>气压显示定义</w:t>
      </w:r>
    </w:p>
    <w:tbl>
      <w:tblPr>
        <w:tblW w:w="9520" w:type="dxa"/>
        <w:tblInd w:w="-10" w:type="dxa"/>
        <w:tblLook w:val="0000" w:firstRow="0" w:lastRow="0" w:firstColumn="0" w:lastColumn="0" w:noHBand="0" w:noVBand="0"/>
      </w:tblPr>
      <w:tblGrid>
        <w:gridCol w:w="1081"/>
        <w:gridCol w:w="1250"/>
        <w:gridCol w:w="1106"/>
        <w:gridCol w:w="1244"/>
        <w:gridCol w:w="1243"/>
        <w:gridCol w:w="1244"/>
        <w:gridCol w:w="1246"/>
        <w:gridCol w:w="1106"/>
      </w:tblGrid>
      <w:tr w:rsidR="008B2F5B" w:rsidRPr="00AE69A3" w14:paraId="7B3169B4" w14:textId="77777777" w:rsidTr="008B2F5B">
        <w:trPr>
          <w:trHeight w:val="378"/>
        </w:trPr>
        <w:tc>
          <w:tcPr>
            <w:tcW w:w="2331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42EB18AB" w14:textId="77777777" w:rsidR="008B2F5B" w:rsidRPr="00AE69A3" w:rsidRDefault="008B2F5B" w:rsidP="00333060">
            <w:pPr>
              <w:jc w:val="center"/>
              <w:rPr>
                <w:rFonts w:ascii="宋体" w:hAnsi="宋体" w:cs="宋体"/>
                <w:b/>
              </w:rPr>
            </w:pPr>
            <w:proofErr w:type="spellStart"/>
            <w:r w:rsidRPr="00AE69A3">
              <w:rPr>
                <w:rFonts w:ascii="宋体" w:hAnsi="宋体" w:cs="宋体" w:hint="eastAsia"/>
                <w:b/>
              </w:rPr>
              <w:t>序号</w:t>
            </w:r>
            <w:proofErr w:type="spellEnd"/>
          </w:p>
        </w:tc>
        <w:tc>
          <w:tcPr>
            <w:tcW w:w="1106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501E41B2" w14:textId="77777777" w:rsidR="008B2F5B" w:rsidRPr="00AE69A3" w:rsidRDefault="008B2F5B" w:rsidP="00333060">
            <w:pPr>
              <w:jc w:val="center"/>
              <w:rPr>
                <w:rFonts w:ascii="宋体" w:hAnsi="宋体" w:cs="宋体"/>
                <w:b/>
              </w:rPr>
            </w:pPr>
            <w:r w:rsidRPr="00AE69A3">
              <w:rPr>
                <w:rFonts w:ascii="宋体" w:hAnsi="宋体" w:cs="宋体" w:hint="eastAsia"/>
                <w:b/>
              </w:rPr>
              <w:t>1</w:t>
            </w:r>
          </w:p>
        </w:tc>
        <w:tc>
          <w:tcPr>
            <w:tcW w:w="1244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33CB20E2" w14:textId="77777777" w:rsidR="008B2F5B" w:rsidRPr="00AE69A3" w:rsidRDefault="008B2F5B" w:rsidP="00333060">
            <w:pPr>
              <w:jc w:val="center"/>
              <w:rPr>
                <w:rFonts w:ascii="宋体" w:hAnsi="宋体" w:cs="宋体"/>
                <w:b/>
              </w:rPr>
            </w:pPr>
            <w:r w:rsidRPr="00AE69A3">
              <w:rPr>
                <w:rFonts w:ascii="宋体" w:hAnsi="宋体" w:cs="宋体" w:hint="eastAsia"/>
                <w:b/>
              </w:rPr>
              <w:t>2</w:t>
            </w:r>
          </w:p>
        </w:tc>
        <w:tc>
          <w:tcPr>
            <w:tcW w:w="12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12B94211" w14:textId="77777777" w:rsidR="008B2F5B" w:rsidRPr="00AE69A3" w:rsidRDefault="008B2F5B" w:rsidP="00333060">
            <w:pPr>
              <w:jc w:val="center"/>
              <w:rPr>
                <w:rFonts w:ascii="宋体" w:hAnsi="宋体" w:cs="宋体"/>
                <w:b/>
              </w:rPr>
            </w:pPr>
            <w:r w:rsidRPr="00AE69A3">
              <w:rPr>
                <w:rFonts w:ascii="宋体" w:hAnsi="宋体" w:cs="宋体" w:hint="eastAsia"/>
                <w:b/>
              </w:rPr>
              <w:t>3</w:t>
            </w:r>
          </w:p>
        </w:tc>
        <w:tc>
          <w:tcPr>
            <w:tcW w:w="12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68282FFC" w14:textId="77777777" w:rsidR="008B2F5B" w:rsidRPr="00AE69A3" w:rsidRDefault="008B2F5B" w:rsidP="00333060">
            <w:pPr>
              <w:jc w:val="center"/>
              <w:rPr>
                <w:rFonts w:ascii="宋体" w:hAnsi="宋体" w:cs="宋体"/>
                <w:b/>
              </w:rPr>
            </w:pPr>
            <w:r w:rsidRPr="00AE69A3">
              <w:rPr>
                <w:rFonts w:ascii="宋体" w:hAnsi="宋体" w:cs="宋体" w:hint="eastAsia"/>
                <w:b/>
              </w:rPr>
              <w:t>4</w:t>
            </w:r>
          </w:p>
        </w:tc>
        <w:tc>
          <w:tcPr>
            <w:tcW w:w="1246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68C5BE05" w14:textId="77777777" w:rsidR="008B2F5B" w:rsidRPr="00AE69A3" w:rsidRDefault="008B2F5B" w:rsidP="00333060">
            <w:pPr>
              <w:jc w:val="center"/>
              <w:rPr>
                <w:rFonts w:ascii="宋体" w:hAnsi="宋体" w:cs="宋体"/>
                <w:b/>
              </w:rPr>
            </w:pPr>
            <w:r w:rsidRPr="00AE69A3">
              <w:rPr>
                <w:rFonts w:ascii="宋体" w:hAnsi="宋体" w:cs="宋体"/>
                <w:b/>
              </w:rPr>
              <w:t>5</w:t>
            </w:r>
          </w:p>
        </w:tc>
        <w:tc>
          <w:tcPr>
            <w:tcW w:w="1106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517C01A" w14:textId="77777777" w:rsidR="008B2F5B" w:rsidRPr="00AE69A3" w:rsidRDefault="008B2F5B" w:rsidP="00333060">
            <w:pPr>
              <w:jc w:val="center"/>
              <w:rPr>
                <w:rFonts w:ascii="宋体" w:hAnsi="宋体" w:cs="宋体"/>
                <w:b/>
              </w:rPr>
            </w:pPr>
            <w:r w:rsidRPr="00AE69A3">
              <w:rPr>
                <w:rFonts w:ascii="宋体" w:hAnsi="宋体" w:cs="宋体"/>
                <w:b/>
              </w:rPr>
              <w:t>6</w:t>
            </w:r>
          </w:p>
        </w:tc>
      </w:tr>
      <w:tr w:rsidR="008B2F5B" w:rsidRPr="00AE69A3" w14:paraId="7FA77FD9" w14:textId="77777777" w:rsidTr="008B2F5B">
        <w:trPr>
          <w:trHeight w:val="252"/>
        </w:trPr>
        <w:tc>
          <w:tcPr>
            <w:tcW w:w="2331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B10A70" w14:textId="77777777" w:rsidR="008B2F5B" w:rsidRPr="00AE69A3" w:rsidRDefault="008B2F5B" w:rsidP="00333060">
            <w:pPr>
              <w:jc w:val="center"/>
              <w:rPr>
                <w:rFonts w:ascii="宋体" w:hAnsi="宋体" w:cs="宋体"/>
              </w:rPr>
            </w:pPr>
            <w:proofErr w:type="spellStart"/>
            <w:r w:rsidRPr="00AE69A3">
              <w:rPr>
                <w:rFonts w:ascii="宋体" w:hAnsi="宋体" w:cs="宋体" w:hint="eastAsia"/>
              </w:rPr>
              <w:t>传感器位置</w:t>
            </w:r>
            <w:proofErr w:type="spellEnd"/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EA41D4" w14:textId="77777777" w:rsidR="008B2F5B" w:rsidRPr="00AE69A3" w:rsidRDefault="008B2F5B" w:rsidP="00333060">
            <w:pPr>
              <w:jc w:val="center"/>
              <w:rPr>
                <w:rFonts w:ascii="宋体" w:hAnsi="宋体" w:cs="宋体"/>
                <w:lang w:eastAsia="zh-CN"/>
              </w:rPr>
            </w:pPr>
            <w:r w:rsidRPr="00AE69A3">
              <w:rPr>
                <w:rFonts w:ascii="宋体" w:hAnsi="宋体" w:cs="宋体" w:hint="eastAsia"/>
              </w:rPr>
              <w:t>前</w:t>
            </w:r>
            <w:r w:rsidRPr="00AE69A3">
              <w:rPr>
                <w:rFonts w:ascii="宋体" w:hAnsi="宋体" w:cs="宋体" w:hint="eastAsia"/>
                <w:lang w:eastAsia="zh-CN"/>
              </w:rPr>
              <w:t>回路</w:t>
            </w:r>
          </w:p>
          <w:p w14:paraId="08EC4560" w14:textId="77777777" w:rsidR="008B2F5B" w:rsidRPr="00AE69A3" w:rsidRDefault="008B2F5B" w:rsidP="00333060">
            <w:pPr>
              <w:jc w:val="center"/>
              <w:rPr>
                <w:rFonts w:ascii="宋体" w:hAnsi="宋体" w:cs="宋体"/>
              </w:rPr>
            </w:pPr>
            <w:r w:rsidRPr="00AE69A3">
              <w:rPr>
                <w:rFonts w:ascii="宋体" w:hAnsi="宋体" w:cs="宋体" w:hint="eastAsia"/>
                <w:lang w:eastAsia="zh-CN"/>
              </w:rPr>
              <w:t>限压前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6B2E21F4" w14:textId="77777777" w:rsidR="008B2F5B" w:rsidRPr="00AE69A3" w:rsidRDefault="008B2F5B" w:rsidP="00333060">
            <w:pPr>
              <w:jc w:val="center"/>
              <w:rPr>
                <w:rFonts w:ascii="宋体" w:hAnsi="宋体" w:cs="宋体"/>
                <w:lang w:eastAsia="zh-CN"/>
              </w:rPr>
            </w:pPr>
            <w:r w:rsidRPr="00AE69A3">
              <w:rPr>
                <w:rFonts w:ascii="宋体" w:hAnsi="宋体" w:cs="宋体" w:hint="eastAsia"/>
                <w:lang w:eastAsia="zh-CN"/>
              </w:rPr>
              <w:t>后回路</w:t>
            </w:r>
          </w:p>
          <w:p w14:paraId="63D982AD" w14:textId="77777777" w:rsidR="008B2F5B" w:rsidRPr="00AE69A3" w:rsidRDefault="008B2F5B" w:rsidP="00333060">
            <w:pPr>
              <w:jc w:val="center"/>
              <w:rPr>
                <w:rFonts w:ascii="宋体" w:hAnsi="宋体" w:cs="宋体"/>
              </w:rPr>
            </w:pPr>
            <w:r w:rsidRPr="00AE69A3">
              <w:rPr>
                <w:rFonts w:ascii="宋体" w:hAnsi="宋体" w:cs="宋体" w:hint="eastAsia"/>
                <w:lang w:eastAsia="zh-CN"/>
              </w:rPr>
              <w:t>限压前</w:t>
            </w:r>
          </w:p>
        </w:tc>
        <w:tc>
          <w:tcPr>
            <w:tcW w:w="12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A771C90" w14:textId="77777777" w:rsidR="008B2F5B" w:rsidRPr="00AE69A3" w:rsidRDefault="008B2F5B" w:rsidP="00333060">
            <w:pPr>
              <w:jc w:val="center"/>
              <w:rPr>
                <w:rFonts w:ascii="宋体" w:hAnsi="宋体"/>
                <w:lang w:eastAsia="zh-CN"/>
              </w:rPr>
            </w:pPr>
            <w:proofErr w:type="spellStart"/>
            <w:r w:rsidRPr="00AE69A3">
              <w:rPr>
                <w:rFonts w:ascii="宋体" w:hAnsi="宋体" w:hint="eastAsia"/>
              </w:rPr>
              <w:t>前</w:t>
            </w:r>
            <w:r w:rsidRPr="00AE69A3">
              <w:rPr>
                <w:rFonts w:ascii="宋体" w:hAnsi="宋体"/>
              </w:rPr>
              <w:t>回路</w:t>
            </w:r>
            <w:proofErr w:type="spellEnd"/>
          </w:p>
          <w:p w14:paraId="368F8180" w14:textId="77777777" w:rsidR="008B2F5B" w:rsidRPr="00AE69A3" w:rsidRDefault="008B2F5B" w:rsidP="00333060">
            <w:pPr>
              <w:jc w:val="center"/>
              <w:rPr>
                <w:rFonts w:ascii="宋体" w:hAnsi="宋体"/>
              </w:rPr>
            </w:pPr>
            <w:proofErr w:type="spellStart"/>
            <w:r w:rsidRPr="00AE69A3">
              <w:rPr>
                <w:rFonts w:ascii="宋体" w:hAnsi="宋体"/>
              </w:rPr>
              <w:t>限压后</w:t>
            </w:r>
            <w:proofErr w:type="spellEnd"/>
          </w:p>
        </w:tc>
        <w:tc>
          <w:tcPr>
            <w:tcW w:w="12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A67E664" w14:textId="77777777" w:rsidR="008B2F5B" w:rsidRPr="00AE69A3" w:rsidRDefault="008B2F5B" w:rsidP="00333060">
            <w:pPr>
              <w:jc w:val="center"/>
              <w:rPr>
                <w:rFonts w:ascii="宋体" w:hAnsi="宋体"/>
                <w:lang w:eastAsia="zh-CN"/>
              </w:rPr>
            </w:pPr>
            <w:proofErr w:type="spellStart"/>
            <w:r w:rsidRPr="00AE69A3">
              <w:rPr>
                <w:rFonts w:ascii="宋体" w:hAnsi="宋体" w:hint="eastAsia"/>
              </w:rPr>
              <w:t>后</w:t>
            </w:r>
            <w:r w:rsidRPr="00AE69A3">
              <w:rPr>
                <w:rFonts w:ascii="宋体" w:hAnsi="宋体"/>
              </w:rPr>
              <w:t>回路</w:t>
            </w:r>
            <w:proofErr w:type="spellEnd"/>
          </w:p>
          <w:p w14:paraId="3EFE4A78" w14:textId="77777777" w:rsidR="008B2F5B" w:rsidRPr="00AE69A3" w:rsidRDefault="008B2F5B" w:rsidP="00333060">
            <w:pPr>
              <w:jc w:val="center"/>
              <w:rPr>
                <w:rFonts w:ascii="宋体" w:hAnsi="宋体"/>
              </w:rPr>
            </w:pPr>
            <w:proofErr w:type="spellStart"/>
            <w:r w:rsidRPr="00AE69A3">
              <w:rPr>
                <w:rFonts w:ascii="宋体" w:hAnsi="宋体"/>
              </w:rPr>
              <w:t>限压后</w:t>
            </w:r>
            <w:proofErr w:type="spellEnd"/>
          </w:p>
        </w:tc>
        <w:tc>
          <w:tcPr>
            <w:tcW w:w="12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7BA3A7" w14:textId="77777777" w:rsidR="008B2F5B" w:rsidRPr="00AE69A3" w:rsidRDefault="008B2F5B" w:rsidP="00333060">
            <w:pPr>
              <w:jc w:val="center"/>
              <w:rPr>
                <w:rFonts w:ascii="宋体" w:hAnsi="宋体"/>
                <w:lang w:eastAsia="zh-CN"/>
              </w:rPr>
            </w:pPr>
            <w:proofErr w:type="spellStart"/>
            <w:r w:rsidRPr="00AE69A3">
              <w:rPr>
                <w:rFonts w:ascii="宋体" w:hAnsi="宋体" w:hint="eastAsia"/>
              </w:rPr>
              <w:t>驻挂</w:t>
            </w:r>
            <w:proofErr w:type="spellEnd"/>
          </w:p>
          <w:p w14:paraId="6E421123" w14:textId="77777777" w:rsidR="008B2F5B" w:rsidRPr="00AE69A3" w:rsidRDefault="008B2F5B" w:rsidP="00333060">
            <w:pPr>
              <w:jc w:val="center"/>
              <w:rPr>
                <w:rFonts w:ascii="宋体" w:hAnsi="宋体" w:cs="宋体"/>
              </w:rPr>
            </w:pPr>
            <w:proofErr w:type="spellStart"/>
            <w:r w:rsidRPr="00AE69A3">
              <w:rPr>
                <w:rFonts w:ascii="宋体" w:hAnsi="宋体" w:hint="eastAsia"/>
              </w:rPr>
              <w:t>回路</w:t>
            </w:r>
            <w:proofErr w:type="spellEnd"/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9852E3" w14:textId="77777777" w:rsidR="008B2F5B" w:rsidRPr="00AE69A3" w:rsidRDefault="008B2F5B" w:rsidP="00333060">
            <w:pPr>
              <w:jc w:val="center"/>
              <w:rPr>
                <w:rFonts w:ascii="宋体" w:hAnsi="宋体" w:cs="宋体"/>
                <w:lang w:eastAsia="zh-CN"/>
              </w:rPr>
            </w:pPr>
            <w:proofErr w:type="spellStart"/>
            <w:r w:rsidRPr="00AE69A3">
              <w:rPr>
                <w:rFonts w:ascii="宋体" w:hAnsi="宋体" w:cs="宋体" w:hint="eastAsia"/>
              </w:rPr>
              <w:t>手控阀</w:t>
            </w:r>
            <w:proofErr w:type="spellEnd"/>
          </w:p>
          <w:p w14:paraId="29B0D350" w14:textId="77777777" w:rsidR="008B2F5B" w:rsidRPr="00AE69A3" w:rsidRDefault="008B2F5B" w:rsidP="00333060">
            <w:pPr>
              <w:jc w:val="center"/>
              <w:rPr>
                <w:rFonts w:ascii="宋体" w:hAnsi="宋体" w:cs="宋体"/>
              </w:rPr>
            </w:pPr>
            <w:r w:rsidRPr="00AE69A3">
              <w:rPr>
                <w:rFonts w:ascii="宋体" w:hAnsi="宋体" w:cs="宋体" w:hint="eastAsia"/>
              </w:rPr>
              <w:t>21口</w:t>
            </w:r>
          </w:p>
        </w:tc>
      </w:tr>
      <w:tr w:rsidR="008B2F5B" w:rsidRPr="00AE69A3" w14:paraId="5F27BAD4" w14:textId="77777777" w:rsidTr="008B2F5B">
        <w:trPr>
          <w:trHeight w:val="252"/>
        </w:trPr>
        <w:tc>
          <w:tcPr>
            <w:tcW w:w="1081" w:type="dxa"/>
            <w:vMerge w:val="restart"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  <w:noWrap/>
            <w:vAlign w:val="center"/>
          </w:tcPr>
          <w:p w14:paraId="57E0953A" w14:textId="77777777" w:rsidR="008B2F5B" w:rsidRPr="00AE69A3" w:rsidRDefault="008B2F5B" w:rsidP="00333060">
            <w:pPr>
              <w:jc w:val="center"/>
              <w:rPr>
                <w:rFonts w:ascii="宋体" w:hAnsi="宋体" w:cs="宋体"/>
              </w:rPr>
            </w:pPr>
            <w:proofErr w:type="spellStart"/>
            <w:r w:rsidRPr="00AE69A3">
              <w:rPr>
                <w:rFonts w:ascii="宋体" w:hAnsi="宋体" w:cs="宋体" w:hint="eastAsia"/>
              </w:rPr>
              <w:t>液晶屏显示回路</w:t>
            </w:r>
            <w:proofErr w:type="spellEnd"/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C9B367" w14:textId="77777777" w:rsidR="008B2F5B" w:rsidRPr="00AE69A3" w:rsidRDefault="008B2F5B" w:rsidP="00333060">
            <w:pPr>
              <w:jc w:val="center"/>
              <w:rPr>
                <w:rFonts w:ascii="宋体" w:hAnsi="宋体" w:cs="宋体"/>
              </w:rPr>
            </w:pPr>
            <w:r w:rsidRPr="00AE69A3">
              <w:rPr>
                <w:rFonts w:ascii="宋体" w:hAnsi="宋体" w:cs="宋体" w:hint="eastAsia"/>
              </w:rPr>
              <w:t>2</w:t>
            </w:r>
            <w:proofErr w:type="spellStart"/>
            <w:r w:rsidRPr="00AE69A3">
              <w:rPr>
                <w:rFonts w:ascii="宋体" w:hAnsi="宋体" w:cs="宋体" w:hint="eastAsia"/>
              </w:rPr>
              <w:t>路气压</w:t>
            </w:r>
            <w:proofErr w:type="spellEnd"/>
          </w:p>
        </w:tc>
        <w:tc>
          <w:tcPr>
            <w:tcW w:w="11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F44E63" w14:textId="77777777" w:rsidR="008B2F5B" w:rsidRPr="00AE69A3" w:rsidRDefault="008B2F5B" w:rsidP="00333060">
            <w:pPr>
              <w:jc w:val="center"/>
              <w:rPr>
                <w:rFonts w:ascii="宋体" w:hAnsi="宋体"/>
                <w:noProof/>
              </w:rPr>
            </w:pPr>
            <w:r w:rsidRPr="00AE69A3">
              <w:rPr>
                <w:rFonts w:ascii="宋体" w:hAnsi="宋体"/>
                <w:noProof/>
                <w:lang w:val="en-US" w:eastAsia="zh-CN"/>
              </w:rPr>
              <w:drawing>
                <wp:inline distT="0" distB="0" distL="0" distR="0" wp14:anchorId="38403845" wp14:editId="12BB7DAB">
                  <wp:extent cx="316800" cy="288000"/>
                  <wp:effectExtent l="0" t="0" r="7620" b="0"/>
                  <wp:docPr id="160" name="图片 160" descr="说明: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24" descr="说明: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800" cy="28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4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406FE8E2" w14:textId="77777777" w:rsidR="008B2F5B" w:rsidRPr="00AE69A3" w:rsidRDefault="008B2F5B" w:rsidP="00333060">
            <w:pPr>
              <w:jc w:val="center"/>
              <w:rPr>
                <w:rFonts w:ascii="宋体" w:hAnsi="宋体"/>
                <w:noProof/>
              </w:rPr>
            </w:pPr>
            <w:r w:rsidRPr="00AE69A3">
              <w:rPr>
                <w:rFonts w:ascii="宋体" w:hAnsi="宋体"/>
                <w:noProof/>
                <w:lang w:val="en-US" w:eastAsia="zh-CN"/>
              </w:rPr>
              <w:drawing>
                <wp:inline distT="0" distB="0" distL="0" distR="0" wp14:anchorId="3DD0D15A" wp14:editId="0EFC476F">
                  <wp:extent cx="334080" cy="288000"/>
                  <wp:effectExtent l="0" t="0" r="8890" b="0"/>
                  <wp:docPr id="161" name="图片 161" descr="说明: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23" descr="说明: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4080" cy="28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045F36E" w14:textId="77777777" w:rsidR="008B2F5B" w:rsidRPr="00AE69A3" w:rsidRDefault="008B2F5B" w:rsidP="00333060">
            <w:pPr>
              <w:jc w:val="center"/>
              <w:rPr>
                <w:rFonts w:ascii="宋体" w:hAnsi="宋体" w:cs="宋体"/>
              </w:rPr>
            </w:pPr>
            <w:r w:rsidRPr="00AE69A3">
              <w:rPr>
                <w:rFonts w:ascii="宋体" w:hAnsi="宋体" w:cs="宋体" w:hint="eastAsia"/>
              </w:rPr>
              <w:t>/</w:t>
            </w:r>
          </w:p>
        </w:tc>
        <w:tc>
          <w:tcPr>
            <w:tcW w:w="12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69887D2" w14:textId="77777777" w:rsidR="008B2F5B" w:rsidRPr="00AE69A3" w:rsidRDefault="008B2F5B" w:rsidP="00333060">
            <w:pPr>
              <w:jc w:val="center"/>
              <w:rPr>
                <w:rFonts w:ascii="宋体" w:hAnsi="宋体" w:cs="宋体"/>
              </w:rPr>
            </w:pPr>
            <w:r w:rsidRPr="00AE69A3">
              <w:rPr>
                <w:rFonts w:ascii="宋体" w:hAnsi="宋体" w:cs="宋体" w:hint="eastAsia"/>
              </w:rPr>
              <w:t>/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9F5A5C" w14:textId="77777777" w:rsidR="008B2F5B" w:rsidRPr="00AE69A3" w:rsidRDefault="008B2F5B" w:rsidP="00333060">
            <w:pPr>
              <w:jc w:val="center"/>
              <w:rPr>
                <w:rFonts w:ascii="宋体" w:hAnsi="宋体"/>
                <w:noProof/>
              </w:rPr>
            </w:pPr>
            <w:r w:rsidRPr="00AE69A3">
              <w:rPr>
                <w:rFonts w:ascii="宋体" w:hAnsi="宋体" w:cs="宋体" w:hint="eastAsia"/>
              </w:rPr>
              <w:t>/</w:t>
            </w:r>
          </w:p>
        </w:tc>
        <w:tc>
          <w:tcPr>
            <w:tcW w:w="11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5A3172" w14:textId="77777777" w:rsidR="008B2F5B" w:rsidRPr="00AE69A3" w:rsidRDefault="008B2F5B" w:rsidP="00333060">
            <w:pPr>
              <w:jc w:val="center"/>
              <w:rPr>
                <w:rFonts w:ascii="宋体" w:hAnsi="宋体" w:cs="宋体"/>
              </w:rPr>
            </w:pPr>
            <w:r w:rsidRPr="00AE69A3">
              <w:rPr>
                <w:rFonts w:ascii="宋体" w:hAnsi="宋体" w:cs="宋体" w:hint="eastAsia"/>
              </w:rPr>
              <w:t>/</w:t>
            </w:r>
          </w:p>
        </w:tc>
      </w:tr>
      <w:tr w:rsidR="008B2F5B" w:rsidRPr="00AE69A3" w14:paraId="1BECEE4A" w14:textId="77777777" w:rsidTr="008B2F5B">
        <w:trPr>
          <w:trHeight w:val="252"/>
        </w:trPr>
        <w:tc>
          <w:tcPr>
            <w:tcW w:w="1081" w:type="dxa"/>
            <w:vMerge/>
            <w:tcBorders>
              <w:left w:val="single" w:sz="8" w:space="0" w:color="auto"/>
              <w:right w:val="single" w:sz="4" w:space="0" w:color="auto"/>
            </w:tcBorders>
            <w:noWrap/>
            <w:vAlign w:val="center"/>
          </w:tcPr>
          <w:p w14:paraId="12373DBF" w14:textId="77777777" w:rsidR="008B2F5B" w:rsidRPr="00AE69A3" w:rsidRDefault="008B2F5B" w:rsidP="00333060">
            <w:pPr>
              <w:jc w:val="center"/>
              <w:rPr>
                <w:rFonts w:ascii="宋体" w:hAnsi="宋体" w:cs="宋体"/>
              </w:rPr>
            </w:pP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487CFC" w14:textId="77777777" w:rsidR="008B2F5B" w:rsidRPr="00AE69A3" w:rsidRDefault="008B2F5B" w:rsidP="00333060">
            <w:pPr>
              <w:jc w:val="center"/>
              <w:rPr>
                <w:rFonts w:ascii="宋体" w:hAnsi="宋体" w:cs="宋体"/>
              </w:rPr>
            </w:pPr>
            <w:r w:rsidRPr="00AE69A3">
              <w:rPr>
                <w:rFonts w:ascii="宋体" w:hAnsi="宋体" w:cs="宋体" w:hint="eastAsia"/>
              </w:rPr>
              <w:t>3</w:t>
            </w:r>
            <w:proofErr w:type="spellStart"/>
            <w:r w:rsidRPr="00AE69A3">
              <w:rPr>
                <w:rFonts w:ascii="宋体" w:hAnsi="宋体" w:cs="宋体" w:hint="eastAsia"/>
              </w:rPr>
              <w:t>路气压</w:t>
            </w:r>
            <w:proofErr w:type="spellEnd"/>
          </w:p>
        </w:tc>
        <w:tc>
          <w:tcPr>
            <w:tcW w:w="11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EFBD05" w14:textId="77777777" w:rsidR="008B2F5B" w:rsidRPr="00AE69A3" w:rsidRDefault="008B2F5B" w:rsidP="00333060">
            <w:pPr>
              <w:jc w:val="center"/>
              <w:rPr>
                <w:rFonts w:ascii="宋体" w:hAnsi="宋体" w:cs="宋体"/>
              </w:rPr>
            </w:pPr>
            <w:r w:rsidRPr="00AE69A3">
              <w:rPr>
                <w:rFonts w:ascii="宋体" w:hAnsi="宋体"/>
                <w:noProof/>
                <w:lang w:val="en-US" w:eastAsia="zh-CN"/>
              </w:rPr>
              <w:drawing>
                <wp:inline distT="0" distB="0" distL="0" distR="0" wp14:anchorId="7F4D29B6" wp14:editId="4E463AC1">
                  <wp:extent cx="316800" cy="288000"/>
                  <wp:effectExtent l="0" t="0" r="7620" b="0"/>
                  <wp:docPr id="162" name="图片 162" descr="说明: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24" descr="说明: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800" cy="28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4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0F332AD5" w14:textId="77777777" w:rsidR="008B2F5B" w:rsidRPr="00AE69A3" w:rsidRDefault="008B2F5B" w:rsidP="00333060">
            <w:pPr>
              <w:jc w:val="center"/>
              <w:rPr>
                <w:rFonts w:ascii="宋体" w:hAnsi="宋体" w:cs="宋体"/>
              </w:rPr>
            </w:pPr>
            <w:r w:rsidRPr="00AE69A3">
              <w:rPr>
                <w:rFonts w:ascii="宋体" w:hAnsi="宋体"/>
                <w:noProof/>
                <w:lang w:val="en-US" w:eastAsia="zh-CN"/>
              </w:rPr>
              <w:drawing>
                <wp:inline distT="0" distB="0" distL="0" distR="0" wp14:anchorId="7748DFE4" wp14:editId="41C22F9B">
                  <wp:extent cx="334080" cy="288000"/>
                  <wp:effectExtent l="0" t="0" r="8890" b="0"/>
                  <wp:docPr id="163" name="图片 163" descr="说明: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23" descr="说明: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4080" cy="28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8FEE1D4" w14:textId="77777777" w:rsidR="008B2F5B" w:rsidRPr="00AE69A3" w:rsidRDefault="008B2F5B" w:rsidP="00333060">
            <w:pPr>
              <w:jc w:val="center"/>
              <w:rPr>
                <w:rFonts w:ascii="宋体" w:hAnsi="宋体"/>
                <w:noProof/>
              </w:rPr>
            </w:pPr>
            <w:r w:rsidRPr="00AE69A3">
              <w:rPr>
                <w:rFonts w:ascii="宋体" w:hAnsi="宋体" w:cs="宋体" w:hint="eastAsia"/>
              </w:rPr>
              <w:t>/</w:t>
            </w:r>
          </w:p>
        </w:tc>
        <w:tc>
          <w:tcPr>
            <w:tcW w:w="12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52A618D" w14:textId="77777777" w:rsidR="008B2F5B" w:rsidRPr="00AE69A3" w:rsidRDefault="008B2F5B" w:rsidP="00333060">
            <w:pPr>
              <w:jc w:val="center"/>
              <w:rPr>
                <w:rFonts w:ascii="宋体" w:hAnsi="宋体"/>
                <w:noProof/>
              </w:rPr>
            </w:pPr>
            <w:r w:rsidRPr="00AE69A3">
              <w:rPr>
                <w:rFonts w:ascii="宋体" w:hAnsi="宋体" w:cs="宋体" w:hint="eastAsia"/>
              </w:rPr>
              <w:t>/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ED2866" w14:textId="77777777" w:rsidR="008B2F5B" w:rsidRPr="00AE69A3" w:rsidRDefault="008B2F5B" w:rsidP="00333060">
            <w:pPr>
              <w:jc w:val="center"/>
              <w:rPr>
                <w:rFonts w:ascii="宋体" w:hAnsi="宋体" w:cs="宋体"/>
              </w:rPr>
            </w:pPr>
            <w:r w:rsidRPr="00AE69A3">
              <w:rPr>
                <w:rFonts w:ascii="宋体" w:hAnsi="宋体"/>
                <w:noProof/>
                <w:lang w:val="en-US" w:eastAsia="zh-CN"/>
              </w:rPr>
              <w:drawing>
                <wp:inline distT="0" distB="0" distL="0" distR="0" wp14:anchorId="51A917DD" wp14:editId="5F0548DC">
                  <wp:extent cx="318857" cy="288000"/>
                  <wp:effectExtent l="0" t="0" r="5080" b="0"/>
                  <wp:docPr id="164" name="图片 164" descr="说明: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22" descr="说明: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8857" cy="28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33CA83" w14:textId="77777777" w:rsidR="008B2F5B" w:rsidRPr="00AE69A3" w:rsidRDefault="008B2F5B" w:rsidP="00333060">
            <w:pPr>
              <w:jc w:val="center"/>
              <w:rPr>
                <w:rFonts w:ascii="宋体" w:hAnsi="宋体" w:cs="宋体"/>
              </w:rPr>
            </w:pPr>
            <w:r w:rsidRPr="00AE69A3">
              <w:rPr>
                <w:rFonts w:ascii="宋体" w:hAnsi="宋体" w:cs="宋体" w:hint="eastAsia"/>
              </w:rPr>
              <w:t>/</w:t>
            </w:r>
          </w:p>
        </w:tc>
      </w:tr>
      <w:tr w:rsidR="008B2F5B" w:rsidRPr="00AE69A3" w14:paraId="51A4BF00" w14:textId="77777777" w:rsidTr="008B2F5B">
        <w:trPr>
          <w:trHeight w:val="252"/>
        </w:trPr>
        <w:tc>
          <w:tcPr>
            <w:tcW w:w="233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56A0FE" w14:textId="77777777" w:rsidR="008B2F5B" w:rsidRPr="00AE69A3" w:rsidRDefault="008B2F5B" w:rsidP="00333060">
            <w:pPr>
              <w:jc w:val="center"/>
              <w:rPr>
                <w:rFonts w:ascii="宋体" w:hAnsi="宋体" w:cs="宋体"/>
              </w:rPr>
            </w:pPr>
            <w:proofErr w:type="spellStart"/>
            <w:r w:rsidRPr="00AE69A3">
              <w:rPr>
                <w:rFonts w:ascii="宋体" w:hAnsi="宋体" w:cs="宋体" w:hint="eastAsia"/>
              </w:rPr>
              <w:lastRenderedPageBreak/>
              <w:t>报警灯</w:t>
            </w:r>
            <w:proofErr w:type="spellEnd"/>
          </w:p>
        </w:tc>
        <w:tc>
          <w:tcPr>
            <w:tcW w:w="60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6B228A" w14:textId="77777777" w:rsidR="008B2F5B" w:rsidRPr="00AE69A3" w:rsidRDefault="008B2F5B" w:rsidP="00333060">
            <w:pPr>
              <w:jc w:val="center"/>
              <w:rPr>
                <w:rFonts w:ascii="宋体" w:hAnsi="宋体"/>
                <w:noProof/>
              </w:rPr>
            </w:pPr>
            <w:r w:rsidRPr="00AE69A3">
              <w:rPr>
                <w:noProof/>
                <w:lang w:val="en-US" w:eastAsia="zh-CN"/>
              </w:rPr>
              <w:drawing>
                <wp:inline distT="0" distB="0" distL="0" distR="0" wp14:anchorId="6DDD42B7" wp14:editId="5C555D51">
                  <wp:extent cx="315100" cy="293370"/>
                  <wp:effectExtent l="0" t="0" r="8890" b="0"/>
                  <wp:docPr id="189" name="图片 1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762" cy="2958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18E20C" w14:textId="77777777" w:rsidR="008B2F5B" w:rsidRPr="00AE69A3" w:rsidRDefault="008B2F5B" w:rsidP="00333060">
            <w:pPr>
              <w:jc w:val="center"/>
              <w:rPr>
                <w:rFonts w:ascii="宋体" w:hAnsi="宋体" w:cs="宋体"/>
              </w:rPr>
            </w:pPr>
            <w:r w:rsidRPr="00AE69A3">
              <w:rPr>
                <w:rFonts w:ascii="宋体" w:hAnsi="宋体"/>
                <w:noProof/>
                <w:lang w:val="en-US" w:eastAsia="zh-CN"/>
              </w:rPr>
              <w:drawing>
                <wp:inline distT="0" distB="0" distL="0" distR="0" wp14:anchorId="51E9C990" wp14:editId="10E66AB0">
                  <wp:extent cx="318857" cy="288000"/>
                  <wp:effectExtent l="0" t="0" r="5080" b="0"/>
                  <wp:docPr id="196" name="图片 196" descr="说明: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22" descr="说明: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8857" cy="28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81D8DB" w14:textId="77777777" w:rsidR="008B2F5B" w:rsidRDefault="008B2F5B" w:rsidP="00A76C6A">
      <w:pPr>
        <w:rPr>
          <w:lang w:val="en-US" w:eastAsia="zh-CN"/>
        </w:rPr>
      </w:pPr>
    </w:p>
    <w:p w14:paraId="521E707E" w14:textId="3A39EB93" w:rsidR="008B2F5B" w:rsidRDefault="008B2F5B" w:rsidP="008B2F5B">
      <w:pPr>
        <w:rPr>
          <w:lang w:val="en-US" w:eastAsia="zh-CN"/>
        </w:rPr>
      </w:pPr>
      <w:proofErr w:type="gramStart"/>
      <w:r>
        <w:rPr>
          <w:rFonts w:hint="eastAsia"/>
          <w:lang w:val="en-US" w:eastAsia="zh-CN"/>
        </w:rPr>
        <w:t>表显气压</w:t>
      </w:r>
      <w:proofErr w:type="gramEnd"/>
      <w:r>
        <w:rPr>
          <w:rFonts w:hint="eastAsia"/>
          <w:lang w:val="en-US" w:eastAsia="zh-CN"/>
        </w:rPr>
        <w:t>计算公式</w:t>
      </w:r>
    </w:p>
    <w:p w14:paraId="3579A011" w14:textId="586FBFD0" w:rsidR="008B2F5B" w:rsidRPr="008B2F5B" w:rsidRDefault="008B2F5B" w:rsidP="008B2F5B">
      <w:pPr>
        <w:rPr>
          <w:lang w:val="en-US" w:eastAsia="zh-CN"/>
        </w:rPr>
      </w:pPr>
      <w:r w:rsidRPr="008B2F5B">
        <w:rPr>
          <w:rFonts w:hint="eastAsia"/>
          <w:lang w:val="en-US" w:eastAsia="zh-CN"/>
        </w:rPr>
        <w:t>P=(</w:t>
      </w:r>
      <w:proofErr w:type="spellStart"/>
      <w:r w:rsidRPr="008B2F5B">
        <w:rPr>
          <w:rFonts w:hint="eastAsia"/>
          <w:lang w:val="en-US" w:eastAsia="zh-CN"/>
        </w:rPr>
        <w:t>Vout</w:t>
      </w:r>
      <w:proofErr w:type="spellEnd"/>
      <w:r w:rsidRPr="008B2F5B">
        <w:rPr>
          <w:rFonts w:hint="eastAsia"/>
          <w:lang w:val="en-US" w:eastAsia="zh-CN"/>
        </w:rPr>
        <w:t>/</w:t>
      </w:r>
      <w:proofErr w:type="spellStart"/>
      <w:r w:rsidRPr="008B2F5B">
        <w:rPr>
          <w:rFonts w:hint="eastAsia"/>
          <w:lang w:val="en-US" w:eastAsia="zh-CN"/>
        </w:rPr>
        <w:t>Vcc</w:t>
      </w:r>
      <w:proofErr w:type="spellEnd"/>
      <w:r w:rsidRPr="008B2F5B">
        <w:rPr>
          <w:rFonts w:hint="eastAsia"/>
          <w:lang w:val="en-US" w:eastAsia="zh-CN"/>
        </w:rPr>
        <w:t>*100-10)/54.222*1000</w:t>
      </w:r>
    </w:p>
    <w:p w14:paraId="15FE7503" w14:textId="77777777" w:rsidR="008B2F5B" w:rsidRPr="008B2F5B" w:rsidRDefault="008B2F5B" w:rsidP="008B2F5B">
      <w:pPr>
        <w:rPr>
          <w:lang w:val="en-US" w:eastAsia="zh-CN"/>
        </w:rPr>
      </w:pPr>
      <w:r w:rsidRPr="008B2F5B">
        <w:rPr>
          <w:rFonts w:hint="eastAsia"/>
          <w:lang w:val="en-US" w:eastAsia="zh-CN"/>
        </w:rPr>
        <w:t>(</w:t>
      </w:r>
      <w:r w:rsidRPr="008B2F5B">
        <w:rPr>
          <w:rFonts w:hint="eastAsia"/>
          <w:lang w:val="en-US" w:eastAsia="zh-CN"/>
        </w:rPr>
        <w:t>单位：</w:t>
      </w:r>
      <w:r w:rsidRPr="008B2F5B">
        <w:rPr>
          <w:rFonts w:hint="eastAsia"/>
          <w:lang w:val="en-US" w:eastAsia="zh-CN"/>
        </w:rPr>
        <w:t>Kpa)</w:t>
      </w:r>
    </w:p>
    <w:p w14:paraId="5DDBAD7C" w14:textId="77777777" w:rsidR="008B2F5B" w:rsidRPr="008B2F5B" w:rsidRDefault="008B2F5B" w:rsidP="008B2F5B">
      <w:pPr>
        <w:rPr>
          <w:lang w:val="en-US" w:eastAsia="zh-CN"/>
        </w:rPr>
      </w:pPr>
      <w:proofErr w:type="spellStart"/>
      <w:r w:rsidRPr="008B2F5B">
        <w:rPr>
          <w:rFonts w:hint="eastAsia"/>
          <w:lang w:val="en-US" w:eastAsia="zh-CN"/>
        </w:rPr>
        <w:t>Vout</w:t>
      </w:r>
      <w:proofErr w:type="spellEnd"/>
      <w:r w:rsidRPr="008B2F5B">
        <w:rPr>
          <w:rFonts w:hint="eastAsia"/>
          <w:lang w:val="en-US" w:eastAsia="zh-CN"/>
        </w:rPr>
        <w:t>传感器输出电压</w:t>
      </w:r>
    </w:p>
    <w:p w14:paraId="4F9B4D21" w14:textId="77777777" w:rsidR="008B2F5B" w:rsidRPr="008B2F5B" w:rsidRDefault="008B2F5B" w:rsidP="008B2F5B">
      <w:pPr>
        <w:rPr>
          <w:lang w:val="en-US" w:eastAsia="zh-CN"/>
        </w:rPr>
      </w:pPr>
      <w:proofErr w:type="spellStart"/>
      <w:r w:rsidRPr="008B2F5B">
        <w:rPr>
          <w:rFonts w:hint="eastAsia"/>
          <w:lang w:val="en-US" w:eastAsia="zh-CN"/>
        </w:rPr>
        <w:t>Vcc</w:t>
      </w:r>
      <w:proofErr w:type="spellEnd"/>
      <w:r w:rsidRPr="008B2F5B">
        <w:rPr>
          <w:rFonts w:hint="eastAsia"/>
          <w:lang w:val="en-US" w:eastAsia="zh-CN"/>
        </w:rPr>
        <w:t>传感器供电电压</w:t>
      </w:r>
    </w:p>
    <w:p w14:paraId="58AD598C" w14:textId="382EC45A" w:rsidR="008B2F5B" w:rsidRPr="008B2F5B" w:rsidRDefault="008B2F5B" w:rsidP="00A76C6A">
      <w:pPr>
        <w:rPr>
          <w:lang w:val="en-US" w:eastAsia="zh-CN"/>
        </w:rPr>
      </w:pPr>
      <w:proofErr w:type="gramStart"/>
      <w:r>
        <w:rPr>
          <w:rFonts w:hint="eastAsia"/>
          <w:lang w:val="en-US" w:eastAsia="zh-CN"/>
        </w:rPr>
        <w:t>表显气压</w:t>
      </w:r>
      <w:proofErr w:type="gramEnd"/>
      <w:r>
        <w:rPr>
          <w:rFonts w:hint="eastAsia"/>
          <w:lang w:val="en-US" w:eastAsia="zh-CN"/>
        </w:rPr>
        <w:t>量程</w:t>
      </w:r>
      <w:r>
        <w:rPr>
          <w:rFonts w:hint="eastAsia"/>
          <w:lang w:val="en-US" w:eastAsia="zh-CN"/>
        </w:rPr>
        <w:t>0-13bar</w:t>
      </w:r>
      <w:r>
        <w:rPr>
          <w:rFonts w:hint="eastAsia"/>
          <w:lang w:val="en-US" w:eastAsia="zh-CN"/>
        </w:rPr>
        <w:t>，如计算后超过</w:t>
      </w:r>
      <w:r>
        <w:rPr>
          <w:rFonts w:hint="eastAsia"/>
          <w:lang w:val="en-US" w:eastAsia="zh-CN"/>
        </w:rPr>
        <w:t>13</w:t>
      </w:r>
      <w:r>
        <w:rPr>
          <w:rFonts w:hint="eastAsia"/>
          <w:lang w:val="en-US" w:eastAsia="zh-CN"/>
        </w:rPr>
        <w:t>且满足</w:t>
      </w:r>
      <w:proofErr w:type="spellStart"/>
      <w:r>
        <w:rPr>
          <w:rFonts w:hint="eastAsia"/>
          <w:lang w:val="en-US" w:eastAsia="zh-CN"/>
        </w:rPr>
        <w:t>Vout</w:t>
      </w:r>
      <w:proofErr w:type="spellEnd"/>
      <w:r>
        <w:rPr>
          <w:rFonts w:hint="eastAsia"/>
          <w:lang w:val="en-US" w:eastAsia="zh-CN"/>
        </w:rPr>
        <w:t>＜</w:t>
      </w:r>
      <w:r>
        <w:rPr>
          <w:rFonts w:hint="eastAsia"/>
          <w:lang w:val="en-US" w:eastAsia="zh-CN"/>
        </w:rPr>
        <w:t>96%Vcc</w:t>
      </w:r>
      <w:r>
        <w:rPr>
          <w:rFonts w:hint="eastAsia"/>
          <w:lang w:val="en-US" w:eastAsia="zh-CN"/>
        </w:rPr>
        <w:t>，仪表只显示</w:t>
      </w:r>
      <w:r>
        <w:rPr>
          <w:rFonts w:hint="eastAsia"/>
          <w:lang w:val="en-US" w:eastAsia="zh-CN"/>
        </w:rPr>
        <w:t>13bar</w:t>
      </w:r>
    </w:p>
    <w:p w14:paraId="009FCB26" w14:textId="2197708C" w:rsidR="008B2F5B" w:rsidRPr="00AE69A3" w:rsidRDefault="008B2F5B" w:rsidP="008B2F5B">
      <w:pPr>
        <w:pStyle w:val="3"/>
        <w:spacing w:after="120"/>
        <w:ind w:left="722" w:hanging="722"/>
        <w:rPr>
          <w:color w:val="000000" w:themeColor="text1"/>
          <w:lang w:val="en-US" w:eastAsia="zh-CN"/>
        </w:rPr>
      </w:pPr>
      <w:r>
        <w:rPr>
          <w:rFonts w:hint="eastAsia"/>
          <w:color w:val="000000" w:themeColor="text1"/>
          <w:lang w:val="en-US" w:eastAsia="zh-CN"/>
        </w:rPr>
        <w:t>仪表诊断气压传感器策略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18"/>
        <w:gridCol w:w="1417"/>
        <w:gridCol w:w="1985"/>
        <w:gridCol w:w="1559"/>
      </w:tblGrid>
      <w:tr w:rsidR="008B2F5B" w:rsidRPr="008B2F5B" w14:paraId="43E9DC8C" w14:textId="77777777" w:rsidTr="008B2F5B">
        <w:tc>
          <w:tcPr>
            <w:tcW w:w="381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99EB8F" w14:textId="77777777" w:rsidR="008B2F5B" w:rsidRPr="008B2F5B" w:rsidRDefault="008B2F5B" w:rsidP="008B2F5B">
            <w:pPr>
              <w:spacing w:after="0" w:line="240" w:lineRule="auto"/>
              <w:jc w:val="both"/>
              <w:rPr>
                <w:rFonts w:ascii="微软雅黑" w:eastAsia="微软雅黑" w:hAnsi="微软雅黑" w:cs="Calibri"/>
                <w:sz w:val="18"/>
                <w:szCs w:val="18"/>
                <w:lang w:val="en-US" w:eastAsia="zh-CN"/>
              </w:rPr>
            </w:pPr>
            <w:r w:rsidRPr="008B2F5B">
              <w:rPr>
                <w:rFonts w:ascii="微软雅黑" w:eastAsia="微软雅黑" w:hAnsi="微软雅黑" w:cs="Calibri" w:hint="eastAsia"/>
                <w:sz w:val="18"/>
                <w:szCs w:val="18"/>
                <w:lang w:val="en-US" w:eastAsia="zh-CN"/>
              </w:rPr>
              <w:t>DM1报文</w:t>
            </w:r>
          </w:p>
        </w:tc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EE7D20" w14:textId="1CEF57EB" w:rsidR="008B2F5B" w:rsidRPr="008B2F5B" w:rsidRDefault="008B2F5B" w:rsidP="008B2F5B">
            <w:pPr>
              <w:spacing w:after="0" w:line="240" w:lineRule="auto"/>
              <w:jc w:val="both"/>
              <w:rPr>
                <w:rFonts w:ascii="微软雅黑" w:eastAsia="微软雅黑" w:hAnsi="微软雅黑" w:cs="Calibri"/>
                <w:sz w:val="18"/>
                <w:szCs w:val="18"/>
                <w:lang w:val="en-US" w:eastAsia="zh-CN"/>
              </w:rPr>
            </w:pPr>
            <w:r w:rsidRPr="008B2F5B">
              <w:rPr>
                <w:rFonts w:ascii="微软雅黑" w:eastAsia="微软雅黑" w:hAnsi="微软雅黑" w:cs="Calibri" w:hint="eastAsia"/>
                <w:sz w:val="18"/>
                <w:szCs w:val="18"/>
                <w:lang w:val="en-US" w:eastAsia="zh-CN"/>
              </w:rPr>
              <w:t>旧诊断策略</w:t>
            </w:r>
          </w:p>
        </w:tc>
        <w:tc>
          <w:tcPr>
            <w:tcW w:w="198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432CF7" w14:textId="3F501405" w:rsidR="008B2F5B" w:rsidRPr="008B2F5B" w:rsidRDefault="008B2F5B" w:rsidP="008B2F5B">
            <w:pPr>
              <w:spacing w:after="0" w:line="240" w:lineRule="auto"/>
              <w:jc w:val="both"/>
              <w:rPr>
                <w:rFonts w:ascii="微软雅黑" w:eastAsia="微软雅黑" w:hAnsi="微软雅黑" w:cs="Calibri"/>
                <w:sz w:val="18"/>
                <w:szCs w:val="18"/>
                <w:lang w:val="en-US" w:eastAsia="zh-CN"/>
              </w:rPr>
            </w:pPr>
            <w:r w:rsidRPr="008B2F5B">
              <w:rPr>
                <w:rFonts w:ascii="微软雅黑" w:eastAsia="微软雅黑" w:hAnsi="微软雅黑" w:cs="Calibri" w:hint="eastAsia"/>
                <w:sz w:val="18"/>
                <w:szCs w:val="18"/>
                <w:lang w:val="en-US" w:eastAsia="zh-CN"/>
              </w:rPr>
              <w:t>旧策略存在问题</w:t>
            </w:r>
          </w:p>
        </w:tc>
        <w:tc>
          <w:tcPr>
            <w:tcW w:w="1559" w:type="dxa"/>
            <w:shd w:val="clear" w:color="auto" w:fill="A8D08D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20A86B" w14:textId="0F0F9B4A" w:rsidR="008B2F5B" w:rsidRPr="008B2F5B" w:rsidRDefault="008B2F5B" w:rsidP="008B2F5B">
            <w:pPr>
              <w:spacing w:after="0" w:line="240" w:lineRule="auto"/>
              <w:jc w:val="both"/>
              <w:rPr>
                <w:rFonts w:ascii="微软雅黑" w:eastAsia="微软雅黑" w:hAnsi="微软雅黑" w:cs="Calibri"/>
                <w:sz w:val="18"/>
                <w:szCs w:val="18"/>
                <w:lang w:val="en-US" w:eastAsia="zh-CN"/>
              </w:rPr>
            </w:pPr>
            <w:r w:rsidRPr="008B2F5B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  <w:lang w:val="en-US" w:eastAsia="zh-CN"/>
              </w:rPr>
              <w:t>调整策略</w:t>
            </w:r>
          </w:p>
        </w:tc>
      </w:tr>
      <w:tr w:rsidR="008B2F5B" w:rsidRPr="008B2F5B" w14:paraId="4F7C8254" w14:textId="77777777" w:rsidTr="008B2F5B">
        <w:tc>
          <w:tcPr>
            <w:tcW w:w="381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BED23A" w14:textId="77777777" w:rsidR="008B2F5B" w:rsidRPr="008B2F5B" w:rsidRDefault="008B2F5B" w:rsidP="008B2F5B">
            <w:pPr>
              <w:spacing w:after="0" w:line="240" w:lineRule="auto"/>
              <w:jc w:val="both"/>
              <w:rPr>
                <w:rFonts w:ascii="微软雅黑" w:eastAsia="微软雅黑" w:hAnsi="微软雅黑" w:cs="Calibri"/>
                <w:sz w:val="16"/>
                <w:szCs w:val="16"/>
                <w:lang w:val="en-US" w:eastAsia="zh-CN"/>
              </w:rPr>
            </w:pPr>
            <w:r w:rsidRPr="008B2F5B">
              <w:rPr>
                <w:rFonts w:ascii="微软雅黑" w:eastAsia="微软雅黑" w:hAnsi="微软雅黑" w:cs="Calibri" w:hint="eastAsia"/>
                <w:sz w:val="16"/>
                <w:szCs w:val="16"/>
                <w:lang w:val="en-US" w:eastAsia="zh-CN"/>
              </w:rPr>
              <w:t>仪表：前桥回路气压传感器电压高（523004，3）</w:t>
            </w:r>
          </w:p>
        </w:tc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940670" w14:textId="77777777" w:rsidR="008B2F5B" w:rsidRPr="008B2F5B" w:rsidRDefault="008B2F5B" w:rsidP="008B2F5B">
            <w:pPr>
              <w:spacing w:after="0" w:line="240" w:lineRule="auto"/>
              <w:jc w:val="both"/>
              <w:rPr>
                <w:rFonts w:ascii="微软雅黑" w:eastAsia="微软雅黑" w:hAnsi="微软雅黑" w:cs="Calibri"/>
                <w:sz w:val="16"/>
                <w:szCs w:val="16"/>
                <w:lang w:val="en-US" w:eastAsia="zh-CN"/>
              </w:rPr>
            </w:pPr>
            <w:proofErr w:type="spellStart"/>
            <w:r w:rsidRPr="008B2F5B">
              <w:rPr>
                <w:rFonts w:ascii="微软雅黑" w:eastAsia="微软雅黑" w:hAnsi="微软雅黑" w:cs="Calibri" w:hint="eastAsia"/>
                <w:sz w:val="16"/>
                <w:szCs w:val="16"/>
                <w:lang w:val="en-US" w:eastAsia="zh-CN"/>
              </w:rPr>
              <w:t>Vout</w:t>
            </w:r>
            <w:proofErr w:type="spellEnd"/>
            <w:r w:rsidRPr="008B2F5B">
              <w:rPr>
                <w:rFonts w:ascii="微软雅黑" w:eastAsia="微软雅黑" w:hAnsi="微软雅黑" w:cs="Calibri" w:hint="eastAsia"/>
                <w:sz w:val="16"/>
                <w:szCs w:val="16"/>
                <w:lang w:val="en-US" w:eastAsia="zh-CN"/>
              </w:rPr>
              <w:t>＞4.95V</w:t>
            </w:r>
          </w:p>
        </w:tc>
        <w:tc>
          <w:tcPr>
            <w:tcW w:w="198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C7CAD4" w14:textId="77777777" w:rsidR="008B2F5B" w:rsidRPr="008B2F5B" w:rsidRDefault="008B2F5B" w:rsidP="008B2F5B">
            <w:pPr>
              <w:spacing w:after="0" w:line="240" w:lineRule="auto"/>
              <w:jc w:val="both"/>
              <w:rPr>
                <w:rFonts w:ascii="微软雅黑" w:eastAsia="微软雅黑" w:hAnsi="微软雅黑" w:cs="Calibri"/>
                <w:sz w:val="16"/>
                <w:szCs w:val="16"/>
                <w:lang w:val="en-US" w:eastAsia="zh-CN"/>
              </w:rPr>
            </w:pPr>
            <w:r w:rsidRPr="008B2F5B">
              <w:rPr>
                <w:rFonts w:ascii="微软雅黑" w:eastAsia="微软雅黑" w:hAnsi="微软雅黑" w:cs="Calibri" w:hint="eastAsia"/>
                <w:sz w:val="16"/>
                <w:szCs w:val="16"/>
                <w:lang w:val="en-US" w:eastAsia="zh-CN"/>
              </w:rPr>
              <w:t>旧硬件版本仪表</w:t>
            </w:r>
            <w:proofErr w:type="spellStart"/>
            <w:r w:rsidRPr="008B2F5B">
              <w:rPr>
                <w:rFonts w:ascii="微软雅黑" w:eastAsia="微软雅黑" w:hAnsi="微软雅黑" w:cs="Calibri" w:hint="eastAsia"/>
                <w:sz w:val="16"/>
                <w:szCs w:val="16"/>
                <w:lang w:val="en-US" w:eastAsia="zh-CN"/>
              </w:rPr>
              <w:t>Vcc</w:t>
            </w:r>
            <w:proofErr w:type="spellEnd"/>
            <w:r w:rsidRPr="008B2F5B">
              <w:rPr>
                <w:rFonts w:ascii="微软雅黑" w:eastAsia="微软雅黑" w:hAnsi="微软雅黑" w:cs="Calibri" w:hint="eastAsia"/>
                <w:sz w:val="16"/>
                <w:szCs w:val="16"/>
                <w:lang w:val="en-US" w:eastAsia="zh-CN"/>
              </w:rPr>
              <w:t>低于4.75V，该故障无法报出</w:t>
            </w:r>
          </w:p>
        </w:tc>
        <w:tc>
          <w:tcPr>
            <w:tcW w:w="1559" w:type="dxa"/>
            <w:shd w:val="clear" w:color="auto" w:fill="A8D08D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934890" w14:textId="77777777" w:rsidR="008B2F5B" w:rsidRDefault="008B2F5B" w:rsidP="008B2F5B">
            <w:pPr>
              <w:spacing w:after="0" w:line="240" w:lineRule="auto"/>
              <w:jc w:val="both"/>
              <w:rPr>
                <w:rFonts w:ascii="微软雅黑" w:eastAsia="微软雅黑" w:hAnsi="微软雅黑" w:cs="Calibri"/>
                <w:color w:val="000000"/>
                <w:sz w:val="16"/>
                <w:szCs w:val="16"/>
                <w:lang w:val="en-US" w:eastAsia="zh-CN"/>
              </w:rPr>
            </w:pPr>
            <w:proofErr w:type="spellStart"/>
            <w:r w:rsidRPr="008B2F5B">
              <w:rPr>
                <w:rFonts w:ascii="微软雅黑" w:eastAsia="微软雅黑" w:hAnsi="微软雅黑" w:cs="Calibri" w:hint="eastAsia"/>
                <w:color w:val="000000"/>
                <w:sz w:val="16"/>
                <w:szCs w:val="16"/>
                <w:lang w:val="en-US" w:eastAsia="zh-CN"/>
              </w:rPr>
              <w:t>Vout</w:t>
            </w:r>
            <w:proofErr w:type="spellEnd"/>
            <w:r w:rsidRPr="008B2F5B">
              <w:rPr>
                <w:rFonts w:ascii="微软雅黑" w:eastAsia="微软雅黑" w:hAnsi="微软雅黑" w:cs="Calibri" w:hint="eastAsia"/>
                <w:color w:val="000000"/>
                <w:sz w:val="16"/>
                <w:szCs w:val="16"/>
                <w:lang w:val="en-US" w:eastAsia="zh-CN"/>
              </w:rPr>
              <w:t xml:space="preserve"> ≥ 96%Vcc，</w:t>
            </w:r>
          </w:p>
          <w:p w14:paraId="0CBD268C" w14:textId="306728C1" w:rsidR="008B2F5B" w:rsidRPr="008B2F5B" w:rsidRDefault="008B2F5B" w:rsidP="008B2F5B">
            <w:pPr>
              <w:spacing w:after="0" w:line="240" w:lineRule="auto"/>
              <w:jc w:val="both"/>
              <w:rPr>
                <w:rFonts w:ascii="微软雅黑" w:eastAsia="微软雅黑" w:hAnsi="微软雅黑" w:cs="Calibri"/>
                <w:sz w:val="16"/>
                <w:szCs w:val="16"/>
                <w:lang w:val="en-US" w:eastAsia="zh-CN"/>
              </w:rPr>
            </w:pPr>
            <w:proofErr w:type="gramStart"/>
            <w:r w:rsidRPr="008B2F5B">
              <w:rPr>
                <w:rFonts w:ascii="微软雅黑" w:eastAsia="微软雅黑" w:hAnsi="微软雅黑" w:cs="Calibri" w:hint="eastAsia"/>
                <w:color w:val="000000"/>
                <w:sz w:val="16"/>
                <w:szCs w:val="16"/>
                <w:lang w:val="en-US" w:eastAsia="zh-CN"/>
              </w:rPr>
              <w:t>表显气压</w:t>
            </w:r>
            <w:proofErr w:type="gramEnd"/>
            <w:r w:rsidRPr="008B2F5B">
              <w:rPr>
                <w:rFonts w:ascii="微软雅黑" w:eastAsia="微软雅黑" w:hAnsi="微软雅黑" w:cs="Calibri" w:hint="eastAsia"/>
                <w:color w:val="000000"/>
                <w:sz w:val="16"/>
                <w:szCs w:val="16"/>
                <w:lang w:val="en-US" w:eastAsia="zh-CN"/>
              </w:rPr>
              <w:t>0bar</w:t>
            </w:r>
          </w:p>
        </w:tc>
      </w:tr>
      <w:tr w:rsidR="008B2F5B" w:rsidRPr="008B2F5B" w14:paraId="2E776948" w14:textId="77777777" w:rsidTr="008B2F5B">
        <w:tc>
          <w:tcPr>
            <w:tcW w:w="381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A0B691" w14:textId="77777777" w:rsidR="008B2F5B" w:rsidRPr="008B2F5B" w:rsidRDefault="008B2F5B" w:rsidP="008B2F5B">
            <w:pPr>
              <w:spacing w:after="0" w:line="240" w:lineRule="auto"/>
              <w:jc w:val="both"/>
              <w:rPr>
                <w:rFonts w:ascii="微软雅黑" w:eastAsia="微软雅黑" w:hAnsi="微软雅黑" w:cs="Calibri"/>
                <w:sz w:val="16"/>
                <w:szCs w:val="16"/>
                <w:lang w:val="en-US" w:eastAsia="zh-CN"/>
              </w:rPr>
            </w:pPr>
            <w:r w:rsidRPr="008B2F5B">
              <w:rPr>
                <w:rFonts w:ascii="微软雅黑" w:eastAsia="微软雅黑" w:hAnsi="微软雅黑" w:cs="Calibri" w:hint="eastAsia"/>
                <w:sz w:val="16"/>
                <w:szCs w:val="16"/>
                <w:lang w:val="en-US" w:eastAsia="zh-CN"/>
              </w:rPr>
              <w:t>仪表：前桥回路气压传感器电压低（523004，4）</w:t>
            </w:r>
          </w:p>
        </w:tc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88C1A7" w14:textId="77777777" w:rsidR="008B2F5B" w:rsidRPr="008B2F5B" w:rsidRDefault="008B2F5B" w:rsidP="008B2F5B">
            <w:pPr>
              <w:spacing w:after="0" w:line="240" w:lineRule="auto"/>
              <w:jc w:val="both"/>
              <w:rPr>
                <w:rFonts w:ascii="微软雅黑" w:eastAsia="微软雅黑" w:hAnsi="微软雅黑" w:cs="Calibri"/>
                <w:sz w:val="16"/>
                <w:szCs w:val="16"/>
                <w:lang w:val="en-US" w:eastAsia="zh-CN"/>
              </w:rPr>
            </w:pPr>
            <w:proofErr w:type="spellStart"/>
            <w:r w:rsidRPr="008B2F5B">
              <w:rPr>
                <w:rFonts w:ascii="微软雅黑" w:eastAsia="微软雅黑" w:hAnsi="微软雅黑" w:cs="Calibri" w:hint="eastAsia"/>
                <w:sz w:val="16"/>
                <w:szCs w:val="16"/>
                <w:lang w:val="en-US" w:eastAsia="zh-CN"/>
              </w:rPr>
              <w:t>Vout</w:t>
            </w:r>
            <w:proofErr w:type="spellEnd"/>
            <w:r w:rsidRPr="008B2F5B">
              <w:rPr>
                <w:rFonts w:ascii="微软雅黑" w:eastAsia="微软雅黑" w:hAnsi="微软雅黑" w:cs="Calibri" w:hint="eastAsia"/>
                <w:sz w:val="16"/>
                <w:szCs w:val="16"/>
                <w:lang w:val="en-US" w:eastAsia="zh-CN"/>
              </w:rPr>
              <w:t>＜0.3V</w:t>
            </w:r>
          </w:p>
        </w:tc>
        <w:tc>
          <w:tcPr>
            <w:tcW w:w="198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79E994" w14:textId="77777777" w:rsidR="008B2F5B" w:rsidRPr="008B2F5B" w:rsidRDefault="008B2F5B" w:rsidP="008B2F5B">
            <w:pPr>
              <w:spacing w:after="0" w:line="240" w:lineRule="auto"/>
              <w:jc w:val="both"/>
              <w:rPr>
                <w:rFonts w:ascii="微软雅黑" w:eastAsia="微软雅黑" w:hAnsi="微软雅黑" w:cs="Calibri"/>
                <w:sz w:val="16"/>
                <w:szCs w:val="16"/>
                <w:lang w:val="en-US" w:eastAsia="zh-CN"/>
              </w:rPr>
            </w:pPr>
          </w:p>
        </w:tc>
        <w:tc>
          <w:tcPr>
            <w:tcW w:w="1559" w:type="dxa"/>
            <w:shd w:val="clear" w:color="auto" w:fill="A8D08D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02984C" w14:textId="77777777" w:rsidR="008B2F5B" w:rsidRPr="008B2F5B" w:rsidRDefault="008B2F5B" w:rsidP="008B2F5B">
            <w:pPr>
              <w:spacing w:after="0" w:line="240" w:lineRule="auto"/>
              <w:jc w:val="both"/>
              <w:rPr>
                <w:rFonts w:ascii="微软雅黑" w:eastAsia="微软雅黑" w:hAnsi="微软雅黑" w:cs="Calibri"/>
                <w:color w:val="000000"/>
                <w:sz w:val="16"/>
                <w:szCs w:val="16"/>
                <w:lang w:val="en-US" w:eastAsia="zh-CN"/>
              </w:rPr>
            </w:pPr>
            <w:proofErr w:type="spellStart"/>
            <w:r w:rsidRPr="008B2F5B">
              <w:rPr>
                <w:rFonts w:ascii="微软雅黑" w:eastAsia="微软雅黑" w:hAnsi="微软雅黑" w:cs="Calibri" w:hint="eastAsia"/>
                <w:color w:val="000000"/>
                <w:sz w:val="16"/>
                <w:szCs w:val="16"/>
                <w:lang w:val="en-US" w:eastAsia="zh-CN"/>
              </w:rPr>
              <w:t>Vout</w:t>
            </w:r>
            <w:proofErr w:type="spellEnd"/>
            <w:r w:rsidRPr="008B2F5B">
              <w:rPr>
                <w:rFonts w:ascii="微软雅黑" w:eastAsia="微软雅黑" w:hAnsi="微软雅黑" w:cs="Calibri" w:hint="eastAsia"/>
                <w:color w:val="000000"/>
                <w:sz w:val="16"/>
                <w:szCs w:val="16"/>
                <w:lang w:val="en-US" w:eastAsia="zh-CN"/>
              </w:rPr>
              <w:t xml:space="preserve"> ≤ 4%Vcc，</w:t>
            </w:r>
          </w:p>
          <w:p w14:paraId="45998B07" w14:textId="77777777" w:rsidR="008B2F5B" w:rsidRPr="008B2F5B" w:rsidRDefault="008B2F5B" w:rsidP="008B2F5B">
            <w:pPr>
              <w:spacing w:after="0" w:line="240" w:lineRule="auto"/>
              <w:jc w:val="both"/>
              <w:rPr>
                <w:rFonts w:ascii="微软雅黑" w:eastAsia="微软雅黑" w:hAnsi="微软雅黑" w:cs="Calibri"/>
                <w:sz w:val="16"/>
                <w:szCs w:val="16"/>
                <w:lang w:val="en-US" w:eastAsia="zh-CN"/>
              </w:rPr>
            </w:pPr>
            <w:proofErr w:type="gramStart"/>
            <w:r w:rsidRPr="008B2F5B">
              <w:rPr>
                <w:rFonts w:ascii="微软雅黑" w:eastAsia="微软雅黑" w:hAnsi="微软雅黑" w:cs="Calibri" w:hint="eastAsia"/>
                <w:color w:val="000000"/>
                <w:sz w:val="16"/>
                <w:szCs w:val="16"/>
                <w:lang w:val="en-US" w:eastAsia="zh-CN"/>
              </w:rPr>
              <w:t>表显气压</w:t>
            </w:r>
            <w:proofErr w:type="gramEnd"/>
            <w:r w:rsidRPr="008B2F5B">
              <w:rPr>
                <w:rFonts w:ascii="微软雅黑" w:eastAsia="微软雅黑" w:hAnsi="微软雅黑" w:cs="Calibri" w:hint="eastAsia"/>
                <w:color w:val="000000"/>
                <w:sz w:val="16"/>
                <w:szCs w:val="16"/>
                <w:lang w:val="en-US" w:eastAsia="zh-CN"/>
              </w:rPr>
              <w:t>0bar</w:t>
            </w:r>
          </w:p>
        </w:tc>
      </w:tr>
      <w:tr w:rsidR="008B2F5B" w:rsidRPr="008B2F5B" w14:paraId="0FBA5FDF" w14:textId="77777777" w:rsidTr="008B2F5B">
        <w:tc>
          <w:tcPr>
            <w:tcW w:w="381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0EAB8D" w14:textId="77777777" w:rsidR="008B2F5B" w:rsidRPr="008B2F5B" w:rsidRDefault="008B2F5B" w:rsidP="008B2F5B">
            <w:pPr>
              <w:spacing w:after="0" w:line="240" w:lineRule="auto"/>
              <w:jc w:val="both"/>
              <w:rPr>
                <w:rFonts w:ascii="微软雅黑" w:eastAsia="微软雅黑" w:hAnsi="微软雅黑" w:cs="Calibri"/>
                <w:sz w:val="16"/>
                <w:szCs w:val="16"/>
                <w:lang w:val="en-US" w:eastAsia="zh-CN"/>
              </w:rPr>
            </w:pPr>
            <w:r w:rsidRPr="008B2F5B">
              <w:rPr>
                <w:rFonts w:ascii="微软雅黑" w:eastAsia="微软雅黑" w:hAnsi="微软雅黑" w:cs="Calibri" w:hint="eastAsia"/>
                <w:sz w:val="16"/>
                <w:szCs w:val="16"/>
                <w:lang w:val="en-US" w:eastAsia="zh-CN"/>
              </w:rPr>
              <w:t>仪表：后桥回路气压传感器电压高（523005，3）</w:t>
            </w:r>
          </w:p>
        </w:tc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D80322" w14:textId="77777777" w:rsidR="008B2F5B" w:rsidRPr="008B2F5B" w:rsidRDefault="008B2F5B" w:rsidP="008B2F5B">
            <w:pPr>
              <w:spacing w:after="0" w:line="240" w:lineRule="auto"/>
              <w:jc w:val="both"/>
              <w:rPr>
                <w:rFonts w:ascii="微软雅黑" w:eastAsia="微软雅黑" w:hAnsi="微软雅黑" w:cs="Calibri"/>
                <w:sz w:val="16"/>
                <w:szCs w:val="16"/>
                <w:lang w:val="en-US" w:eastAsia="zh-CN"/>
              </w:rPr>
            </w:pPr>
            <w:proofErr w:type="spellStart"/>
            <w:r w:rsidRPr="008B2F5B">
              <w:rPr>
                <w:rFonts w:ascii="微软雅黑" w:eastAsia="微软雅黑" w:hAnsi="微软雅黑" w:cs="Calibri" w:hint="eastAsia"/>
                <w:sz w:val="16"/>
                <w:szCs w:val="16"/>
                <w:lang w:val="en-US" w:eastAsia="zh-CN"/>
              </w:rPr>
              <w:t>Vout</w:t>
            </w:r>
            <w:proofErr w:type="spellEnd"/>
            <w:r w:rsidRPr="008B2F5B">
              <w:rPr>
                <w:rFonts w:ascii="微软雅黑" w:eastAsia="微软雅黑" w:hAnsi="微软雅黑" w:cs="Calibri" w:hint="eastAsia"/>
                <w:sz w:val="16"/>
                <w:szCs w:val="16"/>
                <w:lang w:val="en-US" w:eastAsia="zh-CN"/>
              </w:rPr>
              <w:t>＞4.95V</w:t>
            </w:r>
          </w:p>
        </w:tc>
        <w:tc>
          <w:tcPr>
            <w:tcW w:w="198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FD110F" w14:textId="77777777" w:rsidR="008B2F5B" w:rsidRPr="008B2F5B" w:rsidRDefault="008B2F5B" w:rsidP="008B2F5B">
            <w:pPr>
              <w:spacing w:after="0" w:line="240" w:lineRule="auto"/>
              <w:jc w:val="both"/>
              <w:rPr>
                <w:rFonts w:ascii="微软雅黑" w:eastAsia="微软雅黑" w:hAnsi="微软雅黑" w:cs="Calibri"/>
                <w:sz w:val="16"/>
                <w:szCs w:val="16"/>
                <w:lang w:val="en-US" w:eastAsia="zh-CN"/>
              </w:rPr>
            </w:pPr>
            <w:r w:rsidRPr="008B2F5B">
              <w:rPr>
                <w:rFonts w:ascii="微软雅黑" w:eastAsia="微软雅黑" w:hAnsi="微软雅黑" w:cs="Calibri" w:hint="eastAsia"/>
                <w:sz w:val="16"/>
                <w:szCs w:val="16"/>
                <w:lang w:val="en-US" w:eastAsia="zh-CN"/>
              </w:rPr>
              <w:t>旧硬件版本仪表</w:t>
            </w:r>
            <w:proofErr w:type="spellStart"/>
            <w:r w:rsidRPr="008B2F5B">
              <w:rPr>
                <w:rFonts w:ascii="微软雅黑" w:eastAsia="微软雅黑" w:hAnsi="微软雅黑" w:cs="Calibri" w:hint="eastAsia"/>
                <w:sz w:val="16"/>
                <w:szCs w:val="16"/>
                <w:lang w:val="en-US" w:eastAsia="zh-CN"/>
              </w:rPr>
              <w:t>Vcc</w:t>
            </w:r>
            <w:proofErr w:type="spellEnd"/>
            <w:r w:rsidRPr="008B2F5B">
              <w:rPr>
                <w:rFonts w:ascii="微软雅黑" w:eastAsia="微软雅黑" w:hAnsi="微软雅黑" w:cs="Calibri" w:hint="eastAsia"/>
                <w:sz w:val="16"/>
                <w:szCs w:val="16"/>
                <w:lang w:val="en-US" w:eastAsia="zh-CN"/>
              </w:rPr>
              <w:t>低于4.75V，该故障无法报出</w:t>
            </w:r>
          </w:p>
        </w:tc>
        <w:tc>
          <w:tcPr>
            <w:tcW w:w="1559" w:type="dxa"/>
            <w:shd w:val="clear" w:color="auto" w:fill="A8D08D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481D53" w14:textId="77777777" w:rsidR="008B2F5B" w:rsidRDefault="008B2F5B" w:rsidP="008B2F5B">
            <w:pPr>
              <w:spacing w:after="0" w:line="240" w:lineRule="auto"/>
              <w:jc w:val="both"/>
              <w:rPr>
                <w:rFonts w:ascii="微软雅黑" w:eastAsia="微软雅黑" w:hAnsi="微软雅黑" w:cs="Calibri"/>
                <w:color w:val="000000"/>
                <w:sz w:val="16"/>
                <w:szCs w:val="16"/>
                <w:lang w:val="en-US" w:eastAsia="zh-CN"/>
              </w:rPr>
            </w:pPr>
            <w:proofErr w:type="spellStart"/>
            <w:r w:rsidRPr="008B2F5B">
              <w:rPr>
                <w:rFonts w:ascii="微软雅黑" w:eastAsia="微软雅黑" w:hAnsi="微软雅黑" w:cs="Calibri" w:hint="eastAsia"/>
                <w:color w:val="000000"/>
                <w:sz w:val="16"/>
                <w:szCs w:val="16"/>
                <w:lang w:val="en-US" w:eastAsia="zh-CN"/>
              </w:rPr>
              <w:t>Vout</w:t>
            </w:r>
            <w:proofErr w:type="spellEnd"/>
            <w:r w:rsidRPr="008B2F5B">
              <w:rPr>
                <w:rFonts w:ascii="微软雅黑" w:eastAsia="微软雅黑" w:hAnsi="微软雅黑" w:cs="Calibri" w:hint="eastAsia"/>
                <w:color w:val="000000"/>
                <w:sz w:val="16"/>
                <w:szCs w:val="16"/>
                <w:lang w:val="en-US" w:eastAsia="zh-CN"/>
              </w:rPr>
              <w:t xml:space="preserve"> ≥ 96%Vcc，</w:t>
            </w:r>
          </w:p>
          <w:p w14:paraId="7F8440E4" w14:textId="2D5364A0" w:rsidR="008B2F5B" w:rsidRPr="008B2F5B" w:rsidRDefault="008B2F5B" w:rsidP="008B2F5B">
            <w:pPr>
              <w:spacing w:after="0" w:line="240" w:lineRule="auto"/>
              <w:jc w:val="both"/>
              <w:rPr>
                <w:rFonts w:ascii="微软雅黑" w:eastAsia="微软雅黑" w:hAnsi="微软雅黑" w:cs="Calibri"/>
                <w:sz w:val="16"/>
                <w:szCs w:val="16"/>
                <w:lang w:val="en-US" w:eastAsia="zh-CN"/>
              </w:rPr>
            </w:pPr>
            <w:proofErr w:type="gramStart"/>
            <w:r w:rsidRPr="008B2F5B">
              <w:rPr>
                <w:rFonts w:ascii="微软雅黑" w:eastAsia="微软雅黑" w:hAnsi="微软雅黑" w:cs="Calibri" w:hint="eastAsia"/>
                <w:color w:val="000000"/>
                <w:sz w:val="16"/>
                <w:szCs w:val="16"/>
                <w:lang w:val="en-US" w:eastAsia="zh-CN"/>
              </w:rPr>
              <w:t>表显气压</w:t>
            </w:r>
            <w:proofErr w:type="gramEnd"/>
            <w:r w:rsidRPr="008B2F5B">
              <w:rPr>
                <w:rFonts w:ascii="微软雅黑" w:eastAsia="微软雅黑" w:hAnsi="微软雅黑" w:cs="Calibri" w:hint="eastAsia"/>
                <w:color w:val="000000"/>
                <w:sz w:val="16"/>
                <w:szCs w:val="16"/>
                <w:lang w:val="en-US" w:eastAsia="zh-CN"/>
              </w:rPr>
              <w:t>0bar</w:t>
            </w:r>
          </w:p>
        </w:tc>
      </w:tr>
      <w:tr w:rsidR="008B2F5B" w:rsidRPr="008B2F5B" w14:paraId="1B774B3C" w14:textId="77777777" w:rsidTr="008B2F5B">
        <w:tc>
          <w:tcPr>
            <w:tcW w:w="381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FC96FF" w14:textId="77777777" w:rsidR="008B2F5B" w:rsidRPr="008B2F5B" w:rsidRDefault="008B2F5B" w:rsidP="008B2F5B">
            <w:pPr>
              <w:spacing w:after="0" w:line="240" w:lineRule="auto"/>
              <w:jc w:val="both"/>
              <w:rPr>
                <w:rFonts w:ascii="微软雅黑" w:eastAsia="微软雅黑" w:hAnsi="微软雅黑" w:cs="Calibri"/>
                <w:sz w:val="16"/>
                <w:szCs w:val="16"/>
                <w:lang w:val="en-US" w:eastAsia="zh-CN"/>
              </w:rPr>
            </w:pPr>
            <w:r w:rsidRPr="008B2F5B">
              <w:rPr>
                <w:rFonts w:ascii="微软雅黑" w:eastAsia="微软雅黑" w:hAnsi="微软雅黑" w:cs="Calibri" w:hint="eastAsia"/>
                <w:sz w:val="16"/>
                <w:szCs w:val="16"/>
                <w:lang w:val="en-US" w:eastAsia="zh-CN"/>
              </w:rPr>
              <w:t>仪表：后桥回路气压传感器电压低（523005，4）</w:t>
            </w:r>
          </w:p>
        </w:tc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399C31" w14:textId="77777777" w:rsidR="008B2F5B" w:rsidRPr="008B2F5B" w:rsidRDefault="008B2F5B" w:rsidP="008B2F5B">
            <w:pPr>
              <w:spacing w:after="0" w:line="240" w:lineRule="auto"/>
              <w:jc w:val="both"/>
              <w:rPr>
                <w:rFonts w:ascii="微软雅黑" w:eastAsia="微软雅黑" w:hAnsi="微软雅黑" w:cs="Calibri"/>
                <w:sz w:val="16"/>
                <w:szCs w:val="16"/>
                <w:lang w:val="en-US" w:eastAsia="zh-CN"/>
              </w:rPr>
            </w:pPr>
            <w:proofErr w:type="spellStart"/>
            <w:r w:rsidRPr="008B2F5B">
              <w:rPr>
                <w:rFonts w:ascii="微软雅黑" w:eastAsia="微软雅黑" w:hAnsi="微软雅黑" w:cs="Calibri" w:hint="eastAsia"/>
                <w:sz w:val="16"/>
                <w:szCs w:val="16"/>
                <w:lang w:val="en-US" w:eastAsia="zh-CN"/>
              </w:rPr>
              <w:t>Vout</w:t>
            </w:r>
            <w:proofErr w:type="spellEnd"/>
            <w:r w:rsidRPr="008B2F5B">
              <w:rPr>
                <w:rFonts w:ascii="微软雅黑" w:eastAsia="微软雅黑" w:hAnsi="微软雅黑" w:cs="Calibri" w:hint="eastAsia"/>
                <w:sz w:val="16"/>
                <w:szCs w:val="16"/>
                <w:lang w:val="en-US" w:eastAsia="zh-CN"/>
              </w:rPr>
              <w:t>＜0.3V</w:t>
            </w:r>
          </w:p>
        </w:tc>
        <w:tc>
          <w:tcPr>
            <w:tcW w:w="198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29B87A" w14:textId="77777777" w:rsidR="008B2F5B" w:rsidRPr="008B2F5B" w:rsidRDefault="008B2F5B" w:rsidP="008B2F5B">
            <w:pPr>
              <w:spacing w:after="0" w:line="240" w:lineRule="auto"/>
              <w:jc w:val="both"/>
              <w:rPr>
                <w:rFonts w:ascii="微软雅黑" w:eastAsia="微软雅黑" w:hAnsi="微软雅黑" w:cs="Calibri"/>
                <w:sz w:val="16"/>
                <w:szCs w:val="16"/>
                <w:lang w:val="en-US" w:eastAsia="zh-CN"/>
              </w:rPr>
            </w:pPr>
          </w:p>
        </w:tc>
        <w:tc>
          <w:tcPr>
            <w:tcW w:w="1559" w:type="dxa"/>
            <w:shd w:val="clear" w:color="auto" w:fill="A8D08D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96EE65" w14:textId="77777777" w:rsidR="008B2F5B" w:rsidRPr="008B2F5B" w:rsidRDefault="008B2F5B" w:rsidP="008B2F5B">
            <w:pPr>
              <w:spacing w:after="0" w:line="240" w:lineRule="auto"/>
              <w:jc w:val="both"/>
              <w:rPr>
                <w:rFonts w:ascii="微软雅黑" w:eastAsia="微软雅黑" w:hAnsi="微软雅黑" w:cs="Calibri"/>
                <w:color w:val="000000"/>
                <w:sz w:val="16"/>
                <w:szCs w:val="16"/>
                <w:lang w:val="en-US" w:eastAsia="zh-CN"/>
              </w:rPr>
            </w:pPr>
            <w:proofErr w:type="spellStart"/>
            <w:r w:rsidRPr="008B2F5B">
              <w:rPr>
                <w:rFonts w:ascii="微软雅黑" w:eastAsia="微软雅黑" w:hAnsi="微软雅黑" w:cs="Calibri" w:hint="eastAsia"/>
                <w:color w:val="000000"/>
                <w:sz w:val="16"/>
                <w:szCs w:val="16"/>
                <w:lang w:val="en-US" w:eastAsia="zh-CN"/>
              </w:rPr>
              <w:t>Vout</w:t>
            </w:r>
            <w:proofErr w:type="spellEnd"/>
            <w:r w:rsidRPr="008B2F5B">
              <w:rPr>
                <w:rFonts w:ascii="微软雅黑" w:eastAsia="微软雅黑" w:hAnsi="微软雅黑" w:cs="Calibri" w:hint="eastAsia"/>
                <w:color w:val="000000"/>
                <w:sz w:val="16"/>
                <w:szCs w:val="16"/>
                <w:lang w:val="en-US" w:eastAsia="zh-CN"/>
              </w:rPr>
              <w:t xml:space="preserve"> ≤ 4%Vcc，</w:t>
            </w:r>
          </w:p>
          <w:p w14:paraId="61447CDE" w14:textId="77777777" w:rsidR="008B2F5B" w:rsidRPr="008B2F5B" w:rsidRDefault="008B2F5B" w:rsidP="008B2F5B">
            <w:pPr>
              <w:spacing w:after="0" w:line="240" w:lineRule="auto"/>
              <w:jc w:val="both"/>
              <w:rPr>
                <w:rFonts w:ascii="微软雅黑" w:eastAsia="微软雅黑" w:hAnsi="微软雅黑" w:cs="Calibri"/>
                <w:sz w:val="16"/>
                <w:szCs w:val="16"/>
                <w:lang w:val="en-US" w:eastAsia="zh-CN"/>
              </w:rPr>
            </w:pPr>
            <w:proofErr w:type="gramStart"/>
            <w:r w:rsidRPr="008B2F5B">
              <w:rPr>
                <w:rFonts w:ascii="微软雅黑" w:eastAsia="微软雅黑" w:hAnsi="微软雅黑" w:cs="Calibri" w:hint="eastAsia"/>
                <w:color w:val="000000"/>
                <w:sz w:val="16"/>
                <w:szCs w:val="16"/>
                <w:lang w:val="en-US" w:eastAsia="zh-CN"/>
              </w:rPr>
              <w:t>表显气压</w:t>
            </w:r>
            <w:proofErr w:type="gramEnd"/>
            <w:r w:rsidRPr="008B2F5B">
              <w:rPr>
                <w:rFonts w:ascii="微软雅黑" w:eastAsia="微软雅黑" w:hAnsi="微软雅黑" w:cs="Calibri" w:hint="eastAsia"/>
                <w:color w:val="000000"/>
                <w:sz w:val="16"/>
                <w:szCs w:val="16"/>
                <w:lang w:val="en-US" w:eastAsia="zh-CN"/>
              </w:rPr>
              <w:t>0bar</w:t>
            </w:r>
          </w:p>
        </w:tc>
      </w:tr>
    </w:tbl>
    <w:p w14:paraId="636BBE6A" w14:textId="4C55234F" w:rsidR="00C87B25" w:rsidRPr="007D6A78" w:rsidRDefault="008B2F5B" w:rsidP="00C87B25">
      <w:pPr>
        <w:rPr>
          <w:rFonts w:hint="eastAsia"/>
          <w:lang w:val="en-US" w:eastAsia="zh-CN"/>
        </w:rPr>
      </w:pPr>
      <w:r>
        <w:rPr>
          <w:lang w:val="en-US" w:eastAsia="zh-CN"/>
        </w:rPr>
        <w:t xml:space="preserve"> </w:t>
      </w:r>
      <w:r w:rsidRPr="008B2F5B">
        <w:rPr>
          <w:rFonts w:asciiTheme="minorEastAsia" w:hAnsiTheme="minorEastAsia" w:cs="Calibri" w:hint="eastAsia"/>
          <w:color w:val="000000"/>
          <w:lang w:val="en-US" w:eastAsia="zh-CN"/>
        </w:rPr>
        <w:t>调整策略（</w:t>
      </w:r>
      <w:r>
        <w:rPr>
          <w:rFonts w:asciiTheme="minorEastAsia" w:hAnsiTheme="minorEastAsia" w:cs="Calibri" w:hint="eastAsia"/>
          <w:color w:val="000000"/>
          <w:lang w:val="en-US" w:eastAsia="zh-CN"/>
        </w:rPr>
        <w:t>已</w:t>
      </w:r>
      <w:r w:rsidRPr="008B2F5B">
        <w:rPr>
          <w:rFonts w:asciiTheme="minorEastAsia" w:hAnsiTheme="minorEastAsia" w:cs="Calibri" w:hint="eastAsia"/>
          <w:color w:val="000000"/>
          <w:lang w:val="en-US" w:eastAsia="zh-CN"/>
        </w:rPr>
        <w:t>在V1.09.00</w:t>
      </w:r>
      <w:r w:rsidRPr="008B2F5B">
        <w:rPr>
          <w:rFonts w:asciiTheme="minorEastAsia" w:hAnsiTheme="minorEastAsia" w:cs="Calibri"/>
          <w:color w:val="000000"/>
          <w:lang w:val="en-US" w:eastAsia="zh-CN"/>
        </w:rPr>
        <w:t>_20230724</w:t>
      </w:r>
      <w:r w:rsidRPr="008B2F5B">
        <w:rPr>
          <w:rFonts w:asciiTheme="minorEastAsia" w:hAnsiTheme="minorEastAsia" w:cs="Calibri" w:hint="eastAsia"/>
          <w:color w:val="000000"/>
          <w:lang w:val="en-US" w:eastAsia="zh-CN"/>
        </w:rPr>
        <w:t>版本量产实现）</w:t>
      </w:r>
    </w:p>
    <w:p w14:paraId="55AB500A" w14:textId="58364AED" w:rsidR="00AA70F7" w:rsidRDefault="00AA70F7" w:rsidP="00AA70F7">
      <w:pPr>
        <w:pStyle w:val="2"/>
      </w:pPr>
      <w:r>
        <w:rPr>
          <w:rFonts w:hint="eastAsia"/>
          <w:lang w:eastAsia="zh-CN"/>
        </w:rPr>
        <w:t>EPB</w:t>
      </w:r>
      <w:proofErr w:type="spellStart"/>
      <w:r>
        <w:t>功能</w:t>
      </w:r>
      <w:proofErr w:type="spellEnd"/>
    </w:p>
    <w:p w14:paraId="19540C4C" w14:textId="77777777" w:rsidR="008B2F5B" w:rsidRPr="00697079" w:rsidRDefault="008B2F5B" w:rsidP="008B2F5B">
      <w:pPr>
        <w:pStyle w:val="3"/>
        <w:spacing w:after="120"/>
        <w:ind w:left="722" w:hanging="722"/>
        <w:rPr>
          <w:rFonts w:asciiTheme="minorEastAsia" w:eastAsiaTheme="minorEastAsia" w:hAnsiTheme="minorEastAsia"/>
          <w:lang w:val="en-US" w:eastAsia="zh-CN"/>
        </w:rPr>
      </w:pPr>
      <w:r w:rsidRPr="00697079">
        <w:rPr>
          <w:rFonts w:asciiTheme="minorEastAsia" w:eastAsiaTheme="minorEastAsia" w:hAnsiTheme="minorEastAsia" w:hint="eastAsia"/>
          <w:lang w:val="en-US" w:eastAsia="zh-CN"/>
        </w:rPr>
        <w:t>驻车制动指示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8B2F5B" w:rsidRPr="00697079" w14:paraId="67546D4E" w14:textId="77777777" w:rsidTr="00333060">
        <w:trPr>
          <w:trHeight w:val="443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865876E" w14:textId="77777777" w:rsidR="008B2F5B" w:rsidRPr="00697079" w:rsidRDefault="008B2F5B" w:rsidP="00333060">
            <w:pPr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proofErr w:type="spellStart"/>
            <w:r w:rsidRPr="00697079">
              <w:rPr>
                <w:rFonts w:asciiTheme="minorEastAsia" w:hAnsiTheme="minorEastAsia" w:cs="Arial" w:hint="eastAsia"/>
                <w:b/>
                <w:bCs/>
                <w:sz w:val="20"/>
              </w:rPr>
              <w:t>功能名称</w:t>
            </w:r>
            <w:proofErr w:type="spellEnd"/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4A097182" w14:textId="77777777" w:rsidR="008B2F5B" w:rsidRPr="00697079" w:rsidRDefault="008B2F5B" w:rsidP="00333060">
            <w:pPr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驻车制动指示</w:t>
            </w:r>
          </w:p>
        </w:tc>
      </w:tr>
      <w:tr w:rsidR="008B2F5B" w:rsidRPr="00697079" w14:paraId="562A6C59" w14:textId="77777777" w:rsidTr="00333060">
        <w:trPr>
          <w:trHeight w:val="453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CF22473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proofErr w:type="spellStart"/>
            <w:r w:rsidRPr="00697079">
              <w:rPr>
                <w:rFonts w:asciiTheme="minorEastAsia" w:hAnsiTheme="minorEastAsia" w:cs="Arial" w:hint="eastAsia"/>
                <w:b/>
                <w:bCs/>
                <w:sz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606D24D2" w14:textId="77777777" w:rsidR="008B2F5B" w:rsidRPr="00697079" w:rsidRDefault="008B2F5B" w:rsidP="00333060">
            <w:pPr>
              <w:rPr>
                <w:rFonts w:asciiTheme="minorEastAsia" w:hAnsiTheme="minorEastAsia" w:cs="Arial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当车辆</w:t>
            </w:r>
            <w:proofErr w:type="gramStart"/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处于驻</w:t>
            </w:r>
            <w:proofErr w:type="gramEnd"/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车制动状态时，仪表上P灯点亮。</w:t>
            </w:r>
          </w:p>
        </w:tc>
      </w:tr>
      <w:tr w:rsidR="008B2F5B" w:rsidRPr="00697079" w14:paraId="132E1957" w14:textId="77777777" w:rsidTr="00333060">
        <w:trPr>
          <w:trHeight w:val="1821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48B66ED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proofErr w:type="spellStart"/>
            <w:r w:rsidRPr="00697079">
              <w:rPr>
                <w:rFonts w:asciiTheme="minorEastAsia" w:hAnsiTheme="minorEastAsia" w:cs="Arial" w:hint="eastAsia"/>
                <w:b/>
                <w:bCs/>
                <w:sz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62F86EB5" w14:textId="77777777" w:rsidR="008B2F5B" w:rsidRPr="00697079" w:rsidRDefault="008B2F5B" w:rsidP="00333060">
            <w:pPr>
              <w:rPr>
                <w:rFonts w:asciiTheme="minorEastAsia" w:hAnsiTheme="minorEastAsia"/>
                <w:sz w:val="20"/>
                <w:lang w:eastAsia="zh-CN"/>
              </w:rPr>
            </w:pPr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>以下所有条件满足时，进入</w:t>
            </w:r>
          </w:p>
          <w:p w14:paraId="6FBC0312" w14:textId="77777777" w:rsidR="008B2F5B" w:rsidRPr="00697079" w:rsidRDefault="008B2F5B" w:rsidP="00333060">
            <w:pPr>
              <w:rPr>
                <w:rFonts w:asciiTheme="minorEastAsia" w:hAnsiTheme="minorEastAsia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1.仪表ON档电；</w:t>
            </w:r>
          </w:p>
          <w:p w14:paraId="1ACECA45" w14:textId="77777777" w:rsidR="008B2F5B" w:rsidRPr="00697079" w:rsidRDefault="008B2F5B" w:rsidP="00333060">
            <w:pPr>
              <w:rPr>
                <w:rFonts w:asciiTheme="minorEastAsia" w:hAnsiTheme="minorEastAsia"/>
                <w:sz w:val="20"/>
                <w:lang w:eastAsia="zh-CN"/>
              </w:rPr>
            </w:pPr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>2.</w:t>
            </w:r>
            <w:r w:rsidRPr="00697079">
              <w:rPr>
                <w:rFonts w:asciiTheme="minorEastAsia" w:hAnsiTheme="minorEastAsia" w:hint="eastAsia"/>
                <w:lang w:eastAsia="zh-CN"/>
              </w:rPr>
              <w:t>且</w:t>
            </w:r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>收到驻车制动指示有效信号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165"/>
              <w:gridCol w:w="848"/>
              <w:gridCol w:w="851"/>
              <w:gridCol w:w="709"/>
              <w:gridCol w:w="1560"/>
              <w:gridCol w:w="2295"/>
            </w:tblGrid>
            <w:tr w:rsidR="008B2F5B" w:rsidRPr="00697079" w14:paraId="2DBF96EA" w14:textId="77777777" w:rsidTr="00333060">
              <w:tc>
                <w:tcPr>
                  <w:tcW w:w="784" w:type="pct"/>
                  <w:shd w:val="clear" w:color="auto" w:fill="D9D9D9" w:themeFill="background1" w:themeFillShade="D9"/>
                  <w:vAlign w:val="center"/>
                </w:tcPr>
                <w:p w14:paraId="0A326EF2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ID</w:t>
                  </w:r>
                </w:p>
              </w:tc>
              <w:tc>
                <w:tcPr>
                  <w:tcW w:w="571" w:type="pct"/>
                  <w:shd w:val="clear" w:color="auto" w:fill="D9D9D9" w:themeFill="background1" w:themeFillShade="D9"/>
                  <w:vAlign w:val="center"/>
                </w:tcPr>
                <w:p w14:paraId="4BD6DE07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周期</w:t>
                  </w:r>
                </w:p>
              </w:tc>
              <w:tc>
                <w:tcPr>
                  <w:tcW w:w="573" w:type="pct"/>
                  <w:shd w:val="clear" w:color="auto" w:fill="D9D9D9" w:themeFill="background1" w:themeFillShade="D9"/>
                  <w:vAlign w:val="center"/>
                </w:tcPr>
                <w:p w14:paraId="0D10A184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/>
                      <w:sz w:val="20"/>
                    </w:rPr>
                    <w:t>字节</w:t>
                  </w:r>
                </w:p>
              </w:tc>
              <w:tc>
                <w:tcPr>
                  <w:tcW w:w="477" w:type="pct"/>
                  <w:shd w:val="clear" w:color="auto" w:fill="D9D9D9" w:themeFill="background1" w:themeFillShade="D9"/>
                  <w:vAlign w:val="center"/>
                </w:tcPr>
                <w:p w14:paraId="5210F8CD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/>
                      <w:sz w:val="20"/>
                    </w:rPr>
                    <w:t>位</w:t>
                  </w:r>
                </w:p>
              </w:tc>
              <w:tc>
                <w:tcPr>
                  <w:tcW w:w="1050" w:type="pct"/>
                  <w:shd w:val="clear" w:color="auto" w:fill="D9D9D9" w:themeFill="background1" w:themeFillShade="D9"/>
                  <w:vAlign w:val="center"/>
                </w:tcPr>
                <w:p w14:paraId="7025C4FC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信号</w:t>
                  </w:r>
                </w:p>
              </w:tc>
              <w:tc>
                <w:tcPr>
                  <w:tcW w:w="1546" w:type="pct"/>
                  <w:shd w:val="clear" w:color="auto" w:fill="D9D9D9" w:themeFill="background1" w:themeFillShade="D9"/>
                  <w:vAlign w:val="center"/>
                </w:tcPr>
                <w:p w14:paraId="7402E2B1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/>
                      <w:sz w:val="20"/>
                    </w:rPr>
                    <w:t>备注</w:t>
                  </w:r>
                </w:p>
              </w:tc>
            </w:tr>
            <w:tr w:rsidR="008B2F5B" w:rsidRPr="00697079" w14:paraId="75BDF49B" w14:textId="77777777" w:rsidTr="00333060">
              <w:tc>
                <w:tcPr>
                  <w:tcW w:w="784" w:type="pct"/>
                  <w:shd w:val="clear" w:color="auto" w:fill="auto"/>
                  <w:vAlign w:val="center"/>
                </w:tcPr>
                <w:p w14:paraId="2A0D572A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/>
                      <w:sz w:val="20"/>
                    </w:rPr>
                    <w:t>EPB1</w:t>
                  </w:r>
                </w:p>
                <w:p w14:paraId="5CD5BD06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/>
                      <w:sz w:val="20"/>
                    </w:rPr>
                    <w:t>18FF3C50</w:t>
                  </w:r>
                </w:p>
              </w:tc>
              <w:tc>
                <w:tcPr>
                  <w:tcW w:w="571" w:type="pct"/>
                  <w:shd w:val="clear" w:color="auto" w:fill="auto"/>
                  <w:vAlign w:val="center"/>
                </w:tcPr>
                <w:p w14:paraId="0EC1760F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100ms</w:t>
                  </w:r>
                </w:p>
              </w:tc>
              <w:tc>
                <w:tcPr>
                  <w:tcW w:w="573" w:type="pct"/>
                  <w:shd w:val="clear" w:color="auto" w:fill="auto"/>
                  <w:vAlign w:val="center"/>
                </w:tcPr>
                <w:p w14:paraId="2EDADFFD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5</w:t>
                  </w:r>
                </w:p>
              </w:tc>
              <w:tc>
                <w:tcPr>
                  <w:tcW w:w="477" w:type="pct"/>
                  <w:shd w:val="clear" w:color="auto" w:fill="auto"/>
                  <w:vAlign w:val="center"/>
                </w:tcPr>
                <w:p w14:paraId="1DCFABC7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1-8</w:t>
                  </w:r>
                </w:p>
              </w:tc>
              <w:tc>
                <w:tcPr>
                  <w:tcW w:w="1050" w:type="pct"/>
                  <w:vAlign w:val="center"/>
                </w:tcPr>
                <w:p w14:paraId="42FDB3FB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驻车制动指示</w:t>
                  </w:r>
                </w:p>
              </w:tc>
              <w:tc>
                <w:tcPr>
                  <w:tcW w:w="1546" w:type="pct"/>
                  <w:shd w:val="clear" w:color="auto" w:fill="auto"/>
                  <w:vAlign w:val="center"/>
                </w:tcPr>
                <w:p w14:paraId="19EE70FD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1：点灯</w:t>
                  </w:r>
                </w:p>
                <w:p w14:paraId="6B71545A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其余不点</w:t>
                  </w:r>
                </w:p>
              </w:tc>
            </w:tr>
          </w:tbl>
          <w:p w14:paraId="135DDE84" w14:textId="77777777" w:rsidR="008B2F5B" w:rsidRPr="00697079" w:rsidRDefault="008B2F5B" w:rsidP="00333060">
            <w:pPr>
              <w:rPr>
                <w:rFonts w:asciiTheme="minorEastAsia" w:hAnsiTheme="minorEastAsia"/>
                <w:sz w:val="20"/>
              </w:rPr>
            </w:pPr>
          </w:p>
        </w:tc>
      </w:tr>
      <w:tr w:rsidR="008B2F5B" w:rsidRPr="00697079" w14:paraId="11A9FCDA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A8ED899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proofErr w:type="spellStart"/>
            <w:r w:rsidRPr="00697079">
              <w:rPr>
                <w:rFonts w:asciiTheme="minorEastAsia" w:hAnsiTheme="minorEastAsia" w:cs="Arial" w:hint="eastAsia"/>
                <w:b/>
                <w:bCs/>
                <w:sz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0518560E" w14:textId="77777777" w:rsidR="008B2F5B" w:rsidRPr="00697079" w:rsidRDefault="008B2F5B" w:rsidP="00333060">
            <w:pPr>
              <w:rPr>
                <w:rFonts w:asciiTheme="minorEastAsia" w:hAnsiTheme="minorEastAsia" w:cs="Arial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P灯点亮</w:t>
            </w:r>
          </w:p>
        </w:tc>
      </w:tr>
      <w:tr w:rsidR="008B2F5B" w:rsidRPr="00697079" w14:paraId="536CE9BC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155FFA7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sz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1B3D75F3" w14:textId="77777777" w:rsidR="008B2F5B" w:rsidRPr="00697079" w:rsidRDefault="008B2F5B" w:rsidP="00333060">
            <w:pPr>
              <w:rPr>
                <w:rFonts w:asciiTheme="minorEastAsia" w:hAnsiTheme="minorEastAsia"/>
                <w:sz w:val="20"/>
                <w:lang w:eastAsia="zh-CN"/>
              </w:rPr>
            </w:pPr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>LED</w:t>
            </w:r>
          </w:p>
          <w:p w14:paraId="1FE29B4F" w14:textId="77777777" w:rsidR="008B2F5B" w:rsidRPr="00697079" w:rsidRDefault="008B2F5B" w:rsidP="00333060">
            <w:pPr>
              <w:rPr>
                <w:rFonts w:asciiTheme="minorEastAsia" w:hAnsiTheme="minorEastAsia"/>
                <w:sz w:val="20"/>
                <w:lang w:eastAsia="zh-CN"/>
              </w:rPr>
            </w:pPr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 xml:space="preserve">图标： </w:t>
            </w:r>
            <w:r w:rsidRPr="00697079">
              <w:rPr>
                <w:noProof/>
                <w:sz w:val="20"/>
                <w:lang w:val="en-US" w:eastAsia="zh-CN"/>
              </w:rPr>
              <w:drawing>
                <wp:inline distT="0" distB="0" distL="0" distR="0" wp14:anchorId="2E136062" wp14:editId="386557FC">
                  <wp:extent cx="249381" cy="249381"/>
                  <wp:effectExtent l="0" t="0" r="0" b="0"/>
                  <wp:docPr id="234" name="图片 234" descr="D:\D320sw\gravisV0605_V3.01\PRJ\res\img\ImgResources\WarnIcon\LargeIcon\WarnL_0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:\D320sw\gravisV0605_V3.01\PRJ\res\img\ImgResources\WarnIcon\LargeIcon\WarnL_03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9230" cy="249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 xml:space="preserve">红色   </w:t>
            </w:r>
          </w:p>
        </w:tc>
      </w:tr>
      <w:tr w:rsidR="008B2F5B" w:rsidRPr="00697079" w14:paraId="127BD1FE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44FA871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proofErr w:type="spellStart"/>
            <w:r w:rsidRPr="00697079">
              <w:rPr>
                <w:rFonts w:asciiTheme="minorEastAsia" w:hAnsiTheme="minorEastAsia" w:cs="Arial" w:hint="eastAsia"/>
                <w:b/>
                <w:bCs/>
                <w:sz w:val="20"/>
              </w:rPr>
              <w:lastRenderedPageBreak/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4EFDB40B" w14:textId="77777777" w:rsidR="008B2F5B" w:rsidRPr="00697079" w:rsidRDefault="008B2F5B" w:rsidP="00333060">
            <w:pPr>
              <w:rPr>
                <w:rFonts w:asciiTheme="minorEastAsia" w:hAnsiTheme="minorEastAsia"/>
                <w:sz w:val="20"/>
                <w:lang w:eastAsia="zh-CN"/>
              </w:rPr>
            </w:pPr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>以下任意条件满足时，退出</w:t>
            </w:r>
          </w:p>
          <w:p w14:paraId="75F0DE4A" w14:textId="77777777" w:rsidR="008B2F5B" w:rsidRPr="00697079" w:rsidRDefault="008B2F5B" w:rsidP="00333060">
            <w:pPr>
              <w:rPr>
                <w:rFonts w:asciiTheme="minorEastAsia" w:hAnsiTheme="minorEastAsia" w:cs="Arial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1.仪表进入休眠状态</w:t>
            </w:r>
          </w:p>
          <w:p w14:paraId="348CA3FC" w14:textId="77777777" w:rsidR="008B2F5B" w:rsidRPr="00697079" w:rsidRDefault="008B2F5B" w:rsidP="00333060">
            <w:pPr>
              <w:rPr>
                <w:rFonts w:asciiTheme="minorEastAsia" w:hAnsiTheme="minorEastAsia" w:cs="Arial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2.未收到信号或收到信号但无效</w:t>
            </w:r>
          </w:p>
        </w:tc>
      </w:tr>
      <w:tr w:rsidR="008B2F5B" w:rsidRPr="00697079" w14:paraId="3894B30C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333AFC7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proofErr w:type="spellStart"/>
            <w:r w:rsidRPr="00697079">
              <w:rPr>
                <w:rFonts w:asciiTheme="minorEastAsia" w:hAnsiTheme="minorEastAsia" w:cs="Arial" w:hint="eastAsia"/>
                <w:b/>
                <w:bCs/>
                <w:sz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60EB291A" w14:textId="77777777" w:rsidR="008B2F5B" w:rsidRPr="00697079" w:rsidRDefault="008B2F5B" w:rsidP="00333060">
            <w:pPr>
              <w:rPr>
                <w:rFonts w:asciiTheme="minorEastAsia" w:hAnsiTheme="minorEastAsia" w:cs="Arial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总线：</w:t>
            </w:r>
          </w:p>
        </w:tc>
      </w:tr>
      <w:tr w:rsidR="008B2F5B" w:rsidRPr="00697079" w14:paraId="6F5230F8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BA59CB7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proofErr w:type="spellStart"/>
            <w:r w:rsidRPr="00697079">
              <w:rPr>
                <w:rFonts w:asciiTheme="minorEastAsia" w:hAnsiTheme="minorEastAsia" w:cs="Arial" w:hint="eastAsia"/>
                <w:b/>
                <w:bCs/>
                <w:sz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5B79EBA6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/>
                <w:sz w:val="20"/>
                <w:lang w:eastAsia="zh-CN"/>
              </w:rPr>
            </w:pPr>
          </w:p>
        </w:tc>
      </w:tr>
      <w:tr w:rsidR="008B2F5B" w:rsidRPr="00697079" w14:paraId="34B741CE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F2D88FD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50ED2528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仪表ON</w:t>
            </w:r>
            <w:proofErr w:type="gramStart"/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档电</w:t>
            </w:r>
            <w:proofErr w:type="gramEnd"/>
          </w:p>
        </w:tc>
      </w:tr>
      <w:tr w:rsidR="008B2F5B" w:rsidRPr="00697079" w14:paraId="2F453DFA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564403E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22018482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/>
                <w:sz w:val="20"/>
                <w:lang w:eastAsia="zh-CN"/>
              </w:rPr>
            </w:pPr>
          </w:p>
        </w:tc>
      </w:tr>
      <w:tr w:rsidR="008B2F5B" w:rsidRPr="00697079" w14:paraId="008192ED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E6775FE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32264068" w14:textId="77777777" w:rsidR="008B2F5B" w:rsidRPr="00697079" w:rsidRDefault="008B2F5B" w:rsidP="00333060">
            <w:pPr>
              <w:pStyle w:val="HR"/>
              <w:ind w:firstLineChars="0"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697079">
              <w:rPr>
                <w:rFonts w:asciiTheme="minorEastAsia" w:eastAsiaTheme="minorEastAsia" w:hAnsiTheme="minorEastAsia" w:hint="eastAsia"/>
                <w:sz w:val="20"/>
                <w:szCs w:val="20"/>
              </w:rPr>
              <w:t>仪表无法识别是否带EPB系统，兼容接收CCVS_00中驻车制动开关信号，两者任</w:t>
            </w:r>
            <w:proofErr w:type="gramStart"/>
            <w:r w:rsidRPr="00697079">
              <w:rPr>
                <w:rFonts w:asciiTheme="minorEastAsia" w:eastAsiaTheme="minorEastAsia" w:hAnsiTheme="minorEastAsia" w:hint="eastAsia"/>
                <w:sz w:val="20"/>
                <w:szCs w:val="20"/>
              </w:rPr>
              <w:t>一</w:t>
            </w:r>
            <w:proofErr w:type="gramEnd"/>
            <w:r w:rsidRPr="00697079">
              <w:rPr>
                <w:rFonts w:asciiTheme="minorEastAsia" w:eastAsiaTheme="minorEastAsia" w:hAnsiTheme="minorEastAsia" w:hint="eastAsia"/>
                <w:sz w:val="20"/>
                <w:szCs w:val="20"/>
              </w:rPr>
              <w:t>有效点亮P灯。</w:t>
            </w:r>
          </w:p>
        </w:tc>
      </w:tr>
      <w:tr w:rsidR="008B2F5B" w:rsidRPr="00697079" w14:paraId="6ECAEF8A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5EE49F8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相关资料</w:t>
            </w:r>
          </w:p>
        </w:tc>
        <w:tc>
          <w:tcPr>
            <w:tcW w:w="7654" w:type="dxa"/>
            <w:vAlign w:val="center"/>
          </w:tcPr>
          <w:p w14:paraId="21986798" w14:textId="77777777" w:rsidR="008B2F5B" w:rsidRPr="00697079" w:rsidRDefault="008B2F5B" w:rsidP="00333060">
            <w:pPr>
              <w:pStyle w:val="HR"/>
              <w:ind w:firstLineChars="0"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</w:tr>
      <w:tr w:rsidR="008B2F5B" w:rsidRPr="00697079" w14:paraId="221F71E3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A548052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历史失效</w:t>
            </w:r>
          </w:p>
        </w:tc>
        <w:tc>
          <w:tcPr>
            <w:tcW w:w="7654" w:type="dxa"/>
            <w:vAlign w:val="center"/>
          </w:tcPr>
          <w:p w14:paraId="16CBC3B3" w14:textId="77777777" w:rsidR="008B2F5B" w:rsidRPr="00697079" w:rsidRDefault="008B2F5B" w:rsidP="00333060">
            <w:pPr>
              <w:pStyle w:val="HR"/>
              <w:ind w:firstLineChars="0"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</w:tr>
      <w:tr w:rsidR="008B2F5B" w:rsidRPr="00697079" w14:paraId="203F0E46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B60CC5C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验证要求</w:t>
            </w:r>
          </w:p>
        </w:tc>
        <w:tc>
          <w:tcPr>
            <w:tcW w:w="7654" w:type="dxa"/>
            <w:vAlign w:val="center"/>
          </w:tcPr>
          <w:p w14:paraId="3B8CB66C" w14:textId="77777777" w:rsidR="008B2F5B" w:rsidRPr="00697079" w:rsidRDefault="008B2F5B" w:rsidP="00333060">
            <w:pPr>
              <w:pStyle w:val="HR"/>
              <w:ind w:firstLineChars="0"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</w:tr>
    </w:tbl>
    <w:p w14:paraId="4A9A8344" w14:textId="77777777" w:rsidR="008B2F5B" w:rsidRPr="00697079" w:rsidRDefault="008B2F5B" w:rsidP="008B2F5B">
      <w:pPr>
        <w:pStyle w:val="3"/>
        <w:spacing w:after="120"/>
        <w:ind w:left="722" w:hanging="722"/>
        <w:rPr>
          <w:rFonts w:asciiTheme="minorEastAsia" w:eastAsiaTheme="minorEastAsia" w:hAnsiTheme="minorEastAsia"/>
          <w:lang w:val="en-US" w:eastAsia="zh-CN"/>
        </w:rPr>
      </w:pPr>
      <w:r w:rsidRPr="00697079">
        <w:rPr>
          <w:rFonts w:asciiTheme="minorEastAsia" w:eastAsiaTheme="minorEastAsia" w:hAnsiTheme="minorEastAsia" w:hint="eastAsia"/>
          <w:lang w:val="en-US" w:eastAsia="zh-CN"/>
        </w:rPr>
        <w:t>EPB</w:t>
      </w:r>
      <w:proofErr w:type="gramStart"/>
      <w:r w:rsidRPr="00697079">
        <w:rPr>
          <w:rFonts w:asciiTheme="minorEastAsia" w:eastAsiaTheme="minorEastAsia" w:hAnsiTheme="minorEastAsia" w:hint="eastAsia"/>
          <w:lang w:val="en-US" w:eastAsia="zh-CN"/>
        </w:rPr>
        <w:t>临停激活</w:t>
      </w:r>
      <w:proofErr w:type="gramEnd"/>
      <w:r w:rsidRPr="00697079">
        <w:rPr>
          <w:rFonts w:asciiTheme="minorEastAsia" w:eastAsiaTheme="minorEastAsia" w:hAnsiTheme="minorEastAsia" w:hint="eastAsia"/>
          <w:lang w:val="en-US" w:eastAsia="zh-CN"/>
        </w:rPr>
        <w:t>提醒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8B2F5B" w:rsidRPr="00697079" w14:paraId="1C8DC255" w14:textId="77777777" w:rsidTr="00333060">
        <w:trPr>
          <w:trHeight w:val="443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9982FC8" w14:textId="77777777" w:rsidR="008B2F5B" w:rsidRPr="00697079" w:rsidRDefault="008B2F5B" w:rsidP="00333060">
            <w:pPr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proofErr w:type="spellStart"/>
            <w:r w:rsidRPr="00697079">
              <w:rPr>
                <w:rFonts w:asciiTheme="minorEastAsia" w:hAnsiTheme="minorEastAsia" w:cs="Arial" w:hint="eastAsia"/>
                <w:b/>
                <w:bCs/>
                <w:sz w:val="20"/>
              </w:rPr>
              <w:t>功能名称</w:t>
            </w:r>
            <w:proofErr w:type="spellEnd"/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3E6DFCF3" w14:textId="77777777" w:rsidR="008B2F5B" w:rsidRPr="00697079" w:rsidRDefault="008B2F5B" w:rsidP="00333060">
            <w:pPr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EPB</w:t>
            </w:r>
            <w:proofErr w:type="gramStart"/>
            <w:r w:rsidRPr="00697079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临停激活</w:t>
            </w:r>
            <w:proofErr w:type="gramEnd"/>
            <w:r w:rsidRPr="00697079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提醒</w:t>
            </w:r>
          </w:p>
        </w:tc>
      </w:tr>
      <w:tr w:rsidR="008B2F5B" w:rsidRPr="00697079" w14:paraId="416A16E1" w14:textId="77777777" w:rsidTr="00333060">
        <w:trPr>
          <w:trHeight w:val="906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564F85F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proofErr w:type="spellStart"/>
            <w:r w:rsidRPr="00697079">
              <w:rPr>
                <w:rFonts w:asciiTheme="minorEastAsia" w:hAnsiTheme="minorEastAsia" w:cs="Arial" w:hint="eastAsia"/>
                <w:b/>
                <w:bCs/>
                <w:sz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0D98FE8D" w14:textId="77777777" w:rsidR="008B2F5B" w:rsidRPr="00697079" w:rsidRDefault="008B2F5B" w:rsidP="00333060">
            <w:pPr>
              <w:rPr>
                <w:rFonts w:asciiTheme="minorEastAsia" w:hAnsiTheme="minorEastAsia" w:cs="Arial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当系统</w:t>
            </w:r>
            <w:proofErr w:type="gramStart"/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开启临停功能</w:t>
            </w:r>
            <w:proofErr w:type="gramEnd"/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，采用行车制动作为驻车，仪表接收EPB发送信号，屏幕显示临时停车启动，提醒驾驶员；若临停时间过长，则自动转成驻车制动，此时仪表显示字消失，</w:t>
            </w:r>
            <w:r w:rsidRPr="00697079">
              <w:rPr>
                <w:rFonts w:asciiTheme="minorEastAsia" w:hAnsiTheme="minorEastAsia" w:cs="Arial"/>
                <w:sz w:val="20"/>
                <w:lang w:eastAsia="zh-CN"/>
              </w:rPr>
              <w:t>P</w:t>
            </w:r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灯点亮。</w:t>
            </w:r>
          </w:p>
        </w:tc>
      </w:tr>
      <w:tr w:rsidR="008B2F5B" w:rsidRPr="00697079" w14:paraId="6D4DECDA" w14:textId="77777777" w:rsidTr="00333060">
        <w:trPr>
          <w:trHeight w:val="1535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DFC7D4C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proofErr w:type="spellStart"/>
            <w:r w:rsidRPr="00697079">
              <w:rPr>
                <w:rFonts w:asciiTheme="minorEastAsia" w:hAnsiTheme="minorEastAsia" w:cs="Arial" w:hint="eastAsia"/>
                <w:b/>
                <w:bCs/>
                <w:sz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7A5F91FD" w14:textId="77777777" w:rsidR="008B2F5B" w:rsidRPr="00697079" w:rsidRDefault="008B2F5B" w:rsidP="00333060">
            <w:pPr>
              <w:rPr>
                <w:rFonts w:asciiTheme="minorEastAsia" w:hAnsiTheme="minorEastAsia"/>
                <w:sz w:val="20"/>
                <w:lang w:eastAsia="zh-CN"/>
              </w:rPr>
            </w:pPr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>以下所有条件满足时，进入</w:t>
            </w:r>
          </w:p>
          <w:p w14:paraId="3F709EC1" w14:textId="77777777" w:rsidR="008B2F5B" w:rsidRPr="00697079" w:rsidRDefault="008B2F5B" w:rsidP="00333060">
            <w:pPr>
              <w:rPr>
                <w:rFonts w:asciiTheme="minorEastAsia" w:hAnsiTheme="minorEastAsia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1.点火锁ON档/START档；</w:t>
            </w:r>
          </w:p>
          <w:p w14:paraId="5E873817" w14:textId="77777777" w:rsidR="008B2F5B" w:rsidRPr="00697079" w:rsidRDefault="008B2F5B" w:rsidP="00333060">
            <w:pPr>
              <w:rPr>
                <w:rFonts w:asciiTheme="minorEastAsia" w:hAnsiTheme="minorEastAsia"/>
                <w:sz w:val="20"/>
                <w:lang w:eastAsia="zh-CN"/>
              </w:rPr>
            </w:pPr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>2.</w:t>
            </w:r>
            <w:r w:rsidRPr="00697079">
              <w:rPr>
                <w:rFonts w:asciiTheme="minorEastAsia" w:hAnsiTheme="minorEastAsia" w:hint="eastAsia"/>
                <w:lang w:eastAsia="zh-CN"/>
              </w:rPr>
              <w:t xml:space="preserve"> 且</w:t>
            </w:r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>收到EPB</w:t>
            </w:r>
            <w:proofErr w:type="gramStart"/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>临停激活</w:t>
            </w:r>
            <w:proofErr w:type="gramEnd"/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>有效信号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167"/>
              <w:gridCol w:w="848"/>
              <w:gridCol w:w="710"/>
              <w:gridCol w:w="567"/>
              <w:gridCol w:w="989"/>
              <w:gridCol w:w="3147"/>
            </w:tblGrid>
            <w:tr w:rsidR="008B2F5B" w:rsidRPr="00697079" w14:paraId="5F8281F6" w14:textId="77777777" w:rsidTr="00333060">
              <w:tc>
                <w:tcPr>
                  <w:tcW w:w="785" w:type="pct"/>
                  <w:shd w:val="clear" w:color="auto" w:fill="D9D9D9" w:themeFill="background1" w:themeFillShade="D9"/>
                  <w:vAlign w:val="center"/>
                </w:tcPr>
                <w:p w14:paraId="047FAC5E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ID</w:t>
                  </w:r>
                </w:p>
              </w:tc>
              <w:tc>
                <w:tcPr>
                  <w:tcW w:w="571" w:type="pct"/>
                  <w:shd w:val="clear" w:color="auto" w:fill="D9D9D9" w:themeFill="background1" w:themeFillShade="D9"/>
                  <w:vAlign w:val="center"/>
                </w:tcPr>
                <w:p w14:paraId="310435BE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周期</w:t>
                  </w:r>
                </w:p>
              </w:tc>
              <w:tc>
                <w:tcPr>
                  <w:tcW w:w="478" w:type="pct"/>
                  <w:shd w:val="clear" w:color="auto" w:fill="D9D9D9" w:themeFill="background1" w:themeFillShade="D9"/>
                  <w:vAlign w:val="center"/>
                </w:tcPr>
                <w:p w14:paraId="098E7838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/>
                      <w:sz w:val="20"/>
                    </w:rPr>
                    <w:t>字节</w:t>
                  </w:r>
                </w:p>
              </w:tc>
              <w:tc>
                <w:tcPr>
                  <w:tcW w:w="382" w:type="pct"/>
                  <w:shd w:val="clear" w:color="auto" w:fill="D9D9D9" w:themeFill="background1" w:themeFillShade="D9"/>
                  <w:vAlign w:val="center"/>
                </w:tcPr>
                <w:p w14:paraId="39A6A6AE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/>
                      <w:sz w:val="20"/>
                    </w:rPr>
                    <w:t>位</w:t>
                  </w:r>
                </w:p>
              </w:tc>
              <w:tc>
                <w:tcPr>
                  <w:tcW w:w="666" w:type="pct"/>
                  <w:shd w:val="clear" w:color="auto" w:fill="D9D9D9" w:themeFill="background1" w:themeFillShade="D9"/>
                  <w:vAlign w:val="center"/>
                </w:tcPr>
                <w:p w14:paraId="49552CBD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信号</w:t>
                  </w:r>
                </w:p>
              </w:tc>
              <w:tc>
                <w:tcPr>
                  <w:tcW w:w="2118" w:type="pct"/>
                  <w:shd w:val="clear" w:color="auto" w:fill="D9D9D9" w:themeFill="background1" w:themeFillShade="D9"/>
                  <w:vAlign w:val="center"/>
                </w:tcPr>
                <w:p w14:paraId="63A22C18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/>
                      <w:sz w:val="20"/>
                    </w:rPr>
                    <w:t>备注</w:t>
                  </w:r>
                </w:p>
              </w:tc>
            </w:tr>
            <w:tr w:rsidR="008B2F5B" w:rsidRPr="00697079" w14:paraId="549E5A89" w14:textId="77777777" w:rsidTr="00333060">
              <w:tc>
                <w:tcPr>
                  <w:tcW w:w="785" w:type="pct"/>
                  <w:shd w:val="clear" w:color="auto" w:fill="auto"/>
                  <w:vAlign w:val="center"/>
                </w:tcPr>
                <w:p w14:paraId="2CC0B421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/>
                      <w:sz w:val="20"/>
                    </w:rPr>
                    <w:t>EPB1</w:t>
                  </w:r>
                </w:p>
                <w:p w14:paraId="77CB0FD4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/>
                      <w:sz w:val="20"/>
                    </w:rPr>
                    <w:t>18FF3C50</w:t>
                  </w:r>
                </w:p>
              </w:tc>
              <w:tc>
                <w:tcPr>
                  <w:tcW w:w="571" w:type="pct"/>
                  <w:shd w:val="clear" w:color="auto" w:fill="auto"/>
                  <w:vAlign w:val="center"/>
                </w:tcPr>
                <w:p w14:paraId="442B40E9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100ms</w:t>
                  </w:r>
                </w:p>
              </w:tc>
              <w:tc>
                <w:tcPr>
                  <w:tcW w:w="478" w:type="pct"/>
                  <w:shd w:val="clear" w:color="auto" w:fill="auto"/>
                  <w:vAlign w:val="center"/>
                </w:tcPr>
                <w:p w14:paraId="4A65FF17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3</w:t>
                  </w:r>
                </w:p>
              </w:tc>
              <w:tc>
                <w:tcPr>
                  <w:tcW w:w="382" w:type="pct"/>
                  <w:shd w:val="clear" w:color="auto" w:fill="auto"/>
                  <w:vAlign w:val="center"/>
                </w:tcPr>
                <w:p w14:paraId="45F7E408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1-2</w:t>
                  </w:r>
                </w:p>
              </w:tc>
              <w:tc>
                <w:tcPr>
                  <w:tcW w:w="666" w:type="pct"/>
                  <w:vAlign w:val="center"/>
                </w:tcPr>
                <w:p w14:paraId="51F3D61B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proofErr w:type="gramStart"/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临停激活</w:t>
                  </w:r>
                  <w:proofErr w:type="gramEnd"/>
                </w:p>
              </w:tc>
              <w:tc>
                <w:tcPr>
                  <w:tcW w:w="2118" w:type="pct"/>
                  <w:shd w:val="clear" w:color="auto" w:fill="auto"/>
                  <w:vAlign w:val="center"/>
                </w:tcPr>
                <w:p w14:paraId="1269A36D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1：文字“临时停车制动启动”</w:t>
                  </w:r>
                </w:p>
                <w:p w14:paraId="79AF495C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其余无效</w:t>
                  </w:r>
                </w:p>
              </w:tc>
            </w:tr>
          </w:tbl>
          <w:p w14:paraId="5A042D62" w14:textId="77777777" w:rsidR="008B2F5B" w:rsidRPr="00697079" w:rsidRDefault="008B2F5B" w:rsidP="00333060">
            <w:pPr>
              <w:rPr>
                <w:rFonts w:asciiTheme="minorEastAsia" w:hAnsiTheme="minorEastAsia"/>
                <w:sz w:val="20"/>
                <w:lang w:eastAsia="zh-CN"/>
              </w:rPr>
            </w:pPr>
          </w:p>
        </w:tc>
      </w:tr>
      <w:tr w:rsidR="008B2F5B" w:rsidRPr="00697079" w14:paraId="0B305BDE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18468BF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proofErr w:type="spellStart"/>
            <w:r w:rsidRPr="00697079">
              <w:rPr>
                <w:rFonts w:asciiTheme="minorEastAsia" w:hAnsiTheme="minorEastAsia" w:cs="Arial" w:hint="eastAsia"/>
                <w:b/>
                <w:bCs/>
                <w:sz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2FB3437A" w14:textId="77777777" w:rsidR="008B2F5B" w:rsidRPr="00697079" w:rsidRDefault="008B2F5B" w:rsidP="00333060">
            <w:pPr>
              <w:rPr>
                <w:rFonts w:asciiTheme="minorEastAsia" w:hAnsiTheme="minorEastAsia" w:cs="Arial"/>
                <w:sz w:val="20"/>
              </w:rPr>
            </w:pPr>
          </w:p>
        </w:tc>
      </w:tr>
      <w:tr w:rsidR="008B2F5B" w:rsidRPr="00697079" w14:paraId="2C04221F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940FE22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sz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2D6237D1" w14:textId="77777777" w:rsidR="008B2F5B" w:rsidRPr="00697079" w:rsidRDefault="008B2F5B" w:rsidP="00333060">
            <w:pPr>
              <w:rPr>
                <w:rFonts w:asciiTheme="minorEastAsia" w:hAnsiTheme="minorEastAsia"/>
                <w:sz w:val="20"/>
                <w:lang w:eastAsia="zh-CN"/>
              </w:rPr>
            </w:pPr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>文字提醒“临时停车制动启动”</w:t>
            </w:r>
          </w:p>
        </w:tc>
      </w:tr>
      <w:tr w:rsidR="008B2F5B" w:rsidRPr="00697079" w14:paraId="3E1F9FB9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59DC6E5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proofErr w:type="spellStart"/>
            <w:r w:rsidRPr="00697079">
              <w:rPr>
                <w:rFonts w:asciiTheme="minorEastAsia" w:hAnsiTheme="minorEastAsia" w:cs="Arial" w:hint="eastAsia"/>
                <w:b/>
                <w:bCs/>
                <w:sz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00E40B8C" w14:textId="77777777" w:rsidR="008B2F5B" w:rsidRPr="00697079" w:rsidRDefault="008B2F5B" w:rsidP="00333060">
            <w:pPr>
              <w:rPr>
                <w:rFonts w:asciiTheme="minorEastAsia" w:hAnsiTheme="minorEastAsia"/>
                <w:sz w:val="20"/>
                <w:lang w:eastAsia="zh-CN"/>
              </w:rPr>
            </w:pPr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>以下任意条件满足时，退出</w:t>
            </w:r>
          </w:p>
          <w:p w14:paraId="479BB0DB" w14:textId="77777777" w:rsidR="008B2F5B" w:rsidRPr="00697079" w:rsidRDefault="008B2F5B" w:rsidP="00333060">
            <w:pPr>
              <w:rPr>
                <w:rFonts w:asciiTheme="minorEastAsia" w:hAnsiTheme="minorEastAsia" w:cs="Arial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1.点火锁OFF/ACC；</w:t>
            </w:r>
          </w:p>
          <w:p w14:paraId="3ADCA7D6" w14:textId="77777777" w:rsidR="008B2F5B" w:rsidRPr="00697079" w:rsidRDefault="008B2F5B" w:rsidP="00333060">
            <w:pPr>
              <w:rPr>
                <w:rFonts w:asciiTheme="minorEastAsia" w:hAnsiTheme="minorEastAsia" w:cs="Arial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2.未收到信号或收到信号但无效</w:t>
            </w:r>
          </w:p>
        </w:tc>
      </w:tr>
      <w:tr w:rsidR="008B2F5B" w:rsidRPr="00697079" w14:paraId="659CCD3F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E3F5405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proofErr w:type="spellStart"/>
            <w:r w:rsidRPr="00697079">
              <w:rPr>
                <w:rFonts w:asciiTheme="minorEastAsia" w:hAnsiTheme="minorEastAsia" w:cs="Arial" w:hint="eastAsia"/>
                <w:b/>
                <w:bCs/>
                <w:sz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3E873F86" w14:textId="77777777" w:rsidR="008B2F5B" w:rsidRPr="00697079" w:rsidRDefault="008B2F5B" w:rsidP="00333060">
            <w:pPr>
              <w:rPr>
                <w:rFonts w:asciiTheme="minorEastAsia" w:hAnsiTheme="minorEastAsia" w:cs="Arial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总线</w:t>
            </w:r>
          </w:p>
        </w:tc>
      </w:tr>
      <w:tr w:rsidR="008B2F5B" w:rsidRPr="00697079" w14:paraId="068E5FA5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B7AD45C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proofErr w:type="spellStart"/>
            <w:r w:rsidRPr="00697079">
              <w:rPr>
                <w:rFonts w:asciiTheme="minorEastAsia" w:hAnsiTheme="minorEastAsia" w:cs="Arial" w:hint="eastAsia"/>
                <w:b/>
                <w:bCs/>
                <w:sz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4231AB88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/>
                <w:sz w:val="20"/>
                <w:lang w:eastAsia="zh-CN"/>
              </w:rPr>
            </w:pPr>
          </w:p>
        </w:tc>
      </w:tr>
      <w:tr w:rsidR="008B2F5B" w:rsidRPr="00697079" w14:paraId="70D9C56D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EF7EB40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2808B378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ON</w:t>
            </w:r>
            <w:proofErr w:type="gramStart"/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档电</w:t>
            </w:r>
            <w:proofErr w:type="gramEnd"/>
          </w:p>
        </w:tc>
      </w:tr>
      <w:tr w:rsidR="008B2F5B" w:rsidRPr="00697079" w14:paraId="2DA0F377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D77E7B2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lastRenderedPageBreak/>
              <w:t>法规要求</w:t>
            </w:r>
          </w:p>
        </w:tc>
        <w:tc>
          <w:tcPr>
            <w:tcW w:w="7654" w:type="dxa"/>
            <w:vAlign w:val="center"/>
          </w:tcPr>
          <w:p w14:paraId="2C0096AB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/>
                <w:sz w:val="20"/>
                <w:lang w:eastAsia="zh-CN"/>
              </w:rPr>
            </w:pPr>
          </w:p>
        </w:tc>
      </w:tr>
      <w:tr w:rsidR="008B2F5B" w:rsidRPr="00697079" w14:paraId="1DE9773E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2A8F1CD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76510994" w14:textId="77777777" w:rsidR="008B2F5B" w:rsidRPr="00697079" w:rsidRDefault="008B2F5B" w:rsidP="00333060">
            <w:pPr>
              <w:pStyle w:val="HR"/>
              <w:ind w:firstLineChars="0"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</w:tr>
      <w:tr w:rsidR="008B2F5B" w:rsidRPr="00697079" w14:paraId="6BF41600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0903E65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相关资料</w:t>
            </w:r>
          </w:p>
        </w:tc>
        <w:tc>
          <w:tcPr>
            <w:tcW w:w="7654" w:type="dxa"/>
            <w:vAlign w:val="center"/>
          </w:tcPr>
          <w:p w14:paraId="58B67D5C" w14:textId="77777777" w:rsidR="008B2F5B" w:rsidRPr="00697079" w:rsidRDefault="008B2F5B" w:rsidP="00333060">
            <w:pPr>
              <w:pStyle w:val="HR"/>
              <w:ind w:firstLineChars="0"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</w:tr>
      <w:tr w:rsidR="008B2F5B" w:rsidRPr="00697079" w14:paraId="077F8B46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DFCE734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历史失效</w:t>
            </w:r>
          </w:p>
        </w:tc>
        <w:tc>
          <w:tcPr>
            <w:tcW w:w="7654" w:type="dxa"/>
            <w:vAlign w:val="center"/>
          </w:tcPr>
          <w:p w14:paraId="3A3E6A44" w14:textId="77777777" w:rsidR="008B2F5B" w:rsidRPr="00697079" w:rsidRDefault="008B2F5B" w:rsidP="00333060">
            <w:pPr>
              <w:pStyle w:val="HR"/>
              <w:ind w:firstLineChars="0"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</w:tr>
      <w:tr w:rsidR="008B2F5B" w:rsidRPr="00697079" w14:paraId="43F73EDE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30EA45E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验证要求</w:t>
            </w:r>
          </w:p>
        </w:tc>
        <w:tc>
          <w:tcPr>
            <w:tcW w:w="7654" w:type="dxa"/>
            <w:vAlign w:val="center"/>
          </w:tcPr>
          <w:p w14:paraId="23C47CDF" w14:textId="77777777" w:rsidR="008B2F5B" w:rsidRPr="00697079" w:rsidRDefault="008B2F5B" w:rsidP="00333060">
            <w:pPr>
              <w:pStyle w:val="HR"/>
              <w:ind w:firstLineChars="0"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</w:tr>
    </w:tbl>
    <w:p w14:paraId="4145EE1C" w14:textId="77777777" w:rsidR="008B2F5B" w:rsidRPr="00697079" w:rsidRDefault="008B2F5B" w:rsidP="008B2F5B">
      <w:pPr>
        <w:pStyle w:val="3"/>
        <w:spacing w:after="120"/>
        <w:ind w:left="722" w:hanging="722"/>
        <w:rPr>
          <w:rFonts w:asciiTheme="minorEastAsia" w:eastAsiaTheme="minorEastAsia" w:hAnsiTheme="minorEastAsia"/>
          <w:lang w:val="en-US" w:eastAsia="zh-CN"/>
        </w:rPr>
      </w:pPr>
      <w:r w:rsidRPr="00697079">
        <w:rPr>
          <w:rFonts w:asciiTheme="minorEastAsia" w:eastAsiaTheme="minorEastAsia" w:hAnsiTheme="minorEastAsia" w:hint="eastAsia"/>
          <w:lang w:val="en-US" w:eastAsia="zh-CN"/>
        </w:rPr>
        <w:t>手刹释放失败原因提醒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8B2F5B" w:rsidRPr="00697079" w14:paraId="5C576456" w14:textId="77777777" w:rsidTr="00333060">
        <w:trPr>
          <w:trHeight w:val="443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165FA1D" w14:textId="77777777" w:rsidR="008B2F5B" w:rsidRPr="00697079" w:rsidRDefault="008B2F5B" w:rsidP="00333060">
            <w:pPr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proofErr w:type="spellStart"/>
            <w:r w:rsidRPr="00697079">
              <w:rPr>
                <w:rFonts w:asciiTheme="minorEastAsia" w:hAnsiTheme="minorEastAsia" w:cs="Arial" w:hint="eastAsia"/>
                <w:b/>
                <w:bCs/>
                <w:sz w:val="20"/>
              </w:rPr>
              <w:t>功能名称</w:t>
            </w:r>
            <w:proofErr w:type="spellEnd"/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70392BEF" w14:textId="77777777" w:rsidR="008B2F5B" w:rsidRPr="00697079" w:rsidRDefault="008B2F5B" w:rsidP="00333060">
            <w:pPr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手刹释放失败原因提醒</w:t>
            </w:r>
          </w:p>
        </w:tc>
      </w:tr>
      <w:tr w:rsidR="008B2F5B" w:rsidRPr="00697079" w14:paraId="5772A80D" w14:textId="77777777" w:rsidTr="00333060">
        <w:trPr>
          <w:trHeight w:val="1226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FB12278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proofErr w:type="spellStart"/>
            <w:r w:rsidRPr="00697079">
              <w:rPr>
                <w:rFonts w:asciiTheme="minorEastAsia" w:hAnsiTheme="minorEastAsia" w:cs="Arial" w:hint="eastAsia"/>
                <w:b/>
                <w:bCs/>
                <w:sz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6984064C" w14:textId="77777777" w:rsidR="008B2F5B" w:rsidRPr="00697079" w:rsidRDefault="008B2F5B" w:rsidP="00333060">
            <w:pPr>
              <w:rPr>
                <w:rFonts w:asciiTheme="minorEastAsia" w:hAnsiTheme="minorEastAsia" w:cs="Arial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当驾驶员未踩下制动踏板，操作EPB开关要</w:t>
            </w:r>
            <w:proofErr w:type="gramStart"/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释放驻</w:t>
            </w:r>
            <w:proofErr w:type="gramEnd"/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车时，</w:t>
            </w:r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>EPB限制</w:t>
            </w:r>
            <w:proofErr w:type="gramStart"/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>释放驻</w:t>
            </w:r>
            <w:proofErr w:type="gramEnd"/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>车制动</w:t>
            </w:r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，仪表根据EPB发出的信号，提醒驾驶员踩脚</w:t>
            </w:r>
            <w:proofErr w:type="gramStart"/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刹才能释放驻</w:t>
            </w:r>
            <w:proofErr w:type="gramEnd"/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车。</w:t>
            </w:r>
          </w:p>
          <w:p w14:paraId="08F26E00" w14:textId="77777777" w:rsidR="008B2F5B" w:rsidRPr="00697079" w:rsidRDefault="008B2F5B" w:rsidP="00333060">
            <w:pPr>
              <w:rPr>
                <w:rFonts w:asciiTheme="minorEastAsia" w:hAnsiTheme="minorEastAsia" w:cs="Arial"/>
                <w:sz w:val="20"/>
                <w:lang w:eastAsia="zh-CN"/>
              </w:rPr>
            </w:pPr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>当车辆气压过低时，若驾驶员操作EPB开关</w:t>
            </w:r>
            <w:proofErr w:type="gramStart"/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>释放驻</w:t>
            </w:r>
            <w:proofErr w:type="gramEnd"/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>车，EPB限制</w:t>
            </w:r>
            <w:proofErr w:type="gramStart"/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>释放驻</w:t>
            </w:r>
            <w:proofErr w:type="gramEnd"/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>车制动，</w:t>
            </w:r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仪表接收EPB发送信号，提醒驾驶员。</w:t>
            </w:r>
          </w:p>
        </w:tc>
      </w:tr>
      <w:tr w:rsidR="008B2F5B" w:rsidRPr="00697079" w14:paraId="0B596532" w14:textId="77777777" w:rsidTr="00333060">
        <w:trPr>
          <w:trHeight w:val="1661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4A5E173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proofErr w:type="spellStart"/>
            <w:r w:rsidRPr="00697079">
              <w:rPr>
                <w:rFonts w:asciiTheme="minorEastAsia" w:hAnsiTheme="minorEastAsia" w:cs="Arial" w:hint="eastAsia"/>
                <w:b/>
                <w:bCs/>
                <w:sz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4AC6D3BD" w14:textId="77777777" w:rsidR="008B2F5B" w:rsidRPr="00697079" w:rsidRDefault="008B2F5B" w:rsidP="00333060">
            <w:pPr>
              <w:rPr>
                <w:rFonts w:asciiTheme="minorEastAsia" w:hAnsiTheme="minorEastAsia"/>
                <w:sz w:val="20"/>
                <w:lang w:eastAsia="zh-CN"/>
              </w:rPr>
            </w:pPr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>以下所有条件满足时，进入</w:t>
            </w:r>
          </w:p>
          <w:p w14:paraId="48B5E721" w14:textId="77777777" w:rsidR="008B2F5B" w:rsidRPr="00697079" w:rsidRDefault="008B2F5B" w:rsidP="00333060">
            <w:pPr>
              <w:rPr>
                <w:rFonts w:asciiTheme="minorEastAsia" w:hAnsiTheme="minorEastAsia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1.点火锁ON档/START档；</w:t>
            </w:r>
          </w:p>
          <w:p w14:paraId="0570C54B" w14:textId="77777777" w:rsidR="008B2F5B" w:rsidRPr="00697079" w:rsidRDefault="008B2F5B" w:rsidP="00333060">
            <w:pPr>
              <w:rPr>
                <w:rFonts w:asciiTheme="minorEastAsia" w:hAnsiTheme="minorEastAsia"/>
                <w:sz w:val="20"/>
                <w:lang w:eastAsia="zh-CN"/>
              </w:rPr>
            </w:pPr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>2.</w:t>
            </w:r>
            <w:r w:rsidRPr="00697079">
              <w:rPr>
                <w:rFonts w:asciiTheme="minorEastAsia" w:hAnsiTheme="minorEastAsia" w:hint="eastAsia"/>
                <w:lang w:eastAsia="zh-CN"/>
              </w:rPr>
              <w:t xml:space="preserve"> 且</w:t>
            </w:r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>收到EPB的提醒信号有效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165"/>
              <w:gridCol w:w="848"/>
              <w:gridCol w:w="851"/>
              <w:gridCol w:w="709"/>
              <w:gridCol w:w="1560"/>
              <w:gridCol w:w="2295"/>
            </w:tblGrid>
            <w:tr w:rsidR="008B2F5B" w:rsidRPr="00697079" w14:paraId="28A47523" w14:textId="77777777" w:rsidTr="00333060">
              <w:tc>
                <w:tcPr>
                  <w:tcW w:w="784" w:type="pct"/>
                  <w:shd w:val="clear" w:color="auto" w:fill="D9D9D9" w:themeFill="background1" w:themeFillShade="D9"/>
                  <w:vAlign w:val="center"/>
                </w:tcPr>
                <w:p w14:paraId="524D7BBA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ID</w:t>
                  </w:r>
                </w:p>
              </w:tc>
              <w:tc>
                <w:tcPr>
                  <w:tcW w:w="571" w:type="pct"/>
                  <w:shd w:val="clear" w:color="auto" w:fill="D9D9D9" w:themeFill="background1" w:themeFillShade="D9"/>
                  <w:vAlign w:val="center"/>
                </w:tcPr>
                <w:p w14:paraId="0190723B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周期</w:t>
                  </w:r>
                </w:p>
              </w:tc>
              <w:tc>
                <w:tcPr>
                  <w:tcW w:w="573" w:type="pct"/>
                  <w:shd w:val="clear" w:color="auto" w:fill="D9D9D9" w:themeFill="background1" w:themeFillShade="D9"/>
                  <w:vAlign w:val="center"/>
                </w:tcPr>
                <w:p w14:paraId="1D7AE4E1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/>
                      <w:sz w:val="20"/>
                    </w:rPr>
                    <w:t>字节</w:t>
                  </w:r>
                </w:p>
              </w:tc>
              <w:tc>
                <w:tcPr>
                  <w:tcW w:w="477" w:type="pct"/>
                  <w:shd w:val="clear" w:color="auto" w:fill="D9D9D9" w:themeFill="background1" w:themeFillShade="D9"/>
                  <w:vAlign w:val="center"/>
                </w:tcPr>
                <w:p w14:paraId="0EAB3BFF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/>
                      <w:sz w:val="20"/>
                    </w:rPr>
                    <w:t>位</w:t>
                  </w:r>
                </w:p>
              </w:tc>
              <w:tc>
                <w:tcPr>
                  <w:tcW w:w="1050" w:type="pct"/>
                  <w:shd w:val="clear" w:color="auto" w:fill="D9D9D9" w:themeFill="background1" w:themeFillShade="D9"/>
                  <w:vAlign w:val="center"/>
                </w:tcPr>
                <w:p w14:paraId="5A2963B7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信号</w:t>
                  </w:r>
                </w:p>
              </w:tc>
              <w:tc>
                <w:tcPr>
                  <w:tcW w:w="1546" w:type="pct"/>
                  <w:shd w:val="clear" w:color="auto" w:fill="D9D9D9" w:themeFill="background1" w:themeFillShade="D9"/>
                  <w:vAlign w:val="center"/>
                </w:tcPr>
                <w:p w14:paraId="00E33CE9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/>
                      <w:sz w:val="20"/>
                    </w:rPr>
                    <w:t>备注</w:t>
                  </w:r>
                </w:p>
              </w:tc>
            </w:tr>
            <w:tr w:rsidR="008B2F5B" w:rsidRPr="00697079" w14:paraId="596E019D" w14:textId="77777777" w:rsidTr="00333060">
              <w:tc>
                <w:tcPr>
                  <w:tcW w:w="784" w:type="pct"/>
                  <w:shd w:val="clear" w:color="auto" w:fill="auto"/>
                  <w:vAlign w:val="center"/>
                </w:tcPr>
                <w:p w14:paraId="482E85EC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/>
                      <w:sz w:val="20"/>
                    </w:rPr>
                    <w:t>EPB1</w:t>
                  </w:r>
                </w:p>
                <w:p w14:paraId="3BD49BA5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/>
                      <w:sz w:val="20"/>
                    </w:rPr>
                    <w:t>18FF3C50</w:t>
                  </w:r>
                </w:p>
              </w:tc>
              <w:tc>
                <w:tcPr>
                  <w:tcW w:w="571" w:type="pct"/>
                  <w:shd w:val="clear" w:color="auto" w:fill="auto"/>
                  <w:vAlign w:val="center"/>
                </w:tcPr>
                <w:p w14:paraId="6663D01F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100ms</w:t>
                  </w:r>
                </w:p>
              </w:tc>
              <w:tc>
                <w:tcPr>
                  <w:tcW w:w="573" w:type="pct"/>
                  <w:shd w:val="clear" w:color="auto" w:fill="auto"/>
                  <w:vAlign w:val="center"/>
                </w:tcPr>
                <w:p w14:paraId="1E342488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2</w:t>
                  </w:r>
                </w:p>
              </w:tc>
              <w:tc>
                <w:tcPr>
                  <w:tcW w:w="477" w:type="pct"/>
                  <w:shd w:val="clear" w:color="auto" w:fill="auto"/>
                  <w:vAlign w:val="center"/>
                </w:tcPr>
                <w:p w14:paraId="516A4521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1-4</w:t>
                  </w:r>
                </w:p>
              </w:tc>
              <w:tc>
                <w:tcPr>
                  <w:tcW w:w="1050" w:type="pct"/>
                  <w:vAlign w:val="center"/>
                </w:tcPr>
                <w:p w14:paraId="74EAE704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驻车制动指示</w:t>
                  </w:r>
                </w:p>
              </w:tc>
              <w:tc>
                <w:tcPr>
                  <w:tcW w:w="1546" w:type="pct"/>
                  <w:shd w:val="clear" w:color="auto" w:fill="auto"/>
                  <w:vAlign w:val="center"/>
                </w:tcPr>
                <w:p w14:paraId="72AD7119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1：文字“</w:t>
                  </w:r>
                  <w:r w:rsidRPr="00697079">
                    <w:rPr>
                      <w:rFonts w:asciiTheme="minorEastAsia" w:hAnsiTheme="minorEastAsia" w:hint="eastAsia"/>
                      <w:sz w:val="20"/>
                      <w:szCs w:val="20"/>
                    </w:rPr>
                    <w:t>请踩住脚刹释放驻车</w:t>
                  </w: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”</w:t>
                  </w:r>
                </w:p>
                <w:p w14:paraId="02D8B49C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3：文字“气压低，驻车暂时无法解除”</w:t>
                  </w:r>
                </w:p>
                <w:p w14:paraId="4E958722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其余无效</w:t>
                  </w:r>
                </w:p>
              </w:tc>
            </w:tr>
          </w:tbl>
          <w:p w14:paraId="6C40C1D8" w14:textId="77777777" w:rsidR="008B2F5B" w:rsidRPr="00697079" w:rsidRDefault="008B2F5B" w:rsidP="00333060">
            <w:pPr>
              <w:rPr>
                <w:rFonts w:asciiTheme="minorEastAsia" w:hAnsiTheme="minorEastAsia"/>
                <w:sz w:val="20"/>
                <w:lang w:eastAsia="zh-CN"/>
              </w:rPr>
            </w:pPr>
          </w:p>
        </w:tc>
      </w:tr>
      <w:tr w:rsidR="008B2F5B" w:rsidRPr="00697079" w14:paraId="0727732D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F8BEE06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proofErr w:type="spellStart"/>
            <w:r w:rsidRPr="00697079">
              <w:rPr>
                <w:rFonts w:asciiTheme="minorEastAsia" w:hAnsiTheme="minorEastAsia" w:cs="Arial" w:hint="eastAsia"/>
                <w:b/>
                <w:bCs/>
                <w:sz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36376B98" w14:textId="77777777" w:rsidR="008B2F5B" w:rsidRPr="00697079" w:rsidRDefault="008B2F5B" w:rsidP="00333060">
            <w:pPr>
              <w:rPr>
                <w:rFonts w:asciiTheme="minorEastAsia" w:hAnsiTheme="minorEastAsia" w:cs="Arial"/>
                <w:sz w:val="20"/>
              </w:rPr>
            </w:pPr>
          </w:p>
        </w:tc>
      </w:tr>
      <w:tr w:rsidR="008B2F5B" w:rsidRPr="00697079" w14:paraId="5969307A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F7A275E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sz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5C450675" w14:textId="77777777" w:rsidR="008B2F5B" w:rsidRPr="00697079" w:rsidRDefault="008B2F5B" w:rsidP="00333060">
            <w:pPr>
              <w:rPr>
                <w:rFonts w:asciiTheme="minorEastAsia" w:hAnsiTheme="minorEastAsia"/>
                <w:sz w:val="20"/>
                <w:lang w:eastAsia="zh-CN"/>
              </w:rPr>
            </w:pPr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>文字提醒“请踩住脚刹释放驻车”或“</w:t>
            </w:r>
            <w:r w:rsidRPr="00697079">
              <w:rPr>
                <w:rFonts w:asciiTheme="minorEastAsia" w:hAnsiTheme="minorEastAsia" w:hint="eastAsia"/>
                <w:sz w:val="20"/>
                <w:szCs w:val="24"/>
                <w:lang w:eastAsia="zh-CN"/>
              </w:rPr>
              <w:t>气压低，驻车暂时无法解除</w:t>
            </w:r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>”，同时增加滴滴滴3声（3s）提醒驾驶员</w:t>
            </w:r>
            <w:r>
              <w:rPr>
                <w:rFonts w:asciiTheme="minorEastAsia" w:hAnsiTheme="minorEastAsia" w:hint="eastAsia"/>
                <w:sz w:val="20"/>
                <w:lang w:eastAsia="zh-CN"/>
              </w:rPr>
              <w:t>。</w:t>
            </w:r>
            <w:r w:rsidRPr="00E837EB">
              <w:rPr>
                <w:rFonts w:asciiTheme="minorEastAsia" w:hAnsiTheme="minorEastAsia" w:hint="eastAsia"/>
                <w:sz w:val="20"/>
                <w:highlight w:val="yellow"/>
                <w:lang w:eastAsia="zh-CN"/>
              </w:rPr>
              <w:t>声音</w:t>
            </w:r>
            <w:r w:rsidRPr="00E837EB">
              <w:rPr>
                <w:rFonts w:asciiTheme="minorEastAsia" w:hAnsiTheme="minorEastAsia"/>
                <w:sz w:val="20"/>
                <w:highlight w:val="yellow"/>
                <w:lang w:eastAsia="zh-CN"/>
              </w:rPr>
              <w:t>要求：</w:t>
            </w:r>
            <w:r w:rsidRPr="00E837EB">
              <w:rPr>
                <w:rFonts w:asciiTheme="minorEastAsia" w:hAnsiTheme="minorEastAsia" w:hint="eastAsia"/>
                <w:sz w:val="20"/>
                <w:highlight w:val="yellow"/>
                <w:lang w:eastAsia="zh-CN"/>
              </w:rPr>
              <w:t>（2.6±0.5）khz，扬声器响动频率：1Hz，占空比50 % ，音量：75±5dB</w:t>
            </w:r>
          </w:p>
          <w:p w14:paraId="5F159104" w14:textId="77777777" w:rsidR="008B2F5B" w:rsidRPr="00697079" w:rsidRDefault="008B2F5B" w:rsidP="00333060">
            <w:pPr>
              <w:rPr>
                <w:rFonts w:asciiTheme="minorEastAsia" w:hAnsiTheme="minorEastAsia"/>
                <w:sz w:val="20"/>
                <w:lang w:eastAsia="zh-CN"/>
              </w:rPr>
            </w:pPr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>仪表收到信号，持续时间≤3s，</w:t>
            </w:r>
            <w:proofErr w:type="gramStart"/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>则文字</w:t>
            </w:r>
            <w:proofErr w:type="gramEnd"/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>和声音都持续3s；</w:t>
            </w:r>
            <w:r w:rsidRPr="00E837EB">
              <w:rPr>
                <w:rFonts w:asciiTheme="minorEastAsia" w:hAnsiTheme="minorEastAsia" w:hint="eastAsia"/>
                <w:sz w:val="20"/>
                <w:highlight w:val="yellow"/>
                <w:lang w:eastAsia="zh-CN"/>
              </w:rPr>
              <w:t>若信号持续时间＞3s，</w:t>
            </w:r>
            <w:proofErr w:type="gramStart"/>
            <w:r w:rsidRPr="00E837EB">
              <w:rPr>
                <w:rFonts w:asciiTheme="minorEastAsia" w:hAnsiTheme="minorEastAsia" w:hint="eastAsia"/>
                <w:sz w:val="20"/>
                <w:highlight w:val="yellow"/>
                <w:lang w:eastAsia="zh-CN"/>
              </w:rPr>
              <w:t>则文字</w:t>
            </w:r>
            <w:proofErr w:type="gramEnd"/>
            <w:r w:rsidRPr="00E837EB">
              <w:rPr>
                <w:rFonts w:asciiTheme="minorEastAsia" w:hAnsiTheme="minorEastAsia" w:hint="eastAsia"/>
                <w:sz w:val="20"/>
                <w:highlight w:val="yellow"/>
                <w:lang w:eastAsia="zh-CN"/>
              </w:rPr>
              <w:t>提醒显示时间与信号有效时间保持同步，</w:t>
            </w:r>
            <w:proofErr w:type="gramStart"/>
            <w:r w:rsidRPr="00E837EB">
              <w:rPr>
                <w:rFonts w:asciiTheme="minorEastAsia" w:hAnsiTheme="minorEastAsia" w:hint="eastAsia"/>
                <w:sz w:val="20"/>
                <w:highlight w:val="yellow"/>
                <w:lang w:eastAsia="zh-CN"/>
              </w:rPr>
              <w:t>报警声仅</w:t>
            </w:r>
            <w:r w:rsidRPr="00E837EB">
              <w:rPr>
                <w:rFonts w:asciiTheme="minorEastAsia" w:hAnsiTheme="minorEastAsia"/>
                <w:sz w:val="20"/>
                <w:highlight w:val="yellow"/>
                <w:lang w:eastAsia="zh-CN"/>
              </w:rPr>
              <w:t>蜂鸣</w:t>
            </w:r>
            <w:proofErr w:type="gramEnd"/>
            <w:r w:rsidRPr="00E837EB">
              <w:rPr>
                <w:rFonts w:asciiTheme="minorEastAsia" w:hAnsiTheme="minorEastAsia" w:hint="eastAsia"/>
                <w:sz w:val="20"/>
                <w:highlight w:val="yellow"/>
                <w:lang w:eastAsia="zh-CN"/>
              </w:rPr>
              <w:t>3</w:t>
            </w:r>
            <w:r w:rsidRPr="00E837EB">
              <w:rPr>
                <w:rFonts w:asciiTheme="minorEastAsia" w:hAnsiTheme="minorEastAsia"/>
                <w:sz w:val="20"/>
                <w:highlight w:val="yellow"/>
                <w:lang w:eastAsia="zh-CN"/>
              </w:rPr>
              <w:t>s</w:t>
            </w:r>
            <w:r w:rsidRPr="00E837EB">
              <w:rPr>
                <w:rFonts w:asciiTheme="minorEastAsia" w:hAnsiTheme="minorEastAsia" w:hint="eastAsia"/>
                <w:sz w:val="20"/>
                <w:highlight w:val="yellow"/>
                <w:lang w:eastAsia="zh-CN"/>
              </w:rPr>
              <w:t>。</w:t>
            </w:r>
          </w:p>
        </w:tc>
      </w:tr>
      <w:tr w:rsidR="008B2F5B" w:rsidRPr="00697079" w14:paraId="6BA8623A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37592FC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proofErr w:type="spellStart"/>
            <w:r w:rsidRPr="00697079">
              <w:rPr>
                <w:rFonts w:asciiTheme="minorEastAsia" w:hAnsiTheme="minorEastAsia" w:cs="Arial" w:hint="eastAsia"/>
                <w:b/>
                <w:bCs/>
                <w:sz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40949F25" w14:textId="77777777" w:rsidR="008B2F5B" w:rsidRPr="00697079" w:rsidRDefault="008B2F5B" w:rsidP="00333060">
            <w:pPr>
              <w:rPr>
                <w:rFonts w:asciiTheme="minorEastAsia" w:hAnsiTheme="minorEastAsia"/>
                <w:sz w:val="20"/>
                <w:lang w:eastAsia="zh-CN"/>
              </w:rPr>
            </w:pPr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>以下任意条件满足时，退出</w:t>
            </w:r>
          </w:p>
          <w:p w14:paraId="20AA20DD" w14:textId="77777777" w:rsidR="008B2F5B" w:rsidRPr="00697079" w:rsidRDefault="008B2F5B" w:rsidP="00333060">
            <w:pPr>
              <w:rPr>
                <w:rFonts w:asciiTheme="minorEastAsia" w:hAnsiTheme="minorEastAsia" w:cs="Arial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1.点火锁OFF/ACC；</w:t>
            </w:r>
          </w:p>
          <w:p w14:paraId="39BB90A2" w14:textId="77777777" w:rsidR="008B2F5B" w:rsidRPr="00697079" w:rsidRDefault="008B2F5B" w:rsidP="00333060">
            <w:pPr>
              <w:rPr>
                <w:rFonts w:asciiTheme="minorEastAsia" w:hAnsiTheme="minorEastAsia" w:cs="Arial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2. 未收到信号或收到信号但无效</w:t>
            </w:r>
          </w:p>
        </w:tc>
      </w:tr>
      <w:tr w:rsidR="008B2F5B" w:rsidRPr="00697079" w14:paraId="39DF1FCB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5CD40EF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proofErr w:type="spellStart"/>
            <w:r w:rsidRPr="00697079">
              <w:rPr>
                <w:rFonts w:asciiTheme="minorEastAsia" w:hAnsiTheme="minorEastAsia" w:cs="Arial" w:hint="eastAsia"/>
                <w:b/>
                <w:bCs/>
                <w:sz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1E40E007" w14:textId="77777777" w:rsidR="008B2F5B" w:rsidRPr="00697079" w:rsidRDefault="008B2F5B" w:rsidP="00333060">
            <w:pPr>
              <w:rPr>
                <w:rFonts w:asciiTheme="minorEastAsia" w:hAnsiTheme="minorEastAsia" w:cs="Arial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总线：</w:t>
            </w:r>
          </w:p>
        </w:tc>
      </w:tr>
      <w:tr w:rsidR="008B2F5B" w:rsidRPr="00697079" w14:paraId="5EC6D317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FD391E0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proofErr w:type="spellStart"/>
            <w:r w:rsidRPr="00697079">
              <w:rPr>
                <w:rFonts w:asciiTheme="minorEastAsia" w:hAnsiTheme="minorEastAsia" w:cs="Arial" w:hint="eastAsia"/>
                <w:b/>
                <w:bCs/>
                <w:sz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32902421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/>
                <w:sz w:val="20"/>
                <w:lang w:eastAsia="zh-CN"/>
              </w:rPr>
            </w:pPr>
          </w:p>
        </w:tc>
      </w:tr>
      <w:tr w:rsidR="008B2F5B" w:rsidRPr="00697079" w14:paraId="49FBF845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C9CEFAD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7BA37CE9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ON</w:t>
            </w:r>
            <w:proofErr w:type="gramStart"/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档电</w:t>
            </w:r>
            <w:proofErr w:type="gramEnd"/>
          </w:p>
        </w:tc>
      </w:tr>
      <w:tr w:rsidR="008B2F5B" w:rsidRPr="00697079" w14:paraId="5D045D79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2705232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0A0E2DEC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/>
                <w:sz w:val="20"/>
                <w:lang w:eastAsia="zh-CN"/>
              </w:rPr>
            </w:pPr>
          </w:p>
        </w:tc>
      </w:tr>
      <w:tr w:rsidR="008B2F5B" w:rsidRPr="00697079" w14:paraId="7C123C2E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B82C147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lastRenderedPageBreak/>
              <w:t>其他技术要求</w:t>
            </w:r>
          </w:p>
        </w:tc>
        <w:tc>
          <w:tcPr>
            <w:tcW w:w="7654" w:type="dxa"/>
            <w:vAlign w:val="center"/>
          </w:tcPr>
          <w:p w14:paraId="323D7DDC" w14:textId="77777777" w:rsidR="008B2F5B" w:rsidRPr="00697079" w:rsidRDefault="008B2F5B" w:rsidP="00333060">
            <w:pPr>
              <w:pStyle w:val="HR"/>
              <w:ind w:firstLineChars="0"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</w:tr>
      <w:tr w:rsidR="008B2F5B" w:rsidRPr="00697079" w14:paraId="51D68D22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29BBA0D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相关资料</w:t>
            </w:r>
          </w:p>
        </w:tc>
        <w:tc>
          <w:tcPr>
            <w:tcW w:w="7654" w:type="dxa"/>
            <w:vAlign w:val="center"/>
          </w:tcPr>
          <w:p w14:paraId="0B3D82FB" w14:textId="77777777" w:rsidR="008B2F5B" w:rsidRPr="00697079" w:rsidRDefault="008B2F5B" w:rsidP="00333060">
            <w:pPr>
              <w:pStyle w:val="HR"/>
              <w:ind w:firstLineChars="0"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697079">
              <w:rPr>
                <w:rFonts w:asciiTheme="minorEastAsia" w:hAnsiTheme="minorEastAsia" w:hint="eastAsia"/>
                <w:sz w:val="20"/>
              </w:rPr>
              <w:t>当车辆气压过低时限制</w:t>
            </w:r>
            <w:proofErr w:type="gramStart"/>
            <w:r w:rsidRPr="00697079">
              <w:rPr>
                <w:rFonts w:asciiTheme="minorEastAsia" w:hAnsiTheme="minorEastAsia" w:hint="eastAsia"/>
                <w:sz w:val="20"/>
              </w:rPr>
              <w:t>释放驻</w:t>
            </w:r>
            <w:proofErr w:type="gramEnd"/>
            <w:r w:rsidRPr="00697079">
              <w:rPr>
                <w:rFonts w:asciiTheme="minorEastAsia" w:hAnsiTheme="minorEastAsia" w:hint="eastAsia"/>
                <w:sz w:val="20"/>
              </w:rPr>
              <w:t>车制动，等待气压恢复正常时才能释放，如需强制</w:t>
            </w:r>
            <w:proofErr w:type="gramStart"/>
            <w:r w:rsidRPr="00697079">
              <w:rPr>
                <w:rFonts w:asciiTheme="minorEastAsia" w:hAnsiTheme="minorEastAsia" w:hint="eastAsia"/>
                <w:sz w:val="20"/>
              </w:rPr>
              <w:t>释放驻</w:t>
            </w:r>
            <w:proofErr w:type="gramEnd"/>
            <w:r w:rsidRPr="00697079">
              <w:rPr>
                <w:rFonts w:asciiTheme="minorEastAsia" w:hAnsiTheme="minorEastAsia" w:hint="eastAsia"/>
                <w:sz w:val="20"/>
              </w:rPr>
              <w:t>车，需踩住脚</w:t>
            </w:r>
            <w:proofErr w:type="gramStart"/>
            <w:r w:rsidRPr="00697079">
              <w:rPr>
                <w:rFonts w:asciiTheme="minorEastAsia" w:hAnsiTheme="minorEastAsia" w:hint="eastAsia"/>
                <w:sz w:val="20"/>
              </w:rPr>
              <w:t>刹并长按</w:t>
            </w:r>
            <w:proofErr w:type="gramEnd"/>
            <w:r w:rsidRPr="00697079">
              <w:rPr>
                <w:rFonts w:asciiTheme="minorEastAsia" w:hAnsiTheme="minorEastAsia" w:hint="eastAsia"/>
                <w:sz w:val="20"/>
              </w:rPr>
              <w:t>EPB开关5秒。</w:t>
            </w:r>
          </w:p>
        </w:tc>
      </w:tr>
      <w:tr w:rsidR="008B2F5B" w:rsidRPr="00697079" w14:paraId="2DD34F98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EF122CD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历史失效</w:t>
            </w:r>
          </w:p>
        </w:tc>
        <w:tc>
          <w:tcPr>
            <w:tcW w:w="7654" w:type="dxa"/>
            <w:vAlign w:val="center"/>
          </w:tcPr>
          <w:p w14:paraId="73D0D6F4" w14:textId="77777777" w:rsidR="008B2F5B" w:rsidRPr="00697079" w:rsidRDefault="008B2F5B" w:rsidP="00333060">
            <w:pPr>
              <w:pStyle w:val="HR"/>
              <w:ind w:firstLineChars="0"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</w:tr>
      <w:tr w:rsidR="008B2F5B" w:rsidRPr="00697079" w14:paraId="7C3011BC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EA144ED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验证要求</w:t>
            </w:r>
          </w:p>
        </w:tc>
        <w:tc>
          <w:tcPr>
            <w:tcW w:w="7654" w:type="dxa"/>
            <w:vAlign w:val="center"/>
          </w:tcPr>
          <w:p w14:paraId="2BDDEF3F" w14:textId="77777777" w:rsidR="008B2F5B" w:rsidRPr="00697079" w:rsidRDefault="008B2F5B" w:rsidP="00333060">
            <w:pPr>
              <w:pStyle w:val="HR"/>
              <w:ind w:firstLineChars="0"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</w:tr>
    </w:tbl>
    <w:p w14:paraId="566015C5" w14:textId="77777777" w:rsidR="008B2F5B" w:rsidRPr="00697079" w:rsidRDefault="008B2F5B" w:rsidP="008B2F5B">
      <w:pPr>
        <w:pStyle w:val="3"/>
        <w:spacing w:after="120"/>
        <w:ind w:left="722" w:hanging="722"/>
        <w:rPr>
          <w:rFonts w:asciiTheme="minorEastAsia" w:eastAsiaTheme="minorEastAsia" w:hAnsiTheme="minorEastAsia"/>
          <w:color w:val="000000" w:themeColor="text1"/>
          <w:lang w:val="en-US" w:eastAsia="zh-CN"/>
        </w:rPr>
      </w:pPr>
      <w:r w:rsidRPr="00697079">
        <w:rPr>
          <w:rFonts w:asciiTheme="minorEastAsia" w:eastAsiaTheme="minorEastAsia" w:hAnsiTheme="minorEastAsia" w:hint="eastAsia"/>
          <w:color w:val="000000" w:themeColor="text1"/>
          <w:lang w:val="en-US" w:eastAsia="zh-CN"/>
        </w:rPr>
        <w:t>EPB系统故障灯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8B2F5B" w:rsidRPr="00697079" w14:paraId="2F31BB12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360336A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lang w:eastAsia="zh-CN"/>
              </w:rPr>
              <w:t>功能名称</w:t>
            </w:r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5CA13316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hint="eastAsia"/>
                <w:b/>
                <w:color w:val="000000" w:themeColor="text1"/>
                <w:lang w:val="en-US" w:eastAsia="zh-CN"/>
              </w:rPr>
              <w:t>EPB系统故障灯</w:t>
            </w:r>
          </w:p>
        </w:tc>
      </w:tr>
      <w:tr w:rsidR="008B2F5B" w:rsidRPr="00697079" w14:paraId="735E8A48" w14:textId="77777777" w:rsidTr="00333060">
        <w:trPr>
          <w:trHeight w:val="501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1E2607B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</w:rPr>
            </w:pPr>
            <w:proofErr w:type="spellStart"/>
            <w:r w:rsidRPr="00697079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049C1858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  <w:t>当EPB系统检测到故障时，会发出报警灯信号，仪表点亮故障灯。</w:t>
            </w:r>
          </w:p>
        </w:tc>
      </w:tr>
      <w:tr w:rsidR="008B2F5B" w:rsidRPr="00697079" w14:paraId="7F680C2B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CEBF3B4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</w:rPr>
            </w:pPr>
            <w:proofErr w:type="spellStart"/>
            <w:r w:rsidRPr="00697079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52F10A7E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hint="eastAsia"/>
                <w:color w:val="000000" w:themeColor="text1"/>
                <w:sz w:val="20"/>
                <w:lang w:eastAsia="zh-CN"/>
              </w:rPr>
              <w:t>以下所有条件满足时，进入</w:t>
            </w:r>
          </w:p>
          <w:p w14:paraId="042C7645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  <w:t>1.ON</w:t>
            </w:r>
            <w:proofErr w:type="gramStart"/>
            <w:r w:rsidRPr="00697079"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  <w:t>档</w:t>
            </w:r>
            <w:proofErr w:type="gramEnd"/>
            <w:r w:rsidRPr="00697079"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  <w:t>电源接通；</w:t>
            </w:r>
          </w:p>
          <w:p w14:paraId="38C1D729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hint="eastAsia"/>
                <w:color w:val="000000" w:themeColor="text1"/>
                <w:sz w:val="20"/>
                <w:lang w:eastAsia="zh-CN"/>
              </w:rPr>
              <w:t>2.收到</w:t>
            </w:r>
            <w:r w:rsidRPr="00697079"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  <w:t>DM1中故障</w:t>
            </w:r>
            <w:proofErr w:type="gramStart"/>
            <w:r w:rsidRPr="00697079"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  <w:t>灯有效</w:t>
            </w:r>
            <w:proofErr w:type="gramEnd"/>
            <w:r w:rsidRPr="00697079"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  <w:t>信号</w:t>
            </w:r>
          </w:p>
        </w:tc>
      </w:tr>
      <w:tr w:rsidR="008B2F5B" w:rsidRPr="00697079" w14:paraId="5852C771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5A7CA60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</w:rPr>
            </w:pPr>
            <w:proofErr w:type="spellStart"/>
            <w:r w:rsidRPr="00697079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210BAF5A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/>
                <w:color w:val="000000" w:themeColor="text1"/>
                <w:sz w:val="20"/>
                <w:lang w:eastAsia="zh-CN"/>
              </w:rPr>
            </w:pPr>
          </w:p>
        </w:tc>
      </w:tr>
      <w:tr w:rsidR="008B2F5B" w:rsidRPr="00697079" w14:paraId="1DC20D65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ABA1948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5068DA30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hint="eastAsia"/>
                <w:color w:val="000000" w:themeColor="text1"/>
                <w:sz w:val="20"/>
                <w:lang w:eastAsia="zh-CN"/>
              </w:rPr>
              <w:t>Warning灯：</w:t>
            </w:r>
            <w:r w:rsidRPr="00697079">
              <w:rPr>
                <w:noProof/>
                <w:lang w:val="en-US" w:eastAsia="zh-CN"/>
              </w:rPr>
              <w:drawing>
                <wp:inline distT="0" distB="0" distL="0" distR="0" wp14:anchorId="63615D39" wp14:editId="2942309F">
                  <wp:extent cx="248705" cy="221673"/>
                  <wp:effectExtent l="0" t="0" r="0" b="0"/>
                  <wp:docPr id="235" name="图片 2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910" cy="224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97079">
              <w:rPr>
                <w:sz w:val="20"/>
                <w:lang w:eastAsia="zh-CN"/>
              </w:rPr>
              <w:t>，黄色</w:t>
            </w:r>
          </w:p>
          <w:p w14:paraId="6187472A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hint="eastAsia"/>
                <w:color w:val="000000" w:themeColor="text1"/>
                <w:sz w:val="20"/>
                <w:lang w:eastAsia="zh-CN"/>
              </w:rPr>
              <w:t>STOP灯：</w:t>
            </w:r>
            <w:r w:rsidRPr="00697079">
              <w:rPr>
                <w:noProof/>
                <w:lang w:val="en-US" w:eastAsia="zh-CN"/>
              </w:rPr>
              <w:drawing>
                <wp:inline distT="0" distB="0" distL="0" distR="0" wp14:anchorId="6B50003A" wp14:editId="7725A14F">
                  <wp:extent cx="401782" cy="187036"/>
                  <wp:effectExtent l="0" t="0" r="0" b="0"/>
                  <wp:docPr id="1119843251" name="图片 11198432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833" cy="191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97079">
              <w:rPr>
                <w:sz w:val="20"/>
                <w:lang w:eastAsia="zh-CN"/>
              </w:rPr>
              <w:t>，红色</w:t>
            </w:r>
          </w:p>
        </w:tc>
      </w:tr>
      <w:tr w:rsidR="008B2F5B" w:rsidRPr="00697079" w14:paraId="746AA86F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888AE30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</w:rPr>
            </w:pPr>
            <w:proofErr w:type="spellStart"/>
            <w:r w:rsidRPr="00697079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6E8F40C0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hint="eastAsia"/>
                <w:color w:val="000000" w:themeColor="text1"/>
                <w:sz w:val="20"/>
                <w:lang w:eastAsia="zh-CN"/>
              </w:rPr>
              <w:t>以下任意条件满足时，退出</w:t>
            </w:r>
          </w:p>
          <w:p w14:paraId="08B3F360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  <w:t>1.ON</w:t>
            </w:r>
            <w:proofErr w:type="gramStart"/>
            <w:r w:rsidRPr="00697079"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  <w:t>档</w:t>
            </w:r>
            <w:proofErr w:type="gramEnd"/>
            <w:r w:rsidRPr="00697079"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  <w:t>电源断开；</w:t>
            </w:r>
          </w:p>
          <w:p w14:paraId="7A8C5375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  <w:t>2.</w:t>
            </w:r>
            <w:r w:rsidRPr="00697079">
              <w:rPr>
                <w:rFonts w:asciiTheme="minorEastAsia" w:hAnsiTheme="minorEastAsia" w:hint="eastAsia"/>
                <w:color w:val="000000" w:themeColor="text1"/>
                <w:sz w:val="20"/>
                <w:lang w:eastAsia="zh-CN"/>
              </w:rPr>
              <w:t>仪表未收到系统故障</w:t>
            </w:r>
          </w:p>
        </w:tc>
      </w:tr>
      <w:tr w:rsidR="008B2F5B" w:rsidRPr="00697079" w14:paraId="4C518483" w14:textId="77777777" w:rsidTr="00333060">
        <w:trPr>
          <w:trHeight w:val="1304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ACCB11F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</w:rPr>
            </w:pPr>
            <w:proofErr w:type="spellStart"/>
            <w:r w:rsidRPr="00697079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59B3C368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  <w:t>总线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827"/>
              <w:gridCol w:w="1044"/>
              <w:gridCol w:w="709"/>
              <w:gridCol w:w="709"/>
              <w:gridCol w:w="874"/>
              <w:gridCol w:w="1252"/>
              <w:gridCol w:w="2013"/>
            </w:tblGrid>
            <w:tr w:rsidR="008B2F5B" w:rsidRPr="00697079" w14:paraId="3C82BE41" w14:textId="77777777" w:rsidTr="00333060">
              <w:tc>
                <w:tcPr>
                  <w:tcW w:w="556" w:type="pct"/>
                  <w:shd w:val="clear" w:color="auto" w:fill="D9D9D9" w:themeFill="background1" w:themeFillShade="D9"/>
                  <w:vAlign w:val="center"/>
                </w:tcPr>
                <w:p w14:paraId="605C621E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  <w:lang w:val="sv-SE"/>
                    </w:rPr>
                  </w:pPr>
                  <w:proofErr w:type="gramStart"/>
                  <w:r w:rsidRPr="00697079">
                    <w:rPr>
                      <w:rFonts w:asciiTheme="minorEastAsia" w:eastAsiaTheme="minorEastAsia" w:hAnsiTheme="minorEastAsia"/>
                      <w:sz w:val="20"/>
                    </w:rPr>
                    <w:t>报文名</w:t>
                  </w:r>
                  <w:proofErr w:type="gramEnd"/>
                </w:p>
              </w:tc>
              <w:tc>
                <w:tcPr>
                  <w:tcW w:w="703" w:type="pct"/>
                  <w:shd w:val="clear" w:color="auto" w:fill="D9D9D9" w:themeFill="background1" w:themeFillShade="D9"/>
                  <w:vAlign w:val="center"/>
                </w:tcPr>
                <w:p w14:paraId="532D03F8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  <w:lang w:val="sv-SE"/>
                    </w:rPr>
                  </w:pPr>
                  <w:r w:rsidRPr="00697079">
                    <w:rPr>
                      <w:rFonts w:asciiTheme="minorEastAsia" w:eastAsiaTheme="minorEastAsia" w:hAnsiTheme="minorEastAsia"/>
                      <w:sz w:val="20"/>
                      <w:lang w:val="sv-SE"/>
                    </w:rPr>
                    <w:t>ID</w:t>
                  </w:r>
                </w:p>
              </w:tc>
              <w:tc>
                <w:tcPr>
                  <w:tcW w:w="477" w:type="pct"/>
                  <w:shd w:val="clear" w:color="auto" w:fill="D9D9D9" w:themeFill="background1" w:themeFillShade="D9"/>
                  <w:vAlign w:val="center"/>
                </w:tcPr>
                <w:p w14:paraId="00FE3097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  <w:lang w:val="sv-SE"/>
                    </w:rPr>
                  </w:pPr>
                  <w:r w:rsidRPr="00697079">
                    <w:rPr>
                      <w:rFonts w:asciiTheme="minorEastAsia" w:eastAsiaTheme="minorEastAsia" w:hAnsiTheme="minorEastAsia"/>
                      <w:sz w:val="20"/>
                    </w:rPr>
                    <w:t>周期</w:t>
                  </w:r>
                </w:p>
              </w:tc>
              <w:tc>
                <w:tcPr>
                  <w:tcW w:w="477" w:type="pct"/>
                  <w:shd w:val="clear" w:color="auto" w:fill="D9D9D9" w:themeFill="background1" w:themeFillShade="D9"/>
                  <w:vAlign w:val="center"/>
                </w:tcPr>
                <w:p w14:paraId="329ACF1F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  <w:lang w:val="sv-SE"/>
                    </w:rPr>
                  </w:pPr>
                  <w:r w:rsidRPr="00697079">
                    <w:rPr>
                      <w:rFonts w:asciiTheme="minorEastAsia" w:eastAsiaTheme="minorEastAsia" w:hAnsiTheme="minorEastAsia"/>
                      <w:sz w:val="20"/>
                    </w:rPr>
                    <w:t>字节</w:t>
                  </w:r>
                </w:p>
              </w:tc>
              <w:tc>
                <w:tcPr>
                  <w:tcW w:w="588" w:type="pct"/>
                  <w:shd w:val="clear" w:color="auto" w:fill="D9D9D9" w:themeFill="background1" w:themeFillShade="D9"/>
                  <w:vAlign w:val="center"/>
                </w:tcPr>
                <w:p w14:paraId="7808AFED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  <w:lang w:val="sv-SE"/>
                    </w:rPr>
                  </w:pPr>
                  <w:r w:rsidRPr="00697079">
                    <w:rPr>
                      <w:rFonts w:asciiTheme="minorEastAsia" w:eastAsiaTheme="minorEastAsia" w:hAnsiTheme="minorEastAsia"/>
                      <w:sz w:val="20"/>
                    </w:rPr>
                    <w:t>位</w:t>
                  </w:r>
                </w:p>
              </w:tc>
              <w:tc>
                <w:tcPr>
                  <w:tcW w:w="843" w:type="pct"/>
                  <w:shd w:val="clear" w:color="auto" w:fill="D9D9D9" w:themeFill="background1" w:themeFillShade="D9"/>
                  <w:vAlign w:val="center"/>
                </w:tcPr>
                <w:p w14:paraId="00521060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  <w:lang w:val="sv-SE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信号</w:t>
                  </w:r>
                </w:p>
              </w:tc>
              <w:tc>
                <w:tcPr>
                  <w:tcW w:w="1355" w:type="pct"/>
                  <w:shd w:val="clear" w:color="auto" w:fill="D9D9D9" w:themeFill="background1" w:themeFillShade="D9"/>
                  <w:vAlign w:val="center"/>
                </w:tcPr>
                <w:p w14:paraId="674AD2B8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  <w:lang w:val="sv-SE"/>
                    </w:rPr>
                  </w:pPr>
                  <w:r w:rsidRPr="00697079">
                    <w:rPr>
                      <w:rFonts w:asciiTheme="minorEastAsia" w:eastAsiaTheme="minorEastAsia" w:hAnsiTheme="minorEastAsia"/>
                      <w:sz w:val="20"/>
                    </w:rPr>
                    <w:t>备注</w:t>
                  </w:r>
                </w:p>
              </w:tc>
            </w:tr>
            <w:tr w:rsidR="008B2F5B" w:rsidRPr="00697079" w14:paraId="7A07D184" w14:textId="77777777" w:rsidTr="00333060">
              <w:tc>
                <w:tcPr>
                  <w:tcW w:w="556" w:type="pct"/>
                  <w:vAlign w:val="center"/>
                </w:tcPr>
                <w:p w14:paraId="7EC98A91" w14:textId="77777777" w:rsidR="008B2F5B" w:rsidRPr="00697079" w:rsidRDefault="008B2F5B" w:rsidP="00333060">
                  <w:pPr>
                    <w:jc w:val="both"/>
                    <w:rPr>
                      <w:rFonts w:asciiTheme="minorEastAsia" w:hAnsiTheme="minorEastAsia" w:cs="Times New Roman"/>
                      <w:sz w:val="20"/>
                      <w:szCs w:val="20"/>
                      <w:lang w:eastAsia="zh-CN"/>
                    </w:rPr>
                  </w:pPr>
                  <w:r w:rsidRPr="00697079">
                    <w:rPr>
                      <w:rFonts w:asciiTheme="minorEastAsia" w:hAnsiTheme="minorEastAsia" w:cs="Times New Roman" w:hint="eastAsia"/>
                      <w:sz w:val="20"/>
                      <w:szCs w:val="20"/>
                      <w:lang w:eastAsia="zh-CN"/>
                    </w:rPr>
                    <w:t>DM1</w:t>
                  </w:r>
                </w:p>
              </w:tc>
              <w:tc>
                <w:tcPr>
                  <w:tcW w:w="703" w:type="pct"/>
                  <w:shd w:val="clear" w:color="auto" w:fill="auto"/>
                  <w:vAlign w:val="center"/>
                </w:tcPr>
                <w:p w14:paraId="14D5DD68" w14:textId="77777777" w:rsidR="008B2F5B" w:rsidRPr="00697079" w:rsidRDefault="008B2F5B" w:rsidP="00333060">
                  <w:pPr>
                    <w:jc w:val="both"/>
                    <w:rPr>
                      <w:rFonts w:asciiTheme="minorEastAsia" w:hAnsiTheme="minorEastAsia" w:cs="Times New Roman"/>
                      <w:sz w:val="20"/>
                      <w:szCs w:val="20"/>
                      <w:lang w:eastAsia="zh-CN"/>
                    </w:rPr>
                  </w:pPr>
                  <w:r w:rsidRPr="00697079">
                    <w:rPr>
                      <w:rFonts w:asciiTheme="minorEastAsia" w:hAnsiTheme="minorEastAsia" w:cs="Times New Roman" w:hint="eastAsia"/>
                      <w:sz w:val="20"/>
                      <w:szCs w:val="20"/>
                      <w:lang w:eastAsia="zh-CN"/>
                    </w:rPr>
                    <w:t>18FECA50</w:t>
                  </w:r>
                </w:p>
              </w:tc>
              <w:tc>
                <w:tcPr>
                  <w:tcW w:w="477" w:type="pct"/>
                  <w:shd w:val="clear" w:color="auto" w:fill="auto"/>
                  <w:vAlign w:val="center"/>
                </w:tcPr>
                <w:p w14:paraId="6B9B94A7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kern w:val="0"/>
                      <w:sz w:val="20"/>
                      <w:szCs w:val="20"/>
                      <w:lang w:val="sv-SE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kern w:val="0"/>
                      <w:sz w:val="20"/>
                      <w:szCs w:val="20"/>
                      <w:lang w:val="sv-SE"/>
                    </w:rPr>
                    <w:t>1</w:t>
                  </w:r>
                  <w:r w:rsidRPr="00697079">
                    <w:rPr>
                      <w:rFonts w:asciiTheme="minorEastAsia" w:eastAsiaTheme="minorEastAsia" w:hAnsiTheme="minorEastAsia"/>
                      <w:kern w:val="0"/>
                      <w:sz w:val="20"/>
                      <w:szCs w:val="20"/>
                      <w:lang w:val="sv-SE"/>
                    </w:rPr>
                    <w:t>s</w:t>
                  </w:r>
                </w:p>
              </w:tc>
              <w:tc>
                <w:tcPr>
                  <w:tcW w:w="477" w:type="pct"/>
                  <w:shd w:val="clear" w:color="auto" w:fill="auto"/>
                  <w:vAlign w:val="center"/>
                </w:tcPr>
                <w:p w14:paraId="4AA2BB82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kern w:val="0"/>
                      <w:sz w:val="20"/>
                      <w:szCs w:val="20"/>
                      <w:lang w:val="sv-SE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kern w:val="0"/>
                      <w:sz w:val="20"/>
                      <w:szCs w:val="20"/>
                      <w:lang w:val="sv-SE"/>
                    </w:rPr>
                    <w:t>1</w:t>
                  </w:r>
                </w:p>
              </w:tc>
              <w:tc>
                <w:tcPr>
                  <w:tcW w:w="588" w:type="pct"/>
                  <w:shd w:val="clear" w:color="auto" w:fill="auto"/>
                  <w:vAlign w:val="center"/>
                </w:tcPr>
                <w:p w14:paraId="60005958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kern w:val="0"/>
                      <w:sz w:val="20"/>
                      <w:szCs w:val="20"/>
                      <w:lang w:val="sv-SE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kern w:val="0"/>
                      <w:sz w:val="20"/>
                      <w:szCs w:val="20"/>
                      <w:lang w:val="sv-SE"/>
                    </w:rPr>
                    <w:t>3-4</w:t>
                  </w:r>
                </w:p>
              </w:tc>
              <w:tc>
                <w:tcPr>
                  <w:tcW w:w="843" w:type="pct"/>
                  <w:vAlign w:val="center"/>
                </w:tcPr>
                <w:p w14:paraId="08706D1F" w14:textId="77777777" w:rsidR="008B2F5B" w:rsidRPr="00697079" w:rsidRDefault="008B2F5B" w:rsidP="00333060">
                  <w:pPr>
                    <w:jc w:val="both"/>
                    <w:rPr>
                      <w:rFonts w:asciiTheme="minorEastAsia" w:hAnsiTheme="minorEastAsia" w:cs="Times New Roman"/>
                      <w:sz w:val="20"/>
                      <w:szCs w:val="20"/>
                      <w:lang w:eastAsia="zh-CN"/>
                    </w:rPr>
                  </w:pPr>
                  <w:r w:rsidRPr="00697079">
                    <w:rPr>
                      <w:rFonts w:asciiTheme="minorEastAsia" w:hAnsiTheme="minorEastAsia" w:cs="Times New Roman" w:hint="eastAsia"/>
                      <w:sz w:val="20"/>
                      <w:szCs w:val="20"/>
                      <w:lang w:eastAsia="zh-CN"/>
                    </w:rPr>
                    <w:t>Warning灯</w:t>
                  </w:r>
                </w:p>
              </w:tc>
              <w:tc>
                <w:tcPr>
                  <w:tcW w:w="1355" w:type="pct"/>
                  <w:shd w:val="clear" w:color="auto" w:fill="auto"/>
                  <w:vAlign w:val="center"/>
                </w:tcPr>
                <w:p w14:paraId="5C17042B" w14:textId="77777777" w:rsidR="008B2F5B" w:rsidRPr="00697079" w:rsidRDefault="008B2F5B" w:rsidP="00333060">
                  <w:pPr>
                    <w:jc w:val="both"/>
                    <w:rPr>
                      <w:rFonts w:asciiTheme="minorEastAsia" w:hAnsiTheme="minorEastAsia" w:cs="Times New Roman"/>
                      <w:sz w:val="20"/>
                      <w:szCs w:val="20"/>
                      <w:lang w:eastAsia="zh-CN"/>
                    </w:rPr>
                  </w:pPr>
                  <w:r w:rsidRPr="00697079">
                    <w:rPr>
                      <w:rFonts w:asciiTheme="minorEastAsia" w:hAnsiTheme="minorEastAsia" w:cs="Times New Roman" w:hint="eastAsia"/>
                      <w:sz w:val="20"/>
                      <w:szCs w:val="20"/>
                      <w:lang w:eastAsia="zh-CN"/>
                    </w:rPr>
                    <w:t>1-亮，其余不亮</w:t>
                  </w:r>
                </w:p>
              </w:tc>
            </w:tr>
            <w:tr w:rsidR="008B2F5B" w:rsidRPr="00697079" w14:paraId="7B04D310" w14:textId="77777777" w:rsidTr="00333060">
              <w:tc>
                <w:tcPr>
                  <w:tcW w:w="556" w:type="pct"/>
                  <w:vAlign w:val="center"/>
                </w:tcPr>
                <w:p w14:paraId="18FDA460" w14:textId="77777777" w:rsidR="008B2F5B" w:rsidRPr="00697079" w:rsidRDefault="008B2F5B" w:rsidP="00333060">
                  <w:pPr>
                    <w:jc w:val="both"/>
                    <w:rPr>
                      <w:rFonts w:asciiTheme="minorEastAsia" w:hAnsiTheme="minorEastAsia" w:cs="Times New Roman"/>
                      <w:sz w:val="20"/>
                      <w:szCs w:val="20"/>
                      <w:lang w:eastAsia="zh-CN"/>
                    </w:rPr>
                  </w:pPr>
                </w:p>
              </w:tc>
              <w:tc>
                <w:tcPr>
                  <w:tcW w:w="703" w:type="pct"/>
                  <w:shd w:val="clear" w:color="auto" w:fill="auto"/>
                  <w:vAlign w:val="center"/>
                </w:tcPr>
                <w:p w14:paraId="5597AE3F" w14:textId="77777777" w:rsidR="008B2F5B" w:rsidRPr="00697079" w:rsidRDefault="008B2F5B" w:rsidP="00333060">
                  <w:pPr>
                    <w:jc w:val="both"/>
                    <w:rPr>
                      <w:rFonts w:asciiTheme="minorEastAsia" w:hAnsiTheme="minorEastAsia" w:cs="Times New Roman"/>
                      <w:sz w:val="20"/>
                      <w:szCs w:val="20"/>
                      <w:lang w:eastAsia="zh-CN"/>
                    </w:rPr>
                  </w:pPr>
                </w:p>
              </w:tc>
              <w:tc>
                <w:tcPr>
                  <w:tcW w:w="477" w:type="pct"/>
                  <w:shd w:val="clear" w:color="auto" w:fill="auto"/>
                  <w:vAlign w:val="center"/>
                </w:tcPr>
                <w:p w14:paraId="370489A5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kern w:val="0"/>
                      <w:sz w:val="20"/>
                      <w:szCs w:val="20"/>
                      <w:lang w:val="sv-SE"/>
                    </w:rPr>
                  </w:pPr>
                </w:p>
              </w:tc>
              <w:tc>
                <w:tcPr>
                  <w:tcW w:w="477" w:type="pct"/>
                  <w:shd w:val="clear" w:color="auto" w:fill="auto"/>
                  <w:vAlign w:val="center"/>
                </w:tcPr>
                <w:p w14:paraId="442141DA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kern w:val="0"/>
                      <w:sz w:val="20"/>
                      <w:szCs w:val="20"/>
                      <w:lang w:val="sv-SE"/>
                    </w:rPr>
                  </w:pPr>
                </w:p>
              </w:tc>
              <w:tc>
                <w:tcPr>
                  <w:tcW w:w="588" w:type="pct"/>
                  <w:shd w:val="clear" w:color="auto" w:fill="auto"/>
                  <w:vAlign w:val="center"/>
                </w:tcPr>
                <w:p w14:paraId="4AE829E7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kern w:val="0"/>
                      <w:sz w:val="20"/>
                      <w:szCs w:val="20"/>
                      <w:lang w:val="sv-SE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kern w:val="0"/>
                      <w:sz w:val="20"/>
                      <w:szCs w:val="20"/>
                      <w:lang w:val="sv-SE"/>
                    </w:rPr>
                    <w:t>5-6</w:t>
                  </w:r>
                </w:p>
              </w:tc>
              <w:tc>
                <w:tcPr>
                  <w:tcW w:w="843" w:type="pct"/>
                  <w:vAlign w:val="center"/>
                </w:tcPr>
                <w:p w14:paraId="479C575D" w14:textId="77777777" w:rsidR="008B2F5B" w:rsidRPr="00697079" w:rsidRDefault="008B2F5B" w:rsidP="00333060">
                  <w:pPr>
                    <w:jc w:val="both"/>
                    <w:rPr>
                      <w:rFonts w:asciiTheme="minorEastAsia" w:hAnsiTheme="minorEastAsia" w:cs="Times New Roman"/>
                      <w:sz w:val="20"/>
                      <w:szCs w:val="20"/>
                      <w:lang w:eastAsia="zh-CN"/>
                    </w:rPr>
                  </w:pPr>
                  <w:r w:rsidRPr="00697079">
                    <w:rPr>
                      <w:rFonts w:asciiTheme="minorEastAsia" w:hAnsiTheme="minorEastAsia" w:cs="Times New Roman" w:hint="eastAsia"/>
                      <w:sz w:val="20"/>
                      <w:szCs w:val="20"/>
                      <w:lang w:eastAsia="zh-CN"/>
                    </w:rPr>
                    <w:t>STOP灯</w:t>
                  </w:r>
                </w:p>
              </w:tc>
              <w:tc>
                <w:tcPr>
                  <w:tcW w:w="1355" w:type="pct"/>
                  <w:shd w:val="clear" w:color="auto" w:fill="auto"/>
                  <w:vAlign w:val="center"/>
                </w:tcPr>
                <w:p w14:paraId="53D05975" w14:textId="77777777" w:rsidR="008B2F5B" w:rsidRPr="00697079" w:rsidRDefault="008B2F5B" w:rsidP="00333060">
                  <w:pPr>
                    <w:jc w:val="both"/>
                    <w:rPr>
                      <w:rFonts w:asciiTheme="minorEastAsia" w:hAnsiTheme="minorEastAsia" w:cs="Times New Roman"/>
                      <w:sz w:val="20"/>
                      <w:szCs w:val="20"/>
                      <w:lang w:eastAsia="zh-CN"/>
                    </w:rPr>
                  </w:pPr>
                  <w:r w:rsidRPr="00697079">
                    <w:rPr>
                      <w:rFonts w:asciiTheme="minorEastAsia" w:hAnsiTheme="minorEastAsia" w:cs="Times New Roman" w:hint="eastAsia"/>
                      <w:sz w:val="20"/>
                      <w:szCs w:val="20"/>
                      <w:lang w:eastAsia="zh-CN"/>
                    </w:rPr>
                    <w:t>1-亮，其余不亮</w:t>
                  </w:r>
                </w:p>
              </w:tc>
            </w:tr>
          </w:tbl>
          <w:p w14:paraId="03220CCB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/>
                <w:color w:val="000000" w:themeColor="text1"/>
                <w:sz w:val="20"/>
                <w:lang w:eastAsia="zh-CN"/>
              </w:rPr>
            </w:pPr>
          </w:p>
        </w:tc>
      </w:tr>
      <w:tr w:rsidR="008B2F5B" w:rsidRPr="00697079" w14:paraId="546D7D27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E557B58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</w:rPr>
            </w:pPr>
            <w:proofErr w:type="spellStart"/>
            <w:r w:rsidRPr="00697079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6069C312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/>
                <w:color w:val="000000" w:themeColor="text1"/>
                <w:sz w:val="20"/>
                <w:lang w:eastAsia="zh-CN"/>
              </w:rPr>
            </w:pPr>
          </w:p>
        </w:tc>
      </w:tr>
      <w:tr w:rsidR="008B2F5B" w:rsidRPr="00697079" w14:paraId="5572BA3F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767256D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1B137B6D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  <w:t>ON</w:t>
            </w:r>
            <w:proofErr w:type="gramStart"/>
            <w:r w:rsidRPr="00697079"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  <w:t>档电</w:t>
            </w:r>
            <w:proofErr w:type="gramEnd"/>
          </w:p>
        </w:tc>
      </w:tr>
      <w:tr w:rsidR="008B2F5B" w:rsidRPr="00697079" w14:paraId="1C87C1DB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D5FDED3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51F4199F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/>
                <w:color w:val="000000" w:themeColor="text1"/>
                <w:sz w:val="20"/>
                <w:lang w:eastAsia="zh-CN"/>
              </w:rPr>
            </w:pPr>
          </w:p>
        </w:tc>
      </w:tr>
      <w:tr w:rsidR="008B2F5B" w:rsidRPr="00697079" w14:paraId="70CF3694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F24A0EA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5B3DE6E1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/>
                <w:color w:val="000000" w:themeColor="text1"/>
                <w:sz w:val="20"/>
                <w:lang w:eastAsia="zh-CN"/>
              </w:rPr>
            </w:pPr>
          </w:p>
        </w:tc>
      </w:tr>
      <w:tr w:rsidR="008B2F5B" w:rsidRPr="00697079" w14:paraId="4667879C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86DBABC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lang w:eastAsia="zh-CN"/>
              </w:rPr>
              <w:t>相关资料</w:t>
            </w:r>
          </w:p>
        </w:tc>
        <w:tc>
          <w:tcPr>
            <w:tcW w:w="7654" w:type="dxa"/>
            <w:vAlign w:val="center"/>
          </w:tcPr>
          <w:p w14:paraId="04A19897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/>
                <w:color w:val="000000" w:themeColor="text1"/>
                <w:sz w:val="20"/>
                <w:lang w:eastAsia="zh-CN"/>
              </w:rPr>
            </w:pPr>
          </w:p>
        </w:tc>
      </w:tr>
      <w:tr w:rsidR="008B2F5B" w:rsidRPr="00697079" w14:paraId="721CA47C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CCA52B4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lang w:eastAsia="zh-CN"/>
              </w:rPr>
              <w:t>历史失效</w:t>
            </w:r>
          </w:p>
        </w:tc>
        <w:tc>
          <w:tcPr>
            <w:tcW w:w="7654" w:type="dxa"/>
            <w:vAlign w:val="center"/>
          </w:tcPr>
          <w:p w14:paraId="48D36D80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/>
                <w:color w:val="000000" w:themeColor="text1"/>
                <w:sz w:val="20"/>
                <w:lang w:eastAsia="zh-CN"/>
              </w:rPr>
            </w:pPr>
          </w:p>
        </w:tc>
      </w:tr>
      <w:tr w:rsidR="008B2F5B" w:rsidRPr="00697079" w14:paraId="080282D2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FDF12D8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lang w:eastAsia="zh-CN"/>
              </w:rPr>
              <w:t>验证要求</w:t>
            </w:r>
          </w:p>
        </w:tc>
        <w:tc>
          <w:tcPr>
            <w:tcW w:w="7654" w:type="dxa"/>
            <w:vAlign w:val="center"/>
          </w:tcPr>
          <w:p w14:paraId="3BE2D497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/>
                <w:color w:val="000000" w:themeColor="text1"/>
                <w:sz w:val="20"/>
                <w:lang w:eastAsia="zh-CN"/>
              </w:rPr>
            </w:pPr>
          </w:p>
        </w:tc>
      </w:tr>
    </w:tbl>
    <w:p w14:paraId="059CE08C" w14:textId="77777777" w:rsidR="008B2F5B" w:rsidRPr="00697079" w:rsidRDefault="008B2F5B" w:rsidP="008B2F5B">
      <w:pPr>
        <w:pStyle w:val="3"/>
        <w:spacing w:after="120"/>
        <w:ind w:left="722" w:hanging="722"/>
        <w:rPr>
          <w:rFonts w:asciiTheme="minorEastAsia" w:eastAsiaTheme="minorEastAsia" w:hAnsiTheme="minorEastAsia"/>
          <w:color w:val="000000" w:themeColor="text1"/>
          <w:lang w:val="en-US" w:eastAsia="zh-CN"/>
        </w:rPr>
      </w:pPr>
      <w:r w:rsidRPr="00697079">
        <w:rPr>
          <w:rFonts w:asciiTheme="minorEastAsia" w:eastAsiaTheme="minorEastAsia" w:hAnsiTheme="minorEastAsia" w:hint="eastAsia"/>
          <w:color w:val="000000" w:themeColor="text1"/>
          <w:lang w:val="en-US" w:eastAsia="zh-CN"/>
        </w:rPr>
        <w:t>EPB系统故障显示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8B2F5B" w:rsidRPr="00697079" w14:paraId="02305A65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16D17DA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lang w:eastAsia="zh-CN"/>
              </w:rPr>
              <w:t>功能名称</w:t>
            </w:r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0138FC36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hint="eastAsia"/>
                <w:b/>
                <w:color w:val="000000" w:themeColor="text1"/>
                <w:lang w:val="en-US" w:eastAsia="zh-CN"/>
              </w:rPr>
              <w:t>DM1故障显示</w:t>
            </w:r>
          </w:p>
        </w:tc>
      </w:tr>
      <w:tr w:rsidR="008B2F5B" w:rsidRPr="00697079" w14:paraId="20C89D23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4087FB4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</w:rPr>
            </w:pPr>
            <w:proofErr w:type="spellStart"/>
            <w:r w:rsidRPr="00697079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2517E568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  <w:t>仪表接收EPB发的DM1报文，解读SPN-FMI，根据故障清单显示相关故障</w:t>
            </w:r>
            <w:r w:rsidRPr="00697079">
              <w:rPr>
                <w:rFonts w:asciiTheme="minorEastAsia" w:hAnsiTheme="minorEastAsia" w:cs="Arial"/>
                <w:color w:val="000000" w:themeColor="text1"/>
                <w:sz w:val="20"/>
                <w:lang w:eastAsia="zh-CN"/>
              </w:rPr>
              <w:t xml:space="preserve"> </w:t>
            </w:r>
          </w:p>
        </w:tc>
      </w:tr>
      <w:tr w:rsidR="008B2F5B" w:rsidRPr="00697079" w14:paraId="28AF7A00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B411B72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</w:rPr>
            </w:pPr>
            <w:proofErr w:type="spellStart"/>
            <w:r w:rsidRPr="00697079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</w:rPr>
              <w:lastRenderedPageBreak/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1BC6D0CD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hint="eastAsia"/>
                <w:color w:val="000000" w:themeColor="text1"/>
                <w:sz w:val="20"/>
                <w:lang w:eastAsia="zh-CN"/>
              </w:rPr>
              <w:t>以下所有条件满足时，进入</w:t>
            </w:r>
          </w:p>
          <w:p w14:paraId="35450551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  <w:t>1.ON</w:t>
            </w:r>
            <w:proofErr w:type="gramStart"/>
            <w:r w:rsidRPr="00697079"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  <w:t>档</w:t>
            </w:r>
            <w:proofErr w:type="gramEnd"/>
            <w:r w:rsidRPr="00697079"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  <w:t>电源接通；</w:t>
            </w:r>
          </w:p>
          <w:p w14:paraId="33E9BAC9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hint="eastAsia"/>
                <w:color w:val="000000" w:themeColor="text1"/>
                <w:sz w:val="20"/>
                <w:lang w:eastAsia="zh-CN"/>
              </w:rPr>
              <w:t>2.收到</w:t>
            </w:r>
            <w:r w:rsidRPr="00697079"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  <w:t>DM1故障</w:t>
            </w:r>
          </w:p>
        </w:tc>
      </w:tr>
      <w:tr w:rsidR="008B2F5B" w:rsidRPr="00697079" w14:paraId="23585447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EE828B1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</w:rPr>
            </w:pPr>
            <w:proofErr w:type="spellStart"/>
            <w:r w:rsidRPr="00697079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5B6DEE35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/>
                <w:color w:val="000000" w:themeColor="text1"/>
                <w:sz w:val="20"/>
                <w:lang w:eastAsia="zh-CN"/>
              </w:rPr>
            </w:pPr>
          </w:p>
        </w:tc>
      </w:tr>
      <w:tr w:rsidR="008B2F5B" w:rsidRPr="00697079" w14:paraId="0CD974FB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EA5E649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0D8044BB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hint="eastAsia"/>
                <w:color w:val="000000" w:themeColor="text1"/>
                <w:sz w:val="20"/>
                <w:lang w:eastAsia="zh-CN"/>
              </w:rPr>
              <w:t>显示文字故障“EPB:XXXXXX(SPN-FMI)”</w:t>
            </w:r>
          </w:p>
        </w:tc>
      </w:tr>
      <w:tr w:rsidR="008B2F5B" w:rsidRPr="00697079" w14:paraId="05B5C0C4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D6979C2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</w:rPr>
            </w:pPr>
            <w:proofErr w:type="spellStart"/>
            <w:r w:rsidRPr="00697079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2270C046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hint="eastAsia"/>
                <w:color w:val="000000" w:themeColor="text1"/>
                <w:sz w:val="20"/>
                <w:lang w:eastAsia="zh-CN"/>
              </w:rPr>
              <w:t>以下任意条件满足时，退出</w:t>
            </w:r>
          </w:p>
          <w:p w14:paraId="5A8D0B21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  <w:t>1.ON</w:t>
            </w:r>
            <w:proofErr w:type="gramStart"/>
            <w:r w:rsidRPr="00697079"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  <w:t>档</w:t>
            </w:r>
            <w:proofErr w:type="gramEnd"/>
            <w:r w:rsidRPr="00697079"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  <w:t>电源断开；</w:t>
            </w:r>
          </w:p>
          <w:p w14:paraId="6FF0D8B0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  <w:t>2.</w:t>
            </w:r>
            <w:r w:rsidRPr="00697079">
              <w:rPr>
                <w:rFonts w:asciiTheme="minorEastAsia" w:hAnsiTheme="minorEastAsia" w:hint="eastAsia"/>
                <w:color w:val="000000" w:themeColor="text1"/>
                <w:sz w:val="20"/>
                <w:lang w:eastAsia="zh-CN"/>
              </w:rPr>
              <w:t>仪表未收到系统故障</w:t>
            </w:r>
          </w:p>
        </w:tc>
      </w:tr>
      <w:tr w:rsidR="008B2F5B" w:rsidRPr="00697079" w14:paraId="6DF87996" w14:textId="77777777" w:rsidTr="00333060">
        <w:trPr>
          <w:trHeight w:val="990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8B0D72D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</w:rPr>
            </w:pPr>
            <w:proofErr w:type="spellStart"/>
            <w:r w:rsidRPr="00697079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233BA720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  <w:t>总线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049"/>
              <w:gridCol w:w="1303"/>
              <w:gridCol w:w="969"/>
              <w:gridCol w:w="1300"/>
              <w:gridCol w:w="801"/>
              <w:gridCol w:w="621"/>
              <w:gridCol w:w="1385"/>
            </w:tblGrid>
            <w:tr w:rsidR="008B2F5B" w:rsidRPr="00697079" w14:paraId="3F0A7029" w14:textId="77777777" w:rsidTr="00333060">
              <w:tc>
                <w:tcPr>
                  <w:tcW w:w="706" w:type="pct"/>
                  <w:shd w:val="clear" w:color="auto" w:fill="D9D9D9" w:themeFill="background1" w:themeFillShade="D9"/>
                  <w:vAlign w:val="center"/>
                </w:tcPr>
                <w:p w14:paraId="42873EEE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color w:val="000000" w:themeColor="text1"/>
                      <w:sz w:val="18"/>
                      <w:lang w:val="sv-SE"/>
                    </w:rPr>
                  </w:pPr>
                  <w:proofErr w:type="gramStart"/>
                  <w:r w:rsidRPr="00697079">
                    <w:rPr>
                      <w:rFonts w:asciiTheme="minorEastAsia" w:eastAsiaTheme="minorEastAsia" w:hAnsiTheme="minorEastAsia" w:hint="eastAsia"/>
                      <w:color w:val="000000" w:themeColor="text1"/>
                      <w:sz w:val="18"/>
                    </w:rPr>
                    <w:t>报文名</w:t>
                  </w:r>
                  <w:proofErr w:type="gramEnd"/>
                </w:p>
              </w:tc>
              <w:tc>
                <w:tcPr>
                  <w:tcW w:w="877" w:type="pct"/>
                  <w:shd w:val="clear" w:color="auto" w:fill="D9D9D9" w:themeFill="background1" w:themeFillShade="D9"/>
                  <w:vAlign w:val="center"/>
                </w:tcPr>
                <w:p w14:paraId="5986152A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color w:val="000000" w:themeColor="text1"/>
                      <w:sz w:val="18"/>
                      <w:lang w:val="sv-SE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color w:val="000000" w:themeColor="text1"/>
                      <w:sz w:val="18"/>
                      <w:lang w:val="sv-SE"/>
                    </w:rPr>
                    <w:t>ID</w:t>
                  </w:r>
                </w:p>
              </w:tc>
              <w:tc>
                <w:tcPr>
                  <w:tcW w:w="652" w:type="pct"/>
                  <w:shd w:val="clear" w:color="auto" w:fill="D9D9D9" w:themeFill="background1" w:themeFillShade="D9"/>
                  <w:vAlign w:val="center"/>
                </w:tcPr>
                <w:p w14:paraId="07E6CAE5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color w:val="000000" w:themeColor="text1"/>
                      <w:sz w:val="18"/>
                      <w:lang w:val="sv-SE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color w:val="000000" w:themeColor="text1"/>
                      <w:sz w:val="18"/>
                    </w:rPr>
                    <w:t>周期</w:t>
                  </w:r>
                </w:p>
              </w:tc>
              <w:tc>
                <w:tcPr>
                  <w:tcW w:w="875" w:type="pct"/>
                  <w:shd w:val="clear" w:color="auto" w:fill="D9D9D9" w:themeFill="background1" w:themeFillShade="D9"/>
                  <w:vAlign w:val="center"/>
                </w:tcPr>
                <w:p w14:paraId="3C02767A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color w:val="000000" w:themeColor="text1"/>
                      <w:sz w:val="18"/>
                      <w:lang w:val="sv-SE"/>
                    </w:rPr>
                  </w:pPr>
                  <w:r w:rsidRPr="00697079">
                    <w:rPr>
                      <w:rFonts w:asciiTheme="minorEastAsia" w:eastAsiaTheme="minorEastAsia" w:hAnsiTheme="minorEastAsia"/>
                      <w:color w:val="000000" w:themeColor="text1"/>
                      <w:sz w:val="18"/>
                    </w:rPr>
                    <w:t>内容</w:t>
                  </w:r>
                </w:p>
              </w:tc>
              <w:tc>
                <w:tcPr>
                  <w:tcW w:w="539" w:type="pct"/>
                  <w:shd w:val="clear" w:color="auto" w:fill="D9D9D9" w:themeFill="background1" w:themeFillShade="D9"/>
                  <w:vAlign w:val="center"/>
                </w:tcPr>
                <w:p w14:paraId="45880481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color w:val="000000" w:themeColor="text1"/>
                      <w:sz w:val="18"/>
                      <w:lang w:val="sv-SE"/>
                    </w:rPr>
                  </w:pPr>
                  <w:r w:rsidRPr="00697079">
                    <w:rPr>
                      <w:rFonts w:asciiTheme="minorEastAsia" w:eastAsiaTheme="minorEastAsia" w:hAnsiTheme="minorEastAsia"/>
                      <w:color w:val="000000" w:themeColor="text1"/>
                      <w:sz w:val="18"/>
                    </w:rPr>
                    <w:t>字节</w:t>
                  </w:r>
                </w:p>
              </w:tc>
              <w:tc>
                <w:tcPr>
                  <w:tcW w:w="418" w:type="pct"/>
                  <w:shd w:val="clear" w:color="auto" w:fill="D9D9D9" w:themeFill="background1" w:themeFillShade="D9"/>
                  <w:vAlign w:val="center"/>
                </w:tcPr>
                <w:p w14:paraId="0E21AF12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color w:val="000000" w:themeColor="text1"/>
                      <w:sz w:val="18"/>
                      <w:lang w:val="sv-SE"/>
                    </w:rPr>
                  </w:pPr>
                  <w:r w:rsidRPr="00697079">
                    <w:rPr>
                      <w:rFonts w:asciiTheme="minorEastAsia" w:eastAsiaTheme="minorEastAsia" w:hAnsiTheme="minorEastAsia"/>
                      <w:color w:val="000000" w:themeColor="text1"/>
                      <w:sz w:val="18"/>
                    </w:rPr>
                    <w:t>位</w:t>
                  </w:r>
                </w:p>
              </w:tc>
              <w:tc>
                <w:tcPr>
                  <w:tcW w:w="932" w:type="pct"/>
                  <w:shd w:val="clear" w:color="auto" w:fill="D9D9D9" w:themeFill="background1" w:themeFillShade="D9"/>
                  <w:vAlign w:val="center"/>
                </w:tcPr>
                <w:p w14:paraId="3D45EFB9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color w:val="000000" w:themeColor="text1"/>
                      <w:sz w:val="18"/>
                      <w:lang w:val="sv-SE"/>
                    </w:rPr>
                  </w:pPr>
                  <w:r w:rsidRPr="00697079">
                    <w:rPr>
                      <w:rFonts w:asciiTheme="minorEastAsia" w:eastAsiaTheme="minorEastAsia" w:hAnsiTheme="minorEastAsia"/>
                      <w:color w:val="000000" w:themeColor="text1"/>
                      <w:sz w:val="18"/>
                    </w:rPr>
                    <w:t>备注</w:t>
                  </w:r>
                </w:p>
              </w:tc>
            </w:tr>
            <w:tr w:rsidR="008B2F5B" w:rsidRPr="00697079" w14:paraId="20D840AE" w14:textId="77777777" w:rsidTr="00333060">
              <w:tc>
                <w:tcPr>
                  <w:tcW w:w="706" w:type="pct"/>
                  <w:vAlign w:val="center"/>
                </w:tcPr>
                <w:p w14:paraId="0E7DBA93" w14:textId="77777777" w:rsidR="008B2F5B" w:rsidRPr="00697079" w:rsidRDefault="008B2F5B" w:rsidP="00333060">
                  <w:pPr>
                    <w:jc w:val="both"/>
                    <w:rPr>
                      <w:rFonts w:asciiTheme="minorEastAsia" w:hAnsiTheme="minorEastAsia"/>
                      <w:color w:val="000000" w:themeColor="text1"/>
                      <w:sz w:val="18"/>
                      <w:lang w:eastAsia="zh-CN"/>
                    </w:rPr>
                  </w:pPr>
                  <w:r w:rsidRPr="00697079">
                    <w:rPr>
                      <w:rFonts w:asciiTheme="minorEastAsia" w:hAnsiTheme="minorEastAsia" w:hint="eastAsia"/>
                      <w:color w:val="000000" w:themeColor="text1"/>
                      <w:sz w:val="18"/>
                      <w:lang w:eastAsia="zh-CN"/>
                    </w:rPr>
                    <w:t>DM1_50</w:t>
                  </w:r>
                </w:p>
              </w:tc>
              <w:tc>
                <w:tcPr>
                  <w:tcW w:w="877" w:type="pct"/>
                  <w:shd w:val="clear" w:color="auto" w:fill="auto"/>
                  <w:vAlign w:val="center"/>
                </w:tcPr>
                <w:p w14:paraId="086B5F8A" w14:textId="77777777" w:rsidR="008B2F5B" w:rsidRPr="00697079" w:rsidRDefault="008B2F5B" w:rsidP="00333060">
                  <w:pPr>
                    <w:jc w:val="both"/>
                    <w:rPr>
                      <w:rFonts w:asciiTheme="minorEastAsia" w:hAnsiTheme="minorEastAsia"/>
                      <w:color w:val="000000" w:themeColor="text1"/>
                      <w:sz w:val="18"/>
                      <w:lang w:eastAsia="zh-CN"/>
                    </w:rPr>
                  </w:pPr>
                  <w:r w:rsidRPr="00697079">
                    <w:rPr>
                      <w:rFonts w:asciiTheme="minorEastAsia" w:hAnsiTheme="minorEastAsia"/>
                      <w:color w:val="000000" w:themeColor="text1"/>
                      <w:sz w:val="18"/>
                      <w:lang w:eastAsia="zh-CN"/>
                    </w:rPr>
                    <w:t>18F</w:t>
                  </w:r>
                  <w:r w:rsidRPr="00697079">
                    <w:rPr>
                      <w:rFonts w:asciiTheme="minorEastAsia" w:hAnsiTheme="minorEastAsia" w:hint="eastAsia"/>
                      <w:color w:val="000000" w:themeColor="text1"/>
                      <w:sz w:val="18"/>
                      <w:lang w:eastAsia="zh-CN"/>
                    </w:rPr>
                    <w:t>ECA50</w:t>
                  </w:r>
                </w:p>
              </w:tc>
              <w:tc>
                <w:tcPr>
                  <w:tcW w:w="652" w:type="pct"/>
                  <w:vAlign w:val="center"/>
                </w:tcPr>
                <w:p w14:paraId="1A3CE536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color w:val="000000" w:themeColor="text1"/>
                      <w:sz w:val="18"/>
                      <w:lang w:val="sv-SE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color w:val="000000" w:themeColor="text1"/>
                      <w:sz w:val="18"/>
                      <w:lang w:val="sv-SE"/>
                    </w:rPr>
                    <w:t>1s</w:t>
                  </w:r>
                </w:p>
              </w:tc>
              <w:tc>
                <w:tcPr>
                  <w:tcW w:w="875" w:type="pct"/>
                  <w:shd w:val="clear" w:color="auto" w:fill="auto"/>
                  <w:vAlign w:val="center"/>
                </w:tcPr>
                <w:p w14:paraId="2D320550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color w:val="000000" w:themeColor="text1"/>
                      <w:sz w:val="18"/>
                      <w:lang w:val="sv-SE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color w:val="000000" w:themeColor="text1"/>
                      <w:sz w:val="18"/>
                      <w:lang w:val="sv-SE"/>
                    </w:rPr>
                    <w:t>DTC</w:t>
                  </w:r>
                </w:p>
              </w:tc>
              <w:tc>
                <w:tcPr>
                  <w:tcW w:w="539" w:type="pct"/>
                  <w:shd w:val="clear" w:color="auto" w:fill="auto"/>
                  <w:vAlign w:val="center"/>
                </w:tcPr>
                <w:p w14:paraId="7302867B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color w:val="000000" w:themeColor="text1"/>
                      <w:sz w:val="18"/>
                      <w:lang w:val="sv-SE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color w:val="000000" w:themeColor="text1"/>
                      <w:sz w:val="18"/>
                      <w:lang w:val="sv-SE"/>
                    </w:rPr>
                    <w:t>3-6</w:t>
                  </w:r>
                </w:p>
              </w:tc>
              <w:tc>
                <w:tcPr>
                  <w:tcW w:w="418" w:type="pct"/>
                  <w:shd w:val="clear" w:color="auto" w:fill="auto"/>
                  <w:vAlign w:val="center"/>
                </w:tcPr>
                <w:p w14:paraId="42EE1445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color w:val="000000" w:themeColor="text1"/>
                      <w:sz w:val="18"/>
                      <w:lang w:val="sv-SE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color w:val="000000" w:themeColor="text1"/>
                      <w:sz w:val="18"/>
                      <w:lang w:val="sv-SE"/>
                    </w:rPr>
                    <w:t>All</w:t>
                  </w:r>
                </w:p>
              </w:tc>
              <w:tc>
                <w:tcPr>
                  <w:tcW w:w="932" w:type="pct"/>
                  <w:shd w:val="clear" w:color="auto" w:fill="auto"/>
                  <w:vAlign w:val="center"/>
                </w:tcPr>
                <w:p w14:paraId="428C7102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color w:val="000000" w:themeColor="text1"/>
                      <w:sz w:val="18"/>
                      <w:lang w:val="sv-SE"/>
                    </w:rPr>
                  </w:pPr>
                </w:p>
              </w:tc>
            </w:tr>
          </w:tbl>
          <w:p w14:paraId="23361CB8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/>
                <w:color w:val="000000" w:themeColor="text1"/>
                <w:sz w:val="20"/>
                <w:lang w:eastAsia="zh-CN"/>
              </w:rPr>
            </w:pPr>
          </w:p>
        </w:tc>
      </w:tr>
      <w:tr w:rsidR="008B2F5B" w:rsidRPr="00697079" w14:paraId="66DACAD0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05D58EA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</w:rPr>
            </w:pPr>
            <w:proofErr w:type="spellStart"/>
            <w:r w:rsidRPr="00697079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4828F8BA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/>
                <w:color w:val="000000" w:themeColor="text1"/>
                <w:sz w:val="20"/>
                <w:lang w:eastAsia="zh-CN"/>
              </w:rPr>
            </w:pPr>
          </w:p>
        </w:tc>
      </w:tr>
      <w:tr w:rsidR="008B2F5B" w:rsidRPr="00697079" w14:paraId="2F5CC8E2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2A38632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066016F1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  <w:t>ON</w:t>
            </w:r>
            <w:proofErr w:type="gramStart"/>
            <w:r w:rsidRPr="00697079"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  <w:t>档电</w:t>
            </w:r>
            <w:proofErr w:type="gramEnd"/>
          </w:p>
        </w:tc>
      </w:tr>
      <w:tr w:rsidR="008B2F5B" w:rsidRPr="00697079" w14:paraId="2D0E0E1D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5935BD3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51365956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/>
                <w:color w:val="000000" w:themeColor="text1"/>
                <w:sz w:val="20"/>
                <w:lang w:eastAsia="zh-CN"/>
              </w:rPr>
            </w:pPr>
          </w:p>
        </w:tc>
      </w:tr>
      <w:tr w:rsidR="008B2F5B" w:rsidRPr="00697079" w14:paraId="6A166343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F402829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2B515429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/>
                <w:color w:val="000000" w:themeColor="text1"/>
                <w:sz w:val="20"/>
                <w:lang w:eastAsia="zh-CN"/>
              </w:rPr>
            </w:pPr>
          </w:p>
        </w:tc>
      </w:tr>
      <w:tr w:rsidR="008B2F5B" w:rsidRPr="00697079" w14:paraId="26811430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7EAEE48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lang w:eastAsia="zh-CN"/>
              </w:rPr>
              <w:t>相关资料</w:t>
            </w:r>
          </w:p>
        </w:tc>
        <w:tc>
          <w:tcPr>
            <w:tcW w:w="7654" w:type="dxa"/>
            <w:vAlign w:val="center"/>
          </w:tcPr>
          <w:p w14:paraId="0AC44469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/>
                <w:color w:val="000000" w:themeColor="text1"/>
                <w:sz w:val="20"/>
                <w:lang w:eastAsia="zh-CN"/>
              </w:rPr>
            </w:pPr>
          </w:p>
        </w:tc>
      </w:tr>
      <w:tr w:rsidR="008B2F5B" w:rsidRPr="00697079" w14:paraId="232B9BF0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0F03713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lang w:eastAsia="zh-CN"/>
              </w:rPr>
              <w:t>历史失效</w:t>
            </w:r>
          </w:p>
        </w:tc>
        <w:tc>
          <w:tcPr>
            <w:tcW w:w="7654" w:type="dxa"/>
            <w:vAlign w:val="center"/>
          </w:tcPr>
          <w:p w14:paraId="5A7DB23C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/>
                <w:color w:val="000000" w:themeColor="text1"/>
                <w:sz w:val="20"/>
                <w:lang w:eastAsia="zh-CN"/>
              </w:rPr>
            </w:pPr>
          </w:p>
        </w:tc>
      </w:tr>
      <w:tr w:rsidR="008B2F5B" w:rsidRPr="00697079" w14:paraId="064912F5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B0A0E7E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lang w:eastAsia="zh-CN"/>
              </w:rPr>
              <w:t>验证要求</w:t>
            </w:r>
          </w:p>
        </w:tc>
        <w:tc>
          <w:tcPr>
            <w:tcW w:w="7654" w:type="dxa"/>
            <w:vAlign w:val="center"/>
          </w:tcPr>
          <w:p w14:paraId="2BDADC7B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/>
                <w:color w:val="000000" w:themeColor="text1"/>
                <w:sz w:val="20"/>
                <w:lang w:eastAsia="zh-CN"/>
              </w:rPr>
            </w:pPr>
          </w:p>
        </w:tc>
      </w:tr>
    </w:tbl>
    <w:p w14:paraId="5BEEB18D" w14:textId="77777777" w:rsidR="008B2F5B" w:rsidRPr="00E269F8" w:rsidRDefault="008B2F5B" w:rsidP="008B2F5B">
      <w:pPr>
        <w:pStyle w:val="3"/>
        <w:spacing w:after="120"/>
        <w:ind w:left="722" w:hanging="722"/>
        <w:rPr>
          <w:rFonts w:asciiTheme="minorEastAsia" w:eastAsiaTheme="minorEastAsia" w:hAnsiTheme="minorEastAsia"/>
          <w:highlight w:val="yellow"/>
          <w:lang w:val="en-US" w:eastAsia="zh-CN"/>
        </w:rPr>
      </w:pPr>
      <w:r w:rsidRPr="00E269F8">
        <w:rPr>
          <w:rFonts w:asciiTheme="minorEastAsia" w:eastAsiaTheme="minorEastAsia" w:hAnsiTheme="minorEastAsia" w:hint="eastAsia"/>
          <w:highlight w:val="yellow"/>
          <w:lang w:val="en-US" w:eastAsia="zh-CN"/>
        </w:rPr>
        <w:t>EPB工作模式指示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8B2F5B" w:rsidRPr="00B76A57" w14:paraId="746D6807" w14:textId="77777777" w:rsidTr="00333060">
        <w:trPr>
          <w:trHeight w:val="443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ABB95E1" w14:textId="77777777" w:rsidR="008B2F5B" w:rsidRPr="00B76A57" w:rsidRDefault="008B2F5B" w:rsidP="00333060">
            <w:pPr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proofErr w:type="spellStart"/>
            <w:r w:rsidRPr="00B76A57">
              <w:rPr>
                <w:rFonts w:asciiTheme="minorEastAsia" w:hAnsiTheme="minorEastAsia" w:cs="Arial" w:hint="eastAsia"/>
                <w:b/>
                <w:bCs/>
                <w:sz w:val="20"/>
              </w:rPr>
              <w:t>功能名称</w:t>
            </w:r>
            <w:proofErr w:type="spellEnd"/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59718E50" w14:textId="77777777" w:rsidR="008B2F5B" w:rsidRPr="00B76A57" w:rsidRDefault="008B2F5B" w:rsidP="00333060">
            <w:pPr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驻车制动指示</w:t>
            </w:r>
          </w:p>
        </w:tc>
      </w:tr>
      <w:tr w:rsidR="008B2F5B" w:rsidRPr="00B76A57" w14:paraId="596C56CD" w14:textId="77777777" w:rsidTr="00333060">
        <w:trPr>
          <w:trHeight w:val="453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43CD3FF" w14:textId="77777777" w:rsidR="008B2F5B" w:rsidRPr="00B76A57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proofErr w:type="spellStart"/>
            <w:r w:rsidRPr="00B76A57">
              <w:rPr>
                <w:rFonts w:asciiTheme="minorEastAsia" w:hAnsiTheme="minorEastAsia" w:cs="Arial" w:hint="eastAsia"/>
                <w:b/>
                <w:bCs/>
                <w:sz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4C9DB66D" w14:textId="77777777" w:rsidR="008B2F5B" w:rsidRPr="00B76A57" w:rsidRDefault="008B2F5B" w:rsidP="00333060">
            <w:pPr>
              <w:rPr>
                <w:rFonts w:asciiTheme="minorEastAsia" w:hAnsiTheme="minorEastAsia" w:cs="Arial"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lang w:eastAsia="zh-CN"/>
              </w:rPr>
              <w:t>指示E</w:t>
            </w:r>
            <w:r>
              <w:rPr>
                <w:rFonts w:asciiTheme="minorEastAsia" w:hAnsiTheme="minorEastAsia" w:cs="Arial"/>
                <w:sz w:val="20"/>
                <w:lang w:eastAsia="zh-CN"/>
              </w:rPr>
              <w:t>PB</w:t>
            </w:r>
            <w:r>
              <w:rPr>
                <w:rFonts w:asciiTheme="minorEastAsia" w:hAnsiTheme="minorEastAsia" w:cs="Arial" w:hint="eastAsia"/>
                <w:sz w:val="20"/>
                <w:lang w:eastAsia="zh-CN"/>
              </w:rPr>
              <w:t>目前的工作模式+超时提醒</w:t>
            </w:r>
          </w:p>
        </w:tc>
      </w:tr>
      <w:tr w:rsidR="008B2F5B" w:rsidRPr="00B76A57" w14:paraId="1887D2FC" w14:textId="77777777" w:rsidTr="00333060">
        <w:trPr>
          <w:trHeight w:val="1821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C4AE332" w14:textId="77777777" w:rsidR="008B2F5B" w:rsidRPr="00B76A57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proofErr w:type="spellStart"/>
            <w:r w:rsidRPr="00B76A57">
              <w:rPr>
                <w:rFonts w:asciiTheme="minorEastAsia" w:hAnsiTheme="minorEastAsia" w:cs="Arial" w:hint="eastAsia"/>
                <w:b/>
                <w:bCs/>
                <w:sz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4FFABE25" w14:textId="77777777" w:rsidR="008B2F5B" w:rsidRPr="00B76A57" w:rsidRDefault="008B2F5B" w:rsidP="00333060">
            <w:pPr>
              <w:rPr>
                <w:rFonts w:asciiTheme="minorEastAsia" w:hAnsiTheme="minorEastAsia"/>
                <w:sz w:val="20"/>
                <w:lang w:eastAsia="zh-CN"/>
              </w:rPr>
            </w:pPr>
            <w:r w:rsidRPr="00B76A57">
              <w:rPr>
                <w:rFonts w:asciiTheme="minorEastAsia" w:hAnsiTheme="minorEastAsia" w:hint="eastAsia"/>
                <w:sz w:val="20"/>
                <w:lang w:eastAsia="zh-CN"/>
              </w:rPr>
              <w:t>以下所有条件满足时，进入</w:t>
            </w:r>
          </w:p>
          <w:p w14:paraId="615D6822" w14:textId="77777777" w:rsidR="008B2F5B" w:rsidRPr="00B76A57" w:rsidRDefault="008B2F5B" w:rsidP="00333060">
            <w:pPr>
              <w:rPr>
                <w:rFonts w:asciiTheme="minorEastAsia" w:hAnsiTheme="minorEastAsia"/>
                <w:sz w:val="20"/>
                <w:lang w:eastAsia="zh-CN"/>
              </w:rPr>
            </w:pPr>
            <w:r w:rsidRPr="00B76A57">
              <w:rPr>
                <w:rFonts w:asciiTheme="minorEastAsia" w:hAnsiTheme="minorEastAsia" w:cs="Arial" w:hint="eastAsia"/>
                <w:sz w:val="20"/>
                <w:lang w:eastAsia="zh-CN"/>
              </w:rPr>
              <w:t>1.</w:t>
            </w:r>
            <w:r>
              <w:rPr>
                <w:rFonts w:asciiTheme="minorEastAsia" w:hAnsiTheme="minorEastAsia" w:cs="Arial" w:hint="eastAsia"/>
                <w:sz w:val="20"/>
                <w:lang w:eastAsia="zh-CN"/>
              </w:rPr>
              <w:t>仪表ON档电</w:t>
            </w:r>
            <w:r w:rsidRPr="00B76A57">
              <w:rPr>
                <w:rFonts w:asciiTheme="minorEastAsia" w:hAnsiTheme="minorEastAsia" w:cs="Arial" w:hint="eastAsia"/>
                <w:sz w:val="20"/>
                <w:lang w:eastAsia="zh-CN"/>
              </w:rPr>
              <w:t>；</w:t>
            </w:r>
          </w:p>
          <w:p w14:paraId="5770C042" w14:textId="77777777" w:rsidR="008B2F5B" w:rsidRPr="00B76A57" w:rsidRDefault="008B2F5B" w:rsidP="00333060">
            <w:pPr>
              <w:rPr>
                <w:rFonts w:asciiTheme="minorEastAsia" w:hAnsiTheme="minorEastAsia"/>
                <w:sz w:val="20"/>
                <w:lang w:eastAsia="zh-CN"/>
              </w:rPr>
            </w:pPr>
            <w:r w:rsidRPr="00B76A57">
              <w:rPr>
                <w:rFonts w:asciiTheme="minorEastAsia" w:hAnsiTheme="minorEastAsia" w:hint="eastAsia"/>
                <w:sz w:val="20"/>
                <w:lang w:eastAsia="zh-CN"/>
              </w:rPr>
              <w:t>2.</w:t>
            </w:r>
            <w:r w:rsidRPr="00D60A52">
              <w:rPr>
                <w:rFonts w:asciiTheme="minorEastAsia" w:hAnsiTheme="minorEastAsia" w:hint="eastAsia"/>
                <w:sz w:val="20"/>
                <w:lang w:eastAsia="zh-CN"/>
              </w:rPr>
              <w:t xml:space="preserve"> EPB</w:t>
            </w:r>
            <w:r>
              <w:rPr>
                <w:rFonts w:asciiTheme="minorEastAsia" w:hAnsiTheme="minorEastAsia" w:hint="eastAsia"/>
                <w:sz w:val="20"/>
                <w:lang w:eastAsia="zh-CN"/>
              </w:rPr>
              <w:t>工作模式有效</w:t>
            </w:r>
            <w:r w:rsidRPr="00B76A57">
              <w:rPr>
                <w:rFonts w:asciiTheme="minorEastAsia" w:hAnsiTheme="minorEastAsia" w:hint="eastAsia"/>
                <w:sz w:val="20"/>
                <w:lang w:eastAsia="zh-CN"/>
              </w:rPr>
              <w:t>信号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165"/>
              <w:gridCol w:w="848"/>
              <w:gridCol w:w="851"/>
              <w:gridCol w:w="709"/>
              <w:gridCol w:w="1560"/>
              <w:gridCol w:w="2295"/>
            </w:tblGrid>
            <w:tr w:rsidR="008B2F5B" w:rsidRPr="00B76A57" w14:paraId="04669968" w14:textId="77777777" w:rsidTr="00333060">
              <w:tc>
                <w:tcPr>
                  <w:tcW w:w="784" w:type="pct"/>
                  <w:shd w:val="clear" w:color="auto" w:fill="D9D9D9" w:themeFill="background1" w:themeFillShade="D9"/>
                  <w:vAlign w:val="center"/>
                </w:tcPr>
                <w:p w14:paraId="1B8C9100" w14:textId="77777777" w:rsidR="008B2F5B" w:rsidRPr="00B76A57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B76A57">
                    <w:rPr>
                      <w:rFonts w:asciiTheme="minorEastAsia" w:eastAsiaTheme="minorEastAsia" w:hAnsiTheme="minorEastAsia" w:hint="eastAsia"/>
                      <w:sz w:val="20"/>
                    </w:rPr>
                    <w:t>ID</w:t>
                  </w:r>
                </w:p>
              </w:tc>
              <w:tc>
                <w:tcPr>
                  <w:tcW w:w="571" w:type="pct"/>
                  <w:shd w:val="clear" w:color="auto" w:fill="D9D9D9" w:themeFill="background1" w:themeFillShade="D9"/>
                  <w:vAlign w:val="center"/>
                </w:tcPr>
                <w:p w14:paraId="7AA36B7D" w14:textId="77777777" w:rsidR="008B2F5B" w:rsidRPr="00B76A57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周期</w:t>
                  </w:r>
                </w:p>
              </w:tc>
              <w:tc>
                <w:tcPr>
                  <w:tcW w:w="573" w:type="pct"/>
                  <w:shd w:val="clear" w:color="auto" w:fill="D9D9D9" w:themeFill="background1" w:themeFillShade="D9"/>
                  <w:vAlign w:val="center"/>
                </w:tcPr>
                <w:p w14:paraId="6A5F86FB" w14:textId="77777777" w:rsidR="008B2F5B" w:rsidRPr="00B76A57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B76A57">
                    <w:rPr>
                      <w:rFonts w:asciiTheme="minorEastAsia" w:eastAsiaTheme="minorEastAsia" w:hAnsiTheme="minorEastAsia"/>
                      <w:sz w:val="20"/>
                    </w:rPr>
                    <w:t>字节</w:t>
                  </w:r>
                </w:p>
              </w:tc>
              <w:tc>
                <w:tcPr>
                  <w:tcW w:w="477" w:type="pct"/>
                  <w:shd w:val="clear" w:color="auto" w:fill="D9D9D9" w:themeFill="background1" w:themeFillShade="D9"/>
                  <w:vAlign w:val="center"/>
                </w:tcPr>
                <w:p w14:paraId="6DCA2CAA" w14:textId="77777777" w:rsidR="008B2F5B" w:rsidRPr="00B76A57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B76A57">
                    <w:rPr>
                      <w:rFonts w:asciiTheme="minorEastAsia" w:eastAsiaTheme="minorEastAsia" w:hAnsiTheme="minorEastAsia"/>
                      <w:sz w:val="20"/>
                    </w:rPr>
                    <w:t>位</w:t>
                  </w:r>
                </w:p>
              </w:tc>
              <w:tc>
                <w:tcPr>
                  <w:tcW w:w="1050" w:type="pct"/>
                  <w:shd w:val="clear" w:color="auto" w:fill="D9D9D9" w:themeFill="background1" w:themeFillShade="D9"/>
                  <w:vAlign w:val="center"/>
                </w:tcPr>
                <w:p w14:paraId="00205BAA" w14:textId="77777777" w:rsidR="008B2F5B" w:rsidRPr="00B76A57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信号</w:t>
                  </w:r>
                </w:p>
              </w:tc>
              <w:tc>
                <w:tcPr>
                  <w:tcW w:w="1546" w:type="pct"/>
                  <w:shd w:val="clear" w:color="auto" w:fill="D9D9D9" w:themeFill="background1" w:themeFillShade="D9"/>
                  <w:vAlign w:val="center"/>
                </w:tcPr>
                <w:p w14:paraId="74693D6E" w14:textId="77777777" w:rsidR="008B2F5B" w:rsidRPr="00B76A57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B76A57">
                    <w:rPr>
                      <w:rFonts w:asciiTheme="minorEastAsia" w:eastAsiaTheme="minorEastAsia" w:hAnsiTheme="minorEastAsia"/>
                      <w:sz w:val="20"/>
                    </w:rPr>
                    <w:t>备注</w:t>
                  </w:r>
                </w:p>
              </w:tc>
            </w:tr>
            <w:tr w:rsidR="008B2F5B" w:rsidRPr="00B76A57" w14:paraId="6436455A" w14:textId="77777777" w:rsidTr="00333060">
              <w:tc>
                <w:tcPr>
                  <w:tcW w:w="784" w:type="pct"/>
                  <w:shd w:val="clear" w:color="auto" w:fill="auto"/>
                  <w:vAlign w:val="center"/>
                </w:tcPr>
                <w:p w14:paraId="6F17D09E" w14:textId="77777777" w:rsidR="008B2F5B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D11EDB">
                    <w:rPr>
                      <w:rFonts w:asciiTheme="minorEastAsia" w:eastAsiaTheme="minorEastAsia" w:hAnsiTheme="minorEastAsia"/>
                      <w:sz w:val="20"/>
                    </w:rPr>
                    <w:t>EPB1</w:t>
                  </w:r>
                </w:p>
                <w:p w14:paraId="7FAB332F" w14:textId="77777777" w:rsidR="008B2F5B" w:rsidRPr="00B76A57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D11EDB">
                    <w:rPr>
                      <w:rFonts w:asciiTheme="minorEastAsia" w:eastAsiaTheme="minorEastAsia" w:hAnsiTheme="minorEastAsia"/>
                      <w:sz w:val="20"/>
                    </w:rPr>
                    <w:t>18FF3C50</w:t>
                  </w:r>
                </w:p>
              </w:tc>
              <w:tc>
                <w:tcPr>
                  <w:tcW w:w="571" w:type="pct"/>
                  <w:shd w:val="clear" w:color="auto" w:fill="auto"/>
                  <w:vAlign w:val="center"/>
                </w:tcPr>
                <w:p w14:paraId="65D78097" w14:textId="77777777" w:rsidR="008B2F5B" w:rsidRPr="00B76A57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100ms</w:t>
                  </w:r>
                </w:p>
              </w:tc>
              <w:tc>
                <w:tcPr>
                  <w:tcW w:w="573" w:type="pct"/>
                  <w:shd w:val="clear" w:color="auto" w:fill="auto"/>
                  <w:vAlign w:val="center"/>
                </w:tcPr>
                <w:p w14:paraId="176D1E10" w14:textId="77777777" w:rsidR="008B2F5B" w:rsidRPr="00B76A57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/>
                      <w:sz w:val="20"/>
                    </w:rPr>
                    <w:t>6</w:t>
                  </w:r>
                </w:p>
              </w:tc>
              <w:tc>
                <w:tcPr>
                  <w:tcW w:w="477" w:type="pct"/>
                  <w:shd w:val="clear" w:color="auto" w:fill="auto"/>
                  <w:vAlign w:val="center"/>
                </w:tcPr>
                <w:p w14:paraId="5027134B" w14:textId="77777777" w:rsidR="008B2F5B" w:rsidRPr="00B76A57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1-8</w:t>
                  </w:r>
                </w:p>
              </w:tc>
              <w:tc>
                <w:tcPr>
                  <w:tcW w:w="1050" w:type="pct"/>
                  <w:vAlign w:val="center"/>
                </w:tcPr>
                <w:p w14:paraId="061C0907" w14:textId="77777777" w:rsidR="008B2F5B" w:rsidRPr="00B76A57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hAnsiTheme="minorEastAsia" w:cs="Arial" w:hint="eastAsia"/>
                      <w:sz w:val="20"/>
                      <w:szCs w:val="20"/>
                    </w:rPr>
                    <w:t>E</w:t>
                  </w:r>
                  <w:r>
                    <w:rPr>
                      <w:rFonts w:asciiTheme="minorEastAsia" w:hAnsiTheme="minorEastAsia" w:cs="Arial"/>
                      <w:sz w:val="20"/>
                      <w:szCs w:val="20"/>
                    </w:rPr>
                    <w:t>PB</w:t>
                  </w:r>
                  <w:r>
                    <w:rPr>
                      <w:rFonts w:asciiTheme="minorEastAsia" w:hAnsiTheme="minorEastAsia" w:cs="Arial" w:hint="eastAsia"/>
                      <w:sz w:val="20"/>
                      <w:szCs w:val="20"/>
                    </w:rPr>
                    <w:t>工作模式</w:t>
                  </w: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指示</w:t>
                  </w:r>
                </w:p>
              </w:tc>
              <w:tc>
                <w:tcPr>
                  <w:tcW w:w="1546" w:type="pct"/>
                  <w:shd w:val="clear" w:color="auto" w:fill="auto"/>
                  <w:vAlign w:val="center"/>
                </w:tcPr>
                <w:p w14:paraId="7C9310C7" w14:textId="77777777" w:rsidR="008B2F5B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/>
                      <w:sz w:val="20"/>
                    </w:rPr>
                    <w:t>7</w:t>
                  </w: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：文字提醒</w:t>
                  </w:r>
                </w:p>
                <w:p w14:paraId="30F7AE2F" w14:textId="77777777" w:rsidR="008B2F5B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/>
                      <w:sz w:val="20"/>
                    </w:rPr>
                    <w:t>254</w:t>
                  </w: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：文字提醒</w:t>
                  </w:r>
                </w:p>
                <w:p w14:paraId="28E21FB6" w14:textId="77777777" w:rsidR="008B2F5B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/>
                      <w:sz w:val="20"/>
                    </w:rPr>
                    <w:t>2</w:t>
                  </w: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：文字提醒</w:t>
                  </w:r>
                </w:p>
                <w:p w14:paraId="05E74C68" w14:textId="77777777" w:rsidR="008B2F5B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/>
                      <w:sz w:val="20"/>
                    </w:rPr>
                    <w:t>1</w:t>
                  </w: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：文字提醒</w:t>
                  </w:r>
                </w:p>
                <w:p w14:paraId="156AE99B" w14:textId="77777777" w:rsidR="008B2F5B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B31701">
                    <w:rPr>
                      <w:rFonts w:asciiTheme="minorEastAsia" w:eastAsiaTheme="minorEastAsia" w:hAnsiTheme="minorEastAsia"/>
                      <w:sz w:val="20"/>
                    </w:rPr>
                    <w:t>EPB1</w:t>
                  </w: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超时：文字提醒</w:t>
                  </w:r>
                </w:p>
                <w:p w14:paraId="41909F26" w14:textId="77777777" w:rsidR="008B2F5B" w:rsidRPr="00B76A57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其余无效</w:t>
                  </w:r>
                </w:p>
              </w:tc>
            </w:tr>
          </w:tbl>
          <w:p w14:paraId="110F71A7" w14:textId="77777777" w:rsidR="008B2F5B" w:rsidRPr="00B76A57" w:rsidRDefault="008B2F5B" w:rsidP="00333060">
            <w:pPr>
              <w:rPr>
                <w:rFonts w:asciiTheme="minorEastAsia" w:hAnsiTheme="minorEastAsia"/>
                <w:sz w:val="20"/>
                <w:lang w:eastAsia="zh-CN"/>
              </w:rPr>
            </w:pPr>
          </w:p>
        </w:tc>
      </w:tr>
      <w:tr w:rsidR="008B2F5B" w:rsidRPr="00B76A57" w14:paraId="4D01875C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DB5D3AE" w14:textId="77777777" w:rsidR="008B2F5B" w:rsidRPr="00B76A57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proofErr w:type="spellStart"/>
            <w:r w:rsidRPr="00B76A57">
              <w:rPr>
                <w:rFonts w:asciiTheme="minorEastAsia" w:hAnsiTheme="minorEastAsia" w:cs="Arial" w:hint="eastAsia"/>
                <w:b/>
                <w:bCs/>
                <w:sz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338694A7" w14:textId="77777777" w:rsidR="008B2F5B" w:rsidRPr="00B76A57" w:rsidRDefault="008B2F5B" w:rsidP="00333060">
            <w:pPr>
              <w:rPr>
                <w:rFonts w:asciiTheme="minorEastAsia" w:hAnsiTheme="minorEastAsia" w:cs="Arial"/>
                <w:sz w:val="20"/>
                <w:lang w:eastAsia="zh-CN"/>
              </w:rPr>
            </w:pPr>
          </w:p>
        </w:tc>
      </w:tr>
      <w:tr w:rsidR="008B2F5B" w:rsidRPr="00B76A57" w14:paraId="28E9BAD4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EB2B335" w14:textId="77777777" w:rsidR="008B2F5B" w:rsidRPr="00B31701" w:rsidRDefault="008B2F5B" w:rsidP="00333060">
            <w:pPr>
              <w:pStyle w:val="HR"/>
              <w:spacing w:line="240" w:lineRule="auto"/>
              <w:ind w:firstLineChars="0" w:firstLine="0"/>
              <w:rPr>
                <w:rFonts w:asciiTheme="minorEastAsia" w:eastAsiaTheme="minorEastAsia" w:hAnsiTheme="minorEastAsia"/>
                <w:sz w:val="20"/>
                <w:lang w:val="sv-SE"/>
              </w:rPr>
            </w:pPr>
            <w:r w:rsidRPr="00B31701">
              <w:rPr>
                <w:rFonts w:asciiTheme="minorEastAsia" w:eastAsiaTheme="minorEastAsia" w:hAnsiTheme="minorEastAsia" w:hint="eastAsia"/>
                <w:sz w:val="20"/>
                <w:lang w:val="sv-SE"/>
              </w:rPr>
              <w:t>HMI</w:t>
            </w:r>
          </w:p>
        </w:tc>
        <w:tc>
          <w:tcPr>
            <w:tcW w:w="7654" w:type="dxa"/>
            <w:vAlign w:val="center"/>
          </w:tcPr>
          <w:p w14:paraId="3891C97A" w14:textId="77777777" w:rsidR="008B2F5B" w:rsidRPr="00E72B00" w:rsidRDefault="008B2F5B" w:rsidP="00333060">
            <w:pPr>
              <w:pStyle w:val="HR"/>
              <w:spacing w:line="240" w:lineRule="auto"/>
              <w:ind w:firstLineChars="0" w:firstLine="0"/>
              <w:rPr>
                <w:rFonts w:asciiTheme="minorEastAsia" w:eastAsiaTheme="minorEastAsia" w:hAnsiTheme="minorEastAsia"/>
                <w:sz w:val="20"/>
                <w:lang w:val="sv-SE"/>
              </w:rPr>
            </w:pPr>
            <w:r w:rsidRPr="00E72B00">
              <w:rPr>
                <w:rFonts w:asciiTheme="minorEastAsia" w:eastAsiaTheme="minorEastAsia" w:hAnsiTheme="minorEastAsia"/>
                <w:sz w:val="20"/>
                <w:lang w:val="sv-SE"/>
              </w:rPr>
              <w:t>7</w:t>
            </w:r>
            <w:r w:rsidRPr="00E72B00">
              <w:rPr>
                <w:rFonts w:asciiTheme="minorEastAsia" w:eastAsiaTheme="minorEastAsia" w:hAnsiTheme="minorEastAsia" w:hint="eastAsia"/>
                <w:sz w:val="20"/>
                <w:lang w:val="sv-SE"/>
              </w:rPr>
              <w:t>：</w:t>
            </w:r>
            <w:r w:rsidRPr="00B31701">
              <w:rPr>
                <w:rFonts w:asciiTheme="minorEastAsia" w:eastAsiaTheme="minorEastAsia" w:hAnsiTheme="minorEastAsia" w:hint="eastAsia"/>
                <w:sz w:val="20"/>
                <w:lang w:val="sv-SE"/>
              </w:rPr>
              <w:t>文字提醒“</w:t>
            </w:r>
            <w:r>
              <w:rPr>
                <w:rFonts w:asciiTheme="minorEastAsia" w:eastAsiaTheme="minorEastAsia" w:hAnsiTheme="minorEastAsia" w:hint="eastAsia"/>
                <w:sz w:val="20"/>
                <w:lang w:val="sv-SE"/>
              </w:rPr>
              <w:t>E</w:t>
            </w:r>
            <w:r>
              <w:rPr>
                <w:rFonts w:asciiTheme="minorEastAsia" w:eastAsiaTheme="minorEastAsia" w:hAnsiTheme="minorEastAsia"/>
                <w:sz w:val="20"/>
                <w:lang w:val="sv-SE"/>
              </w:rPr>
              <w:t>PB功能失效</w:t>
            </w:r>
            <w:r w:rsidRPr="00B31701">
              <w:rPr>
                <w:rFonts w:asciiTheme="minorEastAsia" w:eastAsiaTheme="minorEastAsia" w:hAnsiTheme="minorEastAsia" w:hint="eastAsia"/>
                <w:sz w:val="20"/>
                <w:lang w:val="sv-SE"/>
              </w:rPr>
              <w:t>，使用车轮楔块”</w:t>
            </w:r>
          </w:p>
          <w:p w14:paraId="4BEB2343" w14:textId="77777777" w:rsidR="008B2F5B" w:rsidRPr="00E72B00" w:rsidRDefault="008B2F5B" w:rsidP="00333060">
            <w:pPr>
              <w:pStyle w:val="HR"/>
              <w:spacing w:line="240" w:lineRule="auto"/>
              <w:ind w:firstLineChars="0" w:firstLine="0"/>
              <w:rPr>
                <w:rFonts w:asciiTheme="minorEastAsia" w:eastAsiaTheme="minorEastAsia" w:hAnsiTheme="minorEastAsia"/>
                <w:sz w:val="20"/>
                <w:lang w:val="sv-SE"/>
              </w:rPr>
            </w:pPr>
            <w:r w:rsidRPr="00E72B00">
              <w:rPr>
                <w:rFonts w:asciiTheme="minorEastAsia" w:eastAsiaTheme="minorEastAsia" w:hAnsiTheme="minorEastAsia"/>
                <w:sz w:val="20"/>
                <w:lang w:val="sv-SE"/>
              </w:rPr>
              <w:t>254</w:t>
            </w:r>
            <w:r w:rsidRPr="00E72B00">
              <w:rPr>
                <w:rFonts w:asciiTheme="minorEastAsia" w:eastAsiaTheme="minorEastAsia" w:hAnsiTheme="minorEastAsia" w:hint="eastAsia"/>
                <w:sz w:val="20"/>
                <w:lang w:val="sv-SE"/>
              </w:rPr>
              <w:t>：</w:t>
            </w:r>
            <w:r w:rsidRPr="00B31701">
              <w:rPr>
                <w:rFonts w:asciiTheme="minorEastAsia" w:eastAsiaTheme="minorEastAsia" w:hAnsiTheme="minorEastAsia" w:hint="eastAsia"/>
                <w:sz w:val="20"/>
                <w:lang w:val="sv-SE"/>
              </w:rPr>
              <w:t>文字提醒“</w:t>
            </w:r>
            <w:r>
              <w:rPr>
                <w:rFonts w:asciiTheme="minorEastAsia" w:eastAsiaTheme="minorEastAsia" w:hAnsiTheme="minorEastAsia" w:hint="eastAsia"/>
                <w:sz w:val="20"/>
                <w:lang w:val="sv-SE"/>
              </w:rPr>
              <w:t>E</w:t>
            </w:r>
            <w:r>
              <w:rPr>
                <w:rFonts w:asciiTheme="minorEastAsia" w:eastAsiaTheme="minorEastAsia" w:hAnsiTheme="minorEastAsia"/>
                <w:sz w:val="20"/>
                <w:lang w:val="sv-SE"/>
              </w:rPr>
              <w:t>PB功能失效</w:t>
            </w:r>
            <w:r w:rsidRPr="00B31701">
              <w:rPr>
                <w:rFonts w:asciiTheme="minorEastAsia" w:eastAsiaTheme="minorEastAsia" w:hAnsiTheme="minorEastAsia" w:hint="eastAsia"/>
                <w:sz w:val="20"/>
                <w:lang w:val="sv-SE"/>
              </w:rPr>
              <w:t>，使用车轮楔块”</w:t>
            </w:r>
          </w:p>
          <w:p w14:paraId="16B4A84B" w14:textId="77777777" w:rsidR="008B2F5B" w:rsidRPr="00E72B00" w:rsidRDefault="008B2F5B" w:rsidP="00333060">
            <w:pPr>
              <w:pStyle w:val="HR"/>
              <w:spacing w:line="240" w:lineRule="auto"/>
              <w:ind w:firstLineChars="0" w:firstLine="0"/>
              <w:rPr>
                <w:rFonts w:asciiTheme="minorEastAsia" w:eastAsiaTheme="minorEastAsia" w:hAnsiTheme="minorEastAsia"/>
                <w:sz w:val="20"/>
                <w:lang w:val="sv-SE"/>
              </w:rPr>
            </w:pPr>
            <w:r w:rsidRPr="00E72B00">
              <w:rPr>
                <w:rFonts w:asciiTheme="minorEastAsia" w:eastAsiaTheme="minorEastAsia" w:hAnsiTheme="minorEastAsia"/>
                <w:sz w:val="20"/>
                <w:lang w:val="sv-SE"/>
              </w:rPr>
              <w:t>2</w:t>
            </w:r>
            <w:r w:rsidRPr="00E72B00">
              <w:rPr>
                <w:rFonts w:asciiTheme="minorEastAsia" w:eastAsiaTheme="minorEastAsia" w:hAnsiTheme="minorEastAsia" w:hint="eastAsia"/>
                <w:sz w:val="20"/>
                <w:lang w:val="sv-SE"/>
              </w:rPr>
              <w:t>：</w:t>
            </w:r>
            <w:r w:rsidRPr="00B31701">
              <w:rPr>
                <w:rFonts w:asciiTheme="minorEastAsia" w:eastAsiaTheme="minorEastAsia" w:hAnsiTheme="minorEastAsia" w:hint="eastAsia"/>
                <w:sz w:val="20"/>
                <w:lang w:val="sv-SE"/>
              </w:rPr>
              <w:t>文字提醒“</w:t>
            </w:r>
            <w:r>
              <w:rPr>
                <w:rFonts w:asciiTheme="minorEastAsia" w:eastAsiaTheme="minorEastAsia" w:hAnsiTheme="minorEastAsia" w:hint="eastAsia"/>
                <w:sz w:val="20"/>
                <w:lang w:val="sv-SE"/>
              </w:rPr>
              <w:t>手动操作E</w:t>
            </w:r>
            <w:r>
              <w:rPr>
                <w:rFonts w:asciiTheme="minorEastAsia" w:eastAsiaTheme="minorEastAsia" w:hAnsiTheme="minorEastAsia"/>
                <w:sz w:val="20"/>
                <w:lang w:val="sv-SE"/>
              </w:rPr>
              <w:t>PB开关功能失效</w:t>
            </w:r>
            <w:r w:rsidRPr="00B31701">
              <w:rPr>
                <w:rFonts w:asciiTheme="minorEastAsia" w:eastAsiaTheme="minorEastAsia" w:hAnsiTheme="minorEastAsia" w:hint="eastAsia"/>
                <w:sz w:val="20"/>
                <w:lang w:val="sv-SE"/>
              </w:rPr>
              <w:t>”</w:t>
            </w:r>
            <w:r w:rsidRPr="00E72B00">
              <w:rPr>
                <w:rFonts w:asciiTheme="minorEastAsia" w:eastAsiaTheme="minorEastAsia" w:hAnsiTheme="minorEastAsia"/>
                <w:sz w:val="20"/>
                <w:lang w:val="sv-SE"/>
              </w:rPr>
              <w:t xml:space="preserve"> </w:t>
            </w:r>
          </w:p>
          <w:p w14:paraId="2BA90EC1" w14:textId="77777777" w:rsidR="008B2F5B" w:rsidRPr="00B31701" w:rsidRDefault="008B2F5B" w:rsidP="00333060">
            <w:pPr>
              <w:pStyle w:val="HR"/>
              <w:spacing w:line="240" w:lineRule="auto"/>
              <w:ind w:firstLineChars="0" w:firstLine="0"/>
              <w:rPr>
                <w:rFonts w:asciiTheme="minorEastAsia" w:eastAsiaTheme="minorEastAsia" w:hAnsiTheme="minorEastAsia"/>
                <w:sz w:val="20"/>
                <w:lang w:val="sv-SE"/>
              </w:rPr>
            </w:pPr>
            <w:r w:rsidRPr="00B31701">
              <w:rPr>
                <w:rFonts w:asciiTheme="minorEastAsia" w:eastAsiaTheme="minorEastAsia" w:hAnsiTheme="minorEastAsia"/>
                <w:sz w:val="20"/>
                <w:lang w:val="sv-SE"/>
              </w:rPr>
              <w:t>1</w:t>
            </w:r>
            <w:r w:rsidRPr="00B31701">
              <w:rPr>
                <w:rFonts w:asciiTheme="minorEastAsia" w:eastAsiaTheme="minorEastAsia" w:hAnsiTheme="minorEastAsia" w:hint="eastAsia"/>
                <w:sz w:val="20"/>
                <w:lang w:val="sv-SE"/>
              </w:rPr>
              <w:t>：文字提醒“车间模式，</w:t>
            </w:r>
            <w:r>
              <w:rPr>
                <w:rFonts w:asciiTheme="minorEastAsia" w:eastAsiaTheme="minorEastAsia" w:hAnsiTheme="minorEastAsia" w:hint="eastAsia"/>
                <w:sz w:val="20"/>
                <w:lang w:val="sv-SE"/>
              </w:rPr>
              <w:t>熄火</w:t>
            </w:r>
            <w:r w:rsidRPr="00B31701">
              <w:rPr>
                <w:rFonts w:asciiTheme="minorEastAsia" w:eastAsiaTheme="minorEastAsia" w:hAnsiTheme="minorEastAsia" w:hint="eastAsia"/>
                <w:sz w:val="20"/>
                <w:lang w:val="sv-SE"/>
              </w:rPr>
              <w:t>自动驻车制动无法应用”</w:t>
            </w:r>
            <w:r w:rsidRPr="00B31701">
              <w:rPr>
                <w:rFonts w:asciiTheme="minorEastAsia" w:eastAsiaTheme="minorEastAsia" w:hAnsiTheme="minorEastAsia"/>
                <w:sz w:val="20"/>
                <w:lang w:val="sv-SE"/>
              </w:rPr>
              <w:t xml:space="preserve"> </w:t>
            </w:r>
          </w:p>
          <w:p w14:paraId="0FA7BCDC" w14:textId="77777777" w:rsidR="008B2F5B" w:rsidRDefault="008B2F5B" w:rsidP="00333060">
            <w:pPr>
              <w:pStyle w:val="HR"/>
              <w:spacing w:line="240" w:lineRule="auto"/>
              <w:ind w:firstLineChars="0" w:firstLine="0"/>
              <w:rPr>
                <w:rFonts w:asciiTheme="minorEastAsia" w:eastAsiaTheme="minorEastAsia" w:hAnsiTheme="minorEastAsia"/>
                <w:sz w:val="20"/>
                <w:lang w:val="sv-SE"/>
              </w:rPr>
            </w:pPr>
            <w:r>
              <w:rPr>
                <w:rFonts w:asciiTheme="minorEastAsia" w:eastAsiaTheme="minorEastAsia" w:hAnsiTheme="minorEastAsia"/>
                <w:sz w:val="20"/>
              </w:rPr>
              <w:lastRenderedPageBreak/>
              <w:t>仪表接收</w:t>
            </w:r>
            <w:r w:rsidRPr="00B31701">
              <w:rPr>
                <w:rFonts w:asciiTheme="minorEastAsia" w:eastAsiaTheme="minorEastAsia" w:hAnsiTheme="minorEastAsia"/>
                <w:sz w:val="20"/>
              </w:rPr>
              <w:t>EPB1</w:t>
            </w:r>
            <w:r>
              <w:rPr>
                <w:rFonts w:asciiTheme="minorEastAsia" w:eastAsiaTheme="minorEastAsia" w:hAnsiTheme="minorEastAsia" w:hint="eastAsia"/>
                <w:sz w:val="20"/>
              </w:rPr>
              <w:t>报文超时</w:t>
            </w:r>
            <w:r w:rsidRPr="00B31701">
              <w:rPr>
                <w:rFonts w:asciiTheme="minorEastAsia" w:eastAsiaTheme="minorEastAsia" w:hAnsiTheme="minorEastAsia" w:hint="eastAsia"/>
                <w:sz w:val="20"/>
                <w:lang w:val="sv-SE"/>
              </w:rPr>
              <w:t>：文字提醒“</w:t>
            </w:r>
            <w:r>
              <w:rPr>
                <w:rFonts w:asciiTheme="minorEastAsia" w:eastAsiaTheme="minorEastAsia" w:hAnsiTheme="minorEastAsia" w:hint="eastAsia"/>
                <w:sz w:val="20"/>
                <w:lang w:val="sv-SE"/>
              </w:rPr>
              <w:t>E</w:t>
            </w:r>
            <w:r>
              <w:rPr>
                <w:rFonts w:asciiTheme="minorEastAsia" w:eastAsiaTheme="minorEastAsia" w:hAnsiTheme="minorEastAsia"/>
                <w:sz w:val="20"/>
                <w:lang w:val="sv-SE"/>
              </w:rPr>
              <w:t>PB系统失效</w:t>
            </w:r>
            <w:r w:rsidRPr="00B31701">
              <w:rPr>
                <w:rFonts w:asciiTheme="minorEastAsia" w:eastAsiaTheme="minorEastAsia" w:hAnsiTheme="minorEastAsia" w:hint="eastAsia"/>
                <w:sz w:val="20"/>
                <w:lang w:val="sv-SE"/>
              </w:rPr>
              <w:t>”</w:t>
            </w:r>
            <w:r w:rsidRPr="00B31701">
              <w:rPr>
                <w:rFonts w:asciiTheme="minorEastAsia" w:eastAsiaTheme="minorEastAsia" w:hAnsiTheme="minorEastAsia"/>
                <w:sz w:val="20"/>
                <w:lang w:val="sv-SE"/>
              </w:rPr>
              <w:t xml:space="preserve"> </w:t>
            </w:r>
          </w:p>
          <w:p w14:paraId="310506FC" w14:textId="77777777" w:rsidR="008B2F5B" w:rsidRPr="00704B30" w:rsidRDefault="008B2F5B" w:rsidP="00333060">
            <w:pPr>
              <w:rPr>
                <w:rFonts w:asciiTheme="minorEastAsia" w:hAnsiTheme="minorEastAsia"/>
                <w:sz w:val="20"/>
                <w:lang w:eastAsia="zh-CN"/>
              </w:rPr>
            </w:pPr>
            <w:r w:rsidRPr="00844B7F">
              <w:rPr>
                <w:rFonts w:asciiTheme="minorEastAsia" w:hAnsiTheme="minorEastAsia" w:hint="eastAsia"/>
                <w:sz w:val="20"/>
                <w:lang w:eastAsia="zh-CN"/>
              </w:rPr>
              <w:t>仪表收到</w:t>
            </w:r>
            <w:r>
              <w:rPr>
                <w:rFonts w:asciiTheme="minorEastAsia" w:hAnsiTheme="minorEastAsia" w:hint="eastAsia"/>
                <w:sz w:val="20"/>
                <w:lang w:eastAsia="zh-CN"/>
              </w:rPr>
              <w:t>上述</w:t>
            </w:r>
            <w:r w:rsidRPr="00844B7F">
              <w:rPr>
                <w:rFonts w:asciiTheme="minorEastAsia" w:hAnsiTheme="minorEastAsia" w:hint="eastAsia"/>
                <w:sz w:val="20"/>
                <w:lang w:eastAsia="zh-CN"/>
              </w:rPr>
              <w:t>信号，同时增加</w:t>
            </w:r>
            <w:r>
              <w:rPr>
                <w:rFonts w:asciiTheme="minorEastAsia" w:hAnsiTheme="minorEastAsia" w:hint="eastAsia"/>
                <w:sz w:val="20"/>
                <w:lang w:eastAsia="zh-CN"/>
              </w:rPr>
              <w:t>蜂鸣器</w:t>
            </w:r>
            <w:r w:rsidRPr="00844B7F">
              <w:rPr>
                <w:rFonts w:asciiTheme="minorEastAsia" w:hAnsiTheme="minorEastAsia" w:hint="eastAsia"/>
                <w:sz w:val="20"/>
                <w:lang w:eastAsia="zh-CN"/>
              </w:rPr>
              <w:t>提醒驾驶员</w:t>
            </w:r>
            <w:r>
              <w:rPr>
                <w:rFonts w:asciiTheme="minorEastAsia" w:hAnsiTheme="minorEastAsia" w:hint="eastAsia"/>
                <w:sz w:val="20"/>
                <w:lang w:eastAsia="zh-CN"/>
              </w:rPr>
              <w:t>（</w:t>
            </w:r>
            <w:r w:rsidRPr="00844B7F">
              <w:rPr>
                <w:rFonts w:asciiTheme="minorEastAsia" w:hAnsiTheme="minorEastAsia" w:hint="eastAsia"/>
                <w:sz w:val="20"/>
                <w:lang w:eastAsia="zh-CN"/>
              </w:rPr>
              <w:t>持续时间3s</w:t>
            </w:r>
            <w:r>
              <w:rPr>
                <w:rFonts w:asciiTheme="minorEastAsia" w:hAnsiTheme="minorEastAsia"/>
                <w:sz w:val="20"/>
                <w:lang w:eastAsia="zh-CN"/>
              </w:rPr>
              <w:t>,</w:t>
            </w:r>
            <w:r>
              <w:rPr>
                <w:rFonts w:asciiTheme="minorEastAsia" w:hAnsiTheme="minorEastAsia" w:hint="eastAsia"/>
                <w:sz w:val="20"/>
                <w:lang w:eastAsia="zh-CN"/>
              </w:rPr>
              <w:t>频率1</w:t>
            </w:r>
            <w:r>
              <w:rPr>
                <w:rFonts w:asciiTheme="minorEastAsia" w:hAnsiTheme="minorEastAsia"/>
                <w:sz w:val="20"/>
                <w:lang w:eastAsia="zh-CN"/>
              </w:rPr>
              <w:t>H</w:t>
            </w:r>
            <w:r>
              <w:rPr>
                <w:rFonts w:asciiTheme="minorEastAsia" w:hAnsiTheme="minorEastAsia" w:hint="eastAsia"/>
                <w:sz w:val="20"/>
                <w:lang w:eastAsia="zh-CN"/>
              </w:rPr>
              <w:t>z，报文触发时间小于3s的，按照3s进行报警）</w:t>
            </w:r>
          </w:p>
        </w:tc>
      </w:tr>
      <w:tr w:rsidR="008B2F5B" w:rsidRPr="00B76A57" w14:paraId="4F2C3155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9B12338" w14:textId="77777777" w:rsidR="008B2F5B" w:rsidRPr="00B76A57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proofErr w:type="spellStart"/>
            <w:r w:rsidRPr="00B76A57">
              <w:rPr>
                <w:rFonts w:asciiTheme="minorEastAsia" w:hAnsiTheme="minorEastAsia" w:cs="Arial" w:hint="eastAsia"/>
                <w:b/>
                <w:bCs/>
                <w:sz w:val="20"/>
              </w:rPr>
              <w:lastRenderedPageBreak/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0BA0EAC5" w14:textId="77777777" w:rsidR="008B2F5B" w:rsidRPr="00B76A57" w:rsidRDefault="008B2F5B" w:rsidP="00333060">
            <w:pPr>
              <w:rPr>
                <w:rFonts w:asciiTheme="minorEastAsia" w:hAnsiTheme="minorEastAsia"/>
                <w:sz w:val="20"/>
                <w:lang w:eastAsia="zh-CN"/>
              </w:rPr>
            </w:pPr>
            <w:r w:rsidRPr="00B76A57">
              <w:rPr>
                <w:rFonts w:asciiTheme="minorEastAsia" w:hAnsiTheme="minorEastAsia" w:hint="eastAsia"/>
                <w:sz w:val="20"/>
                <w:lang w:eastAsia="zh-CN"/>
              </w:rPr>
              <w:t>以下任意条件满足时，退出</w:t>
            </w:r>
          </w:p>
          <w:p w14:paraId="375B4FB9" w14:textId="77777777" w:rsidR="008B2F5B" w:rsidRPr="00B76A57" w:rsidRDefault="008B2F5B" w:rsidP="00333060">
            <w:pPr>
              <w:rPr>
                <w:rFonts w:asciiTheme="minorEastAsia" w:hAnsiTheme="minorEastAsia" w:cs="Arial"/>
                <w:sz w:val="20"/>
                <w:lang w:eastAsia="zh-CN"/>
              </w:rPr>
            </w:pPr>
            <w:r w:rsidRPr="00844B7F">
              <w:rPr>
                <w:rFonts w:asciiTheme="minorEastAsia" w:hAnsiTheme="minorEastAsia" w:cs="Arial" w:hint="eastAsia"/>
                <w:sz w:val="20"/>
                <w:lang w:eastAsia="zh-CN"/>
              </w:rPr>
              <w:t>1.</w:t>
            </w:r>
            <w:r>
              <w:rPr>
                <w:rFonts w:asciiTheme="minorEastAsia" w:hAnsiTheme="minorEastAsia" w:cs="Arial"/>
                <w:sz w:val="20"/>
                <w:lang w:eastAsia="zh-CN"/>
              </w:rPr>
              <w:t>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lang w:eastAsia="zh-CN"/>
              </w:rPr>
              <w:t>电源断开</w:t>
            </w:r>
          </w:p>
          <w:p w14:paraId="450E42F9" w14:textId="77777777" w:rsidR="008B2F5B" w:rsidRPr="00B76A57" w:rsidRDefault="008B2F5B" w:rsidP="00333060">
            <w:pPr>
              <w:rPr>
                <w:rFonts w:asciiTheme="minorEastAsia" w:hAnsiTheme="minorEastAsia" w:cs="Arial"/>
                <w:sz w:val="20"/>
                <w:lang w:eastAsia="zh-CN"/>
              </w:rPr>
            </w:pPr>
            <w:r w:rsidRPr="00B76A57">
              <w:rPr>
                <w:rFonts w:asciiTheme="minorEastAsia" w:hAnsiTheme="minorEastAsia" w:cs="Arial" w:hint="eastAsia"/>
                <w:sz w:val="20"/>
                <w:lang w:eastAsia="zh-CN"/>
              </w:rPr>
              <w:t>2.</w:t>
            </w:r>
            <w:r>
              <w:rPr>
                <w:rFonts w:asciiTheme="minorEastAsia" w:hAnsiTheme="minorEastAsia" w:cs="Arial" w:hint="eastAsia"/>
                <w:sz w:val="20"/>
                <w:lang w:eastAsia="zh-CN"/>
              </w:rPr>
              <w:t>未收到信号或收到信号但无效</w:t>
            </w:r>
          </w:p>
        </w:tc>
      </w:tr>
      <w:tr w:rsidR="008B2F5B" w:rsidRPr="00B76A57" w14:paraId="16E7D472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D6D72C7" w14:textId="77777777" w:rsidR="008B2F5B" w:rsidRPr="00B76A57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proofErr w:type="spellStart"/>
            <w:r w:rsidRPr="00B76A57">
              <w:rPr>
                <w:rFonts w:asciiTheme="minorEastAsia" w:hAnsiTheme="minorEastAsia" w:cs="Arial" w:hint="eastAsia"/>
                <w:b/>
                <w:bCs/>
                <w:sz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1AD92186" w14:textId="77777777" w:rsidR="008B2F5B" w:rsidRPr="00B76A57" w:rsidRDefault="008B2F5B" w:rsidP="00333060">
            <w:pPr>
              <w:rPr>
                <w:rFonts w:asciiTheme="minorEastAsia" w:hAnsiTheme="minorEastAsia" w:cs="Arial"/>
                <w:sz w:val="20"/>
                <w:lang w:eastAsia="zh-CN"/>
              </w:rPr>
            </w:pPr>
            <w:r w:rsidRPr="00B76A57">
              <w:rPr>
                <w:rFonts w:asciiTheme="minorEastAsia" w:hAnsiTheme="minorEastAsia" w:cs="Arial" w:hint="eastAsia"/>
                <w:sz w:val="20"/>
                <w:lang w:eastAsia="zh-CN"/>
              </w:rPr>
              <w:t>总线：</w:t>
            </w:r>
          </w:p>
        </w:tc>
      </w:tr>
      <w:tr w:rsidR="008B2F5B" w:rsidRPr="00B76A57" w14:paraId="5B833EBF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6CDC6D2" w14:textId="77777777" w:rsidR="008B2F5B" w:rsidRPr="00B76A57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proofErr w:type="spellStart"/>
            <w:r w:rsidRPr="00B76A57">
              <w:rPr>
                <w:rFonts w:asciiTheme="minorEastAsia" w:hAnsiTheme="minorEastAsia" w:cs="Arial" w:hint="eastAsia"/>
                <w:b/>
                <w:bCs/>
                <w:sz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2F5142FA" w14:textId="77777777" w:rsidR="008B2F5B" w:rsidRPr="00B76A57" w:rsidRDefault="008B2F5B" w:rsidP="00333060">
            <w:pPr>
              <w:spacing w:after="120"/>
              <w:jc w:val="both"/>
              <w:rPr>
                <w:rFonts w:asciiTheme="minorEastAsia" w:hAnsiTheme="minorEastAsia" w:cs="Arial"/>
                <w:sz w:val="20"/>
                <w:lang w:eastAsia="zh-CN"/>
              </w:rPr>
            </w:pPr>
          </w:p>
        </w:tc>
      </w:tr>
      <w:tr w:rsidR="008B2F5B" w:rsidRPr="00B76A57" w14:paraId="1AF6E8AA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50AFBA1" w14:textId="77777777" w:rsidR="008B2F5B" w:rsidRPr="00B76A57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 w:rsidRPr="00B76A57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21642BF4" w14:textId="77777777" w:rsidR="008B2F5B" w:rsidRPr="00B76A57" w:rsidRDefault="008B2F5B" w:rsidP="00333060">
            <w:pPr>
              <w:spacing w:after="120"/>
              <w:jc w:val="both"/>
              <w:rPr>
                <w:rFonts w:asciiTheme="minorEastAsia" w:hAnsiTheme="minorEastAsia" w:cs="Arial"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lang w:eastAsia="zh-CN"/>
              </w:rPr>
              <w:t>仪表</w:t>
            </w:r>
            <w:r w:rsidRPr="00B76A57">
              <w:rPr>
                <w:rFonts w:asciiTheme="minorEastAsia" w:hAnsiTheme="minorEastAsia" w:cs="Arial" w:hint="eastAsia"/>
                <w:sz w:val="20"/>
                <w:lang w:eastAsia="zh-CN"/>
              </w:rPr>
              <w:t>ON</w:t>
            </w:r>
            <w:proofErr w:type="gramStart"/>
            <w:r w:rsidRPr="00B76A57">
              <w:rPr>
                <w:rFonts w:asciiTheme="minorEastAsia" w:hAnsiTheme="minorEastAsia" w:cs="Arial" w:hint="eastAsia"/>
                <w:sz w:val="20"/>
                <w:lang w:eastAsia="zh-CN"/>
              </w:rPr>
              <w:t>档电</w:t>
            </w:r>
            <w:proofErr w:type="gramEnd"/>
          </w:p>
        </w:tc>
      </w:tr>
      <w:tr w:rsidR="008B2F5B" w:rsidRPr="00B76A57" w14:paraId="4C384A31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D487E01" w14:textId="77777777" w:rsidR="008B2F5B" w:rsidRPr="00B76A57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 w:rsidRPr="00B76A57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3116A157" w14:textId="77777777" w:rsidR="008B2F5B" w:rsidRPr="00B76A57" w:rsidRDefault="008B2F5B" w:rsidP="00333060">
            <w:pPr>
              <w:spacing w:after="120"/>
              <w:jc w:val="both"/>
              <w:rPr>
                <w:rFonts w:asciiTheme="minorEastAsia" w:hAnsiTheme="minorEastAsia" w:cs="Arial"/>
                <w:sz w:val="20"/>
                <w:lang w:eastAsia="zh-CN"/>
              </w:rPr>
            </w:pPr>
          </w:p>
        </w:tc>
      </w:tr>
      <w:tr w:rsidR="008B2F5B" w:rsidRPr="00B76A57" w14:paraId="610D219A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6830D7F" w14:textId="77777777" w:rsidR="008B2F5B" w:rsidRPr="00B76A57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 w:rsidRPr="00B76A57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0CA996DC" w14:textId="77777777" w:rsidR="008B2F5B" w:rsidRPr="00B76A57" w:rsidRDefault="008B2F5B" w:rsidP="00333060">
            <w:pPr>
              <w:pStyle w:val="HR"/>
              <w:ind w:firstLineChars="0"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 w:val="20"/>
                <w:szCs w:val="20"/>
              </w:rPr>
              <w:t>仪表需要识别车辆是否匹配E</w:t>
            </w:r>
            <w:r>
              <w:rPr>
                <w:rFonts w:asciiTheme="minorEastAsia" w:eastAsiaTheme="minorEastAsia" w:hAnsiTheme="minorEastAsia"/>
                <w:sz w:val="20"/>
                <w:szCs w:val="20"/>
              </w:rPr>
              <w:t>PB,</w:t>
            </w:r>
            <w:r>
              <w:rPr>
                <w:rFonts w:asciiTheme="minorEastAsia" w:eastAsiaTheme="minorEastAsia" w:hAnsiTheme="minorEastAsia" w:hint="eastAsia"/>
                <w:sz w:val="20"/>
                <w:szCs w:val="20"/>
              </w:rPr>
              <w:t>如车辆配置E</w:t>
            </w:r>
            <w:r>
              <w:rPr>
                <w:rFonts w:asciiTheme="minorEastAsia" w:eastAsiaTheme="minorEastAsia" w:hAnsiTheme="minorEastAsia"/>
                <w:sz w:val="20"/>
                <w:szCs w:val="20"/>
              </w:rPr>
              <w:t>PB</w:t>
            </w:r>
            <w:r>
              <w:rPr>
                <w:rFonts w:asciiTheme="minorEastAsia" w:eastAsiaTheme="minorEastAsia" w:hAnsiTheme="minorEastAsia" w:hint="eastAsia"/>
                <w:sz w:val="20"/>
                <w:szCs w:val="20"/>
              </w:rPr>
              <w:t>系统的车辆检测到E</w:t>
            </w:r>
            <w:r>
              <w:rPr>
                <w:rFonts w:asciiTheme="minorEastAsia" w:eastAsiaTheme="minorEastAsia" w:hAnsiTheme="minorEastAsia"/>
                <w:sz w:val="20"/>
                <w:szCs w:val="20"/>
              </w:rPr>
              <w:t>PB1</w:t>
            </w:r>
            <w:r>
              <w:rPr>
                <w:rFonts w:asciiTheme="minorEastAsia" w:eastAsiaTheme="minorEastAsia" w:hAnsiTheme="minorEastAsia" w:hint="eastAsia"/>
                <w:sz w:val="20"/>
                <w:szCs w:val="20"/>
              </w:rPr>
              <w:t>信号超时，需要文字提醒</w:t>
            </w:r>
            <w:r w:rsidRPr="00B346D5">
              <w:rPr>
                <w:rFonts w:asciiTheme="minorEastAsia" w:eastAsiaTheme="minorEastAsia" w:hAnsiTheme="minorEastAsia" w:hint="eastAsia"/>
                <w:sz w:val="20"/>
                <w:szCs w:val="20"/>
              </w:rPr>
              <w:t>“</w:t>
            </w:r>
            <w:r>
              <w:rPr>
                <w:rFonts w:asciiTheme="minorEastAsia" w:eastAsiaTheme="minorEastAsia" w:hAnsiTheme="minorEastAsia" w:hint="eastAsia"/>
                <w:sz w:val="20"/>
                <w:lang w:val="sv-SE"/>
              </w:rPr>
              <w:t>E</w:t>
            </w:r>
            <w:r>
              <w:rPr>
                <w:rFonts w:asciiTheme="minorEastAsia" w:eastAsiaTheme="minorEastAsia" w:hAnsiTheme="minorEastAsia"/>
                <w:sz w:val="20"/>
                <w:lang w:val="sv-SE"/>
              </w:rPr>
              <w:t>PB系统失效</w:t>
            </w:r>
            <w:r w:rsidRPr="00B346D5">
              <w:rPr>
                <w:rFonts w:asciiTheme="minorEastAsia" w:eastAsiaTheme="minorEastAsia" w:hAnsiTheme="minorEastAsia" w:hint="eastAsia"/>
                <w:sz w:val="20"/>
                <w:szCs w:val="20"/>
              </w:rPr>
              <w:t>”</w:t>
            </w:r>
          </w:p>
        </w:tc>
      </w:tr>
      <w:tr w:rsidR="008B2F5B" w:rsidRPr="00B76A57" w14:paraId="13D82582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FCF0D2D" w14:textId="77777777" w:rsidR="008B2F5B" w:rsidRPr="00B76A57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相关资料</w:t>
            </w:r>
          </w:p>
        </w:tc>
        <w:tc>
          <w:tcPr>
            <w:tcW w:w="7654" w:type="dxa"/>
            <w:vAlign w:val="center"/>
          </w:tcPr>
          <w:p w14:paraId="55395754" w14:textId="77777777" w:rsidR="008B2F5B" w:rsidRPr="00B76A57" w:rsidRDefault="008B2F5B" w:rsidP="00333060">
            <w:pPr>
              <w:pStyle w:val="HR"/>
              <w:ind w:firstLineChars="0"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</w:tr>
      <w:tr w:rsidR="008B2F5B" w:rsidRPr="00B76A57" w14:paraId="214EE325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623A698" w14:textId="77777777" w:rsidR="008B2F5B" w:rsidRPr="00B76A57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历史失效</w:t>
            </w:r>
          </w:p>
        </w:tc>
        <w:tc>
          <w:tcPr>
            <w:tcW w:w="7654" w:type="dxa"/>
            <w:vAlign w:val="center"/>
          </w:tcPr>
          <w:p w14:paraId="00BB022B" w14:textId="77777777" w:rsidR="008B2F5B" w:rsidRPr="00F754D4" w:rsidRDefault="008B2F5B" w:rsidP="00333060">
            <w:pPr>
              <w:pStyle w:val="HR"/>
              <w:ind w:firstLineChars="0" w:firstLine="0"/>
              <w:rPr>
                <w:rFonts w:asciiTheme="minorEastAsia" w:eastAsiaTheme="minorEastAsia" w:hAnsiTheme="minorEastAsia"/>
                <w:sz w:val="20"/>
                <w:szCs w:val="20"/>
                <w:highlight w:val="yellow"/>
              </w:rPr>
            </w:pPr>
          </w:p>
        </w:tc>
      </w:tr>
      <w:tr w:rsidR="008B2F5B" w:rsidRPr="00B76A57" w14:paraId="5C704639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A6CCCC5" w14:textId="77777777" w:rsidR="008B2F5B" w:rsidRPr="00B76A57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验证要求</w:t>
            </w:r>
          </w:p>
        </w:tc>
        <w:tc>
          <w:tcPr>
            <w:tcW w:w="7654" w:type="dxa"/>
            <w:vAlign w:val="center"/>
          </w:tcPr>
          <w:p w14:paraId="6AF88E19" w14:textId="77777777" w:rsidR="008B2F5B" w:rsidRPr="00631C72" w:rsidRDefault="008B2F5B" w:rsidP="00333060">
            <w:pPr>
              <w:pStyle w:val="HR"/>
              <w:ind w:firstLineChars="0" w:firstLine="0"/>
              <w:rPr>
                <w:rFonts w:asciiTheme="minorEastAsia" w:eastAsiaTheme="minorEastAsia" w:hAnsiTheme="minorEastAsia"/>
                <w:sz w:val="20"/>
                <w:szCs w:val="20"/>
                <w:highlight w:val="yellow"/>
              </w:rPr>
            </w:pPr>
          </w:p>
        </w:tc>
      </w:tr>
    </w:tbl>
    <w:p w14:paraId="2B9F4663" w14:textId="77777777" w:rsidR="008B2F5B" w:rsidRPr="00421062" w:rsidRDefault="008B2F5B" w:rsidP="008B2F5B">
      <w:pPr>
        <w:pStyle w:val="3"/>
        <w:spacing w:after="120"/>
        <w:ind w:left="722" w:hanging="722"/>
        <w:rPr>
          <w:rFonts w:asciiTheme="minorEastAsia" w:eastAsiaTheme="minorEastAsia" w:hAnsiTheme="minorEastAsia"/>
          <w:highlight w:val="yellow"/>
          <w:lang w:val="en-US" w:eastAsia="zh-CN"/>
        </w:rPr>
      </w:pPr>
      <w:r w:rsidRPr="00D52326">
        <w:rPr>
          <w:rFonts w:asciiTheme="minorEastAsia" w:hAnsiTheme="minorEastAsia" w:hint="eastAsia"/>
          <w:highlight w:val="yellow"/>
          <w:lang w:val="en-US" w:eastAsia="zh-CN"/>
        </w:rPr>
        <w:t>驻车制动挂车测试激活状态指示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8B2F5B" w:rsidRPr="00B76A57" w14:paraId="3F8D5BB6" w14:textId="77777777" w:rsidTr="00333060">
        <w:trPr>
          <w:trHeight w:val="443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F42A481" w14:textId="77777777" w:rsidR="008B2F5B" w:rsidRPr="00B76A57" w:rsidRDefault="008B2F5B" w:rsidP="00333060">
            <w:pPr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proofErr w:type="spellStart"/>
            <w:r w:rsidRPr="00B76A57">
              <w:rPr>
                <w:rFonts w:asciiTheme="minorEastAsia" w:hAnsiTheme="minorEastAsia" w:cs="Arial" w:hint="eastAsia"/>
                <w:b/>
                <w:bCs/>
                <w:sz w:val="20"/>
              </w:rPr>
              <w:t>功能名称</w:t>
            </w:r>
            <w:proofErr w:type="spellEnd"/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0AAD9081" w14:textId="77777777" w:rsidR="008B2F5B" w:rsidRPr="00B76A57" w:rsidRDefault="008B2F5B" w:rsidP="00333060">
            <w:pPr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驻车制动指示</w:t>
            </w:r>
          </w:p>
        </w:tc>
      </w:tr>
      <w:tr w:rsidR="008B2F5B" w:rsidRPr="00B76A57" w14:paraId="7913066C" w14:textId="77777777" w:rsidTr="00333060">
        <w:trPr>
          <w:trHeight w:val="453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D042D76" w14:textId="77777777" w:rsidR="008B2F5B" w:rsidRPr="00B76A57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proofErr w:type="spellStart"/>
            <w:r w:rsidRPr="00B76A57">
              <w:rPr>
                <w:rFonts w:asciiTheme="minorEastAsia" w:hAnsiTheme="minorEastAsia" w:cs="Arial" w:hint="eastAsia"/>
                <w:b/>
                <w:bCs/>
                <w:sz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1450C144" w14:textId="77777777" w:rsidR="008B2F5B" w:rsidRPr="00B76A57" w:rsidRDefault="008B2F5B" w:rsidP="00333060">
            <w:pPr>
              <w:rPr>
                <w:rFonts w:asciiTheme="minorEastAsia" w:hAnsiTheme="minorEastAsia" w:cs="Arial"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lang w:eastAsia="zh-CN"/>
              </w:rPr>
              <w:t>指示E</w:t>
            </w:r>
            <w:r>
              <w:rPr>
                <w:rFonts w:asciiTheme="minorEastAsia" w:hAnsiTheme="minorEastAsia" w:cs="Arial"/>
                <w:sz w:val="20"/>
                <w:lang w:eastAsia="zh-CN"/>
              </w:rPr>
              <w:t>PB</w:t>
            </w:r>
            <w:r w:rsidRPr="00242A63">
              <w:rPr>
                <w:rFonts w:asciiTheme="minorEastAsia" w:hAnsiTheme="minorEastAsia" w:cs="Arial" w:hint="eastAsia"/>
                <w:sz w:val="20"/>
                <w:lang w:eastAsia="zh-CN"/>
              </w:rPr>
              <w:t>驻车制动</w:t>
            </w:r>
            <w:r w:rsidRPr="00E9678C">
              <w:rPr>
                <w:rFonts w:asciiTheme="minorEastAsia" w:hAnsiTheme="minorEastAsia" w:cs="Arial" w:hint="eastAsia"/>
                <w:sz w:val="20"/>
                <w:lang w:eastAsia="zh-CN"/>
              </w:rPr>
              <w:t>挂车测试激活状态</w:t>
            </w:r>
          </w:p>
        </w:tc>
      </w:tr>
      <w:tr w:rsidR="008B2F5B" w:rsidRPr="00B76A57" w14:paraId="345BDABF" w14:textId="77777777" w:rsidTr="00333060">
        <w:trPr>
          <w:trHeight w:val="1821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9EA4A54" w14:textId="77777777" w:rsidR="008B2F5B" w:rsidRPr="00B76A57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proofErr w:type="spellStart"/>
            <w:r w:rsidRPr="00B76A57">
              <w:rPr>
                <w:rFonts w:asciiTheme="minorEastAsia" w:hAnsiTheme="minorEastAsia" w:cs="Arial" w:hint="eastAsia"/>
                <w:b/>
                <w:bCs/>
                <w:sz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5C326456" w14:textId="77777777" w:rsidR="008B2F5B" w:rsidRPr="00B76A57" w:rsidRDefault="008B2F5B" w:rsidP="00333060">
            <w:pPr>
              <w:rPr>
                <w:rFonts w:asciiTheme="minorEastAsia" w:hAnsiTheme="minorEastAsia"/>
                <w:sz w:val="20"/>
                <w:lang w:eastAsia="zh-CN"/>
              </w:rPr>
            </w:pPr>
            <w:r w:rsidRPr="00B76A57">
              <w:rPr>
                <w:rFonts w:asciiTheme="minorEastAsia" w:hAnsiTheme="minorEastAsia" w:hint="eastAsia"/>
                <w:sz w:val="20"/>
                <w:lang w:eastAsia="zh-CN"/>
              </w:rPr>
              <w:t>以下所有条件满足时，进入</w:t>
            </w:r>
          </w:p>
          <w:p w14:paraId="14401FB2" w14:textId="77777777" w:rsidR="008B2F5B" w:rsidRPr="00B76A57" w:rsidRDefault="008B2F5B" w:rsidP="00333060">
            <w:pPr>
              <w:rPr>
                <w:rFonts w:asciiTheme="minorEastAsia" w:hAnsiTheme="minorEastAsia"/>
                <w:sz w:val="20"/>
                <w:lang w:eastAsia="zh-CN"/>
              </w:rPr>
            </w:pPr>
            <w:r w:rsidRPr="00B76A57">
              <w:rPr>
                <w:rFonts w:asciiTheme="minorEastAsia" w:hAnsiTheme="minorEastAsia" w:cs="Arial" w:hint="eastAsia"/>
                <w:sz w:val="20"/>
                <w:lang w:eastAsia="zh-CN"/>
              </w:rPr>
              <w:t>1.</w:t>
            </w:r>
            <w:r>
              <w:rPr>
                <w:rFonts w:asciiTheme="minorEastAsia" w:hAnsiTheme="minorEastAsia" w:cs="Arial" w:hint="eastAsia"/>
                <w:sz w:val="20"/>
                <w:lang w:eastAsia="zh-CN"/>
              </w:rPr>
              <w:t>仪表ON档电</w:t>
            </w:r>
            <w:r w:rsidRPr="00B76A57">
              <w:rPr>
                <w:rFonts w:asciiTheme="minorEastAsia" w:hAnsiTheme="minorEastAsia" w:cs="Arial" w:hint="eastAsia"/>
                <w:sz w:val="20"/>
                <w:lang w:eastAsia="zh-CN"/>
              </w:rPr>
              <w:t>；</w:t>
            </w:r>
          </w:p>
          <w:p w14:paraId="7B0CAB14" w14:textId="77777777" w:rsidR="008B2F5B" w:rsidRPr="00B76A57" w:rsidRDefault="008B2F5B" w:rsidP="00333060">
            <w:pPr>
              <w:rPr>
                <w:rFonts w:asciiTheme="minorEastAsia" w:hAnsiTheme="minorEastAsia"/>
                <w:sz w:val="20"/>
                <w:lang w:eastAsia="zh-CN"/>
              </w:rPr>
            </w:pPr>
            <w:r w:rsidRPr="00B76A57">
              <w:rPr>
                <w:rFonts w:asciiTheme="minorEastAsia" w:hAnsiTheme="minorEastAsia" w:hint="eastAsia"/>
                <w:sz w:val="20"/>
                <w:lang w:eastAsia="zh-CN"/>
              </w:rPr>
              <w:t>2.</w:t>
            </w:r>
            <w:r w:rsidRPr="00D60A52">
              <w:rPr>
                <w:rFonts w:asciiTheme="minorEastAsia" w:hAnsiTheme="minorEastAsia" w:hint="eastAsia"/>
                <w:sz w:val="20"/>
                <w:lang w:eastAsia="zh-CN"/>
              </w:rPr>
              <w:t xml:space="preserve"> EPB</w:t>
            </w:r>
            <w:r>
              <w:rPr>
                <w:rFonts w:asciiTheme="minorEastAsia" w:hAnsiTheme="minorEastAsia" w:hint="eastAsia"/>
                <w:sz w:val="20"/>
                <w:lang w:eastAsia="zh-CN"/>
              </w:rPr>
              <w:t>挂</w:t>
            </w:r>
            <w:r w:rsidRPr="00E9678C">
              <w:rPr>
                <w:rFonts w:asciiTheme="minorEastAsia" w:hAnsiTheme="minorEastAsia" w:hint="eastAsia"/>
                <w:sz w:val="20"/>
                <w:lang w:eastAsia="zh-CN"/>
              </w:rPr>
              <w:t>车测试激活状态</w:t>
            </w:r>
            <w:r>
              <w:rPr>
                <w:rFonts w:asciiTheme="minorEastAsia" w:hAnsiTheme="minorEastAsia" w:hint="eastAsia"/>
                <w:sz w:val="20"/>
                <w:lang w:eastAsia="zh-CN"/>
              </w:rPr>
              <w:t>有效</w:t>
            </w:r>
            <w:r w:rsidRPr="00B76A57">
              <w:rPr>
                <w:rFonts w:asciiTheme="minorEastAsia" w:hAnsiTheme="minorEastAsia" w:hint="eastAsia"/>
                <w:sz w:val="20"/>
                <w:lang w:eastAsia="zh-CN"/>
              </w:rPr>
              <w:t>信号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165"/>
              <w:gridCol w:w="848"/>
              <w:gridCol w:w="851"/>
              <w:gridCol w:w="709"/>
              <w:gridCol w:w="1560"/>
              <w:gridCol w:w="2295"/>
            </w:tblGrid>
            <w:tr w:rsidR="008B2F5B" w:rsidRPr="00B76A57" w14:paraId="42CF4535" w14:textId="77777777" w:rsidTr="00333060">
              <w:tc>
                <w:tcPr>
                  <w:tcW w:w="784" w:type="pct"/>
                  <w:shd w:val="clear" w:color="auto" w:fill="D9D9D9" w:themeFill="background1" w:themeFillShade="D9"/>
                  <w:vAlign w:val="center"/>
                </w:tcPr>
                <w:p w14:paraId="300C200B" w14:textId="77777777" w:rsidR="008B2F5B" w:rsidRPr="00B76A57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B76A57">
                    <w:rPr>
                      <w:rFonts w:asciiTheme="minorEastAsia" w:eastAsiaTheme="minorEastAsia" w:hAnsiTheme="minorEastAsia" w:hint="eastAsia"/>
                      <w:sz w:val="20"/>
                    </w:rPr>
                    <w:t>ID</w:t>
                  </w:r>
                </w:p>
              </w:tc>
              <w:tc>
                <w:tcPr>
                  <w:tcW w:w="571" w:type="pct"/>
                  <w:shd w:val="clear" w:color="auto" w:fill="D9D9D9" w:themeFill="background1" w:themeFillShade="D9"/>
                  <w:vAlign w:val="center"/>
                </w:tcPr>
                <w:p w14:paraId="5C36108C" w14:textId="77777777" w:rsidR="008B2F5B" w:rsidRPr="00B76A57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周期</w:t>
                  </w:r>
                </w:p>
              </w:tc>
              <w:tc>
                <w:tcPr>
                  <w:tcW w:w="573" w:type="pct"/>
                  <w:shd w:val="clear" w:color="auto" w:fill="D9D9D9" w:themeFill="background1" w:themeFillShade="D9"/>
                  <w:vAlign w:val="center"/>
                </w:tcPr>
                <w:p w14:paraId="2125C0CC" w14:textId="77777777" w:rsidR="008B2F5B" w:rsidRPr="00B76A57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B76A57">
                    <w:rPr>
                      <w:rFonts w:asciiTheme="minorEastAsia" w:eastAsiaTheme="minorEastAsia" w:hAnsiTheme="minorEastAsia"/>
                      <w:sz w:val="20"/>
                    </w:rPr>
                    <w:t>字节</w:t>
                  </w:r>
                </w:p>
              </w:tc>
              <w:tc>
                <w:tcPr>
                  <w:tcW w:w="477" w:type="pct"/>
                  <w:shd w:val="clear" w:color="auto" w:fill="D9D9D9" w:themeFill="background1" w:themeFillShade="D9"/>
                  <w:vAlign w:val="center"/>
                </w:tcPr>
                <w:p w14:paraId="40622834" w14:textId="77777777" w:rsidR="008B2F5B" w:rsidRPr="00B76A57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B76A57">
                    <w:rPr>
                      <w:rFonts w:asciiTheme="minorEastAsia" w:eastAsiaTheme="minorEastAsia" w:hAnsiTheme="minorEastAsia"/>
                      <w:sz w:val="20"/>
                    </w:rPr>
                    <w:t>位</w:t>
                  </w:r>
                </w:p>
              </w:tc>
              <w:tc>
                <w:tcPr>
                  <w:tcW w:w="1050" w:type="pct"/>
                  <w:shd w:val="clear" w:color="auto" w:fill="D9D9D9" w:themeFill="background1" w:themeFillShade="D9"/>
                  <w:vAlign w:val="center"/>
                </w:tcPr>
                <w:p w14:paraId="10AD216B" w14:textId="77777777" w:rsidR="008B2F5B" w:rsidRPr="00B76A57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信号</w:t>
                  </w:r>
                </w:p>
              </w:tc>
              <w:tc>
                <w:tcPr>
                  <w:tcW w:w="1546" w:type="pct"/>
                  <w:shd w:val="clear" w:color="auto" w:fill="D9D9D9" w:themeFill="background1" w:themeFillShade="D9"/>
                  <w:vAlign w:val="center"/>
                </w:tcPr>
                <w:p w14:paraId="5CE7C722" w14:textId="77777777" w:rsidR="008B2F5B" w:rsidRPr="00B76A57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B76A57">
                    <w:rPr>
                      <w:rFonts w:asciiTheme="minorEastAsia" w:eastAsiaTheme="minorEastAsia" w:hAnsiTheme="minorEastAsia"/>
                      <w:sz w:val="20"/>
                    </w:rPr>
                    <w:t>备注</w:t>
                  </w:r>
                </w:p>
              </w:tc>
            </w:tr>
            <w:tr w:rsidR="008B2F5B" w:rsidRPr="00B76A57" w14:paraId="387F7BFA" w14:textId="77777777" w:rsidTr="00333060">
              <w:tc>
                <w:tcPr>
                  <w:tcW w:w="784" w:type="pct"/>
                  <w:shd w:val="clear" w:color="auto" w:fill="auto"/>
                  <w:vAlign w:val="center"/>
                </w:tcPr>
                <w:p w14:paraId="249EE4A3" w14:textId="77777777" w:rsidR="008B2F5B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D11EDB">
                    <w:rPr>
                      <w:rFonts w:asciiTheme="minorEastAsia" w:eastAsiaTheme="minorEastAsia" w:hAnsiTheme="minorEastAsia"/>
                      <w:sz w:val="20"/>
                    </w:rPr>
                    <w:t>EPB1</w:t>
                  </w:r>
                </w:p>
                <w:p w14:paraId="7EB607A5" w14:textId="77777777" w:rsidR="008B2F5B" w:rsidRPr="00B76A57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D11EDB">
                    <w:rPr>
                      <w:rFonts w:asciiTheme="minorEastAsia" w:eastAsiaTheme="minorEastAsia" w:hAnsiTheme="minorEastAsia"/>
                      <w:sz w:val="20"/>
                    </w:rPr>
                    <w:t>18FF3C50</w:t>
                  </w:r>
                </w:p>
              </w:tc>
              <w:tc>
                <w:tcPr>
                  <w:tcW w:w="571" w:type="pct"/>
                  <w:shd w:val="clear" w:color="auto" w:fill="auto"/>
                  <w:vAlign w:val="center"/>
                </w:tcPr>
                <w:p w14:paraId="28503B41" w14:textId="77777777" w:rsidR="008B2F5B" w:rsidRPr="00B76A57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100ms</w:t>
                  </w:r>
                </w:p>
              </w:tc>
              <w:tc>
                <w:tcPr>
                  <w:tcW w:w="573" w:type="pct"/>
                  <w:shd w:val="clear" w:color="auto" w:fill="auto"/>
                  <w:vAlign w:val="center"/>
                </w:tcPr>
                <w:p w14:paraId="28FDFF43" w14:textId="77777777" w:rsidR="008B2F5B" w:rsidRPr="00B76A57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/>
                      <w:sz w:val="20"/>
                    </w:rPr>
                    <w:t>7</w:t>
                  </w:r>
                </w:p>
              </w:tc>
              <w:tc>
                <w:tcPr>
                  <w:tcW w:w="477" w:type="pct"/>
                  <w:shd w:val="clear" w:color="auto" w:fill="auto"/>
                  <w:vAlign w:val="center"/>
                </w:tcPr>
                <w:p w14:paraId="33366E3B" w14:textId="77777777" w:rsidR="008B2F5B" w:rsidRPr="00B76A57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1-</w:t>
                  </w:r>
                  <w:r>
                    <w:rPr>
                      <w:rFonts w:asciiTheme="minorEastAsia" w:eastAsiaTheme="minorEastAsia" w:hAnsiTheme="minorEastAsia"/>
                      <w:sz w:val="20"/>
                    </w:rPr>
                    <w:t>2</w:t>
                  </w:r>
                </w:p>
              </w:tc>
              <w:tc>
                <w:tcPr>
                  <w:tcW w:w="1050" w:type="pct"/>
                  <w:vAlign w:val="center"/>
                </w:tcPr>
                <w:p w14:paraId="4A2F8C73" w14:textId="77777777" w:rsidR="008B2F5B" w:rsidRPr="00B76A57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hAnsiTheme="minorEastAsia" w:cs="Arial" w:hint="eastAsia"/>
                      <w:sz w:val="20"/>
                      <w:szCs w:val="20"/>
                    </w:rPr>
                    <w:t>E</w:t>
                  </w:r>
                  <w:r>
                    <w:rPr>
                      <w:rFonts w:asciiTheme="minorEastAsia" w:hAnsiTheme="minorEastAsia" w:cs="Arial"/>
                      <w:sz w:val="20"/>
                      <w:szCs w:val="20"/>
                    </w:rPr>
                    <w:t>PB</w:t>
                  </w:r>
                  <w:r w:rsidRPr="00E9678C">
                    <w:rPr>
                      <w:rFonts w:asciiTheme="minorEastAsia" w:hAnsiTheme="minorEastAsia" w:cs="Arial" w:hint="eastAsia"/>
                      <w:sz w:val="20"/>
                      <w:szCs w:val="20"/>
                    </w:rPr>
                    <w:t>挂车测试激活状态</w:t>
                  </w:r>
                </w:p>
              </w:tc>
              <w:tc>
                <w:tcPr>
                  <w:tcW w:w="1546" w:type="pct"/>
                  <w:shd w:val="clear" w:color="auto" w:fill="auto"/>
                  <w:vAlign w:val="center"/>
                </w:tcPr>
                <w:p w14:paraId="1D2BE867" w14:textId="77777777" w:rsidR="008B2F5B" w:rsidRPr="00B76A57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/>
                      <w:sz w:val="20"/>
                    </w:rPr>
                    <w:t>1</w:t>
                  </w: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：文字提醒</w:t>
                  </w:r>
                </w:p>
              </w:tc>
            </w:tr>
          </w:tbl>
          <w:p w14:paraId="0DC40761" w14:textId="77777777" w:rsidR="008B2F5B" w:rsidRPr="00B76A57" w:rsidRDefault="008B2F5B" w:rsidP="00333060">
            <w:pPr>
              <w:rPr>
                <w:rFonts w:asciiTheme="minorEastAsia" w:hAnsiTheme="minorEastAsia"/>
                <w:sz w:val="20"/>
                <w:lang w:eastAsia="zh-CN"/>
              </w:rPr>
            </w:pPr>
          </w:p>
        </w:tc>
      </w:tr>
      <w:tr w:rsidR="008B2F5B" w:rsidRPr="00B76A57" w14:paraId="058BADAE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2E3A84E" w14:textId="77777777" w:rsidR="008B2F5B" w:rsidRPr="00B76A57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proofErr w:type="spellStart"/>
            <w:r w:rsidRPr="00B76A57">
              <w:rPr>
                <w:rFonts w:asciiTheme="minorEastAsia" w:hAnsiTheme="minorEastAsia" w:cs="Arial" w:hint="eastAsia"/>
                <w:b/>
                <w:bCs/>
                <w:sz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32BC86C9" w14:textId="77777777" w:rsidR="008B2F5B" w:rsidRPr="00B76A57" w:rsidRDefault="008B2F5B" w:rsidP="00333060">
            <w:pPr>
              <w:rPr>
                <w:rFonts w:asciiTheme="minorEastAsia" w:hAnsiTheme="minorEastAsia" w:cs="Arial"/>
                <w:sz w:val="20"/>
                <w:lang w:eastAsia="zh-CN"/>
              </w:rPr>
            </w:pPr>
          </w:p>
        </w:tc>
      </w:tr>
      <w:tr w:rsidR="008B2F5B" w:rsidRPr="00B76A57" w14:paraId="0FB7E05A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A92ABD3" w14:textId="77777777" w:rsidR="008B2F5B" w:rsidRPr="00B31701" w:rsidRDefault="008B2F5B" w:rsidP="00333060">
            <w:pPr>
              <w:pStyle w:val="HR"/>
              <w:spacing w:line="240" w:lineRule="auto"/>
              <w:ind w:firstLineChars="0" w:firstLine="0"/>
              <w:rPr>
                <w:rFonts w:asciiTheme="minorEastAsia" w:eastAsiaTheme="minorEastAsia" w:hAnsiTheme="minorEastAsia"/>
                <w:sz w:val="20"/>
                <w:lang w:val="sv-SE"/>
              </w:rPr>
            </w:pPr>
            <w:r w:rsidRPr="00B31701">
              <w:rPr>
                <w:rFonts w:asciiTheme="minorEastAsia" w:eastAsiaTheme="minorEastAsia" w:hAnsiTheme="minorEastAsia" w:hint="eastAsia"/>
                <w:sz w:val="20"/>
                <w:lang w:val="sv-SE"/>
              </w:rPr>
              <w:t>HMI</w:t>
            </w:r>
          </w:p>
        </w:tc>
        <w:tc>
          <w:tcPr>
            <w:tcW w:w="7654" w:type="dxa"/>
            <w:vAlign w:val="center"/>
          </w:tcPr>
          <w:p w14:paraId="47D69FA9" w14:textId="77777777" w:rsidR="008B2F5B" w:rsidRPr="00B31701" w:rsidRDefault="008B2F5B" w:rsidP="00333060">
            <w:pPr>
              <w:pStyle w:val="HR"/>
              <w:spacing w:line="240" w:lineRule="auto"/>
              <w:ind w:firstLineChars="0" w:firstLine="0"/>
              <w:rPr>
                <w:rFonts w:asciiTheme="minorEastAsia" w:eastAsiaTheme="minorEastAsia" w:hAnsiTheme="minorEastAsia"/>
                <w:sz w:val="20"/>
                <w:lang w:val="sv-SE"/>
              </w:rPr>
            </w:pPr>
            <w:r w:rsidRPr="00B31701">
              <w:rPr>
                <w:rFonts w:asciiTheme="minorEastAsia" w:eastAsiaTheme="minorEastAsia" w:hAnsiTheme="minorEastAsia"/>
                <w:sz w:val="20"/>
                <w:lang w:val="sv-SE"/>
              </w:rPr>
              <w:t>1</w:t>
            </w:r>
            <w:r w:rsidRPr="00B31701">
              <w:rPr>
                <w:rFonts w:asciiTheme="minorEastAsia" w:eastAsiaTheme="minorEastAsia" w:hAnsiTheme="minorEastAsia" w:hint="eastAsia"/>
                <w:sz w:val="20"/>
                <w:lang w:val="sv-SE"/>
              </w:rPr>
              <w:t>：文字提醒</w:t>
            </w:r>
            <w:r w:rsidRPr="00894518">
              <w:rPr>
                <w:rFonts w:asciiTheme="minorEastAsia" w:eastAsiaTheme="minorEastAsia" w:hAnsiTheme="minorEastAsia" w:hint="eastAsia"/>
                <w:sz w:val="20"/>
                <w:lang w:val="sv-SE"/>
              </w:rPr>
              <w:t xml:space="preserve"> “驻车制动</w:t>
            </w:r>
            <w:r w:rsidRPr="00894518">
              <w:rPr>
                <w:rFonts w:asciiTheme="minorEastAsia" w:eastAsiaTheme="minorEastAsia" w:hAnsiTheme="minorEastAsia"/>
                <w:sz w:val="20"/>
                <w:lang w:val="sv-SE"/>
              </w:rPr>
              <w:t>正在执行挂车</w:t>
            </w:r>
            <w:r w:rsidRPr="00894518">
              <w:rPr>
                <w:rFonts w:asciiTheme="minorEastAsia" w:eastAsiaTheme="minorEastAsia" w:hAnsiTheme="minorEastAsia" w:hint="eastAsia"/>
                <w:sz w:val="20"/>
                <w:lang w:val="sv-SE"/>
              </w:rPr>
              <w:t>检查</w:t>
            </w:r>
            <w:r>
              <w:rPr>
                <w:rFonts w:asciiTheme="minorEastAsia" w:eastAsiaTheme="minorEastAsia" w:hAnsiTheme="minorEastAsia" w:hint="eastAsia"/>
                <w:sz w:val="20"/>
                <w:lang w:val="sv-SE"/>
              </w:rPr>
              <w:t>测试</w:t>
            </w:r>
            <w:r w:rsidRPr="00894518">
              <w:rPr>
                <w:rFonts w:asciiTheme="minorEastAsia" w:eastAsiaTheme="minorEastAsia" w:hAnsiTheme="minorEastAsia" w:hint="eastAsia"/>
                <w:sz w:val="20"/>
                <w:lang w:val="sv-SE"/>
              </w:rPr>
              <w:t>”</w:t>
            </w:r>
          </w:p>
        </w:tc>
      </w:tr>
      <w:tr w:rsidR="008B2F5B" w:rsidRPr="00B76A57" w14:paraId="0F2A0477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C269AE3" w14:textId="77777777" w:rsidR="008B2F5B" w:rsidRPr="00B76A57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proofErr w:type="spellStart"/>
            <w:r w:rsidRPr="00B76A57">
              <w:rPr>
                <w:rFonts w:asciiTheme="minorEastAsia" w:hAnsiTheme="minorEastAsia" w:cs="Arial" w:hint="eastAsia"/>
                <w:b/>
                <w:bCs/>
                <w:sz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1010C72A" w14:textId="77777777" w:rsidR="008B2F5B" w:rsidRPr="00B76A57" w:rsidRDefault="008B2F5B" w:rsidP="00333060">
            <w:pPr>
              <w:rPr>
                <w:rFonts w:asciiTheme="minorEastAsia" w:hAnsiTheme="minorEastAsia"/>
                <w:sz w:val="20"/>
                <w:lang w:eastAsia="zh-CN"/>
              </w:rPr>
            </w:pPr>
            <w:r w:rsidRPr="00B76A57">
              <w:rPr>
                <w:rFonts w:asciiTheme="minorEastAsia" w:hAnsiTheme="minorEastAsia" w:hint="eastAsia"/>
                <w:sz w:val="20"/>
                <w:lang w:eastAsia="zh-CN"/>
              </w:rPr>
              <w:t>以下任意条件满足时，退出</w:t>
            </w:r>
          </w:p>
          <w:p w14:paraId="6EB561C8" w14:textId="77777777" w:rsidR="008B2F5B" w:rsidRPr="00B76A57" w:rsidRDefault="008B2F5B" w:rsidP="00333060">
            <w:pPr>
              <w:rPr>
                <w:rFonts w:asciiTheme="minorEastAsia" w:hAnsiTheme="minorEastAsia" w:cs="Arial"/>
                <w:sz w:val="20"/>
                <w:lang w:eastAsia="zh-CN"/>
              </w:rPr>
            </w:pPr>
            <w:r w:rsidRPr="00844B7F">
              <w:rPr>
                <w:rFonts w:asciiTheme="minorEastAsia" w:hAnsiTheme="minorEastAsia" w:cs="Arial" w:hint="eastAsia"/>
                <w:sz w:val="20"/>
                <w:lang w:eastAsia="zh-CN"/>
              </w:rPr>
              <w:t>1.</w:t>
            </w:r>
            <w:r>
              <w:rPr>
                <w:rFonts w:asciiTheme="minorEastAsia" w:hAnsiTheme="minorEastAsia" w:cs="Arial" w:hint="eastAsia"/>
                <w:sz w:val="20"/>
                <w:lang w:eastAsia="zh-CN"/>
              </w:rPr>
              <w:t>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lang w:eastAsia="zh-CN"/>
              </w:rPr>
              <w:t>电源断开</w:t>
            </w:r>
          </w:p>
          <w:p w14:paraId="3F753975" w14:textId="77777777" w:rsidR="008B2F5B" w:rsidRPr="00B76A57" w:rsidRDefault="008B2F5B" w:rsidP="00333060">
            <w:pPr>
              <w:rPr>
                <w:rFonts w:asciiTheme="minorEastAsia" w:hAnsiTheme="minorEastAsia" w:cs="Arial"/>
                <w:sz w:val="20"/>
                <w:lang w:eastAsia="zh-CN"/>
              </w:rPr>
            </w:pPr>
            <w:r w:rsidRPr="00B76A57">
              <w:rPr>
                <w:rFonts w:asciiTheme="minorEastAsia" w:hAnsiTheme="minorEastAsia" w:cs="Arial" w:hint="eastAsia"/>
                <w:sz w:val="20"/>
                <w:lang w:eastAsia="zh-CN"/>
              </w:rPr>
              <w:t>2.</w:t>
            </w:r>
            <w:r>
              <w:rPr>
                <w:rFonts w:asciiTheme="minorEastAsia" w:hAnsiTheme="minorEastAsia" w:cs="Arial" w:hint="eastAsia"/>
                <w:sz w:val="20"/>
                <w:lang w:eastAsia="zh-CN"/>
              </w:rPr>
              <w:t>未收到信号或收到信号但无效</w:t>
            </w:r>
          </w:p>
        </w:tc>
      </w:tr>
      <w:tr w:rsidR="008B2F5B" w:rsidRPr="00B76A57" w14:paraId="22A57D39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9F9FD3B" w14:textId="77777777" w:rsidR="008B2F5B" w:rsidRPr="00B76A57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proofErr w:type="spellStart"/>
            <w:r w:rsidRPr="00B76A57">
              <w:rPr>
                <w:rFonts w:asciiTheme="minorEastAsia" w:hAnsiTheme="minorEastAsia" w:cs="Arial" w:hint="eastAsia"/>
                <w:b/>
                <w:bCs/>
                <w:sz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66749C85" w14:textId="77777777" w:rsidR="008B2F5B" w:rsidRPr="00B76A57" w:rsidRDefault="008B2F5B" w:rsidP="00333060">
            <w:pPr>
              <w:rPr>
                <w:rFonts w:asciiTheme="minorEastAsia" w:hAnsiTheme="minorEastAsia" w:cs="Arial"/>
                <w:sz w:val="20"/>
                <w:lang w:eastAsia="zh-CN"/>
              </w:rPr>
            </w:pPr>
            <w:r w:rsidRPr="00B76A57">
              <w:rPr>
                <w:rFonts w:asciiTheme="minorEastAsia" w:hAnsiTheme="minorEastAsia" w:cs="Arial" w:hint="eastAsia"/>
                <w:sz w:val="20"/>
                <w:lang w:eastAsia="zh-CN"/>
              </w:rPr>
              <w:t>总线：</w:t>
            </w:r>
          </w:p>
        </w:tc>
      </w:tr>
      <w:tr w:rsidR="008B2F5B" w:rsidRPr="00B76A57" w14:paraId="7231A8EA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1C1C48E" w14:textId="77777777" w:rsidR="008B2F5B" w:rsidRPr="00B76A57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proofErr w:type="spellStart"/>
            <w:r w:rsidRPr="00B76A57">
              <w:rPr>
                <w:rFonts w:asciiTheme="minorEastAsia" w:hAnsiTheme="minorEastAsia" w:cs="Arial" w:hint="eastAsia"/>
                <w:b/>
                <w:bCs/>
                <w:sz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419E550D" w14:textId="77777777" w:rsidR="008B2F5B" w:rsidRPr="00B76A57" w:rsidRDefault="008B2F5B" w:rsidP="00333060">
            <w:pPr>
              <w:spacing w:after="120"/>
              <w:jc w:val="both"/>
              <w:rPr>
                <w:rFonts w:asciiTheme="minorEastAsia" w:hAnsiTheme="minorEastAsia" w:cs="Arial"/>
                <w:sz w:val="20"/>
                <w:lang w:eastAsia="zh-CN"/>
              </w:rPr>
            </w:pPr>
          </w:p>
        </w:tc>
      </w:tr>
      <w:tr w:rsidR="008B2F5B" w:rsidRPr="00B76A57" w14:paraId="61F2B2EA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62A0700" w14:textId="77777777" w:rsidR="008B2F5B" w:rsidRPr="00B76A57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 w:rsidRPr="00B76A57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455B7DB7" w14:textId="77777777" w:rsidR="008B2F5B" w:rsidRPr="00B76A57" w:rsidRDefault="008B2F5B" w:rsidP="00333060">
            <w:pPr>
              <w:spacing w:after="120"/>
              <w:jc w:val="both"/>
              <w:rPr>
                <w:rFonts w:asciiTheme="minorEastAsia" w:hAnsiTheme="minorEastAsia" w:cs="Arial"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lang w:eastAsia="zh-CN"/>
              </w:rPr>
              <w:t>仪表</w:t>
            </w:r>
            <w:r w:rsidRPr="00B76A57">
              <w:rPr>
                <w:rFonts w:asciiTheme="minorEastAsia" w:hAnsiTheme="minorEastAsia" w:cs="Arial" w:hint="eastAsia"/>
                <w:sz w:val="20"/>
                <w:lang w:eastAsia="zh-CN"/>
              </w:rPr>
              <w:t>ON</w:t>
            </w:r>
            <w:proofErr w:type="gramStart"/>
            <w:r w:rsidRPr="00B76A57">
              <w:rPr>
                <w:rFonts w:asciiTheme="minorEastAsia" w:hAnsiTheme="minorEastAsia" w:cs="Arial" w:hint="eastAsia"/>
                <w:sz w:val="20"/>
                <w:lang w:eastAsia="zh-CN"/>
              </w:rPr>
              <w:t>档电</w:t>
            </w:r>
            <w:proofErr w:type="gramEnd"/>
          </w:p>
        </w:tc>
      </w:tr>
      <w:tr w:rsidR="008B2F5B" w:rsidRPr="00B76A57" w14:paraId="4FC7C1EF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6C6A841" w14:textId="77777777" w:rsidR="008B2F5B" w:rsidRPr="00B76A57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 w:rsidRPr="00B76A57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lastRenderedPageBreak/>
              <w:t>法规要求</w:t>
            </w:r>
          </w:p>
        </w:tc>
        <w:tc>
          <w:tcPr>
            <w:tcW w:w="7654" w:type="dxa"/>
            <w:vAlign w:val="center"/>
          </w:tcPr>
          <w:p w14:paraId="7E319901" w14:textId="77777777" w:rsidR="008B2F5B" w:rsidRPr="00B76A57" w:rsidRDefault="008B2F5B" w:rsidP="00333060">
            <w:pPr>
              <w:spacing w:after="120"/>
              <w:jc w:val="both"/>
              <w:rPr>
                <w:rFonts w:asciiTheme="minorEastAsia" w:hAnsiTheme="minorEastAsia" w:cs="Arial"/>
                <w:sz w:val="20"/>
                <w:lang w:eastAsia="zh-CN"/>
              </w:rPr>
            </w:pPr>
          </w:p>
        </w:tc>
      </w:tr>
      <w:tr w:rsidR="008B2F5B" w:rsidRPr="00B76A57" w14:paraId="6C76CEAA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D67D05B" w14:textId="77777777" w:rsidR="008B2F5B" w:rsidRPr="00B76A57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 w:rsidRPr="00B76A57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52B1076D" w14:textId="77777777" w:rsidR="008B2F5B" w:rsidRPr="00B76A57" w:rsidRDefault="008B2F5B" w:rsidP="00333060">
            <w:pPr>
              <w:pStyle w:val="HR"/>
              <w:ind w:firstLineChars="0"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</w:tr>
      <w:tr w:rsidR="008B2F5B" w:rsidRPr="00B76A57" w14:paraId="1AF2F68A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4E34971" w14:textId="77777777" w:rsidR="008B2F5B" w:rsidRPr="00B76A57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相关资料</w:t>
            </w:r>
          </w:p>
        </w:tc>
        <w:tc>
          <w:tcPr>
            <w:tcW w:w="7654" w:type="dxa"/>
            <w:vAlign w:val="center"/>
          </w:tcPr>
          <w:p w14:paraId="3E854D4A" w14:textId="77777777" w:rsidR="008B2F5B" w:rsidRPr="00B76A57" w:rsidRDefault="008B2F5B" w:rsidP="00333060">
            <w:pPr>
              <w:pStyle w:val="HR"/>
              <w:ind w:firstLineChars="0"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</w:tr>
      <w:tr w:rsidR="008B2F5B" w:rsidRPr="00B76A57" w14:paraId="26F8E6E3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5E8B9C3" w14:textId="77777777" w:rsidR="008B2F5B" w:rsidRPr="00B76A57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历史失效</w:t>
            </w:r>
          </w:p>
        </w:tc>
        <w:tc>
          <w:tcPr>
            <w:tcW w:w="7654" w:type="dxa"/>
            <w:vAlign w:val="center"/>
          </w:tcPr>
          <w:p w14:paraId="7C2B5F6E" w14:textId="77777777" w:rsidR="008B2F5B" w:rsidRPr="00F754D4" w:rsidRDefault="008B2F5B" w:rsidP="00333060">
            <w:pPr>
              <w:pStyle w:val="HR"/>
              <w:ind w:firstLineChars="0" w:firstLine="0"/>
              <w:rPr>
                <w:rFonts w:asciiTheme="minorEastAsia" w:eastAsiaTheme="minorEastAsia" w:hAnsiTheme="minorEastAsia"/>
                <w:sz w:val="20"/>
                <w:szCs w:val="20"/>
                <w:highlight w:val="yellow"/>
              </w:rPr>
            </w:pPr>
          </w:p>
        </w:tc>
      </w:tr>
      <w:tr w:rsidR="008B2F5B" w:rsidRPr="00B76A57" w14:paraId="29B1EF9E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5BE69E8" w14:textId="77777777" w:rsidR="008B2F5B" w:rsidRPr="00B76A57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验证要求</w:t>
            </w:r>
          </w:p>
        </w:tc>
        <w:tc>
          <w:tcPr>
            <w:tcW w:w="7654" w:type="dxa"/>
            <w:vAlign w:val="center"/>
          </w:tcPr>
          <w:p w14:paraId="64F1C225" w14:textId="77777777" w:rsidR="008B2F5B" w:rsidRPr="00631C72" w:rsidRDefault="008B2F5B" w:rsidP="00333060">
            <w:pPr>
              <w:pStyle w:val="HR"/>
              <w:ind w:firstLineChars="0" w:firstLine="0"/>
              <w:rPr>
                <w:rFonts w:asciiTheme="minorEastAsia" w:eastAsiaTheme="minorEastAsia" w:hAnsiTheme="minorEastAsia"/>
                <w:sz w:val="20"/>
                <w:szCs w:val="20"/>
                <w:highlight w:val="yellow"/>
              </w:rPr>
            </w:pPr>
          </w:p>
        </w:tc>
      </w:tr>
    </w:tbl>
    <w:p w14:paraId="4BD21638" w14:textId="77777777" w:rsidR="00AA70F7" w:rsidRPr="008B2F5B" w:rsidRDefault="00AA70F7" w:rsidP="00A76C6A">
      <w:pPr>
        <w:rPr>
          <w:lang w:val="en-US" w:eastAsia="zh-CN"/>
        </w:rPr>
      </w:pPr>
    </w:p>
    <w:p w14:paraId="190A3288" w14:textId="77777777" w:rsidR="00CA2C5F" w:rsidRDefault="00B42207">
      <w:pPr>
        <w:pStyle w:val="1"/>
        <w:rPr>
          <w:rFonts w:ascii="Arial" w:hAnsi="Arial" w:cs="Arial"/>
          <w:lang w:val="en-US" w:eastAsia="zh-CN"/>
        </w:rPr>
      </w:pPr>
      <w:r>
        <w:rPr>
          <w:rFonts w:ascii="Arial" w:hAnsi="Arial" w:cs="Arial" w:hint="eastAsia"/>
          <w:lang w:val="en-US" w:eastAsia="zh-CN"/>
        </w:rPr>
        <w:t>通讯协议</w:t>
      </w:r>
    </w:p>
    <w:p w14:paraId="07727C23" w14:textId="6AF5C3CF" w:rsidR="00503626" w:rsidRPr="00503626" w:rsidRDefault="00503626" w:rsidP="00503626">
      <w:pPr>
        <w:pStyle w:val="2"/>
        <w:rPr>
          <w:lang w:eastAsia="zh-CN"/>
        </w:rPr>
      </w:pPr>
      <w:r w:rsidRPr="00503626">
        <w:rPr>
          <w:lang w:eastAsia="zh-CN"/>
        </w:rPr>
        <w:t>仪表接收报文</w:t>
      </w:r>
    </w:p>
    <w:p w14:paraId="37413B23" w14:textId="2FC73C4C" w:rsidR="00CA2C5F" w:rsidRDefault="00B42207">
      <w:pPr>
        <w:rPr>
          <w:lang w:val="en-US" w:eastAsia="zh-CN"/>
        </w:rPr>
      </w:pPr>
      <w:r>
        <w:rPr>
          <w:rFonts w:hint="eastAsia"/>
          <w:lang w:val="en-US" w:eastAsia="zh-CN"/>
        </w:rPr>
        <w:t>PCAN</w:t>
      </w:r>
      <w:r>
        <w:rPr>
          <w:rFonts w:hint="eastAsia"/>
          <w:lang w:val="en-US" w:eastAsia="zh-CN"/>
        </w:rPr>
        <w:t>总线通讯速率</w:t>
      </w:r>
      <w:r>
        <w:rPr>
          <w:rFonts w:hint="eastAsia"/>
          <w:lang w:val="en-US" w:eastAsia="zh-CN"/>
        </w:rPr>
        <w:t>500K</w:t>
      </w:r>
      <w:r>
        <w:rPr>
          <w:rFonts w:hint="eastAsia"/>
          <w:lang w:val="en-US" w:eastAsia="zh-CN"/>
        </w:rPr>
        <w:t>，</w:t>
      </w:r>
      <w:r>
        <w:rPr>
          <w:rFonts w:hint="eastAsia"/>
          <w:lang w:val="en-US" w:eastAsia="zh-CN"/>
        </w:rPr>
        <w:t>BCAN</w:t>
      </w:r>
      <w:r>
        <w:rPr>
          <w:rFonts w:hint="eastAsia"/>
          <w:lang w:val="en-US" w:eastAsia="zh-CN"/>
        </w:rPr>
        <w:t>总线通讯速率</w:t>
      </w:r>
      <w:r>
        <w:rPr>
          <w:rFonts w:hint="eastAsia"/>
          <w:lang w:val="en-US" w:eastAsia="zh-CN"/>
        </w:rPr>
        <w:t>250K</w:t>
      </w:r>
      <w:r>
        <w:rPr>
          <w:lang w:val="en-US" w:eastAsia="zh-CN"/>
        </w:rPr>
        <w:t>。</w:t>
      </w:r>
    </w:p>
    <w:tbl>
      <w:tblPr>
        <w:tblpPr w:leftFromText="180" w:rightFromText="180" w:vertAnchor="text" w:tblpY="1"/>
        <w:tblOverlap w:val="never"/>
        <w:tblW w:w="9702" w:type="dxa"/>
        <w:tblLayout w:type="fixed"/>
        <w:tblLook w:val="04A0" w:firstRow="1" w:lastRow="0" w:firstColumn="1" w:lastColumn="0" w:noHBand="0" w:noVBand="1"/>
      </w:tblPr>
      <w:tblGrid>
        <w:gridCol w:w="1008"/>
        <w:gridCol w:w="141"/>
        <w:gridCol w:w="660"/>
        <w:gridCol w:w="1939"/>
        <w:gridCol w:w="616"/>
        <w:gridCol w:w="696"/>
        <w:gridCol w:w="916"/>
        <w:gridCol w:w="2299"/>
        <w:gridCol w:w="1427"/>
      </w:tblGrid>
      <w:tr w:rsidR="00CA2C5F" w14:paraId="14984956" w14:textId="77777777" w:rsidTr="00DC4441">
        <w:trPr>
          <w:trHeight w:val="1104"/>
        </w:trPr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5C867C3D" w14:textId="77777777" w:rsidR="00CA2C5F" w:rsidRDefault="00CA2C5F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</w:p>
        </w:tc>
        <w:tc>
          <w:tcPr>
            <w:tcW w:w="8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2E5917C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周期</w:t>
            </w:r>
          </w:p>
        </w:tc>
        <w:tc>
          <w:tcPr>
            <w:tcW w:w="1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2AF25BE1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ID</w:t>
            </w:r>
          </w:p>
        </w:tc>
        <w:tc>
          <w:tcPr>
            <w:tcW w:w="6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2EBB82C2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BYTE</w:t>
            </w:r>
          </w:p>
        </w:tc>
        <w:tc>
          <w:tcPr>
            <w:tcW w:w="6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6A9412E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BIT</w:t>
            </w:r>
          </w:p>
        </w:tc>
        <w:tc>
          <w:tcPr>
            <w:tcW w:w="9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4DA6449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Data content</w:t>
            </w:r>
          </w:p>
        </w:tc>
        <w:tc>
          <w:tcPr>
            <w:tcW w:w="22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7EA24DC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Value 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338F1EA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功能定义对应内容&amp;Note</w:t>
            </w:r>
          </w:p>
        </w:tc>
      </w:tr>
      <w:tr w:rsidR="00CA2C5F" w14:paraId="46460838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31421919" w14:textId="77777777" w:rsidR="00CA2C5F" w:rsidRDefault="00CA2C5F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4FC9980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20ms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bottom"/>
          </w:tcPr>
          <w:p w14:paraId="03DAAE2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0CFFEAF4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7588F1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1B76860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2CFF98A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648EF7CE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5BC5973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249E039D" w14:textId="77777777" w:rsidTr="00DC4441">
        <w:trPr>
          <w:trHeight w:val="50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B628E2" w14:textId="77777777" w:rsidR="00CA2C5F" w:rsidRDefault="00CA2C5F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4B2616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011ED7" w14:textId="77777777" w:rsidR="00CA2C5F" w:rsidRDefault="00CA2C5F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08F9E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2-3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678D3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A1A50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电池组输出电压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845489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增益:0.1V;偏移量:0V;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范围:0-6425.5V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FEF8D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电池组输出电压</w:t>
            </w:r>
          </w:p>
        </w:tc>
      </w:tr>
      <w:tr w:rsidR="00CA2C5F" w14:paraId="364313D1" w14:textId="77777777" w:rsidTr="00DC4441">
        <w:trPr>
          <w:trHeight w:val="98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FD62E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C7C24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743A5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EFDA46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4-5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959D2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B9AB7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电池组输出电流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DF3E21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增益:0.1A;偏移量:-600A;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范围:-600-5553.5A;充电为负,放电为正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34D7AE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电池组输出电流</w:t>
            </w:r>
          </w:p>
        </w:tc>
      </w:tr>
      <w:tr w:rsidR="00CA2C5F" w14:paraId="1B4C1551" w14:textId="77777777" w:rsidTr="00DC4441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5BF81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4968E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4ABBB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0F313F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8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E0FD5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6439C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当前SOC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08E68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增益:1%;偏移量:0;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范围:0-120%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817AA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当前SOC</w:t>
            </w:r>
          </w:p>
        </w:tc>
      </w:tr>
      <w:tr w:rsidR="00CA2C5F" w14:paraId="1FFBFFB9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DA8F9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C301B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25F1B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B60B4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DADBC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2D9A3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80EED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56976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24BCC567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218E2ED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66A8487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bottom"/>
          </w:tcPr>
          <w:p w14:paraId="60F022C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18FFEEF4</w:t>
            </w: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shd w:val="clear" w:color="000000" w:fill="A6A6A6"/>
            <w:vAlign w:val="center"/>
          </w:tcPr>
          <w:p w14:paraId="7773965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shd w:val="clear" w:color="000000" w:fill="A6A6A6"/>
            <w:vAlign w:val="center"/>
          </w:tcPr>
          <w:p w14:paraId="285C7F1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000000" w:fill="A6A6A6"/>
            <w:vAlign w:val="center"/>
          </w:tcPr>
          <w:p w14:paraId="7F83B72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nil"/>
              <w:right w:val="nil"/>
            </w:tcBorders>
            <w:shd w:val="clear" w:color="000000" w:fill="A6A6A6"/>
            <w:vAlign w:val="center"/>
          </w:tcPr>
          <w:p w14:paraId="7B16E07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000000" w:fill="A6A6A6"/>
            <w:vAlign w:val="center"/>
          </w:tcPr>
          <w:p w14:paraId="37ADE1D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5DD2FC02" w14:textId="77777777" w:rsidTr="00DC4441">
        <w:trPr>
          <w:trHeight w:val="48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EDB5E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68C65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8F07C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2AFC6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2</w:t>
            </w:r>
          </w:p>
        </w:tc>
        <w:tc>
          <w:tcPr>
            <w:tcW w:w="6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22708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430AAF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SOH</w:t>
            </w:r>
          </w:p>
        </w:tc>
        <w:tc>
          <w:tcPr>
            <w:tcW w:w="22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FDC527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增益:1%;偏移量:0;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范围:0-100%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811A1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SOH</w:t>
            </w:r>
          </w:p>
        </w:tc>
      </w:tr>
      <w:tr w:rsidR="00CA2C5F" w14:paraId="7B29B3FC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1ACB2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F00BE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0.1s</w:t>
            </w:r>
          </w:p>
        </w:tc>
        <w:tc>
          <w:tcPr>
            <w:tcW w:w="1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C0679D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18FFEFF4</w:t>
            </w:r>
          </w:p>
        </w:tc>
        <w:tc>
          <w:tcPr>
            <w:tcW w:w="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7DD9F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1ED76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3A772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F9691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403B2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70B027ED" w14:textId="77777777" w:rsidTr="00DC4441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EAB79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911A9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B6797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5F675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6-7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0C073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7C981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当前SOC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E2F05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增益:0.1%;偏移量:0;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范围:0-120.0%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2BE2F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当前SOC</w:t>
            </w:r>
          </w:p>
        </w:tc>
      </w:tr>
      <w:tr w:rsidR="00CA2C5F" w14:paraId="69893173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30F8A06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4D2DE86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538B916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18FFF2F4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1C2177C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4AFBFD3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402DA8C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32B0C1E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420C363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722D9BCF" w14:textId="77777777" w:rsidTr="00DC4441">
        <w:trPr>
          <w:trHeight w:val="144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3AF59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EBD85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D7C74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045BF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49BC0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BFE89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电池组充电状态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4B70C2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0000 0001-停车充电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0000 0010-预留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0000 0011-未充电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0000 0100-充电完成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1111 1110-异常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1111 1111-无效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317A4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电池组充电状态</w:t>
            </w:r>
          </w:p>
        </w:tc>
      </w:tr>
      <w:tr w:rsidR="00CA2C5F" w14:paraId="4F41A502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5ABF4B1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7B1553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bottom"/>
          </w:tcPr>
          <w:p w14:paraId="691E722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18FECAF4</w:t>
            </w: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shd w:val="clear" w:color="000000" w:fill="A6A6A6"/>
            <w:vAlign w:val="center"/>
          </w:tcPr>
          <w:p w14:paraId="500EEA8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shd w:val="clear" w:color="000000" w:fill="A6A6A6"/>
            <w:vAlign w:val="center"/>
          </w:tcPr>
          <w:p w14:paraId="674765F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000000" w:fill="A6A6A6"/>
            <w:vAlign w:val="center"/>
          </w:tcPr>
          <w:p w14:paraId="391FFF1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nil"/>
              <w:right w:val="nil"/>
            </w:tcBorders>
            <w:shd w:val="clear" w:color="000000" w:fill="A6A6A6"/>
            <w:vAlign w:val="center"/>
          </w:tcPr>
          <w:p w14:paraId="1B8AC677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000000" w:fill="A6A6A6"/>
            <w:vAlign w:val="center"/>
          </w:tcPr>
          <w:p w14:paraId="35EC8F4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14D182D5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640E2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7EB7A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57FC7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7E7FE2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FCE2B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1-2</w:t>
            </w:r>
          </w:p>
        </w:tc>
        <w:tc>
          <w:tcPr>
            <w:tcW w:w="9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9313C6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  <w:tc>
          <w:tcPr>
            <w:tcW w:w="22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6A65B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CD5F6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</w:tr>
      <w:tr w:rsidR="00CA2C5F" w14:paraId="13D352CE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94D06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0B49D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1CC22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5228F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FA65DF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3-4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22E332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72D51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65008F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</w:tr>
      <w:tr w:rsidR="00CA2C5F" w14:paraId="50990C65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1C6F0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DCDA6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B3805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4FDBD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B22E4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5-6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A581C1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6F928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55B8A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</w:tr>
      <w:tr w:rsidR="00CA2C5F" w14:paraId="2D01455F" w14:textId="77777777" w:rsidTr="00DC4441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7D6DF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lastRenderedPageBreak/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F0518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75909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39198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94D84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3A419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F3D66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增益:1SPN;偏移量:0;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范围:0-524287SPN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74703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</w:tr>
      <w:tr w:rsidR="00CA2C5F" w14:paraId="0E59FE87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CF161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90571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6AC1B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9541B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07264F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555ED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245C8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FDD17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</w:tr>
      <w:tr w:rsidR="00CA2C5F" w14:paraId="5C9E56B0" w14:textId="77777777" w:rsidTr="00DC4441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86465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45C53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AB6C4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65BA7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AEEC4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1-5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AA339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8AB1C7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增益:1FMI;偏移量:0;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范围:0-31FMI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D2EB6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</w:tr>
      <w:tr w:rsidR="00CA2C5F" w14:paraId="38221FA9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70909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67542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146CE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A3BD9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ADA04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EB7E4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57DDC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E4FF47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</w:tr>
      <w:tr w:rsidR="00CA2C5F" w14:paraId="0B03108B" w14:textId="77777777" w:rsidTr="00DC4441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255A3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02657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FC5C2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67312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D5BD5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1-7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CDD5E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92C45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增益:1次;偏移量:0;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范围:0-126次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83593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</w:tr>
      <w:tr w:rsidR="00CA2C5F" w14:paraId="1A7461FD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9E4B6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BED2D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ABF6C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25D96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11F9F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B05A3F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82D59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49C0C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133C51F0" w14:textId="77777777" w:rsidTr="00DC4441">
        <w:trPr>
          <w:trHeight w:val="264"/>
        </w:trPr>
        <w:tc>
          <w:tcPr>
            <w:tcW w:w="9702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DFF16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电机控制系统，当电机系统存在一个以上故障时，ID分别为18ECFFEF,18EBFFEF。</w:t>
            </w:r>
          </w:p>
        </w:tc>
      </w:tr>
      <w:tr w:rsidR="00CA2C5F" w14:paraId="04787921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0C20181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4649E5A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20ms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bottom"/>
          </w:tcPr>
          <w:p w14:paraId="1BFC1EB2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0CFF11EF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3232632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521212B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1A6446D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13FDF8C7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113DA1E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5E4BF658" w14:textId="77777777" w:rsidTr="00DC4441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CB9D8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67739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CAA4D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22103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1-2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D5C90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8EF035" w14:textId="77777777" w:rsidR="00CA2C5F" w:rsidRDefault="00B42207">
            <w:pPr>
              <w:spacing w:after="0" w:line="240" w:lineRule="auto"/>
              <w:jc w:val="both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控制器母线电流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A1FE1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增益:0.1A;偏移量:-600A;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范围:-600-5953.5A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9D9437" w14:textId="77777777" w:rsidR="00CA2C5F" w:rsidRDefault="00B42207">
            <w:pPr>
              <w:spacing w:after="0" w:line="240" w:lineRule="auto"/>
              <w:jc w:val="both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控制器母线电流，负为发电,正为驱动</w:t>
            </w:r>
          </w:p>
        </w:tc>
      </w:tr>
      <w:tr w:rsidR="00CA2C5F" w14:paraId="7BF0A052" w14:textId="77777777" w:rsidTr="00DC4441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366B2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BA9C0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017E7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5E13E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3-4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2EF30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2EAA37" w14:textId="77777777" w:rsidR="00CA2C5F" w:rsidRDefault="00B42207">
            <w:pPr>
              <w:spacing w:after="0" w:line="240" w:lineRule="auto"/>
              <w:jc w:val="both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控制器母线电压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44C2D1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增益:0.1V;偏移量:0A;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范围:0-6553.5A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F2A6AA" w14:textId="77777777" w:rsidR="00CA2C5F" w:rsidRDefault="00B42207">
            <w:pPr>
              <w:spacing w:after="0" w:line="240" w:lineRule="auto"/>
              <w:jc w:val="both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控制器母线电压</w:t>
            </w:r>
          </w:p>
        </w:tc>
      </w:tr>
      <w:tr w:rsidR="00CA2C5F" w14:paraId="37F2CDA1" w14:textId="77777777" w:rsidTr="00DC4441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435E7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8B5AF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2C780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04E83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5-6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4DCA7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5C3516" w14:textId="77777777" w:rsidR="00CA2C5F" w:rsidRDefault="00B42207">
            <w:pPr>
              <w:spacing w:after="0" w:line="240" w:lineRule="auto"/>
              <w:jc w:val="both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电机当前转速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6D2CE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增益:0.25rpm;偏移量:0rpm;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范围:0-16383.75rpm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60CF05" w14:textId="77777777" w:rsidR="00CA2C5F" w:rsidRDefault="00B42207">
            <w:pPr>
              <w:spacing w:after="0" w:line="240" w:lineRule="auto"/>
              <w:jc w:val="both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电机当前转速</w:t>
            </w:r>
          </w:p>
        </w:tc>
      </w:tr>
      <w:tr w:rsidR="00CA2C5F" w14:paraId="2607357A" w14:textId="77777777" w:rsidTr="00DC4441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C7790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7AA55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268DA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15AB6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7-8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5D061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BFE723" w14:textId="77777777" w:rsidR="00CA2C5F" w:rsidRDefault="00B42207">
            <w:pPr>
              <w:spacing w:after="0" w:line="240" w:lineRule="auto"/>
              <w:jc w:val="both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电机当前转矩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1325C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增益:1Nm;偏移量:0Nm;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范围:0-65535Nm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9DD528" w14:textId="77777777" w:rsidR="00CA2C5F" w:rsidRDefault="00B42207">
            <w:pPr>
              <w:spacing w:after="0" w:line="240" w:lineRule="auto"/>
              <w:jc w:val="both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电机当前转矩</w:t>
            </w:r>
          </w:p>
        </w:tc>
      </w:tr>
      <w:tr w:rsidR="00CA2C5F" w14:paraId="64C647B2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D9B49E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496F392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bottom"/>
          </w:tcPr>
          <w:p w14:paraId="4AF047F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18FECAEF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F067EF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3740A8B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46951AC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6130CA6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27D3007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485C58A8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B96FC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01DF4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DFE3F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3A2D0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DEA11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1-2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D6BBA2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E90C6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8D50A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</w:tr>
      <w:tr w:rsidR="00CA2C5F" w14:paraId="52B48A35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C2092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E55C6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17C43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CEA302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504C5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3-4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8D331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EDEDDF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CB48C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</w:tr>
      <w:tr w:rsidR="00CA2C5F" w14:paraId="7A4DA48C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26F3C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6257E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D23D1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7D5EF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B1D10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5-6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ACA71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9354B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25698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</w:tr>
      <w:tr w:rsidR="00CA2C5F" w14:paraId="386A6CD4" w14:textId="77777777" w:rsidTr="00DC4441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AE868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6B794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1968C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D539B1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12F2F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0012B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DB1C0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增益:1SPN;偏移量:0;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范围:0-524287SPN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CDE8D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</w:tr>
      <w:tr w:rsidR="00CA2C5F" w14:paraId="01ED4E1A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DDE0F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0D8AA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8BFCD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704A81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E714E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1993D2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48B83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D07A36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</w:tr>
      <w:tr w:rsidR="00CA2C5F" w14:paraId="405DF6E6" w14:textId="77777777" w:rsidTr="00DC4441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D9DED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45A13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4688A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F606E6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738C4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1-5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D98132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3E293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增益:1FMI;偏移量:0;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范围:0-31FMI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C0ED56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</w:tr>
      <w:tr w:rsidR="00CA2C5F" w14:paraId="7D8655DC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D5BCB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B6305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6974B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AF54BE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52C2B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0470BE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6624CE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9ECF6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</w:tr>
      <w:tr w:rsidR="00CA2C5F" w14:paraId="180DA604" w14:textId="77777777" w:rsidTr="00DC4441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98DDC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80AA5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142C1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EC4FB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B9EAE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1-7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E75833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3708D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增益:1次;偏移量:0;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范围:0-126次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35B7E6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</w:tr>
      <w:tr w:rsidR="00CA2C5F" w14:paraId="64BBEA39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A6A48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025D9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CCD9C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CA4C3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DA3C3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459F5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FF9D41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40CB1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0D05413E" w14:textId="77777777" w:rsidTr="00DC4441">
        <w:trPr>
          <w:trHeight w:val="264"/>
        </w:trPr>
        <w:tc>
          <w:tcPr>
            <w:tcW w:w="9702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1587BE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空压机系统，当空压机系统存在一个以上故障时，ID分别为18ECFF30,18EBFF30。</w:t>
            </w:r>
          </w:p>
        </w:tc>
      </w:tr>
      <w:tr w:rsidR="00CA2C5F" w14:paraId="5ABC43FA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1DA4AA5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5128662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bottom"/>
          </w:tcPr>
          <w:p w14:paraId="15E40B76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18FECA30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68987C2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3CE0505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047707D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65740AE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2FD35DA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6D21D4C0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88C12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66241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83986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7A0ED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98382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1-2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AE24A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C0EC6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3A7ED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</w:tr>
      <w:tr w:rsidR="00CA2C5F" w14:paraId="3A267927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EBBC3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A15EF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C58F7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1D786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A1263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3-4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42FBBF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C08F0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3CB632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</w:tr>
      <w:tr w:rsidR="00CA2C5F" w14:paraId="5056D3CB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02909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72501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767A3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3B41E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5B53E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5-6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AE350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3577A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3B41C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</w:tr>
      <w:tr w:rsidR="00CA2C5F" w14:paraId="6474B010" w14:textId="77777777" w:rsidTr="00DC4441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07F98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lastRenderedPageBreak/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FD51C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379BB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5E3D9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6E70F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F1D2F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37DA0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增益:1SPN;偏移量:0;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范围:0-524287SPN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B4E9A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</w:tr>
      <w:tr w:rsidR="00CA2C5F" w14:paraId="45212357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93547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1B4BD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395A6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4D554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CDE31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8E59E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1AC2C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AE8B41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</w:tr>
      <w:tr w:rsidR="00CA2C5F" w14:paraId="4E448D29" w14:textId="77777777" w:rsidTr="00DC4441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559B9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3DF72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3F2EB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F102D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07E24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1-5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81942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1CFFB1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增益:1FMI;偏移量:0;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范围:0-31FMI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8A289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</w:tr>
      <w:tr w:rsidR="00CA2C5F" w14:paraId="5505CE0A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E8495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527A9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354FC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42D1E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7C26E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ED0911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819DF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9660A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</w:tr>
      <w:tr w:rsidR="00CA2C5F" w14:paraId="0E017222" w14:textId="77777777" w:rsidTr="00DC4441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BE2F6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2D26C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34BDF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6960C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B1E81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1-7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22814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C5FAA7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增益:1次;偏移量:0;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范围:0-126次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2D9031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</w:tr>
      <w:tr w:rsidR="00CA2C5F" w14:paraId="3425CB46" w14:textId="77777777" w:rsidTr="00DC4441">
        <w:trPr>
          <w:trHeight w:val="264"/>
        </w:trPr>
        <w:tc>
          <w:tcPr>
            <w:tcW w:w="9702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843D0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DCDC系统，当DCDC系统存在一个以上故障时，ID分别为18ECFF1A,18EBFF1A。</w:t>
            </w:r>
          </w:p>
        </w:tc>
      </w:tr>
      <w:tr w:rsidR="00CA2C5F" w14:paraId="6F16FB60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28F409D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3529FC3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bottom"/>
          </w:tcPr>
          <w:p w14:paraId="26BD503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18FECA1A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47BA914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5B6498C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3D45DC6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3C25AB5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0C2B2AD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3932792F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B6957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90351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529FA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C3CF4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F3386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1-2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C6781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F9F38E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01695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</w:tr>
      <w:tr w:rsidR="00CA2C5F" w14:paraId="3274CEBA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5FC65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49796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C4722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5B883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86C98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3-4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ED33EE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EDF1A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5D46E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</w:tr>
      <w:tr w:rsidR="00CA2C5F" w14:paraId="138E39FA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2B76C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77CB5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C1954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88FDF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82DA0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5-6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F2D8FE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7B66AE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1F1C52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</w:tr>
      <w:tr w:rsidR="00CA2C5F" w14:paraId="3C6ED8C4" w14:textId="77777777" w:rsidTr="00DC4441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52EA8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FC64E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B7072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99F68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92611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A3B25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FD2DD6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增益:1SPN;偏移量:0;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范围:0-524287SPN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D4452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</w:tr>
      <w:tr w:rsidR="00CA2C5F" w14:paraId="609C4E77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7EB62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1E3BE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EBCE1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4D969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977AC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4DB5D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454CD2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A10727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</w:tr>
      <w:tr w:rsidR="00CA2C5F" w14:paraId="5CAAAC54" w14:textId="77777777" w:rsidTr="00DC4441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7B094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1F4DF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FEFBE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11F06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3FACE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1-5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D9EB52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257FD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增益:1FMI;偏移量:0;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范围:0-31FMI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A6D0F2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</w:tr>
      <w:tr w:rsidR="00CA2C5F" w14:paraId="5F79790F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A1F93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E39A7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AA748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44D44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8F957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6598A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9E63CF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67E2E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</w:tr>
      <w:tr w:rsidR="00CA2C5F" w14:paraId="10D83FF1" w14:textId="77777777" w:rsidTr="00DC4441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2621E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F01CA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88C65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2D682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0229C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1-7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0A00FF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D535F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增益:1次;偏移量:0;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范围:0-126次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83296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</w:tr>
      <w:tr w:rsidR="00CA2C5F" w14:paraId="1FDF36E5" w14:textId="77777777" w:rsidTr="00DC4441">
        <w:trPr>
          <w:trHeight w:val="264"/>
        </w:trPr>
        <w:tc>
          <w:tcPr>
            <w:tcW w:w="9702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19CD2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整车状态信息，</w:t>
            </w:r>
          </w:p>
        </w:tc>
      </w:tr>
      <w:tr w:rsidR="00CA2C5F" w14:paraId="096FFF83" w14:textId="77777777" w:rsidTr="00DC4441">
        <w:trPr>
          <w:trHeight w:val="264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5149A2B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10F52BA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0.1s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2898EE07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18FFF531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0DF0512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5765C0A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59D643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321A9B1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41BCF78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651BBFE9" w14:textId="77777777" w:rsidTr="00DC4441">
        <w:trPr>
          <w:trHeight w:val="1200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A9EA6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934D6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0C971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0E570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2D8E6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1-2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BD87C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档位指示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0E75C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00：D档；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01：N档;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10：R档；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11：故障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C9D5C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档位指示</w:t>
            </w:r>
          </w:p>
        </w:tc>
      </w:tr>
      <w:tr w:rsidR="00CA2C5F" w14:paraId="1228B7AC" w14:textId="77777777" w:rsidTr="00DC4441">
        <w:trPr>
          <w:trHeight w:val="720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9E2E7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68E5B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40912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0CE3D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8CF60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1-2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C69B3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巡航工作状态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3C994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00：不工作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01：工作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D19AB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巡航工作状态</w:t>
            </w:r>
          </w:p>
        </w:tc>
      </w:tr>
      <w:tr w:rsidR="00CA2C5F" w14:paraId="6115D287" w14:textId="77777777" w:rsidTr="00DC4441">
        <w:trPr>
          <w:trHeight w:val="720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1AF18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B018F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BB790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1FCB1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BE928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3-4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095F21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PTO工作状态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932D1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00：不工作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01：工作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3666E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PTO工作状态</w:t>
            </w:r>
          </w:p>
        </w:tc>
      </w:tr>
      <w:tr w:rsidR="00CA2C5F" w14:paraId="18E98CFC" w14:textId="77777777" w:rsidTr="00DC4441">
        <w:trPr>
          <w:trHeight w:val="264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3A6A8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1461B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F6035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EC357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CB196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9A46B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READY</w:t>
            </w:r>
            <w:proofErr w:type="gram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灯状态</w:t>
            </w:r>
            <w:proofErr w:type="gram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98445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8246F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READY</w:t>
            </w:r>
            <w:proofErr w:type="gram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灯状态</w:t>
            </w:r>
            <w:proofErr w:type="gramEnd"/>
          </w:p>
        </w:tc>
      </w:tr>
      <w:tr w:rsidR="00CA2C5F" w14:paraId="63433038" w14:textId="77777777" w:rsidTr="00DC4441">
        <w:trPr>
          <w:trHeight w:val="720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D260C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D8C70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59467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F1301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CF2C7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E89A1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巡航车速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6CDA5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增益：1km/h;偏移量:0km/h;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范围:0-250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014866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巡航车速</w:t>
            </w:r>
          </w:p>
        </w:tc>
      </w:tr>
      <w:tr w:rsidR="00CA2C5F" w14:paraId="6B4C63BB" w14:textId="77777777" w:rsidTr="00DC4441">
        <w:trPr>
          <w:trHeight w:val="720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9DB2E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E5419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128A2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4C13C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5-6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A07A7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85E1C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PTO转速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34110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增益:1rpm;偏移量:0rpm;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范围:0-65535rpm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7ED8B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PTO转速</w:t>
            </w:r>
          </w:p>
        </w:tc>
      </w:tr>
      <w:tr w:rsidR="00CA2C5F" w14:paraId="3DBC94F8" w14:textId="77777777" w:rsidTr="00DC4441">
        <w:trPr>
          <w:trHeight w:val="1920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9ADDD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lastRenderedPageBreak/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3C6F8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8F1E0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7EDA4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7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891F2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1-4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7BEB1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整车状态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F68A6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0000：高压未上电；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0001:高压已上电，车辆可正常运行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0010:电机驱动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0011:能量回收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0100:倒车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1101-1111：预留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27678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整车状态</w:t>
            </w:r>
          </w:p>
        </w:tc>
      </w:tr>
      <w:tr w:rsidR="003056BD" w14:paraId="37D2AF28" w14:textId="77777777" w:rsidTr="00DC4441">
        <w:trPr>
          <w:trHeight w:val="519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4D2AA16E" w14:textId="77777777" w:rsidR="003056BD" w:rsidRDefault="003056BD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777FE767" w14:textId="77777777" w:rsidR="003056BD" w:rsidRDefault="003056BD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00DD5096" w14:textId="77777777" w:rsidR="003056BD" w:rsidRDefault="003056BD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456928D7" w14:textId="18BE624F" w:rsidR="003056BD" w:rsidRDefault="003056BD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7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6E50893C" w14:textId="1E65D2D7" w:rsidR="003056BD" w:rsidRDefault="003056BD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7-8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22ADB2E4" w14:textId="7FDE89A7" w:rsidR="003056BD" w:rsidRDefault="003056BD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档位状态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09B48F97" w14:textId="77777777" w:rsidR="003056BD" w:rsidRDefault="003056BD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00：手柄档位与实际一致</w:t>
            </w:r>
          </w:p>
          <w:p w14:paraId="7CB4A479" w14:textId="151D0F22" w:rsidR="003056BD" w:rsidRDefault="003056BD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01：手柄档位与实际不一致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3916B962" w14:textId="71669805" w:rsidR="003056BD" w:rsidRDefault="003056BD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档位状态</w:t>
            </w:r>
          </w:p>
        </w:tc>
      </w:tr>
      <w:tr w:rsidR="00CA2C5F" w14:paraId="763C91E4" w14:textId="77777777" w:rsidTr="00DC4441">
        <w:trPr>
          <w:trHeight w:val="264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ABB49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冷却系统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3C4ED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AA42B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CF06F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4AA49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9A2367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4D16B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6E0ED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5C74159A" w14:textId="77777777" w:rsidTr="00DC4441">
        <w:trPr>
          <w:trHeight w:val="264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0CB5C9B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350880D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0.2s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bottom"/>
          </w:tcPr>
          <w:p w14:paraId="2242BE2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0C3DD7A7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584903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99C74F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0240784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E5242EE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34DEA53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5F20642F" w14:textId="77777777" w:rsidTr="00DC4441">
        <w:trPr>
          <w:trHeight w:val="720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6D95C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16DAA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CF859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45104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8D670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B55F97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冷却液温度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20EF9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增益:1℃;偏移量:-40℃;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范围:-40-210℃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94FFA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冷却液温度</w:t>
            </w:r>
          </w:p>
        </w:tc>
      </w:tr>
      <w:tr w:rsidR="00CA2C5F" w14:paraId="1AA6ECCA" w14:textId="77777777" w:rsidTr="00DC4441">
        <w:trPr>
          <w:trHeight w:val="480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B059F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77E1A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18687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6C317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B2575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CE0FA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电子风扇状态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3B727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0：正常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1：故障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A29E7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电子风扇状态</w:t>
            </w:r>
          </w:p>
        </w:tc>
      </w:tr>
      <w:tr w:rsidR="00CA2C5F" w14:paraId="49DFDB2C" w14:textId="77777777" w:rsidTr="00DC4441">
        <w:trPr>
          <w:trHeight w:val="264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10D6D0E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1C183D3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bottom"/>
          </w:tcPr>
          <w:p w14:paraId="68F1ACB7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18FECA03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1A7BCFB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1ADD1E5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2FE0B3B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5A5A2B7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504388B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7CA5D4D1" w14:textId="77777777" w:rsidTr="00DC4441">
        <w:trPr>
          <w:trHeight w:val="264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BE7FDE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E04555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074BD7CF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3A2DFF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A76D05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1-2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224EC6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34E73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E97B27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</w:tr>
      <w:tr w:rsidR="00CA2C5F" w14:paraId="70C8F61C" w14:textId="77777777" w:rsidTr="00DC4441">
        <w:trPr>
          <w:trHeight w:val="264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E25D7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28B51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B6F2F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92DB8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FBE53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3-4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944FE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CA5F96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C1AAF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</w:tr>
      <w:tr w:rsidR="00CA2C5F" w14:paraId="7D5424FC" w14:textId="77777777" w:rsidTr="00DC4441">
        <w:trPr>
          <w:trHeight w:val="264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96805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C6604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69238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846BF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2F144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5-6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2B074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C2C37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D1D7E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</w:tr>
      <w:tr w:rsidR="00CA2C5F" w14:paraId="3F9DB5D9" w14:textId="77777777" w:rsidTr="00DC4441">
        <w:trPr>
          <w:trHeight w:val="720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1BCB9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5F077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AD903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821B6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61B8E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FE324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DBC3E1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增益:1SPN;偏移量:0;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范围:0-524287SPN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F672C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</w:tr>
      <w:tr w:rsidR="00CA2C5F" w14:paraId="3F6C4494" w14:textId="77777777" w:rsidTr="00DC4441">
        <w:trPr>
          <w:trHeight w:val="264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562E3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37821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85A5B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33014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C593B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C04B2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105DE1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EE4F7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</w:tr>
      <w:tr w:rsidR="00CA2C5F" w14:paraId="1E9178C8" w14:textId="77777777" w:rsidTr="00DC4441">
        <w:trPr>
          <w:trHeight w:val="720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8FB74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76427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E14AE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03D1D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9709D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1-5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614EE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1DC16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增益:1FMI;偏移量:0;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范围:0-31FMI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92389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</w:tr>
      <w:tr w:rsidR="00CA2C5F" w14:paraId="4F437690" w14:textId="77777777" w:rsidTr="00DC4441">
        <w:trPr>
          <w:trHeight w:val="264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D3638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9E07D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9F75C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75653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B91C1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76824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70D04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F348F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</w:tr>
      <w:tr w:rsidR="00CA2C5F" w14:paraId="54AD39E2" w14:textId="77777777" w:rsidTr="00DC4441">
        <w:trPr>
          <w:trHeight w:val="720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2840A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4679A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B4D93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FE415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1D741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1-7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FB1C6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7E506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增益:1次;偏移量:0;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范围:0-126次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E01C5E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</w:tr>
      <w:tr w:rsidR="00CA2C5F" w14:paraId="6D7C04B2" w14:textId="77777777" w:rsidTr="00DC4441">
        <w:trPr>
          <w:trHeight w:val="264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92772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F119A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71443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533FE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C6A0A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5-6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0D577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E170A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ABC39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</w:tr>
      <w:tr w:rsidR="00CA2C5F" w14:paraId="5BE04880" w14:textId="77777777" w:rsidTr="00DC4441">
        <w:trPr>
          <w:trHeight w:val="264"/>
        </w:trPr>
        <w:tc>
          <w:tcPr>
            <w:tcW w:w="9702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CD166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电池烟雾检测信息</w:t>
            </w:r>
          </w:p>
        </w:tc>
      </w:tr>
      <w:tr w:rsidR="00CA2C5F" w14:paraId="366EA9CE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4A385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60DD7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1BFE7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FEAAF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F2CB3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6A90B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3D8116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8DF7F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32C1BF20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750CF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7F445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6E551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C31AE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EC486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A205CF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C5BC1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CE0C7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6FF47F45" w14:textId="77777777" w:rsidTr="00DC4441">
        <w:trPr>
          <w:trHeight w:val="264"/>
        </w:trPr>
        <w:tc>
          <w:tcPr>
            <w:tcW w:w="9702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CDEC71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整车控制器故障，当整车控制器存在一个以上故障时，ID分别为18ECFF31,18EBFF31</w:t>
            </w:r>
          </w:p>
        </w:tc>
      </w:tr>
      <w:tr w:rsidR="00CA2C5F" w14:paraId="75E71D02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11C35A3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0E68322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4E5954B7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18FECA31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5413DA0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18A1224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8ADCE4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3ED009C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4E14254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2D003D44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50DE7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738E7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2D422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4F7A4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11F04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1-2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3B6D0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D32101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A6044F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</w:tr>
      <w:tr w:rsidR="00CA2C5F" w14:paraId="24BA711A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3B292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A59F2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D7254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BE290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37C9C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3-4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44BCE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0F82B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16AB67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</w:tr>
      <w:tr w:rsidR="00CA2C5F" w14:paraId="491072AB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91AE7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DED1A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1E36B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25905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1EA06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5-6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FDABD2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B58DE7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119F1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</w:tr>
      <w:tr w:rsidR="00CA2C5F" w14:paraId="0E86E2F6" w14:textId="77777777" w:rsidTr="00DC4441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0BF10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294F8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DD200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2162B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D3C6B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7C217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1CC62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增益:1SPN;偏移量:0;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范围:0-524287SPN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EA533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</w:tr>
      <w:tr w:rsidR="00CA2C5F" w14:paraId="6A6C6210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BDAE8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DCCBC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836D1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FDABE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B8A9D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59612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F19F6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7C80F7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</w:tr>
      <w:tr w:rsidR="00CA2C5F" w14:paraId="18E0A17E" w14:textId="77777777" w:rsidTr="00DC4441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FAF3F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lastRenderedPageBreak/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6D9FF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9DEB9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64EB0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997B8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1-5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25D4C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606FC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增益:1FMI;偏移量:0;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范围:0-31FMI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ACA91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</w:tr>
      <w:tr w:rsidR="00CA2C5F" w14:paraId="7FB212BA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A01E1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AF1E7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317BD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6916E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9FE14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91257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5768E6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602682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</w:tr>
      <w:tr w:rsidR="00CA2C5F" w14:paraId="564F2C7E" w14:textId="77777777" w:rsidTr="00DC4441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85710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4E760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13E6C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8A400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C6580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1-7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2BF37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26E2EF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增益:1次;偏移量:0;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范围:0-126次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DCBD1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</w:tr>
      <w:tr w:rsidR="00CA2C5F" w14:paraId="36243E71" w14:textId="77777777" w:rsidTr="00DC4441">
        <w:trPr>
          <w:trHeight w:val="264"/>
        </w:trPr>
        <w:tc>
          <w:tcPr>
            <w:tcW w:w="9702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6AB16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高压转向控制系统故障</w:t>
            </w:r>
          </w:p>
        </w:tc>
      </w:tr>
      <w:tr w:rsidR="00CA2C5F" w14:paraId="0544C5BA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7C4B3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5E78D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14E8D3F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18FECA13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8D8C1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4539C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C59FA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8B34F2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7AE8E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7FC1C7F4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6216B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0E090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7E15C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158BB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9ED0D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1-2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BD9EC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80B1E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369A1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</w:tr>
      <w:tr w:rsidR="00CA2C5F" w14:paraId="3DF946A7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20E1E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8794A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5F229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BFA73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7FD6E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3-4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65476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70CCE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7274D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</w:tr>
      <w:tr w:rsidR="00CA2C5F" w14:paraId="3800FC60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1859C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37CF8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20368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D9528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40E65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5-6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D10F1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3BBE0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F66EAE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</w:tr>
      <w:tr w:rsidR="00CA2C5F" w14:paraId="6E3FA861" w14:textId="77777777" w:rsidTr="00DC4441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DECFC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D519F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53214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30923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66E1C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F0BBA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5AE0A2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增益:1SPN;偏移量:0;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范围:0-524287SPN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689C4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</w:tr>
      <w:tr w:rsidR="00CA2C5F" w14:paraId="633E15D6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2B7C9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5851B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450DD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31AC5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ACF29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E2C62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D863F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80C62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</w:tr>
      <w:tr w:rsidR="00CA2C5F" w14:paraId="3E3A7425" w14:textId="77777777" w:rsidTr="00DC4441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D8ACE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6CEA1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5C35B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8669E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999F7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1-5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870B7E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D0BF6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增益:1FMI;偏移量:0;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范围:0-31FMI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4BE26F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</w:tr>
      <w:tr w:rsidR="00CA2C5F" w14:paraId="2F63F759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8695A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27AB7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EABE5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95DB7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112A5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930C3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48C9C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711CA1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</w:tr>
      <w:tr w:rsidR="00CA2C5F" w14:paraId="0E0D1D9D" w14:textId="77777777" w:rsidTr="00DC4441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14E74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F94F6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672C1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13E8E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DB426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1-7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90659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96B782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增益:1次;偏移量:0;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范围:0-126次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0AEC0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</w:tr>
      <w:tr w:rsidR="00CA2C5F" w14:paraId="31246F91" w14:textId="77777777" w:rsidTr="00DC4441">
        <w:trPr>
          <w:trHeight w:val="264"/>
        </w:trPr>
        <w:tc>
          <w:tcPr>
            <w:tcW w:w="9702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35C071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低压转向控制系统</w:t>
            </w:r>
          </w:p>
        </w:tc>
      </w:tr>
      <w:tr w:rsidR="00CA2C5F" w14:paraId="35B3F85E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5DD8D03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61B88CD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0.1s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bottom"/>
          </w:tcPr>
          <w:p w14:paraId="00002386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0CF6034D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205F721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08A9C9B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4AC001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058C5C4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4BDF02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4BC66CAC" w14:textId="77777777" w:rsidTr="00DC4441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4BF81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79E20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DFEAB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3BA08F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8B507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1-2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59B8A46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工作状态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14887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00：停机；01：运行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10：故障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DC4A3A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工作状态</w:t>
            </w:r>
          </w:p>
        </w:tc>
      </w:tr>
      <w:tr w:rsidR="00CA2C5F" w14:paraId="26BDCA9B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1643CEC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425FE53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3E9F2D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18FECA4D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115AC8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67884DB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31B73B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F336A27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27C546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69016A95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126D2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F2710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E5BBD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63A20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4B197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1-2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1BE16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A35F6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9089C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</w:tr>
      <w:tr w:rsidR="00CA2C5F" w14:paraId="1878BD08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62BC2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DA19A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183AD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965C5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624B3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3-4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EBE78E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1EFF0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29FA6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</w:tr>
      <w:tr w:rsidR="00CA2C5F" w14:paraId="2AFD2A30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F88D6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56B7A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CFB9A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12733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DBEC1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5-6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FDDF2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6724C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FB9E86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</w:tr>
      <w:tr w:rsidR="00CA2C5F" w14:paraId="145F28F5" w14:textId="77777777" w:rsidTr="00DC4441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482D0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F5661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59C7A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4C7EC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A935F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8941F6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B481C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增益:1SPN;偏移量:0;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范围:0-524287SPN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E2F85E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</w:tr>
      <w:tr w:rsidR="00CA2C5F" w14:paraId="3A6D0D19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B30DC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237B4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3D4EA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FF19E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90DC4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6050B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052EAE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DCBDE1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</w:tr>
      <w:tr w:rsidR="00CA2C5F" w14:paraId="39D43D46" w14:textId="77777777" w:rsidTr="00DC4441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9C3FF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4DBB7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1CD56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3404A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A21BA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1-5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0CCCD6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1AF36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增益:1FMI;偏移量:0;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范围:0-31FMI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F97396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</w:tr>
      <w:tr w:rsidR="00CA2C5F" w14:paraId="59D4B2A2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3F82F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90241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C5181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3AEC3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86135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9FC997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05847E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B8991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</w:tr>
      <w:tr w:rsidR="00CA2C5F" w14:paraId="20EDB262" w14:textId="77777777" w:rsidTr="00DC4441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D5D70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A804A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C69EC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C72A8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B6D01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1-7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59B66F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B87D0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增益:1次;偏移量:0;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范围:0-126次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A0E13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</w:tr>
      <w:tr w:rsidR="00CA2C5F" w14:paraId="19F0414E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E12F8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E9CE7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A1DB4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663A4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D605C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5-6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A7F97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1AD641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9A3BA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</w:tr>
      <w:tr w:rsidR="00CA2C5F" w14:paraId="4E03C11D" w14:textId="77777777" w:rsidTr="00DC4441">
        <w:trPr>
          <w:trHeight w:val="264"/>
        </w:trPr>
        <w:tc>
          <w:tcPr>
            <w:tcW w:w="9702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105FE91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高压配电盒故障</w:t>
            </w:r>
          </w:p>
        </w:tc>
      </w:tr>
      <w:tr w:rsidR="00CA2C5F" w14:paraId="45379F39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0114577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046C599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bottom"/>
          </w:tcPr>
          <w:p w14:paraId="4BB56B71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18FECA81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09E7A9E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176CA61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3E2D285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65712C81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41C532B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3A031A9A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E43A8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A536D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349C2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56BBA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693CA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1-2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487D6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FEBA3E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3BCBB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</w:tr>
      <w:tr w:rsidR="00CA2C5F" w14:paraId="0E9D74BC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2047B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lastRenderedPageBreak/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6CBD3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A35FC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9E917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3E535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3-4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10591E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37C14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FF3B9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</w:tr>
      <w:tr w:rsidR="00CA2C5F" w14:paraId="50720891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940D3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CBC44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36CF8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C5780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9A0DD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5-6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11C99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6FB9F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3EFCB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</w:tr>
      <w:tr w:rsidR="00CA2C5F" w14:paraId="72160935" w14:textId="77777777" w:rsidTr="00DC4441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BF87D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CAB21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1F3A0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0118C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211B2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1CA23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888847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增益:1SPN;偏移量:0;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范围:0-524287SPN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E0D346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</w:tr>
      <w:tr w:rsidR="00CA2C5F" w14:paraId="6989C917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6C1BD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75861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A5D88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717BE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AB2F4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426367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EC5CB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AE449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</w:tr>
      <w:tr w:rsidR="00CA2C5F" w14:paraId="697E26D2" w14:textId="77777777" w:rsidTr="00DC4441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F463B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A1BCE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D8622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3943A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E582A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1-5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D2662F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A6FC5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增益:1FMI;偏移量:0;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范围:0-31FMI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2BFC6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</w:tr>
      <w:tr w:rsidR="00CA2C5F" w14:paraId="2B153D72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A443B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C6C63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AF9DD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47748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4F6CE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12144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A044A7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768D3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</w:tr>
      <w:tr w:rsidR="00CA2C5F" w14:paraId="78F8E08F" w14:textId="77777777" w:rsidTr="00DC4441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E3018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BF4E7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32400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CF8F6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BE59F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1-7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8DF48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EAC7C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增益:1次;偏移量:0;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范围:0-126次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FF8E0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</w:tr>
      <w:tr w:rsidR="00CA2C5F" w14:paraId="699F97B5" w14:textId="77777777" w:rsidTr="00DC4441">
        <w:trPr>
          <w:trHeight w:val="264"/>
        </w:trPr>
        <w:tc>
          <w:tcPr>
            <w:tcW w:w="9702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ECBC05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再生制动系统故障，当再生制动系统存在一个以上当前故障时，按照数据传输协议发送故障码，传输协议的具体要求参照SAE J1939-21，此时ID分别为18ECFF0B，18EBFF0B。</w:t>
            </w:r>
          </w:p>
        </w:tc>
      </w:tr>
      <w:tr w:rsidR="00CA2C5F" w14:paraId="2DAEE72E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2A8BF88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56CB5ED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bottom"/>
          </w:tcPr>
          <w:p w14:paraId="53013BB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18FECA0B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15D83E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2B99D7E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47FCD8E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4A19751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4DAE2AD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2F1E63E5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E79E7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B6EB0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638DC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42555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D0F33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1-2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0ECA62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77102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B3A06E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</w:tr>
      <w:tr w:rsidR="00CA2C5F" w14:paraId="425FF56C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EB0A0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ED87F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85D02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8EE4E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EF192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3-4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A4B45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A7B511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DA14E2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</w:tr>
      <w:tr w:rsidR="00CA2C5F" w14:paraId="35F3F6D2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57097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134D9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952DD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0B841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D7462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5-6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AC857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89F58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9D5C8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</w:tr>
      <w:tr w:rsidR="00CA2C5F" w14:paraId="1440677B" w14:textId="77777777" w:rsidTr="00DC4441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50A43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B8A83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1A6F3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2A83E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1206D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9E01A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B18A4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增益:1SPN;偏移量:0;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范围:0-524287SPN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12AB4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</w:tr>
      <w:tr w:rsidR="00CA2C5F" w14:paraId="5D146E3B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CE9A2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FB793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65362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DB387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12970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37F6C7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02FBF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894477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</w:tr>
      <w:tr w:rsidR="00CA2C5F" w14:paraId="63E55185" w14:textId="77777777" w:rsidTr="00DC4441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D5C7F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6441B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39E95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B8883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4D896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1-5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9C44B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04678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增益:1FMI;偏移量:0;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范围:0-31FMI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04CACF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</w:tr>
      <w:tr w:rsidR="00CA2C5F" w14:paraId="1F75C596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7551D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D1FFA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4A3D7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2562E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50839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D46CB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5B081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53086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</w:tr>
      <w:tr w:rsidR="00CA2C5F" w14:paraId="3DE0797A" w14:textId="77777777" w:rsidTr="00DC4441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29DC7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FC8EC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FF8E8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0B265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CA76B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1-7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38997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64BF1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增益:1次;偏移量:0;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范围:0-126次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0423D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</w:tr>
      <w:tr w:rsidR="00CA2C5F" w14:paraId="28788349" w14:textId="77777777" w:rsidTr="00DC4441">
        <w:trPr>
          <w:trHeight w:val="264"/>
        </w:trPr>
        <w:tc>
          <w:tcPr>
            <w:tcW w:w="9702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A10CE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电池烟雾检测信息，对于TK1A，n=01……18(12hex)</w:t>
            </w:r>
          </w:p>
        </w:tc>
      </w:tr>
      <w:tr w:rsidR="00CA2C5F" w14:paraId="1D02B4DF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51560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5ECB9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0B6749E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1801F480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A4B3E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9785D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F60416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07AA4F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1D599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32957C78" w14:textId="77777777" w:rsidTr="00DC4441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E19FA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B5F4C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7C317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834EE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7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77644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A4F395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烟雾报警状态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57528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AA:无报警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55：有报警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D0637BF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烟雾报警状态</w:t>
            </w:r>
          </w:p>
        </w:tc>
      </w:tr>
      <w:tr w:rsidR="00CA2C5F" w14:paraId="1A8A614B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D4D88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83206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47E470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1802F480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7812A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6FE66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E712E7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CCE9B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2E8AA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3535036B" w14:textId="77777777" w:rsidTr="00DC4441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C3434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F9BEA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1328A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0AE29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7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A45C0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C6A6A5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烟雾报警状态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7DFBC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AA:无报警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55：有报警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1318E8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烟雾报警状态</w:t>
            </w:r>
          </w:p>
        </w:tc>
      </w:tr>
      <w:tr w:rsidR="00CA2C5F" w14:paraId="26999E45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D0F2D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0018A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2BFECD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1803F480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ED798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5B005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28BF1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383CF6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876E2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7C59BAE8" w14:textId="77777777" w:rsidTr="00DC4441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59773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3F2AA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54595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F4C84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7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B546C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B69367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烟雾报警状态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5AEB2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AA:无报警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55：有报警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0FB863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烟雾报警状态</w:t>
            </w:r>
          </w:p>
        </w:tc>
      </w:tr>
      <w:tr w:rsidR="00CA2C5F" w14:paraId="5830EA0D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64541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FAA8E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32FA39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1804F480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A42F6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BC325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E3A72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90F09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6BA8A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01DB8DAA" w14:textId="77777777" w:rsidTr="00DC4441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8FCC1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95604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9A658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366DB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7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1C1F1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9E15067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烟雾报警状态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D66F36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AA:无报警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55：有报警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47544C1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烟雾报警状态</w:t>
            </w:r>
          </w:p>
        </w:tc>
      </w:tr>
    </w:tbl>
    <w:p w14:paraId="5ED6554C" w14:textId="77777777" w:rsidR="00CA2C5F" w:rsidRDefault="00B42207">
      <w:pPr>
        <w:spacing w:after="0"/>
        <w:rPr>
          <w:lang w:eastAsia="zh-CN"/>
        </w:rPr>
      </w:pPr>
      <w:r>
        <w:rPr>
          <w:lang w:eastAsia="zh-CN"/>
        </w:rPr>
        <w:br w:type="textWrapping" w:clear="all"/>
      </w:r>
    </w:p>
    <w:p w14:paraId="7165CED6" w14:textId="55BDC70E" w:rsidR="00503626" w:rsidRDefault="00C82629">
      <w:pPr>
        <w:pStyle w:val="2"/>
      </w:pPr>
      <w:proofErr w:type="spellStart"/>
      <w:r>
        <w:lastRenderedPageBreak/>
        <w:t>仪表发送</w:t>
      </w:r>
      <w:r w:rsidR="00503626">
        <w:t>报文</w:t>
      </w:r>
      <w:proofErr w:type="spellEnd"/>
    </w:p>
    <w:p w14:paraId="4C7C5669" w14:textId="016AB4BA" w:rsidR="00503626" w:rsidRDefault="00503626" w:rsidP="00503626">
      <w:pPr>
        <w:rPr>
          <w:lang w:eastAsia="zh-CN"/>
        </w:rPr>
      </w:pPr>
      <w:r>
        <w:rPr>
          <w:lang w:eastAsia="zh-CN"/>
        </w:rPr>
        <w:t>仪表发送</w:t>
      </w:r>
      <w:proofErr w:type="gramStart"/>
      <w:r>
        <w:rPr>
          <w:lang w:eastAsia="zh-CN"/>
        </w:rPr>
        <w:t>报文见</w:t>
      </w:r>
      <w:proofErr w:type="gramEnd"/>
      <w:r>
        <w:rPr>
          <w:lang w:eastAsia="zh-CN"/>
        </w:rPr>
        <w:t>《</w:t>
      </w:r>
      <w:r w:rsidRPr="00503626">
        <w:rPr>
          <w:rFonts w:hint="eastAsia"/>
          <w:lang w:eastAsia="zh-CN"/>
        </w:rPr>
        <w:t>D320&amp;D560</w:t>
      </w:r>
      <w:r w:rsidRPr="00503626">
        <w:rPr>
          <w:rFonts w:hint="eastAsia"/>
          <w:lang w:eastAsia="zh-CN"/>
        </w:rPr>
        <w:t>仪表通讯协议</w:t>
      </w:r>
      <w:r>
        <w:rPr>
          <w:lang w:eastAsia="zh-CN"/>
        </w:rPr>
        <w:t>》。</w:t>
      </w:r>
    </w:p>
    <w:p w14:paraId="14F13E81" w14:textId="4BA4FF09" w:rsidR="00347E55" w:rsidRDefault="00347E55" w:rsidP="0050362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注：因</w:t>
      </w:r>
      <w:r>
        <w:rPr>
          <w:rFonts w:hint="eastAsia"/>
          <w:lang w:eastAsia="zh-CN"/>
        </w:rPr>
        <w:t>EBS</w:t>
      </w:r>
      <w:r>
        <w:rPr>
          <w:rFonts w:hint="eastAsia"/>
          <w:lang w:eastAsia="zh-CN"/>
        </w:rPr>
        <w:t>匹配</w:t>
      </w:r>
      <w:r>
        <w:rPr>
          <w:rFonts w:hint="eastAsia"/>
          <w:lang w:eastAsia="zh-CN"/>
        </w:rPr>
        <w:t>KT3C</w:t>
      </w:r>
      <w:r>
        <w:rPr>
          <w:rFonts w:hint="eastAsia"/>
          <w:lang w:eastAsia="zh-CN"/>
        </w:rPr>
        <w:t>时报错（未收到</w:t>
      </w:r>
      <w:r>
        <w:rPr>
          <w:rFonts w:hint="eastAsia"/>
          <w:lang w:eastAsia="zh-CN"/>
        </w:rPr>
        <w:t>AIR1</w:t>
      </w:r>
      <w:r>
        <w:rPr>
          <w:rFonts w:hint="eastAsia"/>
          <w:lang w:eastAsia="zh-CN"/>
        </w:rPr>
        <w:t>报文，</w:t>
      </w:r>
      <w:r>
        <w:rPr>
          <w:rFonts w:hint="eastAsia"/>
          <w:lang w:eastAsia="zh-CN"/>
        </w:rPr>
        <w:t>EBS</w:t>
      </w:r>
      <w:r>
        <w:rPr>
          <w:rFonts w:hint="eastAsia"/>
          <w:lang w:eastAsia="zh-CN"/>
        </w:rPr>
        <w:t>只识别</w:t>
      </w:r>
      <w:r>
        <w:rPr>
          <w:rFonts w:hint="eastAsia"/>
          <w:lang w:eastAsia="zh-CN"/>
        </w:rPr>
        <w:t>0x18FEAE30</w:t>
      </w:r>
      <w:r>
        <w:rPr>
          <w:rFonts w:hint="eastAsia"/>
          <w:lang w:eastAsia="zh-CN"/>
        </w:rPr>
        <w:t>），自</w:t>
      </w:r>
      <w:r>
        <w:rPr>
          <w:rFonts w:hint="eastAsia"/>
          <w:lang w:eastAsia="zh-CN"/>
        </w:rPr>
        <w:t>V1.11.00_20240506</w:t>
      </w:r>
      <w:r>
        <w:rPr>
          <w:rFonts w:hint="eastAsia"/>
          <w:lang w:eastAsia="zh-CN"/>
        </w:rPr>
        <w:t>版本开始，</w:t>
      </w:r>
      <w:r>
        <w:rPr>
          <w:rFonts w:hint="eastAsia"/>
          <w:lang w:eastAsia="zh-CN"/>
        </w:rPr>
        <w:t>0x18F13017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0x18FEAE30</w:t>
      </w:r>
      <w:r>
        <w:rPr>
          <w:rFonts w:hint="eastAsia"/>
          <w:lang w:eastAsia="zh-CN"/>
        </w:rPr>
        <w:t>报文</w:t>
      </w:r>
      <w:proofErr w:type="gramStart"/>
      <w:r>
        <w:rPr>
          <w:rFonts w:hint="eastAsia"/>
          <w:lang w:eastAsia="zh-CN"/>
        </w:rPr>
        <w:t>仪表均外发</w:t>
      </w:r>
      <w:proofErr w:type="gramEnd"/>
    </w:p>
    <w:tbl>
      <w:tblPr>
        <w:tblpPr w:leftFromText="180" w:rightFromText="180" w:vertAnchor="text" w:tblpY="1"/>
        <w:tblOverlap w:val="never"/>
        <w:tblW w:w="9702" w:type="dxa"/>
        <w:tblLayout w:type="fixed"/>
        <w:tblLook w:val="04A0" w:firstRow="1" w:lastRow="0" w:firstColumn="1" w:lastColumn="0" w:noHBand="0" w:noVBand="1"/>
      </w:tblPr>
      <w:tblGrid>
        <w:gridCol w:w="846"/>
        <w:gridCol w:w="709"/>
        <w:gridCol w:w="2196"/>
        <w:gridCol w:w="617"/>
        <w:gridCol w:w="697"/>
        <w:gridCol w:w="917"/>
        <w:gridCol w:w="2301"/>
        <w:gridCol w:w="1419"/>
      </w:tblGrid>
      <w:tr w:rsidR="007D6A78" w14:paraId="1D090661" w14:textId="77777777" w:rsidTr="00347E55">
        <w:trPr>
          <w:trHeight w:val="699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78B72F91" w14:textId="77777777" w:rsidR="007D6A78" w:rsidRDefault="007D6A78" w:rsidP="00A57AA2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26A8D779" w14:textId="77777777" w:rsidR="007D6A78" w:rsidRDefault="007D6A78" w:rsidP="00A57AA2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周期</w:t>
            </w:r>
          </w:p>
        </w:tc>
        <w:tc>
          <w:tcPr>
            <w:tcW w:w="21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365EF1EF" w14:textId="77777777" w:rsidR="007D6A78" w:rsidRDefault="007D6A78" w:rsidP="00A57AA2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ID</w:t>
            </w:r>
          </w:p>
        </w:tc>
        <w:tc>
          <w:tcPr>
            <w:tcW w:w="6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73742168" w14:textId="77777777" w:rsidR="007D6A78" w:rsidRDefault="007D6A78" w:rsidP="00A57AA2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BYTE</w:t>
            </w:r>
          </w:p>
        </w:tc>
        <w:tc>
          <w:tcPr>
            <w:tcW w:w="6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49328CD7" w14:textId="77777777" w:rsidR="007D6A78" w:rsidRDefault="007D6A78" w:rsidP="00A57AA2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BIT</w:t>
            </w:r>
          </w:p>
        </w:tc>
        <w:tc>
          <w:tcPr>
            <w:tcW w:w="9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3351E9E6" w14:textId="77777777" w:rsidR="007D6A78" w:rsidRDefault="007D6A78" w:rsidP="00A57AA2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Data content</w:t>
            </w:r>
          </w:p>
        </w:tc>
        <w:tc>
          <w:tcPr>
            <w:tcW w:w="2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6886F591" w14:textId="77777777" w:rsidR="007D6A78" w:rsidRDefault="007D6A78" w:rsidP="00A57AA2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Value </w:t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1C87B3CA" w14:textId="77777777" w:rsidR="007D6A78" w:rsidRDefault="007D6A78" w:rsidP="00A57AA2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功能定义对应内容&amp;Note</w:t>
            </w:r>
          </w:p>
        </w:tc>
      </w:tr>
      <w:tr w:rsidR="007D6A78" w14:paraId="0AFAA35E" w14:textId="77777777" w:rsidTr="00347E55">
        <w:trPr>
          <w:trHeight w:val="264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E468157" w14:textId="77777777" w:rsidR="007D6A78" w:rsidRDefault="007D6A78" w:rsidP="00A57AA2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1DCD918" w14:textId="1A143FC6" w:rsidR="007D6A78" w:rsidRDefault="007D6A78" w:rsidP="00A57AA2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bottom"/>
          </w:tcPr>
          <w:p w14:paraId="40815C8A" w14:textId="14365E33" w:rsidR="007D6A78" w:rsidRDefault="007D6A78" w:rsidP="00A57AA2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0x18F13017</w:t>
            </w:r>
            <w:r w:rsidR="00347E55"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（C5104发送）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3DC7E67C" w14:textId="77777777" w:rsidR="007D6A78" w:rsidRDefault="007D6A78" w:rsidP="00A57AA2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38E20069" w14:textId="77777777" w:rsidR="007D6A78" w:rsidRDefault="007D6A78" w:rsidP="00A57AA2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51367C0F" w14:textId="77777777" w:rsidR="007D6A78" w:rsidRDefault="007D6A78" w:rsidP="00A57AA2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324222F7" w14:textId="77777777" w:rsidR="007D6A78" w:rsidRDefault="007D6A78" w:rsidP="00A57AA2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2E443D91" w14:textId="77777777" w:rsidR="007D6A78" w:rsidRDefault="007D6A78" w:rsidP="00A57AA2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7D6A78" w14:paraId="34197C36" w14:textId="77777777" w:rsidTr="00347E55">
        <w:trPr>
          <w:trHeight w:val="504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5A0FC2" w14:textId="77777777" w:rsidR="007D6A78" w:rsidRDefault="007D6A78" w:rsidP="00A57AA2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1B71AD" w14:textId="77777777" w:rsidR="007D6A78" w:rsidRDefault="007D6A78" w:rsidP="00A57AA2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E4B869" w14:textId="77777777" w:rsidR="007D6A78" w:rsidRDefault="007D6A78" w:rsidP="00A57AA2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8387AF" w14:textId="5507B83D" w:rsidR="007D6A78" w:rsidRDefault="007D6A78" w:rsidP="00A57AA2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F921DC" w14:textId="73AEC772" w:rsidR="007D6A78" w:rsidRDefault="00347E55" w:rsidP="00A57AA2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All</w:t>
            </w:r>
            <w:r w:rsidR="007D6A78"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94D43B" w14:textId="5BB9D89B" w:rsidR="007D6A78" w:rsidRDefault="007D6A78" w:rsidP="00A57AA2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前回路气压</w:t>
            </w:r>
          </w:p>
        </w:tc>
        <w:tc>
          <w:tcPr>
            <w:tcW w:w="2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29EB712" w14:textId="04421677" w:rsidR="007D6A78" w:rsidRDefault="00347E55" w:rsidP="00A57AA2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 w:rsidRPr="00347E55"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Factor: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10</w:t>
            </w:r>
            <w:r w:rsidRPr="00347E55"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kPa｜Offset: 0∣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E20D00" w14:textId="49F570CD" w:rsidR="007D6A78" w:rsidRDefault="00347E55" w:rsidP="00A57AA2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前回路气压</w:t>
            </w:r>
          </w:p>
        </w:tc>
      </w:tr>
      <w:tr w:rsidR="007D6A78" w14:paraId="500237D3" w14:textId="77777777" w:rsidTr="00347E55">
        <w:trPr>
          <w:trHeight w:val="984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BEFAD5" w14:textId="77777777" w:rsidR="007D6A78" w:rsidRDefault="007D6A78" w:rsidP="00A57AA2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A9A7B4" w14:textId="77777777" w:rsidR="007D6A78" w:rsidRDefault="007D6A78" w:rsidP="00A57AA2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937491" w14:textId="77777777" w:rsidR="007D6A78" w:rsidRDefault="007D6A78" w:rsidP="00A57AA2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EB9FCB" w14:textId="3D21225E" w:rsidR="007D6A78" w:rsidRDefault="007D6A78" w:rsidP="00A57AA2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2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5DDC4D" w14:textId="68CD1796" w:rsidR="007D6A78" w:rsidRDefault="00347E55" w:rsidP="00A57AA2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  <w:t>A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ll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D96098" w14:textId="77DF330F" w:rsidR="007D6A78" w:rsidRDefault="007D6A78" w:rsidP="00A57AA2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后回路气压</w:t>
            </w:r>
          </w:p>
        </w:tc>
        <w:tc>
          <w:tcPr>
            <w:tcW w:w="2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5B9344" w14:textId="2170ED08" w:rsidR="007D6A78" w:rsidRDefault="00347E55" w:rsidP="00347E55">
            <w:pPr>
              <w:spacing w:after="0" w:line="240" w:lineRule="auto"/>
              <w:jc w:val="both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 w:rsidRPr="00347E55"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Factor: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10</w:t>
            </w:r>
            <w:r w:rsidRPr="00347E55"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kPa｜Offset: 0∣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2D6ED9" w14:textId="4A82A4CF" w:rsidR="007D6A78" w:rsidRDefault="00347E55" w:rsidP="00A57AA2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后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回路气压</w:t>
            </w:r>
          </w:p>
        </w:tc>
      </w:tr>
      <w:tr w:rsidR="00347E55" w14:paraId="558006F2" w14:textId="77777777" w:rsidTr="00347E55">
        <w:trPr>
          <w:trHeight w:val="720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246DF3" w14:textId="77777777" w:rsidR="00347E55" w:rsidRDefault="00347E55" w:rsidP="00347E55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9AC405" w14:textId="385AA934" w:rsidR="00347E55" w:rsidRDefault="00347E55" w:rsidP="00347E55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1s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1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5EA4E6" w14:textId="54F982D2" w:rsidR="00347E55" w:rsidRDefault="00347E55" w:rsidP="00347E55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0x18FEAE30（C3104、C3106发送）</w:t>
            </w:r>
          </w:p>
        </w:tc>
        <w:tc>
          <w:tcPr>
            <w:tcW w:w="6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E8CC6C" w14:textId="50DD553A" w:rsidR="00347E55" w:rsidRPr="00347E55" w:rsidRDefault="00347E55" w:rsidP="00347E55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2</w:t>
            </w:r>
          </w:p>
        </w:tc>
        <w:tc>
          <w:tcPr>
            <w:tcW w:w="6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F7387A" w14:textId="082C9310" w:rsidR="00347E55" w:rsidRDefault="00347E55" w:rsidP="00347E55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  <w:t>A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ll</w:t>
            </w:r>
          </w:p>
        </w:tc>
        <w:tc>
          <w:tcPr>
            <w:tcW w:w="9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3E9A3A" w14:textId="27175A5D" w:rsidR="00347E55" w:rsidRDefault="00347E55" w:rsidP="00347E55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驻车气压</w:t>
            </w:r>
          </w:p>
        </w:tc>
        <w:tc>
          <w:tcPr>
            <w:tcW w:w="2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AF914B" w14:textId="55AF3ECD" w:rsidR="00347E55" w:rsidRDefault="00347E55" w:rsidP="00347E55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 w:rsidRPr="00347E55"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Factor: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8</w:t>
            </w:r>
            <w:r w:rsidRPr="00347E55"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kPa｜Offset: 0∣Range:0~2000kPa（若有气压信号接入）</w:t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65A538" w14:textId="04B2CB54" w:rsidR="00347E55" w:rsidRDefault="00347E55" w:rsidP="00347E55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</w:p>
        </w:tc>
      </w:tr>
      <w:tr w:rsidR="00347E55" w14:paraId="3DBEF77E" w14:textId="77777777" w:rsidTr="00347E55">
        <w:trPr>
          <w:trHeight w:val="720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B879C6" w14:textId="77777777" w:rsidR="00347E55" w:rsidRDefault="00347E55" w:rsidP="00347E55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2482A3" w14:textId="77777777" w:rsidR="00347E55" w:rsidRDefault="00347E55" w:rsidP="00347E55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</w:p>
        </w:tc>
        <w:tc>
          <w:tcPr>
            <w:tcW w:w="21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B47BA8" w14:textId="77777777" w:rsidR="00347E55" w:rsidRDefault="00347E55" w:rsidP="00347E55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</w:p>
        </w:tc>
        <w:tc>
          <w:tcPr>
            <w:tcW w:w="6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F8D112" w14:textId="561B676A" w:rsidR="00347E55" w:rsidRPr="00347E55" w:rsidRDefault="00347E55" w:rsidP="00347E55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6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796EBE" w14:textId="31128CA7" w:rsidR="00347E55" w:rsidRDefault="00347E55" w:rsidP="00347E55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  <w:t>A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ll</w:t>
            </w:r>
          </w:p>
        </w:tc>
        <w:tc>
          <w:tcPr>
            <w:tcW w:w="9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9A2247" w14:textId="2B65D49F" w:rsidR="00347E55" w:rsidRDefault="00347E55" w:rsidP="00347E55">
            <w:pPr>
              <w:spacing w:after="0" w:line="240" w:lineRule="auto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前回路气压</w:t>
            </w:r>
          </w:p>
        </w:tc>
        <w:tc>
          <w:tcPr>
            <w:tcW w:w="2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21BA90" w14:textId="278CD961" w:rsidR="00347E55" w:rsidRDefault="00347E55" w:rsidP="00347E55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 w:rsidRPr="00347E55"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Factor: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8</w:t>
            </w:r>
            <w:r w:rsidRPr="00347E55"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kPa｜Offset: 0∣Range:0~2000kPa（若有气压信号接入）</w:t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FEE5B4" w14:textId="77777777" w:rsidR="00347E55" w:rsidRDefault="00347E55" w:rsidP="00347E55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</w:p>
        </w:tc>
      </w:tr>
      <w:tr w:rsidR="00347E55" w14:paraId="6BC31A57" w14:textId="77777777" w:rsidTr="00347E55">
        <w:trPr>
          <w:trHeight w:val="720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862A79" w14:textId="77777777" w:rsidR="00347E55" w:rsidRDefault="00347E55" w:rsidP="00347E55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186D74" w14:textId="77777777" w:rsidR="00347E55" w:rsidRDefault="00347E55" w:rsidP="00347E55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</w:p>
        </w:tc>
        <w:tc>
          <w:tcPr>
            <w:tcW w:w="21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2BBA9C" w14:textId="77777777" w:rsidR="00347E55" w:rsidRDefault="00347E55" w:rsidP="00347E55">
            <w:pPr>
              <w:spacing w:after="0" w:line="240" w:lineRule="auto"/>
              <w:jc w:val="center"/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</w:pPr>
          </w:p>
        </w:tc>
        <w:tc>
          <w:tcPr>
            <w:tcW w:w="6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A2A061" w14:textId="745B2313" w:rsidR="00347E55" w:rsidRPr="00347E55" w:rsidRDefault="00347E55" w:rsidP="00347E55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6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EF7B70" w14:textId="2FAAB338" w:rsidR="00347E55" w:rsidRDefault="00347E55" w:rsidP="00347E55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  <w:t>A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ll</w:t>
            </w:r>
          </w:p>
        </w:tc>
        <w:tc>
          <w:tcPr>
            <w:tcW w:w="9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5F3520" w14:textId="36D84236" w:rsidR="00347E55" w:rsidRDefault="00347E55" w:rsidP="00347E55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后回路气压</w:t>
            </w:r>
          </w:p>
        </w:tc>
        <w:tc>
          <w:tcPr>
            <w:tcW w:w="2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860ABC" w14:textId="43AE27E5" w:rsidR="00347E55" w:rsidRDefault="00347E55" w:rsidP="00347E55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 w:rsidRPr="00347E55"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Factor: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8</w:t>
            </w:r>
            <w:r w:rsidRPr="00347E55"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kPa｜Offset: 0∣Range:0~2000kPa（若有气压信号接入）</w:t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5681ED" w14:textId="77777777" w:rsidR="00347E55" w:rsidRDefault="00347E55" w:rsidP="00347E55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</w:p>
        </w:tc>
      </w:tr>
    </w:tbl>
    <w:p w14:paraId="6DD0A783" w14:textId="77777777" w:rsidR="007D6A78" w:rsidRPr="00503626" w:rsidRDefault="007D6A78" w:rsidP="00503626">
      <w:pPr>
        <w:rPr>
          <w:rFonts w:hint="eastAsia"/>
          <w:lang w:eastAsia="zh-CN"/>
        </w:rPr>
      </w:pPr>
    </w:p>
    <w:p w14:paraId="5F933AB2" w14:textId="77777777" w:rsidR="00CA2C5F" w:rsidRDefault="00B42207">
      <w:pPr>
        <w:pStyle w:val="1"/>
        <w:rPr>
          <w:rFonts w:ascii="Arial" w:hAnsi="Arial" w:cs="Arial"/>
          <w:lang w:val="en-US" w:eastAsia="zh-CN"/>
        </w:rPr>
      </w:pPr>
      <w:r>
        <w:rPr>
          <w:rFonts w:ascii="Arial" w:hAnsi="Arial" w:cs="Arial" w:hint="eastAsia"/>
          <w:lang w:val="en-US" w:eastAsia="zh-CN"/>
        </w:rPr>
        <w:t>法规需求</w:t>
      </w:r>
    </w:p>
    <w:p w14:paraId="2E3FB9B3" w14:textId="77777777" w:rsidR="00CA2C5F" w:rsidRDefault="00B42207">
      <w:pPr>
        <w:spacing w:after="0"/>
        <w:rPr>
          <w:sz w:val="20"/>
          <w:szCs w:val="20"/>
          <w:lang w:eastAsia="zh-CN"/>
        </w:rPr>
      </w:pPr>
      <w:r>
        <w:rPr>
          <w:rFonts w:hint="eastAsia"/>
          <w:sz w:val="20"/>
          <w:szCs w:val="20"/>
          <w:lang w:eastAsia="zh-CN"/>
        </w:rPr>
        <w:t>ISO2575</w:t>
      </w:r>
      <w:r>
        <w:rPr>
          <w:rFonts w:hint="eastAsia"/>
          <w:sz w:val="20"/>
          <w:szCs w:val="20"/>
          <w:lang w:eastAsia="zh-CN"/>
        </w:rPr>
        <w:t>汽车控制件，指示器及信号灯的标志</w:t>
      </w:r>
    </w:p>
    <w:p w14:paraId="5DC3C53E" w14:textId="77777777" w:rsidR="00CA2C5F" w:rsidRPr="001868C0" w:rsidRDefault="00B42207">
      <w:pPr>
        <w:spacing w:after="0"/>
        <w:rPr>
          <w:sz w:val="20"/>
          <w:szCs w:val="20"/>
          <w:lang w:eastAsia="zh-CN"/>
        </w:rPr>
      </w:pPr>
      <w:r w:rsidRPr="001868C0">
        <w:rPr>
          <w:rFonts w:hint="eastAsia"/>
          <w:sz w:val="20"/>
          <w:szCs w:val="20"/>
          <w:lang w:eastAsia="zh-CN"/>
        </w:rPr>
        <w:t>G</w:t>
      </w:r>
      <w:r w:rsidRPr="001868C0">
        <w:rPr>
          <w:sz w:val="20"/>
          <w:szCs w:val="20"/>
          <w:lang w:eastAsia="zh-CN"/>
        </w:rPr>
        <w:t>B 19836</w:t>
      </w:r>
    </w:p>
    <w:p w14:paraId="13DEA7FD" w14:textId="774EFA69" w:rsidR="00CA2C5F" w:rsidRDefault="001868C0">
      <w:pPr>
        <w:spacing w:after="0"/>
        <w:rPr>
          <w:lang w:val="en-US" w:eastAsia="zh-CN"/>
        </w:rPr>
      </w:pPr>
      <w:r>
        <w:rPr>
          <w:lang w:val="en-US" w:eastAsia="zh-CN"/>
        </w:rPr>
        <w:t>等</w:t>
      </w:r>
    </w:p>
    <w:p w14:paraId="78459382" w14:textId="40EECC29" w:rsidR="001D02E4" w:rsidRDefault="001D02E4">
      <w:pPr>
        <w:pStyle w:val="1"/>
      </w:pPr>
      <w:proofErr w:type="spellStart"/>
      <w:r>
        <w:t>变更日志</w:t>
      </w:r>
      <w:proofErr w:type="spellEnd"/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10"/>
        <w:gridCol w:w="1405"/>
        <w:gridCol w:w="1111"/>
        <w:gridCol w:w="6450"/>
      </w:tblGrid>
      <w:tr w:rsidR="001D02E4" w:rsidRPr="00DB3A14" w14:paraId="094FA6C9" w14:textId="77777777" w:rsidTr="008B2F5B">
        <w:trPr>
          <w:trHeight w:val="407"/>
        </w:trPr>
        <w:tc>
          <w:tcPr>
            <w:tcW w:w="810" w:type="dxa"/>
            <w:vAlign w:val="center"/>
          </w:tcPr>
          <w:p w14:paraId="52190184" w14:textId="77777777" w:rsidR="001D02E4" w:rsidRPr="00DB3A14" w:rsidRDefault="001D02E4" w:rsidP="002563DC">
            <w:pPr>
              <w:pStyle w:val="-"/>
              <w:rPr>
                <w:b/>
                <w:sz w:val="20"/>
              </w:rPr>
            </w:pPr>
            <w:bookmarkStart w:id="11" w:name="_Hlk141447504"/>
            <w:r w:rsidRPr="00DB3A14">
              <w:rPr>
                <w:rFonts w:hint="eastAsia"/>
                <w:b/>
                <w:sz w:val="20"/>
              </w:rPr>
              <w:t>版本</w:t>
            </w:r>
          </w:p>
        </w:tc>
        <w:tc>
          <w:tcPr>
            <w:tcW w:w="1405" w:type="dxa"/>
            <w:vAlign w:val="center"/>
          </w:tcPr>
          <w:p w14:paraId="245C0816" w14:textId="77777777" w:rsidR="001D02E4" w:rsidRPr="00DB3A14" w:rsidRDefault="001D02E4" w:rsidP="002563DC">
            <w:pPr>
              <w:pStyle w:val="-"/>
              <w:rPr>
                <w:b/>
                <w:sz w:val="20"/>
              </w:rPr>
            </w:pPr>
            <w:r w:rsidRPr="00DB3A14">
              <w:rPr>
                <w:rFonts w:hint="eastAsia"/>
                <w:b/>
                <w:sz w:val="20"/>
              </w:rPr>
              <w:t>日期</w:t>
            </w:r>
          </w:p>
        </w:tc>
        <w:tc>
          <w:tcPr>
            <w:tcW w:w="1111" w:type="dxa"/>
            <w:vAlign w:val="center"/>
          </w:tcPr>
          <w:p w14:paraId="79AEF361" w14:textId="77777777" w:rsidR="001D02E4" w:rsidRPr="00DB3A14" w:rsidRDefault="001D02E4" w:rsidP="002563DC">
            <w:pPr>
              <w:pStyle w:val="-"/>
              <w:rPr>
                <w:b/>
                <w:sz w:val="20"/>
              </w:rPr>
            </w:pPr>
            <w:r w:rsidRPr="00DB3A14">
              <w:rPr>
                <w:rFonts w:hint="eastAsia"/>
                <w:b/>
                <w:sz w:val="20"/>
              </w:rPr>
              <w:t>作者</w:t>
            </w:r>
          </w:p>
        </w:tc>
        <w:tc>
          <w:tcPr>
            <w:tcW w:w="6450" w:type="dxa"/>
            <w:vAlign w:val="center"/>
          </w:tcPr>
          <w:p w14:paraId="47BBC3B4" w14:textId="77777777" w:rsidR="001D02E4" w:rsidRPr="00DB3A14" w:rsidRDefault="001D02E4" w:rsidP="002563DC">
            <w:pPr>
              <w:pStyle w:val="-"/>
              <w:rPr>
                <w:b/>
                <w:sz w:val="20"/>
              </w:rPr>
            </w:pPr>
            <w:r w:rsidRPr="00DB3A14">
              <w:rPr>
                <w:rFonts w:hint="eastAsia"/>
                <w:b/>
                <w:sz w:val="20"/>
              </w:rPr>
              <w:t>变更描述</w:t>
            </w:r>
          </w:p>
        </w:tc>
      </w:tr>
      <w:tr w:rsidR="0033247B" w:rsidRPr="00DB3A14" w14:paraId="22E120EF" w14:textId="77777777" w:rsidTr="008B2F5B">
        <w:trPr>
          <w:trHeight w:val="413"/>
        </w:trPr>
        <w:tc>
          <w:tcPr>
            <w:tcW w:w="810" w:type="dxa"/>
            <w:vAlign w:val="center"/>
          </w:tcPr>
          <w:p w14:paraId="38375AA8" w14:textId="77777777" w:rsidR="0033247B" w:rsidRDefault="0033247B" w:rsidP="002563DC">
            <w:pPr>
              <w:pStyle w:val="-"/>
              <w:rPr>
                <w:sz w:val="20"/>
              </w:rPr>
            </w:pPr>
          </w:p>
        </w:tc>
        <w:tc>
          <w:tcPr>
            <w:tcW w:w="1405" w:type="dxa"/>
            <w:vAlign w:val="center"/>
          </w:tcPr>
          <w:p w14:paraId="3E9DAD68" w14:textId="77777777" w:rsidR="0033247B" w:rsidRDefault="0033247B" w:rsidP="002563DC">
            <w:pPr>
              <w:pStyle w:val="-"/>
              <w:rPr>
                <w:sz w:val="20"/>
              </w:rPr>
            </w:pPr>
          </w:p>
        </w:tc>
        <w:tc>
          <w:tcPr>
            <w:tcW w:w="1111" w:type="dxa"/>
            <w:vAlign w:val="center"/>
          </w:tcPr>
          <w:p w14:paraId="42124878" w14:textId="77777777" w:rsidR="0033247B" w:rsidRDefault="0033247B" w:rsidP="002563DC">
            <w:pPr>
              <w:pStyle w:val="-"/>
              <w:rPr>
                <w:sz w:val="20"/>
              </w:rPr>
            </w:pPr>
          </w:p>
        </w:tc>
        <w:tc>
          <w:tcPr>
            <w:tcW w:w="6450" w:type="dxa"/>
            <w:vAlign w:val="center"/>
          </w:tcPr>
          <w:p w14:paraId="52730DB1" w14:textId="77777777" w:rsidR="0033247B" w:rsidRDefault="0033247B" w:rsidP="002563DC">
            <w:pPr>
              <w:pStyle w:val="-"/>
              <w:rPr>
                <w:sz w:val="20"/>
              </w:rPr>
            </w:pPr>
          </w:p>
        </w:tc>
      </w:tr>
      <w:tr w:rsidR="001D02E4" w:rsidRPr="00DB3A14" w14:paraId="29D9DBEE" w14:textId="77777777" w:rsidTr="008B2F5B">
        <w:trPr>
          <w:trHeight w:val="413"/>
        </w:trPr>
        <w:tc>
          <w:tcPr>
            <w:tcW w:w="810" w:type="dxa"/>
            <w:vAlign w:val="center"/>
          </w:tcPr>
          <w:p w14:paraId="4FBE310E" w14:textId="0802669D" w:rsidR="001D02E4" w:rsidRPr="00DB3A14" w:rsidRDefault="001D02E4" w:rsidP="002563DC">
            <w:pPr>
              <w:pStyle w:val="-"/>
              <w:rPr>
                <w:sz w:val="20"/>
              </w:rPr>
            </w:pPr>
            <w:r>
              <w:rPr>
                <w:sz w:val="20"/>
              </w:rPr>
              <w:t>V1.2</w:t>
            </w:r>
          </w:p>
        </w:tc>
        <w:tc>
          <w:tcPr>
            <w:tcW w:w="1405" w:type="dxa"/>
            <w:vAlign w:val="center"/>
          </w:tcPr>
          <w:p w14:paraId="4E6CBD3A" w14:textId="334F68E2" w:rsidR="001D02E4" w:rsidRPr="00DB3A14" w:rsidRDefault="001D02E4" w:rsidP="002563DC">
            <w:pPr>
              <w:pStyle w:val="-"/>
              <w:rPr>
                <w:sz w:val="20"/>
              </w:rPr>
            </w:pPr>
            <w:r>
              <w:rPr>
                <w:sz w:val="20"/>
              </w:rPr>
              <w:t>20220227</w:t>
            </w:r>
          </w:p>
        </w:tc>
        <w:tc>
          <w:tcPr>
            <w:tcW w:w="1111" w:type="dxa"/>
            <w:vAlign w:val="center"/>
          </w:tcPr>
          <w:p w14:paraId="3CA43D6D" w14:textId="0ABDED90" w:rsidR="001D02E4" w:rsidRPr="00DB3A14" w:rsidRDefault="001D02E4" w:rsidP="002563DC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刘小星</w:t>
            </w:r>
          </w:p>
        </w:tc>
        <w:tc>
          <w:tcPr>
            <w:tcW w:w="6450" w:type="dxa"/>
            <w:vAlign w:val="center"/>
          </w:tcPr>
          <w:p w14:paraId="03D552E5" w14:textId="1C4C46D2" w:rsidR="001D02E4" w:rsidRPr="00DB3A14" w:rsidRDefault="001D02E4" w:rsidP="002563DC">
            <w:pPr>
              <w:pStyle w:val="-"/>
              <w:rPr>
                <w:sz w:val="20"/>
              </w:rPr>
            </w:pPr>
            <w:r>
              <w:rPr>
                <w:sz w:val="20"/>
              </w:rPr>
              <w:t>完善需求</w:t>
            </w:r>
          </w:p>
        </w:tc>
      </w:tr>
      <w:tr w:rsidR="00FD5E72" w:rsidRPr="00DB3A14" w14:paraId="66C807B9" w14:textId="77777777" w:rsidTr="008B2F5B">
        <w:trPr>
          <w:trHeight w:val="413"/>
        </w:trPr>
        <w:tc>
          <w:tcPr>
            <w:tcW w:w="810" w:type="dxa"/>
            <w:vAlign w:val="center"/>
          </w:tcPr>
          <w:p w14:paraId="2DAB2428" w14:textId="22DD1F8C" w:rsidR="00FD5E72" w:rsidRDefault="00FD5E72" w:rsidP="002563DC">
            <w:pPr>
              <w:pStyle w:val="-"/>
              <w:rPr>
                <w:sz w:val="20"/>
              </w:rPr>
            </w:pPr>
            <w:r>
              <w:rPr>
                <w:sz w:val="20"/>
              </w:rPr>
              <w:t>V1.3</w:t>
            </w:r>
          </w:p>
        </w:tc>
        <w:tc>
          <w:tcPr>
            <w:tcW w:w="1405" w:type="dxa"/>
            <w:vAlign w:val="center"/>
          </w:tcPr>
          <w:p w14:paraId="1996E8C7" w14:textId="166F91B6" w:rsidR="00FD5E72" w:rsidRDefault="00FD5E72" w:rsidP="002563DC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2</w:t>
            </w:r>
            <w:r>
              <w:rPr>
                <w:sz w:val="20"/>
              </w:rPr>
              <w:t>0221018</w:t>
            </w:r>
          </w:p>
        </w:tc>
        <w:tc>
          <w:tcPr>
            <w:tcW w:w="1111" w:type="dxa"/>
            <w:vAlign w:val="center"/>
          </w:tcPr>
          <w:p w14:paraId="4D6CD064" w14:textId="5135BA73" w:rsidR="00FD5E72" w:rsidRDefault="00FD5E72" w:rsidP="002563DC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刘小星</w:t>
            </w:r>
          </w:p>
        </w:tc>
        <w:tc>
          <w:tcPr>
            <w:tcW w:w="6450" w:type="dxa"/>
            <w:vAlign w:val="center"/>
          </w:tcPr>
          <w:p w14:paraId="62836BB6" w14:textId="29CF1D78" w:rsidR="00FD5E72" w:rsidRDefault="00FD5E72" w:rsidP="002563DC">
            <w:pPr>
              <w:pStyle w:val="-"/>
              <w:rPr>
                <w:sz w:val="20"/>
              </w:rPr>
            </w:pPr>
            <w:r>
              <w:rPr>
                <w:sz w:val="20"/>
              </w:rPr>
              <w:t>增加辅助制动电流偏移量识别</w:t>
            </w:r>
            <w:r>
              <w:rPr>
                <w:rFonts w:hint="eastAsia"/>
                <w:sz w:val="20"/>
              </w:rPr>
              <w:t>。</w:t>
            </w:r>
          </w:p>
        </w:tc>
      </w:tr>
      <w:tr w:rsidR="00003CB7" w:rsidRPr="00DB3A14" w14:paraId="143176D0" w14:textId="77777777" w:rsidTr="008B2F5B">
        <w:trPr>
          <w:trHeight w:val="413"/>
        </w:trPr>
        <w:tc>
          <w:tcPr>
            <w:tcW w:w="810" w:type="dxa"/>
            <w:vAlign w:val="center"/>
          </w:tcPr>
          <w:p w14:paraId="3BDB31F4" w14:textId="7E8BFB30" w:rsidR="00003CB7" w:rsidRDefault="00003CB7" w:rsidP="002563DC">
            <w:pPr>
              <w:pStyle w:val="-"/>
              <w:rPr>
                <w:sz w:val="20"/>
              </w:rPr>
            </w:pPr>
            <w:r>
              <w:rPr>
                <w:sz w:val="20"/>
              </w:rPr>
              <w:t>V1.4</w:t>
            </w:r>
          </w:p>
        </w:tc>
        <w:tc>
          <w:tcPr>
            <w:tcW w:w="1405" w:type="dxa"/>
            <w:vAlign w:val="center"/>
          </w:tcPr>
          <w:p w14:paraId="6318427E" w14:textId="1B8111A2" w:rsidR="00003CB7" w:rsidRDefault="00003CB7" w:rsidP="002563DC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2</w:t>
            </w:r>
            <w:r>
              <w:rPr>
                <w:sz w:val="20"/>
              </w:rPr>
              <w:t>0221025</w:t>
            </w:r>
          </w:p>
        </w:tc>
        <w:tc>
          <w:tcPr>
            <w:tcW w:w="1111" w:type="dxa"/>
            <w:vAlign w:val="center"/>
          </w:tcPr>
          <w:p w14:paraId="34BBC858" w14:textId="418E3B7C" w:rsidR="00003CB7" w:rsidRDefault="00003CB7" w:rsidP="002563DC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刘小星</w:t>
            </w:r>
          </w:p>
        </w:tc>
        <w:tc>
          <w:tcPr>
            <w:tcW w:w="6450" w:type="dxa"/>
            <w:vAlign w:val="center"/>
          </w:tcPr>
          <w:p w14:paraId="4A508F0C" w14:textId="77777777" w:rsidR="00003CB7" w:rsidRDefault="00003CB7" w:rsidP="002563DC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3</w:t>
            </w:r>
            <w:r>
              <w:rPr>
                <w:sz w:val="20"/>
              </w:rPr>
              <w:t>.2.3</w:t>
            </w:r>
            <w:r>
              <w:rPr>
                <w:sz w:val="20"/>
              </w:rPr>
              <w:t>动力电池电压显示</w:t>
            </w:r>
            <w:r>
              <w:rPr>
                <w:rFonts w:hint="eastAsia"/>
                <w:sz w:val="20"/>
              </w:rPr>
              <w:t>，</w:t>
            </w:r>
            <w:r>
              <w:rPr>
                <w:sz w:val="20"/>
              </w:rPr>
              <w:t>修改笔误</w:t>
            </w:r>
            <w:r>
              <w:rPr>
                <w:rFonts w:hint="eastAsia"/>
                <w:sz w:val="20"/>
              </w:rPr>
              <w:t>。</w:t>
            </w:r>
          </w:p>
          <w:p w14:paraId="37217D34" w14:textId="77777777" w:rsidR="00003CB7" w:rsidRDefault="008E5109" w:rsidP="008E5109">
            <w:pPr>
              <w:pStyle w:val="-"/>
              <w:rPr>
                <w:sz w:val="20"/>
              </w:rPr>
            </w:pPr>
            <w:r w:rsidRPr="008E5109">
              <w:rPr>
                <w:rFonts w:hint="eastAsia"/>
                <w:sz w:val="20"/>
              </w:rPr>
              <w:t xml:space="preserve">3.2.9 </w:t>
            </w:r>
            <w:r w:rsidRPr="008E5109">
              <w:rPr>
                <w:rFonts w:hint="eastAsia"/>
                <w:sz w:val="20"/>
              </w:rPr>
              <w:t>高压电池断开</w:t>
            </w:r>
            <w:r>
              <w:rPr>
                <w:rFonts w:hint="eastAsia"/>
                <w:sz w:val="20"/>
              </w:rPr>
              <w:t>，报文单位笔误，修正。</w:t>
            </w:r>
          </w:p>
          <w:p w14:paraId="2301B961" w14:textId="5AD1CFE0" w:rsidR="008E5109" w:rsidRDefault="00334A0C" w:rsidP="008E5109">
            <w:pPr>
              <w:pStyle w:val="-"/>
              <w:rPr>
                <w:sz w:val="20"/>
              </w:rPr>
            </w:pPr>
            <w:r w:rsidRPr="00334A0C">
              <w:rPr>
                <w:rFonts w:hint="eastAsia"/>
                <w:sz w:val="20"/>
              </w:rPr>
              <w:t xml:space="preserve">3.13.12 </w:t>
            </w:r>
            <w:r w:rsidRPr="00334A0C">
              <w:rPr>
                <w:rFonts w:hint="eastAsia"/>
                <w:sz w:val="20"/>
              </w:rPr>
              <w:t>变速箱故障红灯</w:t>
            </w:r>
            <w:r>
              <w:rPr>
                <w:rFonts w:hint="eastAsia"/>
                <w:sz w:val="20"/>
              </w:rPr>
              <w:t>，报文内容笔误，修正。</w:t>
            </w:r>
          </w:p>
        </w:tc>
      </w:tr>
      <w:tr w:rsidR="00D429BE" w:rsidRPr="00DB3A14" w14:paraId="378DA2F2" w14:textId="77777777" w:rsidTr="008B2F5B">
        <w:trPr>
          <w:trHeight w:val="413"/>
        </w:trPr>
        <w:tc>
          <w:tcPr>
            <w:tcW w:w="810" w:type="dxa"/>
            <w:vAlign w:val="center"/>
          </w:tcPr>
          <w:p w14:paraId="04FDF78D" w14:textId="1F2119C0" w:rsidR="00D429BE" w:rsidRDefault="00D429BE" w:rsidP="002563DC">
            <w:pPr>
              <w:pStyle w:val="-"/>
              <w:rPr>
                <w:sz w:val="20"/>
              </w:rPr>
            </w:pPr>
            <w:r>
              <w:rPr>
                <w:sz w:val="20"/>
              </w:rPr>
              <w:t>V1.5</w:t>
            </w:r>
          </w:p>
        </w:tc>
        <w:tc>
          <w:tcPr>
            <w:tcW w:w="1405" w:type="dxa"/>
            <w:vAlign w:val="center"/>
          </w:tcPr>
          <w:p w14:paraId="1E0E9BD7" w14:textId="03F0A6B3" w:rsidR="00D429BE" w:rsidRDefault="00D429BE" w:rsidP="002563DC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2</w:t>
            </w:r>
            <w:r>
              <w:rPr>
                <w:sz w:val="20"/>
              </w:rPr>
              <w:t>0221103</w:t>
            </w:r>
          </w:p>
        </w:tc>
        <w:tc>
          <w:tcPr>
            <w:tcW w:w="1111" w:type="dxa"/>
            <w:vAlign w:val="center"/>
          </w:tcPr>
          <w:p w14:paraId="317D42C0" w14:textId="4237C957" w:rsidR="00D429BE" w:rsidRDefault="00D429BE" w:rsidP="002563DC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刘小星</w:t>
            </w:r>
          </w:p>
        </w:tc>
        <w:tc>
          <w:tcPr>
            <w:tcW w:w="6450" w:type="dxa"/>
            <w:vAlign w:val="center"/>
          </w:tcPr>
          <w:p w14:paraId="2D7689B5" w14:textId="563342CD" w:rsidR="00D429BE" w:rsidRDefault="00D429BE" w:rsidP="002563DC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3.</w:t>
            </w:r>
            <w:r>
              <w:rPr>
                <w:sz w:val="20"/>
              </w:rPr>
              <w:t>13.1</w:t>
            </w:r>
            <w:r>
              <w:rPr>
                <w:sz w:val="20"/>
              </w:rPr>
              <w:t>补充无</w:t>
            </w:r>
            <w:r>
              <w:rPr>
                <w:sz w:val="20"/>
              </w:rPr>
              <w:t>AMT</w:t>
            </w:r>
            <w:r>
              <w:rPr>
                <w:sz w:val="20"/>
              </w:rPr>
              <w:t>报文时档位显示说明及报文转发说明</w:t>
            </w:r>
            <w:r>
              <w:rPr>
                <w:rFonts w:hint="eastAsia"/>
                <w:sz w:val="20"/>
              </w:rPr>
              <w:t>。</w:t>
            </w:r>
          </w:p>
        </w:tc>
      </w:tr>
      <w:tr w:rsidR="00441A24" w:rsidRPr="00DB3A14" w14:paraId="7F354231" w14:textId="77777777" w:rsidTr="008B2F5B">
        <w:trPr>
          <w:trHeight w:val="413"/>
        </w:trPr>
        <w:tc>
          <w:tcPr>
            <w:tcW w:w="810" w:type="dxa"/>
            <w:vAlign w:val="center"/>
          </w:tcPr>
          <w:p w14:paraId="5F123B61" w14:textId="39394378" w:rsidR="00441A24" w:rsidRDefault="00441A24" w:rsidP="002563DC">
            <w:pPr>
              <w:pStyle w:val="-"/>
              <w:rPr>
                <w:sz w:val="20"/>
              </w:rPr>
            </w:pPr>
            <w:r>
              <w:rPr>
                <w:sz w:val="20"/>
              </w:rPr>
              <w:t>V1.6</w:t>
            </w:r>
          </w:p>
        </w:tc>
        <w:tc>
          <w:tcPr>
            <w:tcW w:w="1405" w:type="dxa"/>
            <w:vAlign w:val="center"/>
          </w:tcPr>
          <w:p w14:paraId="597CE269" w14:textId="5362E8E2" w:rsidR="00441A24" w:rsidRDefault="00441A24" w:rsidP="002563DC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2</w:t>
            </w:r>
            <w:r>
              <w:rPr>
                <w:sz w:val="20"/>
              </w:rPr>
              <w:t>0221210</w:t>
            </w:r>
          </w:p>
        </w:tc>
        <w:tc>
          <w:tcPr>
            <w:tcW w:w="1111" w:type="dxa"/>
            <w:vAlign w:val="center"/>
          </w:tcPr>
          <w:p w14:paraId="2706BEBF" w14:textId="148CF946" w:rsidR="00441A24" w:rsidRDefault="00441A24" w:rsidP="002563DC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刘小星</w:t>
            </w:r>
          </w:p>
        </w:tc>
        <w:tc>
          <w:tcPr>
            <w:tcW w:w="6450" w:type="dxa"/>
            <w:vAlign w:val="center"/>
          </w:tcPr>
          <w:p w14:paraId="44653114" w14:textId="77777777" w:rsidR="00441A24" w:rsidRDefault="00764DBC" w:rsidP="002563DC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3.</w:t>
            </w:r>
            <w:r>
              <w:rPr>
                <w:sz w:val="20"/>
              </w:rPr>
              <w:t>13.2</w:t>
            </w:r>
            <w:r w:rsidR="00441A24">
              <w:rPr>
                <w:rFonts w:hint="eastAsia"/>
                <w:sz w:val="20"/>
              </w:rPr>
              <w:t>修正</w:t>
            </w:r>
            <w:r w:rsidR="00441A24">
              <w:rPr>
                <w:rFonts w:hint="eastAsia"/>
                <w:sz w:val="20"/>
              </w:rPr>
              <w:t>A/</w:t>
            </w:r>
            <w:r w:rsidR="00441A24">
              <w:rPr>
                <w:sz w:val="20"/>
              </w:rPr>
              <w:t>M</w:t>
            </w:r>
            <w:r w:rsidR="005934B5">
              <w:rPr>
                <w:sz w:val="20"/>
              </w:rPr>
              <w:t>对应的报文是</w:t>
            </w:r>
            <w:r w:rsidR="005934B5">
              <w:rPr>
                <w:sz w:val="20"/>
              </w:rPr>
              <w:t>byte3bit7~8</w:t>
            </w:r>
            <w:r w:rsidR="005934B5">
              <w:rPr>
                <w:rFonts w:hint="eastAsia"/>
                <w:sz w:val="20"/>
              </w:rPr>
              <w:t>。</w:t>
            </w:r>
          </w:p>
          <w:p w14:paraId="536CFE4F" w14:textId="77777777" w:rsidR="00764DBC" w:rsidRDefault="00764DBC" w:rsidP="002563DC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3.</w:t>
            </w:r>
            <w:r>
              <w:rPr>
                <w:sz w:val="20"/>
              </w:rPr>
              <w:t>13.4</w:t>
            </w:r>
            <w:r>
              <w:rPr>
                <w:sz w:val="20"/>
              </w:rPr>
              <w:t>增加蠕动模式显示</w:t>
            </w:r>
          </w:p>
          <w:p w14:paraId="48D06EBE" w14:textId="69A08823" w:rsidR="00764DBC" w:rsidRDefault="00764DBC" w:rsidP="002563DC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3.</w:t>
            </w:r>
            <w:r>
              <w:rPr>
                <w:sz w:val="20"/>
              </w:rPr>
              <w:t>13.15</w:t>
            </w:r>
            <w:r>
              <w:rPr>
                <w:sz w:val="20"/>
              </w:rPr>
              <w:t>增加自学习提醒</w:t>
            </w:r>
          </w:p>
        </w:tc>
      </w:tr>
      <w:tr w:rsidR="00766453" w:rsidRPr="00DB3A14" w14:paraId="7812B2CD" w14:textId="77777777" w:rsidTr="008B2F5B">
        <w:trPr>
          <w:trHeight w:val="413"/>
        </w:trPr>
        <w:tc>
          <w:tcPr>
            <w:tcW w:w="810" w:type="dxa"/>
            <w:vAlign w:val="center"/>
          </w:tcPr>
          <w:p w14:paraId="6D5F47DD" w14:textId="619DA2AC" w:rsidR="00766453" w:rsidRDefault="00766453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V1.7</w:t>
            </w:r>
          </w:p>
        </w:tc>
        <w:tc>
          <w:tcPr>
            <w:tcW w:w="1405" w:type="dxa"/>
            <w:vAlign w:val="center"/>
          </w:tcPr>
          <w:p w14:paraId="7B54DC39" w14:textId="0455BD84" w:rsidR="00766453" w:rsidRDefault="00766453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20230216</w:t>
            </w:r>
          </w:p>
        </w:tc>
        <w:tc>
          <w:tcPr>
            <w:tcW w:w="1111" w:type="dxa"/>
            <w:vAlign w:val="center"/>
          </w:tcPr>
          <w:p w14:paraId="01916920" w14:textId="68542F24" w:rsidR="00766453" w:rsidRDefault="00766453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上官彤</w:t>
            </w:r>
          </w:p>
        </w:tc>
        <w:tc>
          <w:tcPr>
            <w:tcW w:w="6450" w:type="dxa"/>
            <w:vAlign w:val="center"/>
          </w:tcPr>
          <w:p w14:paraId="00A16F25" w14:textId="4A8C33C6" w:rsidR="00766453" w:rsidRDefault="00766453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3.3.</w:t>
            </w:r>
            <w:r w:rsidR="00A51408">
              <w:rPr>
                <w:sz w:val="20"/>
              </w:rPr>
              <w:t xml:space="preserve">6 </w:t>
            </w:r>
            <w:r w:rsidR="00A51408">
              <w:rPr>
                <w:rFonts w:hint="eastAsia"/>
                <w:sz w:val="20"/>
              </w:rPr>
              <w:t>新增</w:t>
            </w:r>
            <w:r w:rsidR="00A51408">
              <w:rPr>
                <w:rFonts w:hint="eastAsia"/>
                <w:sz w:val="20"/>
              </w:rPr>
              <w:t>&lt;</w:t>
            </w:r>
            <w:r>
              <w:rPr>
                <w:rFonts w:hint="eastAsia"/>
                <w:sz w:val="20"/>
              </w:rPr>
              <w:t>变速箱型号及速比</w:t>
            </w:r>
            <w:r>
              <w:rPr>
                <w:sz w:val="20"/>
              </w:rPr>
              <w:t>&gt;</w:t>
            </w:r>
            <w:proofErr w:type="gramStart"/>
            <w:r>
              <w:rPr>
                <w:rFonts w:hint="eastAsia"/>
                <w:sz w:val="20"/>
              </w:rPr>
              <w:t>标定值</w:t>
            </w:r>
            <w:proofErr w:type="gramEnd"/>
            <w:r w:rsidR="00A51408">
              <w:rPr>
                <w:rFonts w:hint="eastAsia"/>
                <w:sz w:val="20"/>
              </w:rPr>
              <w:t>288</w:t>
            </w:r>
            <w:r>
              <w:rPr>
                <w:rFonts w:hint="eastAsia"/>
                <w:sz w:val="20"/>
              </w:rPr>
              <w:t>；</w:t>
            </w:r>
          </w:p>
          <w:p w14:paraId="4C31839B" w14:textId="077CE957" w:rsidR="00766453" w:rsidRDefault="00766453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lastRenderedPageBreak/>
              <w:t>新增</w:t>
            </w:r>
            <w:r>
              <w:rPr>
                <w:rFonts w:hint="eastAsia"/>
                <w:sz w:val="20"/>
              </w:rPr>
              <w:t>3.1</w:t>
            </w:r>
            <w:r w:rsidR="006238C8">
              <w:rPr>
                <w:rFonts w:hint="eastAsia"/>
                <w:sz w:val="20"/>
              </w:rPr>
              <w:t>3</w:t>
            </w:r>
            <w:r>
              <w:rPr>
                <w:rFonts w:hint="eastAsia"/>
                <w:sz w:val="20"/>
              </w:rPr>
              <w:t>.17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转向</w:t>
            </w:r>
            <w:proofErr w:type="gramStart"/>
            <w:r>
              <w:rPr>
                <w:sz w:val="20"/>
              </w:rPr>
              <w:t>锁</w:t>
            </w:r>
            <w:r w:rsidR="006238C8">
              <w:rPr>
                <w:rFonts w:hint="eastAsia"/>
                <w:sz w:val="20"/>
              </w:rPr>
              <w:t>止指示</w:t>
            </w:r>
            <w:r>
              <w:rPr>
                <w:sz w:val="20"/>
              </w:rPr>
              <w:t>灯</w:t>
            </w:r>
            <w:r w:rsidR="006238C8">
              <w:rPr>
                <w:sz w:val="20"/>
              </w:rPr>
              <w:t>—</w:t>
            </w:r>
            <w:r w:rsidR="006238C8">
              <w:rPr>
                <w:rFonts w:hint="eastAsia"/>
                <w:sz w:val="20"/>
              </w:rPr>
              <w:t>临时</w:t>
            </w:r>
            <w:proofErr w:type="gramEnd"/>
            <w:r w:rsidR="006238C8">
              <w:rPr>
                <w:rFonts w:hint="eastAsia"/>
                <w:sz w:val="20"/>
              </w:rPr>
              <w:t>增加，仅</w:t>
            </w:r>
            <w:r w:rsidR="006238C8">
              <w:rPr>
                <w:rFonts w:hint="eastAsia"/>
                <w:sz w:val="20"/>
              </w:rPr>
              <w:t>TZ9A</w:t>
            </w:r>
            <w:r w:rsidR="006238C8">
              <w:rPr>
                <w:rFonts w:hint="eastAsia"/>
                <w:sz w:val="20"/>
              </w:rPr>
              <w:t>车型实现</w:t>
            </w:r>
          </w:p>
          <w:p w14:paraId="427AB230" w14:textId="22A06676" w:rsidR="00766453" w:rsidRDefault="00766453" w:rsidP="00766453">
            <w:pPr>
              <w:pStyle w:val="-"/>
              <w:rPr>
                <w:sz w:val="20"/>
              </w:rPr>
            </w:pPr>
            <w:r>
              <w:rPr>
                <w:sz w:val="20"/>
              </w:rPr>
              <w:t>新增</w:t>
            </w:r>
            <w:r>
              <w:rPr>
                <w:sz w:val="20"/>
              </w:rPr>
              <w:t>3.1</w:t>
            </w:r>
            <w:r w:rsidR="006238C8">
              <w:rPr>
                <w:rFonts w:hint="eastAsia"/>
                <w:sz w:val="20"/>
              </w:rPr>
              <w:t>3</w:t>
            </w:r>
            <w:r>
              <w:rPr>
                <w:sz w:val="20"/>
              </w:rPr>
              <w:t xml:space="preserve">.18 </w:t>
            </w:r>
            <w:r>
              <w:rPr>
                <w:sz w:val="20"/>
              </w:rPr>
              <w:t>三桥提升指示灯</w:t>
            </w:r>
            <w:proofErr w:type="gramStart"/>
            <w:r w:rsidR="006238C8">
              <w:rPr>
                <w:sz w:val="20"/>
              </w:rPr>
              <w:t>—</w:t>
            </w:r>
            <w:r w:rsidR="006238C8">
              <w:rPr>
                <w:rFonts w:hint="eastAsia"/>
                <w:sz w:val="20"/>
              </w:rPr>
              <w:t>临时</w:t>
            </w:r>
            <w:proofErr w:type="gramEnd"/>
            <w:r w:rsidR="006238C8">
              <w:rPr>
                <w:rFonts w:hint="eastAsia"/>
                <w:sz w:val="20"/>
              </w:rPr>
              <w:t>增加，仅</w:t>
            </w:r>
            <w:r w:rsidR="006238C8">
              <w:rPr>
                <w:rFonts w:hint="eastAsia"/>
                <w:sz w:val="20"/>
              </w:rPr>
              <w:t>TZ9A</w:t>
            </w:r>
            <w:r w:rsidR="006238C8">
              <w:rPr>
                <w:rFonts w:hint="eastAsia"/>
                <w:sz w:val="20"/>
              </w:rPr>
              <w:t>车型实现</w:t>
            </w:r>
          </w:p>
        </w:tc>
      </w:tr>
      <w:tr w:rsidR="00DB465E" w:rsidRPr="00DB3A14" w14:paraId="52C094EC" w14:textId="77777777" w:rsidTr="008B2F5B">
        <w:trPr>
          <w:trHeight w:val="413"/>
        </w:trPr>
        <w:tc>
          <w:tcPr>
            <w:tcW w:w="810" w:type="dxa"/>
            <w:shd w:val="clear" w:color="auto" w:fill="auto"/>
            <w:vAlign w:val="center"/>
          </w:tcPr>
          <w:p w14:paraId="35C601EA" w14:textId="632A89C3" w:rsidR="00DB465E" w:rsidRPr="008A7B08" w:rsidRDefault="00DB465E" w:rsidP="00766453">
            <w:pPr>
              <w:pStyle w:val="-"/>
              <w:rPr>
                <w:sz w:val="20"/>
              </w:rPr>
            </w:pPr>
            <w:r w:rsidRPr="008A7B08">
              <w:rPr>
                <w:rFonts w:hint="eastAsia"/>
                <w:sz w:val="20"/>
              </w:rPr>
              <w:lastRenderedPageBreak/>
              <w:t>V1</w:t>
            </w:r>
            <w:r w:rsidRPr="008A7B08">
              <w:rPr>
                <w:sz w:val="20"/>
              </w:rPr>
              <w:t>.8</w:t>
            </w:r>
          </w:p>
        </w:tc>
        <w:tc>
          <w:tcPr>
            <w:tcW w:w="1405" w:type="dxa"/>
            <w:shd w:val="clear" w:color="auto" w:fill="auto"/>
            <w:vAlign w:val="center"/>
          </w:tcPr>
          <w:p w14:paraId="084439D7" w14:textId="02C0FBCF" w:rsidR="00DB465E" w:rsidRPr="008A7B08" w:rsidRDefault="00DB465E" w:rsidP="00766453">
            <w:pPr>
              <w:pStyle w:val="-"/>
              <w:rPr>
                <w:sz w:val="20"/>
              </w:rPr>
            </w:pPr>
            <w:r w:rsidRPr="008A7B08">
              <w:rPr>
                <w:rFonts w:hint="eastAsia"/>
                <w:sz w:val="20"/>
              </w:rPr>
              <w:t>2</w:t>
            </w:r>
            <w:r w:rsidRPr="008A7B08">
              <w:rPr>
                <w:sz w:val="20"/>
              </w:rPr>
              <w:t>0230419</w:t>
            </w:r>
          </w:p>
        </w:tc>
        <w:tc>
          <w:tcPr>
            <w:tcW w:w="1111" w:type="dxa"/>
            <w:shd w:val="clear" w:color="auto" w:fill="auto"/>
            <w:vAlign w:val="center"/>
          </w:tcPr>
          <w:p w14:paraId="3C6B99B0" w14:textId="346AFCA3" w:rsidR="00DB465E" w:rsidRPr="008A7B08" w:rsidRDefault="00DB465E" w:rsidP="00766453">
            <w:pPr>
              <w:pStyle w:val="-"/>
              <w:rPr>
                <w:sz w:val="20"/>
              </w:rPr>
            </w:pPr>
            <w:r w:rsidRPr="008A7B08">
              <w:rPr>
                <w:rFonts w:hint="eastAsia"/>
                <w:sz w:val="20"/>
              </w:rPr>
              <w:t>上官彤</w:t>
            </w:r>
          </w:p>
        </w:tc>
        <w:tc>
          <w:tcPr>
            <w:tcW w:w="6450" w:type="dxa"/>
            <w:shd w:val="clear" w:color="auto" w:fill="auto"/>
            <w:vAlign w:val="center"/>
          </w:tcPr>
          <w:p w14:paraId="06F3D1B4" w14:textId="01D84AC3" w:rsidR="00DB465E" w:rsidRPr="008A7B08" w:rsidRDefault="00DB465E" w:rsidP="00766453">
            <w:pPr>
              <w:pStyle w:val="-"/>
              <w:rPr>
                <w:sz w:val="20"/>
              </w:rPr>
            </w:pPr>
            <w:r w:rsidRPr="008A7B08">
              <w:rPr>
                <w:rFonts w:hint="eastAsia"/>
                <w:sz w:val="20"/>
              </w:rPr>
              <w:t>新增</w:t>
            </w:r>
            <w:r w:rsidRPr="008A7B08">
              <w:rPr>
                <w:rFonts w:hint="eastAsia"/>
                <w:sz w:val="20"/>
              </w:rPr>
              <w:t>3.13.19</w:t>
            </w:r>
            <w:r w:rsidRPr="008A7B08">
              <w:rPr>
                <w:sz w:val="20"/>
              </w:rPr>
              <w:t xml:space="preserve"> </w:t>
            </w:r>
            <w:r w:rsidRPr="008A7B08">
              <w:rPr>
                <w:rFonts w:hint="eastAsia"/>
                <w:sz w:val="20"/>
              </w:rPr>
              <w:t>换挡开关未回零提醒</w:t>
            </w:r>
          </w:p>
        </w:tc>
      </w:tr>
      <w:tr w:rsidR="008A7B08" w:rsidRPr="00DB3A14" w14:paraId="3480EE41" w14:textId="77777777" w:rsidTr="008B2F5B">
        <w:trPr>
          <w:trHeight w:val="413"/>
        </w:trPr>
        <w:tc>
          <w:tcPr>
            <w:tcW w:w="810" w:type="dxa"/>
            <w:shd w:val="clear" w:color="auto" w:fill="auto"/>
            <w:vAlign w:val="center"/>
          </w:tcPr>
          <w:p w14:paraId="36972540" w14:textId="7E095723" w:rsidR="008A7B08" w:rsidRDefault="008A7B08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V1.9</w:t>
            </w:r>
          </w:p>
        </w:tc>
        <w:tc>
          <w:tcPr>
            <w:tcW w:w="1405" w:type="dxa"/>
            <w:shd w:val="clear" w:color="auto" w:fill="auto"/>
            <w:vAlign w:val="center"/>
          </w:tcPr>
          <w:p w14:paraId="5F7CE22A" w14:textId="4FED7BA6" w:rsidR="008A7B08" w:rsidRDefault="008A7B08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2023050</w:t>
            </w:r>
            <w:r w:rsidR="00064061">
              <w:rPr>
                <w:rFonts w:hint="eastAsia"/>
                <w:sz w:val="20"/>
              </w:rPr>
              <w:t>8</w:t>
            </w:r>
          </w:p>
        </w:tc>
        <w:tc>
          <w:tcPr>
            <w:tcW w:w="1111" w:type="dxa"/>
            <w:shd w:val="clear" w:color="auto" w:fill="auto"/>
            <w:vAlign w:val="center"/>
          </w:tcPr>
          <w:p w14:paraId="54FD3DE6" w14:textId="2E17E632" w:rsidR="008A7B08" w:rsidRDefault="008A7B08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上官彤</w:t>
            </w:r>
          </w:p>
        </w:tc>
        <w:tc>
          <w:tcPr>
            <w:tcW w:w="6450" w:type="dxa"/>
            <w:shd w:val="clear" w:color="auto" w:fill="auto"/>
            <w:vAlign w:val="center"/>
          </w:tcPr>
          <w:p w14:paraId="72E4CDCE" w14:textId="2A9E8488" w:rsidR="00064061" w:rsidRDefault="00064061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3.9</w:t>
            </w:r>
            <w:r>
              <w:rPr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新能源仪表故障</w:t>
            </w:r>
            <w:proofErr w:type="gramStart"/>
            <w:r>
              <w:rPr>
                <w:rFonts w:hint="eastAsia"/>
                <w:sz w:val="20"/>
              </w:rPr>
              <w:t>码显示</w:t>
            </w:r>
            <w:proofErr w:type="gramEnd"/>
            <w:r>
              <w:rPr>
                <w:rFonts w:hint="eastAsia"/>
                <w:sz w:val="20"/>
              </w:rPr>
              <w:t>净化（</w:t>
            </w:r>
            <w:r>
              <w:rPr>
                <w:rFonts w:hint="eastAsia"/>
                <w:sz w:val="20"/>
              </w:rPr>
              <w:t>DM23033330203</w:t>
            </w:r>
            <w:r>
              <w:rPr>
                <w:rFonts w:hint="eastAsia"/>
                <w:sz w:val="20"/>
              </w:rPr>
              <w:t>），新增</w:t>
            </w:r>
            <w:r>
              <w:rPr>
                <w:rFonts w:hint="eastAsia"/>
                <w:sz w:val="20"/>
              </w:rPr>
              <w:t>STOP</w:t>
            </w:r>
            <w:r>
              <w:rPr>
                <w:rFonts w:hint="eastAsia"/>
                <w:sz w:val="20"/>
              </w:rPr>
              <w:t>灯源地址</w:t>
            </w:r>
          </w:p>
          <w:p w14:paraId="2953E952" w14:textId="77777777" w:rsidR="008A7B08" w:rsidRDefault="00064061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3.10</w:t>
            </w:r>
            <w:r w:rsidR="008A7B08">
              <w:rPr>
                <w:rFonts w:hint="eastAsia"/>
                <w:sz w:val="20"/>
              </w:rPr>
              <w:t>新能源仪表故障</w:t>
            </w:r>
            <w:proofErr w:type="gramStart"/>
            <w:r w:rsidR="008A7B08">
              <w:rPr>
                <w:rFonts w:hint="eastAsia"/>
                <w:sz w:val="20"/>
              </w:rPr>
              <w:t>码显示</w:t>
            </w:r>
            <w:proofErr w:type="gramEnd"/>
            <w:r w:rsidR="008A7B08">
              <w:rPr>
                <w:rFonts w:hint="eastAsia"/>
                <w:sz w:val="20"/>
              </w:rPr>
              <w:t>净化（</w:t>
            </w:r>
            <w:r w:rsidR="008A7B08">
              <w:rPr>
                <w:rFonts w:hint="eastAsia"/>
                <w:sz w:val="20"/>
              </w:rPr>
              <w:t>DM23033330203</w:t>
            </w:r>
            <w:r w:rsidR="008A7B08">
              <w:rPr>
                <w:rFonts w:hint="eastAsia"/>
                <w:sz w:val="20"/>
              </w:rPr>
              <w:t>），</w:t>
            </w:r>
            <w:r>
              <w:rPr>
                <w:rFonts w:hint="eastAsia"/>
                <w:sz w:val="20"/>
              </w:rPr>
              <w:t>新增</w:t>
            </w:r>
            <w:r w:rsidR="008A7B08">
              <w:rPr>
                <w:rFonts w:hint="eastAsia"/>
                <w:sz w:val="20"/>
              </w:rPr>
              <w:t>Warning</w:t>
            </w:r>
            <w:proofErr w:type="gramStart"/>
            <w:r w:rsidR="008A7B08">
              <w:rPr>
                <w:rFonts w:hint="eastAsia"/>
                <w:sz w:val="20"/>
              </w:rPr>
              <w:t>灯显示</w:t>
            </w:r>
            <w:proofErr w:type="gramEnd"/>
            <w:r w:rsidR="008A7B08">
              <w:rPr>
                <w:rFonts w:hint="eastAsia"/>
                <w:sz w:val="20"/>
              </w:rPr>
              <w:t>源地址</w:t>
            </w:r>
          </w:p>
          <w:p w14:paraId="123C75D4" w14:textId="74D54F4D" w:rsidR="00064061" w:rsidRDefault="00064061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新增</w:t>
            </w:r>
            <w:r>
              <w:rPr>
                <w:rFonts w:hint="eastAsia"/>
                <w:sz w:val="20"/>
              </w:rPr>
              <w:t>3.15.1</w:t>
            </w:r>
            <w:r>
              <w:rPr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后视镜加热指示</w:t>
            </w:r>
          </w:p>
        </w:tc>
      </w:tr>
      <w:tr w:rsidR="00904EEE" w:rsidRPr="00DB3A14" w14:paraId="6BF68686" w14:textId="77777777" w:rsidTr="008B2F5B">
        <w:trPr>
          <w:trHeight w:val="413"/>
        </w:trPr>
        <w:tc>
          <w:tcPr>
            <w:tcW w:w="810" w:type="dxa"/>
            <w:shd w:val="clear" w:color="auto" w:fill="auto"/>
            <w:vAlign w:val="center"/>
          </w:tcPr>
          <w:p w14:paraId="072087DF" w14:textId="6027A059" w:rsidR="00904EEE" w:rsidRDefault="00904EEE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V2.0</w:t>
            </w:r>
          </w:p>
        </w:tc>
        <w:tc>
          <w:tcPr>
            <w:tcW w:w="1405" w:type="dxa"/>
            <w:shd w:val="clear" w:color="auto" w:fill="auto"/>
            <w:vAlign w:val="center"/>
          </w:tcPr>
          <w:p w14:paraId="0609369B" w14:textId="2B9D7602" w:rsidR="00904EEE" w:rsidRDefault="00904EEE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20230714</w:t>
            </w:r>
          </w:p>
        </w:tc>
        <w:tc>
          <w:tcPr>
            <w:tcW w:w="1111" w:type="dxa"/>
            <w:shd w:val="clear" w:color="auto" w:fill="auto"/>
            <w:vAlign w:val="center"/>
          </w:tcPr>
          <w:p w14:paraId="2A807B74" w14:textId="1F363DD7" w:rsidR="00904EEE" w:rsidRDefault="00904EEE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上官彤</w:t>
            </w:r>
          </w:p>
        </w:tc>
        <w:tc>
          <w:tcPr>
            <w:tcW w:w="6450" w:type="dxa"/>
            <w:shd w:val="clear" w:color="auto" w:fill="auto"/>
            <w:vAlign w:val="center"/>
          </w:tcPr>
          <w:p w14:paraId="1E0CCBE3" w14:textId="364CC8E7" w:rsidR="00904EEE" w:rsidRDefault="00904EEE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3.13.5</w:t>
            </w:r>
            <w:r>
              <w:rPr>
                <w:sz w:val="20"/>
              </w:rPr>
              <w:t xml:space="preserve"> </w:t>
            </w:r>
            <w:proofErr w:type="gramStart"/>
            <w:r>
              <w:rPr>
                <w:rFonts w:hint="eastAsia"/>
                <w:sz w:val="20"/>
              </w:rPr>
              <w:t>变速箱取力指示</w:t>
            </w:r>
            <w:proofErr w:type="gramEnd"/>
            <w:r>
              <w:rPr>
                <w:rFonts w:hint="eastAsia"/>
                <w:sz w:val="20"/>
              </w:rPr>
              <w:t>删除接收上装正极继电器状态点亮指示灯</w:t>
            </w:r>
          </w:p>
        </w:tc>
      </w:tr>
      <w:tr w:rsidR="008C632E" w:rsidRPr="00DB3A14" w14:paraId="44CF1D35" w14:textId="77777777" w:rsidTr="008B2F5B">
        <w:trPr>
          <w:trHeight w:val="413"/>
        </w:trPr>
        <w:tc>
          <w:tcPr>
            <w:tcW w:w="810" w:type="dxa"/>
            <w:shd w:val="clear" w:color="auto" w:fill="auto"/>
            <w:vAlign w:val="center"/>
          </w:tcPr>
          <w:p w14:paraId="14AEF912" w14:textId="6F3CCCD4" w:rsidR="008C632E" w:rsidRPr="00B1286D" w:rsidRDefault="008C632E" w:rsidP="00766453">
            <w:pPr>
              <w:pStyle w:val="-"/>
              <w:rPr>
                <w:sz w:val="20"/>
              </w:rPr>
            </w:pPr>
            <w:r w:rsidRPr="00B1286D">
              <w:rPr>
                <w:rFonts w:hint="eastAsia"/>
                <w:sz w:val="20"/>
              </w:rPr>
              <w:t>V2.1</w:t>
            </w:r>
          </w:p>
        </w:tc>
        <w:tc>
          <w:tcPr>
            <w:tcW w:w="1405" w:type="dxa"/>
            <w:shd w:val="clear" w:color="auto" w:fill="auto"/>
            <w:vAlign w:val="center"/>
          </w:tcPr>
          <w:p w14:paraId="1795EAAD" w14:textId="38C9A011" w:rsidR="008C632E" w:rsidRPr="00B1286D" w:rsidRDefault="008C632E" w:rsidP="00766453">
            <w:pPr>
              <w:pStyle w:val="-"/>
              <w:rPr>
                <w:sz w:val="20"/>
              </w:rPr>
            </w:pPr>
            <w:r w:rsidRPr="00B1286D">
              <w:rPr>
                <w:rFonts w:hint="eastAsia"/>
                <w:sz w:val="20"/>
              </w:rPr>
              <w:t>20230728</w:t>
            </w:r>
          </w:p>
        </w:tc>
        <w:tc>
          <w:tcPr>
            <w:tcW w:w="1111" w:type="dxa"/>
            <w:shd w:val="clear" w:color="auto" w:fill="auto"/>
            <w:vAlign w:val="center"/>
          </w:tcPr>
          <w:p w14:paraId="6D58BF18" w14:textId="70BF94A7" w:rsidR="008C632E" w:rsidRPr="00B1286D" w:rsidRDefault="008C632E" w:rsidP="00766453">
            <w:pPr>
              <w:pStyle w:val="-"/>
              <w:rPr>
                <w:sz w:val="20"/>
              </w:rPr>
            </w:pPr>
            <w:r w:rsidRPr="00B1286D">
              <w:rPr>
                <w:rFonts w:hint="eastAsia"/>
                <w:sz w:val="20"/>
              </w:rPr>
              <w:t>上官彤</w:t>
            </w:r>
          </w:p>
        </w:tc>
        <w:tc>
          <w:tcPr>
            <w:tcW w:w="6450" w:type="dxa"/>
            <w:shd w:val="clear" w:color="auto" w:fill="auto"/>
            <w:vAlign w:val="center"/>
          </w:tcPr>
          <w:p w14:paraId="6C704100" w14:textId="0229136E" w:rsidR="00737BBD" w:rsidRPr="00B1286D" w:rsidRDefault="00737BBD" w:rsidP="00766453">
            <w:pPr>
              <w:pStyle w:val="-"/>
              <w:rPr>
                <w:sz w:val="20"/>
              </w:rPr>
            </w:pPr>
            <w:r w:rsidRPr="00B1286D">
              <w:rPr>
                <w:rFonts w:hint="eastAsia"/>
                <w:sz w:val="20"/>
              </w:rPr>
              <w:t>根据</w:t>
            </w:r>
            <w:r w:rsidRPr="00B1286D">
              <w:rPr>
                <w:rFonts w:hint="eastAsia"/>
                <w:sz w:val="20"/>
              </w:rPr>
              <w:t>DM23072006</w:t>
            </w:r>
            <w:r w:rsidRPr="00B1286D">
              <w:rPr>
                <w:rFonts w:hint="eastAsia"/>
                <w:sz w:val="20"/>
              </w:rPr>
              <w:t>做如下更新：</w:t>
            </w:r>
          </w:p>
          <w:p w14:paraId="096A8880" w14:textId="2FA51DAD" w:rsidR="008C632E" w:rsidRPr="00B1286D" w:rsidRDefault="008C632E" w:rsidP="00766453">
            <w:pPr>
              <w:pStyle w:val="-"/>
              <w:rPr>
                <w:sz w:val="20"/>
              </w:rPr>
            </w:pPr>
            <w:r w:rsidRPr="00B1286D">
              <w:rPr>
                <w:rFonts w:hint="eastAsia"/>
                <w:sz w:val="20"/>
              </w:rPr>
              <w:t>3.8.1</w:t>
            </w:r>
            <w:r w:rsidRPr="00B1286D">
              <w:rPr>
                <w:sz w:val="20"/>
              </w:rPr>
              <w:t xml:space="preserve"> </w:t>
            </w:r>
            <w:r w:rsidRPr="00B1286D">
              <w:rPr>
                <w:rFonts w:hint="eastAsia"/>
                <w:sz w:val="20"/>
              </w:rPr>
              <w:t>冷却水温指示，仪表显示水温范围从</w:t>
            </w:r>
            <w:r w:rsidRPr="00B1286D">
              <w:rPr>
                <w:rFonts w:hint="eastAsia"/>
                <w:sz w:val="20"/>
              </w:rPr>
              <w:t>-10</w:t>
            </w:r>
            <w:r w:rsidRPr="00B1286D">
              <w:rPr>
                <w:rFonts w:hint="eastAsia"/>
                <w:sz w:val="20"/>
              </w:rPr>
              <w:t>℃</w:t>
            </w:r>
            <w:r w:rsidRPr="00B1286D">
              <w:rPr>
                <w:rFonts w:hint="eastAsia"/>
                <w:sz w:val="20"/>
              </w:rPr>
              <w:t>~90</w:t>
            </w:r>
            <w:r w:rsidRPr="00B1286D">
              <w:rPr>
                <w:rFonts w:hint="eastAsia"/>
                <w:sz w:val="20"/>
              </w:rPr>
              <w:t>℃变更为</w:t>
            </w:r>
            <w:r w:rsidRPr="00B1286D">
              <w:rPr>
                <w:rFonts w:hint="eastAsia"/>
                <w:sz w:val="20"/>
              </w:rPr>
              <w:t>10</w:t>
            </w:r>
            <w:r w:rsidRPr="00B1286D">
              <w:rPr>
                <w:rFonts w:hint="eastAsia"/>
                <w:sz w:val="20"/>
              </w:rPr>
              <w:t>℃</w:t>
            </w:r>
            <w:r w:rsidRPr="00B1286D">
              <w:rPr>
                <w:rFonts w:hint="eastAsia"/>
                <w:sz w:val="20"/>
              </w:rPr>
              <w:t>~90</w:t>
            </w:r>
            <w:r w:rsidRPr="00B1286D">
              <w:rPr>
                <w:rFonts w:hint="eastAsia"/>
                <w:sz w:val="20"/>
              </w:rPr>
              <w:t>℃</w:t>
            </w:r>
          </w:p>
          <w:p w14:paraId="7A41847C" w14:textId="77777777" w:rsidR="008C632E" w:rsidRPr="00B1286D" w:rsidRDefault="008C632E" w:rsidP="00766453">
            <w:pPr>
              <w:pStyle w:val="-"/>
              <w:rPr>
                <w:sz w:val="20"/>
              </w:rPr>
            </w:pPr>
            <w:r w:rsidRPr="00B1286D">
              <w:rPr>
                <w:rFonts w:hint="eastAsia"/>
                <w:sz w:val="20"/>
              </w:rPr>
              <w:t>3.8.2</w:t>
            </w:r>
            <w:r w:rsidRPr="00B1286D">
              <w:rPr>
                <w:sz w:val="20"/>
              </w:rPr>
              <w:t xml:space="preserve"> </w:t>
            </w:r>
            <w:proofErr w:type="gramStart"/>
            <w:r w:rsidRPr="00B1286D">
              <w:rPr>
                <w:rFonts w:hint="eastAsia"/>
                <w:sz w:val="20"/>
              </w:rPr>
              <w:t>冷却液过温</w:t>
            </w:r>
            <w:proofErr w:type="gramEnd"/>
            <w:r w:rsidRPr="00B1286D">
              <w:rPr>
                <w:rFonts w:hint="eastAsia"/>
                <w:sz w:val="20"/>
              </w:rPr>
              <w:t>报警，修改报警温度（</w:t>
            </w:r>
            <w:r w:rsidRPr="00B1286D">
              <w:rPr>
                <w:rFonts w:hint="eastAsia"/>
                <w:sz w:val="20"/>
              </w:rPr>
              <w:t>58</w:t>
            </w:r>
            <w:r w:rsidRPr="00B1286D">
              <w:rPr>
                <w:rFonts w:hint="eastAsia"/>
                <w:sz w:val="20"/>
              </w:rPr>
              <w:t>℃改为</w:t>
            </w:r>
            <w:r w:rsidRPr="00B1286D">
              <w:rPr>
                <w:rFonts w:hint="eastAsia"/>
                <w:sz w:val="20"/>
              </w:rPr>
              <w:t>65</w:t>
            </w:r>
            <w:r w:rsidRPr="00B1286D">
              <w:rPr>
                <w:rFonts w:hint="eastAsia"/>
                <w:sz w:val="20"/>
              </w:rPr>
              <w:t>℃）</w:t>
            </w:r>
          </w:p>
          <w:p w14:paraId="00A7EA2B" w14:textId="1EEBCF1C" w:rsidR="00737BBD" w:rsidRPr="00B1286D" w:rsidRDefault="00737BBD" w:rsidP="00766453">
            <w:pPr>
              <w:pStyle w:val="-"/>
              <w:rPr>
                <w:sz w:val="20"/>
              </w:rPr>
            </w:pPr>
            <w:r w:rsidRPr="00B1286D">
              <w:rPr>
                <w:rFonts w:hint="eastAsia"/>
                <w:sz w:val="20"/>
              </w:rPr>
              <w:t>3.8.3</w:t>
            </w:r>
            <w:r w:rsidRPr="00B1286D">
              <w:rPr>
                <w:sz w:val="20"/>
              </w:rPr>
              <w:t xml:space="preserve"> </w:t>
            </w:r>
            <w:r w:rsidRPr="00B1286D">
              <w:rPr>
                <w:rFonts w:hint="eastAsia"/>
                <w:sz w:val="20"/>
              </w:rPr>
              <w:t>冷却液</w:t>
            </w:r>
            <w:proofErr w:type="gramStart"/>
            <w:r w:rsidRPr="00B1286D">
              <w:rPr>
                <w:rFonts w:hint="eastAsia"/>
                <w:sz w:val="20"/>
              </w:rPr>
              <w:t>液</w:t>
            </w:r>
            <w:proofErr w:type="gramEnd"/>
            <w:r w:rsidRPr="00B1286D">
              <w:rPr>
                <w:rFonts w:hint="eastAsia"/>
                <w:sz w:val="20"/>
              </w:rPr>
              <w:t>位低（预留），笔误，修正。</w:t>
            </w:r>
          </w:p>
        </w:tc>
      </w:tr>
      <w:tr w:rsidR="00B1286D" w:rsidRPr="00DB3A14" w14:paraId="0B042404" w14:textId="77777777" w:rsidTr="008B2F5B">
        <w:trPr>
          <w:trHeight w:val="413"/>
        </w:trPr>
        <w:tc>
          <w:tcPr>
            <w:tcW w:w="810" w:type="dxa"/>
            <w:shd w:val="clear" w:color="auto" w:fill="auto"/>
            <w:vAlign w:val="center"/>
          </w:tcPr>
          <w:p w14:paraId="79B6F931" w14:textId="11D24256" w:rsidR="00B1286D" w:rsidRDefault="00B1286D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V2.2</w:t>
            </w:r>
          </w:p>
        </w:tc>
        <w:tc>
          <w:tcPr>
            <w:tcW w:w="1405" w:type="dxa"/>
            <w:shd w:val="clear" w:color="auto" w:fill="auto"/>
            <w:vAlign w:val="center"/>
          </w:tcPr>
          <w:p w14:paraId="7B82CB6D" w14:textId="754345F8" w:rsidR="00B1286D" w:rsidRDefault="00B1286D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2023090</w:t>
            </w:r>
            <w:r w:rsidR="00485F8C">
              <w:rPr>
                <w:rFonts w:hint="eastAsia"/>
                <w:sz w:val="20"/>
              </w:rPr>
              <w:t>5</w:t>
            </w:r>
          </w:p>
        </w:tc>
        <w:tc>
          <w:tcPr>
            <w:tcW w:w="1111" w:type="dxa"/>
            <w:shd w:val="clear" w:color="auto" w:fill="auto"/>
            <w:vAlign w:val="center"/>
          </w:tcPr>
          <w:p w14:paraId="63C313E6" w14:textId="5DBD06A1" w:rsidR="00B1286D" w:rsidRDefault="00B1286D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上官彤</w:t>
            </w:r>
          </w:p>
        </w:tc>
        <w:tc>
          <w:tcPr>
            <w:tcW w:w="6450" w:type="dxa"/>
            <w:shd w:val="clear" w:color="auto" w:fill="auto"/>
            <w:vAlign w:val="center"/>
          </w:tcPr>
          <w:p w14:paraId="4DDF4FC5" w14:textId="1D935092" w:rsidR="00B1286D" w:rsidRDefault="00485F8C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新增</w:t>
            </w:r>
            <w:r>
              <w:rPr>
                <w:rFonts w:hint="eastAsia"/>
                <w:sz w:val="20"/>
              </w:rPr>
              <w:t xml:space="preserve"> 3.15.2</w:t>
            </w:r>
            <w:r>
              <w:rPr>
                <w:sz w:val="20"/>
              </w:rPr>
              <w:t xml:space="preserve"> </w:t>
            </w:r>
            <w:proofErr w:type="gramStart"/>
            <w:r>
              <w:rPr>
                <w:rFonts w:hint="eastAsia"/>
                <w:sz w:val="20"/>
              </w:rPr>
              <w:t>空滤阻塞</w:t>
            </w:r>
            <w:proofErr w:type="gramEnd"/>
            <w:r>
              <w:rPr>
                <w:rFonts w:hint="eastAsia"/>
                <w:sz w:val="20"/>
              </w:rPr>
              <w:t>指示</w:t>
            </w:r>
            <w:r>
              <w:rPr>
                <w:rFonts w:hint="eastAsia"/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（便函</w:t>
            </w:r>
            <w:r>
              <w:rPr>
                <w:rFonts w:hint="eastAsia"/>
                <w:sz w:val="20"/>
              </w:rPr>
              <w:t>DM23090115</w:t>
            </w:r>
            <w:r>
              <w:rPr>
                <w:rFonts w:hint="eastAsia"/>
                <w:sz w:val="20"/>
              </w:rPr>
              <w:t>）</w:t>
            </w:r>
          </w:p>
        </w:tc>
      </w:tr>
      <w:tr w:rsidR="0033247B" w:rsidRPr="00DB3A14" w14:paraId="6864AD1A" w14:textId="77777777" w:rsidTr="003D6957">
        <w:trPr>
          <w:trHeight w:val="413"/>
        </w:trPr>
        <w:tc>
          <w:tcPr>
            <w:tcW w:w="810" w:type="dxa"/>
            <w:shd w:val="clear" w:color="auto" w:fill="auto"/>
            <w:vAlign w:val="center"/>
          </w:tcPr>
          <w:p w14:paraId="1A39D99B" w14:textId="2A049E23" w:rsidR="0033247B" w:rsidRDefault="0033247B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V2.3</w:t>
            </w:r>
          </w:p>
        </w:tc>
        <w:tc>
          <w:tcPr>
            <w:tcW w:w="1405" w:type="dxa"/>
            <w:shd w:val="clear" w:color="auto" w:fill="auto"/>
            <w:vAlign w:val="center"/>
          </w:tcPr>
          <w:p w14:paraId="385DCCFA" w14:textId="7F9701FD" w:rsidR="0033247B" w:rsidRDefault="0033247B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202309</w:t>
            </w:r>
            <w:r w:rsidR="008B2F5B">
              <w:rPr>
                <w:rFonts w:hint="eastAsia"/>
                <w:sz w:val="20"/>
              </w:rPr>
              <w:t>13</w:t>
            </w:r>
          </w:p>
        </w:tc>
        <w:tc>
          <w:tcPr>
            <w:tcW w:w="1111" w:type="dxa"/>
            <w:shd w:val="clear" w:color="auto" w:fill="auto"/>
            <w:vAlign w:val="center"/>
          </w:tcPr>
          <w:p w14:paraId="018D591B" w14:textId="3A662C83" w:rsidR="0033247B" w:rsidRDefault="0033247B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上官彤</w:t>
            </w:r>
          </w:p>
        </w:tc>
        <w:tc>
          <w:tcPr>
            <w:tcW w:w="6450" w:type="dxa"/>
            <w:shd w:val="clear" w:color="auto" w:fill="auto"/>
            <w:vAlign w:val="center"/>
          </w:tcPr>
          <w:p w14:paraId="6E9DEA27" w14:textId="69C054E2" w:rsidR="008B2F5B" w:rsidRDefault="008B2F5B" w:rsidP="008B2F5B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3.2.2</w:t>
            </w:r>
            <w:r>
              <w:rPr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动力电池输出电流，修改“无”冷却方式对应偏移量“</w:t>
            </w:r>
            <w:r>
              <w:rPr>
                <w:rFonts w:hint="eastAsia"/>
                <w:sz w:val="20"/>
              </w:rPr>
              <w:t>-1000</w:t>
            </w:r>
            <w:r>
              <w:rPr>
                <w:rFonts w:hint="eastAsia"/>
                <w:sz w:val="20"/>
              </w:rPr>
              <w:t>”（</w:t>
            </w:r>
            <w:r>
              <w:rPr>
                <w:rFonts w:hint="eastAsia"/>
                <w:sz w:val="20"/>
              </w:rPr>
              <w:t>DM23051721</w:t>
            </w:r>
            <w:r>
              <w:rPr>
                <w:rFonts w:hint="eastAsia"/>
                <w:sz w:val="20"/>
              </w:rPr>
              <w:t>）</w:t>
            </w:r>
          </w:p>
          <w:p w14:paraId="3AFBA91C" w14:textId="44BD2A22" w:rsidR="008B2F5B" w:rsidRDefault="008B2F5B" w:rsidP="008B2F5B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3.3.6</w:t>
            </w:r>
            <w:r>
              <w:rPr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辅助制动显示，补充标定为</w:t>
            </w:r>
            <w:r>
              <w:rPr>
                <w:rFonts w:hint="eastAsia"/>
                <w:sz w:val="20"/>
              </w:rPr>
              <w:t>175-</w:t>
            </w:r>
            <w:r>
              <w:rPr>
                <w:rFonts w:hint="eastAsia"/>
                <w:sz w:val="20"/>
              </w:rPr>
              <w:t>德纳电驱桥，旧车偏移量</w:t>
            </w:r>
            <w:r>
              <w:rPr>
                <w:rFonts w:hint="eastAsia"/>
                <w:sz w:val="20"/>
              </w:rPr>
              <w:t>-600A</w:t>
            </w:r>
          </w:p>
          <w:p w14:paraId="7395A04C" w14:textId="674FF3FF" w:rsidR="008B2F5B" w:rsidRDefault="008B2F5B" w:rsidP="008B2F5B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3.19</w:t>
            </w:r>
            <w:r>
              <w:rPr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气压显示及报警补充完整：</w:t>
            </w:r>
          </w:p>
          <w:p w14:paraId="0338897C" w14:textId="09FA3BE3" w:rsidR="008B2F5B" w:rsidRDefault="008B2F5B" w:rsidP="008B2F5B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新增</w:t>
            </w:r>
            <w:r>
              <w:rPr>
                <w:rFonts w:hint="eastAsia"/>
                <w:sz w:val="20"/>
              </w:rPr>
              <w:t>3.19.1</w:t>
            </w:r>
            <w:r>
              <w:rPr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气压传感器及报警开关数量</w:t>
            </w:r>
          </w:p>
          <w:p w14:paraId="34CE6F92" w14:textId="36F74D07" w:rsidR="008B2F5B" w:rsidRDefault="008B2F5B" w:rsidP="008B2F5B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新增</w:t>
            </w:r>
            <w:r>
              <w:rPr>
                <w:rFonts w:hint="eastAsia"/>
                <w:sz w:val="20"/>
              </w:rPr>
              <w:t>3.19.2</w:t>
            </w:r>
            <w:r>
              <w:rPr>
                <w:rFonts w:hint="eastAsia"/>
                <w:sz w:val="20"/>
              </w:rPr>
              <w:t>气压显示定义</w:t>
            </w:r>
          </w:p>
          <w:p w14:paraId="0A901A40" w14:textId="7C6EF466" w:rsidR="008B2F5B" w:rsidRDefault="008B2F5B" w:rsidP="008B2F5B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新增</w:t>
            </w:r>
            <w:r>
              <w:rPr>
                <w:rFonts w:hint="eastAsia"/>
                <w:sz w:val="20"/>
              </w:rPr>
              <w:t>3.19.3</w:t>
            </w:r>
            <w:r>
              <w:rPr>
                <w:rFonts w:hint="eastAsia"/>
                <w:sz w:val="20"/>
              </w:rPr>
              <w:t>仪表诊断气压传感器策略</w:t>
            </w:r>
          </w:p>
          <w:p w14:paraId="4EBD7ED4" w14:textId="5AB7A68F" w:rsidR="008B2F5B" w:rsidRDefault="008B2F5B" w:rsidP="008B2F5B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3.20</w:t>
            </w:r>
            <w:r>
              <w:rPr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EPB</w:t>
            </w:r>
            <w:r>
              <w:rPr>
                <w:rFonts w:hint="eastAsia"/>
                <w:sz w:val="20"/>
              </w:rPr>
              <w:t>功能补充完整（参考</w:t>
            </w:r>
            <w:r>
              <w:rPr>
                <w:rFonts w:hint="eastAsia"/>
                <w:sz w:val="20"/>
              </w:rPr>
              <w:t>TF03</w:t>
            </w:r>
            <w:r>
              <w:rPr>
                <w:sz w:val="20"/>
              </w:rPr>
              <w:t>_</w:t>
            </w:r>
            <w:r>
              <w:rPr>
                <w:rFonts w:hint="eastAsia"/>
                <w:sz w:val="20"/>
              </w:rPr>
              <w:t>V3.1</w:t>
            </w:r>
            <w:r>
              <w:rPr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20230814</w:t>
            </w:r>
            <w:r>
              <w:rPr>
                <w:rFonts w:hint="eastAsia"/>
                <w:sz w:val="20"/>
              </w:rPr>
              <w:t>）：</w:t>
            </w:r>
          </w:p>
          <w:p w14:paraId="59DD8CB4" w14:textId="77777777" w:rsidR="008B2F5B" w:rsidRDefault="008B2F5B" w:rsidP="008B2F5B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新增</w:t>
            </w:r>
            <w:r>
              <w:rPr>
                <w:rFonts w:hint="eastAsia"/>
                <w:sz w:val="20"/>
              </w:rPr>
              <w:t>3.20.6</w:t>
            </w:r>
            <w:r>
              <w:rPr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EPB</w:t>
            </w:r>
            <w:r>
              <w:rPr>
                <w:rFonts w:hint="eastAsia"/>
                <w:sz w:val="20"/>
              </w:rPr>
              <w:t>工作模式指示</w:t>
            </w:r>
          </w:p>
          <w:p w14:paraId="26A022D3" w14:textId="06A65BBA" w:rsidR="005A43BD" w:rsidRDefault="008B2F5B" w:rsidP="008B2F5B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新增</w:t>
            </w:r>
            <w:r>
              <w:rPr>
                <w:rFonts w:hint="eastAsia"/>
                <w:sz w:val="20"/>
              </w:rPr>
              <w:t>3.20.7</w:t>
            </w:r>
            <w:r>
              <w:rPr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驻车制动挂车测试激活状态</w:t>
            </w:r>
            <w:r w:rsidR="005A43BD">
              <w:rPr>
                <w:rFonts w:hint="eastAsia"/>
                <w:sz w:val="20"/>
              </w:rPr>
              <w:t>指示</w:t>
            </w:r>
          </w:p>
        </w:tc>
      </w:tr>
      <w:tr w:rsidR="003D6957" w:rsidRPr="00DB3A14" w14:paraId="4DF0ABA5" w14:textId="77777777" w:rsidTr="00C87B25">
        <w:trPr>
          <w:trHeight w:val="413"/>
        </w:trPr>
        <w:tc>
          <w:tcPr>
            <w:tcW w:w="810" w:type="dxa"/>
            <w:shd w:val="clear" w:color="auto" w:fill="auto"/>
            <w:vAlign w:val="center"/>
          </w:tcPr>
          <w:p w14:paraId="27746B76" w14:textId="3762796B" w:rsidR="003D6957" w:rsidRDefault="003D6957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V2.4</w:t>
            </w:r>
          </w:p>
        </w:tc>
        <w:tc>
          <w:tcPr>
            <w:tcW w:w="1405" w:type="dxa"/>
            <w:shd w:val="clear" w:color="auto" w:fill="auto"/>
            <w:vAlign w:val="center"/>
          </w:tcPr>
          <w:p w14:paraId="384B44CA" w14:textId="3F57F539" w:rsidR="003D6957" w:rsidRDefault="003D6957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20231024</w:t>
            </w:r>
          </w:p>
        </w:tc>
        <w:tc>
          <w:tcPr>
            <w:tcW w:w="1111" w:type="dxa"/>
            <w:shd w:val="clear" w:color="auto" w:fill="auto"/>
            <w:vAlign w:val="center"/>
          </w:tcPr>
          <w:p w14:paraId="3A9AD8B1" w14:textId="46524064" w:rsidR="003D6957" w:rsidRDefault="003D6957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上官彤</w:t>
            </w:r>
          </w:p>
        </w:tc>
        <w:tc>
          <w:tcPr>
            <w:tcW w:w="6450" w:type="dxa"/>
            <w:shd w:val="clear" w:color="auto" w:fill="auto"/>
            <w:vAlign w:val="center"/>
          </w:tcPr>
          <w:p w14:paraId="2859A5CB" w14:textId="77777777" w:rsidR="003D6957" w:rsidRDefault="003D6957" w:rsidP="008B2F5B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3.13.3</w:t>
            </w:r>
            <w:r>
              <w:rPr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E/P</w:t>
            </w:r>
            <w:r>
              <w:rPr>
                <w:rFonts w:hint="eastAsia"/>
                <w:sz w:val="20"/>
              </w:rPr>
              <w:t>模式显示，新增在非变速箱标定下接收</w:t>
            </w:r>
            <w:r>
              <w:rPr>
                <w:rFonts w:hint="eastAsia"/>
                <w:sz w:val="20"/>
              </w:rPr>
              <w:t>TC1</w:t>
            </w:r>
            <w:r>
              <w:rPr>
                <w:rFonts w:hint="eastAsia"/>
                <w:sz w:val="20"/>
              </w:rPr>
              <w:t>报文显示</w:t>
            </w:r>
          </w:p>
          <w:p w14:paraId="6177D9F0" w14:textId="6CFA942D" w:rsidR="0085299A" w:rsidRDefault="0085299A" w:rsidP="008B2F5B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新增</w:t>
            </w:r>
            <w:r>
              <w:rPr>
                <w:rFonts w:hint="eastAsia"/>
                <w:sz w:val="20"/>
              </w:rPr>
              <w:t>3.14.1</w:t>
            </w:r>
            <w:r>
              <w:rPr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坡道起步指示</w:t>
            </w:r>
            <w:r>
              <w:rPr>
                <w:rFonts w:hint="eastAsia"/>
                <w:sz w:val="20"/>
              </w:rPr>
              <w:t>-DM23101329</w:t>
            </w:r>
          </w:p>
        </w:tc>
      </w:tr>
      <w:tr w:rsidR="00C87B25" w:rsidRPr="00DB3A14" w14:paraId="152BD057" w14:textId="77777777" w:rsidTr="008B2F5B">
        <w:trPr>
          <w:trHeight w:val="413"/>
        </w:trPr>
        <w:tc>
          <w:tcPr>
            <w:tcW w:w="810" w:type="dxa"/>
            <w:shd w:val="clear" w:color="auto" w:fill="FFC000"/>
            <w:vAlign w:val="center"/>
          </w:tcPr>
          <w:p w14:paraId="399FFDA8" w14:textId="024FFDD6" w:rsidR="00C87B25" w:rsidRDefault="00C87B25" w:rsidP="00766453">
            <w:pPr>
              <w:pStyle w:val="-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V2.5</w:t>
            </w:r>
          </w:p>
        </w:tc>
        <w:tc>
          <w:tcPr>
            <w:tcW w:w="1405" w:type="dxa"/>
            <w:shd w:val="clear" w:color="auto" w:fill="FFC000"/>
            <w:vAlign w:val="center"/>
          </w:tcPr>
          <w:p w14:paraId="49D2F4D1" w14:textId="51778C42" w:rsidR="00C87B25" w:rsidRDefault="00C87B25" w:rsidP="00766453">
            <w:pPr>
              <w:pStyle w:val="-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20240509</w:t>
            </w:r>
          </w:p>
        </w:tc>
        <w:tc>
          <w:tcPr>
            <w:tcW w:w="1111" w:type="dxa"/>
            <w:shd w:val="clear" w:color="auto" w:fill="FFC000"/>
            <w:vAlign w:val="center"/>
          </w:tcPr>
          <w:p w14:paraId="3D06C726" w14:textId="6C9F9662" w:rsidR="00C87B25" w:rsidRDefault="00C87B25" w:rsidP="00766453">
            <w:pPr>
              <w:pStyle w:val="-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上官彤</w:t>
            </w:r>
          </w:p>
        </w:tc>
        <w:tc>
          <w:tcPr>
            <w:tcW w:w="6450" w:type="dxa"/>
            <w:shd w:val="clear" w:color="auto" w:fill="FFC000"/>
            <w:vAlign w:val="center"/>
          </w:tcPr>
          <w:p w14:paraId="6D73ED58" w14:textId="5B6DCAC1" w:rsidR="00347E55" w:rsidRDefault="00C87B25" w:rsidP="008B2F5B">
            <w:pPr>
              <w:pStyle w:val="-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新增</w:t>
            </w:r>
            <w:r>
              <w:rPr>
                <w:rFonts w:hint="eastAsia"/>
                <w:sz w:val="20"/>
              </w:rPr>
              <w:t xml:space="preserve">3.11.16 </w:t>
            </w:r>
            <w:r>
              <w:rPr>
                <w:rFonts w:hint="eastAsia"/>
                <w:sz w:val="20"/>
              </w:rPr>
              <w:t>牵引头模式显示</w:t>
            </w:r>
          </w:p>
          <w:p w14:paraId="4812D2BF" w14:textId="368668BE" w:rsidR="00347E55" w:rsidRPr="00347E55" w:rsidRDefault="007D6A78" w:rsidP="008B2F5B">
            <w:pPr>
              <w:pStyle w:val="-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更新</w:t>
            </w:r>
            <w:r>
              <w:rPr>
                <w:rFonts w:hint="eastAsia"/>
                <w:sz w:val="20"/>
              </w:rPr>
              <w:t xml:space="preserve"> 4.2</w:t>
            </w:r>
            <w:r>
              <w:rPr>
                <w:rFonts w:hint="eastAsia"/>
                <w:sz w:val="20"/>
              </w:rPr>
              <w:t>仪表发送报文：</w:t>
            </w:r>
            <w:r>
              <w:rPr>
                <w:rFonts w:hint="eastAsia"/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气压报</w:t>
            </w:r>
            <w:r w:rsidR="00347E55">
              <w:rPr>
                <w:rFonts w:hint="eastAsia"/>
                <w:sz w:val="20"/>
              </w:rPr>
              <w:t>文</w:t>
            </w:r>
          </w:p>
        </w:tc>
      </w:tr>
      <w:bookmarkEnd w:id="11"/>
    </w:tbl>
    <w:p w14:paraId="241B1112" w14:textId="77777777" w:rsidR="001D02E4" w:rsidRPr="007D6A78" w:rsidRDefault="001D02E4" w:rsidP="001D02E4">
      <w:pPr>
        <w:rPr>
          <w:lang w:eastAsia="zh-CN"/>
        </w:rPr>
      </w:pPr>
    </w:p>
    <w:sectPr w:rsidR="001D02E4" w:rsidRPr="007D6A78">
      <w:headerReference w:type="even" r:id="rId80"/>
      <w:headerReference w:type="default" r:id="rId81"/>
      <w:headerReference w:type="first" r:id="rId82"/>
      <w:pgSz w:w="11906" w:h="16838"/>
      <w:pgMar w:top="1134" w:right="567" w:bottom="851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F2D6B9E" w14:textId="77777777" w:rsidR="001752DE" w:rsidRDefault="001752DE">
      <w:pPr>
        <w:spacing w:after="0" w:line="240" w:lineRule="auto"/>
      </w:pPr>
      <w:r>
        <w:separator/>
      </w:r>
    </w:p>
  </w:endnote>
  <w:endnote w:type="continuationSeparator" w:id="0">
    <w:p w14:paraId="221752E6" w14:textId="77777777" w:rsidR="001752DE" w:rsidRDefault="001752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ill Sans for Saab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31126BF" w14:textId="77777777" w:rsidR="001752DE" w:rsidRDefault="001752DE">
      <w:pPr>
        <w:spacing w:after="0" w:line="240" w:lineRule="auto"/>
      </w:pPr>
      <w:r>
        <w:separator/>
      </w:r>
    </w:p>
  </w:footnote>
  <w:footnote w:type="continuationSeparator" w:id="0">
    <w:p w14:paraId="49BE8EFB" w14:textId="77777777" w:rsidR="001752DE" w:rsidRDefault="001752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1695DD" w14:textId="77777777" w:rsidR="00C61A0C" w:rsidRDefault="00000000">
    <w:pPr>
      <w:pStyle w:val="ac"/>
    </w:pPr>
    <w:r>
      <w:pict w14:anchorId="229F934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870834" o:spid="_x0000_s1029" type="#_x0000_t136" style="position:absolute;margin-left:0;margin-top:0;width:594.65pt;height:124.75pt;rotation:315;z-index:-251655168;mso-position-horizontal:center;mso-position-horizontal-relative:margin;mso-position-vertical:center;mso-position-vertical-relative:margin" o:allowincell="f" fillcolor="red" stroked="f">
          <v:fill opacity=".5"/>
          <v:textpath style="font-family:&quot;Arial Unicode MS&quot;;font-size:1pt" trim="t" fitpath="t" string="Confidential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af2"/>
      <w:tblW w:w="10421" w:type="dxa"/>
      <w:tblLayout w:type="fixed"/>
      <w:tblLook w:val="04A0" w:firstRow="1" w:lastRow="0" w:firstColumn="1" w:lastColumn="0" w:noHBand="0" w:noVBand="1"/>
    </w:tblPr>
    <w:tblGrid>
      <w:gridCol w:w="2316"/>
      <w:gridCol w:w="1198"/>
      <w:gridCol w:w="5539"/>
      <w:gridCol w:w="1368"/>
    </w:tblGrid>
    <w:tr w:rsidR="00C61A0C" w14:paraId="36E365AF" w14:textId="77777777">
      <w:trPr>
        <w:trHeight w:val="190"/>
      </w:trPr>
      <w:tc>
        <w:tcPr>
          <w:tcW w:w="2316" w:type="dxa"/>
          <w:vMerge w:val="restart"/>
          <w:vAlign w:val="center"/>
        </w:tcPr>
        <w:p w14:paraId="4CDA8094" w14:textId="5DBB1AC9" w:rsidR="00C61A0C" w:rsidRDefault="00C61A0C">
          <w:pPr>
            <w:pStyle w:val="ac"/>
            <w:jc w:val="center"/>
          </w:pPr>
          <w:r>
            <w:rPr>
              <w:noProof/>
              <w:lang w:val="en-US" w:eastAsia="zh-CN"/>
            </w:rPr>
            <w:drawing>
              <wp:inline distT="0" distB="0" distL="0" distR="0" wp14:anchorId="5EE29D54" wp14:editId="36BA8DBC">
                <wp:extent cx="1327785" cy="179705"/>
                <wp:effectExtent l="0" t="0" r="13335" b="3175"/>
                <wp:docPr id="2" name="图片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图片 2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8275" cy="18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98" w:type="dxa"/>
        </w:tcPr>
        <w:p w14:paraId="75839204" w14:textId="77777777" w:rsidR="00C61A0C" w:rsidRDefault="00C61A0C">
          <w:pPr>
            <w:pStyle w:val="ac"/>
            <w:rPr>
              <w:lang w:val="en-US"/>
            </w:rPr>
          </w:pPr>
          <w:r>
            <w:rPr>
              <w:rFonts w:hint="eastAsia"/>
              <w:lang w:val="en-US" w:eastAsia="zh-CN"/>
            </w:rPr>
            <w:t>文档</w:t>
          </w:r>
          <w:r>
            <w:rPr>
              <w:lang w:val="en-US"/>
            </w:rPr>
            <w:t>:</w:t>
          </w:r>
        </w:p>
      </w:tc>
      <w:tc>
        <w:tcPr>
          <w:tcW w:w="5539" w:type="dxa"/>
        </w:tcPr>
        <w:p w14:paraId="5385A501" w14:textId="77777777" w:rsidR="00C61A0C" w:rsidRDefault="00C61A0C">
          <w:pPr>
            <w:spacing w:after="0" w:line="240" w:lineRule="auto"/>
            <w:rPr>
              <w:rFonts w:ascii="Calibri" w:hAnsi="Calibri" w:cs="Calibri"/>
              <w:color w:val="000000"/>
              <w:lang w:val="en-US" w:eastAsia="zh-CN"/>
            </w:rPr>
          </w:pPr>
        </w:p>
      </w:tc>
      <w:tc>
        <w:tcPr>
          <w:tcW w:w="1368" w:type="dxa"/>
        </w:tcPr>
        <w:p w14:paraId="4917F373" w14:textId="77777777" w:rsidR="00C61A0C" w:rsidRDefault="00C61A0C">
          <w:pPr>
            <w:pStyle w:val="ac"/>
          </w:pPr>
          <w:r>
            <w:rPr>
              <w:rFonts w:hint="eastAsia"/>
              <w:lang w:eastAsia="zh-CN"/>
            </w:rPr>
            <w:t>页码</w:t>
          </w:r>
          <w:r>
            <w:t xml:space="preserve">: </w:t>
          </w:r>
          <w:r>
            <w:fldChar w:fldCharType="begin"/>
          </w:r>
          <w:r>
            <w:instrText xml:space="preserve"> PAGE  \* Arabic  \* MERGEFORMAT </w:instrText>
          </w:r>
          <w:r>
            <w:fldChar w:fldCharType="separate"/>
          </w:r>
          <w:r w:rsidR="00764DBC">
            <w:rPr>
              <w:noProof/>
            </w:rPr>
            <w:t>64</w:t>
          </w:r>
          <w:r>
            <w:fldChar w:fldCharType="end"/>
          </w:r>
          <w:r>
            <w:t xml:space="preserve"> / </w:t>
          </w:r>
          <w:fldSimple w:instr=" NUMPAGES  \* Arabic  \* MERGEFORMAT ">
            <w:r w:rsidR="00764DBC">
              <w:rPr>
                <w:noProof/>
              </w:rPr>
              <w:t>65</w:t>
            </w:r>
          </w:fldSimple>
        </w:p>
      </w:tc>
    </w:tr>
    <w:tr w:rsidR="00C61A0C" w14:paraId="6F965AF4" w14:textId="77777777">
      <w:trPr>
        <w:trHeight w:val="104"/>
      </w:trPr>
      <w:tc>
        <w:tcPr>
          <w:tcW w:w="2316" w:type="dxa"/>
          <w:vMerge/>
        </w:tcPr>
        <w:p w14:paraId="4CC0BB6C" w14:textId="77777777" w:rsidR="00C61A0C" w:rsidRDefault="00C61A0C">
          <w:pPr>
            <w:pStyle w:val="ac"/>
          </w:pPr>
        </w:p>
      </w:tc>
      <w:tc>
        <w:tcPr>
          <w:tcW w:w="1198" w:type="dxa"/>
        </w:tcPr>
        <w:p w14:paraId="18E2F7B4" w14:textId="77777777" w:rsidR="00C61A0C" w:rsidRDefault="00C61A0C">
          <w:pPr>
            <w:pStyle w:val="ac"/>
          </w:pPr>
          <w:r>
            <w:rPr>
              <w:rFonts w:hint="eastAsia"/>
              <w:lang w:eastAsia="zh-CN"/>
            </w:rPr>
            <w:t>时间</w:t>
          </w:r>
          <w:r>
            <w:t xml:space="preserve">:  </w:t>
          </w:r>
        </w:p>
      </w:tc>
      <w:tc>
        <w:tcPr>
          <w:tcW w:w="5539" w:type="dxa"/>
        </w:tcPr>
        <w:p w14:paraId="56456338" w14:textId="77777777" w:rsidR="00C61A0C" w:rsidRDefault="00C61A0C">
          <w:pPr>
            <w:pStyle w:val="ac"/>
            <w:rPr>
              <w:lang w:eastAsia="zh-CN"/>
            </w:rPr>
          </w:pPr>
        </w:p>
      </w:tc>
      <w:tc>
        <w:tcPr>
          <w:tcW w:w="1368" w:type="dxa"/>
        </w:tcPr>
        <w:p w14:paraId="3EFC4957" w14:textId="77777777" w:rsidR="00C61A0C" w:rsidRDefault="00C61A0C">
          <w:pPr>
            <w:pStyle w:val="ac"/>
          </w:pPr>
          <w:r>
            <w:rPr>
              <w:rFonts w:hint="eastAsia"/>
              <w:lang w:eastAsia="zh-CN"/>
            </w:rPr>
            <w:t>版本</w:t>
          </w:r>
          <w:r>
            <w:t xml:space="preserve">: </w:t>
          </w:r>
        </w:p>
      </w:tc>
    </w:tr>
  </w:tbl>
  <w:p w14:paraId="762C465D" w14:textId="6DFF80F6" w:rsidR="00C61A0C" w:rsidRDefault="00000000">
    <w:pPr>
      <w:pStyle w:val="ac"/>
    </w:pPr>
    <w:r>
      <w:pict w14:anchorId="2DDC468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870835" o:spid="_x0000_s1032" type="#_x0000_t136" style="position:absolute;margin-left:0;margin-top:0;width:594.65pt;height:124.75pt;rotation:315;z-index:-251653120;mso-position-horizontal:center;mso-position-horizontal-relative:margin;mso-position-vertical:center;mso-position-vertical-relative:margin" o:allowincell="f" fillcolor="red" stroked="f">
          <v:fill opacity=".5"/>
          <v:textpath style="font-family:&quot;Arial Unicode MS&quot;;font-size:1pt" trim="t" fitpath="t" string="Confidential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af2"/>
      <w:tblW w:w="10421" w:type="dxa"/>
      <w:tblLayout w:type="fixed"/>
      <w:tblLook w:val="04A0" w:firstRow="1" w:lastRow="0" w:firstColumn="1" w:lastColumn="0" w:noHBand="0" w:noVBand="1"/>
    </w:tblPr>
    <w:tblGrid>
      <w:gridCol w:w="2316"/>
      <w:gridCol w:w="1198"/>
      <w:gridCol w:w="5539"/>
      <w:gridCol w:w="1368"/>
    </w:tblGrid>
    <w:tr w:rsidR="00C61A0C" w14:paraId="36E9B3C8" w14:textId="77777777">
      <w:trPr>
        <w:trHeight w:val="190"/>
      </w:trPr>
      <w:tc>
        <w:tcPr>
          <w:tcW w:w="2316" w:type="dxa"/>
          <w:vMerge w:val="restart"/>
          <w:vAlign w:val="center"/>
        </w:tcPr>
        <w:p w14:paraId="2209B126" w14:textId="47B01100" w:rsidR="00C61A0C" w:rsidRDefault="00C61A0C">
          <w:pPr>
            <w:pStyle w:val="ac"/>
            <w:jc w:val="center"/>
          </w:pPr>
          <w:r>
            <w:rPr>
              <w:noProof/>
              <w:lang w:val="en-US" w:eastAsia="zh-CN"/>
            </w:rPr>
            <w:drawing>
              <wp:inline distT="0" distB="0" distL="0" distR="0" wp14:anchorId="768B8695" wp14:editId="61B6E987">
                <wp:extent cx="1327785" cy="179705"/>
                <wp:effectExtent l="0" t="0" r="13335" b="3175"/>
                <wp:docPr id="1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1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8275" cy="18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="00904EEE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5408" behindDoc="1" locked="0" layoutInCell="0" allowOverlap="1" wp14:anchorId="159049C2" wp14:editId="581C1074">
                    <wp:simplePos x="0" y="0"/>
                    <wp:positionH relativeFrom="margin">
                      <wp:align>center</wp:align>
                    </wp:positionH>
                    <wp:positionV relativeFrom="margin">
                      <wp:align>center</wp:align>
                    </wp:positionV>
                    <wp:extent cx="7552055" cy="113665"/>
                    <wp:effectExtent l="0" t="0" r="0" b="0"/>
                    <wp:wrapNone/>
                    <wp:docPr id="1244760450" name="文本框 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 noChangeShapeType="1" noTextEdit="1"/>
                          </wps:cNvSpPr>
                          <wps:spPr bwMode="auto">
                            <a:xfrm rot="18900000">
                              <a:off x="0" y="0"/>
                              <a:ext cx="7552055" cy="113665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000C876D" w14:textId="77777777" w:rsidR="0025247C" w:rsidRDefault="0025247C" w:rsidP="0025247C">
                                <w:pPr>
                                  <w:pStyle w:val="ae"/>
                                  <w:spacing w:before="0" w:beforeAutospacing="0" w:after="0" w:afterAutospacing="0"/>
                                  <w:jc w:val="center"/>
                                </w:pPr>
                                <w:r w:rsidRPr="00064061">
                                  <w:rPr>
                                    <w:rFonts w:ascii="Arial Unicode MS" w:eastAsia="Arial Unicode MS" w:hAnsi="Arial Unicode MS" w:cs="Arial Unicode MS" w:hint="eastAsia"/>
                                    <w:color w:val="FF0000"/>
                                    <w:sz w:val="2"/>
                                    <w:szCs w:val="2"/>
                                  </w:rPr>
                                  <w:t>Confidential</w:t>
                                </w:r>
                              </w:p>
                            </w:txbxContent>
                          </wps:txbx>
                          <wps:bodyPr wrap="square" numCol="1" fromWordArt="1">
                            <a:prstTxWarp prst="textPlain">
                              <a:avLst>
                                <a:gd name="adj" fmla="val 50000"/>
                              </a:avLst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59049C2"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1" o:spid="_x0000_s1026" type="#_x0000_t202" style="position:absolute;left:0;text-align:left;margin-left:0;margin-top:0;width:594.65pt;height:8.95pt;rotation:-45;z-index:-2516510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" o:allowincell="f" filled="f" stroked="f">
                    <o:lock v:ext="edit" shapetype="t"/>
                    <v:textbox style="mso-fit-shape-to-text:t">
                      <w:txbxContent>
                        <w:p w14:paraId="000C876D" w14:textId="77777777" w:rsidR="0025247C" w:rsidRDefault="0025247C" w:rsidP="0025247C">
                          <w:pPr>
                            <w:pStyle w:val="ae"/>
                            <w:spacing w:before="0" w:beforeAutospacing="0" w:after="0" w:afterAutospacing="0"/>
                            <w:jc w:val="center"/>
                          </w:pPr>
                          <w:r w:rsidRPr="00064061">
                            <w:rPr>
                              <w:rFonts w:ascii="Arial Unicode MS" w:eastAsia="Arial Unicode MS" w:hAnsi="Arial Unicode MS" w:cs="Arial Unicode MS" w:hint="eastAsia"/>
                              <w:color w:val="FF0000"/>
                              <w:sz w:val="2"/>
                              <w:szCs w:val="2"/>
                            </w:rPr>
                            <w:t>Confidential</w:t>
                          </w:r>
                        </w:p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</w:p>
      </w:tc>
      <w:tc>
        <w:tcPr>
          <w:tcW w:w="1198" w:type="dxa"/>
        </w:tcPr>
        <w:p w14:paraId="68DDB700" w14:textId="77777777" w:rsidR="00C61A0C" w:rsidRDefault="00C61A0C">
          <w:pPr>
            <w:pStyle w:val="ac"/>
            <w:rPr>
              <w:lang w:val="en-US"/>
            </w:rPr>
          </w:pPr>
          <w:r>
            <w:rPr>
              <w:rFonts w:hint="eastAsia"/>
              <w:lang w:val="en-US" w:eastAsia="zh-CN"/>
            </w:rPr>
            <w:t>文档</w:t>
          </w:r>
          <w:r>
            <w:rPr>
              <w:lang w:val="en-US"/>
            </w:rPr>
            <w:t>:</w:t>
          </w:r>
        </w:p>
      </w:tc>
      <w:tc>
        <w:tcPr>
          <w:tcW w:w="5539" w:type="dxa"/>
        </w:tcPr>
        <w:p w14:paraId="1CC25DAF" w14:textId="77777777" w:rsidR="00C61A0C" w:rsidRDefault="00C61A0C">
          <w:pPr>
            <w:spacing w:after="0" w:line="240" w:lineRule="auto"/>
            <w:rPr>
              <w:rFonts w:ascii="Calibri" w:hAnsi="Calibri" w:cs="Calibri"/>
              <w:color w:val="000000"/>
              <w:lang w:val="en-US" w:eastAsia="zh-CN"/>
            </w:rPr>
          </w:pPr>
        </w:p>
      </w:tc>
      <w:tc>
        <w:tcPr>
          <w:tcW w:w="1368" w:type="dxa"/>
        </w:tcPr>
        <w:p w14:paraId="6790BE84" w14:textId="77777777" w:rsidR="00C61A0C" w:rsidRDefault="00C61A0C">
          <w:pPr>
            <w:pStyle w:val="ac"/>
          </w:pPr>
          <w:r>
            <w:rPr>
              <w:rFonts w:hint="eastAsia"/>
              <w:lang w:eastAsia="zh-CN"/>
            </w:rPr>
            <w:t>页码</w:t>
          </w:r>
          <w:r>
            <w:t xml:space="preserve">: </w:t>
          </w:r>
          <w:r>
            <w:fldChar w:fldCharType="begin"/>
          </w:r>
          <w:r>
            <w:instrText xml:space="preserve"> PAGE  \* Arabic  \* MERGEFORMAT </w:instrText>
          </w:r>
          <w:r>
            <w:fldChar w:fldCharType="separate"/>
          </w:r>
          <w:r w:rsidR="00764DBC">
            <w:rPr>
              <w:noProof/>
            </w:rPr>
            <w:t>1</w:t>
          </w:r>
          <w:r>
            <w:fldChar w:fldCharType="end"/>
          </w:r>
          <w:r>
            <w:t xml:space="preserve"> / </w:t>
          </w:r>
          <w:fldSimple w:instr=" NUMPAGES  \* Arabic  \* MERGEFORMAT ">
            <w:r w:rsidR="00764DBC">
              <w:rPr>
                <w:noProof/>
              </w:rPr>
              <w:t>65</w:t>
            </w:r>
          </w:fldSimple>
        </w:p>
      </w:tc>
    </w:tr>
    <w:tr w:rsidR="00C61A0C" w14:paraId="21C930F9" w14:textId="77777777">
      <w:trPr>
        <w:trHeight w:val="104"/>
      </w:trPr>
      <w:tc>
        <w:tcPr>
          <w:tcW w:w="2316" w:type="dxa"/>
          <w:vMerge/>
        </w:tcPr>
        <w:p w14:paraId="3EA2D3BA" w14:textId="77777777" w:rsidR="00C61A0C" w:rsidRDefault="00C61A0C">
          <w:pPr>
            <w:pStyle w:val="ac"/>
          </w:pPr>
        </w:p>
      </w:tc>
      <w:tc>
        <w:tcPr>
          <w:tcW w:w="1198" w:type="dxa"/>
        </w:tcPr>
        <w:p w14:paraId="07A158C5" w14:textId="77777777" w:rsidR="00C61A0C" w:rsidRDefault="00C61A0C">
          <w:pPr>
            <w:pStyle w:val="ac"/>
          </w:pPr>
          <w:r>
            <w:rPr>
              <w:rFonts w:hint="eastAsia"/>
              <w:lang w:eastAsia="zh-CN"/>
            </w:rPr>
            <w:t>时间</w:t>
          </w:r>
          <w:r>
            <w:t xml:space="preserve">:  </w:t>
          </w:r>
        </w:p>
      </w:tc>
      <w:tc>
        <w:tcPr>
          <w:tcW w:w="5539" w:type="dxa"/>
        </w:tcPr>
        <w:p w14:paraId="53D73B02" w14:textId="77777777" w:rsidR="00C61A0C" w:rsidRDefault="00C61A0C">
          <w:pPr>
            <w:pStyle w:val="ac"/>
            <w:rPr>
              <w:lang w:eastAsia="zh-CN"/>
            </w:rPr>
          </w:pPr>
        </w:p>
      </w:tc>
      <w:tc>
        <w:tcPr>
          <w:tcW w:w="1368" w:type="dxa"/>
        </w:tcPr>
        <w:p w14:paraId="02FF9379" w14:textId="77777777" w:rsidR="00C61A0C" w:rsidRDefault="00C61A0C">
          <w:pPr>
            <w:pStyle w:val="ac"/>
          </w:pPr>
          <w:r>
            <w:rPr>
              <w:rFonts w:hint="eastAsia"/>
              <w:lang w:eastAsia="zh-CN"/>
            </w:rPr>
            <w:t>版本</w:t>
          </w:r>
          <w:r>
            <w:t xml:space="preserve">: </w:t>
          </w:r>
        </w:p>
      </w:tc>
    </w:tr>
  </w:tbl>
  <w:p w14:paraId="3E6873C9" w14:textId="77777777" w:rsidR="00C61A0C" w:rsidRDefault="00000000">
    <w:pPr>
      <w:pStyle w:val="ac"/>
    </w:pPr>
    <w:r>
      <w:pict w14:anchorId="7C9E38C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870833" o:spid="_x0000_s1028" type="#_x0000_t136" style="position:absolute;margin-left:0;margin-top:0;width:594.65pt;height:124.75pt;rotation:315;z-index:-251657216;mso-position-horizontal:center;mso-position-horizontal-relative:margin;mso-position-vertical:center;mso-position-vertical-relative:margin" o:allowincell="f" fillcolor="red" stroked="f">
          <v:fill opacity=".5"/>
          <v:textpath style="font-family:&quot;Arial Unicode MS&quot;;font-size:1pt" trim="t" fitpath="t" string="Confidential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2B2D19"/>
    <w:multiLevelType w:val="multilevel"/>
    <w:tmpl w:val="93E0A380"/>
    <w:lvl w:ilvl="0">
      <w:start w:val="1"/>
      <w:numFmt w:val="decimal"/>
      <w:lvlText w:val="%1、"/>
      <w:lvlJc w:val="left"/>
      <w:pPr>
        <w:ind w:left="360" w:hanging="360"/>
      </w:pPr>
      <w:rPr>
        <w:rFonts w:ascii="宋体" w:eastAsiaTheme="minorEastAsia" w:hAnsi="宋体" w:cs="宋体"/>
      </w:rPr>
    </w:lvl>
    <w:lvl w:ilvl="1">
      <w:start w:val="1"/>
      <w:numFmt w:val="decimal"/>
      <w:lvlText w:val="%2."/>
      <w:lvlJc w:val="left"/>
      <w:pPr>
        <w:ind w:left="780" w:hanging="360"/>
      </w:pPr>
      <w:rPr>
        <w:rFonts w:hint="default"/>
      </w:rPr>
    </w:lvl>
    <w:lvl w:ilvl="2">
      <w:start w:val="1"/>
      <w:numFmt w:val="decimalZero"/>
      <w:lvlText w:val="%3-"/>
      <w:lvlJc w:val="left"/>
      <w:pPr>
        <w:ind w:left="120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2605177"/>
    <w:multiLevelType w:val="hybridMultilevel"/>
    <w:tmpl w:val="F73C5BEA"/>
    <w:lvl w:ilvl="0" w:tplc="49BC216E">
      <w:start w:val="2"/>
      <w:numFmt w:val="decimal"/>
      <w:lvlText w:val="%1、"/>
      <w:lvlJc w:val="left"/>
      <w:pPr>
        <w:ind w:left="360" w:hanging="360"/>
      </w:pPr>
      <w:rPr>
        <w:rFonts w:asciiTheme="minorEastAsia" w:hAnsiTheme="minorEastAsia" w:cstheme="minorBidi"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3CE34D9"/>
    <w:multiLevelType w:val="hybridMultilevel"/>
    <w:tmpl w:val="6CFC9EAC"/>
    <w:lvl w:ilvl="0" w:tplc="ECB8CED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5C437FE"/>
    <w:multiLevelType w:val="multilevel"/>
    <w:tmpl w:val="15C437FE"/>
    <w:lvl w:ilvl="0" w:tentative="1">
      <w:start w:val="1"/>
      <w:numFmt w:val="decimal"/>
      <w:pStyle w:val="-1"/>
      <w:lvlText w:val="%1"/>
      <w:lvlJc w:val="left"/>
      <w:pPr>
        <w:ind w:left="0" w:firstLine="0"/>
      </w:pPr>
      <w:rPr>
        <w:rFonts w:hint="default"/>
      </w:rPr>
    </w:lvl>
    <w:lvl w:ilvl="1" w:tentative="1">
      <w:start w:val="1"/>
      <w:numFmt w:val="decimal"/>
      <w:pStyle w:val="-2"/>
      <w:lvlText w:val="%1.%2"/>
      <w:lvlJc w:val="left"/>
      <w:pPr>
        <w:ind w:left="0" w:firstLine="0"/>
      </w:pPr>
      <w:rPr>
        <w:rFonts w:hint="eastAsia"/>
      </w:rPr>
    </w:lvl>
    <w:lvl w:ilvl="2" w:tentative="1">
      <w:start w:val="1"/>
      <w:numFmt w:val="decimal"/>
      <w:pStyle w:val="-3"/>
      <w:lvlText w:val="%1.%2.%3"/>
      <w:lvlJc w:val="left"/>
      <w:pPr>
        <w:ind w:left="0" w:firstLine="0"/>
      </w:pPr>
      <w:rPr>
        <w:rFonts w:hint="eastAsia"/>
      </w:rPr>
    </w:lvl>
    <w:lvl w:ilvl="3" w:tentative="1">
      <w:start w:val="1"/>
      <w:numFmt w:val="decimal"/>
      <w:pStyle w:val="-4"/>
      <w:lvlText w:val="%1.%2.%3.%4"/>
      <w:lvlJc w:val="left"/>
      <w:pPr>
        <w:ind w:left="0" w:firstLine="0"/>
      </w:pPr>
      <w:rPr>
        <w:rFonts w:hint="eastAsia"/>
      </w:rPr>
    </w:lvl>
    <w:lvl w:ilvl="4" w:tentative="1">
      <w:start w:val="1"/>
      <w:numFmt w:val="decimal"/>
      <w:pStyle w:val="-5"/>
      <w:lvlText w:val="%1.%2.%3.%4.%5"/>
      <w:lvlJc w:val="left"/>
      <w:pPr>
        <w:ind w:left="0" w:firstLine="0"/>
      </w:pPr>
      <w:rPr>
        <w:rFonts w:hint="eastAsia"/>
      </w:rPr>
    </w:lvl>
    <w:lvl w:ilvl="5" w:tentative="1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 w:tentative="1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 w:tentative="1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 w:tentative="1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4" w15:restartNumberingAfterBreak="0">
    <w:nsid w:val="1716683F"/>
    <w:multiLevelType w:val="multilevel"/>
    <w:tmpl w:val="1716683F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F33167E"/>
    <w:multiLevelType w:val="multilevel"/>
    <w:tmpl w:val="1F33167E"/>
    <w:lvl w:ilvl="0">
      <w:start w:val="3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2D921AF"/>
    <w:multiLevelType w:val="hybridMultilevel"/>
    <w:tmpl w:val="6F9AF436"/>
    <w:lvl w:ilvl="0" w:tplc="53E28F92">
      <w:start w:val="2"/>
      <w:numFmt w:val="decimal"/>
      <w:lvlText w:val="%1、"/>
      <w:lvlJc w:val="left"/>
      <w:pPr>
        <w:ind w:left="360" w:hanging="360"/>
      </w:pPr>
      <w:rPr>
        <w:rFonts w:asciiTheme="minorEastAsia" w:hAnsiTheme="minorEastAsia" w:cstheme="minorBidi" w:hint="default"/>
        <w:sz w:val="22"/>
        <w:lang w:val="sv-S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4AF0E97"/>
    <w:multiLevelType w:val="hybridMultilevel"/>
    <w:tmpl w:val="27868490"/>
    <w:lvl w:ilvl="0" w:tplc="032C2D3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5C65402"/>
    <w:multiLevelType w:val="multilevel"/>
    <w:tmpl w:val="25C65402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 w:tentative="1">
      <w:start w:val="1"/>
      <w:numFmt w:val="decimal"/>
      <w:pStyle w:val="6"/>
      <w:lvlText w:val="%1.%2.%3.%4.%5.%6"/>
      <w:lvlJc w:val="left"/>
      <w:pPr>
        <w:ind w:left="1152" w:hanging="1152"/>
      </w:pPr>
    </w:lvl>
    <w:lvl w:ilvl="6" w:tentative="1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 w:tentative="1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 w:tentative="1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3FAE3794"/>
    <w:multiLevelType w:val="hybridMultilevel"/>
    <w:tmpl w:val="B44E9828"/>
    <w:lvl w:ilvl="0" w:tplc="2460CA0C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4E2C36DB"/>
    <w:multiLevelType w:val="hybridMultilevel"/>
    <w:tmpl w:val="A2C4DACC"/>
    <w:lvl w:ilvl="0" w:tplc="A8148298">
      <w:start w:val="1"/>
      <w:numFmt w:val="decimal"/>
      <w:lvlText w:val="%1、"/>
      <w:lvlJc w:val="left"/>
      <w:pPr>
        <w:ind w:left="360" w:hanging="360"/>
      </w:pPr>
      <w:rPr>
        <w:rFonts w:asciiTheme="minorEastAsia" w:hAnsiTheme="minorEastAsia" w:cs="Arial" w:hint="default"/>
        <w:color w:val="000000" w:themeColor="text1"/>
        <w:sz w:val="2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553DEC56"/>
    <w:multiLevelType w:val="singleLevel"/>
    <w:tmpl w:val="553DEC56"/>
    <w:lvl w:ilvl="0">
      <w:start w:val="1"/>
      <w:numFmt w:val="decimal"/>
      <w:suff w:val="nothing"/>
      <w:lvlText w:val="%1、"/>
      <w:lvlJc w:val="left"/>
    </w:lvl>
  </w:abstractNum>
  <w:abstractNum w:abstractNumId="12" w15:restartNumberingAfterBreak="0">
    <w:nsid w:val="5E4542B2"/>
    <w:multiLevelType w:val="singleLevel"/>
    <w:tmpl w:val="553DEC56"/>
    <w:lvl w:ilvl="0">
      <w:start w:val="1"/>
      <w:numFmt w:val="decimal"/>
      <w:suff w:val="nothing"/>
      <w:lvlText w:val="%1、"/>
      <w:lvlJc w:val="left"/>
    </w:lvl>
  </w:abstractNum>
  <w:abstractNum w:abstractNumId="13" w15:restartNumberingAfterBreak="0">
    <w:nsid w:val="6045D2B4"/>
    <w:multiLevelType w:val="multilevel"/>
    <w:tmpl w:val="6045D2B4"/>
    <w:lvl w:ilvl="0" w:tentative="1">
      <w:start w:val="1"/>
      <w:numFmt w:val="decimal"/>
      <w:pStyle w:val="HR1"/>
      <w:lvlText w:val="%1"/>
      <w:lvlJc w:val="left"/>
      <w:pPr>
        <w:tabs>
          <w:tab w:val="left" w:pos="284"/>
        </w:tabs>
        <w:ind w:left="0" w:firstLine="0"/>
      </w:pPr>
      <w:rPr>
        <w:rFonts w:hint="eastAsia"/>
      </w:rPr>
    </w:lvl>
    <w:lvl w:ilvl="1" w:tentative="1">
      <w:start w:val="1"/>
      <w:numFmt w:val="decimal"/>
      <w:pStyle w:val="HR2"/>
      <w:lvlText w:val="%1.%2"/>
      <w:lvlJc w:val="left"/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shd w:val="clear" w:color="000000" w:fill="000000"/>
        <w:vertAlign w:val="baseline"/>
        <w:lang w:val="zh-CN" w:eastAsia="zh-CN" w:bidi="zh-CN"/>
      </w:rPr>
    </w:lvl>
    <w:lvl w:ilvl="2" w:tentative="1">
      <w:start w:val="1"/>
      <w:numFmt w:val="decimal"/>
      <w:pStyle w:val="HR3"/>
      <w:lvlText w:val="%1.%2.%3"/>
      <w:lvlJc w:val="left"/>
      <w:pPr>
        <w:tabs>
          <w:tab w:val="left" w:pos="624"/>
        </w:tabs>
        <w:ind w:left="0" w:firstLine="0"/>
      </w:pPr>
      <w:rPr>
        <w:rFonts w:hint="eastAsia"/>
      </w:rPr>
    </w:lvl>
    <w:lvl w:ilvl="3" w:tentative="1">
      <w:start w:val="1"/>
      <w:numFmt w:val="decimal"/>
      <w:pStyle w:val="HR4"/>
      <w:lvlText w:val="%1.%2.%3.%4"/>
      <w:lvlJc w:val="left"/>
      <w:pPr>
        <w:tabs>
          <w:tab w:val="left" w:pos="1361"/>
        </w:tabs>
        <w:ind w:left="567" w:firstLine="0"/>
      </w:pPr>
      <w:rPr>
        <w:rFonts w:hint="eastAsia"/>
      </w:rPr>
    </w:lvl>
    <w:lvl w:ilvl="4" w:tentative="1">
      <w:start w:val="1"/>
      <w:numFmt w:val="decimal"/>
      <w:pStyle w:val="HR5"/>
      <w:lvlText w:val="%1.%2.%3.%4.%5"/>
      <w:lvlJc w:val="left"/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shd w:val="clear" w:color="000000" w:fill="000000"/>
        <w:vertAlign w:val="baseline"/>
        <w:lang w:val="zh-CN" w:eastAsia="zh-CN" w:bidi="zh-CN"/>
      </w:rPr>
    </w:lvl>
    <w:lvl w:ilvl="5" w:tentative="1">
      <w:start w:val="1"/>
      <w:numFmt w:val="decimal"/>
      <w:pStyle w:val="HR6"/>
      <w:lvlText w:val="%1.%2.%3.%4.%5.%6"/>
      <w:lvlJc w:val="left"/>
      <w:pPr>
        <w:tabs>
          <w:tab w:val="left" w:pos="1134"/>
        </w:tabs>
        <w:ind w:left="0" w:firstLine="0"/>
      </w:pPr>
      <w:rPr>
        <w:rFonts w:hint="eastAsia"/>
      </w:rPr>
    </w:lvl>
    <w:lvl w:ilvl="6" w:tentative="1">
      <w:start w:val="1"/>
      <w:numFmt w:val="decimal"/>
      <w:pStyle w:val="HR7"/>
      <w:lvlText w:val="%1.%2.%3.%4.%5.%6.%7"/>
      <w:lvlJc w:val="left"/>
      <w:pPr>
        <w:tabs>
          <w:tab w:val="left" w:pos="1332"/>
        </w:tabs>
        <w:ind w:left="0" w:firstLine="0"/>
      </w:pPr>
      <w:rPr>
        <w:rFonts w:hint="eastAsia"/>
      </w:rPr>
    </w:lvl>
    <w:lvl w:ilvl="7" w:tentative="1">
      <w:start w:val="1"/>
      <w:numFmt w:val="decimal"/>
      <w:pStyle w:val="HR8"/>
      <w:lvlText w:val="%1.%2.%3.%4.%5.%6.%7.%8"/>
      <w:lvlJc w:val="left"/>
      <w:pPr>
        <w:tabs>
          <w:tab w:val="left" w:pos="1531"/>
        </w:tabs>
        <w:ind w:left="0" w:firstLine="0"/>
      </w:pPr>
      <w:rPr>
        <w:rFonts w:hint="eastAsia"/>
      </w:rPr>
    </w:lvl>
    <w:lvl w:ilvl="8" w:tentative="1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4" w15:restartNumberingAfterBreak="0">
    <w:nsid w:val="6045D2C0"/>
    <w:multiLevelType w:val="multilevel"/>
    <w:tmpl w:val="C82E14E6"/>
    <w:lvl w:ilvl="0">
      <w:start w:val="1"/>
      <w:numFmt w:val="decimal"/>
      <w:lvlText w:val="%1"/>
      <w:lvlJc w:val="left"/>
      <w:pPr>
        <w:tabs>
          <w:tab w:val="left" w:pos="284"/>
        </w:tabs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left" w:pos="454"/>
        </w:tabs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left" w:pos="624"/>
        </w:tabs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left" w:pos="1361"/>
        </w:tabs>
        <w:ind w:left="567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left" w:pos="964"/>
        </w:tabs>
        <w:ind w:left="0" w:firstLine="0"/>
      </w:pPr>
      <w:rPr>
        <w:rFonts w:hint="eastAsia"/>
      </w:rPr>
    </w:lvl>
    <w:lvl w:ilvl="5">
      <w:start w:val="1"/>
      <w:numFmt w:val="decimal"/>
      <w:lvlText w:val="%6."/>
      <w:lvlJc w:val="left"/>
      <w:pPr>
        <w:ind w:left="360" w:hanging="360"/>
      </w:pPr>
      <w:rPr>
        <w:rFonts w:hint="default"/>
      </w:rPr>
    </w:lvl>
    <w:lvl w:ilvl="6" w:tentative="1">
      <w:start w:val="1"/>
      <w:numFmt w:val="decimal"/>
      <w:lvlText w:val="%1.%2.%3.%4.%5.%6.%7"/>
      <w:lvlJc w:val="left"/>
      <w:pPr>
        <w:tabs>
          <w:tab w:val="left" w:pos="1332"/>
        </w:tabs>
        <w:ind w:left="0" w:firstLine="0"/>
      </w:pPr>
      <w:rPr>
        <w:rFonts w:hint="eastAsia"/>
      </w:rPr>
    </w:lvl>
    <w:lvl w:ilvl="7" w:tentative="1">
      <w:start w:val="1"/>
      <w:numFmt w:val="decimal"/>
      <w:lvlText w:val="%1.%2.%3.%4.%5.%6.%7.%8"/>
      <w:lvlJc w:val="left"/>
      <w:pPr>
        <w:tabs>
          <w:tab w:val="left" w:pos="1531"/>
        </w:tabs>
        <w:ind w:left="0" w:firstLine="0"/>
      </w:pPr>
      <w:rPr>
        <w:rFonts w:hint="eastAsia"/>
      </w:rPr>
    </w:lvl>
    <w:lvl w:ilvl="8" w:tentative="1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5" w15:restartNumberingAfterBreak="0">
    <w:nsid w:val="62DD0450"/>
    <w:multiLevelType w:val="hybridMultilevel"/>
    <w:tmpl w:val="F5F68F3A"/>
    <w:lvl w:ilvl="0" w:tplc="F886F2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7D253A3B"/>
    <w:multiLevelType w:val="hybridMultilevel"/>
    <w:tmpl w:val="E44A91E8"/>
    <w:lvl w:ilvl="0" w:tplc="FDEAB09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474567227">
    <w:abstractNumId w:val="8"/>
  </w:num>
  <w:num w:numId="2" w16cid:durableId="1371565988">
    <w:abstractNumId w:val="13"/>
  </w:num>
  <w:num w:numId="3" w16cid:durableId="32848051">
    <w:abstractNumId w:val="3"/>
  </w:num>
  <w:num w:numId="4" w16cid:durableId="2029983969">
    <w:abstractNumId w:val="8"/>
    <w:lvlOverride w:ilvl="0">
      <w:startOverride w:val="1"/>
    </w:lvlOverride>
  </w:num>
  <w:num w:numId="5" w16cid:durableId="472526481">
    <w:abstractNumId w:val="11"/>
  </w:num>
  <w:num w:numId="6" w16cid:durableId="1373841528">
    <w:abstractNumId w:val="0"/>
  </w:num>
  <w:num w:numId="7" w16cid:durableId="740491924">
    <w:abstractNumId w:val="5"/>
  </w:num>
  <w:num w:numId="8" w16cid:durableId="2175561">
    <w:abstractNumId w:val="4"/>
  </w:num>
  <w:num w:numId="9" w16cid:durableId="405689791">
    <w:abstractNumId w:val="14"/>
  </w:num>
  <w:num w:numId="10" w16cid:durableId="1710759352">
    <w:abstractNumId w:val="12"/>
  </w:num>
  <w:num w:numId="11" w16cid:durableId="1962154121">
    <w:abstractNumId w:val="2"/>
  </w:num>
  <w:num w:numId="12" w16cid:durableId="367335268">
    <w:abstractNumId w:val="6"/>
  </w:num>
  <w:num w:numId="13" w16cid:durableId="902832560">
    <w:abstractNumId w:val="1"/>
  </w:num>
  <w:num w:numId="14" w16cid:durableId="159275381">
    <w:abstractNumId w:val="9"/>
  </w:num>
  <w:num w:numId="15" w16cid:durableId="2091808361">
    <w:abstractNumId w:val="10"/>
  </w:num>
  <w:num w:numId="16" w16cid:durableId="579875959">
    <w:abstractNumId w:val="8"/>
  </w:num>
  <w:num w:numId="17" w16cid:durableId="1226598858">
    <w:abstractNumId w:val="16"/>
  </w:num>
  <w:num w:numId="18" w16cid:durableId="2037122780">
    <w:abstractNumId w:val="15"/>
  </w:num>
  <w:num w:numId="19" w16cid:durableId="47738554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bordersDoNotSurroundHeader/>
  <w:bordersDoNotSurroundFooter/>
  <w:proofState w:spelling="clean" w:grammar="clean"/>
  <w:attachedTemplate r:id="rId1"/>
  <w:defaultTabStop w:val="1304"/>
  <w:hyphenationZone w:val="425"/>
  <w:characterSpacingControl w:val="doNotCompress"/>
  <w:hdrShapeDefaults>
    <o:shapedefaults v:ext="edit" spidmax="2050" fillcolor="white">
      <v:fill color="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AE0"/>
    <w:rsid w:val="00000B98"/>
    <w:rsid w:val="00000BFB"/>
    <w:rsid w:val="0000250A"/>
    <w:rsid w:val="00003CB7"/>
    <w:rsid w:val="0000534B"/>
    <w:rsid w:val="00005F12"/>
    <w:rsid w:val="00010E5F"/>
    <w:rsid w:val="000123E1"/>
    <w:rsid w:val="00012D20"/>
    <w:rsid w:val="0001332D"/>
    <w:rsid w:val="00013945"/>
    <w:rsid w:val="00013DED"/>
    <w:rsid w:val="00014816"/>
    <w:rsid w:val="00014B2E"/>
    <w:rsid w:val="000154DB"/>
    <w:rsid w:val="000158F8"/>
    <w:rsid w:val="00017A25"/>
    <w:rsid w:val="0002014B"/>
    <w:rsid w:val="00020B60"/>
    <w:rsid w:val="0002199E"/>
    <w:rsid w:val="00021A6C"/>
    <w:rsid w:val="00022158"/>
    <w:rsid w:val="00022B6A"/>
    <w:rsid w:val="000237BE"/>
    <w:rsid w:val="000241CA"/>
    <w:rsid w:val="0002634B"/>
    <w:rsid w:val="00027BA3"/>
    <w:rsid w:val="00030540"/>
    <w:rsid w:val="00032380"/>
    <w:rsid w:val="000327D7"/>
    <w:rsid w:val="00032CB9"/>
    <w:rsid w:val="00034630"/>
    <w:rsid w:val="00034F72"/>
    <w:rsid w:val="000358CE"/>
    <w:rsid w:val="000365C1"/>
    <w:rsid w:val="000371D9"/>
    <w:rsid w:val="000417AC"/>
    <w:rsid w:val="000433B9"/>
    <w:rsid w:val="00043BA4"/>
    <w:rsid w:val="00044B71"/>
    <w:rsid w:val="0004521C"/>
    <w:rsid w:val="000456C4"/>
    <w:rsid w:val="000505A3"/>
    <w:rsid w:val="00050600"/>
    <w:rsid w:val="00050F9D"/>
    <w:rsid w:val="00052460"/>
    <w:rsid w:val="0005315B"/>
    <w:rsid w:val="0005325D"/>
    <w:rsid w:val="00053581"/>
    <w:rsid w:val="00053BED"/>
    <w:rsid w:val="00054290"/>
    <w:rsid w:val="00054657"/>
    <w:rsid w:val="00055530"/>
    <w:rsid w:val="0005657E"/>
    <w:rsid w:val="00056692"/>
    <w:rsid w:val="00056E34"/>
    <w:rsid w:val="00061548"/>
    <w:rsid w:val="00061FF6"/>
    <w:rsid w:val="00062374"/>
    <w:rsid w:val="00062A0E"/>
    <w:rsid w:val="00062ED2"/>
    <w:rsid w:val="000639DF"/>
    <w:rsid w:val="00064061"/>
    <w:rsid w:val="00064B76"/>
    <w:rsid w:val="00064FBE"/>
    <w:rsid w:val="000658E1"/>
    <w:rsid w:val="00065EE9"/>
    <w:rsid w:val="00066B7A"/>
    <w:rsid w:val="00067125"/>
    <w:rsid w:val="00067BCF"/>
    <w:rsid w:val="000718A6"/>
    <w:rsid w:val="00073BD0"/>
    <w:rsid w:val="000741AA"/>
    <w:rsid w:val="000743D6"/>
    <w:rsid w:val="00074478"/>
    <w:rsid w:val="00074D08"/>
    <w:rsid w:val="00075420"/>
    <w:rsid w:val="00075AAC"/>
    <w:rsid w:val="00076768"/>
    <w:rsid w:val="00076778"/>
    <w:rsid w:val="0007796C"/>
    <w:rsid w:val="000801A4"/>
    <w:rsid w:val="000803F6"/>
    <w:rsid w:val="00080EAC"/>
    <w:rsid w:val="00081702"/>
    <w:rsid w:val="000818C3"/>
    <w:rsid w:val="000824CE"/>
    <w:rsid w:val="000832C2"/>
    <w:rsid w:val="000840A0"/>
    <w:rsid w:val="00086546"/>
    <w:rsid w:val="00090875"/>
    <w:rsid w:val="00091329"/>
    <w:rsid w:val="00092B50"/>
    <w:rsid w:val="000931E5"/>
    <w:rsid w:val="000939C9"/>
    <w:rsid w:val="00093C39"/>
    <w:rsid w:val="00094580"/>
    <w:rsid w:val="00096B91"/>
    <w:rsid w:val="000974F4"/>
    <w:rsid w:val="000A19D0"/>
    <w:rsid w:val="000A2C46"/>
    <w:rsid w:val="000A2C8B"/>
    <w:rsid w:val="000A3A19"/>
    <w:rsid w:val="000A3C8D"/>
    <w:rsid w:val="000A3D12"/>
    <w:rsid w:val="000A4454"/>
    <w:rsid w:val="000A49F6"/>
    <w:rsid w:val="000A69C2"/>
    <w:rsid w:val="000A7695"/>
    <w:rsid w:val="000B015A"/>
    <w:rsid w:val="000B1EBB"/>
    <w:rsid w:val="000B2185"/>
    <w:rsid w:val="000B3132"/>
    <w:rsid w:val="000B43AC"/>
    <w:rsid w:val="000B67EF"/>
    <w:rsid w:val="000B6AB5"/>
    <w:rsid w:val="000C01AA"/>
    <w:rsid w:val="000C061E"/>
    <w:rsid w:val="000C1023"/>
    <w:rsid w:val="000C1466"/>
    <w:rsid w:val="000C14FD"/>
    <w:rsid w:val="000C1ACC"/>
    <w:rsid w:val="000C35EB"/>
    <w:rsid w:val="000C3CED"/>
    <w:rsid w:val="000C416B"/>
    <w:rsid w:val="000C52D6"/>
    <w:rsid w:val="000C56B3"/>
    <w:rsid w:val="000C5DBF"/>
    <w:rsid w:val="000C6772"/>
    <w:rsid w:val="000D024C"/>
    <w:rsid w:val="000D0F34"/>
    <w:rsid w:val="000D2239"/>
    <w:rsid w:val="000D2840"/>
    <w:rsid w:val="000D56B6"/>
    <w:rsid w:val="000D5AA5"/>
    <w:rsid w:val="000D64F6"/>
    <w:rsid w:val="000D7351"/>
    <w:rsid w:val="000E0549"/>
    <w:rsid w:val="000E2B32"/>
    <w:rsid w:val="000E3247"/>
    <w:rsid w:val="000E3E7A"/>
    <w:rsid w:val="000E50AA"/>
    <w:rsid w:val="000E51D7"/>
    <w:rsid w:val="000E51FC"/>
    <w:rsid w:val="000E57C9"/>
    <w:rsid w:val="000E5896"/>
    <w:rsid w:val="000E61F1"/>
    <w:rsid w:val="000E6A04"/>
    <w:rsid w:val="000E791F"/>
    <w:rsid w:val="000E7B8F"/>
    <w:rsid w:val="000F0584"/>
    <w:rsid w:val="000F0BF8"/>
    <w:rsid w:val="000F10DE"/>
    <w:rsid w:val="000F1283"/>
    <w:rsid w:val="000F1932"/>
    <w:rsid w:val="000F3022"/>
    <w:rsid w:val="000F3443"/>
    <w:rsid w:val="000F3E63"/>
    <w:rsid w:val="000F4D86"/>
    <w:rsid w:val="000F6814"/>
    <w:rsid w:val="00100225"/>
    <w:rsid w:val="001007BC"/>
    <w:rsid w:val="00102C7E"/>
    <w:rsid w:val="00103F49"/>
    <w:rsid w:val="0010550B"/>
    <w:rsid w:val="00105CD4"/>
    <w:rsid w:val="00105FA0"/>
    <w:rsid w:val="00106B7D"/>
    <w:rsid w:val="001077DF"/>
    <w:rsid w:val="001079C5"/>
    <w:rsid w:val="00107F0C"/>
    <w:rsid w:val="0011181D"/>
    <w:rsid w:val="0011256A"/>
    <w:rsid w:val="001146F6"/>
    <w:rsid w:val="001156EE"/>
    <w:rsid w:val="00116232"/>
    <w:rsid w:val="00116F2F"/>
    <w:rsid w:val="001207A0"/>
    <w:rsid w:val="00120C7F"/>
    <w:rsid w:val="00121119"/>
    <w:rsid w:val="00122C3E"/>
    <w:rsid w:val="00122C9D"/>
    <w:rsid w:val="00123139"/>
    <w:rsid w:val="00123C4A"/>
    <w:rsid w:val="0012491A"/>
    <w:rsid w:val="00124B27"/>
    <w:rsid w:val="001257E7"/>
    <w:rsid w:val="00125C34"/>
    <w:rsid w:val="00126852"/>
    <w:rsid w:val="00127348"/>
    <w:rsid w:val="001274D6"/>
    <w:rsid w:val="00131705"/>
    <w:rsid w:val="001325CE"/>
    <w:rsid w:val="0013395B"/>
    <w:rsid w:val="00133D7F"/>
    <w:rsid w:val="00134889"/>
    <w:rsid w:val="001355C4"/>
    <w:rsid w:val="001368F3"/>
    <w:rsid w:val="001369CE"/>
    <w:rsid w:val="001374B6"/>
    <w:rsid w:val="001379AC"/>
    <w:rsid w:val="0014017C"/>
    <w:rsid w:val="001402BD"/>
    <w:rsid w:val="001405D9"/>
    <w:rsid w:val="00141CB8"/>
    <w:rsid w:val="00142603"/>
    <w:rsid w:val="0014330A"/>
    <w:rsid w:val="0014334E"/>
    <w:rsid w:val="00143742"/>
    <w:rsid w:val="001438FE"/>
    <w:rsid w:val="00143DB9"/>
    <w:rsid w:val="00143FB6"/>
    <w:rsid w:val="00144D90"/>
    <w:rsid w:val="00144F4F"/>
    <w:rsid w:val="00145085"/>
    <w:rsid w:val="001451AD"/>
    <w:rsid w:val="00145ED1"/>
    <w:rsid w:val="001460E6"/>
    <w:rsid w:val="0014658F"/>
    <w:rsid w:val="00146706"/>
    <w:rsid w:val="00156B90"/>
    <w:rsid w:val="00157269"/>
    <w:rsid w:val="001572BE"/>
    <w:rsid w:val="00160664"/>
    <w:rsid w:val="0016190E"/>
    <w:rsid w:val="001668FF"/>
    <w:rsid w:val="001712C5"/>
    <w:rsid w:val="0017164B"/>
    <w:rsid w:val="00171A06"/>
    <w:rsid w:val="00171AB9"/>
    <w:rsid w:val="001728DB"/>
    <w:rsid w:val="00174E42"/>
    <w:rsid w:val="001752DE"/>
    <w:rsid w:val="00176BBE"/>
    <w:rsid w:val="001803EA"/>
    <w:rsid w:val="001868C0"/>
    <w:rsid w:val="00186C99"/>
    <w:rsid w:val="00190074"/>
    <w:rsid w:val="00190814"/>
    <w:rsid w:val="00190CB1"/>
    <w:rsid w:val="00191918"/>
    <w:rsid w:val="0019252D"/>
    <w:rsid w:val="00195018"/>
    <w:rsid w:val="00196E80"/>
    <w:rsid w:val="0019761B"/>
    <w:rsid w:val="00197AFC"/>
    <w:rsid w:val="001A2AEB"/>
    <w:rsid w:val="001A2F57"/>
    <w:rsid w:val="001A3FC8"/>
    <w:rsid w:val="001A4C39"/>
    <w:rsid w:val="001A5CC4"/>
    <w:rsid w:val="001A6B69"/>
    <w:rsid w:val="001A7137"/>
    <w:rsid w:val="001B13BB"/>
    <w:rsid w:val="001B1DAC"/>
    <w:rsid w:val="001B2FCF"/>
    <w:rsid w:val="001B3912"/>
    <w:rsid w:val="001B41EA"/>
    <w:rsid w:val="001B420C"/>
    <w:rsid w:val="001B42AA"/>
    <w:rsid w:val="001B52C5"/>
    <w:rsid w:val="001B72B5"/>
    <w:rsid w:val="001B7567"/>
    <w:rsid w:val="001C1540"/>
    <w:rsid w:val="001C29F3"/>
    <w:rsid w:val="001C2B2F"/>
    <w:rsid w:val="001C3351"/>
    <w:rsid w:val="001C408D"/>
    <w:rsid w:val="001C4198"/>
    <w:rsid w:val="001C4763"/>
    <w:rsid w:val="001C4C2F"/>
    <w:rsid w:val="001C5DED"/>
    <w:rsid w:val="001C6629"/>
    <w:rsid w:val="001C7D2A"/>
    <w:rsid w:val="001D02E4"/>
    <w:rsid w:val="001D0627"/>
    <w:rsid w:val="001D0CBD"/>
    <w:rsid w:val="001D15DE"/>
    <w:rsid w:val="001D1859"/>
    <w:rsid w:val="001D1863"/>
    <w:rsid w:val="001D1F6E"/>
    <w:rsid w:val="001D3627"/>
    <w:rsid w:val="001D3E0F"/>
    <w:rsid w:val="001D4F37"/>
    <w:rsid w:val="001D7AC1"/>
    <w:rsid w:val="001D7E8C"/>
    <w:rsid w:val="001E069E"/>
    <w:rsid w:val="001E0777"/>
    <w:rsid w:val="001E0EAA"/>
    <w:rsid w:val="001E0EC0"/>
    <w:rsid w:val="001E1B7E"/>
    <w:rsid w:val="001E25FE"/>
    <w:rsid w:val="001E2A35"/>
    <w:rsid w:val="001E2D09"/>
    <w:rsid w:val="001E2E76"/>
    <w:rsid w:val="001E46C5"/>
    <w:rsid w:val="001E5933"/>
    <w:rsid w:val="001E5E0C"/>
    <w:rsid w:val="001E6773"/>
    <w:rsid w:val="001E6B12"/>
    <w:rsid w:val="001E720D"/>
    <w:rsid w:val="001E76E1"/>
    <w:rsid w:val="001F0085"/>
    <w:rsid w:val="001F014D"/>
    <w:rsid w:val="001F06D8"/>
    <w:rsid w:val="001F1B95"/>
    <w:rsid w:val="001F2110"/>
    <w:rsid w:val="001F3355"/>
    <w:rsid w:val="001F36FD"/>
    <w:rsid w:val="001F4A56"/>
    <w:rsid w:val="001F4B21"/>
    <w:rsid w:val="002008C9"/>
    <w:rsid w:val="00200E24"/>
    <w:rsid w:val="00201225"/>
    <w:rsid w:val="00201363"/>
    <w:rsid w:val="002022AE"/>
    <w:rsid w:val="002028FB"/>
    <w:rsid w:val="00203F87"/>
    <w:rsid w:val="002062B4"/>
    <w:rsid w:val="002066F6"/>
    <w:rsid w:val="00207AD9"/>
    <w:rsid w:val="00210070"/>
    <w:rsid w:val="00210193"/>
    <w:rsid w:val="002102F6"/>
    <w:rsid w:val="0021223D"/>
    <w:rsid w:val="00212A62"/>
    <w:rsid w:val="00214191"/>
    <w:rsid w:val="00214A8E"/>
    <w:rsid w:val="002161C8"/>
    <w:rsid w:val="00216805"/>
    <w:rsid w:val="00217236"/>
    <w:rsid w:val="00223134"/>
    <w:rsid w:val="00223B38"/>
    <w:rsid w:val="00225814"/>
    <w:rsid w:val="0022619E"/>
    <w:rsid w:val="002269E0"/>
    <w:rsid w:val="00226B57"/>
    <w:rsid w:val="002277B8"/>
    <w:rsid w:val="002303BE"/>
    <w:rsid w:val="00232081"/>
    <w:rsid w:val="002324FD"/>
    <w:rsid w:val="00232952"/>
    <w:rsid w:val="00232AE0"/>
    <w:rsid w:val="00232D66"/>
    <w:rsid w:val="002330CD"/>
    <w:rsid w:val="002364B8"/>
    <w:rsid w:val="002368E5"/>
    <w:rsid w:val="00237AF9"/>
    <w:rsid w:val="00241000"/>
    <w:rsid w:val="0024263A"/>
    <w:rsid w:val="00242BAD"/>
    <w:rsid w:val="00244143"/>
    <w:rsid w:val="00246916"/>
    <w:rsid w:val="00246FF8"/>
    <w:rsid w:val="00250096"/>
    <w:rsid w:val="0025198B"/>
    <w:rsid w:val="0025247C"/>
    <w:rsid w:val="0025306A"/>
    <w:rsid w:val="00256189"/>
    <w:rsid w:val="00256190"/>
    <w:rsid w:val="002563DC"/>
    <w:rsid w:val="0026119B"/>
    <w:rsid w:val="00261270"/>
    <w:rsid w:val="00263940"/>
    <w:rsid w:val="00263B3D"/>
    <w:rsid w:val="00264408"/>
    <w:rsid w:val="002651D7"/>
    <w:rsid w:val="00266582"/>
    <w:rsid w:val="002667C7"/>
    <w:rsid w:val="00266D45"/>
    <w:rsid w:val="002672FC"/>
    <w:rsid w:val="002678A4"/>
    <w:rsid w:val="0027032F"/>
    <w:rsid w:val="002717D5"/>
    <w:rsid w:val="0027267B"/>
    <w:rsid w:val="00272730"/>
    <w:rsid w:val="0027363C"/>
    <w:rsid w:val="00273A5E"/>
    <w:rsid w:val="00273E67"/>
    <w:rsid w:val="002744D2"/>
    <w:rsid w:val="002750D2"/>
    <w:rsid w:val="00275416"/>
    <w:rsid w:val="00275BBB"/>
    <w:rsid w:val="00276B08"/>
    <w:rsid w:val="00283A6D"/>
    <w:rsid w:val="0028471A"/>
    <w:rsid w:val="00284BFB"/>
    <w:rsid w:val="00284DA0"/>
    <w:rsid w:val="00286E51"/>
    <w:rsid w:val="00287E7F"/>
    <w:rsid w:val="00290A2F"/>
    <w:rsid w:val="00290D39"/>
    <w:rsid w:val="00291172"/>
    <w:rsid w:val="00291A9F"/>
    <w:rsid w:val="00291FD8"/>
    <w:rsid w:val="00292438"/>
    <w:rsid w:val="0029368D"/>
    <w:rsid w:val="0029589B"/>
    <w:rsid w:val="002959D7"/>
    <w:rsid w:val="00296621"/>
    <w:rsid w:val="00297E29"/>
    <w:rsid w:val="002A071C"/>
    <w:rsid w:val="002A0773"/>
    <w:rsid w:val="002A0CED"/>
    <w:rsid w:val="002A100D"/>
    <w:rsid w:val="002A1639"/>
    <w:rsid w:val="002A16D7"/>
    <w:rsid w:val="002A3020"/>
    <w:rsid w:val="002A32EE"/>
    <w:rsid w:val="002A3E1A"/>
    <w:rsid w:val="002A44F2"/>
    <w:rsid w:val="002A5008"/>
    <w:rsid w:val="002A5FCE"/>
    <w:rsid w:val="002A782B"/>
    <w:rsid w:val="002A7A66"/>
    <w:rsid w:val="002A7DA1"/>
    <w:rsid w:val="002B05FF"/>
    <w:rsid w:val="002B1077"/>
    <w:rsid w:val="002B411F"/>
    <w:rsid w:val="002B487D"/>
    <w:rsid w:val="002B4ACA"/>
    <w:rsid w:val="002B5496"/>
    <w:rsid w:val="002B5A81"/>
    <w:rsid w:val="002B6BC5"/>
    <w:rsid w:val="002B6BF0"/>
    <w:rsid w:val="002B6E0D"/>
    <w:rsid w:val="002C2A0E"/>
    <w:rsid w:val="002C2AF5"/>
    <w:rsid w:val="002C2F70"/>
    <w:rsid w:val="002C3E45"/>
    <w:rsid w:val="002C43E4"/>
    <w:rsid w:val="002C51D0"/>
    <w:rsid w:val="002C6E96"/>
    <w:rsid w:val="002D026D"/>
    <w:rsid w:val="002D0C65"/>
    <w:rsid w:val="002D2AD0"/>
    <w:rsid w:val="002D2FFA"/>
    <w:rsid w:val="002D32A8"/>
    <w:rsid w:val="002D3597"/>
    <w:rsid w:val="002D3D61"/>
    <w:rsid w:val="002D3E14"/>
    <w:rsid w:val="002D3F03"/>
    <w:rsid w:val="002D45AD"/>
    <w:rsid w:val="002D54AF"/>
    <w:rsid w:val="002D58CE"/>
    <w:rsid w:val="002D76E4"/>
    <w:rsid w:val="002D79C0"/>
    <w:rsid w:val="002E14E8"/>
    <w:rsid w:val="002E52E1"/>
    <w:rsid w:val="002E532D"/>
    <w:rsid w:val="002E5D47"/>
    <w:rsid w:val="002E6FDA"/>
    <w:rsid w:val="002E7D49"/>
    <w:rsid w:val="002F04D0"/>
    <w:rsid w:val="002F0FA5"/>
    <w:rsid w:val="002F0FB5"/>
    <w:rsid w:val="002F1EEE"/>
    <w:rsid w:val="002F272B"/>
    <w:rsid w:val="002F32E1"/>
    <w:rsid w:val="002F4109"/>
    <w:rsid w:val="002F434B"/>
    <w:rsid w:val="002F4395"/>
    <w:rsid w:val="002F4D21"/>
    <w:rsid w:val="002F53C4"/>
    <w:rsid w:val="002F58FF"/>
    <w:rsid w:val="002F6397"/>
    <w:rsid w:val="002F788D"/>
    <w:rsid w:val="002F7B11"/>
    <w:rsid w:val="003002D5"/>
    <w:rsid w:val="0030062F"/>
    <w:rsid w:val="003012FA"/>
    <w:rsid w:val="0030540A"/>
    <w:rsid w:val="003056BD"/>
    <w:rsid w:val="0030587C"/>
    <w:rsid w:val="00305FB9"/>
    <w:rsid w:val="003107DF"/>
    <w:rsid w:val="00315029"/>
    <w:rsid w:val="003153A2"/>
    <w:rsid w:val="00315DDD"/>
    <w:rsid w:val="00317B07"/>
    <w:rsid w:val="00317C9B"/>
    <w:rsid w:val="00320B8D"/>
    <w:rsid w:val="00322BAC"/>
    <w:rsid w:val="0032357E"/>
    <w:rsid w:val="00323F71"/>
    <w:rsid w:val="0032530F"/>
    <w:rsid w:val="00325DBF"/>
    <w:rsid w:val="00327178"/>
    <w:rsid w:val="00331592"/>
    <w:rsid w:val="003316C8"/>
    <w:rsid w:val="0033247B"/>
    <w:rsid w:val="0033306C"/>
    <w:rsid w:val="003336EC"/>
    <w:rsid w:val="00334A0C"/>
    <w:rsid w:val="0033659A"/>
    <w:rsid w:val="00337DD9"/>
    <w:rsid w:val="00343F8F"/>
    <w:rsid w:val="003466F8"/>
    <w:rsid w:val="00346887"/>
    <w:rsid w:val="00347E55"/>
    <w:rsid w:val="0035056F"/>
    <w:rsid w:val="00350612"/>
    <w:rsid w:val="00350E5C"/>
    <w:rsid w:val="003513ED"/>
    <w:rsid w:val="0035163D"/>
    <w:rsid w:val="00352E92"/>
    <w:rsid w:val="00353975"/>
    <w:rsid w:val="00354D4B"/>
    <w:rsid w:val="00355B2F"/>
    <w:rsid w:val="00356295"/>
    <w:rsid w:val="003569D8"/>
    <w:rsid w:val="00357902"/>
    <w:rsid w:val="00361F67"/>
    <w:rsid w:val="00362565"/>
    <w:rsid w:val="003638A9"/>
    <w:rsid w:val="00363CA1"/>
    <w:rsid w:val="00363E20"/>
    <w:rsid w:val="00363EFE"/>
    <w:rsid w:val="00366564"/>
    <w:rsid w:val="00367C7A"/>
    <w:rsid w:val="00370343"/>
    <w:rsid w:val="00371471"/>
    <w:rsid w:val="00372759"/>
    <w:rsid w:val="003728B1"/>
    <w:rsid w:val="003745AB"/>
    <w:rsid w:val="003747F0"/>
    <w:rsid w:val="003753E0"/>
    <w:rsid w:val="00375F60"/>
    <w:rsid w:val="0037613E"/>
    <w:rsid w:val="00377AA0"/>
    <w:rsid w:val="00377BCE"/>
    <w:rsid w:val="00377E7D"/>
    <w:rsid w:val="00380344"/>
    <w:rsid w:val="00381025"/>
    <w:rsid w:val="00381A39"/>
    <w:rsid w:val="00383AD9"/>
    <w:rsid w:val="00383B5D"/>
    <w:rsid w:val="0038402A"/>
    <w:rsid w:val="00385F0B"/>
    <w:rsid w:val="0038686A"/>
    <w:rsid w:val="00387CE9"/>
    <w:rsid w:val="00390A3B"/>
    <w:rsid w:val="003919D5"/>
    <w:rsid w:val="00392A66"/>
    <w:rsid w:val="00393370"/>
    <w:rsid w:val="003937DC"/>
    <w:rsid w:val="00393F73"/>
    <w:rsid w:val="00394C41"/>
    <w:rsid w:val="0039596E"/>
    <w:rsid w:val="00395B18"/>
    <w:rsid w:val="0039628E"/>
    <w:rsid w:val="003966D5"/>
    <w:rsid w:val="003971D2"/>
    <w:rsid w:val="003977D6"/>
    <w:rsid w:val="00397CFA"/>
    <w:rsid w:val="003A0D40"/>
    <w:rsid w:val="003A10C8"/>
    <w:rsid w:val="003A131F"/>
    <w:rsid w:val="003A2068"/>
    <w:rsid w:val="003A2A52"/>
    <w:rsid w:val="003A3D3B"/>
    <w:rsid w:val="003A5C6D"/>
    <w:rsid w:val="003A737C"/>
    <w:rsid w:val="003B16D1"/>
    <w:rsid w:val="003B232A"/>
    <w:rsid w:val="003B2476"/>
    <w:rsid w:val="003B43F9"/>
    <w:rsid w:val="003B4A75"/>
    <w:rsid w:val="003B4F60"/>
    <w:rsid w:val="003B5F27"/>
    <w:rsid w:val="003B6BB4"/>
    <w:rsid w:val="003B76B8"/>
    <w:rsid w:val="003C1847"/>
    <w:rsid w:val="003C2F7B"/>
    <w:rsid w:val="003C5B76"/>
    <w:rsid w:val="003D0B06"/>
    <w:rsid w:val="003D158D"/>
    <w:rsid w:val="003D36B7"/>
    <w:rsid w:val="003D4DED"/>
    <w:rsid w:val="003D53B6"/>
    <w:rsid w:val="003D6957"/>
    <w:rsid w:val="003D70A0"/>
    <w:rsid w:val="003D7B04"/>
    <w:rsid w:val="003E1822"/>
    <w:rsid w:val="003E1A34"/>
    <w:rsid w:val="003E31DB"/>
    <w:rsid w:val="003E4C2A"/>
    <w:rsid w:val="003E55EA"/>
    <w:rsid w:val="003E5A18"/>
    <w:rsid w:val="003E5D23"/>
    <w:rsid w:val="003E6225"/>
    <w:rsid w:val="003E6721"/>
    <w:rsid w:val="003E67B1"/>
    <w:rsid w:val="003E7240"/>
    <w:rsid w:val="003E72E8"/>
    <w:rsid w:val="003F1741"/>
    <w:rsid w:val="003F31C8"/>
    <w:rsid w:val="003F406B"/>
    <w:rsid w:val="003F4D92"/>
    <w:rsid w:val="003F6CEE"/>
    <w:rsid w:val="003F6E1E"/>
    <w:rsid w:val="003F723D"/>
    <w:rsid w:val="003F7BAD"/>
    <w:rsid w:val="004007D3"/>
    <w:rsid w:val="00403B2C"/>
    <w:rsid w:val="00404FD5"/>
    <w:rsid w:val="0040536D"/>
    <w:rsid w:val="00405371"/>
    <w:rsid w:val="004067A8"/>
    <w:rsid w:val="00407D04"/>
    <w:rsid w:val="00407DE4"/>
    <w:rsid w:val="0041036E"/>
    <w:rsid w:val="00414E0E"/>
    <w:rsid w:val="00414FAF"/>
    <w:rsid w:val="00417B4D"/>
    <w:rsid w:val="004200D3"/>
    <w:rsid w:val="004208B8"/>
    <w:rsid w:val="00425C2D"/>
    <w:rsid w:val="0042650C"/>
    <w:rsid w:val="004269AD"/>
    <w:rsid w:val="00427252"/>
    <w:rsid w:val="00427519"/>
    <w:rsid w:val="00430E75"/>
    <w:rsid w:val="0043172E"/>
    <w:rsid w:val="004350A1"/>
    <w:rsid w:val="00435B63"/>
    <w:rsid w:val="004376BB"/>
    <w:rsid w:val="004378F2"/>
    <w:rsid w:val="00437AF6"/>
    <w:rsid w:val="004402DC"/>
    <w:rsid w:val="00441A24"/>
    <w:rsid w:val="00442A45"/>
    <w:rsid w:val="004431CA"/>
    <w:rsid w:val="00444A0F"/>
    <w:rsid w:val="004462D7"/>
    <w:rsid w:val="0045117F"/>
    <w:rsid w:val="004524ED"/>
    <w:rsid w:val="00452616"/>
    <w:rsid w:val="004545BF"/>
    <w:rsid w:val="00454B7D"/>
    <w:rsid w:val="00455282"/>
    <w:rsid w:val="0045578F"/>
    <w:rsid w:val="00455997"/>
    <w:rsid w:val="00460DA1"/>
    <w:rsid w:val="00460DAA"/>
    <w:rsid w:val="0046152B"/>
    <w:rsid w:val="004615FF"/>
    <w:rsid w:val="00461B81"/>
    <w:rsid w:val="00462435"/>
    <w:rsid w:val="00462719"/>
    <w:rsid w:val="00462726"/>
    <w:rsid w:val="00463217"/>
    <w:rsid w:val="00464C9E"/>
    <w:rsid w:val="00465505"/>
    <w:rsid w:val="004655DB"/>
    <w:rsid w:val="004667E8"/>
    <w:rsid w:val="00466843"/>
    <w:rsid w:val="004705C5"/>
    <w:rsid w:val="00471A6C"/>
    <w:rsid w:val="004733E6"/>
    <w:rsid w:val="00473927"/>
    <w:rsid w:val="00473AE4"/>
    <w:rsid w:val="0047598E"/>
    <w:rsid w:val="004763CF"/>
    <w:rsid w:val="00476486"/>
    <w:rsid w:val="00477278"/>
    <w:rsid w:val="00477C41"/>
    <w:rsid w:val="004817E9"/>
    <w:rsid w:val="00481D66"/>
    <w:rsid w:val="0048215D"/>
    <w:rsid w:val="00482171"/>
    <w:rsid w:val="0048509B"/>
    <w:rsid w:val="00485F8C"/>
    <w:rsid w:val="0048624B"/>
    <w:rsid w:val="00486451"/>
    <w:rsid w:val="004867D6"/>
    <w:rsid w:val="00487165"/>
    <w:rsid w:val="004873B9"/>
    <w:rsid w:val="00487D1D"/>
    <w:rsid w:val="004907B6"/>
    <w:rsid w:val="004913F8"/>
    <w:rsid w:val="0049173C"/>
    <w:rsid w:val="00494155"/>
    <w:rsid w:val="0049472C"/>
    <w:rsid w:val="00494BBB"/>
    <w:rsid w:val="0049786B"/>
    <w:rsid w:val="00497DC8"/>
    <w:rsid w:val="004A192D"/>
    <w:rsid w:val="004A224F"/>
    <w:rsid w:val="004A287E"/>
    <w:rsid w:val="004A37F4"/>
    <w:rsid w:val="004A506A"/>
    <w:rsid w:val="004A70FE"/>
    <w:rsid w:val="004A760E"/>
    <w:rsid w:val="004B0515"/>
    <w:rsid w:val="004B2D39"/>
    <w:rsid w:val="004B30B0"/>
    <w:rsid w:val="004B3AA7"/>
    <w:rsid w:val="004B4402"/>
    <w:rsid w:val="004B73CF"/>
    <w:rsid w:val="004B7551"/>
    <w:rsid w:val="004B7E8C"/>
    <w:rsid w:val="004C01C6"/>
    <w:rsid w:val="004C0B73"/>
    <w:rsid w:val="004C0E2F"/>
    <w:rsid w:val="004C1CE8"/>
    <w:rsid w:val="004C21F5"/>
    <w:rsid w:val="004C3232"/>
    <w:rsid w:val="004C3414"/>
    <w:rsid w:val="004C497B"/>
    <w:rsid w:val="004C6057"/>
    <w:rsid w:val="004C6699"/>
    <w:rsid w:val="004C6AE2"/>
    <w:rsid w:val="004D1745"/>
    <w:rsid w:val="004D2A5F"/>
    <w:rsid w:val="004D519C"/>
    <w:rsid w:val="004D57B2"/>
    <w:rsid w:val="004D5F12"/>
    <w:rsid w:val="004D78FC"/>
    <w:rsid w:val="004E10F0"/>
    <w:rsid w:val="004E1BC8"/>
    <w:rsid w:val="004E1FC2"/>
    <w:rsid w:val="004E2C11"/>
    <w:rsid w:val="004E498B"/>
    <w:rsid w:val="004E6262"/>
    <w:rsid w:val="004F0963"/>
    <w:rsid w:val="004F1DC0"/>
    <w:rsid w:val="004F1FC1"/>
    <w:rsid w:val="004F2DBB"/>
    <w:rsid w:val="004F517B"/>
    <w:rsid w:val="004F5250"/>
    <w:rsid w:val="004F6C60"/>
    <w:rsid w:val="004F7027"/>
    <w:rsid w:val="005005AC"/>
    <w:rsid w:val="00501EA8"/>
    <w:rsid w:val="0050325D"/>
    <w:rsid w:val="00503626"/>
    <w:rsid w:val="00503A0B"/>
    <w:rsid w:val="00504074"/>
    <w:rsid w:val="00507851"/>
    <w:rsid w:val="00507CDE"/>
    <w:rsid w:val="00510D69"/>
    <w:rsid w:val="00510FCE"/>
    <w:rsid w:val="00511737"/>
    <w:rsid w:val="00512414"/>
    <w:rsid w:val="00512D72"/>
    <w:rsid w:val="005147AE"/>
    <w:rsid w:val="00514BF4"/>
    <w:rsid w:val="005152CE"/>
    <w:rsid w:val="00515F63"/>
    <w:rsid w:val="005175B4"/>
    <w:rsid w:val="00517FF1"/>
    <w:rsid w:val="0052112B"/>
    <w:rsid w:val="0052121B"/>
    <w:rsid w:val="00521B59"/>
    <w:rsid w:val="0052215B"/>
    <w:rsid w:val="00522540"/>
    <w:rsid w:val="005228EC"/>
    <w:rsid w:val="00525F3E"/>
    <w:rsid w:val="005271BB"/>
    <w:rsid w:val="0052795C"/>
    <w:rsid w:val="005313E7"/>
    <w:rsid w:val="005328AA"/>
    <w:rsid w:val="00533061"/>
    <w:rsid w:val="00533158"/>
    <w:rsid w:val="00533E1C"/>
    <w:rsid w:val="00534D86"/>
    <w:rsid w:val="00535B5C"/>
    <w:rsid w:val="00535D5B"/>
    <w:rsid w:val="00537B7B"/>
    <w:rsid w:val="00540E81"/>
    <w:rsid w:val="00540FB8"/>
    <w:rsid w:val="00541912"/>
    <w:rsid w:val="00542295"/>
    <w:rsid w:val="0054231F"/>
    <w:rsid w:val="0054281D"/>
    <w:rsid w:val="00542FC8"/>
    <w:rsid w:val="0054309A"/>
    <w:rsid w:val="00543D3A"/>
    <w:rsid w:val="0054441A"/>
    <w:rsid w:val="005447E7"/>
    <w:rsid w:val="00544813"/>
    <w:rsid w:val="00544C22"/>
    <w:rsid w:val="00544E8C"/>
    <w:rsid w:val="00546F97"/>
    <w:rsid w:val="00547729"/>
    <w:rsid w:val="00550959"/>
    <w:rsid w:val="00552A71"/>
    <w:rsid w:val="00553F15"/>
    <w:rsid w:val="0055650A"/>
    <w:rsid w:val="00560C4D"/>
    <w:rsid w:val="005616A4"/>
    <w:rsid w:val="00561D86"/>
    <w:rsid w:val="005625FD"/>
    <w:rsid w:val="00563184"/>
    <w:rsid w:val="00565349"/>
    <w:rsid w:val="005653BB"/>
    <w:rsid w:val="00565BCE"/>
    <w:rsid w:val="00566D08"/>
    <w:rsid w:val="00570468"/>
    <w:rsid w:val="00570EDF"/>
    <w:rsid w:val="00571D79"/>
    <w:rsid w:val="0057236C"/>
    <w:rsid w:val="005724B4"/>
    <w:rsid w:val="00576C89"/>
    <w:rsid w:val="00577560"/>
    <w:rsid w:val="00580BBE"/>
    <w:rsid w:val="005820C8"/>
    <w:rsid w:val="005826D0"/>
    <w:rsid w:val="005831D6"/>
    <w:rsid w:val="0058352B"/>
    <w:rsid w:val="0058677C"/>
    <w:rsid w:val="00587AE0"/>
    <w:rsid w:val="0059048F"/>
    <w:rsid w:val="00590EF3"/>
    <w:rsid w:val="00591A74"/>
    <w:rsid w:val="005934B5"/>
    <w:rsid w:val="00593BCC"/>
    <w:rsid w:val="00595F08"/>
    <w:rsid w:val="005962C7"/>
    <w:rsid w:val="00596E82"/>
    <w:rsid w:val="005A05C3"/>
    <w:rsid w:val="005A1830"/>
    <w:rsid w:val="005A22C0"/>
    <w:rsid w:val="005A2FA5"/>
    <w:rsid w:val="005A43BD"/>
    <w:rsid w:val="005A5917"/>
    <w:rsid w:val="005A6B88"/>
    <w:rsid w:val="005A6F8F"/>
    <w:rsid w:val="005A7ECA"/>
    <w:rsid w:val="005B3D71"/>
    <w:rsid w:val="005B5C46"/>
    <w:rsid w:val="005B63FA"/>
    <w:rsid w:val="005B7EC2"/>
    <w:rsid w:val="005C256D"/>
    <w:rsid w:val="005C2F5B"/>
    <w:rsid w:val="005C36F5"/>
    <w:rsid w:val="005C39D2"/>
    <w:rsid w:val="005C3B24"/>
    <w:rsid w:val="005C748E"/>
    <w:rsid w:val="005D098E"/>
    <w:rsid w:val="005D1286"/>
    <w:rsid w:val="005D1B9D"/>
    <w:rsid w:val="005D518D"/>
    <w:rsid w:val="005D57DB"/>
    <w:rsid w:val="005D72FE"/>
    <w:rsid w:val="005E0594"/>
    <w:rsid w:val="005E0AEE"/>
    <w:rsid w:val="005E13EA"/>
    <w:rsid w:val="005E17A2"/>
    <w:rsid w:val="005E30FF"/>
    <w:rsid w:val="005E34EA"/>
    <w:rsid w:val="005E3940"/>
    <w:rsid w:val="005E49D1"/>
    <w:rsid w:val="005E4A0F"/>
    <w:rsid w:val="005E4C2E"/>
    <w:rsid w:val="005E5EAF"/>
    <w:rsid w:val="005E7D5F"/>
    <w:rsid w:val="005F07CA"/>
    <w:rsid w:val="005F1791"/>
    <w:rsid w:val="005F1AA6"/>
    <w:rsid w:val="005F4778"/>
    <w:rsid w:val="005F5E62"/>
    <w:rsid w:val="005F5FB0"/>
    <w:rsid w:val="005F6989"/>
    <w:rsid w:val="006012AA"/>
    <w:rsid w:val="00603B07"/>
    <w:rsid w:val="00603B2A"/>
    <w:rsid w:val="00604696"/>
    <w:rsid w:val="00604F23"/>
    <w:rsid w:val="00605A7E"/>
    <w:rsid w:val="00605DD8"/>
    <w:rsid w:val="006069D3"/>
    <w:rsid w:val="006103BE"/>
    <w:rsid w:val="0061057D"/>
    <w:rsid w:val="00610F50"/>
    <w:rsid w:val="006111D8"/>
    <w:rsid w:val="0061228E"/>
    <w:rsid w:val="006126FB"/>
    <w:rsid w:val="00615337"/>
    <w:rsid w:val="006163CC"/>
    <w:rsid w:val="006165AA"/>
    <w:rsid w:val="00617F8B"/>
    <w:rsid w:val="00620908"/>
    <w:rsid w:val="006213C6"/>
    <w:rsid w:val="00621CF6"/>
    <w:rsid w:val="00622A11"/>
    <w:rsid w:val="00622B83"/>
    <w:rsid w:val="00622D20"/>
    <w:rsid w:val="006237D1"/>
    <w:rsid w:val="006238C8"/>
    <w:rsid w:val="006256E7"/>
    <w:rsid w:val="00625BB2"/>
    <w:rsid w:val="00626103"/>
    <w:rsid w:val="00626625"/>
    <w:rsid w:val="006309E4"/>
    <w:rsid w:val="00631A7D"/>
    <w:rsid w:val="00631AD9"/>
    <w:rsid w:val="006332D8"/>
    <w:rsid w:val="0063446A"/>
    <w:rsid w:val="00634638"/>
    <w:rsid w:val="00635DEE"/>
    <w:rsid w:val="00640706"/>
    <w:rsid w:val="006422C0"/>
    <w:rsid w:val="0064417B"/>
    <w:rsid w:val="00644C40"/>
    <w:rsid w:val="00644D54"/>
    <w:rsid w:val="00647937"/>
    <w:rsid w:val="00650574"/>
    <w:rsid w:val="006509C8"/>
    <w:rsid w:val="00650F29"/>
    <w:rsid w:val="00652B3D"/>
    <w:rsid w:val="00653E24"/>
    <w:rsid w:val="00653F29"/>
    <w:rsid w:val="00654A1F"/>
    <w:rsid w:val="00656982"/>
    <w:rsid w:val="00657699"/>
    <w:rsid w:val="006606EE"/>
    <w:rsid w:val="00661D10"/>
    <w:rsid w:val="00662511"/>
    <w:rsid w:val="00663E7B"/>
    <w:rsid w:val="006647A0"/>
    <w:rsid w:val="00665DF7"/>
    <w:rsid w:val="006660C6"/>
    <w:rsid w:val="00666CCE"/>
    <w:rsid w:val="00667A7A"/>
    <w:rsid w:val="00670390"/>
    <w:rsid w:val="00670C8E"/>
    <w:rsid w:val="00673CC2"/>
    <w:rsid w:val="006750E9"/>
    <w:rsid w:val="0067552A"/>
    <w:rsid w:val="00676065"/>
    <w:rsid w:val="006819FF"/>
    <w:rsid w:val="00682B1C"/>
    <w:rsid w:val="006835CB"/>
    <w:rsid w:val="006835DF"/>
    <w:rsid w:val="006840E6"/>
    <w:rsid w:val="006855D0"/>
    <w:rsid w:val="0068608B"/>
    <w:rsid w:val="00687151"/>
    <w:rsid w:val="00690379"/>
    <w:rsid w:val="0069098B"/>
    <w:rsid w:val="00690FA8"/>
    <w:rsid w:val="0069176B"/>
    <w:rsid w:val="00691B14"/>
    <w:rsid w:val="00693FE9"/>
    <w:rsid w:val="00694409"/>
    <w:rsid w:val="00694C95"/>
    <w:rsid w:val="00695E33"/>
    <w:rsid w:val="00696784"/>
    <w:rsid w:val="00696D28"/>
    <w:rsid w:val="006A0769"/>
    <w:rsid w:val="006A0774"/>
    <w:rsid w:val="006A098D"/>
    <w:rsid w:val="006A441B"/>
    <w:rsid w:val="006A4492"/>
    <w:rsid w:val="006A4668"/>
    <w:rsid w:val="006A48FD"/>
    <w:rsid w:val="006A5032"/>
    <w:rsid w:val="006B0E5C"/>
    <w:rsid w:val="006B22EC"/>
    <w:rsid w:val="006B3232"/>
    <w:rsid w:val="006B3E32"/>
    <w:rsid w:val="006B460D"/>
    <w:rsid w:val="006B6882"/>
    <w:rsid w:val="006B743B"/>
    <w:rsid w:val="006B7D0D"/>
    <w:rsid w:val="006C023D"/>
    <w:rsid w:val="006C1403"/>
    <w:rsid w:val="006C2509"/>
    <w:rsid w:val="006C47C7"/>
    <w:rsid w:val="006C5B19"/>
    <w:rsid w:val="006C74DE"/>
    <w:rsid w:val="006C76F0"/>
    <w:rsid w:val="006D2DB1"/>
    <w:rsid w:val="006D4263"/>
    <w:rsid w:val="006D4D02"/>
    <w:rsid w:val="006D5BCD"/>
    <w:rsid w:val="006D6160"/>
    <w:rsid w:val="006D691A"/>
    <w:rsid w:val="006D7480"/>
    <w:rsid w:val="006E0D3F"/>
    <w:rsid w:val="006E2879"/>
    <w:rsid w:val="006E29F2"/>
    <w:rsid w:val="006E39D1"/>
    <w:rsid w:val="006E46D5"/>
    <w:rsid w:val="006E4A64"/>
    <w:rsid w:val="006E648D"/>
    <w:rsid w:val="006F0757"/>
    <w:rsid w:val="006F0F6C"/>
    <w:rsid w:val="006F1324"/>
    <w:rsid w:val="006F2784"/>
    <w:rsid w:val="006F295D"/>
    <w:rsid w:val="006F3B03"/>
    <w:rsid w:val="006F422D"/>
    <w:rsid w:val="006F5366"/>
    <w:rsid w:val="006F57B1"/>
    <w:rsid w:val="006F5C44"/>
    <w:rsid w:val="006F70B0"/>
    <w:rsid w:val="006F7226"/>
    <w:rsid w:val="006F775C"/>
    <w:rsid w:val="00700D1C"/>
    <w:rsid w:val="00701228"/>
    <w:rsid w:val="00701A19"/>
    <w:rsid w:val="00701D2C"/>
    <w:rsid w:val="00702A7D"/>
    <w:rsid w:val="00702C34"/>
    <w:rsid w:val="0070314E"/>
    <w:rsid w:val="00705D3E"/>
    <w:rsid w:val="007067B2"/>
    <w:rsid w:val="007107CA"/>
    <w:rsid w:val="0071127B"/>
    <w:rsid w:val="00712F4A"/>
    <w:rsid w:val="0071318C"/>
    <w:rsid w:val="0071436C"/>
    <w:rsid w:val="0071452A"/>
    <w:rsid w:val="007151F5"/>
    <w:rsid w:val="007176C0"/>
    <w:rsid w:val="00720859"/>
    <w:rsid w:val="0072143C"/>
    <w:rsid w:val="00721930"/>
    <w:rsid w:val="00722205"/>
    <w:rsid w:val="0072228B"/>
    <w:rsid w:val="007232DE"/>
    <w:rsid w:val="00723A53"/>
    <w:rsid w:val="007263AD"/>
    <w:rsid w:val="007303D8"/>
    <w:rsid w:val="007317CB"/>
    <w:rsid w:val="00731A1A"/>
    <w:rsid w:val="00733722"/>
    <w:rsid w:val="00733B13"/>
    <w:rsid w:val="00734E5E"/>
    <w:rsid w:val="0073501A"/>
    <w:rsid w:val="007353E4"/>
    <w:rsid w:val="0073575C"/>
    <w:rsid w:val="00736297"/>
    <w:rsid w:val="00737BBD"/>
    <w:rsid w:val="00737C3C"/>
    <w:rsid w:val="00741340"/>
    <w:rsid w:val="00742174"/>
    <w:rsid w:val="00742BF1"/>
    <w:rsid w:val="007439DF"/>
    <w:rsid w:val="007449FB"/>
    <w:rsid w:val="00745E94"/>
    <w:rsid w:val="00746D98"/>
    <w:rsid w:val="00747010"/>
    <w:rsid w:val="007518AC"/>
    <w:rsid w:val="00751A58"/>
    <w:rsid w:val="00751C4A"/>
    <w:rsid w:val="00752811"/>
    <w:rsid w:val="00752EAB"/>
    <w:rsid w:val="00753842"/>
    <w:rsid w:val="00754853"/>
    <w:rsid w:val="00755AAA"/>
    <w:rsid w:val="007563D7"/>
    <w:rsid w:val="00756522"/>
    <w:rsid w:val="00756D9C"/>
    <w:rsid w:val="0075741A"/>
    <w:rsid w:val="007574ED"/>
    <w:rsid w:val="00757C8E"/>
    <w:rsid w:val="0076131C"/>
    <w:rsid w:val="007619EF"/>
    <w:rsid w:val="0076302A"/>
    <w:rsid w:val="00763963"/>
    <w:rsid w:val="007640A5"/>
    <w:rsid w:val="00764528"/>
    <w:rsid w:val="00764DBC"/>
    <w:rsid w:val="00766453"/>
    <w:rsid w:val="00770110"/>
    <w:rsid w:val="0077116A"/>
    <w:rsid w:val="007711F5"/>
    <w:rsid w:val="0077158B"/>
    <w:rsid w:val="00773AFB"/>
    <w:rsid w:val="00774F03"/>
    <w:rsid w:val="0077542A"/>
    <w:rsid w:val="00775A2C"/>
    <w:rsid w:val="00776C2A"/>
    <w:rsid w:val="00776E89"/>
    <w:rsid w:val="007775FC"/>
    <w:rsid w:val="00777E5A"/>
    <w:rsid w:val="00780201"/>
    <w:rsid w:val="0078213A"/>
    <w:rsid w:val="00783C8A"/>
    <w:rsid w:val="00783F1E"/>
    <w:rsid w:val="00784E83"/>
    <w:rsid w:val="007858DE"/>
    <w:rsid w:val="00785A01"/>
    <w:rsid w:val="00785A9C"/>
    <w:rsid w:val="00785BE4"/>
    <w:rsid w:val="007863D4"/>
    <w:rsid w:val="007868DD"/>
    <w:rsid w:val="00791D3C"/>
    <w:rsid w:val="00792C7A"/>
    <w:rsid w:val="00793A89"/>
    <w:rsid w:val="00794D76"/>
    <w:rsid w:val="00796148"/>
    <w:rsid w:val="00796CF1"/>
    <w:rsid w:val="007976F9"/>
    <w:rsid w:val="007A01AD"/>
    <w:rsid w:val="007A1CB0"/>
    <w:rsid w:val="007A3D6B"/>
    <w:rsid w:val="007A5455"/>
    <w:rsid w:val="007A5ECD"/>
    <w:rsid w:val="007A5FB6"/>
    <w:rsid w:val="007A64F7"/>
    <w:rsid w:val="007A702E"/>
    <w:rsid w:val="007A7778"/>
    <w:rsid w:val="007A7A1C"/>
    <w:rsid w:val="007B2D2C"/>
    <w:rsid w:val="007B2D9B"/>
    <w:rsid w:val="007B31C3"/>
    <w:rsid w:val="007B34F9"/>
    <w:rsid w:val="007B3BCF"/>
    <w:rsid w:val="007B4B90"/>
    <w:rsid w:val="007B4CD1"/>
    <w:rsid w:val="007C0468"/>
    <w:rsid w:val="007C0573"/>
    <w:rsid w:val="007C0CEA"/>
    <w:rsid w:val="007C0F46"/>
    <w:rsid w:val="007C2C82"/>
    <w:rsid w:val="007C2F07"/>
    <w:rsid w:val="007C3ED3"/>
    <w:rsid w:val="007C433F"/>
    <w:rsid w:val="007C5CD1"/>
    <w:rsid w:val="007C7F1A"/>
    <w:rsid w:val="007D1652"/>
    <w:rsid w:val="007D222C"/>
    <w:rsid w:val="007D2DD4"/>
    <w:rsid w:val="007D342C"/>
    <w:rsid w:val="007D41C4"/>
    <w:rsid w:val="007D494F"/>
    <w:rsid w:val="007D4A9F"/>
    <w:rsid w:val="007D53DB"/>
    <w:rsid w:val="007D6A78"/>
    <w:rsid w:val="007D7C0D"/>
    <w:rsid w:val="007E0C84"/>
    <w:rsid w:val="007E1021"/>
    <w:rsid w:val="007E19E2"/>
    <w:rsid w:val="007E32CA"/>
    <w:rsid w:val="007E3C8E"/>
    <w:rsid w:val="007E5F73"/>
    <w:rsid w:val="007E6932"/>
    <w:rsid w:val="007F0698"/>
    <w:rsid w:val="007F1EB5"/>
    <w:rsid w:val="007F2EEC"/>
    <w:rsid w:val="007F52C4"/>
    <w:rsid w:val="007F6BA0"/>
    <w:rsid w:val="0080176D"/>
    <w:rsid w:val="00801E55"/>
    <w:rsid w:val="00801EA1"/>
    <w:rsid w:val="0080272F"/>
    <w:rsid w:val="00802DF6"/>
    <w:rsid w:val="008068F1"/>
    <w:rsid w:val="00806B62"/>
    <w:rsid w:val="00806B8A"/>
    <w:rsid w:val="00806F02"/>
    <w:rsid w:val="00807410"/>
    <w:rsid w:val="00810A9F"/>
    <w:rsid w:val="00811F10"/>
    <w:rsid w:val="00812099"/>
    <w:rsid w:val="00814C15"/>
    <w:rsid w:val="00814C57"/>
    <w:rsid w:val="008151EA"/>
    <w:rsid w:val="008164C1"/>
    <w:rsid w:val="008165CB"/>
    <w:rsid w:val="008169A6"/>
    <w:rsid w:val="00820AB2"/>
    <w:rsid w:val="00821CF2"/>
    <w:rsid w:val="00821EF4"/>
    <w:rsid w:val="008222A6"/>
    <w:rsid w:val="00822801"/>
    <w:rsid w:val="00822BCA"/>
    <w:rsid w:val="008240DD"/>
    <w:rsid w:val="00824565"/>
    <w:rsid w:val="00824917"/>
    <w:rsid w:val="0082597A"/>
    <w:rsid w:val="0082642A"/>
    <w:rsid w:val="00826BD6"/>
    <w:rsid w:val="008305EF"/>
    <w:rsid w:val="008333A8"/>
    <w:rsid w:val="0083391C"/>
    <w:rsid w:val="00834661"/>
    <w:rsid w:val="008361CD"/>
    <w:rsid w:val="00836F01"/>
    <w:rsid w:val="0083782E"/>
    <w:rsid w:val="00841FBD"/>
    <w:rsid w:val="00842887"/>
    <w:rsid w:val="008430D3"/>
    <w:rsid w:val="00843675"/>
    <w:rsid w:val="00843C7A"/>
    <w:rsid w:val="00844442"/>
    <w:rsid w:val="00844F70"/>
    <w:rsid w:val="00845201"/>
    <w:rsid w:val="00845446"/>
    <w:rsid w:val="00845882"/>
    <w:rsid w:val="00845D88"/>
    <w:rsid w:val="00847684"/>
    <w:rsid w:val="00850C69"/>
    <w:rsid w:val="0085103A"/>
    <w:rsid w:val="0085108B"/>
    <w:rsid w:val="00851CDF"/>
    <w:rsid w:val="00852532"/>
    <w:rsid w:val="0085299A"/>
    <w:rsid w:val="008529DB"/>
    <w:rsid w:val="00852FEF"/>
    <w:rsid w:val="00853E42"/>
    <w:rsid w:val="00855245"/>
    <w:rsid w:val="00856C57"/>
    <w:rsid w:val="00860865"/>
    <w:rsid w:val="008610D7"/>
    <w:rsid w:val="0086117C"/>
    <w:rsid w:val="0086196E"/>
    <w:rsid w:val="008619D0"/>
    <w:rsid w:val="008648AA"/>
    <w:rsid w:val="00864967"/>
    <w:rsid w:val="00864F19"/>
    <w:rsid w:val="0086685B"/>
    <w:rsid w:val="00866B1F"/>
    <w:rsid w:val="0087028A"/>
    <w:rsid w:val="0087304B"/>
    <w:rsid w:val="00873111"/>
    <w:rsid w:val="00873674"/>
    <w:rsid w:val="0087384E"/>
    <w:rsid w:val="0087410B"/>
    <w:rsid w:val="00874582"/>
    <w:rsid w:val="008749C2"/>
    <w:rsid w:val="0087529B"/>
    <w:rsid w:val="008754A9"/>
    <w:rsid w:val="00875622"/>
    <w:rsid w:val="008767A2"/>
    <w:rsid w:val="008806E0"/>
    <w:rsid w:val="00880D3A"/>
    <w:rsid w:val="008832B5"/>
    <w:rsid w:val="00884292"/>
    <w:rsid w:val="00884306"/>
    <w:rsid w:val="00884ACF"/>
    <w:rsid w:val="00885474"/>
    <w:rsid w:val="00885981"/>
    <w:rsid w:val="00885E3A"/>
    <w:rsid w:val="00890364"/>
    <w:rsid w:val="00890F13"/>
    <w:rsid w:val="00891B1E"/>
    <w:rsid w:val="00891BF7"/>
    <w:rsid w:val="00893305"/>
    <w:rsid w:val="00894933"/>
    <w:rsid w:val="00894C1A"/>
    <w:rsid w:val="00895C08"/>
    <w:rsid w:val="00896A5E"/>
    <w:rsid w:val="008A1281"/>
    <w:rsid w:val="008A1760"/>
    <w:rsid w:val="008A19C9"/>
    <w:rsid w:val="008A3675"/>
    <w:rsid w:val="008A60CC"/>
    <w:rsid w:val="008A6D19"/>
    <w:rsid w:val="008A7B08"/>
    <w:rsid w:val="008B0D00"/>
    <w:rsid w:val="008B1A90"/>
    <w:rsid w:val="008B21DC"/>
    <w:rsid w:val="008B2F5B"/>
    <w:rsid w:val="008B374D"/>
    <w:rsid w:val="008B51DE"/>
    <w:rsid w:val="008B6B3A"/>
    <w:rsid w:val="008B7BF5"/>
    <w:rsid w:val="008C0A07"/>
    <w:rsid w:val="008C0D29"/>
    <w:rsid w:val="008C0E9F"/>
    <w:rsid w:val="008C523D"/>
    <w:rsid w:val="008C53D7"/>
    <w:rsid w:val="008C632E"/>
    <w:rsid w:val="008C6FA9"/>
    <w:rsid w:val="008C72AB"/>
    <w:rsid w:val="008C7579"/>
    <w:rsid w:val="008D3AB9"/>
    <w:rsid w:val="008D5F84"/>
    <w:rsid w:val="008D6EE9"/>
    <w:rsid w:val="008D7003"/>
    <w:rsid w:val="008D7D02"/>
    <w:rsid w:val="008E1470"/>
    <w:rsid w:val="008E3ED2"/>
    <w:rsid w:val="008E3EE3"/>
    <w:rsid w:val="008E4091"/>
    <w:rsid w:val="008E5109"/>
    <w:rsid w:val="008E5131"/>
    <w:rsid w:val="008E5692"/>
    <w:rsid w:val="008E5FEA"/>
    <w:rsid w:val="008E6158"/>
    <w:rsid w:val="008E68AA"/>
    <w:rsid w:val="008E693D"/>
    <w:rsid w:val="008F1630"/>
    <w:rsid w:val="008F2BBC"/>
    <w:rsid w:val="008F41B3"/>
    <w:rsid w:val="00900500"/>
    <w:rsid w:val="0090186E"/>
    <w:rsid w:val="0090210A"/>
    <w:rsid w:val="00902D59"/>
    <w:rsid w:val="00902E7B"/>
    <w:rsid w:val="00902FDC"/>
    <w:rsid w:val="00903563"/>
    <w:rsid w:val="009035EB"/>
    <w:rsid w:val="00904EEE"/>
    <w:rsid w:val="00905172"/>
    <w:rsid w:val="009078C5"/>
    <w:rsid w:val="00910A65"/>
    <w:rsid w:val="009120B4"/>
    <w:rsid w:val="0091224A"/>
    <w:rsid w:val="0091236D"/>
    <w:rsid w:val="00915ADE"/>
    <w:rsid w:val="00916B27"/>
    <w:rsid w:val="0091753C"/>
    <w:rsid w:val="009213B3"/>
    <w:rsid w:val="00923838"/>
    <w:rsid w:val="009239FC"/>
    <w:rsid w:val="00925468"/>
    <w:rsid w:val="00925D75"/>
    <w:rsid w:val="00926803"/>
    <w:rsid w:val="00927472"/>
    <w:rsid w:val="00927A5B"/>
    <w:rsid w:val="00931620"/>
    <w:rsid w:val="00932987"/>
    <w:rsid w:val="0093384C"/>
    <w:rsid w:val="0093776F"/>
    <w:rsid w:val="00937C62"/>
    <w:rsid w:val="00940886"/>
    <w:rsid w:val="009425B2"/>
    <w:rsid w:val="009439E9"/>
    <w:rsid w:val="00943A2D"/>
    <w:rsid w:val="00944E95"/>
    <w:rsid w:val="00945F5D"/>
    <w:rsid w:val="009462A7"/>
    <w:rsid w:val="00946F9E"/>
    <w:rsid w:val="00946FAF"/>
    <w:rsid w:val="00947BDC"/>
    <w:rsid w:val="00950FE5"/>
    <w:rsid w:val="00951AFD"/>
    <w:rsid w:val="00951E26"/>
    <w:rsid w:val="00952ACB"/>
    <w:rsid w:val="009532E2"/>
    <w:rsid w:val="00953CE2"/>
    <w:rsid w:val="0095406E"/>
    <w:rsid w:val="00954577"/>
    <w:rsid w:val="00954FC7"/>
    <w:rsid w:val="00955858"/>
    <w:rsid w:val="009560BD"/>
    <w:rsid w:val="00957CA4"/>
    <w:rsid w:val="00960033"/>
    <w:rsid w:val="009648DF"/>
    <w:rsid w:val="00966B00"/>
    <w:rsid w:val="00970E81"/>
    <w:rsid w:val="00972896"/>
    <w:rsid w:val="00974DAE"/>
    <w:rsid w:val="009772F5"/>
    <w:rsid w:val="009779B5"/>
    <w:rsid w:val="009812E1"/>
    <w:rsid w:val="00981ED1"/>
    <w:rsid w:val="0098362E"/>
    <w:rsid w:val="009837CE"/>
    <w:rsid w:val="00983873"/>
    <w:rsid w:val="00984EA4"/>
    <w:rsid w:val="00985FA7"/>
    <w:rsid w:val="009876B4"/>
    <w:rsid w:val="009876F8"/>
    <w:rsid w:val="0099166C"/>
    <w:rsid w:val="00992A58"/>
    <w:rsid w:val="00992E54"/>
    <w:rsid w:val="00994BC8"/>
    <w:rsid w:val="009958AA"/>
    <w:rsid w:val="009965BA"/>
    <w:rsid w:val="0099678E"/>
    <w:rsid w:val="00996C95"/>
    <w:rsid w:val="009A1DFD"/>
    <w:rsid w:val="009A26C8"/>
    <w:rsid w:val="009A3F0B"/>
    <w:rsid w:val="009B14B2"/>
    <w:rsid w:val="009B3BA3"/>
    <w:rsid w:val="009B41C1"/>
    <w:rsid w:val="009B427B"/>
    <w:rsid w:val="009B4B6D"/>
    <w:rsid w:val="009B5522"/>
    <w:rsid w:val="009B656E"/>
    <w:rsid w:val="009B6C5E"/>
    <w:rsid w:val="009B7145"/>
    <w:rsid w:val="009C02FE"/>
    <w:rsid w:val="009C2E11"/>
    <w:rsid w:val="009C5792"/>
    <w:rsid w:val="009C6F71"/>
    <w:rsid w:val="009D0997"/>
    <w:rsid w:val="009D0E69"/>
    <w:rsid w:val="009D1E96"/>
    <w:rsid w:val="009D3775"/>
    <w:rsid w:val="009D3DF5"/>
    <w:rsid w:val="009D4512"/>
    <w:rsid w:val="009D4870"/>
    <w:rsid w:val="009D4C9D"/>
    <w:rsid w:val="009E5C9C"/>
    <w:rsid w:val="009E5EAA"/>
    <w:rsid w:val="009E6C2F"/>
    <w:rsid w:val="009E6C40"/>
    <w:rsid w:val="009E789D"/>
    <w:rsid w:val="009F033B"/>
    <w:rsid w:val="009F267B"/>
    <w:rsid w:val="009F2BEF"/>
    <w:rsid w:val="009F62DD"/>
    <w:rsid w:val="009F66E4"/>
    <w:rsid w:val="009F78D6"/>
    <w:rsid w:val="009F7F8D"/>
    <w:rsid w:val="00A003FC"/>
    <w:rsid w:val="00A00515"/>
    <w:rsid w:val="00A00595"/>
    <w:rsid w:val="00A018B1"/>
    <w:rsid w:val="00A01D1B"/>
    <w:rsid w:val="00A01D6E"/>
    <w:rsid w:val="00A027B0"/>
    <w:rsid w:val="00A02FD7"/>
    <w:rsid w:val="00A0391B"/>
    <w:rsid w:val="00A0663E"/>
    <w:rsid w:val="00A06A04"/>
    <w:rsid w:val="00A101ED"/>
    <w:rsid w:val="00A1185E"/>
    <w:rsid w:val="00A133E5"/>
    <w:rsid w:val="00A134C2"/>
    <w:rsid w:val="00A14206"/>
    <w:rsid w:val="00A144FC"/>
    <w:rsid w:val="00A151AA"/>
    <w:rsid w:val="00A17340"/>
    <w:rsid w:val="00A204CF"/>
    <w:rsid w:val="00A21E11"/>
    <w:rsid w:val="00A22853"/>
    <w:rsid w:val="00A239BC"/>
    <w:rsid w:val="00A24942"/>
    <w:rsid w:val="00A24A12"/>
    <w:rsid w:val="00A25EBF"/>
    <w:rsid w:val="00A302D9"/>
    <w:rsid w:val="00A302E0"/>
    <w:rsid w:val="00A3235A"/>
    <w:rsid w:val="00A339B7"/>
    <w:rsid w:val="00A33D96"/>
    <w:rsid w:val="00A33E81"/>
    <w:rsid w:val="00A34890"/>
    <w:rsid w:val="00A34D25"/>
    <w:rsid w:val="00A34EC0"/>
    <w:rsid w:val="00A35C03"/>
    <w:rsid w:val="00A371E0"/>
    <w:rsid w:val="00A43A7B"/>
    <w:rsid w:val="00A44A23"/>
    <w:rsid w:val="00A45057"/>
    <w:rsid w:val="00A453E5"/>
    <w:rsid w:val="00A45819"/>
    <w:rsid w:val="00A502EF"/>
    <w:rsid w:val="00A5084E"/>
    <w:rsid w:val="00A51408"/>
    <w:rsid w:val="00A51957"/>
    <w:rsid w:val="00A528AA"/>
    <w:rsid w:val="00A52CB2"/>
    <w:rsid w:val="00A52F15"/>
    <w:rsid w:val="00A53638"/>
    <w:rsid w:val="00A5386F"/>
    <w:rsid w:val="00A54DF3"/>
    <w:rsid w:val="00A56139"/>
    <w:rsid w:val="00A56D47"/>
    <w:rsid w:val="00A60429"/>
    <w:rsid w:val="00A626DB"/>
    <w:rsid w:val="00A62D66"/>
    <w:rsid w:val="00A6720D"/>
    <w:rsid w:val="00A7068E"/>
    <w:rsid w:val="00A72280"/>
    <w:rsid w:val="00A74577"/>
    <w:rsid w:val="00A74709"/>
    <w:rsid w:val="00A7574F"/>
    <w:rsid w:val="00A76C6A"/>
    <w:rsid w:val="00A80951"/>
    <w:rsid w:val="00A80AB8"/>
    <w:rsid w:val="00A81856"/>
    <w:rsid w:val="00A8193E"/>
    <w:rsid w:val="00A8215F"/>
    <w:rsid w:val="00A826F9"/>
    <w:rsid w:val="00A85111"/>
    <w:rsid w:val="00A85AF2"/>
    <w:rsid w:val="00A85D6C"/>
    <w:rsid w:val="00A85DAF"/>
    <w:rsid w:val="00A85EC7"/>
    <w:rsid w:val="00A85FA3"/>
    <w:rsid w:val="00A867CE"/>
    <w:rsid w:val="00A869A3"/>
    <w:rsid w:val="00A86FB6"/>
    <w:rsid w:val="00A90423"/>
    <w:rsid w:val="00A9043C"/>
    <w:rsid w:val="00A90BED"/>
    <w:rsid w:val="00A91628"/>
    <w:rsid w:val="00A916B8"/>
    <w:rsid w:val="00A925F0"/>
    <w:rsid w:val="00A92AAB"/>
    <w:rsid w:val="00A92F4F"/>
    <w:rsid w:val="00A9311F"/>
    <w:rsid w:val="00A932EC"/>
    <w:rsid w:val="00A933A1"/>
    <w:rsid w:val="00A94CCD"/>
    <w:rsid w:val="00A96762"/>
    <w:rsid w:val="00A9685F"/>
    <w:rsid w:val="00A973D6"/>
    <w:rsid w:val="00A977E0"/>
    <w:rsid w:val="00A97C7C"/>
    <w:rsid w:val="00AA2CA2"/>
    <w:rsid w:val="00AA309D"/>
    <w:rsid w:val="00AA3177"/>
    <w:rsid w:val="00AA3E28"/>
    <w:rsid w:val="00AA4378"/>
    <w:rsid w:val="00AA45A6"/>
    <w:rsid w:val="00AA5418"/>
    <w:rsid w:val="00AA55BB"/>
    <w:rsid w:val="00AA5F0E"/>
    <w:rsid w:val="00AA6D0B"/>
    <w:rsid w:val="00AA6E0F"/>
    <w:rsid w:val="00AA70F7"/>
    <w:rsid w:val="00AB003A"/>
    <w:rsid w:val="00AB100F"/>
    <w:rsid w:val="00AB2D31"/>
    <w:rsid w:val="00AB3154"/>
    <w:rsid w:val="00AB424C"/>
    <w:rsid w:val="00AB44B6"/>
    <w:rsid w:val="00AB543E"/>
    <w:rsid w:val="00AB64B4"/>
    <w:rsid w:val="00AB6597"/>
    <w:rsid w:val="00AB6C4A"/>
    <w:rsid w:val="00AB7198"/>
    <w:rsid w:val="00AC0F1B"/>
    <w:rsid w:val="00AC3829"/>
    <w:rsid w:val="00AC42C2"/>
    <w:rsid w:val="00AC5034"/>
    <w:rsid w:val="00AC55D4"/>
    <w:rsid w:val="00AC68DB"/>
    <w:rsid w:val="00AC6A2D"/>
    <w:rsid w:val="00AC6BB4"/>
    <w:rsid w:val="00AC7126"/>
    <w:rsid w:val="00AD1F3C"/>
    <w:rsid w:val="00AD2600"/>
    <w:rsid w:val="00AD3477"/>
    <w:rsid w:val="00AD3D99"/>
    <w:rsid w:val="00AD4574"/>
    <w:rsid w:val="00AD4862"/>
    <w:rsid w:val="00AD6075"/>
    <w:rsid w:val="00AE0431"/>
    <w:rsid w:val="00AE0AAB"/>
    <w:rsid w:val="00AE1AF5"/>
    <w:rsid w:val="00AE329A"/>
    <w:rsid w:val="00AE44CA"/>
    <w:rsid w:val="00AE4E92"/>
    <w:rsid w:val="00AE5560"/>
    <w:rsid w:val="00AE7147"/>
    <w:rsid w:val="00AE727E"/>
    <w:rsid w:val="00AE7D0D"/>
    <w:rsid w:val="00AF0A06"/>
    <w:rsid w:val="00AF36A5"/>
    <w:rsid w:val="00AF3994"/>
    <w:rsid w:val="00AF3F48"/>
    <w:rsid w:val="00AF550F"/>
    <w:rsid w:val="00AF5782"/>
    <w:rsid w:val="00AF630B"/>
    <w:rsid w:val="00AF7414"/>
    <w:rsid w:val="00AF77F6"/>
    <w:rsid w:val="00AF79C9"/>
    <w:rsid w:val="00AF7E86"/>
    <w:rsid w:val="00B0055B"/>
    <w:rsid w:val="00B00C0E"/>
    <w:rsid w:val="00B01F93"/>
    <w:rsid w:val="00B022D5"/>
    <w:rsid w:val="00B04094"/>
    <w:rsid w:val="00B057D4"/>
    <w:rsid w:val="00B0730B"/>
    <w:rsid w:val="00B109AF"/>
    <w:rsid w:val="00B10F3D"/>
    <w:rsid w:val="00B11ACF"/>
    <w:rsid w:val="00B1286D"/>
    <w:rsid w:val="00B128DE"/>
    <w:rsid w:val="00B149C4"/>
    <w:rsid w:val="00B14DFD"/>
    <w:rsid w:val="00B159F8"/>
    <w:rsid w:val="00B15D21"/>
    <w:rsid w:val="00B1655F"/>
    <w:rsid w:val="00B20DD9"/>
    <w:rsid w:val="00B20ED4"/>
    <w:rsid w:val="00B21245"/>
    <w:rsid w:val="00B223A6"/>
    <w:rsid w:val="00B2286E"/>
    <w:rsid w:val="00B22A10"/>
    <w:rsid w:val="00B256D5"/>
    <w:rsid w:val="00B27B1B"/>
    <w:rsid w:val="00B3243F"/>
    <w:rsid w:val="00B33337"/>
    <w:rsid w:val="00B34AB7"/>
    <w:rsid w:val="00B34F26"/>
    <w:rsid w:val="00B351D7"/>
    <w:rsid w:val="00B36172"/>
    <w:rsid w:val="00B36295"/>
    <w:rsid w:val="00B36F2B"/>
    <w:rsid w:val="00B37F50"/>
    <w:rsid w:val="00B40234"/>
    <w:rsid w:val="00B41DD2"/>
    <w:rsid w:val="00B42207"/>
    <w:rsid w:val="00B43D00"/>
    <w:rsid w:val="00B43D5C"/>
    <w:rsid w:val="00B4424A"/>
    <w:rsid w:val="00B45605"/>
    <w:rsid w:val="00B46CD4"/>
    <w:rsid w:val="00B47A11"/>
    <w:rsid w:val="00B509E2"/>
    <w:rsid w:val="00B51645"/>
    <w:rsid w:val="00B53CAD"/>
    <w:rsid w:val="00B540A2"/>
    <w:rsid w:val="00B544F7"/>
    <w:rsid w:val="00B54C68"/>
    <w:rsid w:val="00B55103"/>
    <w:rsid w:val="00B57060"/>
    <w:rsid w:val="00B57205"/>
    <w:rsid w:val="00B57FB2"/>
    <w:rsid w:val="00B604D1"/>
    <w:rsid w:val="00B61CA5"/>
    <w:rsid w:val="00B627B0"/>
    <w:rsid w:val="00B630BF"/>
    <w:rsid w:val="00B64F50"/>
    <w:rsid w:val="00B70790"/>
    <w:rsid w:val="00B7111E"/>
    <w:rsid w:val="00B72CAC"/>
    <w:rsid w:val="00B72FF5"/>
    <w:rsid w:val="00B73F8D"/>
    <w:rsid w:val="00B75BB5"/>
    <w:rsid w:val="00B76750"/>
    <w:rsid w:val="00B7702F"/>
    <w:rsid w:val="00B7764E"/>
    <w:rsid w:val="00B77CAA"/>
    <w:rsid w:val="00B8042D"/>
    <w:rsid w:val="00B81C4A"/>
    <w:rsid w:val="00B81E23"/>
    <w:rsid w:val="00B82539"/>
    <w:rsid w:val="00B8289D"/>
    <w:rsid w:val="00B83CAC"/>
    <w:rsid w:val="00B85E17"/>
    <w:rsid w:val="00B90348"/>
    <w:rsid w:val="00B90DB6"/>
    <w:rsid w:val="00B930BB"/>
    <w:rsid w:val="00B9469F"/>
    <w:rsid w:val="00B95178"/>
    <w:rsid w:val="00B95F60"/>
    <w:rsid w:val="00B960C0"/>
    <w:rsid w:val="00B97D53"/>
    <w:rsid w:val="00BA1F57"/>
    <w:rsid w:val="00BA240D"/>
    <w:rsid w:val="00BA3E2D"/>
    <w:rsid w:val="00BA41AD"/>
    <w:rsid w:val="00BA5127"/>
    <w:rsid w:val="00BB1B9C"/>
    <w:rsid w:val="00BB249F"/>
    <w:rsid w:val="00BB3655"/>
    <w:rsid w:val="00BB3955"/>
    <w:rsid w:val="00BB3E0C"/>
    <w:rsid w:val="00BB4C4A"/>
    <w:rsid w:val="00BB53D7"/>
    <w:rsid w:val="00BB567D"/>
    <w:rsid w:val="00BB63DB"/>
    <w:rsid w:val="00BC0C61"/>
    <w:rsid w:val="00BC4AD7"/>
    <w:rsid w:val="00BC5975"/>
    <w:rsid w:val="00BC5FEF"/>
    <w:rsid w:val="00BC6C31"/>
    <w:rsid w:val="00BC78CC"/>
    <w:rsid w:val="00BC7BD0"/>
    <w:rsid w:val="00BD1AB1"/>
    <w:rsid w:val="00BD2DAA"/>
    <w:rsid w:val="00BD3352"/>
    <w:rsid w:val="00BD4D98"/>
    <w:rsid w:val="00BD5EE2"/>
    <w:rsid w:val="00BE0076"/>
    <w:rsid w:val="00BE11BC"/>
    <w:rsid w:val="00BE1A22"/>
    <w:rsid w:val="00BE53BA"/>
    <w:rsid w:val="00BE5D88"/>
    <w:rsid w:val="00BE66CC"/>
    <w:rsid w:val="00BE6C76"/>
    <w:rsid w:val="00BE7CD6"/>
    <w:rsid w:val="00BF1C31"/>
    <w:rsid w:val="00BF356C"/>
    <w:rsid w:val="00BF3934"/>
    <w:rsid w:val="00BF4646"/>
    <w:rsid w:val="00BF4FFD"/>
    <w:rsid w:val="00BF5036"/>
    <w:rsid w:val="00BF54FE"/>
    <w:rsid w:val="00BF55BF"/>
    <w:rsid w:val="00BF5611"/>
    <w:rsid w:val="00BF5F57"/>
    <w:rsid w:val="00BF67C3"/>
    <w:rsid w:val="00BF7B9F"/>
    <w:rsid w:val="00C0019B"/>
    <w:rsid w:val="00C012BF"/>
    <w:rsid w:val="00C0275A"/>
    <w:rsid w:val="00C035F1"/>
    <w:rsid w:val="00C04353"/>
    <w:rsid w:val="00C04F21"/>
    <w:rsid w:val="00C05551"/>
    <w:rsid w:val="00C05C86"/>
    <w:rsid w:val="00C060D9"/>
    <w:rsid w:val="00C06219"/>
    <w:rsid w:val="00C0699A"/>
    <w:rsid w:val="00C122D4"/>
    <w:rsid w:val="00C12A54"/>
    <w:rsid w:val="00C134BA"/>
    <w:rsid w:val="00C13D16"/>
    <w:rsid w:val="00C20275"/>
    <w:rsid w:val="00C2149E"/>
    <w:rsid w:val="00C224F8"/>
    <w:rsid w:val="00C230E1"/>
    <w:rsid w:val="00C23323"/>
    <w:rsid w:val="00C23A3B"/>
    <w:rsid w:val="00C23E60"/>
    <w:rsid w:val="00C241F0"/>
    <w:rsid w:val="00C25077"/>
    <w:rsid w:val="00C26488"/>
    <w:rsid w:val="00C26913"/>
    <w:rsid w:val="00C26D44"/>
    <w:rsid w:val="00C27C95"/>
    <w:rsid w:val="00C3095F"/>
    <w:rsid w:val="00C30FAD"/>
    <w:rsid w:val="00C31266"/>
    <w:rsid w:val="00C32920"/>
    <w:rsid w:val="00C3499E"/>
    <w:rsid w:val="00C357A4"/>
    <w:rsid w:val="00C35D3F"/>
    <w:rsid w:val="00C365A7"/>
    <w:rsid w:val="00C369B0"/>
    <w:rsid w:val="00C36C57"/>
    <w:rsid w:val="00C37FD0"/>
    <w:rsid w:val="00C41762"/>
    <w:rsid w:val="00C44B70"/>
    <w:rsid w:val="00C45DC6"/>
    <w:rsid w:val="00C505D8"/>
    <w:rsid w:val="00C50E64"/>
    <w:rsid w:val="00C5293E"/>
    <w:rsid w:val="00C53B23"/>
    <w:rsid w:val="00C53D30"/>
    <w:rsid w:val="00C541EF"/>
    <w:rsid w:val="00C550F5"/>
    <w:rsid w:val="00C5536F"/>
    <w:rsid w:val="00C60F4F"/>
    <w:rsid w:val="00C61A0C"/>
    <w:rsid w:val="00C631D9"/>
    <w:rsid w:val="00C6340D"/>
    <w:rsid w:val="00C63CCC"/>
    <w:rsid w:val="00C64EBA"/>
    <w:rsid w:val="00C65073"/>
    <w:rsid w:val="00C674B4"/>
    <w:rsid w:val="00C67B46"/>
    <w:rsid w:val="00C7066C"/>
    <w:rsid w:val="00C70FA4"/>
    <w:rsid w:val="00C70FFC"/>
    <w:rsid w:val="00C71034"/>
    <w:rsid w:val="00C71369"/>
    <w:rsid w:val="00C725E5"/>
    <w:rsid w:val="00C73188"/>
    <w:rsid w:val="00C735E2"/>
    <w:rsid w:val="00C739BC"/>
    <w:rsid w:val="00C7420D"/>
    <w:rsid w:val="00C75AE4"/>
    <w:rsid w:val="00C7695C"/>
    <w:rsid w:val="00C76F0E"/>
    <w:rsid w:val="00C7777F"/>
    <w:rsid w:val="00C80949"/>
    <w:rsid w:val="00C81531"/>
    <w:rsid w:val="00C82629"/>
    <w:rsid w:val="00C83C83"/>
    <w:rsid w:val="00C87680"/>
    <w:rsid w:val="00C87963"/>
    <w:rsid w:val="00C87B25"/>
    <w:rsid w:val="00C87FBF"/>
    <w:rsid w:val="00C906EA"/>
    <w:rsid w:val="00C921B5"/>
    <w:rsid w:val="00C92609"/>
    <w:rsid w:val="00C92C63"/>
    <w:rsid w:val="00C930DF"/>
    <w:rsid w:val="00C93E06"/>
    <w:rsid w:val="00C94524"/>
    <w:rsid w:val="00C94FD5"/>
    <w:rsid w:val="00C96678"/>
    <w:rsid w:val="00C97BFA"/>
    <w:rsid w:val="00CA13A3"/>
    <w:rsid w:val="00CA2C5F"/>
    <w:rsid w:val="00CA326E"/>
    <w:rsid w:val="00CA3DC5"/>
    <w:rsid w:val="00CA3F36"/>
    <w:rsid w:val="00CA5055"/>
    <w:rsid w:val="00CA53F5"/>
    <w:rsid w:val="00CA6EDC"/>
    <w:rsid w:val="00CA7B55"/>
    <w:rsid w:val="00CB1901"/>
    <w:rsid w:val="00CB217D"/>
    <w:rsid w:val="00CB2360"/>
    <w:rsid w:val="00CB2410"/>
    <w:rsid w:val="00CB348F"/>
    <w:rsid w:val="00CB6054"/>
    <w:rsid w:val="00CB6641"/>
    <w:rsid w:val="00CC362F"/>
    <w:rsid w:val="00CD28D6"/>
    <w:rsid w:val="00CD478B"/>
    <w:rsid w:val="00CD509A"/>
    <w:rsid w:val="00CD6A08"/>
    <w:rsid w:val="00CE00E8"/>
    <w:rsid w:val="00CE2340"/>
    <w:rsid w:val="00CE3E9D"/>
    <w:rsid w:val="00CE4808"/>
    <w:rsid w:val="00CE50A3"/>
    <w:rsid w:val="00CE549B"/>
    <w:rsid w:val="00CE693C"/>
    <w:rsid w:val="00CE6C6A"/>
    <w:rsid w:val="00CF05A4"/>
    <w:rsid w:val="00CF39D7"/>
    <w:rsid w:val="00CF494C"/>
    <w:rsid w:val="00CF5709"/>
    <w:rsid w:val="00CF6B27"/>
    <w:rsid w:val="00CF7F25"/>
    <w:rsid w:val="00D00312"/>
    <w:rsid w:val="00D00532"/>
    <w:rsid w:val="00D01222"/>
    <w:rsid w:val="00D013EB"/>
    <w:rsid w:val="00D01919"/>
    <w:rsid w:val="00D01D3A"/>
    <w:rsid w:val="00D027AF"/>
    <w:rsid w:val="00D0374D"/>
    <w:rsid w:val="00D03D76"/>
    <w:rsid w:val="00D04433"/>
    <w:rsid w:val="00D069BE"/>
    <w:rsid w:val="00D078BF"/>
    <w:rsid w:val="00D07931"/>
    <w:rsid w:val="00D07BD9"/>
    <w:rsid w:val="00D11E52"/>
    <w:rsid w:val="00D12146"/>
    <w:rsid w:val="00D12C86"/>
    <w:rsid w:val="00D12CA5"/>
    <w:rsid w:val="00D137EE"/>
    <w:rsid w:val="00D14010"/>
    <w:rsid w:val="00D14839"/>
    <w:rsid w:val="00D15431"/>
    <w:rsid w:val="00D15804"/>
    <w:rsid w:val="00D15AFC"/>
    <w:rsid w:val="00D1631D"/>
    <w:rsid w:val="00D163F6"/>
    <w:rsid w:val="00D170E0"/>
    <w:rsid w:val="00D210FB"/>
    <w:rsid w:val="00D21120"/>
    <w:rsid w:val="00D2134D"/>
    <w:rsid w:val="00D215AB"/>
    <w:rsid w:val="00D21E94"/>
    <w:rsid w:val="00D23297"/>
    <w:rsid w:val="00D233D7"/>
    <w:rsid w:val="00D234A3"/>
    <w:rsid w:val="00D24A38"/>
    <w:rsid w:val="00D25718"/>
    <w:rsid w:val="00D25719"/>
    <w:rsid w:val="00D258B9"/>
    <w:rsid w:val="00D258F8"/>
    <w:rsid w:val="00D2595E"/>
    <w:rsid w:val="00D268D1"/>
    <w:rsid w:val="00D2730A"/>
    <w:rsid w:val="00D30915"/>
    <w:rsid w:val="00D30AF3"/>
    <w:rsid w:val="00D30E5D"/>
    <w:rsid w:val="00D32A71"/>
    <w:rsid w:val="00D32DAD"/>
    <w:rsid w:val="00D33F04"/>
    <w:rsid w:val="00D34F0C"/>
    <w:rsid w:val="00D3557D"/>
    <w:rsid w:val="00D3698D"/>
    <w:rsid w:val="00D373E4"/>
    <w:rsid w:val="00D378BD"/>
    <w:rsid w:val="00D41047"/>
    <w:rsid w:val="00D411A4"/>
    <w:rsid w:val="00D429BE"/>
    <w:rsid w:val="00D42A57"/>
    <w:rsid w:val="00D4303A"/>
    <w:rsid w:val="00D45F72"/>
    <w:rsid w:val="00D46048"/>
    <w:rsid w:val="00D461DD"/>
    <w:rsid w:val="00D47A49"/>
    <w:rsid w:val="00D514F3"/>
    <w:rsid w:val="00D51F84"/>
    <w:rsid w:val="00D5302E"/>
    <w:rsid w:val="00D536F6"/>
    <w:rsid w:val="00D537AB"/>
    <w:rsid w:val="00D55084"/>
    <w:rsid w:val="00D55664"/>
    <w:rsid w:val="00D55D35"/>
    <w:rsid w:val="00D56ED7"/>
    <w:rsid w:val="00D6016E"/>
    <w:rsid w:val="00D603A3"/>
    <w:rsid w:val="00D616FA"/>
    <w:rsid w:val="00D62661"/>
    <w:rsid w:val="00D637DD"/>
    <w:rsid w:val="00D6526E"/>
    <w:rsid w:val="00D660DF"/>
    <w:rsid w:val="00D66919"/>
    <w:rsid w:val="00D66F36"/>
    <w:rsid w:val="00D67D41"/>
    <w:rsid w:val="00D703B7"/>
    <w:rsid w:val="00D71640"/>
    <w:rsid w:val="00D7198C"/>
    <w:rsid w:val="00D71EC8"/>
    <w:rsid w:val="00D72907"/>
    <w:rsid w:val="00D72A1D"/>
    <w:rsid w:val="00D7488D"/>
    <w:rsid w:val="00D74AFB"/>
    <w:rsid w:val="00D75B34"/>
    <w:rsid w:val="00D75DF4"/>
    <w:rsid w:val="00D7781C"/>
    <w:rsid w:val="00D823B1"/>
    <w:rsid w:val="00D835A9"/>
    <w:rsid w:val="00D83C31"/>
    <w:rsid w:val="00D83F4D"/>
    <w:rsid w:val="00D8564D"/>
    <w:rsid w:val="00D8644C"/>
    <w:rsid w:val="00D86656"/>
    <w:rsid w:val="00D87EFB"/>
    <w:rsid w:val="00D91F7F"/>
    <w:rsid w:val="00D920F0"/>
    <w:rsid w:val="00D92CDD"/>
    <w:rsid w:val="00D9627F"/>
    <w:rsid w:val="00D96BE5"/>
    <w:rsid w:val="00DA0996"/>
    <w:rsid w:val="00DA0FDA"/>
    <w:rsid w:val="00DA178E"/>
    <w:rsid w:val="00DA1BAC"/>
    <w:rsid w:val="00DA3A07"/>
    <w:rsid w:val="00DA46F3"/>
    <w:rsid w:val="00DA4794"/>
    <w:rsid w:val="00DA503E"/>
    <w:rsid w:val="00DA5D01"/>
    <w:rsid w:val="00DA6F2B"/>
    <w:rsid w:val="00DA71E4"/>
    <w:rsid w:val="00DA7465"/>
    <w:rsid w:val="00DA7E52"/>
    <w:rsid w:val="00DB05B2"/>
    <w:rsid w:val="00DB26F1"/>
    <w:rsid w:val="00DB3266"/>
    <w:rsid w:val="00DB465E"/>
    <w:rsid w:val="00DB6EF4"/>
    <w:rsid w:val="00DB6FC2"/>
    <w:rsid w:val="00DB7273"/>
    <w:rsid w:val="00DC170B"/>
    <w:rsid w:val="00DC1D46"/>
    <w:rsid w:val="00DC1D4C"/>
    <w:rsid w:val="00DC1FA1"/>
    <w:rsid w:val="00DC2F78"/>
    <w:rsid w:val="00DC386A"/>
    <w:rsid w:val="00DC3E0E"/>
    <w:rsid w:val="00DC42CA"/>
    <w:rsid w:val="00DC4441"/>
    <w:rsid w:val="00DC4DD6"/>
    <w:rsid w:val="00DC4EBE"/>
    <w:rsid w:val="00DC6A69"/>
    <w:rsid w:val="00DD1914"/>
    <w:rsid w:val="00DD22A5"/>
    <w:rsid w:val="00DD24F8"/>
    <w:rsid w:val="00DE020E"/>
    <w:rsid w:val="00DE05F7"/>
    <w:rsid w:val="00DE238B"/>
    <w:rsid w:val="00DE3C02"/>
    <w:rsid w:val="00DE3EC7"/>
    <w:rsid w:val="00DE647D"/>
    <w:rsid w:val="00DE6E4D"/>
    <w:rsid w:val="00DE7563"/>
    <w:rsid w:val="00DE7A75"/>
    <w:rsid w:val="00DF1557"/>
    <w:rsid w:val="00DF3063"/>
    <w:rsid w:val="00DF3177"/>
    <w:rsid w:val="00DF3F76"/>
    <w:rsid w:val="00DF5A96"/>
    <w:rsid w:val="00E01258"/>
    <w:rsid w:val="00E02665"/>
    <w:rsid w:val="00E040C6"/>
    <w:rsid w:val="00E04290"/>
    <w:rsid w:val="00E04FCC"/>
    <w:rsid w:val="00E068B3"/>
    <w:rsid w:val="00E0793D"/>
    <w:rsid w:val="00E10160"/>
    <w:rsid w:val="00E11383"/>
    <w:rsid w:val="00E1146B"/>
    <w:rsid w:val="00E11C55"/>
    <w:rsid w:val="00E1586D"/>
    <w:rsid w:val="00E15A3F"/>
    <w:rsid w:val="00E15E55"/>
    <w:rsid w:val="00E17A69"/>
    <w:rsid w:val="00E20A7D"/>
    <w:rsid w:val="00E21B50"/>
    <w:rsid w:val="00E24283"/>
    <w:rsid w:val="00E25E4D"/>
    <w:rsid w:val="00E263E1"/>
    <w:rsid w:val="00E264B0"/>
    <w:rsid w:val="00E267CE"/>
    <w:rsid w:val="00E2706A"/>
    <w:rsid w:val="00E27287"/>
    <w:rsid w:val="00E27E5E"/>
    <w:rsid w:val="00E30A33"/>
    <w:rsid w:val="00E30A49"/>
    <w:rsid w:val="00E30C64"/>
    <w:rsid w:val="00E3145A"/>
    <w:rsid w:val="00E31FC4"/>
    <w:rsid w:val="00E321B5"/>
    <w:rsid w:val="00E32574"/>
    <w:rsid w:val="00E3573B"/>
    <w:rsid w:val="00E41B6E"/>
    <w:rsid w:val="00E44E24"/>
    <w:rsid w:val="00E46907"/>
    <w:rsid w:val="00E4724B"/>
    <w:rsid w:val="00E47890"/>
    <w:rsid w:val="00E47EBD"/>
    <w:rsid w:val="00E47FE6"/>
    <w:rsid w:val="00E50417"/>
    <w:rsid w:val="00E5419D"/>
    <w:rsid w:val="00E551BD"/>
    <w:rsid w:val="00E57558"/>
    <w:rsid w:val="00E5780C"/>
    <w:rsid w:val="00E61268"/>
    <w:rsid w:val="00E616F9"/>
    <w:rsid w:val="00E61D3A"/>
    <w:rsid w:val="00E62924"/>
    <w:rsid w:val="00E63F90"/>
    <w:rsid w:val="00E6667E"/>
    <w:rsid w:val="00E66C01"/>
    <w:rsid w:val="00E723C0"/>
    <w:rsid w:val="00E73331"/>
    <w:rsid w:val="00E7502D"/>
    <w:rsid w:val="00E76B88"/>
    <w:rsid w:val="00E8064B"/>
    <w:rsid w:val="00E818E3"/>
    <w:rsid w:val="00E81F96"/>
    <w:rsid w:val="00E8295B"/>
    <w:rsid w:val="00E830B4"/>
    <w:rsid w:val="00E83D33"/>
    <w:rsid w:val="00E847ED"/>
    <w:rsid w:val="00E85726"/>
    <w:rsid w:val="00E858C5"/>
    <w:rsid w:val="00E86395"/>
    <w:rsid w:val="00E86AD9"/>
    <w:rsid w:val="00E900CC"/>
    <w:rsid w:val="00E91969"/>
    <w:rsid w:val="00E91A5B"/>
    <w:rsid w:val="00E93E56"/>
    <w:rsid w:val="00E965F6"/>
    <w:rsid w:val="00EA02AA"/>
    <w:rsid w:val="00EA02DC"/>
    <w:rsid w:val="00EA0A22"/>
    <w:rsid w:val="00EA1433"/>
    <w:rsid w:val="00EA3C94"/>
    <w:rsid w:val="00EA3F29"/>
    <w:rsid w:val="00EA4AD2"/>
    <w:rsid w:val="00EA6314"/>
    <w:rsid w:val="00EA65D8"/>
    <w:rsid w:val="00EA66E5"/>
    <w:rsid w:val="00EA6CEC"/>
    <w:rsid w:val="00EA7AE3"/>
    <w:rsid w:val="00EB1F7A"/>
    <w:rsid w:val="00EB212A"/>
    <w:rsid w:val="00EB32FB"/>
    <w:rsid w:val="00EB3F34"/>
    <w:rsid w:val="00EB55A6"/>
    <w:rsid w:val="00EB5817"/>
    <w:rsid w:val="00EB5ED9"/>
    <w:rsid w:val="00EB65FE"/>
    <w:rsid w:val="00EC1073"/>
    <w:rsid w:val="00EC2962"/>
    <w:rsid w:val="00EC404E"/>
    <w:rsid w:val="00EC5701"/>
    <w:rsid w:val="00EC59E3"/>
    <w:rsid w:val="00EC7944"/>
    <w:rsid w:val="00ED0C26"/>
    <w:rsid w:val="00ED6CB8"/>
    <w:rsid w:val="00ED77CB"/>
    <w:rsid w:val="00EE10E0"/>
    <w:rsid w:val="00EE1DE7"/>
    <w:rsid w:val="00EE2468"/>
    <w:rsid w:val="00EE3DB5"/>
    <w:rsid w:val="00EE3DCA"/>
    <w:rsid w:val="00EE42C1"/>
    <w:rsid w:val="00EE42C9"/>
    <w:rsid w:val="00EE4BA6"/>
    <w:rsid w:val="00EE72B5"/>
    <w:rsid w:val="00EF2915"/>
    <w:rsid w:val="00EF2A45"/>
    <w:rsid w:val="00EF3FB8"/>
    <w:rsid w:val="00EF4271"/>
    <w:rsid w:val="00EF5D43"/>
    <w:rsid w:val="00EF5EA7"/>
    <w:rsid w:val="00EF6B90"/>
    <w:rsid w:val="00EF7A3F"/>
    <w:rsid w:val="00F00184"/>
    <w:rsid w:val="00F007FC"/>
    <w:rsid w:val="00F02554"/>
    <w:rsid w:val="00F02E1A"/>
    <w:rsid w:val="00F038EE"/>
    <w:rsid w:val="00F05EA0"/>
    <w:rsid w:val="00F06430"/>
    <w:rsid w:val="00F06456"/>
    <w:rsid w:val="00F06B19"/>
    <w:rsid w:val="00F07C00"/>
    <w:rsid w:val="00F112A6"/>
    <w:rsid w:val="00F11DC8"/>
    <w:rsid w:val="00F13628"/>
    <w:rsid w:val="00F145BC"/>
    <w:rsid w:val="00F14F08"/>
    <w:rsid w:val="00F17528"/>
    <w:rsid w:val="00F23B47"/>
    <w:rsid w:val="00F23D00"/>
    <w:rsid w:val="00F2486B"/>
    <w:rsid w:val="00F24F72"/>
    <w:rsid w:val="00F263DD"/>
    <w:rsid w:val="00F27938"/>
    <w:rsid w:val="00F33B2A"/>
    <w:rsid w:val="00F34A0F"/>
    <w:rsid w:val="00F34FD3"/>
    <w:rsid w:val="00F357D8"/>
    <w:rsid w:val="00F35FE1"/>
    <w:rsid w:val="00F360F0"/>
    <w:rsid w:val="00F36357"/>
    <w:rsid w:val="00F3645C"/>
    <w:rsid w:val="00F40382"/>
    <w:rsid w:val="00F4366C"/>
    <w:rsid w:val="00F43958"/>
    <w:rsid w:val="00F44787"/>
    <w:rsid w:val="00F44ABC"/>
    <w:rsid w:val="00F44BD7"/>
    <w:rsid w:val="00F47899"/>
    <w:rsid w:val="00F503DB"/>
    <w:rsid w:val="00F50403"/>
    <w:rsid w:val="00F5048C"/>
    <w:rsid w:val="00F50B0E"/>
    <w:rsid w:val="00F52BED"/>
    <w:rsid w:val="00F52FBC"/>
    <w:rsid w:val="00F53F7B"/>
    <w:rsid w:val="00F54CC4"/>
    <w:rsid w:val="00F54EB7"/>
    <w:rsid w:val="00F55140"/>
    <w:rsid w:val="00F5561E"/>
    <w:rsid w:val="00F55ED7"/>
    <w:rsid w:val="00F566F1"/>
    <w:rsid w:val="00F569F9"/>
    <w:rsid w:val="00F56AE7"/>
    <w:rsid w:val="00F56EE8"/>
    <w:rsid w:val="00F57400"/>
    <w:rsid w:val="00F576DB"/>
    <w:rsid w:val="00F57715"/>
    <w:rsid w:val="00F57C7C"/>
    <w:rsid w:val="00F6130F"/>
    <w:rsid w:val="00F638B0"/>
    <w:rsid w:val="00F647E2"/>
    <w:rsid w:val="00F648D4"/>
    <w:rsid w:val="00F65B95"/>
    <w:rsid w:val="00F70343"/>
    <w:rsid w:val="00F70BF5"/>
    <w:rsid w:val="00F7357B"/>
    <w:rsid w:val="00F74792"/>
    <w:rsid w:val="00F763E9"/>
    <w:rsid w:val="00F76A03"/>
    <w:rsid w:val="00F770AE"/>
    <w:rsid w:val="00F776F6"/>
    <w:rsid w:val="00F77EE7"/>
    <w:rsid w:val="00F80D2E"/>
    <w:rsid w:val="00F816C0"/>
    <w:rsid w:val="00F81780"/>
    <w:rsid w:val="00F832DD"/>
    <w:rsid w:val="00F84035"/>
    <w:rsid w:val="00F84158"/>
    <w:rsid w:val="00F85318"/>
    <w:rsid w:val="00F866B4"/>
    <w:rsid w:val="00F87814"/>
    <w:rsid w:val="00F9080F"/>
    <w:rsid w:val="00F9145E"/>
    <w:rsid w:val="00F91631"/>
    <w:rsid w:val="00F91FA1"/>
    <w:rsid w:val="00F9366A"/>
    <w:rsid w:val="00F94D6C"/>
    <w:rsid w:val="00F95782"/>
    <w:rsid w:val="00F95EEF"/>
    <w:rsid w:val="00F96FDD"/>
    <w:rsid w:val="00FA1A95"/>
    <w:rsid w:val="00FA1D40"/>
    <w:rsid w:val="00FA23AA"/>
    <w:rsid w:val="00FA2B58"/>
    <w:rsid w:val="00FA3320"/>
    <w:rsid w:val="00FA4FA1"/>
    <w:rsid w:val="00FA50EB"/>
    <w:rsid w:val="00FA5582"/>
    <w:rsid w:val="00FA69CA"/>
    <w:rsid w:val="00FB032A"/>
    <w:rsid w:val="00FB0F31"/>
    <w:rsid w:val="00FB22FC"/>
    <w:rsid w:val="00FB2509"/>
    <w:rsid w:val="00FB2E8B"/>
    <w:rsid w:val="00FB33F6"/>
    <w:rsid w:val="00FB3BDF"/>
    <w:rsid w:val="00FB3DF9"/>
    <w:rsid w:val="00FB74AF"/>
    <w:rsid w:val="00FC02C3"/>
    <w:rsid w:val="00FC02DD"/>
    <w:rsid w:val="00FC0A9E"/>
    <w:rsid w:val="00FC1B65"/>
    <w:rsid w:val="00FC1FE2"/>
    <w:rsid w:val="00FC214E"/>
    <w:rsid w:val="00FC46F6"/>
    <w:rsid w:val="00FC4966"/>
    <w:rsid w:val="00FC580B"/>
    <w:rsid w:val="00FC72A8"/>
    <w:rsid w:val="00FD1120"/>
    <w:rsid w:val="00FD1476"/>
    <w:rsid w:val="00FD1874"/>
    <w:rsid w:val="00FD36EA"/>
    <w:rsid w:val="00FD387D"/>
    <w:rsid w:val="00FD489D"/>
    <w:rsid w:val="00FD59C5"/>
    <w:rsid w:val="00FD5E72"/>
    <w:rsid w:val="00FD61C6"/>
    <w:rsid w:val="00FE06B3"/>
    <w:rsid w:val="00FE1107"/>
    <w:rsid w:val="00FE26F5"/>
    <w:rsid w:val="00FE416D"/>
    <w:rsid w:val="00FE4629"/>
    <w:rsid w:val="00FE5E10"/>
    <w:rsid w:val="00FE60BE"/>
    <w:rsid w:val="00FF1977"/>
    <w:rsid w:val="00FF1A80"/>
    <w:rsid w:val="00FF1CEB"/>
    <w:rsid w:val="00FF1E0A"/>
    <w:rsid w:val="00FF2080"/>
    <w:rsid w:val="00FF274C"/>
    <w:rsid w:val="00FF2E37"/>
    <w:rsid w:val="00FF4CBA"/>
    <w:rsid w:val="00FF7EDF"/>
    <w:rsid w:val="04750AAE"/>
    <w:rsid w:val="27295A97"/>
    <w:rsid w:val="655F4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3D6F207"/>
  <w15:docId w15:val="{AF016F55-EC7A-40DB-B81E-41064E41B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val="sv-SE"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numPr>
        <w:numId w:val="1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numPr>
        <w:ilvl w:val="1"/>
        <w:numId w:val="1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EA3C94"/>
    <w:pPr>
      <w:keepNext/>
      <w:keepLines/>
      <w:numPr>
        <w:ilvl w:val="2"/>
        <w:numId w:val="1"/>
      </w:numPr>
      <w:spacing w:before="200" w:after="0"/>
      <w:ind w:left="284" w:hanging="284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Cs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subject"/>
    <w:basedOn w:val="a4"/>
    <w:next w:val="a4"/>
    <w:link w:val="a5"/>
    <w:uiPriority w:val="99"/>
    <w:unhideWhenUsed/>
    <w:qFormat/>
    <w:rPr>
      <w:b/>
      <w:bCs/>
    </w:rPr>
  </w:style>
  <w:style w:type="paragraph" w:styleId="a4">
    <w:name w:val="annotation text"/>
    <w:basedOn w:val="a"/>
    <w:link w:val="a6"/>
    <w:uiPriority w:val="99"/>
    <w:unhideWhenUsed/>
    <w:qFormat/>
    <w:pPr>
      <w:spacing w:line="240" w:lineRule="auto"/>
    </w:pPr>
    <w:rPr>
      <w:sz w:val="20"/>
      <w:szCs w:val="20"/>
    </w:rPr>
  </w:style>
  <w:style w:type="paragraph" w:styleId="TOC7">
    <w:name w:val="toc 7"/>
    <w:basedOn w:val="a"/>
    <w:next w:val="a"/>
    <w:uiPriority w:val="39"/>
    <w:unhideWhenUsed/>
    <w:qFormat/>
    <w:pPr>
      <w:spacing w:after="100"/>
      <w:ind w:left="1320"/>
    </w:pPr>
    <w:rPr>
      <w:lang w:eastAsia="sv-SE"/>
    </w:rPr>
  </w:style>
  <w:style w:type="paragraph" w:styleId="a7">
    <w:name w:val="caption"/>
    <w:basedOn w:val="a"/>
    <w:next w:val="a"/>
    <w:uiPriority w:val="35"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OC5">
    <w:name w:val="toc 5"/>
    <w:basedOn w:val="a"/>
    <w:next w:val="a"/>
    <w:uiPriority w:val="39"/>
    <w:unhideWhenUsed/>
    <w:qFormat/>
    <w:pPr>
      <w:spacing w:after="100"/>
      <w:ind w:left="880"/>
    </w:pPr>
    <w:rPr>
      <w:lang w:eastAsia="sv-SE"/>
    </w:rPr>
  </w:style>
  <w:style w:type="paragraph" w:styleId="TOC3">
    <w:name w:val="toc 3"/>
    <w:basedOn w:val="a"/>
    <w:next w:val="a"/>
    <w:uiPriority w:val="39"/>
    <w:unhideWhenUsed/>
    <w:qFormat/>
    <w:pPr>
      <w:spacing w:after="100"/>
      <w:ind w:left="440"/>
    </w:pPr>
  </w:style>
  <w:style w:type="paragraph" w:styleId="TOC8">
    <w:name w:val="toc 8"/>
    <w:basedOn w:val="a"/>
    <w:next w:val="a"/>
    <w:uiPriority w:val="39"/>
    <w:unhideWhenUsed/>
    <w:qFormat/>
    <w:pPr>
      <w:spacing w:after="100"/>
      <w:ind w:left="1540"/>
    </w:pPr>
    <w:rPr>
      <w:lang w:eastAsia="sv-SE"/>
    </w:rPr>
  </w:style>
  <w:style w:type="paragraph" w:styleId="a8">
    <w:name w:val="Balloon Text"/>
    <w:basedOn w:val="a"/>
    <w:link w:val="a9"/>
    <w:uiPriority w:val="99"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a">
    <w:name w:val="footer"/>
    <w:basedOn w:val="a"/>
    <w:link w:val="ab"/>
    <w:uiPriority w:val="99"/>
    <w:unhideWhenUsed/>
    <w:qFormat/>
    <w:pPr>
      <w:tabs>
        <w:tab w:val="center" w:pos="4536"/>
        <w:tab w:val="right" w:pos="9072"/>
      </w:tabs>
      <w:spacing w:after="0" w:line="240" w:lineRule="auto"/>
    </w:pPr>
  </w:style>
  <w:style w:type="paragraph" w:styleId="ac">
    <w:name w:val="header"/>
    <w:basedOn w:val="a"/>
    <w:link w:val="ad"/>
    <w:uiPriority w:val="99"/>
    <w:unhideWhenUsed/>
    <w:qFormat/>
    <w:pPr>
      <w:tabs>
        <w:tab w:val="center" w:pos="4536"/>
        <w:tab w:val="right" w:pos="9072"/>
      </w:tabs>
      <w:spacing w:after="0" w:line="240" w:lineRule="auto"/>
    </w:pPr>
  </w:style>
  <w:style w:type="paragraph" w:styleId="TOC1">
    <w:name w:val="toc 1"/>
    <w:basedOn w:val="a"/>
    <w:next w:val="a"/>
    <w:uiPriority w:val="39"/>
    <w:unhideWhenUsed/>
    <w:qFormat/>
    <w:pPr>
      <w:spacing w:after="100"/>
    </w:pPr>
  </w:style>
  <w:style w:type="paragraph" w:styleId="TOC4">
    <w:name w:val="toc 4"/>
    <w:basedOn w:val="a"/>
    <w:next w:val="a"/>
    <w:uiPriority w:val="39"/>
    <w:unhideWhenUsed/>
    <w:qFormat/>
    <w:pPr>
      <w:spacing w:after="100"/>
      <w:ind w:left="660"/>
    </w:pPr>
    <w:rPr>
      <w:lang w:eastAsia="sv-SE"/>
    </w:rPr>
  </w:style>
  <w:style w:type="paragraph" w:styleId="TOC6">
    <w:name w:val="toc 6"/>
    <w:basedOn w:val="a"/>
    <w:next w:val="a"/>
    <w:uiPriority w:val="39"/>
    <w:unhideWhenUsed/>
    <w:qFormat/>
    <w:pPr>
      <w:spacing w:after="100"/>
      <w:ind w:left="1100"/>
    </w:pPr>
    <w:rPr>
      <w:lang w:eastAsia="sv-SE"/>
    </w:rPr>
  </w:style>
  <w:style w:type="paragraph" w:styleId="TOC2">
    <w:name w:val="toc 2"/>
    <w:basedOn w:val="a"/>
    <w:next w:val="a"/>
    <w:uiPriority w:val="39"/>
    <w:unhideWhenUsed/>
    <w:qFormat/>
    <w:pPr>
      <w:spacing w:after="100"/>
      <w:ind w:left="220"/>
    </w:pPr>
  </w:style>
  <w:style w:type="paragraph" w:styleId="TOC9">
    <w:name w:val="toc 9"/>
    <w:basedOn w:val="a"/>
    <w:next w:val="a"/>
    <w:uiPriority w:val="39"/>
    <w:unhideWhenUsed/>
    <w:pPr>
      <w:spacing w:after="100"/>
      <w:ind w:left="1760"/>
    </w:pPr>
    <w:rPr>
      <w:lang w:eastAsia="sv-SE"/>
    </w:rPr>
  </w:style>
  <w:style w:type="paragraph" w:styleId="ae">
    <w:name w:val="Normal (Web)"/>
    <w:basedOn w:val="a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sv-SE"/>
    </w:rPr>
  </w:style>
  <w:style w:type="character" w:styleId="af">
    <w:name w:val="FollowedHyperlink"/>
    <w:basedOn w:val="a0"/>
    <w:uiPriority w:val="99"/>
    <w:unhideWhenUsed/>
    <w:qFormat/>
    <w:rPr>
      <w:color w:val="800080"/>
      <w:u w:val="single"/>
    </w:rPr>
  </w:style>
  <w:style w:type="character" w:styleId="af0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styleId="af1">
    <w:name w:val="annotation reference"/>
    <w:basedOn w:val="a0"/>
    <w:uiPriority w:val="99"/>
    <w:unhideWhenUsed/>
    <w:qFormat/>
    <w:rPr>
      <w:sz w:val="16"/>
      <w:szCs w:val="16"/>
    </w:rPr>
  </w:style>
  <w:style w:type="table" w:styleId="af2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b/>
      <w:bCs/>
      <w:sz w:val="28"/>
      <w:szCs w:val="28"/>
      <w:lang w:val="sv-SE" w:eastAsia="en-US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26"/>
      <w:szCs w:val="26"/>
      <w:lang w:val="sv-SE" w:eastAsia="en-US"/>
    </w:rPr>
  </w:style>
  <w:style w:type="character" w:customStyle="1" w:styleId="30">
    <w:name w:val="标题 3 字符"/>
    <w:basedOn w:val="a0"/>
    <w:link w:val="3"/>
    <w:uiPriority w:val="9"/>
    <w:rsid w:val="00EA3C94"/>
    <w:rPr>
      <w:rFonts w:asciiTheme="majorHAnsi" w:eastAsiaTheme="majorEastAsia" w:hAnsiTheme="majorHAnsi" w:cstheme="majorBidi"/>
      <w:b/>
      <w:bCs/>
      <w:sz w:val="22"/>
      <w:szCs w:val="22"/>
      <w:lang w:val="sv-SE" w:eastAsia="en-US"/>
    </w:rPr>
  </w:style>
  <w:style w:type="character" w:customStyle="1" w:styleId="40">
    <w:name w:val="标题 4 字符"/>
    <w:basedOn w:val="a0"/>
    <w:link w:val="4"/>
    <w:uiPriority w:val="9"/>
    <w:qFormat/>
    <w:rPr>
      <w:rFonts w:asciiTheme="majorHAnsi" w:eastAsiaTheme="majorEastAsia" w:hAnsiTheme="majorHAnsi" w:cstheme="majorBidi"/>
      <w:b/>
      <w:bCs/>
      <w:iCs/>
      <w:sz w:val="22"/>
      <w:szCs w:val="22"/>
      <w:lang w:val="sv-SE" w:eastAsia="en-US"/>
    </w:rPr>
  </w:style>
  <w:style w:type="character" w:customStyle="1" w:styleId="50">
    <w:name w:val="标题 5 字符"/>
    <w:basedOn w:val="a0"/>
    <w:link w:val="5"/>
    <w:uiPriority w:val="9"/>
    <w:qFormat/>
    <w:rPr>
      <w:rFonts w:asciiTheme="majorHAnsi" w:eastAsiaTheme="majorEastAsia" w:hAnsiTheme="majorHAnsi" w:cstheme="majorBidi"/>
    </w:rPr>
  </w:style>
  <w:style w:type="character" w:customStyle="1" w:styleId="60">
    <w:name w:val="标题 6 字符"/>
    <w:basedOn w:val="a0"/>
    <w:link w:val="6"/>
    <w:uiPriority w:val="9"/>
    <w:qFormat/>
    <w:rPr>
      <w:rFonts w:asciiTheme="majorHAnsi" w:eastAsiaTheme="majorEastAsia" w:hAnsiTheme="majorHAnsi" w:cstheme="majorBidi"/>
      <w:i/>
      <w:iCs/>
    </w:rPr>
  </w:style>
  <w:style w:type="character" w:customStyle="1" w:styleId="70">
    <w:name w:val="标题 7 字符"/>
    <w:basedOn w:val="a0"/>
    <w:link w:val="7"/>
    <w:uiPriority w:val="9"/>
    <w:qFormat/>
    <w:rPr>
      <w:rFonts w:asciiTheme="majorHAnsi" w:eastAsiaTheme="majorEastAsia" w:hAnsiTheme="majorHAnsi" w:cstheme="majorBidi"/>
      <w:i/>
      <w:iCs/>
    </w:rPr>
  </w:style>
  <w:style w:type="character" w:customStyle="1" w:styleId="80">
    <w:name w:val="标题 8 字符"/>
    <w:basedOn w:val="a0"/>
    <w:link w:val="8"/>
    <w:uiPriority w:val="9"/>
    <w:qFormat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标题 9 字符"/>
    <w:basedOn w:val="a0"/>
    <w:link w:val="9"/>
    <w:uiPriority w:val="9"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customStyle="1" w:styleId="CharCharCharCharCharCharCharCharChar">
    <w:name w:val="Char Char Char Char Char Char Char Char Char"/>
    <w:basedOn w:val="a"/>
    <w:qFormat/>
    <w:pPr>
      <w:spacing w:after="160" w:line="240" w:lineRule="exact"/>
    </w:pPr>
    <w:rPr>
      <w:rFonts w:ascii="Verdana" w:eastAsia="宋体" w:hAnsi="Verdana" w:cs="Times New Roman"/>
      <w:sz w:val="20"/>
      <w:szCs w:val="20"/>
      <w:lang w:val="en-US"/>
    </w:rPr>
  </w:style>
  <w:style w:type="paragraph" w:customStyle="1" w:styleId="11">
    <w:name w:val="列出段落1"/>
    <w:basedOn w:val="a"/>
    <w:link w:val="Char"/>
    <w:uiPriority w:val="34"/>
    <w:qFormat/>
    <w:pPr>
      <w:ind w:left="720"/>
      <w:contextualSpacing/>
    </w:pPr>
    <w:rPr>
      <w:rFonts w:ascii="Gill Sans for Saab" w:eastAsia="宋体" w:hAnsi="Gill Sans for Saab" w:cs="Times New Roman"/>
      <w:lang w:val="en-US"/>
    </w:rPr>
  </w:style>
  <w:style w:type="character" w:customStyle="1" w:styleId="ad">
    <w:name w:val="页眉 字符"/>
    <w:basedOn w:val="a0"/>
    <w:link w:val="ac"/>
    <w:uiPriority w:val="99"/>
    <w:qFormat/>
  </w:style>
  <w:style w:type="character" w:customStyle="1" w:styleId="ab">
    <w:name w:val="页脚 字符"/>
    <w:basedOn w:val="a0"/>
    <w:link w:val="aa"/>
    <w:uiPriority w:val="99"/>
    <w:qFormat/>
  </w:style>
  <w:style w:type="character" w:customStyle="1" w:styleId="a9">
    <w:name w:val="批注框文本 字符"/>
    <w:basedOn w:val="a0"/>
    <w:link w:val="a8"/>
    <w:uiPriority w:val="99"/>
    <w:semiHidden/>
    <w:qFormat/>
    <w:rPr>
      <w:rFonts w:ascii="Tahoma" w:hAnsi="Tahoma" w:cs="Tahoma"/>
      <w:sz w:val="16"/>
      <w:szCs w:val="16"/>
    </w:rPr>
  </w:style>
  <w:style w:type="paragraph" w:customStyle="1" w:styleId="TOC10">
    <w:name w:val="TOC 标题1"/>
    <w:basedOn w:val="1"/>
    <w:next w:val="a"/>
    <w:uiPriority w:val="39"/>
    <w:unhideWhenUsed/>
    <w:qFormat/>
    <w:pPr>
      <w:numPr>
        <w:numId w:val="0"/>
      </w:numPr>
      <w:outlineLvl w:val="9"/>
    </w:pPr>
    <w:rPr>
      <w:lang w:val="en-US" w:eastAsia="ja-JP"/>
    </w:rPr>
  </w:style>
  <w:style w:type="character" w:customStyle="1" w:styleId="a6">
    <w:name w:val="批注文字 字符"/>
    <w:basedOn w:val="a0"/>
    <w:link w:val="a4"/>
    <w:uiPriority w:val="99"/>
    <w:semiHidden/>
    <w:qFormat/>
    <w:rPr>
      <w:sz w:val="20"/>
      <w:szCs w:val="20"/>
    </w:rPr>
  </w:style>
  <w:style w:type="character" w:customStyle="1" w:styleId="a5">
    <w:name w:val="批注主题 字符"/>
    <w:basedOn w:val="a6"/>
    <w:link w:val="a3"/>
    <w:uiPriority w:val="99"/>
    <w:semiHidden/>
    <w:qFormat/>
    <w:rPr>
      <w:b/>
      <w:bCs/>
      <w:sz w:val="20"/>
      <w:szCs w:val="20"/>
    </w:rPr>
  </w:style>
  <w:style w:type="paragraph" w:customStyle="1" w:styleId="CharCharCharCharCharCharCharCharChar1">
    <w:name w:val="Char Char Char Char Char Char Char Char Char1"/>
    <w:basedOn w:val="a"/>
    <w:qFormat/>
    <w:pPr>
      <w:spacing w:after="160" w:line="240" w:lineRule="exact"/>
    </w:pPr>
    <w:rPr>
      <w:rFonts w:ascii="Verdana" w:eastAsia="宋体" w:hAnsi="Verdana" w:cs="Times New Roman"/>
      <w:sz w:val="20"/>
      <w:szCs w:val="20"/>
      <w:lang w:val="en-US"/>
    </w:rPr>
  </w:style>
  <w:style w:type="paragraph" w:customStyle="1" w:styleId="12">
    <w:name w:val="无间隔1"/>
    <w:uiPriority w:val="1"/>
    <w:qFormat/>
    <w:rPr>
      <w:rFonts w:asciiTheme="minorHAnsi" w:eastAsiaTheme="minorEastAsia" w:hAnsiTheme="minorHAnsi" w:cstheme="minorBidi"/>
      <w:sz w:val="22"/>
      <w:szCs w:val="22"/>
      <w:lang w:val="sv-SE" w:eastAsia="en-US"/>
    </w:rPr>
  </w:style>
  <w:style w:type="paragraph" w:customStyle="1" w:styleId="af3">
    <w:name w:val="封面中文题目"/>
    <w:basedOn w:val="a"/>
    <w:pPr>
      <w:spacing w:after="0" w:line="240" w:lineRule="auto"/>
      <w:jc w:val="center"/>
      <w:outlineLvl w:val="0"/>
    </w:pPr>
    <w:rPr>
      <w:rFonts w:ascii="Times New Roman" w:eastAsia="黑体" w:hAnsi="Times New Roman" w:cs="Times New Roman"/>
      <w:iCs/>
      <w:kern w:val="2"/>
      <w:sz w:val="52"/>
      <w:szCs w:val="52"/>
      <w:lang w:val="en-US" w:eastAsia="zh-CN"/>
    </w:rPr>
  </w:style>
  <w:style w:type="paragraph" w:customStyle="1" w:styleId="af4">
    <w:name w:val="封面英文格式"/>
    <w:basedOn w:val="a"/>
    <w:pPr>
      <w:snapToGrid w:val="0"/>
      <w:spacing w:after="0" w:line="240" w:lineRule="auto"/>
      <w:jc w:val="center"/>
      <w:outlineLvl w:val="0"/>
    </w:pPr>
    <w:rPr>
      <w:rFonts w:ascii="黑体" w:eastAsia="黑体" w:hAnsi="Times New Roman" w:cs="Times New Roman"/>
      <w:iCs/>
      <w:kern w:val="2"/>
      <w:sz w:val="36"/>
      <w:szCs w:val="36"/>
      <w:lang w:val="en-US" w:eastAsia="zh-CN"/>
    </w:rPr>
  </w:style>
  <w:style w:type="paragraph" w:customStyle="1" w:styleId="MKSHeading1">
    <w:name w:val="MKS Heading 1"/>
    <w:basedOn w:val="a"/>
    <w:next w:val="a"/>
    <w:link w:val="MKSHeading1Char"/>
    <w:uiPriority w:val="10"/>
    <w:qFormat/>
    <w:pPr>
      <w:keepNext/>
      <w:keepLines/>
      <w:spacing w:before="200" w:after="0"/>
    </w:pPr>
    <w:rPr>
      <w:rFonts w:asciiTheme="majorHAnsi" w:eastAsiaTheme="majorEastAsia" w:hAnsiTheme="majorHAnsi" w:cstheme="majorBidi"/>
      <w:b/>
      <w:bCs/>
      <w:color w:val="4F81BD"/>
      <w:sz w:val="28"/>
      <w:szCs w:val="28"/>
    </w:rPr>
  </w:style>
  <w:style w:type="character" w:customStyle="1" w:styleId="MKSHeading1Char">
    <w:name w:val="MKS Heading 1 Char"/>
    <w:basedOn w:val="a0"/>
    <w:link w:val="MKSHeading1"/>
    <w:uiPriority w:val="10"/>
    <w:rPr>
      <w:rFonts w:asciiTheme="majorHAnsi" w:eastAsiaTheme="majorEastAsia" w:hAnsiTheme="majorHAnsi" w:cstheme="majorBidi"/>
      <w:b/>
      <w:bCs/>
      <w:color w:val="4F81BD"/>
      <w:sz w:val="28"/>
      <w:szCs w:val="28"/>
    </w:rPr>
  </w:style>
  <w:style w:type="paragraph" w:customStyle="1" w:styleId="MKSHeading2">
    <w:name w:val="MKS Heading 2"/>
    <w:basedOn w:val="a"/>
    <w:next w:val="a"/>
    <w:link w:val="MKSHeading2Char"/>
    <w:uiPriority w:val="10"/>
    <w:qFormat/>
    <w:pPr>
      <w:keepNext/>
      <w:keepLines/>
      <w:spacing w:before="200" w:after="0"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MKSHeading2Char">
    <w:name w:val="MKS Heading 2 Char"/>
    <w:basedOn w:val="a0"/>
    <w:link w:val="MKSHeading2"/>
    <w:uiPriority w:val="10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customStyle="1" w:styleId="MKSHeading3">
    <w:name w:val="MKS Heading 3"/>
    <w:basedOn w:val="a"/>
    <w:next w:val="a"/>
    <w:link w:val="MKSHeading3Char"/>
    <w:uiPriority w:val="10"/>
    <w:qFormat/>
    <w:pPr>
      <w:keepNext/>
      <w:keepLines/>
      <w:spacing w:before="200" w:after="0"/>
    </w:pPr>
    <w:rPr>
      <w:rFonts w:asciiTheme="majorHAnsi" w:eastAsiaTheme="majorEastAsia" w:hAnsiTheme="majorHAnsi" w:cstheme="majorBidi"/>
      <w:b/>
      <w:bCs/>
      <w:color w:val="4F81BD"/>
      <w:sz w:val="24"/>
      <w:szCs w:val="24"/>
    </w:rPr>
  </w:style>
  <w:style w:type="character" w:customStyle="1" w:styleId="MKSHeading3Char">
    <w:name w:val="MKS Heading 3 Char"/>
    <w:basedOn w:val="a0"/>
    <w:link w:val="MKSHeading3"/>
    <w:uiPriority w:val="10"/>
    <w:rPr>
      <w:rFonts w:asciiTheme="majorHAnsi" w:eastAsiaTheme="majorEastAsia" w:hAnsiTheme="majorHAnsi" w:cstheme="majorBidi"/>
      <w:b/>
      <w:bCs/>
      <w:color w:val="4F81BD"/>
      <w:sz w:val="24"/>
      <w:szCs w:val="24"/>
    </w:rPr>
  </w:style>
  <w:style w:type="paragraph" w:customStyle="1" w:styleId="MKSHeading4">
    <w:name w:val="MKS Heading 4"/>
    <w:basedOn w:val="a"/>
    <w:next w:val="a"/>
    <w:link w:val="MKSHeading4Char"/>
    <w:uiPriority w:val="10"/>
    <w:qFormat/>
    <w:pPr>
      <w:keepNext/>
      <w:keepLines/>
      <w:spacing w:before="200" w:after="0"/>
    </w:pPr>
    <w:rPr>
      <w:rFonts w:asciiTheme="majorHAnsi" w:eastAsiaTheme="majorEastAsia" w:hAnsiTheme="majorHAnsi" w:cstheme="majorBidi"/>
      <w:b/>
      <w:bCs/>
      <w:color w:val="4F81BD"/>
    </w:rPr>
  </w:style>
  <w:style w:type="character" w:customStyle="1" w:styleId="MKSHeading4Char">
    <w:name w:val="MKS Heading 4 Char"/>
    <w:basedOn w:val="a0"/>
    <w:link w:val="MKSHeading4"/>
    <w:uiPriority w:val="10"/>
    <w:rPr>
      <w:rFonts w:asciiTheme="majorHAnsi" w:eastAsiaTheme="majorEastAsia" w:hAnsiTheme="majorHAnsi" w:cstheme="majorBidi"/>
      <w:b/>
      <w:bCs/>
      <w:color w:val="4F81BD"/>
      <w:sz w:val="22"/>
      <w:szCs w:val="22"/>
    </w:rPr>
  </w:style>
  <w:style w:type="paragraph" w:customStyle="1" w:styleId="MKSHeading5">
    <w:name w:val="MKS Heading 5"/>
    <w:basedOn w:val="a"/>
    <w:next w:val="a"/>
    <w:link w:val="MKSHeading5Char"/>
    <w:uiPriority w:val="10"/>
    <w:qFormat/>
    <w:pPr>
      <w:keepNext/>
      <w:keepLines/>
      <w:spacing w:before="200" w:after="0"/>
    </w:pPr>
    <w:rPr>
      <w:rFonts w:asciiTheme="majorHAnsi" w:eastAsiaTheme="majorEastAsia" w:hAnsiTheme="majorHAnsi" w:cstheme="majorBidi"/>
      <w:b/>
      <w:bCs/>
      <w:color w:val="4F81BD"/>
      <w:sz w:val="20"/>
      <w:szCs w:val="20"/>
    </w:rPr>
  </w:style>
  <w:style w:type="character" w:customStyle="1" w:styleId="MKSHeading5Char">
    <w:name w:val="MKS Heading 5 Char"/>
    <w:basedOn w:val="a0"/>
    <w:link w:val="MKSHeading5"/>
    <w:uiPriority w:val="10"/>
    <w:rPr>
      <w:rFonts w:asciiTheme="majorHAnsi" w:eastAsiaTheme="majorEastAsia" w:hAnsiTheme="majorHAnsi" w:cstheme="majorBidi"/>
      <w:b/>
      <w:bCs/>
      <w:color w:val="4F81BD"/>
      <w:sz w:val="20"/>
      <w:szCs w:val="20"/>
    </w:rPr>
  </w:style>
  <w:style w:type="paragraph" w:customStyle="1" w:styleId="MKSHeading6">
    <w:name w:val="MKS Heading 6"/>
    <w:basedOn w:val="a"/>
    <w:next w:val="a"/>
    <w:link w:val="MKSHeading6Char"/>
    <w:uiPriority w:val="10"/>
    <w:qFormat/>
    <w:pPr>
      <w:keepNext/>
      <w:keepLines/>
      <w:spacing w:before="200" w:after="0"/>
    </w:pPr>
    <w:rPr>
      <w:rFonts w:asciiTheme="majorHAnsi" w:eastAsiaTheme="majorEastAsia" w:hAnsiTheme="majorHAnsi" w:cstheme="majorBidi"/>
      <w:b/>
      <w:bCs/>
      <w:color w:val="4F81BD"/>
      <w:sz w:val="18"/>
      <w:szCs w:val="18"/>
    </w:rPr>
  </w:style>
  <w:style w:type="character" w:customStyle="1" w:styleId="MKSHeading6Char">
    <w:name w:val="MKS Heading 6 Char"/>
    <w:basedOn w:val="a0"/>
    <w:link w:val="MKSHeading6"/>
    <w:uiPriority w:val="10"/>
    <w:rPr>
      <w:rFonts w:asciiTheme="majorHAnsi" w:eastAsiaTheme="majorEastAsia" w:hAnsiTheme="majorHAnsi" w:cstheme="majorBidi"/>
      <w:b/>
      <w:bCs/>
      <w:color w:val="4F81BD"/>
      <w:sz w:val="18"/>
      <w:szCs w:val="18"/>
    </w:rPr>
  </w:style>
  <w:style w:type="paragraph" w:customStyle="1" w:styleId="MKSCaption">
    <w:name w:val="MKS Caption"/>
    <w:basedOn w:val="a"/>
    <w:next w:val="a"/>
    <w:uiPriority w:val="11"/>
    <w:qFormat/>
    <w:pPr>
      <w:spacing w:line="240" w:lineRule="auto"/>
    </w:pPr>
    <w:rPr>
      <w:b/>
      <w:bCs/>
      <w:color w:val="4F81BD"/>
      <w:sz w:val="18"/>
      <w:szCs w:val="18"/>
    </w:rPr>
  </w:style>
  <w:style w:type="character" w:customStyle="1" w:styleId="MKSHyperlink">
    <w:name w:val="MKS Hyperlink"/>
    <w:basedOn w:val="a0"/>
    <w:uiPriority w:val="99"/>
    <w:rPr>
      <w:color w:val="0000FF"/>
      <w:u w:val="single"/>
    </w:rPr>
  </w:style>
  <w:style w:type="character" w:customStyle="1" w:styleId="MKSPlaceholderText">
    <w:name w:val="MKS Placeholder Text"/>
    <w:basedOn w:val="a0"/>
    <w:uiPriority w:val="99"/>
    <w:qFormat/>
    <w:rPr>
      <w:color w:val="808080"/>
    </w:rPr>
  </w:style>
  <w:style w:type="character" w:customStyle="1" w:styleId="13">
    <w:name w:val="占位符文本1"/>
    <w:basedOn w:val="a0"/>
    <w:uiPriority w:val="99"/>
    <w:semiHidden/>
    <w:rPr>
      <w:color w:val="808080"/>
    </w:rPr>
  </w:style>
  <w:style w:type="paragraph" w:customStyle="1" w:styleId="HR">
    <w:name w:val="HR正文"/>
    <w:basedOn w:val="a"/>
    <w:link w:val="HRChar"/>
    <w:qFormat/>
    <w:pPr>
      <w:widowControl w:val="0"/>
      <w:spacing w:after="0" w:line="300" w:lineRule="auto"/>
      <w:ind w:firstLineChars="200" w:firstLine="200"/>
      <w:jc w:val="both"/>
    </w:pPr>
    <w:rPr>
      <w:rFonts w:ascii="Times New Roman" w:eastAsia="宋体" w:hAnsi="Times New Roman" w:cs="Times New Roman"/>
      <w:kern w:val="2"/>
      <w:sz w:val="21"/>
      <w:szCs w:val="24"/>
      <w:lang w:val="en-US" w:eastAsia="zh-CN"/>
    </w:rPr>
  </w:style>
  <w:style w:type="paragraph" w:customStyle="1" w:styleId="HR1">
    <w:name w:val="HR标题1"/>
    <w:basedOn w:val="a"/>
    <w:next w:val="HR"/>
    <w:pPr>
      <w:widowControl w:val="0"/>
      <w:numPr>
        <w:numId w:val="2"/>
      </w:numPr>
      <w:spacing w:after="0" w:line="360" w:lineRule="auto"/>
      <w:jc w:val="both"/>
      <w:outlineLvl w:val="0"/>
    </w:pPr>
    <w:rPr>
      <w:rFonts w:ascii="Times New Roman" w:eastAsia="黑体" w:hAnsi="Times New Roman" w:cs="Times New Roman"/>
      <w:kern w:val="2"/>
      <w:sz w:val="32"/>
      <w:szCs w:val="24"/>
      <w:lang w:val="en-US" w:eastAsia="zh-CN"/>
    </w:rPr>
  </w:style>
  <w:style w:type="paragraph" w:customStyle="1" w:styleId="HR2">
    <w:name w:val="HR标题2"/>
    <w:basedOn w:val="a"/>
    <w:next w:val="HR"/>
    <w:pPr>
      <w:widowControl w:val="0"/>
      <w:numPr>
        <w:ilvl w:val="1"/>
        <w:numId w:val="2"/>
      </w:numPr>
      <w:spacing w:after="0" w:line="360" w:lineRule="auto"/>
      <w:jc w:val="both"/>
      <w:outlineLvl w:val="1"/>
    </w:pPr>
    <w:rPr>
      <w:rFonts w:ascii="Times New Roman" w:eastAsia="黑体" w:hAnsi="Times New Roman" w:cs="Times New Roman"/>
      <w:kern w:val="2"/>
      <w:sz w:val="28"/>
      <w:szCs w:val="24"/>
      <w:lang w:val="en-US" w:eastAsia="zh-CN"/>
    </w:rPr>
  </w:style>
  <w:style w:type="paragraph" w:customStyle="1" w:styleId="HR3">
    <w:name w:val="HR标题3"/>
    <w:basedOn w:val="a"/>
    <w:next w:val="HR"/>
    <w:qFormat/>
    <w:pPr>
      <w:widowControl w:val="0"/>
      <w:numPr>
        <w:ilvl w:val="2"/>
        <w:numId w:val="2"/>
      </w:numPr>
      <w:spacing w:after="0" w:line="360" w:lineRule="auto"/>
      <w:jc w:val="both"/>
      <w:outlineLvl w:val="2"/>
    </w:pPr>
    <w:rPr>
      <w:rFonts w:ascii="Times New Roman" w:eastAsia="黑体" w:hAnsi="Times New Roman" w:cs="Times New Roman"/>
      <w:kern w:val="2"/>
      <w:sz w:val="28"/>
      <w:szCs w:val="24"/>
      <w:lang w:val="en-US" w:eastAsia="zh-CN"/>
    </w:rPr>
  </w:style>
  <w:style w:type="paragraph" w:customStyle="1" w:styleId="HR4">
    <w:name w:val="HR标题4"/>
    <w:basedOn w:val="a"/>
    <w:next w:val="HR"/>
    <w:pPr>
      <w:widowControl w:val="0"/>
      <w:numPr>
        <w:ilvl w:val="3"/>
        <w:numId w:val="2"/>
      </w:numPr>
      <w:spacing w:after="0" w:line="360" w:lineRule="auto"/>
      <w:jc w:val="both"/>
      <w:outlineLvl w:val="3"/>
    </w:pPr>
    <w:rPr>
      <w:rFonts w:ascii="Times New Roman" w:eastAsia="黑体" w:hAnsi="Times New Roman" w:cs="Times New Roman"/>
      <w:kern w:val="2"/>
      <w:sz w:val="21"/>
      <w:szCs w:val="24"/>
      <w:lang w:val="en-US" w:eastAsia="zh-CN"/>
    </w:rPr>
  </w:style>
  <w:style w:type="paragraph" w:customStyle="1" w:styleId="HR5">
    <w:name w:val="HR标题5"/>
    <w:basedOn w:val="a"/>
    <w:next w:val="HR"/>
    <w:qFormat/>
    <w:pPr>
      <w:widowControl w:val="0"/>
      <w:numPr>
        <w:ilvl w:val="4"/>
        <w:numId w:val="2"/>
      </w:numPr>
      <w:spacing w:after="0" w:line="360" w:lineRule="auto"/>
      <w:jc w:val="both"/>
      <w:outlineLvl w:val="4"/>
    </w:pPr>
    <w:rPr>
      <w:rFonts w:ascii="Times New Roman" w:eastAsia="黑体" w:hAnsi="Times New Roman" w:cs="Times New Roman"/>
      <w:kern w:val="2"/>
      <w:sz w:val="21"/>
      <w:szCs w:val="24"/>
      <w:lang w:val="en-US" w:eastAsia="zh-CN"/>
    </w:rPr>
  </w:style>
  <w:style w:type="paragraph" w:customStyle="1" w:styleId="HR6">
    <w:name w:val="HR标题6"/>
    <w:basedOn w:val="a"/>
    <w:next w:val="HR"/>
    <w:pPr>
      <w:widowControl w:val="0"/>
      <w:numPr>
        <w:ilvl w:val="5"/>
        <w:numId w:val="2"/>
      </w:numPr>
      <w:spacing w:after="0" w:line="360" w:lineRule="auto"/>
      <w:jc w:val="both"/>
      <w:outlineLvl w:val="5"/>
    </w:pPr>
    <w:rPr>
      <w:rFonts w:ascii="Times New Roman" w:eastAsia="宋体" w:hAnsi="Times New Roman" w:cs="Times New Roman"/>
      <w:kern w:val="2"/>
      <w:sz w:val="21"/>
      <w:szCs w:val="24"/>
      <w:lang w:val="en-US" w:eastAsia="zh-CN"/>
    </w:rPr>
  </w:style>
  <w:style w:type="paragraph" w:customStyle="1" w:styleId="HR7">
    <w:name w:val="HR标题7"/>
    <w:basedOn w:val="a"/>
    <w:next w:val="HR"/>
    <w:pPr>
      <w:widowControl w:val="0"/>
      <w:numPr>
        <w:ilvl w:val="6"/>
        <w:numId w:val="2"/>
      </w:numPr>
      <w:spacing w:after="0" w:line="360" w:lineRule="auto"/>
      <w:jc w:val="both"/>
      <w:outlineLvl w:val="6"/>
    </w:pPr>
    <w:rPr>
      <w:rFonts w:ascii="Times New Roman" w:eastAsia="宋体" w:hAnsi="Times New Roman" w:cs="Times New Roman"/>
      <w:kern w:val="2"/>
      <w:sz w:val="21"/>
      <w:szCs w:val="24"/>
      <w:lang w:val="en-US" w:eastAsia="zh-CN"/>
    </w:rPr>
  </w:style>
  <w:style w:type="paragraph" w:customStyle="1" w:styleId="HR8">
    <w:name w:val="HR标题8"/>
    <w:basedOn w:val="a"/>
    <w:next w:val="HR"/>
    <w:pPr>
      <w:widowControl w:val="0"/>
      <w:numPr>
        <w:ilvl w:val="7"/>
        <w:numId w:val="2"/>
      </w:numPr>
      <w:spacing w:after="0" w:line="360" w:lineRule="auto"/>
      <w:jc w:val="both"/>
      <w:outlineLvl w:val="7"/>
    </w:pPr>
    <w:rPr>
      <w:rFonts w:ascii="Times New Roman" w:eastAsia="宋体" w:hAnsi="Times New Roman" w:cs="Times New Roman"/>
      <w:kern w:val="2"/>
      <w:sz w:val="21"/>
      <w:szCs w:val="24"/>
      <w:lang w:val="en-US" w:eastAsia="zh-CN"/>
    </w:rPr>
  </w:style>
  <w:style w:type="character" w:customStyle="1" w:styleId="HRChar">
    <w:name w:val="HR正文 Char"/>
    <w:link w:val="HR"/>
    <w:qFormat/>
    <w:rPr>
      <w:kern w:val="2"/>
      <w:sz w:val="21"/>
      <w:szCs w:val="24"/>
    </w:r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customStyle="1" w:styleId="Char">
    <w:name w:val="列出段落 Char"/>
    <w:link w:val="11"/>
    <w:uiPriority w:val="34"/>
    <w:qFormat/>
    <w:rPr>
      <w:rFonts w:ascii="Gill Sans for Saab" w:hAnsi="Gill Sans for Saab"/>
      <w:sz w:val="22"/>
      <w:szCs w:val="22"/>
      <w:lang w:eastAsia="en-US"/>
    </w:rPr>
  </w:style>
  <w:style w:type="paragraph" w:customStyle="1" w:styleId="font0">
    <w:name w:val="font0"/>
    <w:basedOn w:val="a"/>
    <w:qFormat/>
    <w:pPr>
      <w:spacing w:before="100" w:beforeAutospacing="1" w:after="100" w:afterAutospacing="1" w:line="240" w:lineRule="auto"/>
    </w:pPr>
    <w:rPr>
      <w:rFonts w:ascii="Arial" w:eastAsia="宋体" w:hAnsi="Arial" w:cs="Arial"/>
      <w:sz w:val="20"/>
      <w:szCs w:val="20"/>
      <w:lang w:val="en-US" w:eastAsia="zh-CN"/>
    </w:rPr>
  </w:style>
  <w:style w:type="paragraph" w:customStyle="1" w:styleId="font5">
    <w:name w:val="font5"/>
    <w:basedOn w:val="a"/>
    <w:pPr>
      <w:spacing w:before="100" w:beforeAutospacing="1" w:after="100" w:afterAutospacing="1" w:line="240" w:lineRule="auto"/>
    </w:pPr>
    <w:rPr>
      <w:rFonts w:ascii="宋体" w:eastAsia="宋体" w:hAnsi="宋体" w:cs="宋体"/>
      <w:sz w:val="18"/>
      <w:szCs w:val="18"/>
      <w:lang w:val="en-US" w:eastAsia="zh-CN"/>
    </w:rPr>
  </w:style>
  <w:style w:type="paragraph" w:customStyle="1" w:styleId="font6">
    <w:name w:val="font6"/>
    <w:basedOn w:val="a"/>
    <w:pPr>
      <w:spacing w:before="100" w:beforeAutospacing="1" w:after="100" w:afterAutospacing="1" w:line="240" w:lineRule="auto"/>
    </w:pPr>
    <w:rPr>
      <w:rFonts w:ascii="宋体" w:eastAsia="宋体" w:hAnsi="宋体" w:cs="宋体"/>
      <w:sz w:val="20"/>
      <w:szCs w:val="20"/>
      <w:lang w:val="en-US" w:eastAsia="zh-CN"/>
    </w:rPr>
  </w:style>
  <w:style w:type="paragraph" w:customStyle="1" w:styleId="font7">
    <w:name w:val="font7"/>
    <w:basedOn w:val="a"/>
    <w:pPr>
      <w:spacing w:before="100" w:beforeAutospacing="1" w:after="100" w:afterAutospacing="1" w:line="240" w:lineRule="auto"/>
    </w:pPr>
    <w:rPr>
      <w:rFonts w:ascii="宋体" w:eastAsia="宋体" w:hAnsi="宋体" w:cs="宋体"/>
      <w:color w:val="000000"/>
      <w:sz w:val="20"/>
      <w:szCs w:val="20"/>
      <w:lang w:val="en-US" w:eastAsia="zh-CN"/>
    </w:rPr>
  </w:style>
  <w:style w:type="paragraph" w:customStyle="1" w:styleId="font8">
    <w:name w:val="font8"/>
    <w:basedOn w:val="a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font9">
    <w:name w:val="font9"/>
    <w:basedOn w:val="a"/>
    <w:pPr>
      <w:spacing w:before="100" w:beforeAutospacing="1" w:after="100" w:afterAutospacing="1" w:line="240" w:lineRule="auto"/>
    </w:pPr>
    <w:rPr>
      <w:rFonts w:ascii="Arial" w:eastAsia="宋体" w:hAnsi="Arial" w:cs="Arial"/>
      <w:color w:val="000000"/>
      <w:sz w:val="20"/>
      <w:szCs w:val="20"/>
      <w:lang w:val="en-US" w:eastAsia="zh-CN"/>
    </w:rPr>
  </w:style>
  <w:style w:type="paragraph" w:customStyle="1" w:styleId="font10">
    <w:name w:val="font10"/>
    <w:basedOn w:val="a"/>
    <w:qFormat/>
    <w:pPr>
      <w:spacing w:before="100" w:beforeAutospacing="1" w:after="100" w:afterAutospacing="1" w:line="240" w:lineRule="auto"/>
    </w:pPr>
    <w:rPr>
      <w:rFonts w:ascii="宋体" w:eastAsia="宋体" w:hAnsi="宋体" w:cs="宋体"/>
      <w:color w:val="FF0000"/>
      <w:sz w:val="24"/>
      <w:szCs w:val="24"/>
      <w:lang w:val="en-US" w:eastAsia="zh-CN"/>
    </w:rPr>
  </w:style>
  <w:style w:type="paragraph" w:customStyle="1" w:styleId="font11">
    <w:name w:val="font11"/>
    <w:basedOn w:val="a"/>
    <w:pPr>
      <w:spacing w:before="100" w:beforeAutospacing="1" w:after="100" w:afterAutospacing="1" w:line="240" w:lineRule="auto"/>
    </w:pPr>
    <w:rPr>
      <w:rFonts w:ascii="宋体" w:eastAsia="宋体" w:hAnsi="宋体" w:cs="宋体"/>
      <w:color w:val="FFFFFF"/>
      <w:sz w:val="24"/>
      <w:szCs w:val="24"/>
      <w:lang w:val="en-US" w:eastAsia="zh-CN"/>
    </w:rPr>
  </w:style>
  <w:style w:type="paragraph" w:customStyle="1" w:styleId="font12">
    <w:name w:val="font12"/>
    <w:basedOn w:val="a"/>
    <w:qFormat/>
    <w:pPr>
      <w:spacing w:before="100" w:beforeAutospacing="1" w:after="100" w:afterAutospacing="1" w:line="240" w:lineRule="auto"/>
    </w:pPr>
    <w:rPr>
      <w:rFonts w:ascii="Arial" w:eastAsia="宋体" w:hAnsi="Arial" w:cs="Arial"/>
      <w:color w:val="FF0000"/>
      <w:sz w:val="20"/>
      <w:szCs w:val="20"/>
      <w:lang w:val="en-US" w:eastAsia="zh-CN"/>
    </w:rPr>
  </w:style>
  <w:style w:type="paragraph" w:customStyle="1" w:styleId="font13">
    <w:name w:val="font13"/>
    <w:basedOn w:val="a"/>
    <w:qFormat/>
    <w:pPr>
      <w:spacing w:before="100" w:beforeAutospacing="1" w:after="100" w:afterAutospacing="1" w:line="240" w:lineRule="auto"/>
    </w:pPr>
    <w:rPr>
      <w:rFonts w:ascii="宋体" w:eastAsia="宋体" w:hAnsi="宋体" w:cs="宋体"/>
      <w:color w:val="FF0000"/>
      <w:sz w:val="20"/>
      <w:szCs w:val="20"/>
      <w:lang w:val="en-US" w:eastAsia="zh-CN"/>
    </w:rPr>
  </w:style>
  <w:style w:type="paragraph" w:customStyle="1" w:styleId="xl67">
    <w:name w:val="xl67"/>
    <w:basedOn w:val="a"/>
    <w:qFormat/>
    <w:pPr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68">
    <w:name w:val="xl68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69">
    <w:name w:val="xl69"/>
    <w:basedOn w:val="a"/>
    <w:pPr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70">
    <w:name w:val="xl70"/>
    <w:basedOn w:val="a"/>
    <w:pPr>
      <w:shd w:val="clear" w:color="000000" w:fill="A6A6A6"/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71">
    <w:name w:val="xl71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72">
    <w:name w:val="xl72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73">
    <w:name w:val="xl73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74">
    <w:name w:val="xl74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75">
    <w:name w:val="xl75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76">
    <w:name w:val="xl76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77">
    <w:name w:val="xl77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78">
    <w:name w:val="xl78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79">
    <w:name w:val="xl79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80">
    <w:name w:val="xl80"/>
    <w:basedOn w:val="a"/>
    <w:pPr>
      <w:shd w:val="clear" w:color="000000" w:fill="A6A6A6"/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81">
    <w:name w:val="xl81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82">
    <w:name w:val="xl82"/>
    <w:basedOn w:val="a"/>
    <w:pPr>
      <w:shd w:val="clear" w:color="000000" w:fill="F2F2F2"/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color w:val="000000"/>
      <w:sz w:val="24"/>
      <w:szCs w:val="24"/>
      <w:lang w:val="en-US" w:eastAsia="zh-CN"/>
    </w:rPr>
  </w:style>
  <w:style w:type="paragraph" w:customStyle="1" w:styleId="xl83">
    <w:name w:val="xl83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宋体" w:eastAsia="宋体" w:hAnsi="宋体" w:cs="宋体"/>
      <w:color w:val="000000"/>
      <w:sz w:val="21"/>
      <w:szCs w:val="21"/>
      <w:lang w:val="en-US" w:eastAsia="zh-CN"/>
    </w:rPr>
  </w:style>
  <w:style w:type="paragraph" w:customStyle="1" w:styleId="xl84">
    <w:name w:val="xl84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85">
    <w:name w:val="xl85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86">
    <w:name w:val="xl86"/>
    <w:basedOn w:val="a"/>
    <w:pP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87">
    <w:name w:val="xl87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88">
    <w:name w:val="xl88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89">
    <w:name w:val="xl89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90">
    <w:name w:val="xl90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91">
    <w:name w:val="xl91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92">
    <w:name w:val="xl92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93">
    <w:name w:val="xl93"/>
    <w:basedOn w:val="a"/>
    <w:pPr>
      <w:shd w:val="clear" w:color="000000" w:fill="FF0000"/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94">
    <w:name w:val="xl94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color w:val="000000"/>
      <w:sz w:val="24"/>
      <w:szCs w:val="24"/>
      <w:lang w:val="en-US" w:eastAsia="zh-CN"/>
    </w:rPr>
  </w:style>
  <w:style w:type="paragraph" w:customStyle="1" w:styleId="xl95">
    <w:name w:val="xl95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color w:val="000000"/>
      <w:sz w:val="24"/>
      <w:szCs w:val="24"/>
      <w:lang w:val="en-US" w:eastAsia="zh-CN"/>
    </w:rPr>
  </w:style>
  <w:style w:type="paragraph" w:customStyle="1" w:styleId="xl96">
    <w:name w:val="xl96"/>
    <w:basedOn w:val="a"/>
    <w:pPr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color w:val="000000"/>
      <w:sz w:val="24"/>
      <w:szCs w:val="24"/>
      <w:lang w:val="en-US" w:eastAsia="zh-CN"/>
    </w:rPr>
  </w:style>
  <w:style w:type="paragraph" w:customStyle="1" w:styleId="xl97">
    <w:name w:val="xl97"/>
    <w:basedOn w:val="a"/>
    <w:pPr>
      <w:shd w:val="clear" w:color="000000" w:fill="FF0000"/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98">
    <w:name w:val="xl98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99">
    <w:name w:val="xl99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color w:val="FFFFFF"/>
      <w:sz w:val="24"/>
      <w:szCs w:val="24"/>
      <w:lang w:val="en-US" w:eastAsia="zh-CN"/>
    </w:rPr>
  </w:style>
  <w:style w:type="paragraph" w:customStyle="1" w:styleId="xl100">
    <w:name w:val="xl100"/>
    <w:basedOn w:val="a"/>
    <w:pPr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color w:val="FF0000"/>
      <w:sz w:val="24"/>
      <w:szCs w:val="24"/>
      <w:lang w:val="en-US" w:eastAsia="zh-CN"/>
    </w:rPr>
  </w:style>
  <w:style w:type="paragraph" w:customStyle="1" w:styleId="xl101">
    <w:name w:val="xl101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color w:val="FF0000"/>
      <w:sz w:val="24"/>
      <w:szCs w:val="24"/>
      <w:lang w:val="en-US" w:eastAsia="zh-CN"/>
    </w:rPr>
  </w:style>
  <w:style w:type="paragraph" w:customStyle="1" w:styleId="xl102">
    <w:name w:val="xl102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color w:val="FF0000"/>
      <w:sz w:val="24"/>
      <w:szCs w:val="24"/>
      <w:lang w:val="en-US" w:eastAsia="zh-CN"/>
    </w:rPr>
  </w:style>
  <w:style w:type="paragraph" w:customStyle="1" w:styleId="xl103">
    <w:name w:val="xl103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color w:val="FF0000"/>
      <w:sz w:val="24"/>
      <w:szCs w:val="24"/>
      <w:lang w:val="en-US" w:eastAsia="zh-CN"/>
    </w:rPr>
  </w:style>
  <w:style w:type="paragraph" w:customStyle="1" w:styleId="xl104">
    <w:name w:val="xl104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color w:val="FF0000"/>
      <w:sz w:val="24"/>
      <w:szCs w:val="24"/>
      <w:lang w:val="en-US" w:eastAsia="zh-CN"/>
    </w:rPr>
  </w:style>
  <w:style w:type="paragraph" w:customStyle="1" w:styleId="xl105">
    <w:name w:val="xl105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color w:val="FF0000"/>
      <w:sz w:val="24"/>
      <w:szCs w:val="24"/>
      <w:lang w:val="en-US" w:eastAsia="zh-CN"/>
    </w:rPr>
  </w:style>
  <w:style w:type="paragraph" w:customStyle="1" w:styleId="xl106">
    <w:name w:val="xl106"/>
    <w:basedOn w:val="a"/>
    <w:pPr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color w:val="FF0000"/>
      <w:sz w:val="24"/>
      <w:szCs w:val="24"/>
      <w:lang w:val="en-US" w:eastAsia="zh-CN"/>
    </w:rPr>
  </w:style>
  <w:style w:type="paragraph" w:customStyle="1" w:styleId="xl107">
    <w:name w:val="xl107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color w:val="FF0000"/>
      <w:sz w:val="24"/>
      <w:szCs w:val="24"/>
      <w:lang w:val="en-US" w:eastAsia="zh-CN"/>
    </w:rPr>
  </w:style>
  <w:style w:type="paragraph" w:customStyle="1" w:styleId="xl108">
    <w:name w:val="xl108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color w:val="FF0000"/>
      <w:sz w:val="24"/>
      <w:szCs w:val="24"/>
      <w:lang w:val="en-US" w:eastAsia="zh-CN"/>
    </w:rPr>
  </w:style>
  <w:style w:type="paragraph" w:customStyle="1" w:styleId="xl109">
    <w:name w:val="xl109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color w:val="FF0000"/>
      <w:sz w:val="24"/>
      <w:szCs w:val="24"/>
      <w:lang w:val="en-US" w:eastAsia="zh-CN"/>
    </w:rPr>
  </w:style>
  <w:style w:type="paragraph" w:customStyle="1" w:styleId="xl110">
    <w:name w:val="xl110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color w:val="FF0000"/>
      <w:sz w:val="24"/>
      <w:szCs w:val="24"/>
      <w:lang w:val="en-US" w:eastAsia="zh-CN"/>
    </w:rPr>
  </w:style>
  <w:style w:type="paragraph" w:customStyle="1" w:styleId="xl111">
    <w:name w:val="xl111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112">
    <w:name w:val="xl112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黑体" w:eastAsia="黑体" w:hAnsi="黑体" w:cs="宋体"/>
      <w:sz w:val="28"/>
      <w:szCs w:val="28"/>
      <w:lang w:val="en-US" w:eastAsia="zh-CN"/>
    </w:rPr>
  </w:style>
  <w:style w:type="paragraph" w:customStyle="1" w:styleId="xl113">
    <w:name w:val="xl113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黑体" w:eastAsia="黑体" w:hAnsi="黑体" w:cs="宋体"/>
      <w:sz w:val="28"/>
      <w:szCs w:val="28"/>
      <w:lang w:val="en-US" w:eastAsia="zh-CN"/>
    </w:rPr>
  </w:style>
  <w:style w:type="paragraph" w:customStyle="1" w:styleId="xl114">
    <w:name w:val="xl114"/>
    <w:basedOn w:val="a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color w:val="000000"/>
      <w:sz w:val="24"/>
      <w:szCs w:val="24"/>
      <w:lang w:val="en-US" w:eastAsia="zh-CN"/>
    </w:rPr>
  </w:style>
  <w:style w:type="paragraph" w:customStyle="1" w:styleId="xl115">
    <w:name w:val="xl115"/>
    <w:basedOn w:val="a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color w:val="000000"/>
      <w:sz w:val="24"/>
      <w:szCs w:val="24"/>
      <w:lang w:val="en-US" w:eastAsia="zh-CN"/>
    </w:rPr>
  </w:style>
  <w:style w:type="paragraph" w:customStyle="1" w:styleId="-1">
    <w:name w:val="标题-1"/>
    <w:basedOn w:val="11"/>
    <w:qFormat/>
    <w:pPr>
      <w:widowControl w:val="0"/>
      <w:numPr>
        <w:numId w:val="3"/>
      </w:numPr>
      <w:spacing w:beforeLines="100" w:before="100" w:afterLines="50" w:after="50" w:line="240" w:lineRule="auto"/>
      <w:contextualSpacing w:val="0"/>
      <w:jc w:val="both"/>
      <w:outlineLvl w:val="0"/>
    </w:pPr>
    <w:rPr>
      <w:rFonts w:asciiTheme="minorHAnsi" w:eastAsiaTheme="minorEastAsia" w:hAnsiTheme="minorHAnsi" w:cstheme="minorBidi"/>
      <w:kern w:val="2"/>
      <w:sz w:val="21"/>
      <w:lang w:eastAsia="zh-CN"/>
    </w:rPr>
  </w:style>
  <w:style w:type="paragraph" w:customStyle="1" w:styleId="-2">
    <w:name w:val="标题-2"/>
    <w:basedOn w:val="11"/>
    <w:link w:val="-2Char"/>
    <w:qFormat/>
    <w:pPr>
      <w:widowControl w:val="0"/>
      <w:numPr>
        <w:ilvl w:val="1"/>
        <w:numId w:val="3"/>
      </w:numPr>
      <w:spacing w:beforeLines="20" w:before="20" w:afterLines="20" w:after="20" w:line="240" w:lineRule="auto"/>
      <w:contextualSpacing w:val="0"/>
      <w:jc w:val="both"/>
      <w:outlineLvl w:val="1"/>
    </w:pPr>
    <w:rPr>
      <w:rFonts w:asciiTheme="minorHAnsi" w:eastAsiaTheme="minorEastAsia" w:hAnsiTheme="minorHAnsi" w:cstheme="minorBidi"/>
      <w:kern w:val="2"/>
      <w:sz w:val="21"/>
    </w:rPr>
  </w:style>
  <w:style w:type="paragraph" w:customStyle="1" w:styleId="-3">
    <w:name w:val="标题-3"/>
    <w:basedOn w:val="11"/>
    <w:qFormat/>
    <w:pPr>
      <w:widowControl w:val="0"/>
      <w:numPr>
        <w:ilvl w:val="2"/>
        <w:numId w:val="3"/>
      </w:numPr>
      <w:spacing w:beforeLines="10" w:before="10" w:afterLines="10" w:after="10" w:line="240" w:lineRule="auto"/>
      <w:contextualSpacing w:val="0"/>
      <w:jc w:val="both"/>
      <w:outlineLvl w:val="2"/>
    </w:pPr>
    <w:rPr>
      <w:rFonts w:asciiTheme="minorHAnsi" w:eastAsiaTheme="minorEastAsia" w:hAnsiTheme="minorHAnsi" w:cstheme="minorBidi"/>
      <w:kern w:val="2"/>
      <w:sz w:val="21"/>
      <w:lang w:eastAsia="zh-CN"/>
    </w:rPr>
  </w:style>
  <w:style w:type="character" w:customStyle="1" w:styleId="-2Char">
    <w:name w:val="标题-2 Char"/>
    <w:basedOn w:val="Char"/>
    <w:link w:val="-2"/>
    <w:rPr>
      <w:rFonts w:asciiTheme="minorHAnsi" w:eastAsiaTheme="minorEastAsia" w:hAnsiTheme="minorHAnsi" w:cstheme="minorBidi"/>
      <w:kern w:val="2"/>
      <w:sz w:val="21"/>
      <w:szCs w:val="22"/>
      <w:lang w:eastAsia="en-US"/>
    </w:rPr>
  </w:style>
  <w:style w:type="paragraph" w:customStyle="1" w:styleId="-4">
    <w:name w:val="标题-4"/>
    <w:basedOn w:val="11"/>
    <w:qFormat/>
    <w:pPr>
      <w:widowControl w:val="0"/>
      <w:numPr>
        <w:ilvl w:val="3"/>
        <w:numId w:val="3"/>
      </w:numPr>
      <w:spacing w:after="0" w:line="240" w:lineRule="auto"/>
      <w:contextualSpacing w:val="0"/>
      <w:jc w:val="both"/>
      <w:outlineLvl w:val="3"/>
    </w:pPr>
    <w:rPr>
      <w:rFonts w:asciiTheme="minorHAnsi" w:eastAsiaTheme="minorEastAsia" w:hAnsiTheme="minorHAnsi" w:cstheme="minorBidi"/>
      <w:kern w:val="2"/>
      <w:sz w:val="21"/>
      <w:lang w:eastAsia="zh-CN"/>
    </w:rPr>
  </w:style>
  <w:style w:type="paragraph" w:customStyle="1" w:styleId="-5">
    <w:name w:val="标题-5"/>
    <w:basedOn w:val="11"/>
    <w:qFormat/>
    <w:pPr>
      <w:widowControl w:val="0"/>
      <w:numPr>
        <w:ilvl w:val="4"/>
        <w:numId w:val="3"/>
      </w:numPr>
      <w:spacing w:after="0" w:line="240" w:lineRule="auto"/>
      <w:contextualSpacing w:val="0"/>
      <w:jc w:val="both"/>
      <w:outlineLvl w:val="4"/>
    </w:pPr>
    <w:rPr>
      <w:rFonts w:asciiTheme="minorHAnsi" w:eastAsiaTheme="minorEastAsia" w:hAnsiTheme="minorHAnsi" w:cstheme="minorBidi"/>
      <w:kern w:val="2"/>
      <w:sz w:val="21"/>
      <w:lang w:eastAsia="zh-CN"/>
    </w:rPr>
  </w:style>
  <w:style w:type="paragraph" w:customStyle="1" w:styleId="TableParagraph">
    <w:name w:val="Table Paragraph"/>
    <w:basedOn w:val="a"/>
    <w:uiPriority w:val="1"/>
    <w:qFormat/>
    <w:rsid w:val="00510FCE"/>
    <w:pPr>
      <w:widowControl w:val="0"/>
      <w:spacing w:after="0" w:line="240" w:lineRule="auto"/>
    </w:pPr>
    <w:rPr>
      <w:rFonts w:ascii="Calibri" w:eastAsia="宋体" w:hAnsi="Calibri" w:cs="Times New Roman"/>
      <w:lang w:val="en-US"/>
    </w:rPr>
  </w:style>
  <w:style w:type="paragraph" w:styleId="af5">
    <w:name w:val="List Paragraph"/>
    <w:basedOn w:val="a"/>
    <w:uiPriority w:val="34"/>
    <w:qFormat/>
    <w:rsid w:val="00F35FE1"/>
    <w:pPr>
      <w:ind w:left="720"/>
      <w:contextualSpacing/>
    </w:pPr>
    <w:rPr>
      <w:rFonts w:ascii="Gill Sans for Saab" w:eastAsia="宋体" w:hAnsi="Gill Sans for Saab" w:cs="Times New Roman"/>
      <w:lang w:val="en-US"/>
    </w:rPr>
  </w:style>
  <w:style w:type="paragraph" w:customStyle="1" w:styleId="-">
    <w:name w:val="正文-表格"/>
    <w:basedOn w:val="a"/>
    <w:link w:val="-Char"/>
    <w:qFormat/>
    <w:rsid w:val="001D02E4"/>
    <w:pPr>
      <w:widowControl w:val="0"/>
      <w:spacing w:after="0" w:line="240" w:lineRule="auto"/>
      <w:jc w:val="both"/>
    </w:pPr>
    <w:rPr>
      <w:kern w:val="2"/>
      <w:sz w:val="18"/>
      <w:lang w:val="en-US" w:eastAsia="zh-CN"/>
    </w:rPr>
  </w:style>
  <w:style w:type="character" w:customStyle="1" w:styleId="-Char">
    <w:name w:val="正文-表格 Char"/>
    <w:basedOn w:val="a0"/>
    <w:link w:val="-"/>
    <w:rsid w:val="001D02E4"/>
    <w:rPr>
      <w:rFonts w:asciiTheme="minorHAnsi" w:eastAsiaTheme="minorEastAsia" w:hAnsiTheme="minorHAnsi" w:cstheme="minorBidi"/>
      <w:kern w:val="2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22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72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5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8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0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52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1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png"/><Relationship Id="rId21" Type="http://schemas.openxmlformats.org/officeDocument/2006/relationships/image" Target="media/image12.pn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63" Type="http://schemas.openxmlformats.org/officeDocument/2006/relationships/image" Target="media/image52.png"/><Relationship Id="rId68" Type="http://schemas.openxmlformats.org/officeDocument/2006/relationships/image" Target="media/image57.png"/><Relationship Id="rId84" Type="http://schemas.openxmlformats.org/officeDocument/2006/relationships/theme" Target="theme/theme1.xml"/><Relationship Id="rId16" Type="http://schemas.openxmlformats.org/officeDocument/2006/relationships/image" Target="media/image7.png"/><Relationship Id="rId11" Type="http://schemas.openxmlformats.org/officeDocument/2006/relationships/image" Target="media/image2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53" Type="http://schemas.openxmlformats.org/officeDocument/2006/relationships/image" Target="media/image42.png"/><Relationship Id="rId58" Type="http://schemas.openxmlformats.org/officeDocument/2006/relationships/image" Target="media/image47.png"/><Relationship Id="rId74" Type="http://schemas.openxmlformats.org/officeDocument/2006/relationships/image" Target="media/image63.png"/><Relationship Id="rId79" Type="http://schemas.openxmlformats.org/officeDocument/2006/relationships/image" Target="media/image68.png"/><Relationship Id="rId5" Type="http://schemas.openxmlformats.org/officeDocument/2006/relationships/settings" Target="settings.xml"/><Relationship Id="rId61" Type="http://schemas.openxmlformats.org/officeDocument/2006/relationships/image" Target="media/image50.png"/><Relationship Id="rId82" Type="http://schemas.openxmlformats.org/officeDocument/2006/relationships/header" Target="header3.xml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22" Type="http://schemas.openxmlformats.org/officeDocument/2006/relationships/image" Target="media/image13.jpe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56" Type="http://schemas.openxmlformats.org/officeDocument/2006/relationships/image" Target="media/image45.png"/><Relationship Id="rId64" Type="http://schemas.openxmlformats.org/officeDocument/2006/relationships/image" Target="media/image53.png"/><Relationship Id="rId69" Type="http://schemas.openxmlformats.org/officeDocument/2006/relationships/image" Target="media/image58.jpeg"/><Relationship Id="rId77" Type="http://schemas.openxmlformats.org/officeDocument/2006/relationships/image" Target="media/image66.png"/><Relationship Id="rId8" Type="http://schemas.openxmlformats.org/officeDocument/2006/relationships/endnotes" Target="endnotes.xml"/><Relationship Id="rId51" Type="http://schemas.openxmlformats.org/officeDocument/2006/relationships/image" Target="media/image40.png"/><Relationship Id="rId72" Type="http://schemas.openxmlformats.org/officeDocument/2006/relationships/image" Target="media/image61.png"/><Relationship Id="rId80" Type="http://schemas.openxmlformats.org/officeDocument/2006/relationships/header" Target="header1.xml"/><Relationship Id="rId3" Type="http://schemas.openxmlformats.org/officeDocument/2006/relationships/numbering" Target="numbering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oleObject" Target="embeddings/oleObject1.bin"/><Relationship Id="rId33" Type="http://schemas.openxmlformats.org/officeDocument/2006/relationships/image" Target="media/image23.png"/><Relationship Id="rId38" Type="http://schemas.openxmlformats.org/officeDocument/2006/relationships/oleObject" Target="embeddings/oleObject2.bin"/><Relationship Id="rId46" Type="http://schemas.openxmlformats.org/officeDocument/2006/relationships/image" Target="media/image35.png"/><Relationship Id="rId59" Type="http://schemas.openxmlformats.org/officeDocument/2006/relationships/image" Target="media/image48.png"/><Relationship Id="rId67" Type="http://schemas.openxmlformats.org/officeDocument/2006/relationships/image" Target="media/image56.png"/><Relationship Id="rId20" Type="http://schemas.openxmlformats.org/officeDocument/2006/relationships/image" Target="media/image11.png"/><Relationship Id="rId41" Type="http://schemas.openxmlformats.org/officeDocument/2006/relationships/image" Target="media/image30.png"/><Relationship Id="rId54" Type="http://schemas.openxmlformats.org/officeDocument/2006/relationships/image" Target="media/image43.png"/><Relationship Id="rId62" Type="http://schemas.openxmlformats.org/officeDocument/2006/relationships/image" Target="media/image51.png"/><Relationship Id="rId70" Type="http://schemas.openxmlformats.org/officeDocument/2006/relationships/image" Target="media/image59.png"/><Relationship Id="rId75" Type="http://schemas.openxmlformats.org/officeDocument/2006/relationships/image" Target="media/image64.png"/><Relationship Id="rId83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8.png"/><Relationship Id="rId57" Type="http://schemas.openxmlformats.org/officeDocument/2006/relationships/image" Target="media/image46.png"/><Relationship Id="rId10" Type="http://schemas.openxmlformats.org/officeDocument/2006/relationships/oleObject" Target="embeddings/Microsoft_Visio_2003-2010___1.vsd"/><Relationship Id="rId31" Type="http://schemas.openxmlformats.org/officeDocument/2006/relationships/image" Target="media/image21.jpeg"/><Relationship Id="rId44" Type="http://schemas.openxmlformats.org/officeDocument/2006/relationships/image" Target="media/image33.png"/><Relationship Id="rId52" Type="http://schemas.openxmlformats.org/officeDocument/2006/relationships/image" Target="media/image41.png"/><Relationship Id="rId60" Type="http://schemas.openxmlformats.org/officeDocument/2006/relationships/image" Target="media/image49.png"/><Relationship Id="rId65" Type="http://schemas.openxmlformats.org/officeDocument/2006/relationships/image" Target="media/image54.png"/><Relationship Id="rId73" Type="http://schemas.openxmlformats.org/officeDocument/2006/relationships/image" Target="media/image62.png"/><Relationship Id="rId78" Type="http://schemas.openxmlformats.org/officeDocument/2006/relationships/image" Target="media/image67.png"/><Relationship Id="rId81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image" Target="media/image1.wmf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9" Type="http://schemas.openxmlformats.org/officeDocument/2006/relationships/image" Target="media/image28.png"/><Relationship Id="rId34" Type="http://schemas.openxmlformats.org/officeDocument/2006/relationships/image" Target="media/image24.png"/><Relationship Id="rId50" Type="http://schemas.openxmlformats.org/officeDocument/2006/relationships/image" Target="media/image39.png"/><Relationship Id="rId55" Type="http://schemas.openxmlformats.org/officeDocument/2006/relationships/image" Target="media/image44.png"/><Relationship Id="rId76" Type="http://schemas.openxmlformats.org/officeDocument/2006/relationships/image" Target="media/image65.png"/><Relationship Id="rId7" Type="http://schemas.openxmlformats.org/officeDocument/2006/relationships/footnotes" Target="footnotes.xml"/><Relationship Id="rId71" Type="http://schemas.openxmlformats.org/officeDocument/2006/relationships/image" Target="media/image60.png"/><Relationship Id="rId2" Type="http://schemas.openxmlformats.org/officeDocument/2006/relationships/customXml" Target="../customXml/item2.xml"/><Relationship Id="rId29" Type="http://schemas.openxmlformats.org/officeDocument/2006/relationships/image" Target="media/image19.png"/><Relationship Id="rId24" Type="http://schemas.openxmlformats.org/officeDocument/2006/relationships/image" Target="media/image15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66" Type="http://schemas.openxmlformats.org/officeDocument/2006/relationships/image" Target="media/image5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9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9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V:\Templates\Template%20ISG%20document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54"/>
    <customShpInfo spid="_x0000_s2053"/>
    <customShpInfo spid="_x0000_s2055"/>
    <customShpInfo spid="_x0000_s2052"/>
    <customShpInfo spid="_x0000_s1033"/>
  </customShpExts>
</s:customData>
</file>

<file path=customXml/itemProps1.xml><?xml version="1.0" encoding="utf-8"?>
<ds:datastoreItem xmlns:ds="http://schemas.openxmlformats.org/officeDocument/2006/customXml" ds:itemID="{2FEFCD41-D765-422C-8E77-388A9D2B878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 ISG documents.dotx</Template>
  <TotalTime>1356</TotalTime>
  <Pages>78</Pages>
  <Words>7453</Words>
  <Characters>42483</Characters>
  <Application>Microsoft Office Word</Application>
  <DocSecurity>0</DocSecurity>
  <Lines>354</Lines>
  <Paragraphs>99</Paragraphs>
  <ScaleCrop>false</ScaleCrop>
  <Company>HP</Company>
  <LinksUpToDate>false</LinksUpToDate>
  <CharactersWithSpaces>49837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EEA Development Trends Guidelines</dc:title>
  <dc:subject/>
  <dc:creator>Lars Persson</dc:creator>
  <cp:keywords/>
  <dc:description/>
  <cp:lastModifiedBy>上官彤(DFCV东风商用车技术中心电控开发部EEA及整车电控开发室)</cp:lastModifiedBy>
  <cp:revision>5</cp:revision>
  <cp:lastPrinted>2021-01-27T13:22:00Z</cp:lastPrinted>
  <dcterms:created xsi:type="dcterms:W3CDTF">2023-10-24T07:19:00Z</dcterms:created>
  <dcterms:modified xsi:type="dcterms:W3CDTF">2024-05-10T05:31:00Z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2052-10.1.0.5603</vt:lpwstr>
  </property>
</Properties>
</file>