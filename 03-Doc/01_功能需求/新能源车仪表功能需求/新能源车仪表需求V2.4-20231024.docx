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1574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范围</w:t>
      </w:r>
    </w:p>
    <w:p w14:paraId="619DF20B" w14:textId="06D7E5A6" w:rsidR="00CA2C5F" w:rsidRDefault="001156EE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本文档适用于</w:t>
      </w:r>
      <w:r w:rsidR="00610F50">
        <w:rPr>
          <w:rFonts w:hint="eastAsia"/>
          <w:lang w:val="en-US" w:eastAsia="zh-CN"/>
        </w:rPr>
        <w:t>新能源</w:t>
      </w:r>
      <w:r w:rsidR="00B42207">
        <w:rPr>
          <w:rFonts w:hint="eastAsia"/>
          <w:lang w:val="en-US" w:eastAsia="zh-CN"/>
        </w:rPr>
        <w:t>仪表。</w:t>
      </w:r>
    </w:p>
    <w:p w14:paraId="035B8A35" w14:textId="77777777" w:rsidR="00CA2C5F" w:rsidRDefault="00B42207">
      <w:pPr>
        <w:pStyle w:val="1"/>
        <w:numPr>
          <w:ilvl w:val="0"/>
          <w:numId w:val="4"/>
        </w:numPr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系统功能介绍</w:t>
      </w:r>
    </w:p>
    <w:p w14:paraId="69D1D08B" w14:textId="77777777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功能概述</w:t>
      </w:r>
    </w:p>
    <w:p w14:paraId="313A54AA" w14:textId="15DF5C73" w:rsidR="00CA2C5F" w:rsidRDefault="00610F50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本文档涉及</w:t>
      </w:r>
      <w:r w:rsidR="00B42207">
        <w:rPr>
          <w:rFonts w:hint="eastAsia"/>
          <w:lang w:val="en-US" w:eastAsia="zh-CN"/>
        </w:rPr>
        <w:t>新能源车</w:t>
      </w:r>
      <w:r>
        <w:rPr>
          <w:rFonts w:hint="eastAsia"/>
          <w:lang w:val="en-US" w:eastAsia="zh-CN"/>
        </w:rPr>
        <w:t>（纯电、换电、氢燃料电池）</w:t>
      </w:r>
      <w:r w:rsidR="00B42207">
        <w:rPr>
          <w:rFonts w:hint="eastAsia"/>
          <w:lang w:val="en-US" w:eastAsia="zh-CN"/>
        </w:rPr>
        <w:t>的需求</w:t>
      </w:r>
      <w:r>
        <w:rPr>
          <w:rFonts w:hint="eastAsia"/>
          <w:lang w:val="en-US" w:eastAsia="zh-CN"/>
        </w:rPr>
        <w:t>，其中与燃油车相同部分见其他文档。</w:t>
      </w:r>
    </w:p>
    <w:p w14:paraId="5AD87C42" w14:textId="058CEFEB" w:rsidR="00B75BB5" w:rsidRDefault="00B75BB5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名词及缩写：</w:t>
      </w:r>
    </w:p>
    <w:p w14:paraId="25CED460" w14:textId="46562991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功能清单</w:t>
      </w:r>
    </w:p>
    <w:p w14:paraId="0AB63FD2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仪表相关功能清单如下表：</w:t>
      </w:r>
    </w:p>
    <w:tbl>
      <w:tblPr>
        <w:tblStyle w:val="af2"/>
        <w:tblW w:w="7372" w:type="dxa"/>
        <w:tblLayout w:type="fixed"/>
        <w:tblLook w:val="04A0" w:firstRow="1" w:lastRow="0" w:firstColumn="1" w:lastColumn="0" w:noHBand="0" w:noVBand="1"/>
      </w:tblPr>
      <w:tblGrid>
        <w:gridCol w:w="4296"/>
        <w:gridCol w:w="1393"/>
        <w:gridCol w:w="1683"/>
      </w:tblGrid>
      <w:tr w:rsidR="00610F50" w14:paraId="318CB4B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CBAFFB5" w14:textId="77777777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393" w:type="dxa"/>
          </w:tcPr>
          <w:p w14:paraId="0B5F00A7" w14:textId="7C9A1A9F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纯电动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7CF080DE" w14:textId="30CB894C" w:rsidR="00610F50" w:rsidRDefault="00610F50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氢燃料车</w:t>
            </w:r>
          </w:p>
        </w:tc>
      </w:tr>
      <w:tr w:rsidR="005D1B9D" w14:paraId="7A4E0869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DFEACA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电机冷却水温指示</w:t>
            </w:r>
          </w:p>
        </w:tc>
        <w:tc>
          <w:tcPr>
            <w:tcW w:w="1393" w:type="dxa"/>
          </w:tcPr>
          <w:p w14:paraId="246F72CB" w14:textId="4C47B532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E331F8C" w14:textId="56A8CA8D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F6607A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EA59A16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动力电池输出电流</w:t>
            </w:r>
          </w:p>
        </w:tc>
        <w:tc>
          <w:tcPr>
            <w:tcW w:w="1393" w:type="dxa"/>
          </w:tcPr>
          <w:p w14:paraId="53AD62BA" w14:textId="75FF29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14EDDF" w14:textId="62939AF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6C57F4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11DFE15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动力电池电压显示</w:t>
            </w:r>
          </w:p>
        </w:tc>
        <w:tc>
          <w:tcPr>
            <w:tcW w:w="1393" w:type="dxa"/>
          </w:tcPr>
          <w:p w14:paraId="59E4B1C5" w14:textId="58ED305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4D4A936" w14:textId="3DB167B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157AE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40771597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车速显示（指针和数字显示）</w:t>
            </w:r>
          </w:p>
        </w:tc>
        <w:tc>
          <w:tcPr>
            <w:tcW w:w="1393" w:type="dxa"/>
          </w:tcPr>
          <w:p w14:paraId="3D21CB9A" w14:textId="1E63BF6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38415B4" w14:textId="3584A7B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3531B72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ECD9E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两个行车界面</w:t>
            </w:r>
          </w:p>
        </w:tc>
        <w:tc>
          <w:tcPr>
            <w:tcW w:w="1393" w:type="dxa"/>
          </w:tcPr>
          <w:p w14:paraId="32661CDC" w14:textId="73B20DA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41C5EE" w14:textId="548CA36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8597EBB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650B20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READY</w:t>
            </w:r>
            <w:r>
              <w:rPr>
                <w:rFonts w:hint="eastAsia"/>
                <w:lang w:val="en-US" w:eastAsia="zh-CN"/>
              </w:rPr>
              <w:t>指示灯</w:t>
            </w:r>
          </w:p>
        </w:tc>
        <w:tc>
          <w:tcPr>
            <w:tcW w:w="1393" w:type="dxa"/>
          </w:tcPr>
          <w:p w14:paraId="1D517A2F" w14:textId="10C1E36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CB0A5E" w14:textId="126DE75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9E539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2C5FA9D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</w:t>
            </w:r>
            <w:proofErr w:type="gramStart"/>
            <w:r>
              <w:rPr>
                <w:rFonts w:hint="eastAsia"/>
                <w:lang w:val="en-US" w:eastAsia="zh-CN"/>
              </w:rPr>
              <w:t>冷却液过温</w:t>
            </w:r>
            <w:proofErr w:type="gramEnd"/>
          </w:p>
        </w:tc>
        <w:tc>
          <w:tcPr>
            <w:tcW w:w="1393" w:type="dxa"/>
          </w:tcPr>
          <w:p w14:paraId="122ADBC9" w14:textId="793EDC3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D02A79E" w14:textId="59C914A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6125C2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09D9137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电机系统故障</w:t>
            </w:r>
          </w:p>
        </w:tc>
        <w:tc>
          <w:tcPr>
            <w:tcW w:w="1393" w:type="dxa"/>
          </w:tcPr>
          <w:p w14:paraId="21A4F182" w14:textId="7B93CB8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CD9D24" w14:textId="113E649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1E5D1F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965F12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过低报警</w:t>
            </w:r>
          </w:p>
        </w:tc>
        <w:tc>
          <w:tcPr>
            <w:tcW w:w="1393" w:type="dxa"/>
          </w:tcPr>
          <w:p w14:paraId="3F763365" w14:textId="6FF2E84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6E031DD" w14:textId="4FD1D21B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B917BA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8B3B85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高压系统故障</w:t>
            </w:r>
          </w:p>
        </w:tc>
        <w:tc>
          <w:tcPr>
            <w:tcW w:w="1393" w:type="dxa"/>
          </w:tcPr>
          <w:p w14:paraId="3F6832BE" w14:textId="54C6ED73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1B36E0B" w14:textId="349E7E83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B6289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57429A5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停机报警</w:t>
            </w:r>
          </w:p>
        </w:tc>
        <w:tc>
          <w:tcPr>
            <w:tcW w:w="1393" w:type="dxa"/>
          </w:tcPr>
          <w:p w14:paraId="20270FAC" w14:textId="6E902B0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127535F" w14:textId="1B6F83F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D45F631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3403B3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高压电池故障</w:t>
            </w:r>
          </w:p>
        </w:tc>
        <w:tc>
          <w:tcPr>
            <w:tcW w:w="1393" w:type="dxa"/>
          </w:tcPr>
          <w:p w14:paraId="7860172D" w14:textId="2BCF3B4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22B96D3" w14:textId="15910B0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3A178D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02A8F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电机系统过温</w:t>
            </w:r>
          </w:p>
        </w:tc>
        <w:tc>
          <w:tcPr>
            <w:tcW w:w="1393" w:type="dxa"/>
          </w:tcPr>
          <w:p w14:paraId="7C6DADDC" w14:textId="4821F25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118EC9C" w14:textId="1966162E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4548D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3A6783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高压电池断开</w:t>
            </w:r>
          </w:p>
        </w:tc>
        <w:tc>
          <w:tcPr>
            <w:tcW w:w="1393" w:type="dxa"/>
          </w:tcPr>
          <w:p w14:paraId="0C7B9E2A" w14:textId="595A4AB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5F3A83" w14:textId="16B3D83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A948F28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AC8466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DC-DC</w:t>
            </w:r>
            <w:r>
              <w:rPr>
                <w:rFonts w:hint="eastAsia"/>
                <w:lang w:val="en-US" w:eastAsia="zh-CN"/>
              </w:rPr>
              <w:t>故障</w:t>
            </w:r>
          </w:p>
        </w:tc>
        <w:tc>
          <w:tcPr>
            <w:tcW w:w="1393" w:type="dxa"/>
          </w:tcPr>
          <w:p w14:paraId="364FE845" w14:textId="77F061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040A206" w14:textId="7D6F6A5A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34DB84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044B63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驱动功率限制</w:t>
            </w:r>
          </w:p>
        </w:tc>
        <w:tc>
          <w:tcPr>
            <w:tcW w:w="1393" w:type="dxa"/>
          </w:tcPr>
          <w:p w14:paraId="1E5F725A" w14:textId="5BE33A2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71031A7" w14:textId="328E765C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27771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7A421A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电池充电指示</w:t>
            </w:r>
          </w:p>
        </w:tc>
        <w:tc>
          <w:tcPr>
            <w:tcW w:w="1393" w:type="dxa"/>
          </w:tcPr>
          <w:p w14:paraId="3880313D" w14:textId="373B9D0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EAC3985" w14:textId="4EB2B2B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D8F6CD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51063A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高压电池高温报警</w:t>
            </w:r>
          </w:p>
        </w:tc>
        <w:tc>
          <w:tcPr>
            <w:tcW w:w="1393" w:type="dxa"/>
          </w:tcPr>
          <w:p w14:paraId="442760F8" w14:textId="0502DBE0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0CCD836" w14:textId="28EDC18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036CC0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24ED95B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空压机故障</w:t>
            </w:r>
          </w:p>
        </w:tc>
        <w:tc>
          <w:tcPr>
            <w:tcW w:w="1393" w:type="dxa"/>
          </w:tcPr>
          <w:p w14:paraId="1ADAB90E" w14:textId="59B9CFC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5F557D2" w14:textId="35BFD1A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CF22B9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13D55D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充电枪连接指示</w:t>
            </w:r>
          </w:p>
        </w:tc>
        <w:tc>
          <w:tcPr>
            <w:tcW w:w="1393" w:type="dxa"/>
          </w:tcPr>
          <w:p w14:paraId="3A3FF5CB" w14:textId="4865EAD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12451C" w14:textId="53FA093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E2F1C2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180548A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电机功率</w:t>
            </w:r>
          </w:p>
        </w:tc>
        <w:tc>
          <w:tcPr>
            <w:tcW w:w="1393" w:type="dxa"/>
          </w:tcPr>
          <w:p w14:paraId="255FB819" w14:textId="08EF7EF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33833FB" w14:textId="42C547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5854D34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705789D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驱动功率</w:t>
            </w:r>
          </w:p>
        </w:tc>
        <w:tc>
          <w:tcPr>
            <w:tcW w:w="1393" w:type="dxa"/>
          </w:tcPr>
          <w:p w14:paraId="2D93CFC7" w14:textId="66E5C3E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950B5A1" w14:textId="642654E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CEC52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93B2DC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小计电耗</w:t>
            </w:r>
          </w:p>
        </w:tc>
        <w:tc>
          <w:tcPr>
            <w:tcW w:w="1393" w:type="dxa"/>
          </w:tcPr>
          <w:p w14:paraId="242CA460" w14:textId="31FCC44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E5902D6" w14:textId="1A96BF11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40E1C4E0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26D405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累计电耗</w:t>
            </w:r>
          </w:p>
        </w:tc>
        <w:tc>
          <w:tcPr>
            <w:tcW w:w="1393" w:type="dxa"/>
          </w:tcPr>
          <w:p w14:paraId="36E2107B" w14:textId="490248B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044AB3D6" w14:textId="5FAACF5D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311344D3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04A9EB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平均电耗</w:t>
            </w:r>
          </w:p>
        </w:tc>
        <w:tc>
          <w:tcPr>
            <w:tcW w:w="1393" w:type="dxa"/>
          </w:tcPr>
          <w:p w14:paraId="0709A387" w14:textId="77AD1A94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39B6B38F" w14:textId="199F1587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</w:tr>
      <w:tr w:rsidR="005D1B9D" w14:paraId="12F3EA9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4B441E41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小计氢耗</w:t>
            </w:r>
          </w:p>
        </w:tc>
        <w:tc>
          <w:tcPr>
            <w:tcW w:w="1393" w:type="dxa"/>
          </w:tcPr>
          <w:p w14:paraId="1BF6DE1C" w14:textId="5FBB555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0F498805" w14:textId="17D3307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1BE4056F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27B038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累计氢耗</w:t>
            </w:r>
          </w:p>
        </w:tc>
        <w:tc>
          <w:tcPr>
            <w:tcW w:w="1393" w:type="dxa"/>
          </w:tcPr>
          <w:p w14:paraId="4CC19CCD" w14:textId="30C67DC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4437B75" w14:textId="68B39756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E508214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15B12335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平均氢耗</w:t>
            </w:r>
          </w:p>
        </w:tc>
        <w:tc>
          <w:tcPr>
            <w:tcW w:w="1393" w:type="dxa"/>
          </w:tcPr>
          <w:p w14:paraId="0B1B857A" w14:textId="49D53F1F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A05E5A" w14:textId="3AA9472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404E1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19B1BE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SOC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1393" w:type="dxa"/>
          </w:tcPr>
          <w:p w14:paraId="5546EB17" w14:textId="10405A85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56891559" w14:textId="39DC58C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A0B0D0E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2A435ADA" w14:textId="5530A7F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电机转速</w:t>
            </w:r>
          </w:p>
        </w:tc>
        <w:tc>
          <w:tcPr>
            <w:tcW w:w="1393" w:type="dxa"/>
          </w:tcPr>
          <w:p w14:paraId="7F503C06" w14:textId="0FDD575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50132E9" w14:textId="1CB5A38E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62CF00A4" w14:textId="77777777" w:rsidTr="00610F50">
        <w:trPr>
          <w:trHeight w:val="88"/>
        </w:trPr>
        <w:tc>
          <w:tcPr>
            <w:tcW w:w="4296" w:type="dxa"/>
            <w:shd w:val="clear" w:color="auto" w:fill="auto"/>
          </w:tcPr>
          <w:p w14:paraId="2500A808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REESS</w:t>
            </w:r>
            <w:r>
              <w:rPr>
                <w:rFonts w:hint="eastAsia"/>
                <w:lang w:val="en-US" w:eastAsia="zh-CN"/>
              </w:rPr>
              <w:t>热事件报警</w:t>
            </w:r>
          </w:p>
        </w:tc>
        <w:tc>
          <w:tcPr>
            <w:tcW w:w="1393" w:type="dxa"/>
          </w:tcPr>
          <w:p w14:paraId="7546AEF7" w14:textId="396B7E57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253AFB7F" w14:textId="441BB04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08D944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3A5874B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剩余充电时间</w:t>
            </w:r>
          </w:p>
        </w:tc>
        <w:tc>
          <w:tcPr>
            <w:tcW w:w="1393" w:type="dxa"/>
          </w:tcPr>
          <w:p w14:paraId="7EC7EBE0" w14:textId="6BDAA71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E8146FF" w14:textId="33B340C1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69CE2A5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27E5A8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lastRenderedPageBreak/>
              <w:t>W</w:t>
            </w:r>
            <w:r>
              <w:rPr>
                <w:rFonts w:hint="eastAsia"/>
                <w:lang w:val="en-US" w:eastAsia="zh-CN"/>
              </w:rPr>
              <w:t>arning</w:t>
            </w:r>
            <w:r>
              <w:rPr>
                <w:rFonts w:hint="eastAsia"/>
                <w:lang w:val="en-US" w:eastAsia="zh-CN"/>
              </w:rPr>
              <w:t>报警</w:t>
            </w:r>
          </w:p>
        </w:tc>
        <w:tc>
          <w:tcPr>
            <w:tcW w:w="1393" w:type="dxa"/>
          </w:tcPr>
          <w:p w14:paraId="5A9A6BA6" w14:textId="3E4A3018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4630AAA" w14:textId="56B0E051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C3E48CC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6BAF97F9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干燥器加热指示</w:t>
            </w:r>
          </w:p>
        </w:tc>
        <w:tc>
          <w:tcPr>
            <w:tcW w:w="1393" w:type="dxa"/>
          </w:tcPr>
          <w:p w14:paraId="0E6E6646" w14:textId="3F23EED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4A6628F6" w14:textId="7120B28B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2F9CF997" w14:textId="77777777" w:rsidTr="00610F50">
        <w:trPr>
          <w:trHeight w:val="152"/>
        </w:trPr>
        <w:tc>
          <w:tcPr>
            <w:tcW w:w="4296" w:type="dxa"/>
            <w:shd w:val="clear" w:color="auto" w:fill="auto"/>
          </w:tcPr>
          <w:p w14:paraId="0C7B9560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蓄电池开关指示</w:t>
            </w:r>
          </w:p>
        </w:tc>
        <w:tc>
          <w:tcPr>
            <w:tcW w:w="1393" w:type="dxa"/>
          </w:tcPr>
          <w:p w14:paraId="570535EE" w14:textId="608EC469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1E407D" w14:textId="3C5654EF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E2B5831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41FEB33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燃料电池系统故障</w:t>
            </w:r>
          </w:p>
        </w:tc>
        <w:tc>
          <w:tcPr>
            <w:tcW w:w="1393" w:type="dxa"/>
          </w:tcPr>
          <w:p w14:paraId="67DDD1BE" w14:textId="70B5D026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478ED918" w14:textId="7DF2D4E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37F7E67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E32DE8" w14:textId="77777777" w:rsidR="005D1B9D" w:rsidRDefault="005D1B9D" w:rsidP="005D1B9D">
            <w:pPr>
              <w:pStyle w:val="3"/>
              <w:numPr>
                <w:ilvl w:val="0"/>
                <w:numId w:val="0"/>
              </w:numPr>
              <w:spacing w:before="0"/>
              <w:rPr>
                <w:lang w:eastAsia="zh-CN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lang w:val="en-US" w:eastAsia="zh-CN"/>
              </w:rPr>
              <w:t>料电池冷却液温度过高报警</w:t>
            </w:r>
          </w:p>
        </w:tc>
        <w:tc>
          <w:tcPr>
            <w:tcW w:w="1393" w:type="dxa"/>
          </w:tcPr>
          <w:p w14:paraId="5E8D2805" w14:textId="1F393513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796522E0" w14:textId="43C458BD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470D9198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3C51E74F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</w:t>
            </w:r>
            <w:r>
              <w:rPr>
                <w:rFonts w:hint="eastAsia"/>
                <w:lang w:val="en-US" w:eastAsia="zh-CN"/>
              </w:rPr>
              <w:t>泄露报警</w:t>
            </w:r>
          </w:p>
        </w:tc>
        <w:tc>
          <w:tcPr>
            <w:tcW w:w="1393" w:type="dxa"/>
          </w:tcPr>
          <w:p w14:paraId="4106263C" w14:textId="46E18824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2D238762" w14:textId="68452E17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7D38822C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E9749A2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</w:t>
            </w:r>
            <w:r>
              <w:rPr>
                <w:rFonts w:hint="eastAsia"/>
                <w:lang w:val="en-US" w:eastAsia="zh-CN"/>
              </w:rPr>
              <w:t>SOC</w:t>
            </w:r>
          </w:p>
        </w:tc>
        <w:tc>
          <w:tcPr>
            <w:tcW w:w="1393" w:type="dxa"/>
          </w:tcPr>
          <w:p w14:paraId="22C6258B" w14:textId="46A8953B" w:rsidR="005D1B9D" w:rsidRDefault="005D1B9D" w:rsidP="005D1B9D">
            <w:pPr>
              <w:spacing w:after="0"/>
              <w:rPr>
                <w:lang w:val="en-US" w:eastAsia="zh-CN"/>
              </w:rPr>
            </w:pPr>
          </w:p>
        </w:tc>
        <w:tc>
          <w:tcPr>
            <w:tcW w:w="1683" w:type="dxa"/>
            <w:shd w:val="clear" w:color="auto" w:fill="auto"/>
          </w:tcPr>
          <w:p w14:paraId="3CF0CEC0" w14:textId="23F5ABA2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DB4E16F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7BE6DDCC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模式显示</w:t>
            </w:r>
          </w:p>
        </w:tc>
        <w:tc>
          <w:tcPr>
            <w:tcW w:w="1393" w:type="dxa"/>
          </w:tcPr>
          <w:p w14:paraId="2492E002" w14:textId="7FFE718A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62D7D936" w14:textId="269B081C" w:rsidR="005D1B9D" w:rsidRDefault="005D1B9D" w:rsidP="005D1B9D">
            <w:pPr>
              <w:spacing w:after="0"/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:rsidR="005D1B9D" w14:paraId="07804CF6" w14:textId="77777777" w:rsidTr="00610F50">
        <w:trPr>
          <w:trHeight w:val="152"/>
        </w:trPr>
        <w:tc>
          <w:tcPr>
            <w:tcW w:w="4296" w:type="dxa"/>
            <w:shd w:val="clear" w:color="auto" w:fill="auto"/>
            <w:vAlign w:val="center"/>
          </w:tcPr>
          <w:p w14:paraId="6F39199E" w14:textId="77777777" w:rsidR="005D1B9D" w:rsidRDefault="005D1B9D" w:rsidP="005D1B9D"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换电控制器故障</w:t>
            </w:r>
          </w:p>
        </w:tc>
        <w:tc>
          <w:tcPr>
            <w:tcW w:w="1393" w:type="dxa"/>
          </w:tcPr>
          <w:p w14:paraId="2528E96D" w14:textId="395FB04F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1683" w:type="dxa"/>
            <w:shd w:val="clear" w:color="auto" w:fill="auto"/>
          </w:tcPr>
          <w:p w14:paraId="7C98A85F" w14:textId="26FBA6C2" w:rsidR="005D1B9D" w:rsidRDefault="005D1B9D" w:rsidP="005D1B9D">
            <w:pPr>
              <w:spacing w:after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60152400" w14:textId="77777777" w:rsidR="00CA2C5F" w:rsidRDefault="00CA2C5F">
      <w:pPr>
        <w:spacing w:after="0"/>
        <w:rPr>
          <w:lang w:val="en-US" w:eastAsia="zh-CN"/>
        </w:rPr>
      </w:pPr>
    </w:p>
    <w:p w14:paraId="2612FB67" w14:textId="4E7FB60D" w:rsidR="00CA2C5F" w:rsidRDefault="00B42207">
      <w:pPr>
        <w:pStyle w:val="2"/>
        <w:spacing w:before="0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 xml:space="preserve"> </w:t>
      </w:r>
      <w:r>
        <w:rPr>
          <w:rFonts w:ascii="Arial" w:hAnsi="Arial" w:cs="Arial" w:hint="eastAsia"/>
          <w:lang w:val="en-US" w:eastAsia="zh-CN"/>
        </w:rPr>
        <w:t>整车总线网络拓扑</w:t>
      </w:r>
    </w:p>
    <w:p w14:paraId="41436B5F" w14:textId="77777777" w:rsidR="00CA2C5F" w:rsidRDefault="00B42207"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 xml:space="preserve">      </w:t>
      </w:r>
      <w:r>
        <w:object w:dxaOrig="6612" w:dyaOrig="8040" w14:anchorId="5FDF41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6pt;height:402pt" o:ole="">
            <v:imagedata r:id="rId9" o:title=""/>
          </v:shape>
          <o:OLEObject Type="Embed" ProgID="Visio.Drawing.11" ShapeID="_x0000_i1025" DrawAspect="Content" ObjectID="_1759750729" r:id="rId10"/>
        </w:object>
      </w:r>
    </w:p>
    <w:p w14:paraId="527AE3E4" w14:textId="77777777" w:rsidR="00CA2C5F" w:rsidRDefault="00B42207">
      <w:pPr>
        <w:spacing w:after="0"/>
        <w:ind w:firstLineChars="700" w:firstLine="154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lang w:val="en-US" w:eastAsia="zh-CN"/>
        </w:rPr>
        <w:t>氢燃料拓扑结构</w:t>
      </w:r>
    </w:p>
    <w:p w14:paraId="23220F1A" w14:textId="54412200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3DFB27B2" wp14:editId="5CA33AC9">
            <wp:extent cx="5472000" cy="5863324"/>
            <wp:effectExtent l="0" t="0" r="0" b="0"/>
            <wp:docPr id="236" name="图片 236" descr="E:\a仪表开发\氢燃料电池项目\网络拓扑及源地址-新能源\TE81-20210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a仪表开发\氢燃料电池项目\网络拓扑及源地址-新能源\TE81-202106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A1489" w14:textId="465E7E51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lang w:val="en-US" w:eastAsia="zh-CN"/>
        </w:rPr>
        <w:t>换电车网络拓扑</w:t>
      </w:r>
    </w:p>
    <w:p w14:paraId="2C12AED8" w14:textId="049079D2" w:rsidR="00B36F2B" w:rsidRDefault="00B36F2B" w:rsidP="00B36F2B">
      <w:pPr>
        <w:spacing w:after="0"/>
        <w:jc w:val="center"/>
        <w:rPr>
          <w:lang w:val="en-US" w:eastAsia="zh-CN"/>
        </w:rPr>
      </w:pPr>
      <w:r w:rsidRPr="00B36F2B">
        <w:rPr>
          <w:noProof/>
          <w:lang w:val="en-US" w:eastAsia="zh-CN"/>
        </w:rPr>
        <w:lastRenderedPageBreak/>
        <w:drawing>
          <wp:inline distT="0" distB="0" distL="0" distR="0" wp14:anchorId="5EFF487D" wp14:editId="39F17AB0">
            <wp:extent cx="5292000" cy="5439000"/>
            <wp:effectExtent l="0" t="0" r="0" b="0"/>
            <wp:docPr id="237" name="图片 237" descr="E:\a仪表开发\氢燃料电池项目\网络拓扑及源地址-新能源\KT8Alu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a仪表开发\氢燃料电池项目\网络拓扑及源地址-新能源\KT8Alu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54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BF88" w14:textId="7FC0BB16" w:rsidR="00B36F2B" w:rsidRDefault="00B36F2B" w:rsidP="00B36F2B">
      <w:pPr>
        <w:spacing w:after="0"/>
        <w:ind w:firstLineChars="700" w:firstLine="154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纯电动网络拓扑</w:t>
      </w:r>
    </w:p>
    <w:p w14:paraId="4F858D80" w14:textId="77777777" w:rsidR="00CA2C5F" w:rsidRDefault="00B42207">
      <w:pPr>
        <w:pStyle w:val="2"/>
      </w:pPr>
      <w:r>
        <w:t>PIN</w:t>
      </w:r>
      <w:proofErr w:type="spellStart"/>
      <w:r>
        <w:t>脚定义</w:t>
      </w:r>
      <w:proofErr w:type="spellEnd"/>
    </w:p>
    <w:p w14:paraId="792F9A9E" w14:textId="47E0282F" w:rsidR="001156EE" w:rsidRPr="004E67E9" w:rsidRDefault="001156EE" w:rsidP="001156EE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 w:rsidR="00A35C03">
        <w:rPr>
          <w:rFonts w:hint="eastAsia"/>
          <w:lang w:val="en-US" w:eastAsia="zh-CN"/>
        </w:rPr>
        <w:t xml:space="preserve"> </w:t>
      </w:r>
      <w:r w:rsidR="00A35C03">
        <w:rPr>
          <w:lang w:val="en-US" w:eastAsia="zh-CN"/>
        </w:rPr>
        <w:t>7</w:t>
      </w:r>
      <w:r w:rsidR="00A35C03"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693"/>
        <w:gridCol w:w="4389"/>
      </w:tblGrid>
      <w:tr w:rsidR="001156EE" w:rsidRPr="004E67E9" w14:paraId="345A3D9A" w14:textId="77777777" w:rsidTr="00C61A0C">
        <w:trPr>
          <w:trHeight w:val="333"/>
        </w:trPr>
        <w:tc>
          <w:tcPr>
            <w:tcW w:w="2552" w:type="dxa"/>
            <w:shd w:val="clear" w:color="auto" w:fill="D9D9D9"/>
            <w:noWrap/>
            <w:vAlign w:val="center"/>
            <w:hideMark/>
          </w:tcPr>
          <w:p w14:paraId="324B978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型号</w:t>
            </w:r>
            <w:proofErr w:type="spellEnd"/>
          </w:p>
        </w:tc>
        <w:tc>
          <w:tcPr>
            <w:tcW w:w="2693" w:type="dxa"/>
            <w:shd w:val="clear" w:color="auto" w:fill="D9D9D9"/>
            <w:noWrap/>
            <w:vAlign w:val="center"/>
            <w:hideMark/>
          </w:tcPr>
          <w:p w14:paraId="190036A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仪表端</w:t>
            </w:r>
            <w:proofErr w:type="spellEnd"/>
          </w:p>
        </w:tc>
        <w:tc>
          <w:tcPr>
            <w:tcW w:w="4389" w:type="dxa"/>
            <w:shd w:val="clear" w:color="auto" w:fill="D9D9D9"/>
            <w:vAlign w:val="center"/>
          </w:tcPr>
          <w:p w14:paraId="383DC2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备注</w:t>
            </w:r>
            <w:proofErr w:type="spellEnd"/>
          </w:p>
        </w:tc>
      </w:tr>
      <w:tr w:rsidR="001156EE" w:rsidRPr="004E67E9" w14:paraId="17DC9780" w14:textId="77777777" w:rsidTr="00C61A0C">
        <w:trPr>
          <w:trHeight w:val="281"/>
        </w:trPr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FA05C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1</w:t>
            </w:r>
            <w:r w:rsidRPr="004E67E9">
              <w:rPr>
                <w:rFonts w:ascii="Calibri" w:hAnsi="Calibri" w:cs="宋体"/>
              </w:rPr>
              <w:t>（</w:t>
            </w:r>
            <w:r w:rsidRPr="004E67E9">
              <w:rPr>
                <w:rFonts w:ascii="Calibri" w:hAnsi="Calibri" w:cs="宋体"/>
              </w:rPr>
              <w:t>A</w:t>
            </w:r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14:paraId="06BC6C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175977-2</w:t>
            </w:r>
          </w:p>
        </w:tc>
        <w:tc>
          <w:tcPr>
            <w:tcW w:w="4389" w:type="dxa"/>
            <w:vAlign w:val="center"/>
          </w:tcPr>
          <w:p w14:paraId="0589F08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36PIN</w:t>
            </w:r>
          </w:p>
        </w:tc>
      </w:tr>
      <w:tr w:rsidR="001156EE" w:rsidRPr="004E67E9" w14:paraId="7615BD7F" w14:textId="77777777" w:rsidTr="00C61A0C">
        <w:trPr>
          <w:trHeight w:val="257"/>
        </w:trPr>
        <w:tc>
          <w:tcPr>
            <w:tcW w:w="2552" w:type="dxa"/>
            <w:shd w:val="clear" w:color="auto" w:fill="auto"/>
            <w:noWrap/>
            <w:vAlign w:val="center"/>
          </w:tcPr>
          <w:p w14:paraId="04ACCF0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2 (B)</w:t>
            </w:r>
            <w:r w:rsidRPr="004E67E9">
              <w:rPr>
                <w:rFonts w:ascii="Calibri" w:hAnsi="Calibri" w:cs="宋体"/>
              </w:rPr>
              <w:t>（</w:t>
            </w:r>
            <w:proofErr w:type="spellStart"/>
            <w:r w:rsidRPr="004E67E9">
              <w:rPr>
                <w:rFonts w:ascii="Calibri" w:hAnsi="Calibri" w:cs="宋体"/>
              </w:rPr>
              <w:t>增加</w:t>
            </w:r>
            <w:proofErr w:type="spellEnd"/>
            <w:r w:rsidRPr="004E67E9">
              <w:rPr>
                <w:rFonts w:ascii="Calibri" w:hAnsi="Calibri" w:cs="宋体"/>
              </w:rPr>
              <w:t>）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48F55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174977-2</w:t>
            </w:r>
          </w:p>
        </w:tc>
        <w:tc>
          <w:tcPr>
            <w:tcW w:w="4389" w:type="dxa"/>
            <w:vAlign w:val="center"/>
          </w:tcPr>
          <w:p w14:paraId="39C92ED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20PIN</w:t>
            </w:r>
          </w:p>
        </w:tc>
      </w:tr>
      <w:tr w:rsidR="001156EE" w:rsidRPr="004E67E9" w14:paraId="24FD210D" w14:textId="77777777" w:rsidTr="00C61A0C">
        <w:trPr>
          <w:trHeight w:val="262"/>
        </w:trPr>
        <w:tc>
          <w:tcPr>
            <w:tcW w:w="2552" w:type="dxa"/>
            <w:shd w:val="clear" w:color="auto" w:fill="auto"/>
            <w:noWrap/>
            <w:vAlign w:val="center"/>
          </w:tcPr>
          <w:p w14:paraId="3B13AC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proofErr w:type="spellStart"/>
            <w:r w:rsidRPr="004E67E9">
              <w:rPr>
                <w:rFonts w:ascii="Calibri" w:hAnsi="Calibri" w:cs="宋体"/>
              </w:rPr>
              <w:t>接插件</w:t>
            </w:r>
            <w:proofErr w:type="spellEnd"/>
            <w:r w:rsidRPr="004E67E9">
              <w:rPr>
                <w:rFonts w:ascii="Calibri" w:hAnsi="Calibri" w:cs="宋体"/>
              </w:rPr>
              <w:t>3 (C)</w:t>
            </w:r>
          </w:p>
        </w:tc>
        <w:tc>
          <w:tcPr>
            <w:tcW w:w="2693" w:type="dxa"/>
            <w:shd w:val="clear" w:color="auto" w:fill="auto"/>
            <w:noWrap/>
            <w:vAlign w:val="center"/>
          </w:tcPr>
          <w:p w14:paraId="7CCC50D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AMP 174979-2</w:t>
            </w:r>
          </w:p>
        </w:tc>
        <w:tc>
          <w:tcPr>
            <w:tcW w:w="4389" w:type="dxa"/>
            <w:vAlign w:val="center"/>
          </w:tcPr>
          <w:p w14:paraId="4545E20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</w:rPr>
            </w:pPr>
            <w:r w:rsidRPr="004E67E9">
              <w:rPr>
                <w:rFonts w:ascii="Calibri" w:hAnsi="Calibri" w:cs="宋体"/>
              </w:rPr>
              <w:t>24PIN</w:t>
            </w:r>
          </w:p>
        </w:tc>
      </w:tr>
    </w:tbl>
    <w:p w14:paraId="1DE9C8E4" w14:textId="77777777" w:rsidR="001156EE" w:rsidRPr="004E67E9" w:rsidRDefault="001156EE" w:rsidP="001156EE">
      <w:pPr>
        <w:spacing w:beforeLines="50" w:before="120"/>
        <w:rPr>
          <w:rFonts w:ascii="Calibri" w:hAnsi="Calibri" w:cs="Calibri"/>
          <w:bCs/>
          <w:caps/>
          <w:szCs w:val="20"/>
        </w:rPr>
      </w:pPr>
      <w:proofErr w:type="spellStart"/>
      <w:r w:rsidRPr="004E67E9">
        <w:rPr>
          <w:rFonts w:ascii="Calibri" w:hAnsi="Calibri" w:cs="Calibri"/>
          <w:bCs/>
          <w:caps/>
          <w:szCs w:val="20"/>
        </w:rPr>
        <w:t>接插件管脚定义</w:t>
      </w:r>
      <w:proofErr w:type="spellEnd"/>
      <w:r w:rsidRPr="004E67E9">
        <w:rPr>
          <w:rFonts w:ascii="Calibri" w:hAnsi="Calibri" w:cs="Calibri"/>
          <w:bCs/>
          <w:caps/>
          <w:szCs w:val="20"/>
        </w:rPr>
        <w:t>：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417"/>
        <w:gridCol w:w="709"/>
        <w:gridCol w:w="992"/>
        <w:gridCol w:w="1611"/>
        <w:gridCol w:w="1791"/>
      </w:tblGrid>
      <w:tr w:rsidR="001156EE" w:rsidRPr="004E67E9" w14:paraId="51F7894F" w14:textId="77777777" w:rsidTr="00C61A0C">
        <w:trPr>
          <w:trHeight w:val="663"/>
        </w:trPr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14:paraId="2CCC8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3E2965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PIN</w:t>
            </w: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脚定义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  <w:hideMark/>
          </w:tcPr>
          <w:p w14:paraId="5537D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属性</w:t>
            </w:r>
            <w:proofErr w:type="spell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5AA33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端口</w:t>
            </w:r>
            <w:proofErr w:type="spellEnd"/>
          </w:p>
          <w:p w14:paraId="4318F5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2F81F5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信号</w:t>
            </w:r>
            <w:proofErr w:type="spellEnd"/>
          </w:p>
          <w:p w14:paraId="27C411E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hideMark/>
          </w:tcPr>
          <w:p w14:paraId="27EFF3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电压或电流</w:t>
            </w:r>
            <w:proofErr w:type="spellEnd"/>
          </w:p>
          <w:p w14:paraId="3B690FB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范围</w:t>
            </w:r>
            <w:proofErr w:type="spellEnd"/>
          </w:p>
        </w:tc>
        <w:tc>
          <w:tcPr>
            <w:tcW w:w="1791" w:type="dxa"/>
            <w:shd w:val="clear" w:color="auto" w:fill="D9D9D9" w:themeFill="background1" w:themeFillShade="D9"/>
            <w:vAlign w:val="center"/>
            <w:hideMark/>
          </w:tcPr>
          <w:p w14:paraId="488C85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b/>
                <w:bCs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b/>
                <w:bCs/>
                <w:sz w:val="18"/>
                <w:szCs w:val="18"/>
              </w:rPr>
              <w:t>备注</w:t>
            </w:r>
            <w:proofErr w:type="spellEnd"/>
          </w:p>
        </w:tc>
      </w:tr>
      <w:tr w:rsidR="001156EE" w:rsidRPr="004E67E9" w14:paraId="240CA6F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05B6D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E7FAE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65A22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D0A31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0E17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69AA0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51DD1F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205CF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6EB2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5B4E9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86C702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316D1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7771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A495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9B64F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6CB46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3FBCB0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DA99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ADBA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3A391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4AC040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622C1D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72BA9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3525DB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52B2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2A08B4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40CE6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E4918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4B07C6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A06A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2312B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AC9EC4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9E17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A5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7A50ED5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AED7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79818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F8621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3D80F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2C857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AC78CE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7B43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A6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56CD03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120053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933A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330DA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9A0846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E046C9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A5943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475CAB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EFBDC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空滤堵塞报警开关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95064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C2EF0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FC8B4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1AFFF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7D7CB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9EB14D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33986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169CD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驾驶室锁止不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到位报警开关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F7E9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BB8A0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E71B0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0576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A494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FE5D0D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8B5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DC07E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司机测安全带指示开关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CBBE0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EA3EC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C4310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9AE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F166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23C4A7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8A0E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16A168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EFCAE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47FC2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BA11DC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009C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56DD97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EBCB93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00F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C37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2F4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5EF86C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6C769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B0F57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921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0FEDAA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1A47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0442E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89A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F1E1E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E0C2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BA5F2C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5F0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4C707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168CB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A13</w:t>
            </w:r>
          </w:p>
        </w:tc>
        <w:tc>
          <w:tcPr>
            <w:tcW w:w="2552" w:type="dxa"/>
            <w:shd w:val="clear" w:color="auto" w:fill="auto"/>
            <w:noWrap/>
            <w:vAlign w:val="center"/>
          </w:tcPr>
          <w:p w14:paraId="281FFD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6E5B4E3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FD49E0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BE2FF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D4288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</w:tcPr>
          <w:p w14:paraId="0C6FB6D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7DBB3B2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839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CD18AE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-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（预留，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CAN</w:t>
            </w: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  <w:lang w:eastAsia="zh-CN"/>
              </w:rPr>
              <w:t>屏蔽）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DC9D3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b/>
                <w:bCs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C38F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35F058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F62D3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66D9B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A94633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2D993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FFC55D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E76DA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9F905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71DB5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F92C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82410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84D90B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AF7E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C9BFE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CAN2-M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8DC8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5254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27DF00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6F18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514C17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0B44B91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B4E0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01713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蓄电池电源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+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48A28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8F2F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916109B" w14:textId="77777777" w:rsidR="001156EE" w:rsidRPr="004E67E9" w:rsidRDefault="001156EE" w:rsidP="00C61A0C">
            <w:pPr>
              <w:spacing w:after="0"/>
              <w:rPr>
                <w:rFonts w:ascii="Calibri" w:hAnsi="Calibri"/>
                <w:strike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trike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E880BA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433335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常电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9D5020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7D7B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A18</w:t>
            </w:r>
          </w:p>
        </w:tc>
        <w:tc>
          <w:tcPr>
            <w:tcW w:w="2552" w:type="dxa"/>
            <w:shd w:val="clear" w:color="auto" w:fill="auto"/>
            <w:noWrap/>
          </w:tcPr>
          <w:p w14:paraId="76EC372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VECU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控制电源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（仪表电源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 w:cs="Arial" w:hint="eastAsia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417" w:type="dxa"/>
            <w:shd w:val="clear" w:color="auto" w:fill="auto"/>
            <w:noWrap/>
          </w:tcPr>
          <w:p w14:paraId="5F0DCFE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 w:hint="eastAsia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hideMark/>
          </w:tcPr>
          <w:p w14:paraId="2FECC16E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hideMark/>
          </w:tcPr>
          <w:p w14:paraId="28C578DF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</w:tcPr>
          <w:p w14:paraId="3ABAC9A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</w:tcPr>
          <w:p w14:paraId="2AD789FA" w14:textId="77777777" w:rsidR="001156EE" w:rsidRPr="004E67E9" w:rsidRDefault="001156EE" w:rsidP="00C61A0C">
            <w:pPr>
              <w:spacing w:after="0"/>
              <w:jc w:val="center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680F9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BBA7F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926F4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仪表电源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+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on</w:t>
            </w:r>
            <w:proofErr w:type="gramStart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档</w:t>
            </w:r>
            <w:proofErr w:type="gramEnd"/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电源）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6739AD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0871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B050E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C181D7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2FF8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ON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档电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 </w:t>
            </w:r>
          </w:p>
        </w:tc>
      </w:tr>
      <w:tr w:rsidR="001156EE" w:rsidRPr="004E67E9" w14:paraId="25A05CB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62ABB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0732D7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DA41C7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E449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D2AF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0A06AD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52FCB8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DC87F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112A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19D0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仪表电源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6F014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地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A90682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0F8102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78FC72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1D75A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CFB328D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C1FBF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FEB16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干燥器开关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8B9F8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7359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32CF5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497B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F230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A54CA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BCF37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9688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空气悬架开关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4FEEB3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9191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577F4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5EAACF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FB10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04223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7B48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C8C39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浮动桥报警开关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828B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38C1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55DBF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88D7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F04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56972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CA173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BB33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燃油预热开关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546F39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FB9A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86BDE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46F4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61E2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A97CB2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AF117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1D425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充电指示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385BF1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FFDE5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02AB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7137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678927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667620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587A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94ED5A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6769F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A5924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8C952E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E7E40A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C8263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  <w:p w14:paraId="212033D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车身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6B7161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  <w:p w14:paraId="77B06D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C546E8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727D1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DAE2E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34C25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10F57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AA609A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ECE598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D4DCA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6681493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2158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0502BA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CAN1-M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EA7E2F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9B9E44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B7788D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CA06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（预留终端电阻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120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欧姆）</w:t>
            </w:r>
            <w:r w:rsidRPr="004E67E9">
              <w:rPr>
                <w:rFonts w:ascii="Calibri" w:hAnsi="Calibri" w:cs="Arial"/>
                <w:color w:val="FF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85D187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PCB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上事先与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CAN-H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连接，后根据整车需要再通过外部整车线束与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CAN-L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连接，实现电阻接入</w:t>
            </w:r>
          </w:p>
        </w:tc>
      </w:tr>
      <w:tr w:rsidR="001156EE" w:rsidRPr="004E67E9" w14:paraId="7631E0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8E228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481E0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B4D2E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80BB2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3B95C4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9170B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413C9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B80A5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81EB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D2AF3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CAN2-H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D616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总线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2BADD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B8AE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50780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0BCC571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CAN </w:t>
            </w:r>
          </w:p>
          <w:p w14:paraId="393628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D698DD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870DA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C68600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CAN2-L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39F76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动力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CAN</w:t>
            </w:r>
            <w:proofErr w:type="spellStart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总线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9D580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BA92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69B14F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68091E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D6E91A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73BC9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17936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油温传感器信号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77E8B0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A805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F817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C98881C" w14:textId="77777777" w:rsidR="001156EE" w:rsidRPr="004E67E9" w:rsidRDefault="001156EE" w:rsidP="00C61A0C">
            <w:pPr>
              <w:pStyle w:val="HR"/>
              <w:spacing w:line="240" w:lineRule="auto"/>
              <w:ind w:firstLineChars="0" w:firstLine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20Ω~37kΩ</w:t>
            </w:r>
          </w:p>
          <w:p w14:paraId="02AAA4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769B5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156834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D734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C12451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油量传感器信号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F247D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BC03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7EA24B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C8E58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0~180Ω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BEB6A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A12975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EF6A5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46DB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65FF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80E27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1FDE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4F6BF4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91447C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600310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644D16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2340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乘客侧压力开关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67A86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B4B28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E313AC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1A8F9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8309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受到压力后，阻值为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  <w:r w:rsidRPr="004E67E9">
              <w:rPr>
                <w:rFonts w:ascii="Calibri" w:hAnsi="Calibri" w:cs="Arial"/>
                <w:sz w:val="18"/>
                <w:szCs w:val="18"/>
                <w:lang w:eastAsia="zh-CN"/>
              </w:rPr>
              <w:t>~150</w:t>
            </w:r>
            <w:r w:rsidRPr="004E67E9">
              <w:rPr>
                <w:rFonts w:ascii="Calibri" w:hAnsi="Calibri" w:cs="Arial"/>
                <w:sz w:val="18"/>
                <w:szCs w:val="18"/>
              </w:rPr>
              <w:t>Ω</w:t>
            </w:r>
          </w:p>
        </w:tc>
      </w:tr>
      <w:tr w:rsidR="001156EE" w:rsidRPr="004E67E9" w14:paraId="31081A2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0994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44130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油中含水传感器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3E9D36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C5EF76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246B32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D533B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0~4.6MΩ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D2A0B8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A35B9C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DFE5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E805D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D98FB3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0E9775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7943E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D2396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电阻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48000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18C1A83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A25BC3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4B2ACE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59EE2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B7242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0B46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DF58B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08481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74330D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86013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E6C7B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889C8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68E34F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6497B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51CB0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8AB1B4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205271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7B66A9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244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DF94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D4C9B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E5B3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7D2D4E5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2298F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3E1714C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CCAF7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B10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873C2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F55A9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4EA0E1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F0BC7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A79F0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10FF1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58FEDAB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68621E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2D0014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0CCB5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786204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477F9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8F618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046E0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975AA1" w14:textId="77777777" w:rsidTr="00C61A0C">
        <w:trPr>
          <w:trHeight w:val="50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1876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80D0B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D469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8E7FB3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9DBB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5C3F8DD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30B4D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2D4C09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97C8B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0F3C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584C4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316691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E6848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1476044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E8F19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C060D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ED5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A277FD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86029A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29ED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F7A53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2DE05D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A939D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B328A2C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521CF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C2DE29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5B3B0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1F4A33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126FBE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F9AB53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D26F93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AE835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CEB64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7A290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85F9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C6F6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3EE31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F7967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C5486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CF9843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F073E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99AFE3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水位传感器信号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1879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F9E9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97946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2C9E406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&gt;140KΩ</w:t>
            </w: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报警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E18802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5F572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519A8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4A20C8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环境温度传感器信号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7C6741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5FD43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5C4D1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66065DC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83Ω~96KΩ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4836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E452F4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29ED1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A2B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驻车回路气压传感器信号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FA02CD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E549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D44E7B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77A4A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9943C90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9B621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4F312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91EAA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后桥回路气压传感器信号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86E5D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FC911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569FE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06405F1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>0.3V~5V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E8BF15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463FF8E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B3A5E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98F0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D1F2C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05CF0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887121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0CE0DD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BF6CDB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6C86F51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F3C4C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75A0A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45BDB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11851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22C9E3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4BDDD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电压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2DDA81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21E7F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0745E2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4DA57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4CD17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1A53D0A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780F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44FC44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CCE085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0181A4E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ACCAE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957A75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前桥回路气压传感器电源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BB1D3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F5D207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B48D9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3A8B17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AC493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3FA2FBA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5A067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5C263F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前桥气压传感器电源（预留）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D813D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2107C3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D79DE9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5CF87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5V±0.1V/8.0mA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4B49A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56F2B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9CAE9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7E407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驻车气压传感器电源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F1DF5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71102F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2AB7DB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802DA5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5V±0.1V/8.0mA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07EA43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DF99A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4E48C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EF2547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车速传感器电源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19E80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传感器电源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A99FE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E6896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模拟输出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D7576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12V±0.3V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E61189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18D5CF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BBBF45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4988C7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50635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传感器地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5FF61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15269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1A872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64288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990C62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7339B5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DC046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车速传感器信号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A166B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AEE540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41A1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模拟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949A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5919B06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733EAD7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20F314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BE2E3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车速信号输出地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43B27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信号输出地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22164C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624FED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45052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877B3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710A3E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6919F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BA763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车速信号输出</w:t>
            </w:r>
            <w:r w:rsidRPr="004E67E9">
              <w:rPr>
                <w:rFonts w:ascii="Calibri" w:hAnsi="Calibri" w:cs="Arial"/>
                <w:color w:val="000000"/>
                <w:sz w:val="18"/>
                <w:szCs w:val="18"/>
                <w:lang w:eastAsia="zh-CN"/>
              </w:rPr>
              <w:t>1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（集电极开路）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FA5B84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9C779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4A5450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数字输出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35627F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见</w:t>
            </w:r>
            <w:r w:rsidRPr="004E67E9">
              <w:rPr>
                <w:rFonts w:ascii="Calibri" w:hAnsi="Calibri" w:cs="Arial"/>
                <w:sz w:val="18"/>
                <w:szCs w:val="18"/>
              </w:rPr>
              <w:t>8.10.3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5B46E87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仪表端内置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2K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电阻，使用信号的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ECU</w:t>
            </w: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>与仪表输出端电路匹配</w:t>
            </w:r>
          </w:p>
          <w:p w14:paraId="4A512BF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sz w:val="18"/>
                <w:szCs w:val="18"/>
                <w:lang w:eastAsia="zh-CN"/>
              </w:rPr>
              <w:t xml:space="preserve"> </w:t>
            </w:r>
          </w:p>
        </w:tc>
      </w:tr>
      <w:tr w:rsidR="001156EE" w:rsidRPr="004E67E9" w14:paraId="5BC9901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46CDAD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F134E1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车速信号输出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2A834E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信号输出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026C9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输出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A0DB60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B0DE3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3EE1140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</w:p>
        </w:tc>
      </w:tr>
      <w:tr w:rsidR="001156EE" w:rsidRPr="004E67E9" w14:paraId="62D7DA5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EAA2D8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1A280F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proofErr w:type="gramStart"/>
            <w:r w:rsidRPr="004E67E9">
              <w:rPr>
                <w:rFonts w:ascii="Calibri" w:hAnsi="Calibri" w:hint="eastAsia"/>
                <w:color w:val="000000"/>
                <w:sz w:val="18"/>
                <w:szCs w:val="18"/>
                <w:lang w:eastAsia="zh-CN"/>
              </w:rPr>
              <w:t>变速箱取力</w:t>
            </w:r>
            <w:proofErr w:type="gram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398E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0A21F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0C5095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2054DC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8614C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20F4B7F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DF9FA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6FCD36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后照灯指示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4651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A8381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07C2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</w:tcPr>
          <w:p w14:paraId="3718AEB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16~32V</w:t>
            </w:r>
          </w:p>
        </w:tc>
        <w:tc>
          <w:tcPr>
            <w:tcW w:w="1791" w:type="dxa"/>
            <w:shd w:val="clear" w:color="auto" w:fill="auto"/>
            <w:vAlign w:val="center"/>
          </w:tcPr>
          <w:p w14:paraId="48F2AD7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7CDC32E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743735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1AD02A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4AF0E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763B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1885E7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9D851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10715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E32D1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BC561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E30B9A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菜单确认键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4F961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E3D8F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AC9365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435D31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2FEFD1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815F532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EA7CA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6232F1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菜单取消键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ED35842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EDA4F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3DE21B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BBF89A6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E1072E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20E3041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D6C45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DBC8E4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菜单上翻键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AADDC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70A3C8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C029A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D0BEBF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D68A1A7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637F1F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55DE40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2E011B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菜单下翻键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B9B7B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E4494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EDB1F7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7525AA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3D6C1394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74D6C0F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B4ADC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ECF0B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高档开关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9DBF59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66ABDB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FDC17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CF4E3B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69D03D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r w:rsidRPr="004E67E9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1156EE" w:rsidRPr="004E67E9" w14:paraId="0F442BD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DB57CA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67CD47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进气预热开关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F0789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D4EB64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FB4C7C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561A18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D7E3F04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50265A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55176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3224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挂车</w:t>
            </w:r>
            <w:proofErr w:type="spellEnd"/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ABS</w:t>
            </w: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指示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BB8E01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79EC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67ABC7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D9DCDF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9F4672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A8139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A601D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461BE1F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轴差开关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4C7524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AD1FC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5A9CE6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数字输入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E60BBA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0B0AC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48E62465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5041E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238E9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轮差开关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211F0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EB10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9A9193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673A412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40E2691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2E80E1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00F01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AB55D34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燃油加热开关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AC561B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143854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65D953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F3157C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302865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00706339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B7196C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FB2E60C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0D3067C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509014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583A491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64D0DF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051E8F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FE6AD9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29B3E6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8B5ADD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预留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</w:tcPr>
          <w:p w14:paraId="7CDAEDF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5E712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CBA3AA9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F692A4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高低边兼容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086D6A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  <w:tr w:rsidR="001156EE" w:rsidRPr="004E67E9" w14:paraId="1BF7818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F9E9EF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3346835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32A61D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BF7A9B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73728BF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A23220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 w:val="restart"/>
            <w:shd w:val="clear" w:color="auto" w:fill="auto"/>
            <w:vAlign w:val="center"/>
            <w:hideMark/>
          </w:tcPr>
          <w:p w14:paraId="40DDE71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悬空报警</w:t>
            </w:r>
            <w:proofErr w:type="spellEnd"/>
          </w:p>
        </w:tc>
      </w:tr>
      <w:tr w:rsidR="001156EE" w:rsidRPr="004E67E9" w14:paraId="3793D9C6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130CA8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C17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7D720A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0D28B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AE0160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1B9D5B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47EEA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F9A253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573E0E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E164C6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C18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87D2211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390D7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A9C29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99B05A2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1B33C51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2C1D91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5BD6826" w14:textId="77777777" w:rsidTr="00C61A0C">
        <w:trPr>
          <w:trHeight w:val="24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4987D369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C19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7AC646A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L4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391308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3FFD6B5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58DC968C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21886CE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09C7817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B88CF68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E51581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1AC4AFB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R1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9C571FA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B241C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F929E2D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46CAFC3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43B8C78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FF99B97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A898D5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4A00242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R2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27825C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4DA71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11EB6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7D423C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606D664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4669783F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5D2DBF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054DE3C9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R3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2840F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B50AD8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11EDD0E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8132BF7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728A805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270B7EFA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736D40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C23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D716496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制动蹄片磨损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R4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22CD058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C419190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7A3A18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3E13A3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>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12717E6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01DF7180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F1307D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lastRenderedPageBreak/>
              <w:t>C24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181FFCAD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驻车制动开关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2D3637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85ACC1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6E413A9B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57724BF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0~2V</w:t>
            </w:r>
          </w:p>
        </w:tc>
        <w:tc>
          <w:tcPr>
            <w:tcW w:w="1791" w:type="dxa"/>
            <w:vMerge/>
            <w:shd w:val="clear" w:color="auto" w:fill="auto"/>
            <w:vAlign w:val="center"/>
            <w:hideMark/>
          </w:tcPr>
          <w:p w14:paraId="56D9F02A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</w:p>
        </w:tc>
      </w:tr>
      <w:tr w:rsidR="001156EE" w:rsidRPr="004E67E9" w14:paraId="5B2EED13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411E0BD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C25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6CE79710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  <w:lang w:eastAsia="zh-CN"/>
              </w:rPr>
            </w:pP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BCM</w:t>
            </w:r>
            <w:r w:rsidRPr="004E67E9">
              <w:rPr>
                <w:rFonts w:ascii="Calibri" w:hAnsi="Calibri"/>
                <w:color w:val="000000"/>
                <w:sz w:val="18"/>
                <w:szCs w:val="18"/>
                <w:lang w:eastAsia="zh-CN"/>
              </w:rPr>
              <w:t>跛行回家开关（预留）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B9B4105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高边输入</w:t>
            </w:r>
            <w:proofErr w:type="spellEnd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E1A0833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27B96CE3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0F930A92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16~32V/3mA~8mA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17094F2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内阻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5KΩ </w:t>
            </w:r>
          </w:p>
        </w:tc>
      </w:tr>
      <w:tr w:rsidR="001156EE" w:rsidRPr="004E67E9" w14:paraId="1A221B8B" w14:textId="77777777" w:rsidTr="00C61A0C">
        <w:trPr>
          <w:trHeight w:val="270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49E48B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color w:val="000000"/>
                <w:sz w:val="18"/>
                <w:szCs w:val="18"/>
              </w:rPr>
            </w:pPr>
            <w:r w:rsidRPr="004E67E9">
              <w:rPr>
                <w:rFonts w:ascii="Calibri" w:hAnsi="Calibri" w:cs="Arial"/>
                <w:color w:val="000000"/>
                <w:sz w:val="18"/>
                <w:szCs w:val="18"/>
              </w:rPr>
              <w:t>C26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14:paraId="57D17EE3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乘客侧安全带开关</w:t>
            </w:r>
            <w:proofErr w:type="spellEnd"/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AFDB4DE" w14:textId="77777777" w:rsidR="001156EE" w:rsidRPr="004E67E9" w:rsidRDefault="001156EE" w:rsidP="00C61A0C">
            <w:pPr>
              <w:spacing w:after="0"/>
              <w:rPr>
                <w:rFonts w:ascii="Calibri" w:hAnsi="Calibri" w:cs="宋体"/>
                <w:color w:val="000000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/>
                <w:color w:val="000000"/>
                <w:sz w:val="18"/>
                <w:szCs w:val="18"/>
              </w:rPr>
              <w:t>低边输入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10596E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输入</w:t>
            </w:r>
            <w:proofErr w:type="spellEnd"/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18438DF5" w14:textId="77777777" w:rsidR="001156EE" w:rsidRPr="004E67E9" w:rsidRDefault="001156EE" w:rsidP="00C61A0C">
            <w:pPr>
              <w:spacing w:after="0"/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4E67E9">
              <w:rPr>
                <w:rFonts w:ascii="Calibri" w:hAnsi="Calibri" w:cs="Arial"/>
                <w:sz w:val="18"/>
                <w:szCs w:val="18"/>
              </w:rPr>
              <w:t>数字</w:t>
            </w:r>
            <w:proofErr w:type="spellEnd"/>
          </w:p>
        </w:tc>
        <w:tc>
          <w:tcPr>
            <w:tcW w:w="1611" w:type="dxa"/>
            <w:shd w:val="clear" w:color="auto" w:fill="auto"/>
            <w:noWrap/>
            <w:vAlign w:val="center"/>
            <w:hideMark/>
          </w:tcPr>
          <w:p w14:paraId="72A99DEF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0~2V </w:t>
            </w:r>
          </w:p>
        </w:tc>
        <w:tc>
          <w:tcPr>
            <w:tcW w:w="1791" w:type="dxa"/>
            <w:shd w:val="clear" w:color="auto" w:fill="auto"/>
            <w:vAlign w:val="center"/>
            <w:hideMark/>
          </w:tcPr>
          <w:p w14:paraId="701CC0EC" w14:textId="77777777" w:rsidR="001156EE" w:rsidRPr="004E67E9" w:rsidRDefault="001156EE" w:rsidP="00C61A0C">
            <w:pPr>
              <w:spacing w:after="0"/>
              <w:rPr>
                <w:rFonts w:ascii="Calibri" w:hAnsi="Calibri" w:cs="Arial"/>
                <w:sz w:val="18"/>
                <w:szCs w:val="18"/>
              </w:rPr>
            </w:pPr>
            <w:r w:rsidRPr="004E67E9">
              <w:rPr>
                <w:rFonts w:ascii="Calibri" w:hAnsi="Calibri" w:cs="Arial"/>
                <w:sz w:val="18"/>
                <w:szCs w:val="18"/>
              </w:rPr>
              <w:t xml:space="preserve"> </w:t>
            </w:r>
          </w:p>
        </w:tc>
      </w:tr>
    </w:tbl>
    <w:p w14:paraId="288BE794" w14:textId="77777777" w:rsidR="001156EE" w:rsidRDefault="001156EE"/>
    <w:p w14:paraId="49B604BB" w14:textId="444D8401" w:rsidR="006B7D0D" w:rsidRDefault="006B7D0D" w:rsidP="006B7D0D">
      <w:pPr>
        <w:pStyle w:val="3"/>
        <w:rPr>
          <w:lang w:val="en-US" w:eastAsia="zh-CN"/>
        </w:rPr>
      </w:pPr>
      <w:r w:rsidRPr="004E67E9">
        <w:rPr>
          <w:rFonts w:hint="eastAsia"/>
          <w:lang w:val="en-US" w:eastAsia="zh-CN"/>
        </w:rPr>
        <w:t>D560&amp;D320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12.3</w:t>
      </w:r>
      <w:r>
        <w:rPr>
          <w:lang w:val="en-US" w:eastAsia="zh-CN"/>
        </w:rPr>
        <w:t>寸屏</w:t>
      </w:r>
      <w:r w:rsidRPr="004E67E9">
        <w:rPr>
          <w:rFonts w:hint="eastAsia"/>
          <w:lang w:val="en-US" w:eastAsia="zh-CN"/>
        </w:rPr>
        <w:t>仪表</w:t>
      </w:r>
      <w:r w:rsidR="00631A7D">
        <w:rPr>
          <w:rFonts w:hint="eastAsia"/>
          <w:lang w:val="en-US" w:eastAsia="zh-CN"/>
        </w:rPr>
        <w:t>（</w:t>
      </w:r>
      <w:r w:rsidR="000658E1">
        <w:rPr>
          <w:rFonts w:hint="eastAsia"/>
          <w:lang w:val="en-US" w:eastAsia="zh-CN"/>
        </w:rPr>
        <w:t>见用电信息表</w:t>
      </w:r>
      <w:r w:rsidR="00631A7D">
        <w:rPr>
          <w:rFonts w:hint="eastAsia"/>
          <w:lang w:val="en-US" w:eastAsia="zh-CN"/>
        </w:rPr>
        <w:t>）</w:t>
      </w:r>
    </w:p>
    <w:p w14:paraId="5FF41E4F" w14:textId="77777777" w:rsidR="006B7D0D" w:rsidRPr="006B7D0D" w:rsidRDefault="006B7D0D" w:rsidP="006B7D0D">
      <w:pPr>
        <w:rPr>
          <w:lang w:val="en-US" w:eastAsia="zh-CN"/>
        </w:rPr>
      </w:pPr>
    </w:p>
    <w:p w14:paraId="4B12F9CA" w14:textId="77777777" w:rsidR="00CA2C5F" w:rsidRDefault="00B42207">
      <w:pPr>
        <w:pStyle w:val="1"/>
        <w:rPr>
          <w:lang w:val="en-US"/>
        </w:rPr>
      </w:pPr>
      <w:r>
        <w:rPr>
          <w:rFonts w:hint="eastAsia"/>
          <w:lang w:val="en-US" w:eastAsia="zh-CN"/>
        </w:rPr>
        <w:t>功能需求</w:t>
      </w:r>
    </w:p>
    <w:p w14:paraId="55F70C01" w14:textId="73E947C4" w:rsidR="000658E1" w:rsidRPr="000658E1" w:rsidRDefault="00B42207" w:rsidP="000658E1">
      <w:pPr>
        <w:pStyle w:val="2"/>
        <w:rPr>
          <w:lang w:eastAsia="zh-CN"/>
        </w:rPr>
      </w:pPr>
      <w:r w:rsidRPr="000658E1">
        <w:rPr>
          <w:rFonts w:hint="eastAsia"/>
          <w:lang w:eastAsia="zh-CN"/>
        </w:rPr>
        <w:t>两个行车界面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827"/>
        <w:gridCol w:w="3827"/>
      </w:tblGrid>
      <w:tr w:rsidR="00CA2C5F" w14:paraId="4E76DE22" w14:textId="77777777" w:rsidTr="004C6057">
        <w:trPr>
          <w:trHeight w:val="313"/>
        </w:trPr>
        <w:tc>
          <w:tcPr>
            <w:tcW w:w="1526" w:type="dxa"/>
            <w:shd w:val="clear" w:color="auto" w:fill="D9D9D9"/>
            <w:vAlign w:val="center"/>
          </w:tcPr>
          <w:p w14:paraId="18B87B8A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8682596" w14:textId="77777777" w:rsidR="00CA2C5F" w:rsidRDefault="00B42207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行车界面信息提示</w:t>
            </w:r>
            <w:proofErr w:type="spellEnd"/>
          </w:p>
        </w:tc>
      </w:tr>
      <w:tr w:rsidR="00CA2C5F" w14:paraId="69F10528" w14:textId="77777777">
        <w:tc>
          <w:tcPr>
            <w:tcW w:w="1526" w:type="dxa"/>
            <w:shd w:val="clear" w:color="auto" w:fill="D9D9D9"/>
            <w:vAlign w:val="center"/>
          </w:tcPr>
          <w:p w14:paraId="413494E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38E4F951" w14:textId="77777777" w:rsidR="00CA2C5F" w:rsidRDefault="00610F50">
            <w:pPr>
              <w:rPr>
                <w:lang w:eastAsia="zh-CN"/>
              </w:rPr>
            </w:pPr>
            <w:r w:rsidRPr="000658E1">
              <w:rPr>
                <w:rFonts w:hint="eastAsia"/>
                <w:highlight w:val="green"/>
                <w:lang w:eastAsia="zh-CN"/>
              </w:rPr>
              <w:t>针对</w:t>
            </w:r>
            <w:r w:rsidRPr="000658E1">
              <w:rPr>
                <w:rFonts w:hint="eastAsia"/>
                <w:highlight w:val="green"/>
                <w:lang w:eastAsia="zh-CN"/>
              </w:rPr>
              <w:t>7</w:t>
            </w:r>
            <w:r w:rsidRPr="000658E1">
              <w:rPr>
                <w:rFonts w:hint="eastAsia"/>
                <w:highlight w:val="green"/>
                <w:lang w:eastAsia="zh-CN"/>
              </w:rPr>
              <w:t>寸液晶仪表，</w:t>
            </w:r>
            <w:r>
              <w:rPr>
                <w:rFonts w:hint="eastAsia"/>
                <w:lang w:eastAsia="zh-CN"/>
              </w:rPr>
              <w:t>由于不同同时显示以下信息，</w:t>
            </w:r>
            <w:r w:rsidR="00B42207">
              <w:rPr>
                <w:rFonts w:hint="eastAsia"/>
                <w:lang w:eastAsia="zh-CN"/>
              </w:rPr>
              <w:t>驾驶员可以通过菜单键左键切换行车界面</w:t>
            </w:r>
            <w:r w:rsidR="00B42207">
              <w:rPr>
                <w:rFonts w:hint="eastAsia"/>
                <w:lang w:eastAsia="zh-CN"/>
              </w:rPr>
              <w:t>1</w:t>
            </w:r>
            <w:r w:rsidR="00B42207">
              <w:rPr>
                <w:rFonts w:hint="eastAsia"/>
                <w:lang w:eastAsia="zh-CN"/>
              </w:rPr>
              <w:t>和行车界面</w:t>
            </w:r>
            <w:r w:rsidR="00B42207">
              <w:rPr>
                <w:rFonts w:hint="eastAsia"/>
                <w:lang w:eastAsia="zh-CN"/>
              </w:rPr>
              <w:t>2</w:t>
            </w:r>
            <w:r w:rsidR="00653F29">
              <w:rPr>
                <w:rFonts w:hint="eastAsia"/>
                <w:lang w:eastAsia="zh-CN"/>
              </w:rPr>
              <w:t>。</w:t>
            </w:r>
          </w:p>
          <w:p w14:paraId="1940E72A" w14:textId="3EF9364B" w:rsidR="00653F29" w:rsidRDefault="00653F29">
            <w:pPr>
              <w:rPr>
                <w:lang w:eastAsia="zh-CN"/>
              </w:rPr>
            </w:pPr>
            <w:r>
              <w:rPr>
                <w:lang w:eastAsia="zh-CN"/>
              </w:rPr>
              <w:t>针对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2.3</w:t>
            </w:r>
            <w:r>
              <w:rPr>
                <w:lang w:eastAsia="zh-CN"/>
              </w:rPr>
              <w:t>全液晶仪表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信息可一次显示完全或通过按键切换</w:t>
            </w:r>
            <w:r>
              <w:rPr>
                <w:rFonts w:hint="eastAsia"/>
                <w:lang w:eastAsia="zh-CN"/>
              </w:rPr>
              <w:t>。（根据</w:t>
            </w:r>
            <w:r>
              <w:rPr>
                <w:rFonts w:hint="eastAsia"/>
                <w:lang w:eastAsia="zh-CN"/>
              </w:rPr>
              <w:t>UI</w:t>
            </w:r>
            <w:r>
              <w:rPr>
                <w:rFonts w:hint="eastAsia"/>
                <w:lang w:eastAsia="zh-CN"/>
              </w:rPr>
              <w:t>确定）</w:t>
            </w:r>
          </w:p>
        </w:tc>
      </w:tr>
      <w:tr w:rsidR="00CA2C5F" w14:paraId="4B8B567C" w14:textId="77777777">
        <w:tc>
          <w:tcPr>
            <w:tcW w:w="1526" w:type="dxa"/>
            <w:shd w:val="clear" w:color="auto" w:fill="D9D9D9"/>
            <w:vAlign w:val="center"/>
          </w:tcPr>
          <w:p w14:paraId="5E5FB3A2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187B417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78995422" w14:textId="77777777">
        <w:tc>
          <w:tcPr>
            <w:tcW w:w="1526" w:type="dxa"/>
            <w:shd w:val="clear" w:color="auto" w:fill="D9D9D9"/>
            <w:vAlign w:val="center"/>
          </w:tcPr>
          <w:p w14:paraId="3B81AE3C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060FCE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行车界面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和行车界面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切换</w:t>
            </w:r>
          </w:p>
        </w:tc>
      </w:tr>
      <w:tr w:rsidR="00CA2C5F" w14:paraId="66A170C0" w14:textId="77777777">
        <w:trPr>
          <w:trHeight w:val="1191"/>
        </w:trPr>
        <w:tc>
          <w:tcPr>
            <w:tcW w:w="1526" w:type="dxa"/>
            <w:shd w:val="clear" w:color="auto" w:fill="D9D9D9"/>
            <w:vAlign w:val="center"/>
          </w:tcPr>
          <w:p w14:paraId="2D3D97C3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3827" w:type="dxa"/>
            <w:shd w:val="clear" w:color="auto" w:fill="auto"/>
          </w:tcPr>
          <w:p w14:paraId="2EF3CD9C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行车界面</w:t>
            </w: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显示内容：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</w:t>
            </w:r>
          </w:p>
          <w:p w14:paraId="5A23B53C" w14:textId="77777777" w:rsidR="00CA2C5F" w:rsidRDefault="00B42207">
            <w:pPr>
              <w:rPr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1094B86B" wp14:editId="3473A522">
                  <wp:extent cx="1257300" cy="6604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         </w:t>
            </w:r>
          </w:p>
          <w:p w14:paraId="26EC974A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bookmarkStart w:id="0" w:name="_Toc57364808"/>
            <w:r>
              <w:rPr>
                <w:rFonts w:hint="eastAsia"/>
                <w:lang w:eastAsia="zh-CN"/>
              </w:rPr>
              <w:t>发动机类型</w:t>
            </w:r>
            <w:bookmarkEnd w:id="0"/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5D74B937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61F249D2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、小计电耗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  <w:p w14:paraId="2706EB23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4F775C21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、续航里程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、剩余功率</w:t>
            </w:r>
          </w:p>
          <w:p w14:paraId="31164398" w14:textId="77777777" w:rsidR="00CA2C5F" w:rsidRDefault="00B42207">
            <w:pPr>
              <w:rPr>
                <w:lang w:eastAsia="zh-CN"/>
              </w:rPr>
            </w:pPr>
            <w:r>
              <w:rPr>
                <w:rFonts w:hint="eastAsia"/>
                <w:shd w:val="clear" w:color="auto" w:fill="FF0000"/>
                <w:lang w:eastAsia="zh-CN"/>
              </w:rPr>
              <w:t>3</w:t>
            </w:r>
            <w:r>
              <w:rPr>
                <w:rFonts w:hint="eastAsia"/>
                <w:shd w:val="clear" w:color="auto" w:fill="FF0000"/>
                <w:lang w:eastAsia="zh-CN"/>
              </w:rPr>
              <w:t>、小计氢耗</w:t>
            </w:r>
            <w:r>
              <w:rPr>
                <w:rFonts w:hint="eastAsia"/>
                <w:shd w:val="clear" w:color="auto" w:fill="FF0000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、电机功率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E2BDD62" w14:textId="77777777" w:rsidR="00CA2C5F" w:rsidRDefault="00B42207">
            <w:proofErr w:type="spellStart"/>
            <w:r>
              <w:rPr>
                <w:rFonts w:hint="eastAsia"/>
                <w:sz w:val="20"/>
                <w:szCs w:val="20"/>
              </w:rPr>
              <w:t>行车界面</w:t>
            </w:r>
            <w:proofErr w:type="spellEnd"/>
            <w:r>
              <w:rPr>
                <w:rFonts w:hint="eastAsia"/>
                <w:sz w:val="20"/>
                <w:szCs w:val="20"/>
              </w:rPr>
              <w:t>2</w:t>
            </w:r>
            <w:proofErr w:type="spellStart"/>
            <w:r>
              <w:rPr>
                <w:rFonts w:hint="eastAsia"/>
                <w:sz w:val="20"/>
                <w:szCs w:val="20"/>
              </w:rPr>
              <w:t>显示内容</w:t>
            </w:r>
            <w:proofErr w:type="spellEnd"/>
            <w:r>
              <w:rPr>
                <w:rFonts w:hint="eastAsia"/>
                <w:sz w:val="20"/>
                <w:szCs w:val="20"/>
              </w:rPr>
              <w:t>：</w:t>
            </w:r>
            <w:r>
              <w:t xml:space="preserve"> </w:t>
            </w:r>
          </w:p>
          <w:p w14:paraId="33D8D72A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5392CF09" wp14:editId="37A8AB2F">
                  <wp:extent cx="1346200" cy="698500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32294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（纯电动）显示：</w:t>
            </w:r>
          </w:p>
          <w:p w14:paraId="791243B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、平均电耗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、累计电耗</w:t>
            </w:r>
          </w:p>
          <w:p w14:paraId="4CBC5C9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71389445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  <w:p w14:paraId="229D1A99" w14:textId="77777777" w:rsidR="00CA2C5F" w:rsidRDefault="00B42207">
            <w:pPr>
              <w:pStyle w:val="-2"/>
              <w:numPr>
                <w:ilvl w:val="0"/>
                <w:numId w:val="0"/>
              </w:numPr>
              <w:spacing w:before="48" w:after="48"/>
              <w:jc w:val="left"/>
              <w:outlineLv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&lt;</w:t>
            </w:r>
            <w:r>
              <w:rPr>
                <w:rFonts w:hint="eastAsia"/>
                <w:lang w:eastAsia="zh-CN"/>
              </w:rPr>
              <w:t>发动机类型</w:t>
            </w:r>
            <w:r>
              <w:rPr>
                <w:lang w:eastAsia="zh-CN"/>
              </w:rPr>
              <w:t>&gt;</w:t>
            </w:r>
            <w:r>
              <w:rPr>
                <w:lang w:eastAsia="zh-CN"/>
              </w:rPr>
              <w:t>标定为</w:t>
            </w:r>
            <w:r>
              <w:rPr>
                <w:lang w:eastAsia="zh-CN"/>
              </w:rPr>
              <w:t>45</w:t>
            </w:r>
            <w:r>
              <w:rPr>
                <w:rFonts w:hint="eastAsia"/>
                <w:lang w:eastAsia="zh-CN"/>
              </w:rPr>
              <w:t>（氢燃料）显示：</w:t>
            </w:r>
          </w:p>
          <w:p w14:paraId="0012190E" w14:textId="77777777" w:rsidR="00CA2C5F" w:rsidRDefault="00B42207">
            <w:pPr>
              <w:shd w:val="clear" w:color="auto" w:fill="FF0000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、平均氢耗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      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2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、累计氢耗</w:t>
            </w:r>
          </w:p>
          <w:p w14:paraId="5157EDC6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3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、电池平均温度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 xml:space="preserve"> </w:t>
            </w:r>
            <w:r>
              <w:rPr>
                <w:kern w:val="2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4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、高压电池电压</w:t>
            </w:r>
          </w:p>
          <w:p w14:paraId="3549ADE8" w14:textId="77777777" w:rsidR="00CA2C5F" w:rsidRDefault="00B42207">
            <w:pPr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5</w:t>
            </w:r>
            <w:r>
              <w:rPr>
                <w:rFonts w:hint="eastAsia"/>
                <w:kern w:val="2"/>
                <w:sz w:val="21"/>
                <w:lang w:val="en-US" w:eastAsia="zh-CN"/>
              </w:rPr>
              <w:t>、低压电池电压</w:t>
            </w:r>
          </w:p>
        </w:tc>
      </w:tr>
      <w:tr w:rsidR="00CA2C5F" w14:paraId="069B25F9" w14:textId="77777777">
        <w:tc>
          <w:tcPr>
            <w:tcW w:w="1526" w:type="dxa"/>
            <w:shd w:val="clear" w:color="auto" w:fill="D9D9D9"/>
            <w:vAlign w:val="center"/>
          </w:tcPr>
          <w:p w14:paraId="5A6F5CE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D4CCE81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09DE770A" w14:textId="77777777">
        <w:tc>
          <w:tcPr>
            <w:tcW w:w="1526" w:type="dxa"/>
            <w:shd w:val="clear" w:color="auto" w:fill="D9D9D9"/>
            <w:vAlign w:val="center"/>
          </w:tcPr>
          <w:p w14:paraId="090C85B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4072A987" w14:textId="77777777" w:rsidR="00CA2C5F" w:rsidRDefault="00B42207">
            <w:r>
              <w:rPr>
                <w:rFonts w:hint="eastAsia"/>
              </w:rPr>
              <w:t>无</w:t>
            </w:r>
          </w:p>
        </w:tc>
      </w:tr>
      <w:tr w:rsidR="00CA2C5F" w14:paraId="66B0454F" w14:textId="77777777">
        <w:tc>
          <w:tcPr>
            <w:tcW w:w="1526" w:type="dxa"/>
            <w:shd w:val="clear" w:color="auto" w:fill="D9D9D9"/>
            <w:vAlign w:val="center"/>
          </w:tcPr>
          <w:p w14:paraId="368969B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0A86179" w14:textId="77777777" w:rsidR="00CA2C5F" w:rsidRDefault="00B42207">
            <w:proofErr w:type="spellStart"/>
            <w:r>
              <w:rPr>
                <w:rFonts w:hint="eastAsia"/>
              </w:rPr>
              <w:t>菜单键左键</w:t>
            </w:r>
            <w:proofErr w:type="spellEnd"/>
          </w:p>
        </w:tc>
      </w:tr>
      <w:tr w:rsidR="00CA2C5F" w14:paraId="0AEA0973" w14:textId="77777777">
        <w:tc>
          <w:tcPr>
            <w:tcW w:w="1526" w:type="dxa"/>
            <w:shd w:val="clear" w:color="auto" w:fill="D9D9D9"/>
            <w:vAlign w:val="center"/>
          </w:tcPr>
          <w:p w14:paraId="135FC63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5C42D4C9" w14:textId="77777777" w:rsidR="00CA2C5F" w:rsidRDefault="00CA2C5F"/>
        </w:tc>
      </w:tr>
      <w:tr w:rsidR="00CA2C5F" w14:paraId="3DB3ADF6" w14:textId="77777777">
        <w:tc>
          <w:tcPr>
            <w:tcW w:w="1526" w:type="dxa"/>
            <w:shd w:val="clear" w:color="auto" w:fill="D9D9D9"/>
            <w:vAlign w:val="center"/>
          </w:tcPr>
          <w:p w14:paraId="4F793FD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7993FF3D" w14:textId="77777777" w:rsidR="00CA2C5F" w:rsidRDefault="00CA2C5F"/>
        </w:tc>
      </w:tr>
      <w:tr w:rsidR="00CA2C5F" w14:paraId="4E0993AE" w14:textId="77777777">
        <w:tc>
          <w:tcPr>
            <w:tcW w:w="1526" w:type="dxa"/>
            <w:shd w:val="clear" w:color="auto" w:fill="D9D9D9"/>
            <w:vAlign w:val="center"/>
          </w:tcPr>
          <w:p w14:paraId="3125984D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7654" w:type="dxa"/>
            <w:gridSpan w:val="2"/>
            <w:shd w:val="clear" w:color="auto" w:fill="auto"/>
            <w:vAlign w:val="center"/>
          </w:tcPr>
          <w:p w14:paraId="0A5084F6" w14:textId="77777777" w:rsidR="00CA2C5F" w:rsidRDefault="00CA2C5F"/>
        </w:tc>
      </w:tr>
    </w:tbl>
    <w:p w14:paraId="60734A88" w14:textId="77777777" w:rsidR="00CA2C5F" w:rsidRDefault="00CA2C5F">
      <w:pPr>
        <w:rPr>
          <w:lang w:eastAsia="zh-CN"/>
        </w:rPr>
      </w:pPr>
    </w:p>
    <w:p w14:paraId="666ACD3F" w14:textId="77777777" w:rsidR="00CA2C5F" w:rsidRDefault="00B42207">
      <w:pPr>
        <w:pStyle w:val="2"/>
      </w:pPr>
      <w:proofErr w:type="spellStart"/>
      <w:r>
        <w:t>动力电池系统显示</w:t>
      </w:r>
      <w:proofErr w:type="spellEnd"/>
    </w:p>
    <w:p w14:paraId="626C8030" w14:textId="77777777" w:rsidR="003E31DB" w:rsidRDefault="003E31DB" w:rsidP="003E31DB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</w:t>
      </w:r>
      <w:r>
        <w:rPr>
          <w:rFonts w:hint="eastAsia"/>
          <w:lang w:eastAsia="zh-CN"/>
        </w:rPr>
        <w:t>S</w:t>
      </w:r>
      <w:r>
        <w:rPr>
          <w:lang w:eastAsia="zh-CN"/>
        </w:rPr>
        <w:t>OC</w:t>
      </w:r>
      <w:r>
        <w:rPr>
          <w:rFonts w:hint="eastAsia"/>
          <w:lang w:eastAsia="zh-CN"/>
        </w:rPr>
        <w:t>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3E31DB" w14:paraId="7190CA86" w14:textId="77777777" w:rsidTr="002563DC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77E923E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BD4870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SOC显示</w:t>
            </w:r>
          </w:p>
        </w:tc>
      </w:tr>
      <w:tr w:rsidR="003E31DB" w14:paraId="6D8567FA" w14:textId="77777777" w:rsidTr="002563DC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B66EB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C23C06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动力电池SOC显示</w:t>
            </w:r>
          </w:p>
        </w:tc>
      </w:tr>
      <w:tr w:rsidR="003E31DB" w14:paraId="7288AACE" w14:textId="77777777" w:rsidTr="002563DC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F2CBB2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7D3877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40EC0E0A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E31DB" w14:paraId="0382275F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AE3632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60DBD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DE91C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B8C8FB6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206F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E31DB" w14:paraId="2E0E492A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2D21E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79A1AF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63C9477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83D32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5F08833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77A5C89E" w14:textId="77777777" w:rsidR="003E31DB" w:rsidRDefault="003E31DB" w:rsidP="002563DC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75199C2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3E31DB" w14:paraId="58C9D09F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00D9FD8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9D073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数字显示，精度</w:t>
            </w:r>
            <w:r>
              <w:rPr>
                <w:sz w:val="20"/>
                <w:szCs w:val="20"/>
                <w:lang w:eastAsia="zh-CN"/>
              </w:rPr>
              <w:t>1</w:t>
            </w:r>
            <w:r>
              <w:rPr>
                <w:rFonts w:hint="eastAsia"/>
                <w:sz w:val="20"/>
                <w:szCs w:val="20"/>
                <w:lang w:eastAsia="zh-CN"/>
              </w:rPr>
              <w:t>%</w:t>
            </w:r>
          </w:p>
          <w:p w14:paraId="647EA158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900A514" w14:textId="77777777" w:rsidR="003E31DB" w:rsidRDefault="003E31DB" w:rsidP="002563D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6BDFBDF9" wp14:editId="0187EE33">
                  <wp:extent cx="1021080" cy="41148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41" cy="4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1DB" w14:paraId="2F3387C5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55543A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D278F" w14:textId="77777777" w:rsidR="003E31DB" w:rsidRDefault="003E31DB" w:rsidP="002563DC">
            <w:pPr>
              <w:spacing w:after="0"/>
              <w:rPr>
                <w:sz w:val="20"/>
                <w:szCs w:val="20"/>
              </w:rPr>
            </w:pPr>
          </w:p>
        </w:tc>
      </w:tr>
      <w:tr w:rsidR="003E31DB" w14:paraId="4AAFDAEE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EC5CD7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B2A0DD" w14:textId="77777777" w:rsidR="003E31DB" w:rsidRDefault="003E31DB" w:rsidP="002563DC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23D20252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3E31DB" w14:paraId="71BA1071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6EBFD1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18938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3E31DB" w14:paraId="7CCF5746" w14:textId="77777777" w:rsidTr="002563DC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A15BCDC" w14:textId="77777777" w:rsidR="003E31DB" w:rsidRDefault="003E31DB" w:rsidP="002563D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FAF67F" w14:textId="77777777" w:rsidR="003E31DB" w:rsidRDefault="003E31DB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54236C" w14:textId="77777777" w:rsidR="003E31DB" w:rsidRDefault="003E31DB" w:rsidP="003E31DB">
      <w:pPr>
        <w:rPr>
          <w:highlight w:val="red"/>
          <w:lang w:eastAsia="zh-CN"/>
        </w:rPr>
      </w:pPr>
    </w:p>
    <w:p w14:paraId="2A50E166" w14:textId="3D39E19D" w:rsidR="00CA2C5F" w:rsidRDefault="00ED6CB8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B42207">
        <w:rPr>
          <w:rFonts w:hint="eastAsia"/>
          <w:lang w:val="en-US" w:eastAsia="zh-CN"/>
        </w:rPr>
        <w:t>动力电池输出电流</w:t>
      </w:r>
    </w:p>
    <w:tbl>
      <w:tblPr>
        <w:tblW w:w="9995" w:type="dxa"/>
        <w:jc w:val="center"/>
        <w:tblLayout w:type="fixed"/>
        <w:tblLook w:val="04A0" w:firstRow="1" w:lastRow="0" w:firstColumn="1" w:lastColumn="0" w:noHBand="0" w:noVBand="1"/>
      </w:tblPr>
      <w:tblGrid>
        <w:gridCol w:w="2380"/>
        <w:gridCol w:w="7615"/>
      </w:tblGrid>
      <w:tr w:rsidR="00CA2C5F" w14:paraId="67046E9A" w14:textId="77777777">
        <w:trPr>
          <w:trHeight w:val="611"/>
          <w:jc w:val="center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BE3D50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1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70589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动力电池输出及回收功率百分比显示</w:t>
            </w:r>
          </w:p>
        </w:tc>
      </w:tr>
      <w:tr w:rsidR="00CA2C5F" w14:paraId="2A0B3CAB" w14:textId="77777777">
        <w:trPr>
          <w:trHeight w:val="583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13F5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C288E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仪表从CAN总线获得电池系统发出的信号，通过计算指示电池输出及回收功率百分比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0A9C9C2" w14:textId="77777777">
        <w:trPr>
          <w:trHeight w:val="5458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C2346C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5F5E9E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5BDA5D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78F3B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p w14:paraId="4CEFA798" w14:textId="3F31132B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对于自然冷却电池车型，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通过标志</w:t>
            </w:r>
            <w:r w:rsidR="00653F29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653F29">
              <w:rPr>
                <w:rFonts w:ascii="Calibri" w:hAnsi="Calibri" w:cs="宋体"/>
                <w:sz w:val="20"/>
                <w:szCs w:val="20"/>
                <w:highlight w:val="yellow"/>
                <w:lang w:eastAsia="zh-CN"/>
              </w:rPr>
              <w:t>01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标定，“动力电池冷却方式：</w:t>
            </w:r>
            <w:r w:rsid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有，风冷</w:t>
            </w:r>
            <w:r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4720A7B5" w14:textId="77777777">
              <w:tc>
                <w:tcPr>
                  <w:tcW w:w="1096" w:type="dxa"/>
                  <w:shd w:val="clear" w:color="auto" w:fill="auto"/>
                </w:tcPr>
                <w:p w14:paraId="20FD41D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ED4BEB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2A5168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025DD45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64A705C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7694D79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75C7A365" w14:textId="77777777">
              <w:tc>
                <w:tcPr>
                  <w:tcW w:w="1096" w:type="dxa"/>
                  <w:shd w:val="clear" w:color="auto" w:fill="auto"/>
                </w:tcPr>
                <w:p w14:paraId="4ACEA664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74D229C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3D99ED98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553CB782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558E78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0EB6A55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offset: -600  scal:0.1   </w:t>
                  </w:r>
                </w:p>
                <w:p w14:paraId="0FF2EF0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-600-0-600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06D45614" w14:textId="304BFDBA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对于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无冷却方式车型</w:t>
            </w:r>
            <w:r w:rsid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水冷电池车型，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通过标志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highlight w:val="yellow"/>
                <w:lang w:eastAsia="zh-CN"/>
              </w:rPr>
              <w:t>PF600</w:t>
            </w:r>
            <w:r w:rsidR="008B2F5B"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、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PF602</w:t>
            </w:r>
            <w:r w:rsidRPr="008B2F5B"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标定，“动力电池冷却方式：有，水冷”</w:t>
            </w:r>
          </w:p>
          <w:tbl>
            <w:tblPr>
              <w:tblW w:w="69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884"/>
              <w:gridCol w:w="668"/>
              <w:gridCol w:w="885"/>
              <w:gridCol w:w="992"/>
              <w:gridCol w:w="2448"/>
            </w:tblGrid>
            <w:tr w:rsidR="00CA2C5F" w14:paraId="1C7CA510" w14:textId="77777777">
              <w:tc>
                <w:tcPr>
                  <w:tcW w:w="1096" w:type="dxa"/>
                  <w:shd w:val="clear" w:color="auto" w:fill="auto"/>
                </w:tcPr>
                <w:p w14:paraId="1AF6DE76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ID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0BC11A41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内容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A18EABC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字节</w:t>
                  </w:r>
                  <w:proofErr w:type="spellEnd"/>
                </w:p>
              </w:tc>
              <w:tc>
                <w:tcPr>
                  <w:tcW w:w="885" w:type="dxa"/>
                  <w:shd w:val="clear" w:color="auto" w:fill="auto"/>
                </w:tcPr>
                <w:p w14:paraId="78F1EDD5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位</w:t>
                  </w:r>
                </w:p>
              </w:tc>
              <w:tc>
                <w:tcPr>
                  <w:tcW w:w="992" w:type="dxa"/>
                </w:tcPr>
                <w:p w14:paraId="743E05C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周期</w:t>
                  </w:r>
                  <w:proofErr w:type="spellEnd"/>
                </w:p>
              </w:tc>
              <w:tc>
                <w:tcPr>
                  <w:tcW w:w="2448" w:type="dxa"/>
                  <w:shd w:val="clear" w:color="auto" w:fill="auto"/>
                </w:tcPr>
                <w:p w14:paraId="0A7097CF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0"/>
                      <w:szCs w:val="24"/>
                    </w:rPr>
                    <w:t>备注</w:t>
                  </w:r>
                  <w:proofErr w:type="spellEnd"/>
                </w:p>
              </w:tc>
            </w:tr>
            <w:tr w:rsidR="00CA2C5F" w14:paraId="1BB9203B" w14:textId="77777777">
              <w:tc>
                <w:tcPr>
                  <w:tcW w:w="1096" w:type="dxa"/>
                  <w:shd w:val="clear" w:color="auto" w:fill="auto"/>
                </w:tcPr>
                <w:p w14:paraId="74D50783" w14:textId="77777777" w:rsidR="00CA2C5F" w:rsidRDefault="00B42207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</w:rPr>
                    <w:t>0CFFEAF4</w:t>
                  </w:r>
                </w:p>
              </w:tc>
              <w:tc>
                <w:tcPr>
                  <w:tcW w:w="884" w:type="dxa"/>
                  <w:shd w:val="clear" w:color="auto" w:fill="auto"/>
                </w:tcPr>
                <w:p w14:paraId="2B8E2F57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电池输出电流</w:t>
                  </w:r>
                  <w:proofErr w:type="spellEnd"/>
                </w:p>
              </w:tc>
              <w:tc>
                <w:tcPr>
                  <w:tcW w:w="668" w:type="dxa"/>
                  <w:shd w:val="clear" w:color="auto" w:fill="auto"/>
                </w:tcPr>
                <w:p w14:paraId="08BAF519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4-5</w:t>
                  </w:r>
                </w:p>
              </w:tc>
              <w:tc>
                <w:tcPr>
                  <w:tcW w:w="885" w:type="dxa"/>
                  <w:shd w:val="clear" w:color="auto" w:fill="auto"/>
                </w:tcPr>
                <w:p w14:paraId="0759876B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cr/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A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>ll</w:t>
                  </w:r>
                </w:p>
              </w:tc>
              <w:tc>
                <w:tcPr>
                  <w:tcW w:w="992" w:type="dxa"/>
                </w:tcPr>
                <w:p w14:paraId="10ACC45A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20ms</w:t>
                  </w:r>
                </w:p>
              </w:tc>
              <w:tc>
                <w:tcPr>
                  <w:tcW w:w="2448" w:type="dxa"/>
                  <w:shd w:val="clear" w:color="auto" w:fill="auto"/>
                </w:tcPr>
                <w:p w14:paraId="4EF5782D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r>
                    <w:rPr>
                      <w:rFonts w:ascii="Times New Roman" w:hAnsi="Times New Roman"/>
                      <w:sz w:val="20"/>
                      <w:szCs w:val="24"/>
                    </w:rPr>
                    <w:t>offset: -</w:t>
                  </w:r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1000</w:t>
                  </w:r>
                  <w:r>
                    <w:rPr>
                      <w:rFonts w:ascii="Times New Roman" w:hAnsi="Times New Roman"/>
                      <w:sz w:val="20"/>
                      <w:szCs w:val="24"/>
                    </w:rPr>
                    <w:t xml:space="preserve">  scal:0.1   </w:t>
                  </w:r>
                </w:p>
                <w:p w14:paraId="3A103B20" w14:textId="77777777" w:rsidR="00CA2C5F" w:rsidRDefault="00B42207">
                  <w:pPr>
                    <w:rPr>
                      <w:rFonts w:ascii="Times New Roman" w:hAnsi="Times New Roman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范围</w:t>
                  </w:r>
                  <w:proofErr w:type="spellEnd"/>
                  <w:r>
                    <w:rPr>
                      <w:rFonts w:ascii="Times New Roman" w:hAnsi="Times New Roman" w:hint="eastAsia"/>
                      <w:sz w:val="20"/>
                      <w:szCs w:val="24"/>
                    </w:rPr>
                    <w:t>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hint="eastAsia"/>
                      <w:color w:val="0000FF"/>
                      <w:sz w:val="20"/>
                      <w:szCs w:val="24"/>
                    </w:rPr>
                    <w:t>-1000-0-1000</w:t>
                  </w:r>
                  <w:r>
                    <w:rPr>
                      <w:rFonts w:ascii="Times New Roman" w:hAnsi="Times New Roman"/>
                      <w:color w:val="0000FF"/>
                      <w:sz w:val="20"/>
                      <w:szCs w:val="24"/>
                    </w:rPr>
                    <w:t>A</w:t>
                  </w:r>
                </w:p>
              </w:tc>
            </w:tr>
          </w:tbl>
          <w:p w14:paraId="2816369A" w14:textId="77777777" w:rsidR="00CA2C5F" w:rsidRDefault="00CA2C5F">
            <w:pPr>
              <w:rPr>
                <w:rFonts w:ascii="Calibri" w:hAnsi="Calibri" w:cs="宋体"/>
                <w:sz w:val="20"/>
                <w:szCs w:val="20"/>
              </w:rPr>
            </w:pPr>
          </w:p>
          <w:p w14:paraId="77396A23" w14:textId="77777777" w:rsidR="00CA2C5F" w:rsidRDefault="00B42207">
            <w:pPr>
              <w:rPr>
                <w:rFonts w:ascii="Calibri" w:hAnsi="Calibri" w:cs="宋体"/>
                <w:sz w:val="20"/>
                <w:szCs w:val="20"/>
              </w:rPr>
            </w:pPr>
            <w:proofErr w:type="spellStart"/>
            <w:r>
              <w:rPr>
                <w:rFonts w:ascii="Calibri" w:hAnsi="Calibri" w:cs="宋体"/>
                <w:sz w:val="20"/>
                <w:szCs w:val="20"/>
              </w:rPr>
              <w:t>默认偏移量设置为</w:t>
            </w:r>
            <w:proofErr w:type="spellEnd"/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="Calibri" w:hAnsi="Calibri" w:cs="宋体"/>
                <w:sz w:val="20"/>
                <w:szCs w:val="20"/>
              </w:rPr>
              <w:t>1000A</w:t>
            </w:r>
          </w:p>
        </w:tc>
      </w:tr>
      <w:tr w:rsidR="00CA2C5F" w14:paraId="215CD9E1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CADF9D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57336D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动力电池输出电流实时指示在电流盘上</w:t>
            </w:r>
          </w:p>
        </w:tc>
      </w:tr>
      <w:tr w:rsidR="00CA2C5F" w14:paraId="21D47BB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1F5B3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C81E2" w14:textId="40765A2A" w:rsidR="00CA2C5F" w:rsidRPr="00653F29" w:rsidRDefault="00653F29">
            <w:pPr>
              <w:spacing w:after="0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653F29">
              <w:rPr>
                <w:rFonts w:hint="eastAsia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7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寸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指针式</w:t>
            </w:r>
            <w:r w:rsidRPr="00653F29">
              <w:rPr>
                <w:rFonts w:hint="eastAsia"/>
                <w:sz w:val="20"/>
                <w:szCs w:val="20"/>
                <w:lang w:eastAsia="zh-CN"/>
              </w:rPr>
              <w:t>仪表</w:t>
            </w:r>
            <w:r w:rsidR="00B42207" w:rsidRPr="00653F29">
              <w:rPr>
                <w:rFonts w:hint="eastAsia"/>
                <w:sz w:val="20"/>
                <w:szCs w:val="20"/>
                <w:lang w:eastAsia="zh-CN"/>
              </w:rPr>
              <w:t>：指针为红色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（目前指示范围只有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-</w:t>
            </w:r>
            <w:r w:rsidR="00B42207" w:rsidRPr="00653F29">
              <w:rPr>
                <w:rFonts w:hint="eastAsia"/>
                <w:color w:val="000000" w:themeColor="text1"/>
                <w:sz w:val="20"/>
                <w:lang w:eastAsia="zh-CN"/>
              </w:rPr>
              <w:t>600-0-600</w:t>
            </w:r>
            <w:r w:rsidR="00B42207" w:rsidRPr="00653F29">
              <w:rPr>
                <w:color w:val="000000" w:themeColor="text1"/>
                <w:sz w:val="20"/>
                <w:lang w:eastAsia="zh-CN"/>
              </w:rPr>
              <w:t>A</w:t>
            </w:r>
            <w:r w:rsidR="00B42207"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）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07FA2119" w14:textId="1370DF38" w:rsidR="00653F29" w:rsidRPr="00653F29" w:rsidRDefault="00653F29">
            <w:pPr>
              <w:spacing w:after="0"/>
              <w:rPr>
                <w:sz w:val="20"/>
                <w:szCs w:val="20"/>
                <w:lang w:eastAsia="zh-CN"/>
              </w:rPr>
            </w:pP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针对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1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2.3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寸液晶仪表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653F29">
              <w:rPr>
                <w:color w:val="000000" w:themeColor="text1"/>
                <w:sz w:val="20"/>
                <w:szCs w:val="20"/>
                <w:lang w:eastAsia="zh-CN"/>
              </w:rPr>
              <w:t>通过标定显示范围</w:t>
            </w:r>
            <w:r w:rsidRPr="00653F29">
              <w:rPr>
                <w:rFonts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3CB5F67D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F9A54A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AED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断电后，指针回归0位</w:t>
            </w:r>
          </w:p>
          <w:p w14:paraId="644B6D8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3DAC66C3" w14:textId="77777777">
        <w:trPr>
          <w:trHeight w:val="270"/>
          <w:jc w:val="center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BBDEB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EBD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5AB3C5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动力电池电流信号</w:t>
            </w:r>
          </w:p>
        </w:tc>
      </w:tr>
      <w:tr w:rsidR="00CA2C5F" w14:paraId="214164B4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9EF279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DF8FD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GB19836-2019 电动汽车仪表</w:t>
            </w:r>
          </w:p>
          <w:p w14:paraId="26D5B96F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4.3.2制动能量回收系统瞬时功率</w:t>
            </w:r>
          </w:p>
          <w:p w14:paraId="7037A1A7" w14:textId="77777777" w:rsidR="00CA2C5F" w:rsidRDefault="00B42207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7C75D6C1" wp14:editId="4FBCAD03">
                  <wp:extent cx="3703320" cy="75438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15415689" w14:textId="77777777">
        <w:trPr>
          <w:trHeight w:val="27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4C1098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tbl>
            <w:tblPr>
              <w:tblW w:w="68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05"/>
              <w:gridCol w:w="3949"/>
            </w:tblGrid>
            <w:tr w:rsidR="00CA2C5F" w14:paraId="64E0ECBE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C988751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指示精度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628C1C7E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200-0-200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rFonts w:hint="eastAsia"/>
                      <w:color w:val="0000FF"/>
                      <w:sz w:val="20"/>
                    </w:rPr>
                    <w:t>25A</w:t>
                  </w:r>
                </w:p>
                <w:p w14:paraId="342E0775" w14:textId="77777777" w:rsidR="00CA2C5F" w:rsidRDefault="00B42207">
                  <w:pPr>
                    <w:spacing w:after="0" w:line="240" w:lineRule="auto"/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200-</w:t>
                  </w:r>
                  <w:r>
                    <w:rPr>
                      <w:color w:val="0000FF"/>
                      <w:sz w:val="20"/>
                    </w:rPr>
                    <w:t>6</w:t>
                  </w:r>
                  <w:r>
                    <w:rPr>
                      <w:rFonts w:hint="eastAsia"/>
                      <w:color w:val="0000FF"/>
                      <w:sz w:val="20"/>
                    </w:rPr>
                    <w:t>00</w:t>
                  </w:r>
                  <w:r>
                    <w:rPr>
                      <w:color w:val="0000FF"/>
                      <w:sz w:val="20"/>
                    </w:rPr>
                    <w:t>A</w:t>
                  </w:r>
                  <w:proofErr w:type="spellStart"/>
                  <w:r>
                    <w:rPr>
                      <w:rFonts w:hint="eastAsia"/>
                      <w:color w:val="0000FF"/>
                      <w:sz w:val="20"/>
                    </w:rPr>
                    <w:t>精度</w:t>
                  </w:r>
                  <w:proofErr w:type="spellEnd"/>
                  <w:r>
                    <w:rPr>
                      <w:rFonts w:hint="eastAsia"/>
                      <w:color w:val="0000FF"/>
                      <w:sz w:val="20"/>
                    </w:rPr>
                    <w:t>：</w:t>
                  </w:r>
                  <w:r>
                    <w:rPr>
                      <w:color w:val="0000FF"/>
                      <w:sz w:val="20"/>
                    </w:rPr>
                    <w:t>50</w:t>
                  </w:r>
                  <w:r>
                    <w:rPr>
                      <w:rFonts w:hint="eastAsia"/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2D241CB3" w14:textId="77777777">
              <w:trPr>
                <w:trHeight w:val="393"/>
              </w:trPr>
              <w:tc>
                <w:tcPr>
                  <w:tcW w:w="2905" w:type="dxa"/>
                  <w:vAlign w:val="center"/>
                </w:tcPr>
                <w:p w14:paraId="23E71BA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指示范围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741D8FD7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</w:rPr>
                  </w:pPr>
                  <w:r>
                    <w:rPr>
                      <w:rFonts w:hint="eastAsia"/>
                      <w:color w:val="0000FF"/>
                      <w:sz w:val="20"/>
                    </w:rPr>
                    <w:t>600-0-600</w:t>
                  </w:r>
                  <w:r>
                    <w:rPr>
                      <w:color w:val="0000FF"/>
                      <w:sz w:val="20"/>
                    </w:rPr>
                    <w:t>A</w:t>
                  </w:r>
                </w:p>
              </w:tc>
            </w:tr>
            <w:tr w:rsidR="00CA2C5F" w14:paraId="5CB3B49A" w14:textId="77777777">
              <w:trPr>
                <w:trHeight w:val="442"/>
              </w:trPr>
              <w:tc>
                <w:tcPr>
                  <w:tcW w:w="2905" w:type="dxa"/>
                  <w:vAlign w:val="center"/>
                </w:tcPr>
                <w:p w14:paraId="5D6DC097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左侧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6823839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左侧刻度为能量回收，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刻度标绿</w:t>
                  </w:r>
                  <w:proofErr w:type="gramEnd"/>
                </w:p>
              </w:tc>
            </w:tr>
            <w:tr w:rsidR="00CA2C5F" w14:paraId="2AC814EB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7524663D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右侧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10731A63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右侧刻度为能量输出，标绿</w:t>
                  </w:r>
                  <w:r>
                    <w:rPr>
                      <w:color w:val="0000FF"/>
                      <w:sz w:val="20"/>
                      <w:lang w:eastAsia="zh-CN"/>
                    </w:rPr>
                    <w:t>；左侧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刻度</w:t>
                  </w:r>
                  <w:r>
                    <w:rPr>
                      <w:color w:val="0000FF"/>
                      <w:sz w:val="20"/>
                      <w:lang w:eastAsia="zh-CN"/>
                    </w:rPr>
                    <w:t>0-200A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标蓝，</w:t>
                  </w:r>
                  <w:r>
                    <w:rPr>
                      <w:color w:val="0000FF"/>
                      <w:sz w:val="20"/>
                      <w:lang w:eastAsia="zh-CN"/>
                    </w:rPr>
                    <w:t>200-600A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从蓝色过度到红色</w:t>
                  </w:r>
                </w:p>
              </w:tc>
            </w:tr>
            <w:tr w:rsidR="00CA2C5F" w14:paraId="14C594D0" w14:textId="77777777">
              <w:trPr>
                <w:trHeight w:val="599"/>
              </w:trPr>
              <w:tc>
                <w:tcPr>
                  <w:tcW w:w="2905" w:type="dxa"/>
                  <w:vAlign w:val="center"/>
                </w:tcPr>
                <w:p w14:paraId="58D743C0" w14:textId="77777777" w:rsidR="00CA2C5F" w:rsidRDefault="00B42207">
                  <w:pPr>
                    <w:spacing w:after="0" w:line="240" w:lineRule="auto"/>
                    <w:ind w:firstLine="420"/>
                    <w:jc w:val="center"/>
                    <w:rPr>
                      <w:rFonts w:ascii="宋体" w:hAnsi="宋体"/>
                    </w:rPr>
                  </w:pPr>
                  <w:proofErr w:type="spellStart"/>
                  <w:r>
                    <w:rPr>
                      <w:rFonts w:ascii="宋体" w:hAnsi="宋体" w:hint="eastAsia"/>
                    </w:rPr>
                    <w:t>其他要求</w:t>
                  </w:r>
                  <w:proofErr w:type="spellEnd"/>
                </w:p>
              </w:tc>
              <w:tc>
                <w:tcPr>
                  <w:tcW w:w="3949" w:type="dxa"/>
                  <w:vAlign w:val="center"/>
                </w:tcPr>
                <w:p w14:paraId="554F086C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初始状态指针</w:t>
                  </w:r>
                  <w:proofErr w:type="gramStart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居中指</w:t>
                  </w:r>
                  <w:proofErr w:type="gramEnd"/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；</w:t>
                  </w:r>
                </w:p>
                <w:p w14:paraId="5402F1BF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负值为充电电流，正值为放电电流</w:t>
                  </w:r>
                </w:p>
                <w:p w14:paraId="1001166A" w14:textId="77777777" w:rsidR="00CA2C5F" w:rsidRDefault="00B42207">
                  <w:pPr>
                    <w:spacing w:after="0" w:line="240" w:lineRule="auto"/>
                    <w:rPr>
                      <w:color w:val="0000FF"/>
                      <w:sz w:val="20"/>
                      <w:lang w:eastAsia="zh-CN"/>
                    </w:rPr>
                  </w:pP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限值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—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600 A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，刻度不均匀分布，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0-200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的刻度宽，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200-600</w:t>
                  </w:r>
                  <w:r>
                    <w:rPr>
                      <w:rFonts w:hint="eastAsia"/>
                      <w:color w:val="0000FF"/>
                      <w:sz w:val="20"/>
                      <w:lang w:eastAsia="zh-CN"/>
                    </w:rPr>
                    <w:t>的刻度窄</w:t>
                  </w:r>
                </w:p>
              </w:tc>
            </w:tr>
          </w:tbl>
          <w:p w14:paraId="7AEA9ACB" w14:textId="77777777" w:rsidR="00CA2C5F" w:rsidRDefault="00CA2C5F">
            <w:pPr>
              <w:spacing w:after="0"/>
              <w:ind w:left="36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06A171C2" w14:textId="77777777" w:rsidR="00CA2C5F" w:rsidRDefault="00CA2C5F">
      <w:pPr>
        <w:spacing w:after="0"/>
        <w:rPr>
          <w:lang w:eastAsia="zh-CN"/>
        </w:rPr>
      </w:pPr>
    </w:p>
    <w:p w14:paraId="7A95C47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动力电池电压显示</w:t>
      </w:r>
    </w:p>
    <w:tbl>
      <w:tblPr>
        <w:tblW w:w="10027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326"/>
      </w:tblGrid>
      <w:tr w:rsidR="00CA2C5F" w14:paraId="1A7F631B" w14:textId="77777777">
        <w:trPr>
          <w:trHeight w:val="601"/>
          <w:jc w:val="center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E9FE54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2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72B7D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动力电池电压显示</w:t>
            </w:r>
            <w:proofErr w:type="spellEnd"/>
          </w:p>
        </w:tc>
      </w:tr>
      <w:tr w:rsidR="00CA2C5F" w14:paraId="249ADBA2" w14:textId="77777777">
        <w:trPr>
          <w:trHeight w:val="483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09BF9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07502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仪表从CAN总线获得动力电池电压，通过动力电池电压表显示动力电池电压</w:t>
            </w:r>
          </w:p>
        </w:tc>
      </w:tr>
      <w:tr w:rsidR="00CA2C5F" w14:paraId="689EA67A" w14:textId="77777777">
        <w:trPr>
          <w:trHeight w:val="820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E8AC2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21D10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5C5DBAF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12DB38A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有电池系统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062" w:type="dxa"/>
              <w:tblInd w:w="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7"/>
              <w:gridCol w:w="1730"/>
              <w:gridCol w:w="1383"/>
              <w:gridCol w:w="789"/>
              <w:gridCol w:w="1022"/>
              <w:gridCol w:w="1871"/>
            </w:tblGrid>
            <w:tr w:rsidR="00CA2C5F" w14:paraId="7843375C" w14:textId="77777777">
              <w:trPr>
                <w:trHeight w:val="247"/>
              </w:trPr>
              <w:tc>
                <w:tcPr>
                  <w:tcW w:w="1267" w:type="dxa"/>
                  <w:shd w:val="clear" w:color="auto" w:fill="auto"/>
                </w:tcPr>
                <w:p w14:paraId="7F1A2A9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29E123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3D0A59C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512205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022" w:type="dxa"/>
                </w:tcPr>
                <w:p w14:paraId="212C59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3D837C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750689B" w14:textId="77777777">
              <w:trPr>
                <w:trHeight w:val="330"/>
              </w:trPr>
              <w:tc>
                <w:tcPr>
                  <w:tcW w:w="1267" w:type="dxa"/>
                  <w:shd w:val="clear" w:color="auto" w:fill="auto"/>
                </w:tcPr>
                <w:p w14:paraId="45AFAB86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/>
                    </w:rPr>
                    <w:t>0CFFEAF4</w:t>
                  </w:r>
                </w:p>
              </w:tc>
              <w:tc>
                <w:tcPr>
                  <w:tcW w:w="1730" w:type="dxa"/>
                  <w:shd w:val="clear" w:color="auto" w:fill="auto"/>
                </w:tcPr>
                <w:p w14:paraId="7F540B1E" w14:textId="0F8C8FE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电池输出电</w:t>
                  </w:r>
                  <w:r w:rsidRPr="00003CB7">
                    <w:rPr>
                      <w:rFonts w:hint="eastAsia"/>
                      <w:strike/>
                      <w:sz w:val="20"/>
                    </w:rPr>
                    <w:t>流</w:t>
                  </w:r>
                  <w:r w:rsidR="00003CB7" w:rsidRPr="00003CB7">
                    <w:rPr>
                      <w:rFonts w:hint="eastAsia"/>
                      <w:sz w:val="20"/>
                    </w:rPr>
                    <w:t>压</w:t>
                  </w:r>
                </w:p>
              </w:tc>
              <w:tc>
                <w:tcPr>
                  <w:tcW w:w="1383" w:type="dxa"/>
                  <w:shd w:val="clear" w:color="auto" w:fill="auto"/>
                </w:tcPr>
                <w:p w14:paraId="563B7D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2-3</w:t>
                  </w:r>
                </w:p>
              </w:tc>
              <w:tc>
                <w:tcPr>
                  <w:tcW w:w="789" w:type="dxa"/>
                  <w:shd w:val="clear" w:color="auto" w:fill="auto"/>
                </w:tcPr>
                <w:p w14:paraId="433C1EF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A</w:t>
                  </w:r>
                  <w:r>
                    <w:rPr>
                      <w:sz w:val="20"/>
                    </w:rPr>
                    <w:t>ll</w:t>
                  </w:r>
                </w:p>
              </w:tc>
              <w:tc>
                <w:tcPr>
                  <w:tcW w:w="1022" w:type="dxa"/>
                </w:tcPr>
                <w:p w14:paraId="747C20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14:paraId="1E799B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offset: </w:t>
                  </w:r>
                  <w:proofErr w:type="gramStart"/>
                  <w:r>
                    <w:rPr>
                      <w:sz w:val="20"/>
                    </w:rPr>
                    <w:t>0  scal</w:t>
                  </w:r>
                  <w:proofErr w:type="gramEnd"/>
                  <w:r>
                    <w:rPr>
                      <w:sz w:val="20"/>
                    </w:rPr>
                    <w:t xml:space="preserve">:0.1   </w:t>
                  </w:r>
                </w:p>
                <w:p w14:paraId="58F5C341" w14:textId="0BAE3875" w:rsidR="00003CB7" w:rsidRDefault="00003CB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03CB7">
                    <w:rPr>
                      <w:rFonts w:hint="eastAsia"/>
                      <w:sz w:val="20"/>
                    </w:rPr>
                    <w:t>范围</w:t>
                  </w:r>
                  <w:r w:rsidRPr="00003CB7">
                    <w:rPr>
                      <w:rFonts w:hint="eastAsia"/>
                      <w:sz w:val="20"/>
                    </w:rPr>
                    <w:t>:0-6425.5V</w:t>
                  </w:r>
                </w:p>
              </w:tc>
            </w:tr>
          </w:tbl>
          <w:p w14:paraId="12C9F3E7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B9F03B2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6594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ED889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动力电池电压信息反馈到电压表上</w:t>
            </w:r>
          </w:p>
        </w:tc>
      </w:tr>
      <w:tr w:rsidR="00CA2C5F" w14:paraId="4AD8174C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5D85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858EC" w14:textId="4CF74CBD" w:rsidR="00CA2C5F" w:rsidRDefault="008B2F5B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400-700V</w:t>
            </w:r>
            <w:r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48D110F" wp14:editId="656605F1">
                  <wp:simplePos x="0" y="0"/>
                  <wp:positionH relativeFrom="column">
                    <wp:posOffset>-739775</wp:posOffset>
                  </wp:positionH>
                  <wp:positionV relativeFrom="paragraph">
                    <wp:posOffset>41275</wp:posOffset>
                  </wp:positionV>
                  <wp:extent cx="848995" cy="583565"/>
                  <wp:effectExtent l="0" t="0" r="8255" b="6985"/>
                  <wp:wrapSquare wrapText="bothSides"/>
                  <wp:docPr id="10796435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2C5F" w14:paraId="5646B728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0295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069B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断电后，回归0位</w:t>
            </w:r>
          </w:p>
          <w:p w14:paraId="1F247FC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ON档及常电同时断电后，指针停留在当前位置</w:t>
            </w:r>
          </w:p>
        </w:tc>
      </w:tr>
      <w:tr w:rsidR="00CA2C5F" w14:paraId="6CCBC38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1ED51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6C27A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83AA4AA" w14:textId="77777777" w:rsidR="00CA2C5F" w:rsidRDefault="00B42207">
            <w:pPr>
              <w:spacing w:after="0"/>
              <w:ind w:firstLine="40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动力电池电压信号</w:t>
            </w:r>
          </w:p>
        </w:tc>
      </w:tr>
      <w:tr w:rsidR="00CA2C5F" w14:paraId="1FD377EE" w14:textId="77777777">
        <w:trPr>
          <w:trHeight w:val="265"/>
          <w:jc w:val="center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01A08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C363A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B09C342" w14:textId="77777777">
        <w:trPr>
          <w:trHeight w:val="26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EACB30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C53DB" w14:textId="77777777" w:rsidR="00CA2C5F" w:rsidRDefault="00CA2C5F">
            <w:pPr>
              <w:spacing w:after="0"/>
              <w:ind w:firstLine="39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4094BEDA" w14:textId="77777777" w:rsidR="00CA2C5F" w:rsidRDefault="00CA2C5F">
      <w:pPr>
        <w:spacing w:after="0"/>
        <w:rPr>
          <w:lang w:eastAsia="zh-CN"/>
        </w:rPr>
      </w:pPr>
    </w:p>
    <w:p w14:paraId="256A7F0C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绝缘报警指示</w:t>
      </w:r>
    </w:p>
    <w:tbl>
      <w:tblPr>
        <w:tblW w:w="1033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992"/>
      </w:tblGrid>
      <w:tr w:rsidR="00CA2C5F" w14:paraId="4299DA56" w14:textId="77777777">
        <w:trPr>
          <w:trHeight w:val="20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198BEA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9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D62D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46FC1CAF" w14:textId="77777777">
        <w:trPr>
          <w:trHeight w:val="2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59E07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05438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</w:p>
        </w:tc>
      </w:tr>
      <w:tr w:rsidR="00CA2C5F" w14:paraId="25DDCE0F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0E537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8DE4E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5292C0B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电池管理系统故障报文有效</w:t>
            </w:r>
          </w:p>
          <w:p w14:paraId="48CD003A" w14:textId="77777777" w:rsidR="008B2F5B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ID=0x18FECAF4  </w:t>
            </w:r>
          </w:p>
          <w:p w14:paraId="62F7132D" w14:textId="4647BA90" w:rsidR="00CA2C5F" w:rsidRDefault="00B42207" w:rsidP="008B2F5B">
            <w:pPr>
              <w:spacing w:after="0"/>
              <w:ind w:firstLineChars="100" w:firstLine="2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一个以上故障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ID：18ECFFF4,18EBFFF4）</w:t>
            </w:r>
          </w:p>
          <w:p w14:paraId="3BA78D20" w14:textId="7B8E89B5" w:rsidR="00CA2C5F" w:rsidRDefault="00B42207">
            <w:pPr>
              <w:spacing w:after="0"/>
              <w:ind w:firstLineChars="50" w:firstLine="100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 xml:space="preserve"> SPN=7F454 FMI=1 或 SPN=7F454 FMI=18</w:t>
            </w:r>
          </w:p>
        </w:tc>
      </w:tr>
      <w:tr w:rsidR="00CA2C5F" w14:paraId="071BEF86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36C9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D27D4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绝缘报警指示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灯</w:t>
            </w:r>
          </w:p>
        </w:tc>
      </w:tr>
      <w:tr w:rsidR="00CA2C5F" w14:paraId="5B2E7F8A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C0910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910A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051100A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4463285" wp14:editId="640CD767">
                  <wp:extent cx="431800" cy="363855"/>
                  <wp:effectExtent l="0" t="0" r="0" b="0"/>
                  <wp:docPr id="7" name="图片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1380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B11DB48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1DFB0A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8965C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DB6ADDE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6332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B4F20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cs="Arial" w:hint="eastAsia"/>
                <w:sz w:val="20"/>
                <w:szCs w:val="20"/>
              </w:rPr>
              <w:t xml:space="preserve">SPN=7F454 FMI=1  或 SPN=7F454 </w:t>
            </w:r>
            <w:r w:rsidRPr="00FD36EA">
              <w:rPr>
                <w:rFonts w:ascii="宋体" w:hAnsi="宋体" w:cs="Arial" w:hint="eastAsia"/>
                <w:sz w:val="20"/>
                <w:szCs w:val="20"/>
              </w:rPr>
              <w:t>FMI=18</w:t>
            </w:r>
            <w:r w:rsidRPr="00FD36EA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 w:rsidRPr="00FD36E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SPN=7F79B FMI=1</w:t>
            </w:r>
          </w:p>
        </w:tc>
      </w:tr>
      <w:tr w:rsidR="00CA2C5F" w14:paraId="237AF4E5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3912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9A389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hint="eastAsia"/>
                <w:bCs/>
              </w:rPr>
              <w:t>蜂鸣报警</w:t>
            </w:r>
            <w:proofErr w:type="spellEnd"/>
          </w:p>
        </w:tc>
      </w:tr>
    </w:tbl>
    <w:p w14:paraId="3F11B375" w14:textId="77777777" w:rsidR="00CA2C5F" w:rsidRDefault="00CA2C5F">
      <w:pPr>
        <w:spacing w:after="0"/>
        <w:rPr>
          <w:lang w:eastAsia="zh-CN"/>
        </w:rPr>
      </w:pPr>
    </w:p>
    <w:p w14:paraId="251E672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过低报警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65F4F470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1A68CA6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1293C2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</w:p>
        </w:tc>
      </w:tr>
      <w:tr w:rsidR="00CA2C5F" w14:paraId="6AC10D5C" w14:textId="77777777">
        <w:trPr>
          <w:trHeight w:val="399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5251D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1A873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SOC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过低报警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7025E1EC" w14:textId="77777777">
        <w:trPr>
          <w:trHeight w:val="681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A6E5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D708D7" w14:textId="77777777" w:rsidR="00CA2C5F" w:rsidRDefault="00B42207">
            <w:pPr>
              <w:spacing w:after="0" w:line="240" w:lineRule="auto"/>
              <w:jc w:val="both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有效且</w:t>
            </w:r>
            <w:proofErr w:type="spellEnd"/>
          </w:p>
          <w:p w14:paraId="557B2421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收到DM1_F4,SPN/FMI:521309/18或521309/1时，SOC灯点亮</w:t>
            </w:r>
          </w:p>
        </w:tc>
      </w:tr>
      <w:tr w:rsidR="00CA2C5F" w14:paraId="56F237F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5916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B0636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5E2C03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BB0885F" wp14:editId="1E6C8B51">
                  <wp:extent cx="541655" cy="3981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55" cy="39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598C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0244E4E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59273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423CD3" w14:textId="77777777" w:rsidR="00CA2C5F" w:rsidRDefault="00CA2C5F">
            <w:pPr>
              <w:spacing w:after="0"/>
              <w:rPr>
                <w:b/>
                <w:sz w:val="20"/>
                <w:szCs w:val="20"/>
              </w:rPr>
            </w:pPr>
          </w:p>
        </w:tc>
      </w:tr>
      <w:tr w:rsidR="00CA2C5F" w14:paraId="484C0CA0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DCF68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E9897C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186CC8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D20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34226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DM1_F4:</w:t>
            </w:r>
            <w:r>
              <w:rPr>
                <w:rFonts w:ascii="宋体" w:hAnsi="宋体" w:hint="eastAsia"/>
                <w:lang w:eastAsia="zh-CN"/>
              </w:rPr>
              <w:t xml:space="preserve"> SPN=521309,FMI=18或SPN=521309,FMI=1</w:t>
            </w:r>
          </w:p>
        </w:tc>
      </w:tr>
      <w:tr w:rsidR="00CA2C5F" w14:paraId="0FE5186D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74122AA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BF4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  <w:tr w:rsidR="00CA2C5F" w14:paraId="1E916A3E" w14:textId="77777777">
        <w:trPr>
          <w:trHeight w:val="270"/>
          <w:jc w:val="center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  <w:vAlign w:val="center"/>
          </w:tcPr>
          <w:p w14:paraId="62E6D228" w14:textId="77777777" w:rsidR="00CA2C5F" w:rsidRDefault="00B42207">
            <w:pPr>
              <w:spacing w:after="0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其他要求</w:t>
            </w:r>
          </w:p>
        </w:tc>
        <w:tc>
          <w:tcPr>
            <w:tcW w:w="8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A16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  <w:tbl>
            <w:tblPr>
              <w:tblW w:w="87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5"/>
              <w:gridCol w:w="1891"/>
              <w:gridCol w:w="2551"/>
              <w:gridCol w:w="1491"/>
              <w:gridCol w:w="1683"/>
            </w:tblGrid>
            <w:tr w:rsidR="00CA2C5F" w14:paraId="31DADFB7" w14:textId="77777777">
              <w:tc>
                <w:tcPr>
                  <w:tcW w:w="1115" w:type="dxa"/>
                  <w:shd w:val="clear" w:color="auto" w:fill="auto"/>
                  <w:vAlign w:val="center"/>
                </w:tcPr>
                <w:p w14:paraId="7C707ADC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SPN/FMI</w:t>
                  </w:r>
                </w:p>
              </w:tc>
              <w:tc>
                <w:tcPr>
                  <w:tcW w:w="1891" w:type="dxa"/>
                  <w:shd w:val="clear" w:color="auto" w:fill="auto"/>
                  <w:vAlign w:val="center"/>
                </w:tcPr>
                <w:p w14:paraId="02264735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项目</w:t>
                  </w:r>
                </w:p>
              </w:tc>
              <w:tc>
                <w:tcPr>
                  <w:tcW w:w="2551" w:type="dxa"/>
                  <w:shd w:val="clear" w:color="auto" w:fill="auto"/>
                  <w:vAlign w:val="center"/>
                </w:tcPr>
                <w:p w14:paraId="11866458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仪表文字显示</w:t>
                  </w:r>
                </w:p>
              </w:tc>
              <w:tc>
                <w:tcPr>
                  <w:tcW w:w="1491" w:type="dxa"/>
                  <w:shd w:val="clear" w:color="auto" w:fill="auto"/>
                  <w:vAlign w:val="center"/>
                </w:tcPr>
                <w:p w14:paraId="6BC43E43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符号片</w:t>
                  </w:r>
                </w:p>
              </w:tc>
              <w:tc>
                <w:tcPr>
                  <w:tcW w:w="1683" w:type="dxa"/>
                  <w:shd w:val="clear" w:color="auto" w:fill="auto"/>
                  <w:vAlign w:val="center"/>
                </w:tcPr>
                <w:p w14:paraId="62958D52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rFonts w:hint="eastAsia"/>
                    </w:rPr>
                    <w:t>电池符号：</w:t>
                  </w:r>
                </w:p>
                <w:p w14:paraId="1E5B5BBB" w14:textId="77777777" w:rsidR="00CA2C5F" w:rsidRDefault="00B42207">
                  <w:pPr>
                    <w:pStyle w:val="HR"/>
                    <w:ind w:firstLineChars="0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5295DFE" wp14:editId="5F07C29F">
                        <wp:extent cx="472440" cy="198120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1172" cy="20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2C5F" w14:paraId="1DC85A8A" w14:textId="77777777">
              <w:tc>
                <w:tcPr>
                  <w:tcW w:w="1115" w:type="dxa"/>
                  <w:shd w:val="clear" w:color="auto" w:fill="auto"/>
                </w:tcPr>
                <w:p w14:paraId="34C52D9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521309/17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0B731051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轻微低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58459CB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低，请注意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0199CF2F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熄灭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04ADE21E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绿</w:t>
                  </w:r>
                </w:p>
              </w:tc>
            </w:tr>
            <w:tr w:rsidR="00CA2C5F" w14:paraId="19522156" w14:textId="77777777">
              <w:tc>
                <w:tcPr>
                  <w:tcW w:w="1115" w:type="dxa"/>
                  <w:shd w:val="clear" w:color="auto" w:fill="auto"/>
                </w:tcPr>
                <w:p w14:paraId="2A46239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521309/18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5FD09FBA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一般低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618C7D6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低，请充电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65B4681B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50AC5C6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黄</w:t>
                  </w:r>
                </w:p>
              </w:tc>
            </w:tr>
            <w:tr w:rsidR="00CA2C5F" w14:paraId="78B6C7AA" w14:textId="77777777">
              <w:tc>
                <w:tcPr>
                  <w:tcW w:w="1115" w:type="dxa"/>
                  <w:shd w:val="clear" w:color="auto" w:fill="auto"/>
                </w:tcPr>
                <w:p w14:paraId="7ED5A30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521309/1</w:t>
                  </w:r>
                </w:p>
              </w:tc>
              <w:tc>
                <w:tcPr>
                  <w:tcW w:w="1891" w:type="dxa"/>
                  <w:shd w:val="clear" w:color="auto" w:fill="auto"/>
                </w:tcPr>
                <w:p w14:paraId="64DB3122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电池</w:t>
                  </w: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严重低</w:t>
                  </w:r>
                </w:p>
              </w:tc>
              <w:tc>
                <w:tcPr>
                  <w:tcW w:w="2551" w:type="dxa"/>
                  <w:shd w:val="clear" w:color="auto" w:fill="auto"/>
                </w:tcPr>
                <w:p w14:paraId="47F8C230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SOC</w:t>
                  </w:r>
                  <w:r>
                    <w:rPr>
                      <w:rFonts w:hint="eastAsia"/>
                    </w:rPr>
                    <w:t>过低，</w:t>
                  </w:r>
                  <w:r>
                    <w:rPr>
                      <w:rFonts w:hint="eastAsia"/>
                      <w:shd w:val="clear" w:color="auto" w:fill="92D050"/>
                    </w:rPr>
                    <w:t>请立即充电</w:t>
                  </w:r>
                </w:p>
              </w:tc>
              <w:tc>
                <w:tcPr>
                  <w:tcW w:w="1491" w:type="dxa"/>
                  <w:shd w:val="clear" w:color="auto" w:fill="auto"/>
                </w:tcPr>
                <w:p w14:paraId="2D3E874D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点亮</w:t>
                  </w:r>
                </w:p>
              </w:tc>
              <w:tc>
                <w:tcPr>
                  <w:tcW w:w="1683" w:type="dxa"/>
                  <w:shd w:val="clear" w:color="auto" w:fill="auto"/>
                </w:tcPr>
                <w:p w14:paraId="52D962F9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红</w:t>
                  </w:r>
                </w:p>
              </w:tc>
            </w:tr>
            <w:tr w:rsidR="00CA2C5F" w14:paraId="5F5565B3" w14:textId="77777777">
              <w:tc>
                <w:tcPr>
                  <w:tcW w:w="8731" w:type="dxa"/>
                  <w:gridSpan w:val="5"/>
                  <w:shd w:val="clear" w:color="auto" w:fill="auto"/>
                </w:tcPr>
                <w:p w14:paraId="1716C377" w14:textId="77777777" w:rsidR="00CA2C5F" w:rsidRDefault="00B42207">
                  <w:pPr>
                    <w:pStyle w:val="HR"/>
                    <w:ind w:firstLineChars="0" w:firstLine="0"/>
                  </w:pPr>
                  <w:r>
                    <w:rPr>
                      <w:rFonts w:hint="eastAsia"/>
                    </w:rPr>
                    <w:t>备注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、当电池管理系统有上述以外的其他故障同时存在时，仪表文字显示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“电池管理系统故障”。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、当电池管理系统没有上述以外的其他故障存在时，动力电池故障指示灯不亮</w:t>
                  </w:r>
                </w:p>
              </w:tc>
            </w:tr>
          </w:tbl>
          <w:p w14:paraId="6A2B6A14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4BA5925B" w14:textId="77777777" w:rsidR="00CA2C5F" w:rsidRDefault="00CA2C5F">
      <w:pPr>
        <w:spacing w:after="0"/>
        <w:rPr>
          <w:lang w:eastAsia="zh-CN"/>
        </w:rPr>
      </w:pPr>
    </w:p>
    <w:p w14:paraId="29EC91FD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高压系统故障</w:t>
      </w:r>
    </w:p>
    <w:tbl>
      <w:tblPr>
        <w:tblW w:w="10261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8957"/>
      </w:tblGrid>
      <w:tr w:rsidR="00CA2C5F" w14:paraId="50DFEC2D" w14:textId="77777777">
        <w:trPr>
          <w:trHeight w:val="611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A9641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5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4717D4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7A507BC4" w14:textId="77777777">
        <w:trPr>
          <w:trHeight w:val="51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745C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1ED7F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高压系统故障</w:t>
            </w:r>
            <w:proofErr w:type="spellEnd"/>
          </w:p>
        </w:tc>
      </w:tr>
      <w:tr w:rsidR="00CA2C5F" w14:paraId="40847CC3" w14:textId="77777777">
        <w:trPr>
          <w:trHeight w:val="834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CA908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AEC821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B409970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784B5CD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7E358762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6697AE5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6409180D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4BEC84A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4BA939DB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361D5BD4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4AF2B139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5B85BA76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344F2A24" w14:textId="77777777" w:rsidR="00CA2C5F" w:rsidRDefault="00B42207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5C1088C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015C5B78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4F2DB2E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27353D7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（DM1_F4,DM1_EF,DM1_30,DM1_1A,DM1_03,DM1_2E,DM1_1E—任意一个红灯有效）</w:t>
            </w:r>
          </w:p>
        </w:tc>
      </w:tr>
      <w:tr w:rsidR="00CA2C5F" w14:paraId="7656AA06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B31F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DA8A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99D21A2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sz w:val="24"/>
                <w:szCs w:val="21"/>
                <w:lang w:val="en-US" w:eastAsia="zh-CN"/>
              </w:rPr>
              <w:drawing>
                <wp:inline distT="0" distB="0" distL="0" distR="0" wp14:anchorId="47C23670" wp14:editId="00AF3704">
                  <wp:extent cx="490855" cy="406400"/>
                  <wp:effectExtent l="0" t="0" r="0" b="0"/>
                  <wp:docPr id="10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0187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926BF5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5C595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0529F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26E01AE2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866C2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F0EDD0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830923B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E740D2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2A05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DM1信号</w:t>
            </w:r>
          </w:p>
        </w:tc>
      </w:tr>
      <w:tr w:rsidR="00CA2C5F" w14:paraId="5DBBC944" w14:textId="77777777">
        <w:trPr>
          <w:trHeight w:val="270"/>
          <w:jc w:val="center"/>
        </w:trPr>
        <w:tc>
          <w:tcPr>
            <w:tcW w:w="13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A66C7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F449B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082517DD" w14:textId="77777777" w:rsidR="00CA2C5F" w:rsidRDefault="00CA2C5F">
      <w:pPr>
        <w:spacing w:after="0"/>
        <w:rPr>
          <w:lang w:eastAsia="zh-CN"/>
        </w:rPr>
      </w:pPr>
    </w:p>
    <w:p w14:paraId="12112AD1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停机报警</w:t>
      </w:r>
      <w:proofErr w:type="spellEnd"/>
    </w:p>
    <w:tbl>
      <w:tblPr>
        <w:tblW w:w="10034" w:type="dxa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843"/>
      </w:tblGrid>
      <w:tr w:rsidR="00CA2C5F" w14:paraId="4E744E23" w14:textId="77777777">
        <w:trPr>
          <w:trHeight w:val="611"/>
          <w:jc w:val="center"/>
        </w:trPr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7A449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4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2E7D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9125347" w14:textId="77777777">
        <w:trPr>
          <w:trHeight w:val="529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E66F4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48CDF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停机报警</w:t>
            </w:r>
            <w:proofErr w:type="spellEnd"/>
          </w:p>
        </w:tc>
      </w:tr>
      <w:tr w:rsidR="00CA2C5F" w14:paraId="0184A099" w14:textId="77777777">
        <w:trPr>
          <w:trHeight w:val="834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F1176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81C50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7863338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电池管理系统红色报警灯亮报文有效    </w:t>
            </w:r>
          </w:p>
          <w:p w14:paraId="10BCB5A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ID=0x18FECAF</w:t>
            </w:r>
            <w:proofErr w:type="gramStart"/>
            <w:r>
              <w:rPr>
                <w:rFonts w:ascii="宋体" w:hAnsi="宋体" w:hint="eastAsia"/>
              </w:rPr>
              <w:t xml:space="preserve">4 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proofErr w:type="gramEnd"/>
            <w:r>
              <w:rPr>
                <w:rFonts w:ascii="宋体" w:hAnsi="宋体" w:hint="eastAsia"/>
              </w:rPr>
              <w:t xml:space="preserve">ID：18ECFFF4,18EBFFF4）     </w:t>
            </w:r>
          </w:p>
          <w:p w14:paraId="3291D25D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电机控制系统红色报警灯亮报文有效</w:t>
            </w:r>
          </w:p>
          <w:p w14:paraId="1F3FF595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(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ID=0x18FECAEF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ID：18ECFFEF,18EBFFEF）     </w:t>
            </w:r>
          </w:p>
          <w:p w14:paraId="73BD06A7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空压机系统红色报警灯亮报文有效</w:t>
            </w:r>
          </w:p>
          <w:p w14:paraId="35B5375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ID=0x18FECA30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ID：18ECFF30,18EBFF30）      </w:t>
            </w:r>
          </w:p>
          <w:p w14:paraId="0418FC6B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DCDC系统红色报警灯亮报文有效</w:t>
            </w:r>
          </w:p>
          <w:p w14:paraId="4D98595B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       </w:t>
            </w:r>
          </w:p>
          <w:p w14:paraId="68A8D2A5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自动变速箱系统红色报警灯亮报文有效    </w:t>
            </w:r>
          </w:p>
          <w:p w14:paraId="2FA5F4E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ID=0x18FECA03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ID：18ECFF03,18EBFF03）</w:t>
            </w:r>
          </w:p>
          <w:p w14:paraId="0CB24B5F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高压转向系统红色报警灯亮报文有效         </w:t>
            </w:r>
          </w:p>
          <w:p w14:paraId="2F02271F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</w:t>
            </w:r>
            <w:r>
              <w:rPr>
                <w:rFonts w:ascii="宋体" w:hAnsi="宋体" w:hint="eastAsia"/>
                <w:lang w:eastAsia="zh-CN"/>
              </w:rPr>
              <w:t>2E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,18EBFF</w:t>
            </w:r>
            <w:r>
              <w:rPr>
                <w:rFonts w:ascii="宋体" w:hAnsi="宋体" w:hint="eastAsia"/>
                <w:lang w:eastAsia="zh-CN"/>
              </w:rPr>
              <w:t>2E</w:t>
            </w:r>
            <w:r>
              <w:rPr>
                <w:rFonts w:ascii="宋体" w:hAnsi="宋体" w:hint="eastAsia"/>
              </w:rPr>
              <w:t>）</w:t>
            </w:r>
          </w:p>
          <w:p w14:paraId="00A39F2A" w14:textId="77777777" w:rsidR="00CA2C5F" w:rsidRDefault="00B42207" w:rsidP="00C7777F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高压配电盒红色报警灯亮报文有效         </w:t>
            </w:r>
          </w:p>
          <w:p w14:paraId="201DCC0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227E941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8、低压转向系统红色报警灯亮报文有效</w:t>
            </w:r>
          </w:p>
          <w:p w14:paraId="402C2C02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>ID=0x18FECA4D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ID：18ECFF24D,18EBFF4D）</w:t>
            </w:r>
          </w:p>
          <w:p w14:paraId="79A10C32" w14:textId="77777777" w:rsidR="00CA2C5F" w:rsidRDefault="00CA2C5F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</w:p>
          <w:p w14:paraId="325DDCF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  <w:p w14:paraId="55F3B571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（DM1_F4,DM1_EF,DM1_30,DM1_1A,DM1_03,DM1_2E,DM1_1E, DM1_4D—任意一个红灯有效）</w:t>
            </w:r>
          </w:p>
        </w:tc>
      </w:tr>
      <w:tr w:rsidR="00CA2C5F" w14:paraId="50698701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11B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2579C3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7BD05F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CDE3D23" wp14:editId="54DC59C2">
                  <wp:extent cx="719455" cy="363855"/>
                  <wp:effectExtent l="0" t="0" r="0" b="0"/>
                  <wp:docPr id="12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6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A52D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5E13D63E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6D1D5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0B3C45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78CC380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A0EE4B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7F77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7FACB26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E3505B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289C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65A0C83" w14:textId="77777777">
        <w:trPr>
          <w:trHeight w:val="270"/>
          <w:jc w:val="center"/>
        </w:trPr>
        <w:tc>
          <w:tcPr>
            <w:tcW w:w="11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5041E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FC33B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79EED88" w14:textId="77777777" w:rsidR="00CA2C5F" w:rsidRDefault="00CA2C5F">
      <w:pPr>
        <w:spacing w:after="0"/>
        <w:rPr>
          <w:lang w:eastAsia="zh-CN"/>
        </w:rPr>
      </w:pPr>
    </w:p>
    <w:p w14:paraId="270B62A2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lastRenderedPageBreak/>
        <w:t>高压电池故障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3EA6A9CD" w14:textId="77777777">
        <w:trPr>
          <w:trHeight w:val="611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AD3ADC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5BF803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高压电池故障</w:t>
            </w:r>
            <w:proofErr w:type="spellEnd"/>
          </w:p>
        </w:tc>
      </w:tr>
      <w:tr w:rsidR="00CA2C5F" w14:paraId="47AB735E" w14:textId="77777777">
        <w:trPr>
          <w:trHeight w:val="393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ACD05E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功能描述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91084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高压电池故障</w:t>
            </w:r>
          </w:p>
        </w:tc>
      </w:tr>
      <w:tr w:rsidR="00CA2C5F" w14:paraId="4D55C1A1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75A7B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AF73F8" w14:textId="77777777" w:rsidR="00CA2C5F" w:rsidRDefault="00B42207">
            <w:pPr>
              <w:spacing w:after="0"/>
              <w:jc w:val="both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有效</w:t>
            </w:r>
            <w:proofErr w:type="spellEnd"/>
            <w:r>
              <w:rPr>
                <w:rFonts w:ascii="宋体" w:hAnsi="宋体" w:hint="eastAsia"/>
              </w:rPr>
              <w:t xml:space="preserve"> 且</w:t>
            </w:r>
          </w:p>
          <w:p w14:paraId="4100A0D3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50268D2D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7202DEF9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7330D850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2、电池管理系统黄色报警灯亮报文有效    </w:t>
            </w:r>
          </w:p>
          <w:p w14:paraId="33E75798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</w:t>
            </w:r>
          </w:p>
          <w:p w14:paraId="4D1836A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 一个以上故障ID：18ECFFF4,18EBFFF4）        </w:t>
            </w:r>
          </w:p>
          <w:p w14:paraId="34F5E66F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3、连续5秒未接收到电池管理系统外发报文</w:t>
            </w:r>
          </w:p>
          <w:p w14:paraId="5895FF86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（ID=0x0CFFEAF4）</w:t>
            </w:r>
          </w:p>
          <w:p w14:paraId="0D78914C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则动力电池故障指示灯点亮</w:t>
            </w:r>
          </w:p>
          <w:p w14:paraId="656ACD60" w14:textId="77777777" w:rsidR="00CA2C5F" w:rsidRDefault="00B42207">
            <w:pPr>
              <w:spacing w:after="0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(DM1_F4红黄灯有效，未收到</w:t>
            </w:r>
            <w:r>
              <w:rPr>
                <w:rFonts w:ascii="宋体" w:hAnsi="宋体" w:hint="eastAsia"/>
              </w:rPr>
              <w:t>0CFFEAF4</w:t>
            </w:r>
            <w:r>
              <w:rPr>
                <w:rFonts w:ascii="宋体" w:hAnsi="宋体" w:hint="eastAsia"/>
                <w:lang w:eastAsia="zh-CN"/>
              </w:rPr>
              <w:t>有效)</w:t>
            </w:r>
          </w:p>
        </w:tc>
      </w:tr>
      <w:tr w:rsidR="00CA2C5F" w14:paraId="5810016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F20A9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8D192B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50B906A" w14:textId="77777777" w:rsidR="00CA2C5F" w:rsidRDefault="00B42207">
            <w:pPr>
              <w:spacing w:after="0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6C37F4" wp14:editId="66AB4243">
                  <wp:extent cx="540385" cy="46101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46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00DD9" w14:textId="77777777" w:rsidR="00CA2C5F" w:rsidRDefault="00B42207">
            <w:pPr>
              <w:spacing w:after="0"/>
              <w:jc w:val="both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603705B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13399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4456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5830940F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E3F9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EB6FE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6A187742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AACE4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CBE4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2B58C75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A411E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5030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07E4539D" w14:textId="77777777" w:rsidR="00CA2C5F" w:rsidRDefault="00CA2C5F">
      <w:pPr>
        <w:spacing w:after="0"/>
        <w:rPr>
          <w:lang w:eastAsia="zh-CN"/>
        </w:rPr>
      </w:pPr>
    </w:p>
    <w:p w14:paraId="5D685CF0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高压电池断开</w:t>
      </w:r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F2F5ECA" w14:textId="77777777">
        <w:trPr>
          <w:trHeight w:val="386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07C2582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5BC986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5361F45B" w14:textId="77777777">
        <w:trPr>
          <w:trHeight w:val="419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544E2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467E2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高压电池断开</w:t>
            </w:r>
            <w:proofErr w:type="spellEnd"/>
          </w:p>
        </w:tc>
      </w:tr>
      <w:tr w:rsidR="00CA2C5F" w14:paraId="68F6A2BE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E839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F77E8D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档点有效</w:t>
            </w:r>
          </w:p>
          <w:p w14:paraId="43BEAF61" w14:textId="77777777" w:rsidR="00CA2C5F" w:rsidRDefault="00B42207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、收到报文</w:t>
            </w:r>
            <w:r>
              <w:rPr>
                <w:rFonts w:hint="eastAsia"/>
                <w:lang w:eastAsia="zh-CN"/>
              </w:rPr>
              <w:t>0CFF11EF</w:t>
            </w:r>
            <w:r>
              <w:rPr>
                <w:rFonts w:hint="eastAsia"/>
                <w:lang w:eastAsia="zh-CN"/>
              </w:rPr>
              <w:t>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2BB689DE" w14:textId="77777777">
              <w:tc>
                <w:tcPr>
                  <w:tcW w:w="1177" w:type="dxa"/>
                  <w:shd w:val="clear" w:color="auto" w:fill="auto"/>
                </w:tcPr>
                <w:p w14:paraId="055AF30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D29543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591911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C76D1A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3556C2E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5C7FBE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FFAA246" w14:textId="77777777">
              <w:tc>
                <w:tcPr>
                  <w:tcW w:w="1177" w:type="dxa"/>
                  <w:shd w:val="clear" w:color="auto" w:fill="auto"/>
                </w:tcPr>
                <w:p w14:paraId="14D3D7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 w:hint="eastAsia"/>
                      <w:bCs/>
                      <w:szCs w:val="21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DF399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控制器母线电压</w:t>
                  </w:r>
                </w:p>
              </w:tc>
              <w:tc>
                <w:tcPr>
                  <w:tcW w:w="709" w:type="dxa"/>
                  <w:shd w:val="clear" w:color="auto" w:fill="FFFF00"/>
                </w:tcPr>
                <w:p w14:paraId="254C9CF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567" w:type="dxa"/>
                  <w:shd w:val="clear" w:color="auto" w:fill="FFFF00"/>
                </w:tcPr>
                <w:p w14:paraId="072DF3C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08EE5A3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3B087F12" w14:textId="5052E432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:0.1V;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 w:rsidR="008E5109">
                    <w:rPr>
                      <w:rFonts w:hint="eastAsia"/>
                      <w:sz w:val="20"/>
                    </w:rPr>
                    <w:t>:0V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4FFFB61F" w14:textId="12820F99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 w:rsidR="008E5109">
                    <w:rPr>
                      <w:rFonts w:hint="eastAsia"/>
                      <w:sz w:val="20"/>
                    </w:rPr>
                    <w:t>:0-6553.5V</w:t>
                  </w:r>
                </w:p>
              </w:tc>
            </w:tr>
          </w:tbl>
          <w:p w14:paraId="6D301731" w14:textId="77777777" w:rsidR="00CA2C5F" w:rsidRDefault="00B42207">
            <w:pPr>
              <w:spacing w:after="0"/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ascii="宋体" w:hAnsi="宋体" w:hint="eastAsia"/>
                <w:bCs/>
                <w:szCs w:val="21"/>
                <w:lang w:eastAsia="zh-CN"/>
              </w:rPr>
              <w:t>电机电压低于200V且车速大于5km/h</w:t>
            </w:r>
          </w:p>
        </w:tc>
      </w:tr>
      <w:tr w:rsidR="00CA2C5F" w14:paraId="4F7840D7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CE3B3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C3D32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45875A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5319EE23">
                <v:shape id="_x0000_i1026" type="#_x0000_t75" style="width:33.2pt;height:28.5pt" o:ole="">
                  <v:imagedata r:id="rId24" o:title=""/>
                  <o:lock v:ext="edit" aspectratio="f"/>
                </v:shape>
                <o:OLEObject Type="Embed" ProgID="PBrush" ShapeID="_x0000_i1026" DrawAspect="Content" ObjectID="_1759750730" r:id="rId25"/>
              </w:object>
            </w:r>
          </w:p>
          <w:p w14:paraId="74A3EA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894972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35C61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1667B0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D93E69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7770F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9A900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56DB339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E01C90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89144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7B129351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562AB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B1EE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12AA7E58" w14:textId="77777777" w:rsidR="00CA2C5F" w:rsidRDefault="00CA2C5F">
      <w:pPr>
        <w:spacing w:after="0"/>
        <w:rPr>
          <w:lang w:eastAsia="zh-CN"/>
        </w:rPr>
      </w:pPr>
    </w:p>
    <w:p w14:paraId="31BDA972" w14:textId="77777777" w:rsidR="00CA2C5F" w:rsidRDefault="00B42207">
      <w:pPr>
        <w:pStyle w:val="3"/>
      </w:pPr>
      <w:proofErr w:type="spellStart"/>
      <w:r>
        <w:rPr>
          <w:rFonts w:hint="eastAsia"/>
        </w:rPr>
        <w:t>充电枪连接指示</w:t>
      </w:r>
      <w:proofErr w:type="spellEnd"/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113"/>
      </w:tblGrid>
      <w:tr w:rsidR="00CA2C5F" w14:paraId="7C389AD3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541A4C1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功能名称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FE5C163" w14:textId="77777777" w:rsidR="00CA2C5F" w:rsidRDefault="00B42207">
            <w:pPr>
              <w:ind w:firstLine="420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</w:rPr>
              <w:t>充电枪插入指示</w:t>
            </w:r>
            <w:proofErr w:type="spellEnd"/>
          </w:p>
        </w:tc>
      </w:tr>
      <w:tr w:rsidR="00CA2C5F" w14:paraId="01421441" w14:textId="77777777">
        <w:trPr>
          <w:trHeight w:val="545"/>
        </w:trPr>
        <w:tc>
          <w:tcPr>
            <w:tcW w:w="1617" w:type="dxa"/>
            <w:shd w:val="clear" w:color="auto" w:fill="D9D9D9"/>
            <w:vAlign w:val="center"/>
          </w:tcPr>
          <w:p w14:paraId="229882C5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功能描述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4FDD8B9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仪表接收</w:t>
            </w:r>
            <w:r>
              <w:rPr>
                <w:rFonts w:hint="eastAsia"/>
                <w:lang w:eastAsia="zh-CN"/>
              </w:rPr>
              <w:t>BMS</w:t>
            </w:r>
            <w:r>
              <w:rPr>
                <w:rFonts w:hint="eastAsia"/>
                <w:lang w:eastAsia="zh-CN"/>
              </w:rPr>
              <w:t>发的总线信号，点亮充电枪插入指示灯</w:t>
            </w:r>
          </w:p>
        </w:tc>
      </w:tr>
      <w:tr w:rsidR="00CA2C5F" w14:paraId="5A5CA42C" w14:textId="77777777">
        <w:trPr>
          <w:trHeight w:val="413"/>
        </w:trPr>
        <w:tc>
          <w:tcPr>
            <w:tcW w:w="1617" w:type="dxa"/>
            <w:shd w:val="clear" w:color="auto" w:fill="D9D9D9"/>
            <w:vAlign w:val="center"/>
          </w:tcPr>
          <w:p w14:paraId="5F0FABA6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触发条件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738D552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收到电池管理系统充电枪插入指示报文</w:t>
            </w:r>
          </w:p>
        </w:tc>
      </w:tr>
      <w:tr w:rsidR="00CA2C5F" w14:paraId="0D0301AC" w14:textId="77777777">
        <w:trPr>
          <w:trHeight w:val="447"/>
        </w:trPr>
        <w:tc>
          <w:tcPr>
            <w:tcW w:w="1617" w:type="dxa"/>
            <w:shd w:val="clear" w:color="auto" w:fill="D9D9D9"/>
            <w:vAlign w:val="center"/>
          </w:tcPr>
          <w:p w14:paraId="2F130FB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反馈信息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94EB042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CC801C" w14:textId="77777777" w:rsidR="00CA2C5F" w:rsidRDefault="00B42207">
            <w:pPr>
              <w:ind w:firstLine="40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4D1A0D7" wp14:editId="19140FB4">
                  <wp:extent cx="303530" cy="43434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5" cy="44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B8B7E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1530ADA" w14:textId="77777777">
        <w:trPr>
          <w:trHeight w:val="507"/>
        </w:trPr>
        <w:tc>
          <w:tcPr>
            <w:tcW w:w="1617" w:type="dxa"/>
            <w:shd w:val="clear" w:color="auto" w:fill="D9D9D9"/>
            <w:vAlign w:val="center"/>
          </w:tcPr>
          <w:p w14:paraId="4763CCFF" w14:textId="77777777" w:rsidR="00CA2C5F" w:rsidRDefault="00B4220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HMI</w:t>
            </w:r>
          </w:p>
        </w:tc>
        <w:tc>
          <w:tcPr>
            <w:tcW w:w="8113" w:type="dxa"/>
            <w:shd w:val="clear" w:color="auto" w:fill="auto"/>
            <w:vAlign w:val="center"/>
          </w:tcPr>
          <w:p w14:paraId="5ABC353B" w14:textId="77777777" w:rsidR="00CA2C5F" w:rsidRDefault="00CA2C5F">
            <w:pPr>
              <w:ind w:firstLine="400"/>
              <w:rPr>
                <w:lang w:eastAsia="zh-CN"/>
              </w:rPr>
            </w:pPr>
          </w:p>
        </w:tc>
      </w:tr>
      <w:tr w:rsidR="00CA2C5F" w14:paraId="5B8B74F0" w14:textId="77777777">
        <w:trPr>
          <w:trHeight w:val="719"/>
        </w:trPr>
        <w:tc>
          <w:tcPr>
            <w:tcW w:w="1617" w:type="dxa"/>
            <w:shd w:val="clear" w:color="auto" w:fill="D9D9D9"/>
            <w:vAlign w:val="center"/>
          </w:tcPr>
          <w:p w14:paraId="69D40EA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取消条件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7441FFA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充电枪插入指示报文无效；</w:t>
            </w:r>
          </w:p>
        </w:tc>
      </w:tr>
      <w:tr w:rsidR="00CA2C5F" w14:paraId="0355B2C5" w14:textId="77777777">
        <w:trPr>
          <w:trHeight w:val="465"/>
        </w:trPr>
        <w:tc>
          <w:tcPr>
            <w:tcW w:w="1617" w:type="dxa"/>
            <w:shd w:val="clear" w:color="auto" w:fill="D9D9D9"/>
            <w:vAlign w:val="center"/>
          </w:tcPr>
          <w:p w14:paraId="10120118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输入信号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1DC0AA65" w14:textId="77777777" w:rsidR="00CA2C5F" w:rsidRDefault="00B42207">
            <w:pPr>
              <w:ind w:firstLine="420"/>
            </w:pPr>
            <w:proofErr w:type="spellStart"/>
            <w:r>
              <w:rPr>
                <w:rFonts w:hint="eastAsia"/>
              </w:rPr>
              <w:t>总线</w:t>
            </w:r>
            <w:proofErr w:type="spellEnd"/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ID=</w:t>
            </w:r>
            <w:r>
              <w:t>0x0CFFEAF4</w:t>
            </w:r>
            <w:r>
              <w:rPr>
                <w:rFonts w:hint="eastAsia"/>
              </w:rPr>
              <w:t xml:space="preserve">  byte1 bit6~7    10</w:t>
            </w:r>
            <w:proofErr w:type="spellStart"/>
            <w:r>
              <w:rPr>
                <w:rFonts w:hint="eastAsia"/>
              </w:rPr>
              <w:t>点亮</w:t>
            </w:r>
            <w:proofErr w:type="spellEnd"/>
          </w:p>
        </w:tc>
      </w:tr>
      <w:tr w:rsidR="00CA2C5F" w14:paraId="47FF046C" w14:textId="77777777">
        <w:trPr>
          <w:trHeight w:val="504"/>
        </w:trPr>
        <w:tc>
          <w:tcPr>
            <w:tcW w:w="1617" w:type="dxa"/>
            <w:shd w:val="clear" w:color="auto" w:fill="D9D9D9"/>
            <w:vAlign w:val="center"/>
          </w:tcPr>
          <w:p w14:paraId="09B7ED63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输出信号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01A9CD1" w14:textId="77777777" w:rsidR="00CA2C5F" w:rsidRDefault="00CA2C5F">
            <w:pPr>
              <w:ind w:firstLine="420"/>
            </w:pPr>
          </w:p>
        </w:tc>
      </w:tr>
      <w:tr w:rsidR="00CA2C5F" w14:paraId="7935B52A" w14:textId="77777777">
        <w:trPr>
          <w:trHeight w:val="343"/>
        </w:trPr>
        <w:tc>
          <w:tcPr>
            <w:tcW w:w="1617" w:type="dxa"/>
            <w:shd w:val="clear" w:color="auto" w:fill="D9D9D9"/>
            <w:vAlign w:val="center"/>
          </w:tcPr>
          <w:p w14:paraId="1D597EE0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电源模式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0D651079" w14:textId="77777777" w:rsidR="00CA2C5F" w:rsidRDefault="00B42207">
            <w:pPr>
              <w:ind w:firstLine="42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ON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ACC</w:t>
            </w:r>
            <w:r>
              <w:rPr>
                <w:lang w:eastAsia="zh-CN"/>
              </w:rPr>
              <w:t>或</w:t>
            </w:r>
            <w:r>
              <w:rPr>
                <w:rFonts w:hint="eastAsia"/>
                <w:lang w:eastAsia="zh-CN"/>
              </w:rPr>
              <w:t>OFF</w:t>
            </w:r>
            <w:r>
              <w:rPr>
                <w:lang w:eastAsia="zh-CN"/>
              </w:rPr>
              <w:t>档均点亮</w:t>
            </w:r>
          </w:p>
        </w:tc>
      </w:tr>
      <w:tr w:rsidR="00CA2C5F" w14:paraId="608EF959" w14:textId="77777777">
        <w:trPr>
          <w:trHeight w:val="561"/>
        </w:trPr>
        <w:tc>
          <w:tcPr>
            <w:tcW w:w="1617" w:type="dxa"/>
            <w:shd w:val="clear" w:color="auto" w:fill="D9D9D9"/>
            <w:vAlign w:val="center"/>
          </w:tcPr>
          <w:p w14:paraId="1C7409D7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法规要求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2AAA4111" w14:textId="77777777" w:rsidR="00CA2C5F" w:rsidRDefault="00B42207">
            <w:pPr>
              <w:ind w:firstLine="420"/>
            </w:pPr>
            <w:r>
              <w:t>无</w:t>
            </w:r>
          </w:p>
        </w:tc>
      </w:tr>
      <w:tr w:rsidR="00CA2C5F" w14:paraId="762B0085" w14:textId="77777777">
        <w:trPr>
          <w:trHeight w:val="427"/>
        </w:trPr>
        <w:tc>
          <w:tcPr>
            <w:tcW w:w="1617" w:type="dxa"/>
            <w:shd w:val="clear" w:color="auto" w:fill="D9D9D9"/>
            <w:vAlign w:val="center"/>
          </w:tcPr>
          <w:p w14:paraId="6800B2CE" w14:textId="77777777" w:rsidR="00CA2C5F" w:rsidRDefault="00B42207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其他技术要求</w:t>
            </w:r>
            <w:proofErr w:type="spellEnd"/>
          </w:p>
        </w:tc>
        <w:tc>
          <w:tcPr>
            <w:tcW w:w="8113" w:type="dxa"/>
            <w:shd w:val="clear" w:color="auto" w:fill="auto"/>
            <w:vAlign w:val="center"/>
          </w:tcPr>
          <w:p w14:paraId="7DD8831E" w14:textId="77777777" w:rsidR="00CA2C5F" w:rsidRDefault="00B42207">
            <w:pPr>
              <w:ind w:firstLine="420"/>
            </w:pPr>
            <w:r>
              <w:t>无</w:t>
            </w:r>
          </w:p>
        </w:tc>
      </w:tr>
    </w:tbl>
    <w:p w14:paraId="6ABFDA70" w14:textId="77777777" w:rsidR="00CA2C5F" w:rsidRDefault="00CA2C5F">
      <w:pPr>
        <w:pStyle w:val="HR"/>
        <w:ind w:firstLine="420"/>
      </w:pPr>
    </w:p>
    <w:p w14:paraId="5D2BD8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动力电池高温报警</w:t>
      </w:r>
      <w:proofErr w:type="spellEnd"/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1E0865AB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6260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463FC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4FC1D248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311E7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69E6A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高压电池高温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障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3DCCC07A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ACF08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4DCE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</w:t>
            </w:r>
          </w:p>
          <w:p w14:paraId="1BEBBD6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2、收到SPN:521301 FMI:16或SPN:521301  FMI：0（DM1_F4）</w:t>
            </w:r>
          </w:p>
        </w:tc>
      </w:tr>
      <w:tr w:rsidR="00CA2C5F" w14:paraId="17992A6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00CF6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2270E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151FB67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1AB3DB0" wp14:editId="116A65DA">
                  <wp:extent cx="544195" cy="446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95" cy="44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65BB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63CF10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9FD568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EDB5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D4A4BD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0B7A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53F5AB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F0466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</w:t>
            </w:r>
          </w:p>
        </w:tc>
      </w:tr>
      <w:tr w:rsidR="00CA2C5F" w14:paraId="04CD79B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C08C3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CF5A7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18FECAF4</w:t>
            </w:r>
          </w:p>
        </w:tc>
      </w:tr>
      <w:tr w:rsidR="00CA2C5F" w14:paraId="3B59BECF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C2509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99BFA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7CF9E8EE" w14:textId="77777777" w:rsidR="00CA2C5F" w:rsidRDefault="00CA2C5F">
      <w:pPr>
        <w:spacing w:after="0"/>
        <w:rPr>
          <w:lang w:eastAsia="zh-CN"/>
        </w:rPr>
      </w:pPr>
    </w:p>
    <w:p w14:paraId="1A69FB95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动力电池输出功率显示</w:t>
      </w:r>
    </w:p>
    <w:tbl>
      <w:tblPr>
        <w:tblW w:w="9828" w:type="dxa"/>
        <w:jc w:val="center"/>
        <w:tblLayout w:type="fixed"/>
        <w:tblLook w:val="04A0" w:firstRow="1" w:lastRow="0" w:firstColumn="1" w:lastColumn="0" w:noHBand="0" w:noVBand="1"/>
      </w:tblPr>
      <w:tblGrid>
        <w:gridCol w:w="1088"/>
        <w:gridCol w:w="8740"/>
      </w:tblGrid>
      <w:tr w:rsidR="00CA2C5F" w14:paraId="7EF7E4FA" w14:textId="77777777">
        <w:trPr>
          <w:trHeight w:val="442"/>
          <w:jc w:val="center"/>
        </w:trPr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EE546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4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C28F1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动力电池输出功率显示</w:t>
            </w:r>
          </w:p>
        </w:tc>
      </w:tr>
      <w:tr w:rsidR="00CA2C5F" w14:paraId="1BFB9D36" w14:textId="77777777">
        <w:trPr>
          <w:trHeight w:val="379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7184E9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8CF0B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动力电池输出功率数字显示</w:t>
            </w:r>
          </w:p>
        </w:tc>
      </w:tr>
      <w:tr w:rsidR="00CA2C5F" w14:paraId="528A34B1" w14:textId="77777777">
        <w:trPr>
          <w:trHeight w:val="834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ECAD65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DAA8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1、钥匙ON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有效</w:t>
            </w:r>
          </w:p>
          <w:p w14:paraId="63D3347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2、收到电池管理系统CAN报文，根据电池组输出电压和电池组输出电流计算：</w:t>
            </w:r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CA2C5F" w14:paraId="6DC95573" w14:textId="77777777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88F862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51A5B5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2FC66B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DBC339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7DD3F12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CA2C5F" w14:paraId="5E570346" w14:textId="77777777">
              <w:trPr>
                <w:trHeight w:val="212"/>
                <w:jc w:val="center"/>
              </w:trPr>
              <w:tc>
                <w:tcPr>
                  <w:tcW w:w="1219" w:type="dxa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E01AA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36B7EDE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2-3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EECA57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D52E3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电池组输出电压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5AE02D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增益:0.1V;偏移量:0V;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范围:0-6425.5V</w:t>
                  </w:r>
                </w:p>
              </w:tc>
            </w:tr>
            <w:tr w:rsidR="00CA2C5F" w14:paraId="64E75BCA" w14:textId="77777777">
              <w:trPr>
                <w:trHeight w:val="593"/>
                <w:jc w:val="center"/>
              </w:trPr>
              <w:tc>
                <w:tcPr>
                  <w:tcW w:w="1219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587F8" w14:textId="77777777" w:rsidR="00CA2C5F" w:rsidRDefault="00CA2C5F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DE126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4-5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73F28C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2CC080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电池组输出电流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E1A798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增益:0.1A;偏移量:-1000A;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范围:-1000-5553.5A;充电为负,放电为正</w:t>
                  </w:r>
                </w:p>
              </w:tc>
            </w:tr>
          </w:tbl>
          <w:p w14:paraId="1AB951F7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2BDE57E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43A7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141B6E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数字显示，单位</w:t>
            </w:r>
            <w:r>
              <w:rPr>
                <w:rFonts w:hint="eastAsia"/>
                <w:sz w:val="20"/>
                <w:szCs w:val="20"/>
                <w:lang w:eastAsia="zh-CN"/>
              </w:rPr>
              <w:t>kW</w:t>
            </w:r>
            <w:r>
              <w:rPr>
                <w:rFonts w:hint="eastAsia"/>
                <w:sz w:val="20"/>
                <w:szCs w:val="20"/>
                <w:lang w:eastAsia="zh-CN"/>
              </w:rPr>
              <w:t>，精度</w:t>
            </w: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  <w:r>
              <w:rPr>
                <w:sz w:val="20"/>
                <w:szCs w:val="20"/>
                <w:lang w:eastAsia="zh-CN"/>
              </w:rPr>
              <w:t>.1</w:t>
            </w:r>
          </w:p>
          <w:p w14:paraId="086D453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颜色：白色</w:t>
            </w:r>
          </w:p>
          <w:p w14:paraId="6306462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9D218AA" wp14:editId="4C08FBA3">
                  <wp:extent cx="936625" cy="59499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023" cy="60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6BAD448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A19C36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6A1BD6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067924E9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6EAB7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B3ED5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</w:t>
            </w:r>
            <w:r>
              <w:rPr>
                <w:rFonts w:hint="eastAsia"/>
                <w:sz w:val="20"/>
                <w:lang w:eastAsia="zh-CN"/>
              </w:rPr>
              <w:t>、电源</w:t>
            </w:r>
            <w:r>
              <w:rPr>
                <w:rFonts w:hint="eastAsia"/>
                <w:sz w:val="20"/>
                <w:lang w:eastAsia="zh-CN"/>
              </w:rPr>
              <w:t>OFF/ACC</w:t>
            </w:r>
          </w:p>
          <w:p w14:paraId="19A5BE10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eastAsia="zh-CN"/>
              </w:rPr>
              <w:t>、未收到相应报文</w:t>
            </w:r>
          </w:p>
        </w:tc>
      </w:tr>
      <w:tr w:rsidR="00CA2C5F" w14:paraId="50562741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89C1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DEC5C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0CFFEAF4</w:t>
            </w:r>
          </w:p>
        </w:tc>
      </w:tr>
      <w:tr w:rsidR="00CA2C5F" w14:paraId="6DDFEBF2" w14:textId="77777777">
        <w:trPr>
          <w:trHeight w:val="270"/>
          <w:jc w:val="center"/>
        </w:trPr>
        <w:tc>
          <w:tcPr>
            <w:tcW w:w="10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2CB8D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BCBE5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426B8DE9" w14:textId="77777777" w:rsidR="00CA2C5F" w:rsidRDefault="00CA2C5F">
      <w:pPr>
        <w:rPr>
          <w:lang w:eastAsia="zh-CN"/>
        </w:rPr>
      </w:pPr>
    </w:p>
    <w:p w14:paraId="7EAADF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REESS</w:t>
      </w:r>
      <w:r>
        <w:rPr>
          <w:rFonts w:hint="eastAsia"/>
          <w:lang w:eastAsia="zh-CN"/>
        </w:rPr>
        <w:t>热事件报警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CA2C5F" w14:paraId="6CF3E1D7" w14:textId="77777777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6DA8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69A6" w14:textId="77777777" w:rsidR="00CA2C5F" w:rsidRDefault="00B42207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</w:rPr>
            </w:pPr>
            <w:r>
              <w:rPr>
                <w:rFonts w:ascii="Cambria" w:hAnsi="Cambria" w:cs="宋体" w:hint="eastAsia"/>
                <w:b/>
                <w:bCs/>
              </w:rPr>
              <w:t>REESS</w:t>
            </w:r>
            <w:proofErr w:type="spellStart"/>
            <w:r>
              <w:rPr>
                <w:rFonts w:ascii="Cambria" w:hAnsi="Cambria" w:cs="宋体" w:hint="eastAsia"/>
                <w:b/>
                <w:bCs/>
              </w:rPr>
              <w:t>热事件报警</w:t>
            </w:r>
            <w:proofErr w:type="spellEnd"/>
          </w:p>
        </w:tc>
      </w:tr>
      <w:tr w:rsidR="00CA2C5F" w14:paraId="6C807BF8" w14:textId="77777777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BDB7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F624" w14:textId="77777777" w:rsidR="00CA2C5F" w:rsidRDefault="00B42207">
            <w:pPr>
              <w:rPr>
                <w:rFonts w:ascii="宋体" w:hAnsi="宋体" w:cs="宋体"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当车辆仪表收到电池系统发出的热事故报警信号（报文）时，应发出声或光报警信号提醒驾驶员。</w:t>
            </w:r>
          </w:p>
          <w:p w14:paraId="1B85865E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lang w:eastAsia="zh-CN"/>
              </w:rPr>
              <w:t>备注：</w:t>
            </w:r>
            <w:r>
              <w:rPr>
                <w:rFonts w:ascii="Calibri" w:hAnsi="Calibri" w:cs="宋体" w:hint="eastAsia"/>
                <w:lang w:eastAsia="zh-CN"/>
              </w:rPr>
              <w:t>REESS</w:t>
            </w:r>
            <w:r>
              <w:rPr>
                <w:rFonts w:ascii="Calibri" w:hAnsi="Calibri" w:cs="宋体" w:hint="eastAsia"/>
                <w:lang w:eastAsia="zh-CN"/>
              </w:rPr>
              <w:t>：可充电储能系统，即电池系统。</w:t>
            </w:r>
          </w:p>
        </w:tc>
      </w:tr>
      <w:tr w:rsidR="00CA2C5F" w14:paraId="2E643FD5" w14:textId="77777777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0BF4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9728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4EBD7D" w14:textId="77777777" w:rsidR="00CA2C5F" w:rsidRDefault="00B42207">
            <w:pPr>
              <w:rPr>
                <w:rFonts w:ascii="Calibri" w:hAnsi="Calibri" w:cs="宋体"/>
                <w:sz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lang w:eastAsia="zh-CN"/>
              </w:rPr>
              <w:t>1.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点火锁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/START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档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.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；或充电枪插入，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DCDC2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输出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12V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电压，控制继电器将</w:t>
            </w:r>
            <w:r>
              <w:rPr>
                <w:rFonts w:ascii="Calibri" w:hAnsi="Calibri" w:cs="宋体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="Calibri" w:hAnsi="Calibri" w:cs="宋体" w:hint="eastAsia"/>
                <w:sz w:val="20"/>
                <w:lang w:eastAsia="zh-CN"/>
              </w:rPr>
              <w:t>档电接入</w:t>
            </w:r>
            <w:proofErr w:type="gramEnd"/>
            <w:r>
              <w:rPr>
                <w:rFonts w:ascii="Calibri" w:hAnsi="Calibri" w:cs="宋体" w:hint="eastAsia"/>
                <w:sz w:val="20"/>
                <w:lang w:eastAsia="zh-CN"/>
              </w:rPr>
              <w:t>仪表。</w:t>
            </w:r>
          </w:p>
          <w:p w14:paraId="29C823BA" w14:textId="77777777" w:rsidR="00CA2C5F" w:rsidRDefault="00B42207">
            <w:pPr>
              <w:rPr>
                <w:rFonts w:ascii="Calibri" w:hAnsi="Calibri" w:cs="宋体"/>
                <w:sz w:val="20"/>
                <w:szCs w:val="20"/>
                <w:lang w:eastAsia="zh-CN"/>
              </w:rPr>
            </w:pP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且有电池系统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CAN</w:t>
            </w:r>
            <w:r>
              <w:rPr>
                <w:rFonts w:ascii="Calibri" w:hAnsi="Calibri" w:cs="宋体" w:hint="eastAsia"/>
                <w:sz w:val="20"/>
                <w:szCs w:val="20"/>
                <w:lang w:eastAsia="zh-CN"/>
              </w:rPr>
              <w:t>总线信号输入</w:t>
            </w:r>
          </w:p>
          <w:p w14:paraId="7E0F5CB3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3.仪表接收到电池系统发送“电池包火灾故障”故障码</w:t>
            </w:r>
          </w:p>
        </w:tc>
      </w:tr>
      <w:tr w:rsidR="00CA2C5F" w14:paraId="25B06927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18B2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3F033" w14:textId="77777777" w:rsidR="00CA2C5F" w:rsidRDefault="00B42207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高压电池高温报警图标点亮：</w:t>
            </w:r>
            <w:r>
              <w:rPr>
                <w:rFonts w:ascii="Calibri" w:hAnsi="Calibri"/>
                <w:noProof/>
                <w:lang w:eastAsia="zh-CN"/>
              </w:rPr>
              <w:drawing>
                <wp:inline distT="0" distB="0" distL="0" distR="0" wp14:anchorId="60064266" wp14:editId="6B2E2402">
                  <wp:extent cx="313055" cy="22034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22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27B43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z w:val="20"/>
                <w:szCs w:val="20"/>
              </w:rPr>
              <w:t>2、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蜂鸣器发出报警音</w:t>
            </w:r>
            <w:proofErr w:type="spellEnd"/>
          </w:p>
          <w:p w14:paraId="1ACFB606" w14:textId="77777777" w:rsidR="00CA2C5F" w:rsidRDefault="00B42207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仪表需要通过文字提醒驾驶员</w:t>
            </w:r>
          </w:p>
          <w:p w14:paraId="2D86C13F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z w:val="20"/>
                <w:szCs w:val="20"/>
                <w:lang w:eastAsia="zh-CN"/>
              </w:rPr>
              <w:t>4、</w:t>
            </w: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仪表STOP灯点亮</w:t>
            </w:r>
          </w:p>
        </w:tc>
      </w:tr>
      <w:tr w:rsidR="00CA2C5F" w14:paraId="58A08616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EB9C8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A2BD5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仪表显示文字：“动力电池严重过温，请速安全撤离！”,最高优先级</w:t>
            </w:r>
          </w:p>
        </w:tc>
      </w:tr>
      <w:tr w:rsidR="00CA2C5F" w14:paraId="6C808C5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4CF90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8B6C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拧</w:t>
            </w:r>
            <w:proofErr w:type="gramEnd"/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钥匙下ON档及充电中断)</w:t>
            </w:r>
          </w:p>
        </w:tc>
      </w:tr>
      <w:tr w:rsidR="00CA2C5F" w14:paraId="2FB1AE23" w14:textId="77777777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4EB35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FFEA2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CA2C5F" w14:paraId="770E6245" w14:textId="77777777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A8776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F96922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431877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FMI(DEC)</w:t>
                  </w:r>
                </w:p>
              </w:tc>
            </w:tr>
            <w:tr w:rsidR="00CA2C5F" w14:paraId="6E288E6D" w14:textId="77777777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DCF77C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10F4B28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2C301CA" w14:textId="77777777" w:rsidR="00CA2C5F" w:rsidRDefault="00B42207">
                  <w:pPr>
                    <w:rPr>
                      <w:rFonts w:ascii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sz w:val="20"/>
                      <w:szCs w:val="20"/>
                      <w:lang w:eastAsia="zh-CN"/>
                    </w:rPr>
                    <w:t>3</w:t>
                  </w:r>
                </w:p>
              </w:tc>
            </w:tr>
          </w:tbl>
          <w:p w14:paraId="24ECE8F4" w14:textId="77777777" w:rsidR="00CA2C5F" w:rsidRDefault="00B42207">
            <w:pPr>
              <w:rPr>
                <w:rFonts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备注：</w:t>
            </w:r>
            <w:r>
              <w:rPr>
                <w:rFonts w:ascii="宋体" w:hAnsi="宋体" w:cs="宋体"/>
                <w:sz w:val="20"/>
                <w:szCs w:val="20"/>
                <w:lang w:eastAsia="zh-CN"/>
              </w:rPr>
              <w:t>分配给电池故障SPN 为521300~521599，FMI 定义参见J1939-73。</w:t>
            </w:r>
          </w:p>
        </w:tc>
      </w:tr>
      <w:tr w:rsidR="00CA2C5F" w14:paraId="382CA43E" w14:textId="77777777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231DB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F80CB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  <w:tr w:rsidR="00CA2C5F" w14:paraId="1064DD4D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B6B7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F5C4E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ACC/ON</w:t>
            </w:r>
            <w:proofErr w:type="spellStart"/>
            <w:r>
              <w:rPr>
                <w:rFonts w:ascii="宋体" w:hAnsi="宋体" w:cs="宋体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A9423BB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A98F6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ABB81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/>
              </w:rPr>
              <w:t>GB18384</w:t>
            </w:r>
            <w:r>
              <w:rPr>
                <w:rFonts w:ascii="Calibri" w:hAnsi="Calibri" w:cs="宋体" w:hint="eastAsia"/>
              </w:rPr>
              <w:t>-2020</w:t>
            </w:r>
          </w:p>
          <w:p w14:paraId="44982F29" w14:textId="77777777" w:rsidR="00CA2C5F" w:rsidRDefault="00B42207">
            <w:pPr>
              <w:rPr>
                <w:rFonts w:ascii="Calibri" w:hAnsi="Calibri" w:cs="宋体"/>
              </w:rPr>
            </w:pPr>
            <w:r>
              <w:rPr>
                <w:rFonts w:ascii="Calibri" w:hAnsi="Calibri" w:cs="宋体" w:hint="eastAsia"/>
              </w:rPr>
              <w:t>5.2.2.3  REESS</w:t>
            </w:r>
            <w:proofErr w:type="spellStart"/>
            <w:r>
              <w:rPr>
                <w:rFonts w:ascii="Calibri" w:hAnsi="Calibri" w:cs="宋体" w:hint="eastAsia"/>
              </w:rPr>
              <w:t>热事件报警</w:t>
            </w:r>
            <w:proofErr w:type="spellEnd"/>
          </w:p>
          <w:p w14:paraId="1D5615EF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Calibri" w:hAnsi="Calibri" w:cs="宋体"/>
                <w:noProof/>
                <w:lang w:val="en-US" w:eastAsia="zh-CN"/>
              </w:rPr>
              <w:drawing>
                <wp:inline distT="0" distB="0" distL="0" distR="0" wp14:anchorId="64286293" wp14:editId="7C5A995C">
                  <wp:extent cx="4478655" cy="5334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5D6A89D8" w14:textId="77777777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B6F5C" w14:textId="77777777" w:rsidR="00CA2C5F" w:rsidRDefault="00B42207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BFFA0" w14:textId="77777777" w:rsidR="00CA2C5F" w:rsidRDefault="00B42207">
            <w:pPr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无</w:t>
            </w:r>
          </w:p>
        </w:tc>
      </w:tr>
    </w:tbl>
    <w:p w14:paraId="7B3B8159" w14:textId="27288F80" w:rsidR="00054290" w:rsidRPr="00C7777F" w:rsidRDefault="00054290" w:rsidP="00054290">
      <w:pPr>
        <w:pStyle w:val="3"/>
        <w:rPr>
          <w:strike/>
          <w:lang w:eastAsia="zh-CN"/>
        </w:rPr>
      </w:pPr>
      <w:r w:rsidRPr="00C7777F">
        <w:rPr>
          <w:rFonts w:hint="eastAsia"/>
          <w:strike/>
          <w:lang w:eastAsia="zh-CN"/>
        </w:rPr>
        <w:t>动力电池预加热设置</w:t>
      </w:r>
      <w:r w:rsidR="00C7777F" w:rsidRPr="00C7777F">
        <w:rPr>
          <w:rFonts w:hint="eastAsia"/>
          <w:strike/>
          <w:lang w:eastAsia="zh-CN"/>
        </w:rPr>
        <w:t>（暂不实现）</w:t>
      </w:r>
    </w:p>
    <w:tbl>
      <w:tblPr>
        <w:tblW w:w="9569" w:type="dxa"/>
        <w:tblInd w:w="4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8363"/>
      </w:tblGrid>
      <w:tr w:rsidR="00054290" w:rsidRPr="00C7777F" w14:paraId="6B1CC4D6" w14:textId="77777777" w:rsidTr="00C61A0C"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E2DB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AA9A" w14:textId="389C97A7" w:rsidR="00054290" w:rsidRPr="00C7777F" w:rsidRDefault="00054290" w:rsidP="00054290">
            <w:pPr>
              <w:keepNext/>
              <w:jc w:val="center"/>
              <w:outlineLvl w:val="1"/>
              <w:rPr>
                <w:rFonts w:ascii="Cambria" w:hAnsi="Cambria" w:cs="宋体"/>
                <w:b/>
                <w:bCs/>
                <w:strike/>
              </w:rPr>
            </w:pPr>
            <w:proofErr w:type="spellStart"/>
            <w:r w:rsidRPr="00C7777F">
              <w:rPr>
                <w:rFonts w:ascii="Cambria" w:hAnsi="Cambria" w:cs="宋体" w:hint="eastAsia"/>
                <w:b/>
                <w:bCs/>
                <w:strike/>
              </w:rPr>
              <w:t>动力电池预加热设置</w:t>
            </w:r>
            <w:proofErr w:type="spellEnd"/>
          </w:p>
        </w:tc>
      </w:tr>
      <w:tr w:rsidR="00054290" w:rsidRPr="00C7777F" w14:paraId="07EC8161" w14:textId="77777777" w:rsidTr="00C61A0C">
        <w:trPr>
          <w:trHeight w:val="99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83F5A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9E03" w14:textId="5505914C" w:rsidR="00902D59" w:rsidRPr="00C7777F" w:rsidRDefault="00A91628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当车辆在寒区运行时，需要提前加热电池。</w:t>
            </w:r>
            <w:r w:rsidR="00902D59" w:rsidRPr="00C7777F">
              <w:rPr>
                <w:rFonts w:ascii="宋体" w:hAnsi="宋体" w:cs="宋体" w:hint="eastAsia"/>
                <w:strike/>
                <w:color w:val="000000"/>
                <w:lang w:eastAsia="zh-CN"/>
              </w:rPr>
              <w:t>驾驶员通过仪表设置下次使用车辆时间，仪表将该时间发给HCU，HCU控制在该时间前完成电池加热，保证车辆能够在该设定时间正常启动运行。</w:t>
            </w:r>
          </w:p>
          <w:p w14:paraId="44839B60" w14:textId="51A3E341" w:rsidR="00054290" w:rsidRPr="00C7777F" w:rsidRDefault="00054290" w:rsidP="00902D59">
            <w:pPr>
              <w:rPr>
                <w:rFonts w:ascii="宋体" w:hAnsi="宋体" w:cs="宋体"/>
                <w:strike/>
                <w:color w:val="000000"/>
                <w:lang w:eastAsia="zh-CN"/>
              </w:rPr>
            </w:pPr>
          </w:p>
        </w:tc>
      </w:tr>
      <w:tr w:rsidR="00054290" w:rsidRPr="00C7777F" w14:paraId="3454C7CD" w14:textId="77777777" w:rsidTr="00C61A0C">
        <w:trPr>
          <w:trHeight w:val="1040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0F01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5A055" w14:textId="463AC0F4" w:rsidR="00054290" w:rsidRPr="00C7777F" w:rsidRDefault="00954FC7" w:rsidP="00C61A0C">
            <w:pPr>
              <w:rPr>
                <w:rFonts w:ascii="宋体" w:hAnsi="宋体" w:cs="宋体"/>
                <w:strike/>
                <w:sz w:val="20"/>
                <w:szCs w:val="20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lang w:eastAsia="zh-CN"/>
              </w:rPr>
              <w:t>用户通过仪表按键设置，设置方式类似闹钟，同时发送设置的时间指令到PCAN。</w:t>
            </w:r>
          </w:p>
        </w:tc>
      </w:tr>
      <w:tr w:rsidR="00054290" w:rsidRPr="00C7777F" w14:paraId="48A1836E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1E50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C2A6B" w14:textId="39195E74" w:rsidR="00054290" w:rsidRPr="00C7777F" w:rsidRDefault="00054290" w:rsidP="00C61A0C">
            <w:pPr>
              <w:pStyle w:val="1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高压电池高温报警图标点亮：</w:t>
            </w:r>
          </w:p>
          <w:p w14:paraId="3433FB6D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</w:rPr>
              <w:t>2、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蜂鸣器发出报警音</w:t>
            </w:r>
            <w:proofErr w:type="spellEnd"/>
          </w:p>
          <w:p w14:paraId="4941530C" w14:textId="77777777" w:rsidR="00054290" w:rsidRPr="00C7777F" w:rsidRDefault="00054290" w:rsidP="00C61A0C">
            <w:pPr>
              <w:pStyle w:val="1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仪表需要通过文字提醒驾驶员</w:t>
            </w:r>
          </w:p>
          <w:p w14:paraId="6A1BD404" w14:textId="77777777" w:rsidR="00054290" w:rsidRPr="00C7777F" w:rsidRDefault="00054290" w:rsidP="00C61A0C">
            <w:pPr>
              <w:spacing w:after="0" w:line="240" w:lineRule="auto"/>
              <w:jc w:val="both"/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4、</w:t>
            </w: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仪表STOP灯点亮</w:t>
            </w:r>
          </w:p>
        </w:tc>
      </w:tr>
      <w:tr w:rsidR="00054290" w:rsidRPr="00C7777F" w14:paraId="53A2E8F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BF4F7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980C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仪表显示文字：“动力电池严重过温，请速安全撤离！”,最高优先级</w:t>
            </w:r>
          </w:p>
        </w:tc>
      </w:tr>
      <w:tr w:rsidR="00054290" w:rsidRPr="00C7777F" w14:paraId="18E987CC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994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93A2D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仪表在ON档下电并重新上电后未接收到电池系统发送“电池包火灾故障”故障码信号。(ON档下电包括</w:t>
            </w:r>
            <w:proofErr w:type="gram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拧</w:t>
            </w:r>
            <w:proofErr w:type="gramEnd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钥匙下ON档及充电中断)</w:t>
            </w:r>
          </w:p>
        </w:tc>
      </w:tr>
      <w:tr w:rsidR="00054290" w:rsidRPr="00C7777F" w14:paraId="15BDB4D7" w14:textId="77777777" w:rsidTr="00C61A0C">
        <w:trPr>
          <w:trHeight w:val="1831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B6078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0C0C0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1.总线信号</w:t>
            </w:r>
          </w:p>
          <w:tbl>
            <w:tblPr>
              <w:tblW w:w="429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3"/>
              <w:gridCol w:w="1018"/>
              <w:gridCol w:w="1222"/>
            </w:tblGrid>
            <w:tr w:rsidR="00054290" w:rsidRPr="00C7777F" w14:paraId="71A7201C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6F417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故障描述</w:t>
                  </w:r>
                </w:p>
              </w:tc>
              <w:tc>
                <w:tcPr>
                  <w:tcW w:w="10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2F69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SPN(HEX)</w:t>
                  </w:r>
                </w:p>
              </w:tc>
              <w:tc>
                <w:tcPr>
                  <w:tcW w:w="122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3EFCD64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FMI(DEC)</w:t>
                  </w:r>
                </w:p>
              </w:tc>
            </w:tr>
            <w:tr w:rsidR="00054290" w:rsidRPr="00C7777F" w14:paraId="57A2BE01" w14:textId="77777777" w:rsidTr="00C61A0C">
              <w:trPr>
                <w:trHeight w:val="170"/>
              </w:trPr>
              <w:tc>
                <w:tcPr>
                  <w:tcW w:w="2053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87C783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电池包火灾故障</w:t>
                  </w:r>
                </w:p>
              </w:tc>
              <w:tc>
                <w:tcPr>
                  <w:tcW w:w="1018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AFDB172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521335</w:t>
                  </w:r>
                </w:p>
              </w:tc>
              <w:tc>
                <w:tcPr>
                  <w:tcW w:w="12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8D5FD7" w14:textId="77777777" w:rsidR="00054290" w:rsidRPr="00C7777F" w:rsidRDefault="00054290" w:rsidP="00C61A0C">
                  <w:pPr>
                    <w:rPr>
                      <w:rFonts w:ascii="宋体" w:hAnsi="宋体" w:cs="宋体"/>
                      <w:strike/>
                      <w:sz w:val="20"/>
                      <w:szCs w:val="20"/>
                      <w:highlight w:val="red"/>
                      <w:lang w:eastAsia="zh-CN"/>
                    </w:rPr>
                  </w:pPr>
                  <w:r w:rsidRPr="00C7777F">
                    <w:rPr>
                      <w:rFonts w:ascii="宋体" w:hAnsi="宋体" w:cs="宋体" w:hint="eastAsia"/>
                      <w:strike/>
                      <w:sz w:val="20"/>
                      <w:szCs w:val="20"/>
                      <w:highlight w:val="red"/>
                      <w:lang w:eastAsia="zh-CN"/>
                    </w:rPr>
                    <w:t>3</w:t>
                  </w:r>
                </w:p>
              </w:tc>
            </w:tr>
          </w:tbl>
          <w:p w14:paraId="196012C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  <w:lang w:eastAsia="zh-CN"/>
              </w:rPr>
              <w:t>备注：</w:t>
            </w:r>
            <w:r w:rsidRPr="00C7777F">
              <w:rPr>
                <w:rFonts w:ascii="宋体" w:hAnsi="宋体" w:cs="宋体"/>
                <w:strike/>
                <w:sz w:val="20"/>
                <w:szCs w:val="20"/>
                <w:highlight w:val="red"/>
                <w:lang w:eastAsia="zh-CN"/>
              </w:rPr>
              <w:t>分配给电池故障SPN 为521300~521599，FMI 定义参见J1939-73。</w:t>
            </w:r>
          </w:p>
        </w:tc>
      </w:tr>
      <w:tr w:rsidR="00054290" w:rsidRPr="00C7777F" w14:paraId="1445A125" w14:textId="77777777" w:rsidTr="00C61A0C">
        <w:trPr>
          <w:trHeight w:val="457"/>
        </w:trPr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4D56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69CAF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  <w:tr w:rsidR="00054290" w:rsidRPr="00C7777F" w14:paraId="410436C1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3CB6D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FD46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ACC/ON</w:t>
            </w:r>
            <w:proofErr w:type="spellStart"/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档电</w:t>
            </w:r>
            <w:proofErr w:type="spellEnd"/>
          </w:p>
        </w:tc>
      </w:tr>
      <w:tr w:rsidR="00054290" w:rsidRPr="00C7777F" w14:paraId="76A8EFC3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55929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A6BF0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/>
                <w:strike/>
                <w:highlight w:val="red"/>
              </w:rPr>
              <w:t>GB18384</w:t>
            </w:r>
            <w:r w:rsidRPr="00C7777F">
              <w:rPr>
                <w:rFonts w:ascii="Calibri" w:hAnsi="Calibri" w:cs="宋体" w:hint="eastAsia"/>
                <w:strike/>
                <w:highlight w:val="red"/>
              </w:rPr>
              <w:t>-2020</w:t>
            </w:r>
          </w:p>
          <w:p w14:paraId="7F7B9B31" w14:textId="77777777" w:rsidR="00054290" w:rsidRPr="00C7777F" w:rsidRDefault="00054290" w:rsidP="00C61A0C">
            <w:pPr>
              <w:rPr>
                <w:rFonts w:ascii="Calibri" w:hAnsi="Calibri" w:cs="宋体"/>
                <w:strike/>
                <w:highlight w:val="red"/>
              </w:rPr>
            </w:pPr>
            <w:r w:rsidRPr="00C7777F">
              <w:rPr>
                <w:rFonts w:ascii="Calibri" w:hAnsi="Calibri" w:cs="宋体" w:hint="eastAsia"/>
                <w:strike/>
                <w:highlight w:val="red"/>
              </w:rPr>
              <w:t>5.2.2.3  REESS</w:t>
            </w:r>
            <w:proofErr w:type="spellStart"/>
            <w:r w:rsidRPr="00C7777F">
              <w:rPr>
                <w:rFonts w:ascii="Calibri" w:hAnsi="Calibri" w:cs="宋体" w:hint="eastAsia"/>
                <w:strike/>
                <w:highlight w:val="red"/>
              </w:rPr>
              <w:t>热事件报警</w:t>
            </w:r>
            <w:proofErr w:type="spellEnd"/>
          </w:p>
          <w:p w14:paraId="43FDB22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Calibri" w:hAnsi="Calibri" w:cs="宋体"/>
                <w:strike/>
                <w:noProof/>
                <w:highlight w:val="red"/>
                <w:lang w:val="en-US" w:eastAsia="zh-CN"/>
              </w:rPr>
              <w:drawing>
                <wp:inline distT="0" distB="0" distL="0" distR="0" wp14:anchorId="77B6578C" wp14:editId="29498A26">
                  <wp:extent cx="4478655" cy="53340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65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4290" w:rsidRPr="00C7777F" w14:paraId="04DE273D" w14:textId="77777777" w:rsidTr="00C61A0C"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0B5E" w14:textId="77777777" w:rsidR="00054290" w:rsidRPr="00C7777F" w:rsidRDefault="00054290" w:rsidP="00C61A0C">
            <w:pPr>
              <w:jc w:val="center"/>
              <w:rPr>
                <w:rFonts w:ascii="宋体" w:hAnsi="宋体" w:cs="宋体"/>
                <w:b/>
                <w:bCs/>
                <w:strike/>
                <w:sz w:val="20"/>
                <w:szCs w:val="20"/>
              </w:rPr>
            </w:pPr>
            <w:proofErr w:type="spellStart"/>
            <w:r w:rsidRPr="00C7777F">
              <w:rPr>
                <w:rFonts w:ascii="宋体" w:hAnsi="宋体" w:cs="宋体" w:hint="eastAsia"/>
                <w:b/>
                <w:bCs/>
                <w:strike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7F4FB" w14:textId="77777777" w:rsidR="00054290" w:rsidRPr="00C7777F" w:rsidRDefault="00054290" w:rsidP="00C61A0C">
            <w:pPr>
              <w:rPr>
                <w:rFonts w:ascii="宋体" w:hAnsi="宋体" w:cs="宋体"/>
                <w:strike/>
                <w:sz w:val="20"/>
                <w:szCs w:val="20"/>
                <w:highlight w:val="red"/>
              </w:rPr>
            </w:pPr>
            <w:r w:rsidRPr="00C7777F">
              <w:rPr>
                <w:rFonts w:ascii="宋体" w:hAnsi="宋体" w:cs="宋体" w:hint="eastAsia"/>
                <w:strike/>
                <w:sz w:val="20"/>
                <w:szCs w:val="20"/>
                <w:highlight w:val="red"/>
              </w:rPr>
              <w:t>无</w:t>
            </w:r>
          </w:p>
        </w:tc>
      </w:tr>
    </w:tbl>
    <w:p w14:paraId="5B3712D0" w14:textId="77777777" w:rsidR="00CA2C5F" w:rsidRDefault="00CA2C5F">
      <w:pPr>
        <w:rPr>
          <w:lang w:eastAsia="zh-CN"/>
        </w:rPr>
      </w:pPr>
    </w:p>
    <w:p w14:paraId="6AD98C41" w14:textId="77777777" w:rsidR="00CA2C5F" w:rsidRDefault="00B42207">
      <w:pPr>
        <w:pStyle w:val="2"/>
      </w:pPr>
      <w:proofErr w:type="spellStart"/>
      <w:r>
        <w:t>电机及控制器系统显示</w:t>
      </w:r>
      <w:proofErr w:type="spellEnd"/>
    </w:p>
    <w:p w14:paraId="36E67986" w14:textId="48E2B433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电机转速指示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16A17D4B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2D0D05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FD5581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电机转速指示</w:t>
            </w:r>
            <w:proofErr w:type="spellEnd"/>
          </w:p>
        </w:tc>
      </w:tr>
      <w:tr w:rsidR="00CA2C5F" w14:paraId="22F75B16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0614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132D1" w14:textId="617FFDAE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仪表从CAN总线获得电机转速信号，</w:t>
            </w:r>
            <w:r w:rsidR="00B46CD4">
              <w:rPr>
                <w:rFonts w:ascii="宋体" w:hAnsi="宋体" w:cs="Arial" w:hint="eastAsia"/>
                <w:sz w:val="20"/>
                <w:szCs w:val="20"/>
                <w:lang w:eastAsia="zh-CN"/>
              </w:rPr>
              <w:t>并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显示电机转速</w:t>
            </w:r>
          </w:p>
        </w:tc>
      </w:tr>
      <w:tr w:rsidR="00CA2C5F" w14:paraId="6472D8E8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66E28B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1BF600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AB946D4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00DEEAE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358FAEF1" w14:textId="77777777">
              <w:tc>
                <w:tcPr>
                  <w:tcW w:w="1177" w:type="dxa"/>
                  <w:shd w:val="clear" w:color="auto" w:fill="auto"/>
                </w:tcPr>
                <w:p w14:paraId="02E6D9D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D3EF3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230AB38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C95F58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4FF8C0F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510837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6F397786" w14:textId="77777777">
              <w:tc>
                <w:tcPr>
                  <w:tcW w:w="1177" w:type="dxa"/>
                  <w:shd w:val="clear" w:color="auto" w:fill="auto"/>
                </w:tcPr>
                <w:p w14:paraId="6437170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7C8D8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54EC0F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94DE22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2BE8E56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20B4887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8E408F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</w:tbl>
          <w:p w14:paraId="0AAB3091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CA2C5F" w14:paraId="11411C2C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4F818E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DFD02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电机转速实时指示仪表上，大于5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000按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000显示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620DF3E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279B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63F7A9" w14:textId="77777777" w:rsidR="00CA2C5F" w:rsidRDefault="00CA2C5F">
            <w:pPr>
              <w:rPr>
                <w:sz w:val="20"/>
                <w:szCs w:val="20"/>
                <w:lang w:eastAsia="zh-CN"/>
              </w:rPr>
            </w:pPr>
          </w:p>
        </w:tc>
      </w:tr>
      <w:tr w:rsidR="00CA2C5F" w14:paraId="7937A7DA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2126F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18D1A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7EF0C7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BD176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CA2C5F" w14:paraId="6DCD2C12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2F437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B199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551CA5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CA2C5F" w14:paraId="4DEDF70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320AA0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2768D8" w14:textId="77777777" w:rsidR="00CA2C5F" w:rsidRDefault="00CA2C5F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8371C00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3D2A386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D376" w14:textId="77777777" w:rsidR="00CA2C5F" w:rsidRDefault="00CA2C5F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653A0670" w14:textId="77777777" w:rsidR="00CA2C5F" w:rsidRDefault="00CA2C5F">
      <w:pPr>
        <w:rPr>
          <w:lang w:eastAsia="zh-CN"/>
        </w:rPr>
      </w:pPr>
    </w:p>
    <w:p w14:paraId="3B69F05E" w14:textId="7D230469" w:rsidR="005E17A2" w:rsidRDefault="005E17A2" w:rsidP="005E17A2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电机超速报警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5E17A2" w14:paraId="05E6418F" w14:textId="77777777" w:rsidTr="002563DC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A370A0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C88C479" w14:textId="67044AC5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电机超速报警</w:t>
            </w:r>
            <w:proofErr w:type="spellEnd"/>
          </w:p>
        </w:tc>
      </w:tr>
      <w:tr w:rsidR="005E17A2" w14:paraId="4BCDCACA" w14:textId="77777777" w:rsidTr="002563DC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D6DB821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DB823" w14:textId="42B229BF" w:rsidR="005E17A2" w:rsidRDefault="005E17A2" w:rsidP="005E17A2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总线获电机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超速报警DM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，电机超速。</w:t>
            </w:r>
          </w:p>
        </w:tc>
      </w:tr>
      <w:tr w:rsidR="005E17A2" w14:paraId="33A14165" w14:textId="77777777" w:rsidTr="002563DC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E98A7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70C97A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23EDF82E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7B56D2A7" w14:textId="320BF0E1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且收到电机控制器</w:t>
            </w:r>
            <w:r w:rsidR="00A94CCD">
              <w:rPr>
                <w:rFonts w:hint="eastAsia"/>
                <w:sz w:val="20"/>
                <w:szCs w:val="20"/>
                <w:lang w:eastAsia="zh-CN"/>
              </w:rPr>
              <w:t>DM1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p w14:paraId="0F24BA76" w14:textId="36232D61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SPN</w:t>
            </w:r>
            <w:r>
              <w:rPr>
                <w:rFonts w:hint="eastAsia"/>
                <w:sz w:val="20"/>
                <w:szCs w:val="20"/>
                <w:lang w:eastAsia="zh-CN"/>
              </w:rPr>
              <w:t>-FMI</w:t>
            </w:r>
            <w:r>
              <w:rPr>
                <w:rFonts w:hint="eastAsia"/>
                <w:sz w:val="20"/>
                <w:szCs w:val="20"/>
                <w:lang w:eastAsia="zh-CN"/>
              </w:rPr>
              <w:t>：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16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，</w:t>
            </w:r>
            <w:r w:rsidRPr="00A94CCD"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521702</w:t>
            </w:r>
            <w:r>
              <w:rPr>
                <w:rFonts w:ascii="宋体" w:eastAsia="宋体" w:hAnsi="宋体" w:cs="宋体" w:hint="eastAsia"/>
                <w:color w:val="000000"/>
                <w:lang w:val="en-US" w:eastAsia="zh-CN"/>
              </w:rPr>
              <w:t>-</w:t>
            </w:r>
            <w:r>
              <w:rPr>
                <w:rFonts w:ascii="宋体" w:eastAsia="宋体" w:hAnsi="宋体" w:cs="宋体"/>
                <w:color w:val="000000"/>
                <w:lang w:val="en-US" w:eastAsia="zh-CN"/>
              </w:rPr>
              <w:t>0</w:t>
            </w:r>
          </w:p>
          <w:p w14:paraId="0F1208BA" w14:textId="77777777" w:rsidR="00A94CCD" w:rsidRDefault="00A94CCD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  <w:p w14:paraId="3B43D077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  <w:tr w:rsidR="005E17A2" w14:paraId="0BAD3D3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68334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F42E9E" w14:textId="0DDD9159" w:rsidR="005E17A2" w:rsidRDefault="00A94CCD" w:rsidP="00A94CC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仪表提醒“电机转速超速，请注意！”</w:t>
            </w:r>
          </w:p>
        </w:tc>
      </w:tr>
      <w:tr w:rsidR="005E17A2" w14:paraId="3DAE15CB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0131ED6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92AAC5" w14:textId="524B4F76" w:rsidR="005E17A2" w:rsidRDefault="00A94CCD" w:rsidP="002563DC">
            <w:pPr>
              <w:rPr>
                <w:sz w:val="20"/>
                <w:szCs w:val="20"/>
                <w:lang w:eastAsia="zh-CN"/>
              </w:rPr>
            </w:pPr>
            <w:r w:rsidRPr="00A94CCD">
              <w:rPr>
                <w:rFonts w:ascii="宋体" w:hAnsi="宋体" w:cs="Arial" w:hint="eastAsia"/>
                <w:sz w:val="20"/>
                <w:szCs w:val="20"/>
                <w:lang w:eastAsia="zh-CN"/>
              </w:rPr>
              <w:t>语音“发动机已超速，请注意” ，语音结束后，蜂鸣报警，频率1Hz，若在语音播报过程中，发动机转速降到报警消除转速，当前播报的语音结束即停止。若在蜂鸣报警过程中，发动机转速降到报警消除转速，蜂鸣报警立即停止。</w:t>
            </w:r>
          </w:p>
        </w:tc>
      </w:tr>
      <w:tr w:rsidR="005E17A2" w14:paraId="1EDED6DE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A86D87F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C727B" w14:textId="77777777" w:rsidR="005E17A2" w:rsidRDefault="005E17A2" w:rsidP="002563D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E309333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88C066A" w14:textId="2D5CBC3E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 w:rsidR="00CE50A3">
              <w:rPr>
                <w:rFonts w:hint="eastAsia"/>
                <w:sz w:val="20"/>
                <w:szCs w:val="20"/>
                <w:lang w:eastAsia="zh-CN"/>
              </w:rPr>
              <w:t>或无电机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</w:tc>
      </w:tr>
      <w:tr w:rsidR="005E17A2" w14:paraId="18E0B46C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E5CBA0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C1B62E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176E29F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电机转速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</w:tc>
      </w:tr>
      <w:tr w:rsidR="005E17A2" w14:paraId="5E1F3DC6" w14:textId="77777777" w:rsidTr="002563DC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F7651B9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2A12C6" w14:textId="77777777" w:rsidR="005E17A2" w:rsidRDefault="005E17A2" w:rsidP="002563DC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5E17A2" w14:paraId="03C838D7" w14:textId="77777777" w:rsidTr="002563DC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6F91BAE8" w14:textId="77777777" w:rsidR="005E17A2" w:rsidRDefault="005E17A2" w:rsidP="002563DC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C384A" w14:textId="77777777" w:rsidR="005E17A2" w:rsidRDefault="005E17A2" w:rsidP="002563DC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</w:p>
        </w:tc>
      </w:tr>
    </w:tbl>
    <w:p w14:paraId="7F4BFBE1" w14:textId="77777777" w:rsidR="005E17A2" w:rsidRDefault="005E17A2">
      <w:pPr>
        <w:rPr>
          <w:lang w:eastAsia="zh-CN"/>
        </w:rPr>
      </w:pPr>
    </w:p>
    <w:p w14:paraId="210AEE70" w14:textId="77777777" w:rsidR="005E17A2" w:rsidRDefault="005E17A2">
      <w:pPr>
        <w:rPr>
          <w:lang w:eastAsia="zh-CN"/>
        </w:rPr>
      </w:pPr>
    </w:p>
    <w:p w14:paraId="7E15D9B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电机系统故障</w:t>
      </w:r>
    </w:p>
    <w:tbl>
      <w:tblPr>
        <w:tblW w:w="10317" w:type="dxa"/>
        <w:jc w:val="center"/>
        <w:tblLayout w:type="fixed"/>
        <w:tblLook w:val="04A0" w:firstRow="1" w:lastRow="0" w:firstColumn="1" w:lastColumn="0" w:noHBand="0" w:noVBand="1"/>
      </w:tblPr>
      <w:tblGrid>
        <w:gridCol w:w="1332"/>
        <w:gridCol w:w="8985"/>
      </w:tblGrid>
      <w:tr w:rsidR="00CA2C5F" w14:paraId="20762F0D" w14:textId="77777777">
        <w:trPr>
          <w:trHeight w:val="464"/>
          <w:jc w:val="center"/>
        </w:trPr>
        <w:tc>
          <w:tcPr>
            <w:tcW w:w="13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74F2CC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985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376D2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电机系统故障</w:t>
            </w:r>
            <w:proofErr w:type="spellEnd"/>
          </w:p>
        </w:tc>
      </w:tr>
      <w:tr w:rsidR="00CA2C5F" w14:paraId="491E3FF2" w14:textId="77777777">
        <w:trPr>
          <w:trHeight w:val="337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F7C23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E19BA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1A0C23F7" w14:textId="77777777">
        <w:trPr>
          <w:trHeight w:val="834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88809B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EAAE4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钥匙ON有效 且</w:t>
            </w:r>
          </w:p>
          <w:p w14:paraId="172C444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1、电机控制系统红色报警灯亮报文有效</w:t>
            </w:r>
          </w:p>
          <w:p w14:paraId="18449FB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（单个故障ID=0x18FECAEF一个以上故障ID：18ECFFEF,18EBFFEF）        </w:t>
            </w:r>
          </w:p>
          <w:p w14:paraId="1BAF878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2、电机控制系统黄色报警灯亮报文有效</w:t>
            </w:r>
          </w:p>
          <w:p w14:paraId="37EFC07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（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单个故障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ID=0x18FECAEF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一个以上故障ID：18ECFFEF,18EBFFEF  ）       </w:t>
            </w:r>
          </w:p>
          <w:p w14:paraId="03B6FDA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3、连续5秒未接收到电机控制器外发报文</w:t>
            </w:r>
          </w:p>
          <w:p w14:paraId="1E2CDB0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（ID=0x0CFF11EF）</w:t>
            </w:r>
          </w:p>
          <w:p w14:paraId="39DACD8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以上任意条件满足，电机故障指示灯点亮电机故障指示</w:t>
            </w:r>
          </w:p>
        </w:tc>
      </w:tr>
      <w:tr w:rsidR="00CA2C5F" w14:paraId="369D1728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ECC85B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505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点亮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电机故障指示灯</w:t>
            </w:r>
            <w:proofErr w:type="spellEnd"/>
          </w:p>
        </w:tc>
      </w:tr>
      <w:tr w:rsidR="00CA2C5F" w14:paraId="5F71ACAE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38E2A4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F9C4D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C00F8B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BA5735" wp14:editId="19B05E9A">
                  <wp:extent cx="388620" cy="31559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0" cy="32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18BE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88926AF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6FA883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48B398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41EB399" w14:textId="77777777" w:rsidR="00CA2C5F" w:rsidRDefault="00B42207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DCC54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6E7FA5DA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9DE50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676AF8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或报文超时</w:t>
            </w:r>
          </w:p>
        </w:tc>
      </w:tr>
      <w:tr w:rsidR="00CA2C5F" w14:paraId="344807A6" w14:textId="77777777">
        <w:trPr>
          <w:trHeight w:val="270"/>
          <w:jc w:val="center"/>
        </w:trPr>
        <w:tc>
          <w:tcPr>
            <w:tcW w:w="13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0A7C6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35DF3" w14:textId="7CAF6CC5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A5A3303" w14:textId="77777777" w:rsidR="00CA2C5F" w:rsidRDefault="00CA2C5F">
      <w:pPr>
        <w:spacing w:after="0"/>
        <w:rPr>
          <w:lang w:val="en-US" w:eastAsia="zh-CN"/>
        </w:rPr>
      </w:pPr>
    </w:p>
    <w:p w14:paraId="0163CD6A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电机系统过</w:t>
      </w:r>
      <w:proofErr w:type="spellEnd"/>
      <w:r>
        <w:rPr>
          <w:rFonts w:hint="eastAsia"/>
          <w:lang w:eastAsia="zh-CN"/>
        </w:rPr>
        <w:t>温</w:t>
      </w:r>
    </w:p>
    <w:tbl>
      <w:tblPr>
        <w:tblW w:w="10055" w:type="dxa"/>
        <w:jc w:val="center"/>
        <w:tblLayout w:type="fixed"/>
        <w:tblLook w:val="04A0" w:firstRow="1" w:lastRow="0" w:firstColumn="1" w:lastColumn="0" w:noHBand="0" w:noVBand="1"/>
      </w:tblPr>
      <w:tblGrid>
        <w:gridCol w:w="1201"/>
        <w:gridCol w:w="8854"/>
      </w:tblGrid>
      <w:tr w:rsidR="00CA2C5F" w14:paraId="10ED1926" w14:textId="77777777">
        <w:trPr>
          <w:trHeight w:val="529"/>
          <w:jc w:val="center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C0E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5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B50AC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438B7651" w14:textId="77777777">
        <w:trPr>
          <w:trHeight w:val="325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EA91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CBC68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电机系统过温</w:t>
            </w:r>
            <w:proofErr w:type="spellEnd"/>
          </w:p>
        </w:tc>
      </w:tr>
      <w:tr w:rsidR="00CA2C5F" w14:paraId="2D70F435" w14:textId="77777777">
        <w:trPr>
          <w:trHeight w:val="834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46DC63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1AF70" w14:textId="77777777" w:rsidR="00CA2C5F" w:rsidRDefault="00B42207">
            <w:pPr>
              <w:spacing w:after="0"/>
            </w:pPr>
            <w:proofErr w:type="spellStart"/>
            <w:r>
              <w:rPr>
                <w:rFonts w:hint="eastAsia"/>
              </w:rPr>
              <w:t>钥匙</w:t>
            </w:r>
            <w:proofErr w:type="spellEnd"/>
            <w:r>
              <w:rPr>
                <w:rFonts w:hint="eastAsia"/>
              </w:rPr>
              <w:t>ON</w:t>
            </w:r>
            <w:proofErr w:type="spellStart"/>
            <w:r>
              <w:rPr>
                <w:rFonts w:hint="eastAsia"/>
              </w:rPr>
              <w:t>有效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且</w:t>
            </w:r>
          </w:p>
          <w:p w14:paraId="57341DA0" w14:textId="50849FF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电机控制系统DM1_EF故障报文有效</w:t>
            </w:r>
            <w:r w:rsidR="007775FC">
              <w:rPr>
                <w:rFonts w:ascii="宋体" w:hAnsi="宋体" w:hint="eastAsia"/>
                <w:lang w:eastAsia="zh-CN"/>
              </w:rPr>
              <w:t>：</w:t>
            </w:r>
          </w:p>
          <w:p w14:paraId="056156F9" w14:textId="19FE7A2B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电机绕组温度SPN=521703 FMI=16 </w:t>
            </w:r>
            <w:r w:rsidR="007775FC">
              <w:rPr>
                <w:rFonts w:ascii="宋体" w:hAnsi="宋体" w:hint="eastAsia"/>
                <w:lang w:eastAsia="zh-CN"/>
              </w:rPr>
              <w:t>或SPN=521703 FMI=</w:t>
            </w:r>
            <w:r w:rsidR="007775FC">
              <w:rPr>
                <w:rFonts w:ascii="宋体" w:hAnsi="宋体"/>
                <w:lang w:eastAsia="zh-CN"/>
              </w:rPr>
              <w:t>0</w:t>
            </w:r>
            <w:r>
              <w:rPr>
                <w:rFonts w:ascii="宋体" w:hAnsi="宋体" w:hint="eastAsia"/>
                <w:lang w:eastAsia="zh-CN"/>
              </w:rPr>
              <w:t xml:space="preserve">     或</w:t>
            </w:r>
          </w:p>
          <w:p w14:paraId="02524BC1" w14:textId="571C4814" w:rsidR="00CA2C5F" w:rsidRDefault="00B42207">
            <w:pPr>
              <w:spacing w:after="0"/>
              <w:rPr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功率功率</w:t>
            </w:r>
            <w:proofErr w:type="gramEnd"/>
            <w:r>
              <w:rPr>
                <w:rFonts w:ascii="宋体" w:hAnsi="宋体" w:hint="eastAsia"/>
                <w:lang w:eastAsia="zh-CN"/>
              </w:rPr>
              <w:t>模块温度</w:t>
            </w:r>
            <w:r w:rsidR="007775FC">
              <w:rPr>
                <w:rFonts w:ascii="宋体" w:hAnsi="宋体" w:hint="eastAsia"/>
                <w:lang w:eastAsia="zh-CN"/>
              </w:rPr>
              <w:t xml:space="preserve"> 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 xml:space="preserve"> FMI=16</w:t>
            </w:r>
            <w:r w:rsidR="007775FC">
              <w:rPr>
                <w:rFonts w:ascii="宋体" w:hAnsi="宋体" w:hint="eastAsia"/>
                <w:lang w:eastAsia="zh-CN"/>
              </w:rPr>
              <w:t>或SPN=52170</w:t>
            </w:r>
            <w:r w:rsidR="007775FC">
              <w:rPr>
                <w:rFonts w:ascii="宋体" w:hAnsi="宋体"/>
                <w:lang w:eastAsia="zh-CN"/>
              </w:rPr>
              <w:t>4</w:t>
            </w:r>
            <w:r w:rsidR="007775FC">
              <w:rPr>
                <w:rFonts w:ascii="宋体" w:hAnsi="宋体" w:hint="eastAsia"/>
                <w:lang w:eastAsia="zh-CN"/>
              </w:rPr>
              <w:t xml:space="preserve"> FMI=</w:t>
            </w:r>
            <w:r w:rsidR="007775FC">
              <w:rPr>
                <w:rFonts w:ascii="宋体" w:hAnsi="宋体"/>
                <w:lang w:eastAsia="zh-CN"/>
              </w:rPr>
              <w:t>0</w:t>
            </w:r>
          </w:p>
          <w:p w14:paraId="2A30CE8E" w14:textId="77777777" w:rsidR="007775FC" w:rsidRDefault="007775F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7701A39" w14:textId="77777777">
        <w:trPr>
          <w:trHeight w:val="1142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555ED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23F97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报警灯</w:t>
            </w:r>
          </w:p>
          <w:p w14:paraId="3625BC72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图标：</w:t>
            </w:r>
            <w:r>
              <w:rPr>
                <w:rFonts w:ascii="宋体" w:hAnsi="宋体"/>
                <w:lang w:eastAsia="zh-CN"/>
              </w:rPr>
              <w:t xml:space="preserve"> </w:t>
            </w:r>
            <w:r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1E2A0553" wp14:editId="4D1B10A7">
                  <wp:extent cx="403860" cy="3549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1" cy="3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B2B1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颜色：红色</w:t>
            </w:r>
          </w:p>
        </w:tc>
      </w:tr>
      <w:tr w:rsidR="00CA2C5F" w14:paraId="76F11E0F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AB78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F8013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E0F11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B1B186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7A637B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C4749C9" w14:textId="77777777" w:rsidR="00974DAE" w:rsidRDefault="00974DAE" w:rsidP="00974DAE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9838061" w14:textId="05E697A3" w:rsidR="00CA2C5F" w:rsidRDefault="00974DAE" w:rsidP="00974DAE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或未收到电机故障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EC0B4B1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48DCFE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DB4DF" w14:textId="6F27C0B0" w:rsidR="00CA2C5F" w:rsidRDefault="00974DAE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  <w:proofErr w:type="spellStart"/>
            <w:r>
              <w:rPr>
                <w:rFonts w:ascii="宋体" w:hAnsi="宋体" w:cs="Arial"/>
                <w:sz w:val="20"/>
                <w:szCs w:val="20"/>
              </w:rPr>
              <w:t>报文</w:t>
            </w:r>
            <w:proofErr w:type="spellEnd"/>
          </w:p>
        </w:tc>
      </w:tr>
      <w:tr w:rsidR="00CA2C5F" w14:paraId="00A257E7" w14:textId="77777777">
        <w:trPr>
          <w:trHeight w:val="270"/>
          <w:jc w:val="center"/>
        </w:trPr>
        <w:tc>
          <w:tcPr>
            <w:tcW w:w="12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1E0B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DD6CC4" w14:textId="318C693F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6F12E1FA" w14:textId="77777777" w:rsidR="00CA2C5F" w:rsidRDefault="00CA2C5F">
      <w:pPr>
        <w:spacing w:after="0"/>
        <w:rPr>
          <w:lang w:eastAsia="zh-CN"/>
        </w:rPr>
      </w:pPr>
    </w:p>
    <w:p w14:paraId="42742257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电机功率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E511CEB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C564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C7C159" w14:textId="2ACABB95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电机功率显示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（</w:t>
            </w:r>
            <w:r w:rsidR="00A151AA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或</w:t>
            </w:r>
            <w:r w:rsidR="00D15804"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双电机）</w:t>
            </w:r>
          </w:p>
        </w:tc>
      </w:tr>
      <w:tr w:rsidR="00CA2C5F" w14:paraId="41585AE1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8CF35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553ED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仪表根据收到的电机转速和电机扭矩总线信号，计算电机当前功率</w:t>
            </w:r>
          </w:p>
        </w:tc>
      </w:tr>
      <w:tr w:rsidR="00CA2C5F" w14:paraId="469B95A7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5A339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466FF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81FEE38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F5EDFD5" w14:textId="29946A3C" w:rsidR="00D15804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</w:t>
            </w:r>
            <w:r w:rsidR="006A48FD">
              <w:rPr>
                <w:rFonts w:hint="eastAsia"/>
                <w:sz w:val="20"/>
                <w:lang w:eastAsia="zh-CN"/>
              </w:rPr>
              <w:t>功率</w:t>
            </w:r>
          </w:p>
          <w:p w14:paraId="3DBC3E5D" w14:textId="6671D557" w:rsidR="006A48FD" w:rsidRDefault="006A48FD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对于匹配单电机</w:t>
            </w:r>
            <w:r>
              <w:rPr>
                <w:rFonts w:hint="eastAsia"/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只有一个</w:t>
            </w: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，控制器</w:t>
            </w:r>
            <w:r>
              <w:rPr>
                <w:sz w:val="20"/>
                <w:lang w:eastAsia="zh-CN"/>
              </w:rPr>
              <w:t>ID</w:t>
            </w:r>
            <w:r>
              <w:rPr>
                <w:sz w:val="20"/>
                <w:lang w:eastAsia="zh-CN"/>
              </w:rPr>
              <w:t>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对于双电机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两个MCU</w:t>
            </w:r>
            <w:r>
              <w:rPr>
                <w:rFonts w:ascii="宋体" w:hAnsi="宋体" w:hint="eastAsia"/>
                <w:lang w:eastAsia="zh-CN"/>
              </w:rPr>
              <w:t>，</w:t>
            </w:r>
            <w:r>
              <w:rPr>
                <w:rFonts w:ascii="宋体" w:hAnsi="宋体"/>
                <w:lang w:eastAsia="zh-CN"/>
              </w:rPr>
              <w:t>控制器ID为</w:t>
            </w:r>
            <w:r>
              <w:rPr>
                <w:rFonts w:hint="eastAsia"/>
                <w:sz w:val="20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0CFF11EF和</w:t>
            </w:r>
            <w:r>
              <w:rPr>
                <w:rFonts w:ascii="宋体" w:hAnsi="宋体" w:hint="eastAsia"/>
                <w:lang w:eastAsia="zh-CN"/>
              </w:rPr>
              <w:t>0x</w:t>
            </w:r>
            <w:r>
              <w:rPr>
                <w:rFonts w:ascii="宋体" w:hAnsi="宋体"/>
                <w:lang w:eastAsia="zh-CN"/>
              </w:rPr>
              <w:t>0CFF11</w:t>
            </w:r>
            <w:r w:rsidRPr="006A48FD">
              <w:rPr>
                <w:rFonts w:ascii="宋体" w:hAnsi="宋体"/>
                <w:lang w:eastAsia="zh-CN"/>
              </w:rPr>
              <w:t>F0</w:t>
            </w:r>
            <w:r>
              <w:rPr>
                <w:rFonts w:ascii="宋体" w:hAnsi="宋体" w:hint="eastAsia"/>
                <w:lang w:eastAsia="zh-CN"/>
              </w:rPr>
              <w:t>，仪表显示的</w:t>
            </w:r>
            <w:r w:rsidR="00650F29">
              <w:rPr>
                <w:rFonts w:ascii="宋体" w:hAnsi="宋体" w:hint="eastAsia"/>
                <w:lang w:eastAsia="zh-CN"/>
              </w:rPr>
              <w:t>电机功率</w:t>
            </w:r>
            <w:r>
              <w:rPr>
                <w:rFonts w:ascii="宋体" w:hAnsi="宋体" w:hint="eastAsia"/>
                <w:lang w:eastAsia="zh-CN"/>
              </w:rPr>
              <w:t>为</w:t>
            </w:r>
            <w:r w:rsidR="00650F29">
              <w:rPr>
                <w:rFonts w:ascii="宋体" w:hAnsi="宋体" w:hint="eastAsia"/>
                <w:lang w:eastAsia="zh-CN"/>
              </w:rPr>
              <w:t>两个电机功率之</w:t>
            </w:r>
            <w:proofErr w:type="gramStart"/>
            <w:r w:rsidR="00650F29">
              <w:rPr>
                <w:rFonts w:ascii="宋体" w:hAnsi="宋体" w:hint="eastAsia"/>
                <w:lang w:eastAsia="zh-CN"/>
              </w:rPr>
              <w:t>和</w:t>
            </w:r>
            <w:proofErr w:type="gramEnd"/>
            <w:r w:rsidR="00650F29">
              <w:rPr>
                <w:rFonts w:ascii="宋体" w:hAnsi="宋体" w:hint="eastAsia"/>
                <w:lang w:eastAsia="zh-CN"/>
              </w:rPr>
              <w:t>。</w:t>
            </w:r>
          </w:p>
          <w:p w14:paraId="1A297633" w14:textId="59A309F8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66CBA32D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411FAE9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7778E6C2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7439AAD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635CF35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FF14C9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6713345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97AECF9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2D3FF0A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0CFF11EF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09011C4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0AA78EB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919D22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4EA0D2D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AC4D7A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3C90C8F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4754B640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BE1D13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4125079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4A23F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1F62121C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105D800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6E0688A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0BB55A4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1EB7AD38" w14:textId="77777777" w:rsidR="006A48FD" w:rsidRDefault="006A48FD">
            <w:pPr>
              <w:spacing w:after="0"/>
              <w:rPr>
                <w:sz w:val="20"/>
                <w:lang w:eastAsia="zh-CN"/>
              </w:rPr>
            </w:pPr>
          </w:p>
          <w:p w14:paraId="2994E219" w14:textId="5E13240A" w:rsidR="00D15804" w:rsidRDefault="00D15804">
            <w:pPr>
              <w:spacing w:after="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MCU2</w:t>
            </w:r>
            <w:r>
              <w:rPr>
                <w:rFonts w:hint="eastAsia"/>
                <w:sz w:val="20"/>
                <w:lang w:eastAsia="zh-CN"/>
              </w:rPr>
              <w:t>：</w:t>
            </w:r>
          </w:p>
          <w:tbl>
            <w:tblPr>
              <w:tblW w:w="778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1266"/>
              <w:gridCol w:w="791"/>
              <w:gridCol w:w="633"/>
              <w:gridCol w:w="791"/>
              <w:gridCol w:w="3069"/>
            </w:tblGrid>
            <w:tr w:rsidR="00D15804" w14:paraId="54BB5E9B" w14:textId="77777777" w:rsidTr="00C61A0C">
              <w:trPr>
                <w:trHeight w:val="156"/>
              </w:trPr>
              <w:tc>
                <w:tcPr>
                  <w:tcW w:w="1237" w:type="dxa"/>
                  <w:shd w:val="clear" w:color="auto" w:fill="auto"/>
                </w:tcPr>
                <w:p w14:paraId="1F5A77E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6CB61AA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212954A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9A27326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91" w:type="dxa"/>
                </w:tcPr>
                <w:p w14:paraId="78284DC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3D3C7E05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D15804" w14:paraId="14EB1BEA" w14:textId="77777777" w:rsidTr="00C61A0C">
              <w:trPr>
                <w:trHeight w:val="306"/>
              </w:trPr>
              <w:tc>
                <w:tcPr>
                  <w:tcW w:w="1237" w:type="dxa"/>
                  <w:vMerge w:val="restart"/>
                  <w:shd w:val="clear" w:color="auto" w:fill="auto"/>
                  <w:vAlign w:val="center"/>
                </w:tcPr>
                <w:p w14:paraId="33294384" w14:textId="736E657D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/>
                    </w:rPr>
                    <w:t>0CFF11</w:t>
                  </w:r>
                  <w:r w:rsidR="006A48FD" w:rsidRPr="006A48FD">
                    <w:rPr>
                      <w:rFonts w:ascii="宋体" w:hAnsi="宋体"/>
                    </w:rPr>
                    <w:t>F0</w:t>
                  </w:r>
                </w:p>
              </w:tc>
              <w:tc>
                <w:tcPr>
                  <w:tcW w:w="1266" w:type="dxa"/>
                  <w:shd w:val="clear" w:color="auto" w:fill="auto"/>
                </w:tcPr>
                <w:p w14:paraId="510FE54F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电机转速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69DCF70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5~</w:t>
                  </w: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5CFE37B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 w:val="restart"/>
                  <w:shd w:val="clear" w:color="auto" w:fill="auto"/>
                </w:tcPr>
                <w:p w14:paraId="1FAB3AD9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0.02s</w:t>
                  </w:r>
                </w:p>
              </w:tc>
              <w:tc>
                <w:tcPr>
                  <w:tcW w:w="3069" w:type="dxa"/>
                  <w:shd w:val="clear" w:color="auto" w:fill="auto"/>
                </w:tcPr>
                <w:p w14:paraId="06FD5D7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:0.25rpm;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:0rpm;</w:t>
                  </w:r>
                </w:p>
                <w:p w14:paraId="40F86944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</w:t>
                  </w:r>
                  <w:r>
                    <w:rPr>
                      <w:sz w:val="20"/>
                    </w:rPr>
                    <w:t>9000</w:t>
                  </w:r>
                  <w:r>
                    <w:rPr>
                      <w:rFonts w:hint="eastAsia"/>
                      <w:sz w:val="20"/>
                    </w:rPr>
                    <w:t>rpm</w:t>
                  </w:r>
                </w:p>
              </w:tc>
            </w:tr>
            <w:tr w:rsidR="00D15804" w14:paraId="7353A3AE" w14:textId="77777777" w:rsidTr="00C61A0C">
              <w:trPr>
                <w:trHeight w:val="320"/>
              </w:trPr>
              <w:tc>
                <w:tcPr>
                  <w:tcW w:w="1237" w:type="dxa"/>
                  <w:vMerge/>
                  <w:shd w:val="clear" w:color="auto" w:fill="auto"/>
                </w:tcPr>
                <w:p w14:paraId="1A9A9B0E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</w:rPr>
                  </w:pPr>
                </w:p>
              </w:tc>
              <w:tc>
                <w:tcPr>
                  <w:tcW w:w="1266" w:type="dxa"/>
                  <w:shd w:val="clear" w:color="auto" w:fill="auto"/>
                </w:tcPr>
                <w:p w14:paraId="383B20A8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电机当前转矩</w:t>
                  </w:r>
                </w:p>
              </w:tc>
              <w:tc>
                <w:tcPr>
                  <w:tcW w:w="791" w:type="dxa"/>
                  <w:shd w:val="clear" w:color="auto" w:fill="auto"/>
                </w:tcPr>
                <w:p w14:paraId="4F60AC31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7-8</w:t>
                  </w:r>
                </w:p>
              </w:tc>
              <w:tc>
                <w:tcPr>
                  <w:tcW w:w="633" w:type="dxa"/>
                  <w:shd w:val="clear" w:color="auto" w:fill="auto"/>
                </w:tcPr>
                <w:p w14:paraId="4ABAA180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91" w:type="dxa"/>
                  <w:vMerge/>
                  <w:shd w:val="clear" w:color="auto" w:fill="auto"/>
                </w:tcPr>
                <w:p w14:paraId="74D29333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3069" w:type="dxa"/>
                  <w:shd w:val="clear" w:color="auto" w:fill="auto"/>
                </w:tcPr>
                <w:p w14:paraId="4D65F45A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:1Nm;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:0Nm;</w:t>
                  </w:r>
                </w:p>
                <w:p w14:paraId="5B5BFF07" w14:textId="77777777" w:rsidR="00D15804" w:rsidRDefault="00D15804" w:rsidP="00D1580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:0-65535Nm</w:t>
                  </w:r>
                </w:p>
              </w:tc>
            </w:tr>
          </w:tbl>
          <w:p w14:paraId="4FB2B159" w14:textId="77777777" w:rsidR="00D15804" w:rsidRDefault="00D15804">
            <w:pPr>
              <w:spacing w:after="0"/>
              <w:rPr>
                <w:sz w:val="20"/>
                <w:lang w:eastAsia="zh-CN"/>
              </w:rPr>
            </w:pPr>
          </w:p>
          <w:p w14:paraId="59E879F5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60B5B39A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C905D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2626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电机功率显示</w:t>
            </w:r>
          </w:p>
        </w:tc>
      </w:tr>
      <w:tr w:rsidR="00CA2C5F" w14:paraId="04EB56E7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B7FEE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BAA33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文字显示</w:t>
            </w:r>
          </w:p>
          <w:p w14:paraId="5FE689F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225AA5CB" wp14:editId="41D84EDB">
                  <wp:extent cx="1805940" cy="281297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l="47471" t="49373" b="24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6" cy="286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4FAEF" w14:textId="06B30E81" w:rsidR="00650F29" w:rsidRDefault="00650F29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未收到报文则显示</w:t>
            </w:r>
            <w:r>
              <w:rPr>
                <w:rFonts w:hint="eastAsia"/>
                <w:sz w:val="20"/>
                <w:szCs w:val="20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lang w:eastAsia="zh-CN"/>
              </w:rPr>
              <w:t>--</w:t>
            </w:r>
            <w:r>
              <w:rPr>
                <w:rFonts w:hint="eastAsia"/>
                <w:sz w:val="20"/>
                <w:szCs w:val="20"/>
                <w:lang w:eastAsia="zh-CN"/>
              </w:rPr>
              <w:t>”</w:t>
            </w:r>
          </w:p>
        </w:tc>
      </w:tr>
      <w:tr w:rsidR="00CA2C5F" w14:paraId="37237D8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371989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557984" w14:textId="381254EE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3329415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794070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D6C1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2D89313C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7441A4F9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6678F78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F7BE06" w14:textId="4EEF3CA3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</w:tbl>
    <w:p w14:paraId="1562D886" w14:textId="77777777" w:rsidR="00CA2C5F" w:rsidRDefault="00CA2C5F">
      <w:pPr>
        <w:rPr>
          <w:lang w:eastAsia="zh-CN"/>
        </w:rPr>
      </w:pPr>
    </w:p>
    <w:p w14:paraId="72FDAAB4" w14:textId="7167D996" w:rsidR="00F35FE1" w:rsidRPr="00F35FE1" w:rsidRDefault="00F35FE1" w:rsidP="00F35FE1">
      <w:pPr>
        <w:pStyle w:val="3"/>
        <w:rPr>
          <w:lang w:eastAsia="zh-CN"/>
        </w:rPr>
      </w:pPr>
      <w:r>
        <w:rPr>
          <w:rFonts w:hint="eastAsia"/>
          <w:lang w:eastAsia="zh-CN"/>
        </w:rPr>
        <w:t>辅助制动显示</w:t>
      </w:r>
    </w:p>
    <w:tbl>
      <w:tblPr>
        <w:tblStyle w:val="af2"/>
        <w:tblW w:w="10075" w:type="dxa"/>
        <w:tblLook w:val="04A0" w:firstRow="1" w:lastRow="0" w:firstColumn="1" w:lastColumn="0" w:noHBand="0" w:noVBand="1"/>
      </w:tblPr>
      <w:tblGrid>
        <w:gridCol w:w="1285"/>
        <w:gridCol w:w="8790"/>
      </w:tblGrid>
      <w:tr w:rsidR="003336EC" w14:paraId="33061DB8" w14:textId="77777777" w:rsidTr="003336EC">
        <w:trPr>
          <w:trHeight w:val="43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98037" w14:textId="7777777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功能名称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9C04" w14:textId="41714DA7" w:rsidR="003336EC" w:rsidRDefault="003336EC" w:rsidP="002563DC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辅助制动显示</w:t>
            </w:r>
          </w:p>
        </w:tc>
      </w:tr>
      <w:tr w:rsidR="003336EC" w14:paraId="274CDBCF" w14:textId="77777777" w:rsidTr="003336EC">
        <w:trPr>
          <w:trHeight w:val="44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AEF4A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功能描述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BCE0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仪表通过HCU发送的辅助制动档位判断是否开启辅助制动。</w:t>
            </w:r>
          </w:p>
        </w:tc>
      </w:tr>
      <w:tr w:rsidR="003336EC" w14:paraId="2905D0FA" w14:textId="77777777" w:rsidTr="003336EC">
        <w:trPr>
          <w:trHeight w:val="180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95D2E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触发条件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8466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0E1C4354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1.点火锁ON档；</w:t>
            </w:r>
          </w:p>
          <w:p w14:paraId="6D4FB42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收到辅助制动档位信号和缓速器扭矩或电机负电流。</w:t>
            </w:r>
          </w:p>
          <w:p w14:paraId="25BFE0D7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辅助制动档位报文：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6A52A0B8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D215E76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431C43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441224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1CE109B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5FF75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1A036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0455729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C943F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18FF5527 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03A2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4FC50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10375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28F4BA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0x00-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关闭；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37416CC5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0x01-1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63F69C4D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0x03-2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6D734E8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0x0F-3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挡；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0915503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0x3F-4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挡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  <w:p w14:paraId="11B3471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其他</w:t>
                  </w:r>
                  <w:r>
                    <w:rPr>
                      <w:sz w:val="20"/>
                      <w:szCs w:val="20"/>
                    </w:rPr>
                    <w:t>-</w:t>
                  </w:r>
                  <w:proofErr w:type="gramStart"/>
                  <w:r>
                    <w:rPr>
                      <w:rFonts w:hint="eastAsia"/>
                      <w:sz w:val="20"/>
                      <w:szCs w:val="20"/>
                    </w:rPr>
                    <w:t>无效值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BA1F09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未定义值视为关闭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F2DB74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辅助制动工作通过ERC</w:t>
            </w:r>
            <w:r>
              <w:rPr>
                <w:rFonts w:asciiTheme="minorEastAsia" w:hAnsiTheme="minorEastAsia"/>
                <w:sz w:val="20"/>
                <w:lang w:eastAsia="zh-CN"/>
              </w:rPr>
              <w:t>1报文制动负扭矩或电机负电流判断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4653B1AF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7DC201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7E647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D9F60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9C13CC4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545288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931CB5E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0381EC65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D46CEE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18F00010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9E95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C795D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CC3F88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All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AE29D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制动扭矩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88B483" w14:textId="77777777" w:rsidR="003336EC" w:rsidRDefault="003336EC" w:rsidP="002563DC">
                  <w:pPr>
                    <w:pStyle w:val="Default"/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增益：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1%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，偏移量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-1</w:t>
                  </w:r>
                  <w:r>
                    <w:rPr>
                      <w:kern w:val="2"/>
                      <w:sz w:val="20"/>
                      <w:szCs w:val="20"/>
                    </w:rPr>
                    <w:t>25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>
                    <w:rPr>
                      <w:kern w:val="2"/>
                      <w:sz w:val="20"/>
                      <w:szCs w:val="20"/>
                    </w:rPr>
                    <w:t>100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%~</w:t>
                  </w:r>
                  <w:r>
                    <w:rPr>
                      <w:kern w:val="2"/>
                      <w:sz w:val="20"/>
                      <w:szCs w:val="20"/>
                    </w:rPr>
                    <w:t>0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非零时辅助制动工作</w:t>
                  </w:r>
                </w:p>
              </w:tc>
            </w:tr>
          </w:tbl>
          <w:p w14:paraId="2A569A43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1EDC3D6" w14:textId="1C9704E9" w:rsidR="00A86FB6" w:rsidRPr="00A51408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asciiTheme="minorEastAsia" w:hAnsiTheme="minorEastAsia"/>
                <w:sz w:val="20"/>
                <w:lang w:eastAsia="zh-CN"/>
              </w:rPr>
              <w:t>其中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，“</w:t>
            </w:r>
            <w:bookmarkStart w:id="1" w:name="_Hlk127450656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电机控制器母线</w:t>
            </w:r>
            <w:r w:rsidRPr="00A51408">
              <w:rPr>
                <w:rFonts w:asciiTheme="minorEastAsia" w:hAnsiTheme="minorEastAsia"/>
                <w:sz w:val="20"/>
                <w:lang w:eastAsia="zh-CN"/>
              </w:rPr>
              <w:t>电流</w:t>
            </w:r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”偏移量根据</w:t>
            </w:r>
            <w:bookmarkEnd w:id="1"/>
            <w:r w:rsidRPr="00A51408">
              <w:rPr>
                <w:rFonts w:asciiTheme="minorEastAsia" w:hAnsiTheme="minorEastAsia" w:hint="eastAsia"/>
                <w:sz w:val="20"/>
                <w:lang w:eastAsia="zh-CN"/>
              </w:rPr>
              <w:t>DID=015C&lt;变速箱型号及速比&gt;确定，</w:t>
            </w:r>
          </w:p>
          <w:p w14:paraId="17680B09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268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-600A</w:t>
            </w:r>
          </w:p>
          <w:p w14:paraId="0D7C0514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 212</w:t>
            </w:r>
            <w:r w:rsidRPr="00A51408">
              <w:rPr>
                <w:rFonts w:hint="eastAsia"/>
                <w:lang w:eastAsia="zh-CN"/>
              </w:rPr>
              <w:t>，对应控制器母线电流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9DB9B91" w14:textId="77777777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&gt;,244,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 xml:space="preserve">-1000A  </w:t>
            </w:r>
          </w:p>
          <w:p w14:paraId="498A07B8" w14:textId="77777777" w:rsidR="008B2F5B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 xml:space="preserve">&gt;,175,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  <w:r w:rsidR="008B2F5B">
              <w:rPr>
                <w:lang w:eastAsia="zh-CN"/>
              </w:rPr>
              <w:t xml:space="preserve"> </w:t>
            </w:r>
          </w:p>
          <w:p w14:paraId="7BF0A5AB" w14:textId="33C1F48F" w:rsidR="00A86FB6" w:rsidRPr="00A51408" w:rsidRDefault="008B2F5B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rFonts w:hint="eastAsia"/>
                <w:highlight w:val="yellow"/>
                <w:lang w:eastAsia="zh-CN"/>
              </w:rPr>
              <w:t>175</w:t>
            </w:r>
            <w:r w:rsidRPr="008B2F5B">
              <w:rPr>
                <w:rFonts w:hint="eastAsia"/>
                <w:highlight w:val="yellow"/>
                <w:lang w:eastAsia="zh-CN"/>
              </w:rPr>
              <w:t>德纳电驱桥，旧车</w:t>
            </w:r>
            <w:r w:rsidRPr="008B2F5B">
              <w:rPr>
                <w:rFonts w:hint="eastAsia"/>
                <w:highlight w:val="yellow"/>
                <w:lang w:eastAsia="zh-CN"/>
              </w:rPr>
              <w:t>-600A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-1000A</w:t>
            </w:r>
            <w:r>
              <w:rPr>
                <w:rFonts w:hint="eastAsia"/>
                <w:highlight w:val="yellow"/>
                <w:lang w:eastAsia="zh-CN"/>
              </w:rPr>
              <w:t>，新车</w:t>
            </w:r>
            <w:r>
              <w:rPr>
                <w:rFonts w:hint="eastAsia"/>
                <w:highlight w:val="yellow"/>
                <w:lang w:eastAsia="zh-CN"/>
              </w:rPr>
              <w:t>2023.02</w:t>
            </w:r>
            <w:r>
              <w:rPr>
                <w:rFonts w:hint="eastAsia"/>
                <w:highlight w:val="yellow"/>
                <w:lang w:eastAsia="zh-CN"/>
              </w:rPr>
              <w:t>开始生产</w:t>
            </w:r>
            <w:r w:rsidRPr="008B2F5B">
              <w:rPr>
                <w:rFonts w:hint="eastAsia"/>
                <w:highlight w:val="yellow"/>
                <w:lang w:eastAsia="zh-CN"/>
              </w:rPr>
              <w:t>）</w:t>
            </w:r>
          </w:p>
          <w:p w14:paraId="7759AA91" w14:textId="45E130BD" w:rsidR="00A86FB6" w:rsidRPr="00A51408" w:rsidRDefault="00A86FB6" w:rsidP="00A86FB6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rFonts w:hint="eastAsia"/>
                <w:lang w:eastAsia="zh-CN"/>
              </w:rPr>
              <w:t>&lt;</w:t>
            </w:r>
            <w:r w:rsidRPr="00A51408">
              <w:rPr>
                <w:rFonts w:hint="eastAsia"/>
                <w:lang w:eastAsia="zh-CN"/>
              </w:rPr>
              <w:t>变速箱型号及速比</w:t>
            </w:r>
            <w:r w:rsidRPr="00A51408">
              <w:rPr>
                <w:rFonts w:hint="eastAsia"/>
                <w:lang w:eastAsia="zh-CN"/>
              </w:rPr>
              <w:t>&gt;,</w:t>
            </w:r>
            <w:r w:rsidRPr="00A51408">
              <w:rPr>
                <w:lang w:eastAsia="zh-CN"/>
              </w:rPr>
              <w:t>285</w:t>
            </w:r>
            <w:r w:rsidRPr="00A51408">
              <w:rPr>
                <w:rFonts w:hint="eastAsia"/>
                <w:lang w:eastAsia="zh-CN"/>
              </w:rPr>
              <w:t xml:space="preserve">, </w:t>
            </w:r>
            <w:r w:rsidRPr="00A51408">
              <w:rPr>
                <w:rFonts w:hint="eastAsia"/>
                <w:lang w:eastAsia="zh-CN"/>
              </w:rPr>
              <w:t>对应控制器母线电流</w:t>
            </w:r>
            <w:r w:rsidRPr="00A51408">
              <w:rPr>
                <w:rFonts w:hint="eastAsia"/>
                <w:lang w:eastAsia="zh-CN"/>
              </w:rPr>
              <w:t>-1000A</w:t>
            </w:r>
          </w:p>
          <w:p w14:paraId="6B17ABC8" w14:textId="783DD7D0" w:rsidR="00A51408" w:rsidRPr="00A51408" w:rsidRDefault="00A51408" w:rsidP="00A86FB6">
            <w:pPr>
              <w:spacing w:after="0" w:line="240" w:lineRule="auto"/>
              <w:rPr>
                <w:lang w:eastAsia="zh-CN"/>
              </w:rPr>
            </w:pPr>
            <w:r w:rsidRPr="008B2F5B">
              <w:rPr>
                <w:rFonts w:hint="eastAsia"/>
                <w:lang w:eastAsia="zh-CN"/>
              </w:rPr>
              <w:t>&lt;</w:t>
            </w:r>
            <w:r w:rsidRPr="008B2F5B">
              <w:rPr>
                <w:rFonts w:hint="eastAsia"/>
                <w:lang w:eastAsia="zh-CN"/>
              </w:rPr>
              <w:t>变速箱型号及速比</w:t>
            </w:r>
            <w:r w:rsidRPr="008B2F5B">
              <w:rPr>
                <w:rFonts w:hint="eastAsia"/>
                <w:lang w:eastAsia="zh-CN"/>
              </w:rPr>
              <w:t>&gt;</w:t>
            </w:r>
            <w:r w:rsidRPr="008B2F5B">
              <w:rPr>
                <w:lang w:eastAsia="zh-CN"/>
              </w:rPr>
              <w:t>,288,</w:t>
            </w:r>
            <w:r w:rsidRPr="008B2F5B">
              <w:rPr>
                <w:rFonts w:hint="eastAsia"/>
                <w:lang w:eastAsia="zh-CN"/>
              </w:rPr>
              <w:t xml:space="preserve"> </w:t>
            </w:r>
            <w:r w:rsidRPr="008B2F5B">
              <w:rPr>
                <w:rFonts w:hint="eastAsia"/>
                <w:lang w:eastAsia="zh-CN"/>
              </w:rPr>
              <w:t>对应控制器母线电流</w:t>
            </w:r>
            <w:r w:rsidRPr="008B2F5B">
              <w:rPr>
                <w:rFonts w:hint="eastAsia"/>
                <w:lang w:eastAsia="zh-CN"/>
              </w:rPr>
              <w:t>-1000A</w:t>
            </w:r>
          </w:p>
          <w:p w14:paraId="5A108F86" w14:textId="79CB4985" w:rsidR="00A86FB6" w:rsidRDefault="00A86FB6" w:rsidP="002563DC">
            <w:pPr>
              <w:spacing w:after="0" w:line="240" w:lineRule="auto"/>
              <w:rPr>
                <w:lang w:eastAsia="zh-CN"/>
              </w:rPr>
            </w:pPr>
            <w:r w:rsidRPr="00A51408">
              <w:rPr>
                <w:lang w:eastAsia="zh-CN"/>
              </w:rPr>
              <w:t>其它</w:t>
            </w:r>
            <w:r w:rsidR="006A4492" w:rsidRPr="00A51408">
              <w:rPr>
                <w:lang w:eastAsia="zh-CN"/>
              </w:rPr>
              <w:t>未定义值暂按</w:t>
            </w:r>
            <w:r w:rsidRPr="00A51408">
              <w:rPr>
                <w:rFonts w:hint="eastAsia"/>
                <w:lang w:eastAsia="zh-CN"/>
              </w:rPr>
              <w:t>-</w:t>
            </w:r>
            <w:r w:rsidRPr="00A51408">
              <w:rPr>
                <w:lang w:eastAsia="zh-CN"/>
              </w:rPr>
              <w:t>1000A</w:t>
            </w:r>
            <w:r w:rsidR="006A4492" w:rsidRPr="00A51408">
              <w:rPr>
                <w:lang w:eastAsia="zh-CN"/>
              </w:rPr>
              <w:t>处理</w:t>
            </w:r>
            <w:r w:rsidR="006A4492" w:rsidRPr="00A51408">
              <w:rPr>
                <w:rFonts w:hint="eastAsia"/>
                <w:lang w:eastAsia="zh-CN"/>
              </w:rPr>
              <w:t>。</w:t>
            </w:r>
          </w:p>
          <w:p w14:paraId="3E5E5271" w14:textId="77777777" w:rsidR="00A86FB6" w:rsidRPr="00A86FB6" w:rsidRDefault="00A86FB6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</w:p>
          <w:tbl>
            <w:tblPr>
              <w:tblW w:w="8539" w:type="dxa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3"/>
              <w:gridCol w:w="845"/>
              <w:gridCol w:w="844"/>
              <w:gridCol w:w="738"/>
              <w:gridCol w:w="1487"/>
              <w:gridCol w:w="3182"/>
            </w:tblGrid>
            <w:tr w:rsidR="006A4492" w14:paraId="2D4263B4" w14:textId="77777777" w:rsidTr="006A4492">
              <w:trPr>
                <w:trHeight w:val="259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768BF5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880BBD3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DB2845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48BCCA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23714B5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46224F20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6A4492" w14:paraId="3DA3E486" w14:textId="77777777" w:rsidTr="006A4492">
              <w:trPr>
                <w:trHeight w:val="272"/>
              </w:trPr>
              <w:tc>
                <w:tcPr>
                  <w:tcW w:w="8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7CB80" w14:textId="77777777" w:rsidR="003336EC" w:rsidRP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  <w:lang w:val="sv-SE"/>
                    </w:rPr>
                  </w:pP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0CFF11EF</w:t>
                  </w:r>
                </w:p>
              </w:tc>
              <w:tc>
                <w:tcPr>
                  <w:tcW w:w="49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6E8E8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0ms</w:t>
                  </w:r>
                </w:p>
              </w:tc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1EC56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1</w:t>
                  </w: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-</w:t>
                  </w:r>
                  <w:r w:rsidRPr="003336EC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2</w:t>
                  </w:r>
                </w:p>
              </w:tc>
              <w:tc>
                <w:tcPr>
                  <w:tcW w:w="43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49A34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3336EC">
                    <w:rPr>
                      <w:rFonts w:asciiTheme="minorEastAsia" w:eastAsiaTheme="minorEastAsia" w:hAnsiTheme="minorEastAsia" w:hint="eastAsia"/>
                      <w:sz w:val="20"/>
                      <w:lang w:val="sv-SE"/>
                    </w:rPr>
                    <w:t>All</w:t>
                  </w:r>
                </w:p>
              </w:tc>
              <w:tc>
                <w:tcPr>
                  <w:tcW w:w="8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7337" w14:textId="77777777" w:rsidR="003336EC" w:rsidRP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电机控制器母线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电流</w:t>
                  </w:r>
                </w:p>
              </w:tc>
              <w:tc>
                <w:tcPr>
                  <w:tcW w:w="186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2CD2E7" w14:textId="585F8E26" w:rsidR="003336EC" w:rsidRPr="003336EC" w:rsidRDefault="003336EC" w:rsidP="006A4492">
                  <w:pPr>
                    <w:pStyle w:val="Default"/>
                    <w:rPr>
                      <w:kern w:val="2"/>
                      <w:sz w:val="20"/>
                      <w:szCs w:val="20"/>
                      <w:lang w:val="sv-SE"/>
                    </w:rPr>
                  </w:pP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增益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：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0.1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偏移量</w:t>
                  </w:r>
                  <w:r w:rsidR="006A4492" w:rsidRPr="00A51408"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600</w:t>
                  </w:r>
                  <w:r w:rsidR="006A4492" w:rsidRPr="00A51408">
                    <w:rPr>
                      <w:kern w:val="2"/>
                      <w:sz w:val="20"/>
                      <w:szCs w:val="20"/>
                    </w:rPr>
                    <w:t>或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A51408">
                    <w:rPr>
                      <w:kern w:val="2"/>
                      <w:sz w:val="20"/>
                      <w:szCs w:val="20"/>
                      <w:lang w:val="sv-SE"/>
                    </w:rPr>
                    <w:t>1000</w:t>
                  </w:r>
                  <w:r w:rsidR="006A4492" w:rsidRPr="00A51408">
                    <w:rPr>
                      <w:kern w:val="2"/>
                      <w:sz w:val="20"/>
                      <w:szCs w:val="20"/>
                      <w:lang w:val="sv-SE"/>
                    </w:rPr>
                    <w:t>A</w:t>
                  </w:r>
                  <w:r w:rsidRPr="00A51408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kern w:val="2"/>
                      <w:sz w:val="20"/>
                      <w:szCs w:val="20"/>
                    </w:rPr>
                    <w:t>范围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-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100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%~</w:t>
                  </w:r>
                  <w:r w:rsidRPr="003336EC">
                    <w:rPr>
                      <w:kern w:val="2"/>
                      <w:sz w:val="20"/>
                      <w:szCs w:val="20"/>
                      <w:lang w:val="sv-SE"/>
                    </w:rPr>
                    <w:t>5553.5A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 xml:space="preserve"> </w:t>
                  </w:r>
                  <w:r w:rsidRPr="003336EC">
                    <w:rPr>
                      <w:rFonts w:hint="eastAsia"/>
                      <w:kern w:val="2"/>
                      <w:sz w:val="20"/>
                      <w:szCs w:val="20"/>
                      <w:lang w:val="sv-SE"/>
                    </w:rPr>
                    <w:t>，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小于</w:t>
                  </w:r>
                  <w:proofErr w:type="gramStart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零表示</w:t>
                  </w:r>
                  <w:proofErr w:type="gramEnd"/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辅助制动工作</w:t>
                  </w:r>
                </w:p>
              </w:tc>
            </w:tr>
          </w:tbl>
          <w:p w14:paraId="5382C524" w14:textId="77777777" w:rsidR="003336EC" w:rsidRPr="005B24BB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AD1D576" w14:textId="62CFCA52" w:rsidR="003336EC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/>
                <w:sz w:val="20"/>
                <w:lang w:eastAsia="zh-CN"/>
              </w:rPr>
              <w:lastRenderedPageBreak/>
              <w:t>恒速</w:t>
            </w: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通过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以下报文判断</w:t>
            </w:r>
          </w:p>
          <w:tbl>
            <w:tblPr>
              <w:tblW w:w="4968" w:type="pct"/>
              <w:tblInd w:w="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4"/>
              <w:gridCol w:w="972"/>
              <w:gridCol w:w="975"/>
              <w:gridCol w:w="812"/>
              <w:gridCol w:w="1787"/>
              <w:gridCol w:w="2629"/>
            </w:tblGrid>
            <w:tr w:rsidR="003336EC" w14:paraId="5757BD11" w14:textId="77777777" w:rsidTr="003336EC">
              <w:trPr>
                <w:trHeight w:val="296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3EF6F27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2C0E74C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5D761231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15A4DBDD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0935CA3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物理意义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055D19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备注</w:t>
                  </w:r>
                </w:p>
              </w:tc>
            </w:tr>
            <w:tr w:rsidR="003336EC" w14:paraId="730BDA46" w14:textId="77777777" w:rsidTr="003336EC">
              <w:trPr>
                <w:trHeight w:val="311"/>
              </w:trPr>
              <w:tc>
                <w:tcPr>
                  <w:tcW w:w="78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FD1C20" w14:textId="77777777" w:rsidR="003336EC" w:rsidRDefault="003336EC" w:rsidP="002563DC">
                  <w:pPr>
                    <w:pStyle w:val="Default"/>
                    <w:jc w:val="both"/>
                    <w:rPr>
                      <w:rFonts w:asciiTheme="minorEastAsia" w:eastAsiaTheme="minorEastAsia" w:hAnsiTheme="minorEastAsia"/>
                      <w:kern w:val="2"/>
                      <w:sz w:val="20"/>
                    </w:rPr>
                  </w:pPr>
                  <w:r>
                    <w:rPr>
                      <w:kern w:val="2"/>
                      <w:sz w:val="20"/>
                      <w:szCs w:val="20"/>
                    </w:rPr>
                    <w:t>18FFC006</w:t>
                  </w:r>
                </w:p>
              </w:tc>
              <w:tc>
                <w:tcPr>
                  <w:tcW w:w="5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2CE77F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100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ms</w:t>
                  </w:r>
                </w:p>
              </w:tc>
              <w:tc>
                <w:tcPr>
                  <w:tcW w:w="5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B9ADE2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</w:p>
              </w:tc>
              <w:tc>
                <w:tcPr>
                  <w:tcW w:w="47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07A2A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8</w:t>
                  </w:r>
                </w:p>
              </w:tc>
              <w:tc>
                <w:tcPr>
                  <w:tcW w:w="10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B6689" w14:textId="77777777" w:rsidR="003336EC" w:rsidRDefault="003336EC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有无恒速档</w:t>
                  </w:r>
                </w:p>
              </w:tc>
              <w:tc>
                <w:tcPr>
                  <w:tcW w:w="15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498856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有恒速功能</w:t>
                  </w:r>
                </w:p>
                <w:p w14:paraId="64001AAA" w14:textId="77777777" w:rsidR="003336EC" w:rsidRDefault="003336EC" w:rsidP="003336EC">
                  <w:pPr>
                    <w:pStyle w:val="Default"/>
                    <w:numPr>
                      <w:ilvl w:val="0"/>
                      <w:numId w:val="14"/>
                    </w:numPr>
                    <w:jc w:val="both"/>
                    <w:rPr>
                      <w:kern w:val="2"/>
                      <w:sz w:val="20"/>
                      <w:szCs w:val="20"/>
                    </w:rPr>
                  </w:pPr>
                  <w:proofErr w:type="gramStart"/>
                  <w:r>
                    <w:rPr>
                      <w:kern w:val="2"/>
                      <w:sz w:val="20"/>
                      <w:szCs w:val="20"/>
                    </w:rPr>
                    <w:t>其余</w:t>
                  </w:r>
                  <w:r>
                    <w:rPr>
                      <w:rFonts w:hint="eastAsia"/>
                      <w:kern w:val="2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kern w:val="2"/>
                      <w:sz w:val="20"/>
                      <w:szCs w:val="20"/>
                    </w:rPr>
                    <w:t>无</w:t>
                  </w:r>
                </w:p>
              </w:tc>
            </w:tr>
          </w:tbl>
          <w:p w14:paraId="28C1AC90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3336EC" w14:paraId="4CA37D8E" w14:textId="77777777" w:rsidTr="003336EC">
        <w:trPr>
          <w:trHeight w:val="623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2ED74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lastRenderedPageBreak/>
              <w:t>反馈信息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635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  <w:p w14:paraId="4035023C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047971FC" w14:textId="77777777" w:rsidTr="003336EC">
        <w:trPr>
          <w:trHeight w:val="2778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148E8C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622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7DCD4EFE" wp14:editId="485C6919">
                  <wp:extent cx="4758267" cy="1877871"/>
                  <wp:effectExtent l="0" t="0" r="4445" b="825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94" cy="189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B7571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5EF552E1" w14:textId="0808CF5C" w:rsidR="003336EC" w:rsidRPr="00893630" w:rsidRDefault="00157269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val="en-US" w:eastAsia="zh-CN"/>
              </w:rPr>
            </w:pPr>
            <w:proofErr w:type="gramStart"/>
            <w:r>
              <w:rPr>
                <w:rFonts w:asciiTheme="minorEastAsia" w:hAnsiTheme="minorEastAsia"/>
                <w:sz w:val="20"/>
                <w:lang w:eastAsia="zh-CN"/>
              </w:rPr>
              <w:t>仅挡</w:t>
            </w:r>
            <w:r w:rsidR="003336EC">
              <w:rPr>
                <w:rFonts w:asciiTheme="minorEastAsia" w:hAnsiTheme="minorEastAsia"/>
                <w:sz w:val="20"/>
                <w:lang w:eastAsia="zh-CN"/>
              </w:rPr>
              <w:t>位</w:t>
            </w:r>
            <w:proofErr w:type="gramEnd"/>
            <w:r w:rsidR="003336EC">
              <w:rPr>
                <w:rFonts w:asciiTheme="minorEastAsia" w:hAnsiTheme="minorEastAsia"/>
                <w:sz w:val="20"/>
                <w:lang w:eastAsia="zh-CN"/>
              </w:rPr>
              <w:t>为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0时，判断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控制器母线电流&lt;</w:t>
            </w:r>
            <w:r>
              <w:rPr>
                <w:rFonts w:asciiTheme="minorEastAsia" w:hAnsiTheme="minorEastAsia"/>
                <w:sz w:val="20"/>
                <w:lang w:eastAsia="zh-CN"/>
              </w:rPr>
              <w:t>0A时间持续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1</w:t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s，才显示</w:t>
            </w:r>
            <w:r w:rsidR="003336EC">
              <w:rPr>
                <w:noProof/>
                <w:lang w:val="en-US" w:eastAsia="zh-CN"/>
              </w:rPr>
              <w:drawing>
                <wp:inline distT="0" distB="0" distL="0" distR="0" wp14:anchorId="1C38C39E" wp14:editId="48B54E94">
                  <wp:extent cx="381000" cy="24765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36EC"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</w:p>
        </w:tc>
      </w:tr>
      <w:tr w:rsidR="003336EC" w14:paraId="030171EC" w14:textId="77777777" w:rsidTr="003336EC">
        <w:trPr>
          <w:trHeight w:val="92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1687C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取消条件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6562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0135521F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759C29ED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3336EC" w14:paraId="37934397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7C1D4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输入信号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50D8" w14:textId="77777777" w:rsidR="003336EC" w:rsidRDefault="003336EC" w:rsidP="002563DC">
            <w:pPr>
              <w:spacing w:after="0" w:line="240" w:lineRule="auto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3336EC" w14:paraId="79E0A05E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4B885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lang w:val="en-US"/>
              </w:rPr>
              <w:t>输出信号</w:t>
            </w:r>
            <w:proofErr w:type="spellEnd"/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96C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7EE4FE3A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751FF3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7309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3336EC" w14:paraId="5E88192B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9EEB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8EB" w14:textId="77777777" w:rsidR="003336EC" w:rsidRDefault="003336EC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3336EC" w14:paraId="540854D8" w14:textId="77777777" w:rsidTr="003336EC">
        <w:trPr>
          <w:trHeight w:val="742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A72BF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C0FC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7E9AF6C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ABBF61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CF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3336EC" w14:paraId="2242D917" w14:textId="77777777" w:rsidTr="003336EC">
        <w:trPr>
          <w:trHeight w:val="43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FB799B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1211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3336EC" w14:paraId="5F132DB5" w14:textId="77777777" w:rsidTr="003336EC">
        <w:trPr>
          <w:trHeight w:val="415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F02B2" w14:textId="77777777" w:rsidR="003336EC" w:rsidRDefault="003336EC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178" w14:textId="77777777" w:rsidR="003336EC" w:rsidRDefault="003336EC" w:rsidP="002563DC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043F341" w14:textId="77777777" w:rsidR="00F35FE1" w:rsidRDefault="00F35FE1">
      <w:pPr>
        <w:rPr>
          <w:lang w:eastAsia="zh-CN"/>
        </w:rPr>
      </w:pPr>
    </w:p>
    <w:p w14:paraId="0C194E18" w14:textId="77777777" w:rsidR="00CA2C5F" w:rsidRDefault="00B42207">
      <w:pPr>
        <w:pStyle w:val="2"/>
      </w:pPr>
      <w:r>
        <w:rPr>
          <w:rFonts w:hint="eastAsia"/>
        </w:rPr>
        <w:t>DCDC</w:t>
      </w:r>
      <w:proofErr w:type="spellStart"/>
      <w:r>
        <w:rPr>
          <w:rFonts w:hint="eastAsia"/>
        </w:rPr>
        <w:t>系统显示</w:t>
      </w:r>
      <w:proofErr w:type="spellEnd"/>
    </w:p>
    <w:p w14:paraId="41D5B826" w14:textId="77777777" w:rsidR="00CA2C5F" w:rsidRDefault="00B42207">
      <w:pPr>
        <w:pStyle w:val="3"/>
        <w:rPr>
          <w:lang w:eastAsia="zh-CN"/>
        </w:rPr>
      </w:pPr>
      <w:r>
        <w:rPr>
          <w:rFonts w:hint="eastAsia"/>
        </w:rPr>
        <w:t>DC-DC</w:t>
      </w:r>
      <w:proofErr w:type="spellStart"/>
      <w:r>
        <w:rPr>
          <w:rFonts w:hint="eastAsia"/>
        </w:rPr>
        <w:t>故障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539E41FD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F0663F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3502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678D647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95656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4948C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DC-DC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</w:t>
            </w:r>
            <w:proofErr w:type="spellEnd"/>
          </w:p>
        </w:tc>
      </w:tr>
      <w:tr w:rsidR="00CA2C5F" w14:paraId="1D076D18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C124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5DE5E" w14:textId="77777777" w:rsidR="00CA2C5F" w:rsidRDefault="00B42207">
            <w:pPr>
              <w:spacing w:after="0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钥匙</w:t>
            </w:r>
            <w:proofErr w:type="spellEnd"/>
            <w:r>
              <w:rPr>
                <w:rFonts w:ascii="宋体" w:hAnsi="宋体" w:hint="eastAsia"/>
              </w:rPr>
              <w:t>ON</w:t>
            </w:r>
            <w:proofErr w:type="spellStart"/>
            <w:r>
              <w:rPr>
                <w:rFonts w:ascii="宋体" w:hAnsi="宋体" w:hint="eastAsia"/>
              </w:rPr>
              <w:t>档有效且</w:t>
            </w:r>
            <w:proofErr w:type="spellEnd"/>
          </w:p>
          <w:p w14:paraId="4080B08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1、DCDC系统红色报警灯亮报文有效</w:t>
            </w:r>
          </w:p>
          <w:p w14:paraId="24006EE1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lastRenderedPageBreak/>
              <w:t>（</w:t>
            </w:r>
            <w:proofErr w:type="spellStart"/>
            <w:r>
              <w:rPr>
                <w:rFonts w:ascii="宋体" w:hAnsi="宋体" w:hint="eastAsia"/>
              </w:rPr>
              <w:t>单个故障</w:t>
            </w:r>
            <w:proofErr w:type="spellEnd"/>
            <w:r>
              <w:rPr>
                <w:rFonts w:ascii="宋体" w:hAnsi="宋体" w:hint="eastAsia"/>
              </w:rPr>
              <w:t xml:space="preserve">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>ID：18ECFF1A,18EBFF1A）   或</w:t>
            </w:r>
          </w:p>
          <w:p w14:paraId="3FAA66AF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2、DCDC</w:t>
            </w:r>
            <w:proofErr w:type="spellStart"/>
            <w:r>
              <w:rPr>
                <w:rFonts w:ascii="宋体" w:hAnsi="宋体" w:hint="eastAsia"/>
              </w:rPr>
              <w:t>系统黄色报警灯亮报文有效</w:t>
            </w:r>
            <w:proofErr w:type="spellEnd"/>
          </w:p>
          <w:p w14:paraId="07322337" w14:textId="77777777" w:rsidR="00CA2C5F" w:rsidRDefault="00B4220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（ID=0x18FECA1A </w:t>
            </w:r>
            <w:proofErr w:type="spellStart"/>
            <w:r>
              <w:rPr>
                <w:rFonts w:ascii="宋体" w:hAnsi="宋体" w:hint="eastAsia"/>
              </w:rPr>
              <w:t>一个以上故障</w:t>
            </w:r>
            <w:proofErr w:type="spellEnd"/>
            <w:r>
              <w:rPr>
                <w:rFonts w:ascii="宋体" w:hAnsi="宋体" w:hint="eastAsia"/>
              </w:rPr>
              <w:t xml:space="preserve">ID：18ECFF1A,18EBFF1A） </w:t>
            </w:r>
          </w:p>
          <w:p w14:paraId="297DAE1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以上任意条件成立时DC-DC故障指示灯点亮</w:t>
            </w:r>
          </w:p>
          <w:p w14:paraId="558BF87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（DM1_1A黄灯，红灯有效）</w:t>
            </w:r>
          </w:p>
          <w:p w14:paraId="75C83789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1BC781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F101F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54F2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01B412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6501F694" wp14:editId="175D7125">
                  <wp:extent cx="413385" cy="4133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" cy="41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F1385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F4F2E4E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57A24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F8A142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2757D3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B02B3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7BB7C6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7461047" w14:textId="77777777" w:rsidR="002028FB" w:rsidRDefault="002028FB" w:rsidP="002028FB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075F43C" w14:textId="27517105" w:rsidR="00CA2C5F" w:rsidRDefault="002028FB" w:rsidP="002028FB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或未收到DCDC系统故障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0A653CD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60EB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3F3F1D" w14:textId="53B5E326" w:rsidR="00CA2C5F" w:rsidRDefault="002028FB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CA2C5F" w14:paraId="479F951D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8DCB18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3F15E" w14:textId="5D0988B9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50285E03" w14:textId="77777777" w:rsidR="00CA2C5F" w:rsidRDefault="00CA2C5F">
      <w:pPr>
        <w:spacing w:after="0"/>
        <w:rPr>
          <w:lang w:eastAsia="zh-CN"/>
        </w:rPr>
      </w:pPr>
    </w:p>
    <w:p w14:paraId="37AB892F" w14:textId="77777777" w:rsidR="00CA2C5F" w:rsidRDefault="00B42207">
      <w:pPr>
        <w:pStyle w:val="2"/>
      </w:pPr>
      <w:proofErr w:type="spellStart"/>
      <w:r>
        <w:t>电动空压机系统显示</w:t>
      </w:r>
      <w:proofErr w:type="spellEnd"/>
    </w:p>
    <w:p w14:paraId="4ABA9FB9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空压机故障</w:t>
      </w:r>
      <w:proofErr w:type="spellEnd"/>
    </w:p>
    <w:tbl>
      <w:tblPr>
        <w:tblW w:w="9764" w:type="dxa"/>
        <w:jc w:val="center"/>
        <w:tblLayout w:type="fixed"/>
        <w:tblLook w:val="04A0" w:firstRow="1" w:lastRow="0" w:firstColumn="1" w:lastColumn="0" w:noHBand="0" w:noVBand="1"/>
      </w:tblPr>
      <w:tblGrid>
        <w:gridCol w:w="1056"/>
        <w:gridCol w:w="8708"/>
      </w:tblGrid>
      <w:tr w:rsidR="00CA2C5F" w14:paraId="63E4C1AB" w14:textId="77777777">
        <w:trPr>
          <w:trHeight w:val="292"/>
          <w:jc w:val="center"/>
        </w:trPr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48E594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70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40376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00F3FB4C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E6A26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1F94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空压机故障指示灯</w:t>
            </w:r>
            <w:proofErr w:type="spellEnd"/>
          </w:p>
        </w:tc>
      </w:tr>
      <w:tr w:rsidR="00CA2C5F" w14:paraId="6C5C8BDA" w14:textId="77777777">
        <w:trPr>
          <w:trHeight w:val="834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FC4D9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38FEBC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钥匙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档有效且</w:t>
            </w:r>
            <w:proofErr w:type="spellEnd"/>
          </w:p>
          <w:p w14:paraId="21913AB8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1、空压机系统红色报警灯亮报文有效</w:t>
            </w:r>
          </w:p>
          <w:p w14:paraId="5B865A74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一个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以上故障ID：18ECFF30,18EBFF30）    </w:t>
            </w:r>
          </w:p>
          <w:p w14:paraId="4C48FFC6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2、空压机系统黄色报警灯亮报文有效</w:t>
            </w:r>
          </w:p>
          <w:p w14:paraId="2789392E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（单个故障ID=0x18FECA30 一个以上故障ID：18ECFF30,18EBFF30）</w:t>
            </w:r>
          </w:p>
          <w:p w14:paraId="566362EA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以上任意条件成立时空压机故障指示灯点亮</w:t>
            </w:r>
          </w:p>
          <w:p w14:paraId="3DD6969B" w14:textId="77777777" w:rsidR="00CA2C5F" w:rsidRDefault="00B42207">
            <w:pPr>
              <w:spacing w:after="0" w:line="240" w:lineRule="auto"/>
              <w:jc w:val="both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DM1_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红灯黄灯有效</w:t>
            </w:r>
            <w:proofErr w:type="spellEnd"/>
          </w:p>
        </w:tc>
      </w:tr>
      <w:tr w:rsidR="00CA2C5F" w14:paraId="6B41D68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6E185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A89C0B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E77350C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object w:dxaOrig="672" w:dyaOrig="564" w14:anchorId="76CA6910">
                <v:shape id="_x0000_i1027" type="#_x0000_t75" style="width:33.2pt;height:28.05pt" o:ole="">
                  <v:imagedata r:id="rId37" o:title=""/>
                  <o:lock v:ext="edit" aspectratio="f"/>
                </v:shape>
                <o:OLEObject Type="Embed" ProgID="PBrush" ShapeID="_x0000_i1027" DrawAspect="Content" ObjectID="_1759750731" r:id="rId38"/>
              </w:object>
            </w:r>
          </w:p>
          <w:p w14:paraId="6E3B1281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020C7195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CFAFAA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2F6A1" w14:textId="77777777" w:rsidR="00CA2C5F" w:rsidRDefault="00CA2C5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F54CC4" w14:paraId="1A1E409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26E149B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EC9632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74AB9E8" w14:textId="77777777" w:rsidR="00F54CC4" w:rsidRDefault="00F54CC4" w:rsidP="00F54CC4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4194FFC" w14:textId="5D2EDD09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或未收到电动空压机系统故障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F54CC4" w14:paraId="35450AC0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A032ED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CE7AAD" w14:textId="4BDDB595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DM</w:t>
            </w:r>
            <w:r>
              <w:rPr>
                <w:sz w:val="20"/>
              </w:rPr>
              <w:t>1</w:t>
            </w:r>
            <w:proofErr w:type="spellStart"/>
            <w:r>
              <w:rPr>
                <w:sz w:val="20"/>
              </w:rPr>
              <w:t>信号</w:t>
            </w:r>
            <w:proofErr w:type="spellEnd"/>
          </w:p>
        </w:tc>
      </w:tr>
      <w:tr w:rsidR="00F54CC4" w14:paraId="0F6DF154" w14:textId="77777777">
        <w:trPr>
          <w:trHeight w:val="270"/>
          <w:jc w:val="center"/>
        </w:trPr>
        <w:tc>
          <w:tcPr>
            <w:tcW w:w="10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4BA41AA" w14:textId="77777777" w:rsidR="00F54CC4" w:rsidRDefault="00F54CC4" w:rsidP="00F54CC4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75EF65" w14:textId="69E283AD" w:rsidR="00F54CC4" w:rsidRDefault="00F54CC4" w:rsidP="00F54CC4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7CFCBC2" w14:textId="77777777" w:rsidR="00CA2C5F" w:rsidRDefault="00CA2C5F">
      <w:pPr>
        <w:spacing w:after="0"/>
        <w:rPr>
          <w:lang w:eastAsia="zh-CN"/>
        </w:rPr>
      </w:pPr>
    </w:p>
    <w:p w14:paraId="49C87358" w14:textId="77777777" w:rsidR="00CA2C5F" w:rsidRDefault="00B42207">
      <w:pPr>
        <w:pStyle w:val="2"/>
      </w:pPr>
      <w:proofErr w:type="spellStart"/>
      <w:r>
        <w:t>电动转向系统显示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6D04D4B7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29FDD4B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9D5E026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t>电动转向系统</w:t>
            </w:r>
            <w:proofErr w:type="spellEnd"/>
          </w:p>
        </w:tc>
      </w:tr>
      <w:tr w:rsidR="00CA2C5F" w14:paraId="5325DFDA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D6152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9ACFE2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高压系统故障、低压系统故障及</w:t>
            </w:r>
            <w:r>
              <w:rPr>
                <w:lang w:eastAsia="zh-CN"/>
              </w:rPr>
              <w:t>低压转向倒计时提醒</w:t>
            </w:r>
          </w:p>
        </w:tc>
      </w:tr>
      <w:tr w:rsidR="00CA2C5F" w14:paraId="37760EF7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F09845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27B947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1DFBBC6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5D7671B6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2E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23F52DDB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0FED0321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4D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129DB0E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63F3D8E2" w14:textId="77777777" w:rsidR="00C61A0C" w:rsidRDefault="00B42207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转向助力倒计时：</w:t>
            </w:r>
          </w:p>
          <w:p w14:paraId="469946D2" w14:textId="1CD44A78" w:rsidR="00CA2C5F" w:rsidRDefault="00B42207" w:rsidP="00C61A0C">
            <w:pPr>
              <w:spacing w:after="0"/>
              <w:ind w:firstLineChars="200" w:firstLine="44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highlight w:val="yellow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highlight w:val="yellow"/>
                <w:lang w:eastAsia="zh-CN"/>
              </w:rPr>
              <w:t>有效且低压转向启动，车速大于3km/h，文字提醒“转向助力即将失效，请立即靠边停车”同时蜂鸣。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795B656B" w14:textId="77777777">
              <w:tc>
                <w:tcPr>
                  <w:tcW w:w="1177" w:type="dxa"/>
                  <w:shd w:val="clear" w:color="auto" w:fill="auto"/>
                </w:tcPr>
                <w:p w14:paraId="013EAE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CABA2B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F8D7E0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2289F0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5B6A544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19309F4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A8A9933" w14:textId="77777777">
              <w:tc>
                <w:tcPr>
                  <w:tcW w:w="1177" w:type="dxa"/>
                  <w:shd w:val="clear" w:color="auto" w:fill="auto"/>
                </w:tcPr>
                <w:p w14:paraId="424EB9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0CF6034D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11CFE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工作状态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305AC23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24D8BD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29D8663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0.1s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DD75B4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00</w:t>
                  </w:r>
                  <w:r>
                    <w:rPr>
                      <w:rFonts w:hint="eastAsia"/>
                      <w:sz w:val="20"/>
                    </w:rPr>
                    <w:t>：停机；</w:t>
                  </w:r>
                  <w:r>
                    <w:rPr>
                      <w:rFonts w:hint="eastAsia"/>
                      <w:sz w:val="20"/>
                    </w:rPr>
                    <w:t>01</w:t>
                  </w:r>
                  <w:r>
                    <w:rPr>
                      <w:rFonts w:hint="eastAsia"/>
                      <w:sz w:val="20"/>
                    </w:rPr>
                    <w:t>：运行</w:t>
                  </w:r>
                </w:p>
                <w:p w14:paraId="79D564D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</w:t>
                  </w:r>
                  <w:r>
                    <w:rPr>
                      <w:rFonts w:hint="eastAsia"/>
                      <w:sz w:val="20"/>
                    </w:rPr>
                    <w:t>：故障</w:t>
                  </w:r>
                </w:p>
              </w:tc>
            </w:tr>
          </w:tbl>
          <w:p w14:paraId="0223EE35" w14:textId="77777777" w:rsidR="00CA2C5F" w:rsidRDefault="00CA2C5F">
            <w:pPr>
              <w:spacing w:after="0"/>
              <w:rPr>
                <w:rFonts w:ascii="宋体" w:hAnsi="宋体"/>
                <w:highlight w:val="yellow"/>
                <w:lang w:eastAsia="zh-CN"/>
              </w:rPr>
            </w:pPr>
          </w:p>
        </w:tc>
      </w:tr>
      <w:tr w:rsidR="00CA2C5F" w14:paraId="7A2421B6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28FDE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A1B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6A65E2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72E45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3B2E24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44923A1B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1ABAC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64B785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8E114ED" w14:textId="77777777" w:rsidR="00F50403" w:rsidRDefault="00F50403" w:rsidP="00F50403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2182D65" w14:textId="6EA89DD6" w:rsidR="00CA2C5F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或未收到转向系统故障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CA2C5F" w14:paraId="27D87D0C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8CC036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ABB8AD" w14:textId="5693C98E" w:rsidR="00F50403" w:rsidRDefault="00F50403" w:rsidP="00F50403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DM1和</w:t>
            </w:r>
            <w:r>
              <w:rPr>
                <w:rFonts w:ascii="宋体" w:hAnsi="宋体"/>
              </w:rPr>
              <w:t>0CF6034D</w:t>
            </w:r>
          </w:p>
        </w:tc>
      </w:tr>
      <w:tr w:rsidR="00CA2C5F" w14:paraId="1B992A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41F1A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E15C27" w14:textId="7EBC62A0" w:rsidR="00CA2C5F" w:rsidRDefault="00E551B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5DECEFC8" w14:textId="77777777" w:rsidR="00CA2C5F" w:rsidRDefault="00CA2C5F">
      <w:pPr>
        <w:rPr>
          <w:highlight w:val="yellow"/>
        </w:rPr>
      </w:pPr>
    </w:p>
    <w:p w14:paraId="65B7A4D2" w14:textId="77777777" w:rsidR="00CA2C5F" w:rsidRDefault="00B42207">
      <w:pPr>
        <w:pStyle w:val="2"/>
      </w:pPr>
      <w:proofErr w:type="spellStart"/>
      <w:r>
        <w:t>高压配电盒显示</w:t>
      </w:r>
      <w:proofErr w:type="spellEnd"/>
    </w:p>
    <w:tbl>
      <w:tblPr>
        <w:tblW w:w="10016" w:type="dxa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8834"/>
      </w:tblGrid>
      <w:tr w:rsidR="00CA2C5F" w14:paraId="0A0CDD42" w14:textId="77777777">
        <w:trPr>
          <w:trHeight w:val="469"/>
          <w:jc w:val="center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513AEB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8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C7B879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proofErr w:type="spellStart"/>
            <w:r>
              <w:rPr>
                <w:rFonts w:hint="eastAsia"/>
              </w:rPr>
              <w:t>高压配电盒显示</w:t>
            </w:r>
            <w:proofErr w:type="spellEnd"/>
          </w:p>
        </w:tc>
      </w:tr>
      <w:tr w:rsidR="00CA2C5F" w14:paraId="2C79A042" w14:textId="77777777">
        <w:trPr>
          <w:trHeight w:val="391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A90F21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A3156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高压配电盒故障提醒</w:t>
            </w:r>
            <w:proofErr w:type="spellEnd"/>
          </w:p>
        </w:tc>
      </w:tr>
      <w:tr w:rsidR="00CA2C5F" w14:paraId="611905AC" w14:textId="77777777">
        <w:trPr>
          <w:trHeight w:val="834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05DD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0FED1D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故障：钥匙ON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23085B6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1、高压电动转向系统DM1报文有效</w:t>
            </w:r>
          </w:p>
          <w:p w14:paraId="12A797E0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） </w:t>
            </w:r>
          </w:p>
          <w:p w14:paraId="427A1FD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2、低压电动转向系统DM1报文有效</w:t>
            </w:r>
          </w:p>
          <w:p w14:paraId="6224BFDE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 xml:space="preserve"> 一个以上故障ID：18ECFF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,18EBFF</w:t>
            </w:r>
            <w:r>
              <w:rPr>
                <w:rFonts w:ascii="宋体" w:hAnsi="宋体"/>
                <w:lang w:eastAsia="zh-CN"/>
              </w:rPr>
              <w:t>1E</w:t>
            </w:r>
            <w:r>
              <w:rPr>
                <w:rFonts w:ascii="宋体" w:hAnsi="宋体" w:hint="eastAsia"/>
                <w:lang w:eastAsia="zh-CN"/>
              </w:rPr>
              <w:t>）</w:t>
            </w:r>
          </w:p>
          <w:p w14:paraId="36E1810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点亮对应的Warning灯或Stop灯</w:t>
            </w:r>
          </w:p>
          <w:p w14:paraId="04202ADD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54C9104A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7FB89D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E3448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报警灯：无</w:t>
            </w:r>
          </w:p>
        </w:tc>
      </w:tr>
      <w:tr w:rsidR="00CA2C5F" w14:paraId="4C66494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082BC8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7521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3E55EA" w14:paraId="2A960368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14FBF0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7E737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BE18FF" w14:textId="77777777" w:rsidR="003E55EA" w:rsidRDefault="003E55EA" w:rsidP="003E55EA">
            <w:pPr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11D7F1" w14:textId="0B5025BB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或未收到DM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故障</w:t>
            </w:r>
            <w:r>
              <w:rPr>
                <w:rFonts w:hint="eastAsia"/>
                <w:sz w:val="20"/>
                <w:lang w:eastAsia="zh-CN"/>
              </w:rPr>
              <w:t>信号</w:t>
            </w:r>
          </w:p>
        </w:tc>
      </w:tr>
      <w:tr w:rsidR="003E55EA" w14:paraId="2E470F00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80D71DD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D61742" w14:textId="1CC41C7A" w:rsidR="003E55EA" w:rsidRDefault="003E55EA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DM1</w:t>
            </w:r>
          </w:p>
        </w:tc>
      </w:tr>
      <w:tr w:rsidR="003E55EA" w14:paraId="5929F545" w14:textId="77777777">
        <w:trPr>
          <w:trHeight w:val="270"/>
          <w:jc w:val="center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7174C89" w14:textId="77777777" w:rsidR="003E55EA" w:rsidRDefault="003E55EA" w:rsidP="003E55EA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E0264B" w14:textId="438DFA82" w:rsidR="003E55EA" w:rsidRDefault="00702A7D" w:rsidP="003E55EA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无</w:t>
            </w:r>
          </w:p>
        </w:tc>
      </w:tr>
    </w:tbl>
    <w:p w14:paraId="39B332BB" w14:textId="77777777" w:rsidR="00CA2C5F" w:rsidRDefault="00B42207">
      <w:pPr>
        <w:pStyle w:val="2"/>
      </w:pPr>
      <w:r>
        <w:rPr>
          <w:rFonts w:hint="eastAsia"/>
          <w:lang w:eastAsia="zh-CN"/>
        </w:rPr>
        <w:lastRenderedPageBreak/>
        <w:t>ATS</w:t>
      </w:r>
      <w:r>
        <w:rPr>
          <w:rFonts w:hint="eastAsia"/>
          <w:lang w:eastAsia="zh-CN"/>
        </w:rPr>
        <w:t>冷却系统显示</w:t>
      </w:r>
    </w:p>
    <w:p w14:paraId="2AAE0188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冷却水温指示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380"/>
        <w:gridCol w:w="7934"/>
      </w:tblGrid>
      <w:tr w:rsidR="00CA2C5F" w14:paraId="0E9DA63E" w14:textId="77777777">
        <w:trPr>
          <w:trHeight w:val="611"/>
        </w:trPr>
        <w:tc>
          <w:tcPr>
            <w:tcW w:w="2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07D90D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29E7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水温表指示</w:t>
            </w:r>
            <w:proofErr w:type="spellEnd"/>
          </w:p>
        </w:tc>
      </w:tr>
      <w:tr w:rsidR="00CA2C5F" w14:paraId="3B029BCB" w14:textId="77777777">
        <w:trPr>
          <w:trHeight w:val="397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0FF48A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92137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仪表从CAN总线获得水温信号，通过水温表显示冷却液温度</w:t>
            </w:r>
          </w:p>
        </w:tc>
      </w:tr>
      <w:tr w:rsidR="00CA2C5F" w14:paraId="1B801B4C" w14:textId="77777777">
        <w:trPr>
          <w:trHeight w:val="834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1F9E79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0F7F18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38B8E5D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hint="eastAsia"/>
                <w:sz w:val="20"/>
                <w:lang w:eastAsia="zh-CN"/>
              </w:rPr>
              <w:t>电源接通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5BE16D09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且收到水温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</w:t>
            </w:r>
          </w:p>
          <w:tbl>
            <w:tblPr>
              <w:tblW w:w="7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7"/>
              <w:gridCol w:w="1825"/>
              <w:gridCol w:w="709"/>
              <w:gridCol w:w="567"/>
              <w:gridCol w:w="708"/>
              <w:gridCol w:w="2694"/>
            </w:tblGrid>
            <w:tr w:rsidR="00CA2C5F" w14:paraId="5F319EF8" w14:textId="77777777">
              <w:tc>
                <w:tcPr>
                  <w:tcW w:w="1177" w:type="dxa"/>
                  <w:shd w:val="clear" w:color="auto" w:fill="auto"/>
                </w:tcPr>
                <w:p w14:paraId="7220D7A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0FDCBE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53852E0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3743577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708" w:type="dxa"/>
                </w:tcPr>
                <w:p w14:paraId="2D7EA4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6E70246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52F757A1" w14:textId="77777777">
              <w:tc>
                <w:tcPr>
                  <w:tcW w:w="1177" w:type="dxa"/>
                  <w:shd w:val="clear" w:color="auto" w:fill="auto"/>
                </w:tcPr>
                <w:p w14:paraId="0DAC6D3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ascii="宋体" w:hAnsi="宋体"/>
                    </w:rPr>
                    <w:t>0C3DD7A7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E741C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14:paraId="04D45FB8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14:paraId="6268CE3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708" w:type="dxa"/>
                </w:tcPr>
                <w:p w14:paraId="69BAF80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2694" w:type="dxa"/>
                  <w:shd w:val="clear" w:color="auto" w:fill="auto"/>
                </w:tcPr>
                <w:p w14:paraId="44CB0B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℃；偏移量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℃；</w:t>
                  </w:r>
                </w:p>
                <w:p w14:paraId="3C779762" w14:textId="2DAAE3FC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8C632E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: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1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-</w:t>
                  </w:r>
                  <w:r w:rsidR="008C632E">
                    <w:rPr>
                      <w:rFonts w:hint="eastAsia"/>
                      <w:sz w:val="20"/>
                      <w:highlight w:val="yellow"/>
                    </w:rPr>
                    <w:t>9</w:t>
                  </w:r>
                  <w:r w:rsidRPr="008C632E">
                    <w:rPr>
                      <w:sz w:val="20"/>
                      <w:highlight w:val="yellow"/>
                    </w:rPr>
                    <w:t>0</w:t>
                  </w:r>
                  <w:r w:rsidRPr="008C632E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5E98AD6" w14:textId="77777777" w:rsidR="00CA2C5F" w:rsidRDefault="00CA2C5F">
            <w:pPr>
              <w:spacing w:after="0" w:line="240" w:lineRule="auto"/>
              <w:ind w:firstLine="400"/>
              <w:rPr>
                <w:sz w:val="20"/>
                <w:szCs w:val="20"/>
                <w:lang w:eastAsia="zh-CN"/>
              </w:rPr>
            </w:pPr>
          </w:p>
        </w:tc>
      </w:tr>
      <w:tr w:rsidR="00CA2C5F" w14:paraId="50331066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A3E749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CA99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冷却液温度实时指示在水温表上</w:t>
            </w:r>
          </w:p>
        </w:tc>
      </w:tr>
      <w:tr w:rsidR="00CA2C5F" w14:paraId="3D684DE0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208ED46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837690" w14:textId="1D026721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刻度线分红色区与绿色区，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绿色为正常区域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-6</w:t>
            </w:r>
            <w:r w:rsidR="008C632E">
              <w:rPr>
                <w:rFonts w:hint="eastAsia"/>
                <w:sz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℃，小于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℃指示</w:t>
            </w:r>
            <w:r w:rsidR="008C632E" w:rsidRPr="008C632E">
              <w:rPr>
                <w:rFonts w:hint="eastAsia"/>
                <w:sz w:val="20"/>
                <w:highlight w:val="yellow"/>
                <w:lang w:eastAsia="zh-CN"/>
              </w:rPr>
              <w:t>到</w:t>
            </w:r>
            <w:r w:rsidRPr="008C632E">
              <w:rPr>
                <w:sz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，红色为报警区域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-90</w:t>
            </w:r>
            <w:r w:rsidRPr="008C632E">
              <w:rPr>
                <w:rFonts w:hint="eastAsia"/>
                <w:sz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lang w:eastAsia="zh-CN"/>
              </w:rPr>
              <w:t>，大于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℃指示到</w:t>
            </w:r>
            <w:r>
              <w:rPr>
                <w:rFonts w:hint="eastAsia"/>
                <w:sz w:val="20"/>
                <w:lang w:eastAsia="zh-CN"/>
              </w:rPr>
              <w:t>90</w:t>
            </w:r>
            <w:r>
              <w:rPr>
                <w:rFonts w:hint="eastAsia"/>
                <w:sz w:val="20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79891BF4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58062D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5DA5FC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以下任意条件满足时，不显示</w:t>
            </w:r>
          </w:p>
          <w:p w14:paraId="68B56506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1F1850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szCs w:val="20"/>
                <w:lang w:eastAsia="zh-CN"/>
              </w:rPr>
              <w:t>或无水温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总线信号输入。</w:t>
            </w:r>
          </w:p>
        </w:tc>
      </w:tr>
      <w:tr w:rsidR="00CA2C5F" w14:paraId="61EF0AA7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026B9C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E6FED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6FCB364D" w14:textId="5F5EFE42" w:rsidR="00CA2C5F" w:rsidRDefault="008C632E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电机</w:t>
            </w:r>
            <w:r w:rsidR="00B42207"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冷却液温度信号</w:t>
            </w:r>
          </w:p>
        </w:tc>
      </w:tr>
      <w:tr w:rsidR="00CA2C5F" w14:paraId="2B26267B" w14:textId="77777777">
        <w:trPr>
          <w:trHeight w:val="270"/>
        </w:trPr>
        <w:tc>
          <w:tcPr>
            <w:tcW w:w="23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788B0D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7B3827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9448C53" w14:textId="77777777">
        <w:trPr>
          <w:trHeight w:val="27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19F0F54" w14:textId="77777777" w:rsidR="00CA2C5F" w:rsidRDefault="00B42207">
            <w:pPr>
              <w:spacing w:after="0" w:line="240" w:lineRule="auto"/>
              <w:ind w:firstLine="402"/>
              <w:jc w:val="center"/>
              <w:rPr>
                <w:rFonts w:ascii="宋体" w:hAnsi="宋体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F0C3" w14:textId="291359D0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水温表特性：水温表指示角度</w:t>
            </w:r>
            <w:r>
              <w:rPr>
                <w:rFonts w:hint="eastAsia"/>
                <w:sz w:val="20"/>
                <w:szCs w:val="20"/>
                <w:lang w:eastAsia="zh-CN"/>
              </w:rPr>
              <w:t>0~108</w:t>
            </w:r>
            <w:r>
              <w:rPr>
                <w:rFonts w:hint="eastAsia"/>
                <w:sz w:val="20"/>
                <w:szCs w:val="20"/>
                <w:lang w:eastAsia="zh-CN"/>
              </w:rPr>
              <w:t>°，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指示水温范围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~90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℃，当收到小于</w:t>
            </w:r>
            <w:r w:rsidRPr="008C632E">
              <w:rPr>
                <w:sz w:val="20"/>
                <w:szCs w:val="20"/>
                <w:highlight w:val="yellow"/>
                <w:lang w:eastAsia="zh-CN"/>
              </w:rPr>
              <w:t>1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℃时，指示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10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</w:t>
            </w:r>
            <w:r>
              <w:rPr>
                <w:rFonts w:hint="eastAsia"/>
                <w:sz w:val="20"/>
                <w:szCs w:val="20"/>
                <w:lang w:eastAsia="zh-CN"/>
              </w:rPr>
              <w:t>，当收到的温度在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℃以上时，仪表指示</w:t>
            </w:r>
            <w:r>
              <w:rPr>
                <w:rFonts w:hint="eastAsia"/>
                <w:sz w:val="20"/>
                <w:szCs w:val="20"/>
                <w:lang w:eastAsia="zh-CN"/>
              </w:rPr>
              <w:t>90</w:t>
            </w:r>
            <w:r>
              <w:rPr>
                <w:rFonts w:hint="eastAsia"/>
                <w:sz w:val="20"/>
                <w:szCs w:val="20"/>
                <w:lang w:eastAsia="zh-CN"/>
              </w:rPr>
              <w:t>℃。</w:t>
            </w:r>
          </w:p>
          <w:p w14:paraId="2EFB9F92" w14:textId="142CB401" w:rsidR="008C632E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6</w:t>
            </w:r>
            <w:r w:rsidR="008C632E"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hint="eastAsia"/>
                <w:sz w:val="20"/>
                <w:szCs w:val="20"/>
                <w:highlight w:val="yellow"/>
                <w:lang w:eastAsia="zh-CN"/>
              </w:rPr>
              <w:t>℃及以上对应的刻线为红色</w:t>
            </w:r>
          </w:p>
          <w:p w14:paraId="14ABA712" w14:textId="77777777" w:rsidR="00CA2C5F" w:rsidRDefault="00B42207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4E2D75BC" wp14:editId="33C8BB6E">
                  <wp:extent cx="1775393" cy="9982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l="33150" t="54324" r="23094" b="10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61" cy="10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B0891" w14:textId="144E7B77" w:rsidR="008C632E" w:rsidRDefault="008C632E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21E34FC3" wp14:editId="0AE6D350">
                  <wp:extent cx="1773392" cy="1194179"/>
                  <wp:effectExtent l="0" t="0" r="0" b="6350"/>
                  <wp:docPr id="248110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1072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14" cy="119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82A7E" w14:textId="77777777" w:rsidR="00CA2C5F" w:rsidRDefault="00B42207">
      <w:pPr>
        <w:pStyle w:val="3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冷却液过温</w:t>
      </w:r>
      <w:proofErr w:type="gramEnd"/>
      <w:r>
        <w:rPr>
          <w:rFonts w:hint="eastAsia"/>
          <w:lang w:val="en-US" w:eastAsia="zh-CN"/>
        </w:rPr>
        <w:t>报警</w:t>
      </w:r>
    </w:p>
    <w:tbl>
      <w:tblPr>
        <w:tblW w:w="10375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9014"/>
      </w:tblGrid>
      <w:tr w:rsidR="00CA2C5F" w14:paraId="4F0135CD" w14:textId="77777777">
        <w:trPr>
          <w:trHeight w:val="611"/>
          <w:jc w:val="center"/>
        </w:trPr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6B12CB2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1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B09B8B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冷却液过温报警</w:t>
            </w:r>
            <w:proofErr w:type="spellEnd"/>
          </w:p>
        </w:tc>
      </w:tr>
      <w:tr w:rsidR="00CA2C5F" w14:paraId="5C5C7798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79DF1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FC16E" w14:textId="0B38EC0E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仪表根据收到的水温总线信号，计算冷却液温度，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冷却液温度≥6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5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℃时点亮，小于</w:t>
            </w:r>
            <w:r w:rsid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62</w:t>
            </w:r>
            <w:r w:rsidRPr="008C632E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℃解除</w:t>
            </w:r>
          </w:p>
        </w:tc>
      </w:tr>
      <w:tr w:rsidR="00CA2C5F" w14:paraId="4CEEBA6E" w14:textId="77777777">
        <w:trPr>
          <w:trHeight w:val="834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64EBD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B981D5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BB6AE9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545AA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经过仪表计算电机冷却液水温过高</w:t>
            </w:r>
          </w:p>
          <w:tbl>
            <w:tblPr>
              <w:tblW w:w="8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96"/>
              <w:gridCol w:w="1429"/>
              <w:gridCol w:w="893"/>
              <w:gridCol w:w="715"/>
              <w:gridCol w:w="893"/>
              <w:gridCol w:w="3462"/>
            </w:tblGrid>
            <w:tr w:rsidR="00CA2C5F" w14:paraId="2E74952E" w14:textId="77777777">
              <w:tc>
                <w:tcPr>
                  <w:tcW w:w="1396" w:type="dxa"/>
                  <w:shd w:val="clear" w:color="auto" w:fill="auto"/>
                </w:tcPr>
                <w:p w14:paraId="712782E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3D4B80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2A4805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5BDC72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93" w:type="dxa"/>
                </w:tcPr>
                <w:p w14:paraId="331BE45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50141B9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1D025ED7" w14:textId="77777777">
              <w:tc>
                <w:tcPr>
                  <w:tcW w:w="1396" w:type="dxa"/>
                  <w:shd w:val="clear" w:color="auto" w:fill="auto"/>
                </w:tcPr>
                <w:p w14:paraId="498BC73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rFonts w:ascii="宋体" w:hAnsi="宋体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kern w:val="0"/>
                    </w:rPr>
                    <w:t>0C3DD7A7</w:t>
                  </w:r>
                </w:p>
              </w:tc>
              <w:tc>
                <w:tcPr>
                  <w:tcW w:w="1429" w:type="dxa"/>
                  <w:shd w:val="clear" w:color="auto" w:fill="auto"/>
                </w:tcPr>
                <w:p w14:paraId="1265BFE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冷却水温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6480BD1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20"/>
                    </w:rPr>
                  </w:pPr>
                  <w:r>
                    <w:rPr>
                      <w:rFonts w:hint="eastAsia"/>
                      <w:color w:val="000000" w:themeColor="text1"/>
                      <w:sz w:val="20"/>
                    </w:rPr>
                    <w:t>5</w:t>
                  </w:r>
                </w:p>
              </w:tc>
              <w:tc>
                <w:tcPr>
                  <w:tcW w:w="715" w:type="dxa"/>
                  <w:shd w:val="clear" w:color="auto" w:fill="auto"/>
                </w:tcPr>
                <w:p w14:paraId="39E3EF7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893" w:type="dxa"/>
                  <w:shd w:val="clear" w:color="auto" w:fill="auto"/>
                </w:tcPr>
                <w:p w14:paraId="786620E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0.2s</w:t>
                  </w:r>
                </w:p>
              </w:tc>
              <w:tc>
                <w:tcPr>
                  <w:tcW w:w="3462" w:type="dxa"/>
                  <w:shd w:val="clear" w:color="auto" w:fill="auto"/>
                </w:tcPr>
                <w:p w14:paraId="010885F3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  <w:r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:-40</w:t>
                  </w:r>
                  <w:r>
                    <w:rPr>
                      <w:rFonts w:hint="eastAsia"/>
                      <w:sz w:val="20"/>
                    </w:rPr>
                    <w:t>℃</w:t>
                  </w:r>
                  <w:r>
                    <w:rPr>
                      <w:rFonts w:hint="eastAsia"/>
                      <w:sz w:val="20"/>
                    </w:rPr>
                    <w:t>;</w:t>
                  </w:r>
                </w:p>
                <w:p w14:paraId="3F077AE4" w14:textId="5030B90B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E91A5B">
                    <w:rPr>
                      <w:rFonts w:hint="eastAsia"/>
                      <w:sz w:val="20"/>
                      <w:highlight w:val="yellow"/>
                    </w:rPr>
                    <w:t>范围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:-40-</w:t>
                  </w:r>
                  <w:r w:rsidR="00E91A5B">
                    <w:rPr>
                      <w:rFonts w:hint="eastAsia"/>
                      <w:sz w:val="20"/>
                      <w:highlight w:val="yellow"/>
                    </w:rPr>
                    <w:t>21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0</w:t>
                  </w:r>
                  <w:r w:rsidRPr="00E91A5B">
                    <w:rPr>
                      <w:rFonts w:hint="eastAsia"/>
                      <w:sz w:val="20"/>
                      <w:highlight w:val="yellow"/>
                    </w:rPr>
                    <w:t>℃</w:t>
                  </w:r>
                </w:p>
              </w:tc>
            </w:tr>
          </w:tbl>
          <w:p w14:paraId="7EFD0D28" w14:textId="77777777" w:rsidR="00CA2C5F" w:rsidRDefault="00CA2C5F">
            <w:pPr>
              <w:spacing w:after="0"/>
              <w:rPr>
                <w:sz w:val="20"/>
                <w:lang w:eastAsia="zh-CN"/>
              </w:rPr>
            </w:pPr>
          </w:p>
        </w:tc>
      </w:tr>
      <w:tr w:rsidR="00CA2C5F" w14:paraId="7B57639C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72F46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65F6B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冷却液温度过高报警指示灯亮</w:t>
            </w:r>
          </w:p>
        </w:tc>
      </w:tr>
      <w:tr w:rsidR="00CA2C5F" w14:paraId="2F141586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2954C6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A131FD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70762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D1A0DF0" wp14:editId="7B9582FB">
                  <wp:extent cx="220345" cy="21145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" cy="2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FD7BC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</w:tr>
      <w:tr w:rsidR="00CA2C5F" w14:paraId="4E33D3E8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8A816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944B4D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019A9DA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3960B1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经仪表计算水温正常</w:t>
            </w:r>
          </w:p>
        </w:tc>
      </w:tr>
      <w:tr w:rsidR="00CA2C5F" w14:paraId="7A4B7D13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555CB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D2FF33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079500C7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冷却液温度</w:t>
            </w:r>
            <w:r>
              <w:rPr>
                <w:rFonts w:hint="eastAsia"/>
                <w:sz w:val="20"/>
                <w:lang w:eastAsia="zh-CN"/>
              </w:rPr>
              <w:t>CAN</w:t>
            </w:r>
            <w:r>
              <w:rPr>
                <w:rFonts w:hint="eastAsia"/>
                <w:sz w:val="20"/>
                <w:lang w:eastAsia="zh-CN"/>
              </w:rPr>
              <w:t>总线信号</w:t>
            </w:r>
          </w:p>
        </w:tc>
      </w:tr>
      <w:tr w:rsidR="00CA2C5F" w14:paraId="38F928AB" w14:textId="77777777">
        <w:trPr>
          <w:trHeight w:val="270"/>
          <w:jc w:val="center"/>
        </w:trPr>
        <w:tc>
          <w:tcPr>
            <w:tcW w:w="1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0A373E" w14:textId="77777777" w:rsidR="00CA2C5F" w:rsidRDefault="00B42207">
            <w:pPr>
              <w:spacing w:after="0"/>
              <w:jc w:val="center"/>
              <w:rPr>
                <w:sz w:val="20"/>
                <w:lang w:eastAsia="zh-CN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9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0A62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蜂鸣报警</w:t>
            </w:r>
          </w:p>
        </w:tc>
      </w:tr>
    </w:tbl>
    <w:p w14:paraId="499A048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冷却液</w:t>
      </w:r>
      <w:proofErr w:type="gramStart"/>
      <w:r>
        <w:rPr>
          <w:rFonts w:hint="eastAsia"/>
          <w:lang w:eastAsia="zh-CN"/>
        </w:rPr>
        <w:t>液</w:t>
      </w:r>
      <w:proofErr w:type="gramEnd"/>
      <w:r>
        <w:rPr>
          <w:rFonts w:hint="eastAsia"/>
          <w:lang w:eastAsia="zh-CN"/>
        </w:rPr>
        <w:t>位低（预留）</w:t>
      </w:r>
    </w:p>
    <w:tbl>
      <w:tblPr>
        <w:tblW w:w="9505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7594"/>
      </w:tblGrid>
      <w:tr w:rsidR="00CA2C5F" w14:paraId="2D9C1C4D" w14:textId="77777777">
        <w:trPr>
          <w:trHeight w:val="608"/>
          <w:jc w:val="center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4ABC7A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5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D16C54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冷却液液位低</w:t>
            </w:r>
            <w:proofErr w:type="spellEnd"/>
          </w:p>
        </w:tc>
      </w:tr>
      <w:tr w:rsidR="00CA2C5F" w14:paraId="63049E85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8F67D1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295092" w14:textId="5B3854EA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仪表接收冷却液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位传感器信号，滤波时间30s，即当传感器电阻</w:t>
            </w:r>
            <w:r w:rsidR="00737BBD"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大</w:t>
            </w:r>
            <w:r w:rsidRPr="00737BBD">
              <w:rPr>
                <w:rFonts w:ascii="宋体" w:hAnsi="宋体" w:hint="eastAsia"/>
                <w:sz w:val="20"/>
                <w:szCs w:val="20"/>
                <w:highlight w:val="yellow"/>
                <w:lang w:eastAsia="zh-CN"/>
              </w:rPr>
              <w:t>于140KΩ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超过30s时，点亮水位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过低报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警灯，并向总线发送冷却液位过低指示灯状态。</w:t>
            </w:r>
          </w:p>
        </w:tc>
      </w:tr>
      <w:tr w:rsidR="00CA2C5F" w14:paraId="1BC078F2" w14:textId="77777777">
        <w:trPr>
          <w:trHeight w:val="829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4237F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6A2C4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A30FA4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33FD6961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2且仪表判断冷却液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位传感器电阻大于140KΩ</w:t>
            </w:r>
          </w:p>
        </w:tc>
      </w:tr>
      <w:tr w:rsidR="00CA2C5F" w14:paraId="49843B08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1EC93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29AA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电机冷却液水位过低报警指示灯亮</w:t>
            </w:r>
          </w:p>
        </w:tc>
      </w:tr>
      <w:tr w:rsidR="00CA2C5F" w14:paraId="0E5B1095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0D9827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6FD46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图标： 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1CECC5F" wp14:editId="658335A5">
                  <wp:extent cx="285750" cy="23812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4F2FF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CA2C5F" w14:paraId="1E4A895A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97E5D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594E6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21DBCD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12FA102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2.或仪表判断冷却液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液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位传感器电阻低于140KΩ</w:t>
            </w:r>
          </w:p>
        </w:tc>
      </w:tr>
      <w:tr w:rsidR="00CA2C5F" w14:paraId="5049B27E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C840B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2A3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硬线：</w:t>
            </w:r>
          </w:p>
          <w:p w14:paraId="2610098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电机冷却液传感器信号</w:t>
            </w:r>
          </w:p>
        </w:tc>
      </w:tr>
      <w:tr w:rsidR="00CA2C5F" w14:paraId="797105FB" w14:textId="77777777">
        <w:trPr>
          <w:trHeight w:val="268"/>
          <w:jc w:val="center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65165B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5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6E993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总线：</w:t>
            </w:r>
          </w:p>
          <w:p w14:paraId="632BA808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电机冷却液水位过低指示灯状态信号</w:t>
            </w:r>
          </w:p>
          <w:p w14:paraId="1CDA3006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ID：18FEEF17，详见协议</w:t>
            </w:r>
          </w:p>
        </w:tc>
      </w:tr>
      <w:tr w:rsidR="00CA2C5F" w14:paraId="38CD31E4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7FFF6A0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3E53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3EF1D9A8" w14:textId="77777777" w:rsidTr="00460DA1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FD98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3137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1156157E" w14:textId="77777777">
        <w:trPr>
          <w:trHeight w:val="268"/>
          <w:jc w:val="center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F37D13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29E0B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2E83423D" w14:textId="77777777" w:rsidR="00CA2C5F" w:rsidRDefault="00B42207">
      <w:pPr>
        <w:pStyle w:val="2"/>
      </w:pPr>
      <w:r>
        <w:t>STOP</w:t>
      </w:r>
      <w:proofErr w:type="spellStart"/>
      <w: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07916B5F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C90F23A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FA993A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23BBD7C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0D0D3D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5C692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EFA65AD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E12B9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522F45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78EC6E29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1、电池管理系统红色报警灯亮报文有效    </w:t>
            </w:r>
          </w:p>
          <w:p w14:paraId="6C4A5333" w14:textId="14774ECA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006B36C1" w14:textId="64394D1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 w:rsidR="00B42207">
              <w:rPr>
                <w:rFonts w:ascii="宋体" w:hAnsi="宋体" w:hint="eastAsia"/>
                <w:lang w:eastAsia="zh-CN"/>
              </w:rPr>
              <w:t>、转向系统红色报警灯亮报文有效</w:t>
            </w:r>
          </w:p>
          <w:p w14:paraId="2C203353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6A5DCD3E" w14:textId="75960EBE" w:rsidR="00CA2C5F" w:rsidRDefault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lastRenderedPageBreak/>
              <w:t>3</w:t>
            </w:r>
            <w:r w:rsidR="00B42207">
              <w:rPr>
                <w:rFonts w:ascii="宋体" w:hAnsi="宋体" w:hint="eastAsia"/>
                <w:lang w:eastAsia="zh-CN"/>
              </w:rPr>
              <w:t>、高压配电盒红色报警灯亮报文有效</w:t>
            </w:r>
          </w:p>
          <w:p w14:paraId="2B97C3EA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7843B7E1" w14:textId="2D57C06C" w:rsidR="00CA2C5F" w:rsidRDefault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 w:rsidR="00B42207">
              <w:rPr>
                <w:rFonts w:ascii="宋体" w:hAnsi="宋体" w:hint="eastAsia"/>
                <w:lang w:eastAsia="zh-CN"/>
              </w:rPr>
              <w:t>、低压系统红色报警灯亮报文有效</w:t>
            </w:r>
          </w:p>
          <w:p w14:paraId="58F224B4" w14:textId="77777777" w:rsidR="00CA2C5F" w:rsidRDefault="00B42207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0F2A4E7B" w14:textId="12BDD279" w:rsidR="00571D79" w:rsidRPr="00571D79" w:rsidRDefault="00571D79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571D79">
              <w:rPr>
                <w:rFonts w:ascii="宋体" w:hAnsi="宋体" w:hint="eastAsia"/>
                <w:highlight w:val="yellow"/>
                <w:lang w:eastAsia="zh-CN"/>
              </w:rPr>
              <w:t>整车控制器HCU（单个故障ID=0x18FECA31）红色报警灯亮报文有效</w:t>
            </w:r>
          </w:p>
          <w:p w14:paraId="61863EC2" w14:textId="658DE2AA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电池冷却系统TMS（单个故障ID=0x18FECA82）红色报警灯亮报文有效</w:t>
            </w:r>
          </w:p>
          <w:p w14:paraId="70E92160" w14:textId="7066C0D5" w:rsidR="00571D79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高压转向系统HSCU（单个故障ID=0x18FECA2E）红色报警灯亮报文有效</w:t>
            </w:r>
          </w:p>
          <w:p w14:paraId="022AC039" w14:textId="6A115069" w:rsidR="001C408D" w:rsidRPr="001C408D" w:rsidRDefault="001C408D" w:rsidP="00571D79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电机系统MCU（单个故障ID=0x18FECAEF）红色报警灯亮报文有效</w:t>
            </w:r>
          </w:p>
          <w:p w14:paraId="5BE9CFA0" w14:textId="7777777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>
              <w:rPr>
                <w:rFonts w:ascii="宋体" w:hAnsi="宋体" w:hint="eastAsia"/>
                <w:highlight w:val="yellow"/>
                <w:lang w:eastAsia="zh-CN"/>
              </w:rPr>
              <w:t>空压机</w:t>
            </w:r>
            <w:r w:rsidRPr="001C408D">
              <w:rPr>
                <w:rFonts w:ascii="宋体" w:hAnsi="宋体" w:hint="eastAsia"/>
                <w:highlight w:val="yellow"/>
                <w:lang w:eastAsia="zh-CN"/>
              </w:rPr>
              <w:t>系统（单个故障ID=0x18FECA30）红色报警灯亮报文有效</w:t>
            </w:r>
          </w:p>
          <w:p w14:paraId="6CDE4C6C" w14:textId="52F353FC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AMT（单个故障ID=0x18FECA03）红色报警灯亮报文有效</w:t>
            </w:r>
          </w:p>
          <w:p w14:paraId="32CFE77D" w14:textId="2428D054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DCDC（单个故障ID=0x18FECA1A）红色报警灯亮报文有效</w:t>
            </w:r>
          </w:p>
          <w:p w14:paraId="5122CD40" w14:textId="49C48117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高压配电盒（单个故障ID=0x18FECA1E）红色报警灯亮报文有效</w:t>
            </w:r>
          </w:p>
          <w:p w14:paraId="6E3A843F" w14:textId="7D1591E1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FCU（单个故障ID=0x18FECAF5）红色报警灯亮报文有效</w:t>
            </w:r>
          </w:p>
          <w:p w14:paraId="3A2A107D" w14:textId="56284662" w:rsidR="001C408D" w:rsidRPr="001C408D" w:rsidRDefault="001C408D" w:rsidP="001C408D">
            <w:pPr>
              <w:pStyle w:val="af5"/>
              <w:numPr>
                <w:ilvl w:val="0"/>
                <w:numId w:val="7"/>
              </w:numPr>
              <w:spacing w:after="0"/>
              <w:rPr>
                <w:rFonts w:ascii="宋体" w:hAnsi="宋体"/>
                <w:highlight w:val="yellow"/>
                <w:lang w:eastAsia="zh-CN"/>
              </w:rPr>
            </w:pPr>
            <w:r w:rsidRPr="001C408D">
              <w:rPr>
                <w:rFonts w:ascii="宋体" w:hAnsi="宋体" w:hint="eastAsia"/>
                <w:highlight w:val="yellow"/>
                <w:lang w:eastAsia="zh-CN"/>
              </w:rPr>
              <w:t>氢系统（单个故障ID=0x18FECAF6）红色报警灯亮报文有效</w:t>
            </w:r>
          </w:p>
          <w:p w14:paraId="5A29C1BD" w14:textId="7E527314" w:rsidR="00CA2C5F" w:rsidRPr="00595F08" w:rsidRDefault="00B42207" w:rsidP="00595F08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543E455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1B548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74944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17127758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75ADF2AD" wp14:editId="2D43BABB">
                  <wp:extent cx="434340" cy="2565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12" cy="27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922F1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5D6881E8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3F66F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CAFFE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18F1622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D4C8AE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7AAAA5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11EFDA1E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F4EF5F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3FCED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CF762A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98F5E9B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D3281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399111DD" w14:textId="77777777" w:rsidR="00CA2C5F" w:rsidRDefault="00CA2C5F"/>
    <w:p w14:paraId="0D6719BD" w14:textId="77777777" w:rsidR="00CA2C5F" w:rsidRDefault="00B42207">
      <w:pPr>
        <w:pStyle w:val="2"/>
        <w:rPr>
          <w:lang w:eastAsia="zh-CN"/>
        </w:rPr>
      </w:pPr>
      <w:r>
        <w:rPr>
          <w:rFonts w:hint="eastAsia"/>
        </w:rPr>
        <w:t>Warning</w:t>
      </w:r>
      <w:proofErr w:type="spellStart"/>
      <w:r>
        <w:rPr>
          <w:rFonts w:hint="eastAsia"/>
        </w:rPr>
        <w:t>报警灯</w:t>
      </w:r>
      <w:proofErr w:type="spellEnd"/>
    </w:p>
    <w:tbl>
      <w:tblPr>
        <w:tblW w:w="9608" w:type="dxa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8346"/>
      </w:tblGrid>
      <w:tr w:rsidR="00CA2C5F" w14:paraId="52425667" w14:textId="77777777">
        <w:trPr>
          <w:trHeight w:val="467"/>
          <w:jc w:val="center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475321F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4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B4A739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7E5D90E4" w14:textId="77777777">
        <w:trPr>
          <w:trHeight w:val="417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5F99DB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2519D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故障指示灯</w:t>
            </w:r>
            <w:proofErr w:type="spellEnd"/>
          </w:p>
        </w:tc>
      </w:tr>
      <w:tr w:rsidR="00CA2C5F" w14:paraId="011396D6" w14:textId="77777777">
        <w:trPr>
          <w:trHeight w:val="834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68C6CB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846718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钥匙ON</w:t>
            </w:r>
            <w:proofErr w:type="gramStart"/>
            <w:r>
              <w:rPr>
                <w:rFonts w:ascii="宋体" w:hAnsi="宋体" w:hint="eastAsia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lang w:eastAsia="zh-CN"/>
              </w:rPr>
              <w:t>有效且</w:t>
            </w:r>
          </w:p>
          <w:p w14:paraId="6D73DC6E" w14:textId="483066C8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1、电池管理系统黄色报警灯亮报文有效    </w:t>
            </w:r>
          </w:p>
          <w:p w14:paraId="10DC6A90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 xml:space="preserve">（单个故障ID=0x18FECAF4  一个以上故障ID：18ECFFF4,18EBFFF4）                    </w:t>
            </w:r>
          </w:p>
          <w:p w14:paraId="72F0E0DD" w14:textId="2CFD8373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2</w:t>
            </w:r>
            <w:r>
              <w:rPr>
                <w:rFonts w:ascii="宋体" w:hAnsi="宋体" w:hint="eastAsia"/>
                <w:lang w:eastAsia="zh-CN"/>
              </w:rPr>
              <w:t>、转向系统黄色报警灯亮报文有效</w:t>
            </w:r>
          </w:p>
          <w:p w14:paraId="1DEF743A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（单个故障ID=0x18FECA2E一个以上故障ID：18ECFF2E,18EBFF2E）</w:t>
            </w:r>
          </w:p>
          <w:p w14:paraId="064A84F4" w14:textId="24550DB2" w:rsidR="000832C2" w:rsidRDefault="000832C2" w:rsidP="000832C2">
            <w:pPr>
              <w:spacing w:after="0" w:line="24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3</w:t>
            </w:r>
            <w:r>
              <w:rPr>
                <w:rFonts w:ascii="宋体" w:hAnsi="宋体" w:hint="eastAsia"/>
                <w:lang w:eastAsia="zh-CN"/>
              </w:rPr>
              <w:t>、高压配电盒黄色报警灯亮报文有效</w:t>
            </w:r>
          </w:p>
          <w:p w14:paraId="73DB3ABC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（单个故障ID=0x18FECA1E一个以上故障ID：18ECFF1E,18EBFF1E）</w:t>
            </w:r>
          </w:p>
          <w:p w14:paraId="3C69440B" w14:textId="57A0ED7D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  <w:lang w:eastAsia="zh-CN"/>
              </w:rPr>
              <w:t>4</w:t>
            </w:r>
            <w:r>
              <w:rPr>
                <w:rFonts w:ascii="宋体" w:hAnsi="宋体" w:hint="eastAsia"/>
                <w:lang w:eastAsia="zh-CN"/>
              </w:rPr>
              <w:t>、低压系统黄色报警灯亮报文有效</w:t>
            </w:r>
          </w:p>
          <w:p w14:paraId="2D643CAE" w14:textId="77777777" w:rsidR="000832C2" w:rsidRDefault="000832C2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（单个故障ID=0x18FECA4D，一个以上故障ID：18ECFF4D,18EBFF4D）</w:t>
            </w:r>
          </w:p>
          <w:p w14:paraId="1C1EB875" w14:textId="37DB93A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5、整车控制器黄色报警灯亮报文有效</w:t>
            </w:r>
          </w:p>
          <w:p w14:paraId="61971F84" w14:textId="7D09FBB4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（单个故障ID=0x18FECA31）</w:t>
            </w:r>
          </w:p>
          <w:p w14:paraId="7D227F89" w14:textId="4FDBABB1" w:rsid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6、电池冷却系统黄色报警灯亮报文有效</w:t>
            </w:r>
          </w:p>
          <w:p w14:paraId="4A679224" w14:textId="44F0809D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（单个故障ID=0x18FECA82）</w:t>
            </w:r>
          </w:p>
          <w:p w14:paraId="4E65C306" w14:textId="1BD38B2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7、电机黄色报警灯亮报文有效</w:t>
            </w:r>
          </w:p>
          <w:p w14:paraId="30F78D81" w14:textId="3AB27147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（单个故障ID=0x18FECAEF）</w:t>
            </w:r>
          </w:p>
          <w:p w14:paraId="3591884B" w14:textId="1A75E35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8、空压机黄色报警灯亮报文有效</w:t>
            </w:r>
          </w:p>
          <w:p w14:paraId="2B26714D" w14:textId="1F0EB04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（单个故障ID=0x18FECA30）</w:t>
            </w:r>
          </w:p>
          <w:p w14:paraId="113C319E" w14:textId="433D243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9、自动变速箱黄色报警灯亮报文有效</w:t>
            </w:r>
          </w:p>
          <w:p w14:paraId="4D483883" w14:textId="72AA47DC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（单个故障ID=0x18FECA03）</w:t>
            </w:r>
          </w:p>
          <w:p w14:paraId="79582BE7" w14:textId="56451DDE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10、DCDC黄色报警灯亮报文有效</w:t>
            </w:r>
          </w:p>
          <w:p w14:paraId="469925BE" w14:textId="69871B69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（单个故障ID=0x18FECA1A）</w:t>
            </w:r>
          </w:p>
          <w:p w14:paraId="1DA969D4" w14:textId="78694AC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11、FCU黄色报警灯亮报文有效</w:t>
            </w:r>
          </w:p>
          <w:p w14:paraId="074DB3F9" w14:textId="642A6291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（单个故障ID=0x18FECAF5）</w:t>
            </w:r>
          </w:p>
          <w:p w14:paraId="36278D7C" w14:textId="2DDA35DF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12、</w:t>
            </w:r>
            <w:proofErr w:type="gramStart"/>
            <w:r>
              <w:rPr>
                <w:rFonts w:ascii="宋体" w:hAnsi="宋体" w:hint="eastAsia"/>
                <w:lang w:eastAsia="zh-CN"/>
              </w:rPr>
              <w:t>氢系统</w:t>
            </w:r>
            <w:proofErr w:type="gramEnd"/>
            <w:r>
              <w:rPr>
                <w:rFonts w:ascii="宋体" w:hAnsi="宋体" w:hint="eastAsia"/>
                <w:lang w:eastAsia="zh-CN"/>
              </w:rPr>
              <w:t>黄色报警灯亮报文有效</w:t>
            </w:r>
          </w:p>
          <w:p w14:paraId="266BAD82" w14:textId="79305FEA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（单个故障ID=0x18FECAF6）</w:t>
            </w:r>
          </w:p>
          <w:p w14:paraId="19DD779E" w14:textId="1B589450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13、冷却系统黄色报警灯亮报文有效</w:t>
            </w:r>
          </w:p>
          <w:p w14:paraId="6042A6D0" w14:textId="33ECE178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（单个故障ID=0x18FECAA7、0x18FECAA8）</w:t>
            </w:r>
          </w:p>
          <w:p w14:paraId="4D6BF5DF" w14:textId="0B9903D3" w:rsidR="00064061" w:rsidRDefault="00064061" w:rsidP="00064061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14、燃料电池冷却系统黄色报警灯亮报文有效</w:t>
            </w:r>
          </w:p>
          <w:p w14:paraId="469A76C7" w14:textId="471A65C1" w:rsidR="00064061" w:rsidRPr="00064061" w:rsidRDefault="00064061" w:rsidP="000832C2">
            <w:pPr>
              <w:spacing w:after="0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（单个故障ID=0x18FECA8F）</w:t>
            </w:r>
          </w:p>
          <w:p w14:paraId="705B7E92" w14:textId="79789B27" w:rsidR="00CA2C5F" w:rsidRDefault="000832C2" w:rsidP="000832C2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以上任意条件成立时点亮</w:t>
            </w:r>
          </w:p>
        </w:tc>
      </w:tr>
      <w:tr w:rsidR="00CA2C5F" w14:paraId="2E1D5E2A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78E438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10C8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4095ED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1A5F505B" wp14:editId="559A8448">
                  <wp:extent cx="311150" cy="284480"/>
                  <wp:effectExtent l="0" t="0" r="0" b="0"/>
                  <wp:docPr id="19" name="图片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92" cy="29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958B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</w:t>
            </w:r>
          </w:p>
        </w:tc>
      </w:tr>
      <w:tr w:rsidR="00CA2C5F" w14:paraId="44B6A961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7B24A8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E0D0CA" w14:textId="77777777" w:rsidR="00CA2C5F" w:rsidRDefault="00CA2C5F">
            <w:pPr>
              <w:spacing w:after="0"/>
              <w:rPr>
                <w:sz w:val="20"/>
                <w:szCs w:val="20"/>
              </w:rPr>
            </w:pPr>
          </w:p>
        </w:tc>
      </w:tr>
      <w:tr w:rsidR="00CA2C5F" w14:paraId="7D5DBFE5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E8CB97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3F22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  <w:tr w:rsidR="00CA2C5F" w14:paraId="4455C8A3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7AC74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BFA626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DM1</w:t>
            </w:r>
          </w:p>
        </w:tc>
      </w:tr>
      <w:tr w:rsidR="00CA2C5F" w14:paraId="703745CB" w14:textId="77777777">
        <w:trPr>
          <w:trHeight w:val="270"/>
          <w:jc w:val="center"/>
        </w:trPr>
        <w:tc>
          <w:tcPr>
            <w:tcW w:w="12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EDDF9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5B3F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无</w:t>
            </w:r>
          </w:p>
        </w:tc>
      </w:tr>
    </w:tbl>
    <w:p w14:paraId="137D68A5" w14:textId="77777777" w:rsidR="00CA2C5F" w:rsidRDefault="00CA2C5F">
      <w:pPr>
        <w:spacing w:after="0"/>
        <w:rPr>
          <w:lang w:eastAsia="zh-CN"/>
        </w:rPr>
      </w:pPr>
    </w:p>
    <w:p w14:paraId="64849FC5" w14:textId="77777777" w:rsidR="00CA2C5F" w:rsidRDefault="00B42207">
      <w:pPr>
        <w:pStyle w:val="2"/>
      </w:pPr>
      <w:proofErr w:type="spellStart"/>
      <w:r>
        <w:t>整车状态显示</w:t>
      </w:r>
      <w:proofErr w:type="spellEnd"/>
    </w:p>
    <w:p w14:paraId="4EF23ECD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READY</w:t>
      </w:r>
      <w:r>
        <w:rPr>
          <w:rFonts w:hint="eastAsia"/>
          <w:lang w:val="en-US" w:eastAsia="zh-CN"/>
        </w:rPr>
        <w:t>指示灯</w:t>
      </w:r>
    </w:p>
    <w:tbl>
      <w:tblPr>
        <w:tblW w:w="10359" w:type="dxa"/>
        <w:jc w:val="center"/>
        <w:tblLayout w:type="fixed"/>
        <w:tblLook w:val="04A0" w:firstRow="1" w:lastRow="0" w:firstColumn="1" w:lastColumn="0" w:noHBand="0" w:noVBand="1"/>
      </w:tblPr>
      <w:tblGrid>
        <w:gridCol w:w="1353"/>
        <w:gridCol w:w="9006"/>
      </w:tblGrid>
      <w:tr w:rsidR="00CA2C5F" w14:paraId="297BE47B" w14:textId="77777777">
        <w:trPr>
          <w:trHeight w:val="357"/>
          <w:jc w:val="center"/>
        </w:trPr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3E60307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9006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2F1D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READY</w:t>
            </w: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指示灯</w:t>
            </w:r>
            <w:proofErr w:type="spellEnd"/>
          </w:p>
        </w:tc>
      </w:tr>
      <w:tr w:rsidR="00CA2C5F" w14:paraId="152D5EF2" w14:textId="77777777">
        <w:trPr>
          <w:trHeight w:val="419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F91675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DF3CD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运行准备就绪，点亮指示灯。</w:t>
            </w:r>
          </w:p>
        </w:tc>
      </w:tr>
      <w:tr w:rsidR="00CA2C5F" w14:paraId="433D464B" w14:textId="77777777">
        <w:trPr>
          <w:trHeight w:val="68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8A019C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0A5D36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5A699A4" w14:textId="77777777" w:rsidR="00CA2C5F" w:rsidRDefault="00B42207">
            <w:pPr>
              <w:spacing w:after="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1.</w:t>
            </w:r>
            <w:r>
              <w:rPr>
                <w:rFonts w:hint="eastAsia"/>
                <w:sz w:val="20"/>
                <w:lang w:eastAsia="zh-CN"/>
              </w:rPr>
              <w:t>点火锁</w:t>
            </w:r>
            <w:r>
              <w:rPr>
                <w:rFonts w:hint="eastAsia"/>
                <w:sz w:val="20"/>
                <w:lang w:eastAsia="zh-CN"/>
              </w:rPr>
              <w:t>ON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/START</w:t>
            </w:r>
            <w:r>
              <w:rPr>
                <w:rFonts w:hint="eastAsia"/>
                <w:sz w:val="20"/>
                <w:lang w:eastAsia="zh-CN"/>
              </w:rPr>
              <w:t>档</w:t>
            </w:r>
            <w:r>
              <w:rPr>
                <w:rFonts w:hint="eastAsia"/>
                <w:sz w:val="20"/>
                <w:lang w:eastAsia="zh-CN"/>
              </w:rPr>
              <w:t>.</w:t>
            </w:r>
          </w:p>
          <w:p w14:paraId="6360E4D2" w14:textId="669F0B40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2. </w:t>
            </w:r>
            <w:r>
              <w:rPr>
                <w:rFonts w:hint="eastAsia"/>
                <w:sz w:val="20"/>
                <w:szCs w:val="20"/>
                <w:lang w:eastAsia="zh-CN"/>
              </w:rPr>
              <w:t>有</w:t>
            </w:r>
            <w:r>
              <w:rPr>
                <w:rFonts w:hint="eastAsia"/>
                <w:sz w:val="20"/>
                <w:szCs w:val="20"/>
                <w:lang w:eastAsia="zh-CN"/>
              </w:rPr>
              <w:t>CAN</w:t>
            </w:r>
            <w:r>
              <w:rPr>
                <w:rFonts w:hint="eastAsia"/>
                <w:sz w:val="20"/>
                <w:szCs w:val="20"/>
                <w:lang w:eastAsia="zh-CN"/>
              </w:rPr>
              <w:t>总线信号输入</w:t>
            </w:r>
          </w:p>
          <w:tbl>
            <w:tblPr>
              <w:tblW w:w="8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6"/>
              <w:gridCol w:w="1999"/>
              <w:gridCol w:w="1560"/>
              <w:gridCol w:w="708"/>
              <w:gridCol w:w="993"/>
              <w:gridCol w:w="1984"/>
            </w:tblGrid>
            <w:tr w:rsidR="00CA2C5F" w14:paraId="43D4752A" w14:textId="77777777">
              <w:tc>
                <w:tcPr>
                  <w:tcW w:w="1096" w:type="dxa"/>
                  <w:shd w:val="clear" w:color="auto" w:fill="auto"/>
                </w:tcPr>
                <w:p w14:paraId="17373320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999" w:type="dxa"/>
                  <w:shd w:val="clear" w:color="auto" w:fill="auto"/>
                </w:tcPr>
                <w:p w14:paraId="3BB11D4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14:paraId="14BC1D2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0FB7598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93" w:type="dxa"/>
                </w:tcPr>
                <w:p w14:paraId="07F178C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55B2B4F1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9125E75" w14:textId="77777777">
              <w:tc>
                <w:tcPr>
                  <w:tcW w:w="1096" w:type="dxa"/>
                  <w:shd w:val="clear" w:color="auto" w:fill="auto"/>
                </w:tcPr>
                <w:p w14:paraId="489FB083" w14:textId="77777777" w:rsidR="00CA2C5F" w:rsidRDefault="00B42207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hint="eastAsia"/>
                    </w:rPr>
                    <w:t>18FFF531</w:t>
                  </w:r>
                </w:p>
              </w:tc>
              <w:tc>
                <w:tcPr>
                  <w:tcW w:w="1999" w:type="dxa"/>
                  <w:shd w:val="clear" w:color="auto" w:fill="92D050"/>
                </w:tcPr>
                <w:p w14:paraId="31436CC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READY</w:t>
                  </w:r>
                  <w:proofErr w:type="gramStart"/>
                  <w:r>
                    <w:rPr>
                      <w:rFonts w:hint="eastAsia"/>
                      <w:sz w:val="20"/>
                    </w:rPr>
                    <w:t>灯状态</w:t>
                  </w:r>
                  <w:proofErr w:type="gramEnd"/>
                </w:p>
              </w:tc>
              <w:tc>
                <w:tcPr>
                  <w:tcW w:w="1560" w:type="dxa"/>
                  <w:shd w:val="clear" w:color="auto" w:fill="auto"/>
                </w:tcPr>
                <w:p w14:paraId="02B0EA4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8" w:type="dxa"/>
                  <w:shd w:val="clear" w:color="auto" w:fill="auto"/>
                </w:tcPr>
                <w:p w14:paraId="58198E4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</w:p>
              </w:tc>
              <w:tc>
                <w:tcPr>
                  <w:tcW w:w="993" w:type="dxa"/>
                </w:tcPr>
                <w:p w14:paraId="6773E86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14:paraId="64A78125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  <w:r>
                    <w:rPr>
                      <w:rFonts w:hint="eastAsia"/>
                      <w:sz w:val="20"/>
                    </w:rPr>
                    <w:t>亮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20BE6534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5E9D067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0BE934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3B63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5712767B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A2B6A09" wp14:editId="2E8FA4C7">
                  <wp:extent cx="812800" cy="330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83B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</w:p>
        </w:tc>
      </w:tr>
      <w:tr w:rsidR="00CA2C5F" w14:paraId="50358CAD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5ECB7B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4FC496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</w:t>
            </w:r>
            <w:r>
              <w:rPr>
                <w:rFonts w:hint="eastAsia"/>
                <w:sz w:val="20"/>
                <w:lang w:eastAsia="zh-CN"/>
              </w:rPr>
              <w:t>LCD</w:t>
            </w:r>
            <w:r>
              <w:rPr>
                <w:rFonts w:hint="eastAsia"/>
                <w:sz w:val="20"/>
                <w:lang w:eastAsia="zh-CN"/>
              </w:rPr>
              <w:t>上显示，当有故障码时</w:t>
            </w:r>
            <w:r>
              <w:rPr>
                <w:rFonts w:hint="eastAsia"/>
                <w:sz w:val="20"/>
                <w:lang w:eastAsia="zh-CN"/>
              </w:rPr>
              <w:t>READY</w:t>
            </w:r>
            <w:r>
              <w:rPr>
                <w:rFonts w:hint="eastAsia"/>
                <w:sz w:val="20"/>
                <w:lang w:eastAsia="zh-CN"/>
              </w:rPr>
              <w:t>不显示</w:t>
            </w:r>
          </w:p>
        </w:tc>
      </w:tr>
      <w:tr w:rsidR="00CA2C5F" w14:paraId="14FAC046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162AF0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25646" w14:textId="77777777" w:rsidR="00CA2C5F" w:rsidRDefault="00B42207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5314790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53739A7E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CA2C5F" w14:paraId="40564A4E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AEF18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73C4EB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1B61371" w14:textId="77777777">
        <w:trPr>
          <w:trHeight w:val="270"/>
          <w:jc w:val="center"/>
        </w:trPr>
        <w:tc>
          <w:tcPr>
            <w:tcW w:w="13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96D717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9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A7E2D7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7114BEDF" w14:textId="77777777" w:rsidR="00CA2C5F" w:rsidRDefault="00CA2C5F">
      <w:pPr>
        <w:spacing w:after="0"/>
        <w:rPr>
          <w:lang w:eastAsia="zh-CN"/>
        </w:rPr>
      </w:pPr>
    </w:p>
    <w:p w14:paraId="09F3E5E4" w14:textId="01C1F5FC" w:rsidR="00305FB9" w:rsidRDefault="00305FB9" w:rsidP="00305FB9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巡航指示</w:t>
      </w:r>
    </w:p>
    <w:tbl>
      <w:tblPr>
        <w:tblW w:w="9673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8410"/>
      </w:tblGrid>
      <w:tr w:rsidR="00305FB9" w14:paraId="1A15B1B4" w14:textId="77777777" w:rsidTr="00510FCE">
        <w:trPr>
          <w:trHeight w:val="355"/>
          <w:jc w:val="center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6CC703F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410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9F0E88A" w14:textId="142AB142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305FB9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巡航指示</w:t>
            </w:r>
            <w:proofErr w:type="spellEnd"/>
          </w:p>
        </w:tc>
      </w:tr>
      <w:tr w:rsidR="00305FB9" w14:paraId="44E1418C" w14:textId="77777777" w:rsidTr="00510FCE">
        <w:trPr>
          <w:trHeight w:val="41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D4F0960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27908C" w14:textId="28628CEA" w:rsidR="00305FB9" w:rsidRDefault="00050F9D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巡航工</w:t>
            </w:r>
            <w:r w:rsidRPr="0090186E">
              <w:rPr>
                <w:rFonts w:ascii="宋体" w:hAnsi="宋体" w:cs="Arial" w:hint="eastAsia"/>
                <w:sz w:val="20"/>
                <w:szCs w:val="20"/>
                <w:lang w:eastAsia="zh-CN"/>
              </w:rPr>
              <w:t>作时，仪表收到HCU发出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的巡航CAN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总线信号，点亮巡航指示灯</w:t>
            </w:r>
          </w:p>
        </w:tc>
      </w:tr>
      <w:tr w:rsidR="00305FB9" w14:paraId="7FA85C82" w14:textId="77777777" w:rsidTr="00510FCE">
        <w:trPr>
          <w:trHeight w:val="677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109C66E9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647EE" w14:textId="77777777" w:rsidR="00050F9D" w:rsidRPr="00050F9D" w:rsidRDefault="00050F9D" w:rsidP="00050F9D">
            <w:pPr>
              <w:spacing w:after="0"/>
              <w:rPr>
                <w:sz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20BAAD8" w14:textId="79C24734" w:rsidR="00050F9D" w:rsidRPr="00050F9D" w:rsidRDefault="00050F9D" w:rsidP="00050F9D">
            <w:pPr>
              <w:spacing w:after="0"/>
              <w:rPr>
                <w:sz w:val="20"/>
                <w:szCs w:val="20"/>
                <w:lang w:eastAsia="zh-CN"/>
              </w:rPr>
            </w:pPr>
            <w:r w:rsidRPr="00050F9D">
              <w:rPr>
                <w:rFonts w:hint="eastAsia"/>
                <w:sz w:val="20"/>
                <w:lang w:eastAsia="zh-CN"/>
              </w:rPr>
              <w:t>1.ON</w:t>
            </w:r>
            <w:proofErr w:type="gramStart"/>
            <w:r w:rsidRPr="00050F9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050F9D">
              <w:rPr>
                <w:rFonts w:hint="eastAsia"/>
                <w:sz w:val="20"/>
                <w:lang w:eastAsia="zh-CN"/>
              </w:rPr>
              <w:t>电源接通且收到巡航指示</w:t>
            </w:r>
            <w:r w:rsidRPr="00050F9D">
              <w:rPr>
                <w:rFonts w:hint="eastAsia"/>
                <w:sz w:val="20"/>
                <w:lang w:eastAsia="zh-CN"/>
              </w:rPr>
              <w:t>CAN</w:t>
            </w:r>
            <w:r w:rsidRPr="00050F9D">
              <w:rPr>
                <w:rFonts w:hint="eastAsia"/>
                <w:sz w:val="20"/>
                <w:lang w:eastAsia="zh-CN"/>
              </w:rPr>
              <w:t>总线信号（闪烁）</w:t>
            </w:r>
          </w:p>
          <w:tbl>
            <w:tblPr>
              <w:tblW w:w="77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3"/>
              <w:gridCol w:w="1696"/>
              <w:gridCol w:w="1456"/>
              <w:gridCol w:w="660"/>
              <w:gridCol w:w="927"/>
              <w:gridCol w:w="1852"/>
            </w:tblGrid>
            <w:tr w:rsidR="00050F9D" w14:paraId="5C2A9D5B" w14:textId="77777777" w:rsidTr="000C52D6">
              <w:trPr>
                <w:trHeight w:val="251"/>
              </w:trPr>
              <w:tc>
                <w:tcPr>
                  <w:tcW w:w="1193" w:type="dxa"/>
                  <w:shd w:val="clear" w:color="auto" w:fill="auto"/>
                </w:tcPr>
                <w:p w14:paraId="1B2655AC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28B17676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3B1A519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BB863E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27" w:type="dxa"/>
                </w:tcPr>
                <w:p w14:paraId="6BDD2CD1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1F0D4C08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050F9D" w14:paraId="78BA0980" w14:textId="77777777" w:rsidTr="000C52D6">
              <w:trPr>
                <w:trHeight w:val="334"/>
              </w:trPr>
              <w:tc>
                <w:tcPr>
                  <w:tcW w:w="1193" w:type="dxa"/>
                  <w:shd w:val="clear" w:color="auto" w:fill="auto"/>
                </w:tcPr>
                <w:p w14:paraId="69E38CB7" w14:textId="77777777" w:rsidR="00050F9D" w:rsidRDefault="00050F9D" w:rsidP="00050F9D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hint="eastAsia"/>
                      <w:lang w:eastAsia="zh-CN"/>
                    </w:rPr>
                    <w:t>18FFF531</w:t>
                  </w:r>
                </w:p>
              </w:tc>
              <w:tc>
                <w:tcPr>
                  <w:tcW w:w="1696" w:type="dxa"/>
                  <w:shd w:val="clear" w:color="auto" w:fill="auto"/>
                </w:tcPr>
                <w:p w14:paraId="599A2E75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巡航开关</w:t>
                  </w:r>
                </w:p>
              </w:tc>
              <w:tc>
                <w:tcPr>
                  <w:tcW w:w="1456" w:type="dxa"/>
                  <w:shd w:val="clear" w:color="auto" w:fill="auto"/>
                </w:tcPr>
                <w:p w14:paraId="0AF52084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660" w:type="dxa"/>
                  <w:shd w:val="clear" w:color="auto" w:fill="auto"/>
                </w:tcPr>
                <w:p w14:paraId="78ED0B8A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7" w:type="dxa"/>
                </w:tcPr>
                <w:p w14:paraId="38E0B80D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852" w:type="dxa"/>
                  <w:shd w:val="clear" w:color="auto" w:fill="auto"/>
                </w:tcPr>
                <w:p w14:paraId="20019B93" w14:textId="77777777" w:rsidR="00050F9D" w:rsidRDefault="00050F9D" w:rsidP="00050F9D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0</w:t>
                  </w:r>
                  <w:r>
                    <w:rPr>
                      <w:rFonts w:hint="eastAsia"/>
                      <w:sz w:val="20"/>
                    </w:rPr>
                    <w:t>-</w:t>
                  </w:r>
                  <w:r>
                    <w:rPr>
                      <w:sz w:val="20"/>
                    </w:rPr>
                    <w:t>灭</w:t>
                  </w:r>
                  <w:r>
                    <w:rPr>
                      <w:rFonts w:hint="eastAsia"/>
                      <w:sz w:val="20"/>
                    </w:rPr>
                    <w:t xml:space="preserve"> 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  <w:r>
                    <w:rPr>
                      <w:rFonts w:hint="eastAsia"/>
                      <w:sz w:val="20"/>
                    </w:rPr>
                    <w:t>1-</w:t>
                  </w:r>
                  <w:r>
                    <w:rPr>
                      <w:rFonts w:hint="eastAsia"/>
                      <w:sz w:val="20"/>
                    </w:rPr>
                    <w:t>闪烁</w:t>
                  </w:r>
                  <w:r>
                    <w:rPr>
                      <w:sz w:val="20"/>
                    </w:rPr>
                    <w:t xml:space="preserve">   </w:t>
                  </w:r>
                </w:p>
              </w:tc>
            </w:tr>
          </w:tbl>
          <w:p w14:paraId="6F7D6EFD" w14:textId="77777777" w:rsidR="00050F9D" w:rsidRDefault="00050F9D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  <w:p w14:paraId="5C32F7E4" w14:textId="77777777" w:rsidR="00050F9D" w:rsidRDefault="00050F9D" w:rsidP="00050F9D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收到巡航指示</w:t>
            </w:r>
            <w:r w:rsidRPr="00E62F64">
              <w:rPr>
                <w:rFonts w:hint="eastAsia"/>
                <w:sz w:val="20"/>
                <w:lang w:eastAsia="zh-CN"/>
              </w:rPr>
              <w:t>CAN</w:t>
            </w:r>
            <w:r w:rsidRPr="00E62F64">
              <w:rPr>
                <w:rFonts w:hint="eastAsia"/>
                <w:sz w:val="20"/>
                <w:lang w:eastAsia="zh-CN"/>
              </w:rPr>
              <w:t>总线信号</w:t>
            </w:r>
            <w:r>
              <w:rPr>
                <w:rFonts w:hint="eastAsia"/>
                <w:sz w:val="20"/>
                <w:lang w:eastAsia="zh-CN"/>
              </w:rPr>
              <w:t>（常亮）</w:t>
            </w:r>
          </w:p>
          <w:tbl>
            <w:tblPr>
              <w:tblW w:w="72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930"/>
              <w:gridCol w:w="1621"/>
              <w:gridCol w:w="737"/>
              <w:gridCol w:w="706"/>
              <w:gridCol w:w="2101"/>
            </w:tblGrid>
            <w:tr w:rsidR="006E4A64" w:rsidRPr="005C0161" w14:paraId="2BC49667" w14:textId="77777777" w:rsidTr="002563DC">
              <w:trPr>
                <w:trHeight w:val="243"/>
              </w:trPr>
              <w:tc>
                <w:tcPr>
                  <w:tcW w:w="1130" w:type="dxa"/>
                  <w:shd w:val="clear" w:color="auto" w:fill="auto"/>
                </w:tcPr>
                <w:p w14:paraId="5D5524A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930" w:type="dxa"/>
                </w:tcPr>
                <w:p w14:paraId="266AF335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7000ED00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6E911468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8B9EA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059121A6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5C0161">
                    <w:rPr>
                      <w:sz w:val="20"/>
                    </w:rPr>
                    <w:t>备注</w:t>
                  </w:r>
                </w:p>
              </w:tc>
            </w:tr>
            <w:tr w:rsidR="006E4A64" w:rsidRPr="00165614" w14:paraId="5FE242D3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2FCAB0A1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sz w:val="20"/>
                    </w:rPr>
                    <w:t>18FFF531</w:t>
                  </w:r>
                </w:p>
              </w:tc>
              <w:tc>
                <w:tcPr>
                  <w:tcW w:w="930" w:type="dxa"/>
                </w:tcPr>
                <w:p w14:paraId="0DE6E7B5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621" w:type="dxa"/>
                  <w:shd w:val="clear" w:color="auto" w:fill="auto"/>
                </w:tcPr>
                <w:p w14:paraId="6E53CEB6" w14:textId="00108D19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行车巡航工作状态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02E12A8" w14:textId="1601B4B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28E784C" w14:textId="5A7E0ED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1-2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EA9B71A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7718E79E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1247F0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6CEADDDE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094E86BC" w14:textId="2BE4D32F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50F9D">
                    <w:rPr>
                      <w:rFonts w:hint="eastAsia"/>
                      <w:sz w:val="20"/>
                    </w:rPr>
                    <w:t>PTO</w:t>
                  </w:r>
                  <w:r w:rsidRPr="00050F9D">
                    <w:rPr>
                      <w:rFonts w:hint="eastAsia"/>
                      <w:sz w:val="20"/>
                    </w:rPr>
                    <w:t>巡航工作状态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493A228" w14:textId="04867E5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EC0936D" w14:textId="36AA191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3-4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4CE48D98" w14:textId="77777777" w:rsidR="006E4A64" w:rsidRPr="00B939A5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6E4A64" w:rsidRPr="00165614" w14:paraId="615BA9E6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B61982E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3A17C54F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3CF93BE2" w14:textId="60477C82" w:rsidR="006E4A64" w:rsidRPr="00050F9D" w:rsidRDefault="00AF550F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AF550F">
                    <w:rPr>
                      <w:rFonts w:hint="eastAsia"/>
                      <w:sz w:val="20"/>
                    </w:rPr>
                    <w:t>巡航</w:t>
                  </w:r>
                  <w:r>
                    <w:rPr>
                      <w:rFonts w:hint="eastAsia"/>
                      <w:sz w:val="20"/>
                    </w:rPr>
                    <w:t>目标</w:t>
                  </w:r>
                  <w:r w:rsidRPr="00AF550F">
                    <w:rPr>
                      <w:rFonts w:hint="eastAsia"/>
                      <w:sz w:val="20"/>
                    </w:rPr>
                    <w:t>车速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407B1688" w14:textId="310C5778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4D1C398B" w14:textId="58E3A4EB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>
                    <w:rPr>
                      <w:rFonts w:hint="eastAsia"/>
                      <w:sz w:val="20"/>
                    </w:rPr>
                    <w:t>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6AEF71F3" w14:textId="77777777" w:rsid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1km/h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590632BF" w14:textId="1CD21032" w:rsidR="000D024C" w:rsidRPr="000D024C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0km/h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ED8770A" w14:textId="5E455DD7" w:rsidR="006E4A64" w:rsidRPr="00B939A5" w:rsidRDefault="000D024C" w:rsidP="000D024C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D024C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0D024C">
                    <w:rPr>
                      <w:rFonts w:hint="eastAsia"/>
                      <w:sz w:val="20"/>
                    </w:rPr>
                    <w:t>-250</w:t>
                  </w:r>
                </w:p>
              </w:tc>
            </w:tr>
            <w:tr w:rsidR="006E4A64" w:rsidRPr="00165614" w14:paraId="103E594A" w14:textId="77777777" w:rsidTr="002563DC">
              <w:trPr>
                <w:trHeight w:val="441"/>
              </w:trPr>
              <w:tc>
                <w:tcPr>
                  <w:tcW w:w="1130" w:type="dxa"/>
                  <w:shd w:val="clear" w:color="auto" w:fill="auto"/>
                </w:tcPr>
                <w:p w14:paraId="062A8574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930" w:type="dxa"/>
                </w:tcPr>
                <w:p w14:paraId="284E5CBA" w14:textId="77777777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  <w:tc>
                <w:tcPr>
                  <w:tcW w:w="1621" w:type="dxa"/>
                  <w:shd w:val="clear" w:color="auto" w:fill="auto"/>
                </w:tcPr>
                <w:p w14:paraId="61481E24" w14:textId="54A66EB5" w:rsidR="006E4A64" w:rsidRPr="00050F9D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1E0EC0">
                    <w:rPr>
                      <w:rFonts w:hint="eastAsia"/>
                      <w:sz w:val="20"/>
                    </w:rPr>
                    <w:t>PTO</w:t>
                  </w:r>
                  <w:r w:rsidR="00AF550F">
                    <w:rPr>
                      <w:rFonts w:hint="eastAsia"/>
                      <w:sz w:val="20"/>
                    </w:rPr>
                    <w:t>目标</w:t>
                  </w:r>
                  <w:r w:rsidRPr="001E0EC0">
                    <w:rPr>
                      <w:rFonts w:hint="eastAsia"/>
                      <w:sz w:val="20"/>
                    </w:rPr>
                    <w:t>转速</w:t>
                  </w:r>
                </w:p>
              </w:tc>
              <w:tc>
                <w:tcPr>
                  <w:tcW w:w="737" w:type="dxa"/>
                  <w:shd w:val="clear" w:color="auto" w:fill="auto"/>
                </w:tcPr>
                <w:p w14:paraId="26B92B5D" w14:textId="77777777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</w:t>
                  </w:r>
                  <w:r>
                    <w:rPr>
                      <w:sz w:val="20"/>
                    </w:rPr>
                    <w:t>-6</w:t>
                  </w:r>
                </w:p>
              </w:tc>
              <w:tc>
                <w:tcPr>
                  <w:tcW w:w="706" w:type="dxa"/>
                  <w:shd w:val="clear" w:color="auto" w:fill="auto"/>
                </w:tcPr>
                <w:p w14:paraId="28C151EC" w14:textId="77777777" w:rsidR="006E4A64" w:rsidRPr="005C0161" w:rsidRDefault="006E4A64" w:rsidP="006E4A64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All</w:t>
                  </w:r>
                </w:p>
              </w:tc>
              <w:tc>
                <w:tcPr>
                  <w:tcW w:w="2101" w:type="dxa"/>
                  <w:shd w:val="clear" w:color="auto" w:fill="auto"/>
                </w:tcPr>
                <w:p w14:paraId="744DE2D9" w14:textId="4BC66704" w:rsid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1rpm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232D4A89" w14:textId="2A4B5C49" w:rsidR="006E4A64" w:rsidRPr="006E4A6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偏移量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0rpm</w:t>
                  </w:r>
                  <w:r>
                    <w:rPr>
                      <w:rFonts w:hint="eastAsia"/>
                      <w:sz w:val="20"/>
                    </w:rPr>
                    <w:t>；</w:t>
                  </w:r>
                </w:p>
                <w:p w14:paraId="49F67DA1" w14:textId="73122449" w:rsidR="006E4A64" w:rsidRPr="00165614" w:rsidRDefault="006E4A64" w:rsidP="006E4A64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6E4A64"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：</w:t>
                  </w:r>
                  <w:r w:rsidRPr="006E4A64">
                    <w:rPr>
                      <w:rFonts w:hint="eastAsia"/>
                      <w:sz w:val="20"/>
                    </w:rPr>
                    <w:t>0-65535rpm</w:t>
                  </w:r>
                </w:p>
              </w:tc>
            </w:tr>
          </w:tbl>
          <w:p w14:paraId="262C7E09" w14:textId="77777777" w:rsidR="006E4A64" w:rsidRPr="006E4A64" w:rsidRDefault="006E4A64" w:rsidP="00050F9D">
            <w:pPr>
              <w:rPr>
                <w:sz w:val="20"/>
                <w:lang w:eastAsia="zh-CN"/>
              </w:rPr>
            </w:pPr>
          </w:p>
          <w:p w14:paraId="4BDD30DD" w14:textId="4A12811B" w:rsidR="00305FB9" w:rsidRDefault="00305FB9" w:rsidP="00050F9D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3A26F219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8F1D957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BD105" w14:textId="77777777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38FE94BE" w14:textId="54D8C5F6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>巡航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061548">
              <w:rPr>
                <w:noProof/>
                <w:lang w:val="en-US" w:eastAsia="zh-CN"/>
              </w:rPr>
              <w:drawing>
                <wp:inline distT="0" distB="0" distL="0" distR="0" wp14:anchorId="7F10797B" wp14:editId="0E7F2ABC">
                  <wp:extent cx="401320" cy="390172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37" cy="3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40DD">
              <w:rPr>
                <w:sz w:val="20"/>
                <w:szCs w:val="20"/>
                <w:lang w:eastAsia="zh-CN"/>
              </w:rPr>
              <w:t xml:space="preserve">    </w:t>
            </w:r>
          </w:p>
          <w:p w14:paraId="6AEE6FDA" w14:textId="6ACB9A48" w:rsidR="008240DD" w:rsidRDefault="008240DD" w:rsidP="00C61A0C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显示目标车速：</w:t>
            </w:r>
            <w:r>
              <w:rPr>
                <w:sz w:val="20"/>
                <w:szCs w:val="20"/>
                <w:lang w:eastAsia="zh-CN"/>
              </w:rPr>
              <w:t>set xxkm/h</w:t>
            </w:r>
            <w:r w:rsidR="001E0EC0">
              <w:rPr>
                <w:sz w:val="20"/>
                <w:szCs w:val="20"/>
                <w:lang w:eastAsia="zh-CN"/>
              </w:rPr>
              <w:t>或显示</w:t>
            </w:r>
            <w:r w:rsidR="001E0EC0">
              <w:rPr>
                <w:sz w:val="20"/>
                <w:szCs w:val="20"/>
                <w:lang w:eastAsia="zh-CN"/>
              </w:rPr>
              <w:t>PTO</w:t>
            </w:r>
            <w:r w:rsidR="001E0EC0">
              <w:rPr>
                <w:sz w:val="20"/>
                <w:szCs w:val="20"/>
                <w:lang w:eastAsia="zh-CN"/>
              </w:rPr>
              <w:t>目标转速：</w:t>
            </w:r>
            <w:r w:rsidR="001E0EC0">
              <w:rPr>
                <w:rFonts w:hint="eastAsia"/>
                <w:sz w:val="20"/>
                <w:szCs w:val="20"/>
                <w:lang w:eastAsia="zh-CN"/>
              </w:rPr>
              <w:t xml:space="preserve"> set</w:t>
            </w:r>
            <w:r w:rsidR="001E0EC0">
              <w:rPr>
                <w:sz w:val="20"/>
                <w:szCs w:val="20"/>
                <w:lang w:eastAsia="zh-CN"/>
              </w:rPr>
              <w:t xml:space="preserve">  </w:t>
            </w:r>
            <w:r w:rsidR="0090186E">
              <w:rPr>
                <w:sz w:val="20"/>
                <w:szCs w:val="20"/>
                <w:lang w:eastAsia="zh-CN"/>
              </w:rPr>
              <w:t>xx</w:t>
            </w:r>
            <w:r w:rsidR="001E0EC0">
              <w:rPr>
                <w:sz w:val="20"/>
                <w:szCs w:val="20"/>
                <w:lang w:eastAsia="zh-CN"/>
              </w:rPr>
              <w:t xml:space="preserve"> rpm</w:t>
            </w:r>
          </w:p>
          <w:p w14:paraId="199D1478" w14:textId="520DEE74" w:rsidR="00305FB9" w:rsidRDefault="00305FB9" w:rsidP="008240DD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颜色：绿色</w:t>
            </w:r>
            <w:r w:rsidR="0085108B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8240DD">
              <w:rPr>
                <w:sz w:val="20"/>
                <w:szCs w:val="20"/>
                <w:lang w:eastAsia="zh-CN"/>
              </w:rPr>
              <w:t xml:space="preserve">             </w:t>
            </w:r>
          </w:p>
        </w:tc>
      </w:tr>
      <w:tr w:rsidR="00305FB9" w14:paraId="6BCBF851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3226CE5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84F6D" w14:textId="5235042D" w:rsidR="00305FB9" w:rsidRDefault="00305FB9" w:rsidP="00C61A0C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305FB9" w14:paraId="4659BDD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02259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94741" w14:textId="77777777" w:rsidR="00305FB9" w:rsidRDefault="00305FB9" w:rsidP="00C61A0C">
            <w:pPr>
              <w:spacing w:after="0" w:line="240" w:lineRule="auto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1DDF7F4D" w14:textId="77777777" w:rsidR="00305FB9" w:rsidRDefault="00305FB9" w:rsidP="00C61A0C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22237C06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>未收到总线信号</w:t>
            </w:r>
          </w:p>
        </w:tc>
      </w:tr>
      <w:tr w:rsidR="00305FB9" w14:paraId="5219E960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BD565ED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B44077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305FB9" w14:paraId="1CA3278B" w14:textId="77777777" w:rsidTr="00510FCE">
        <w:trPr>
          <w:trHeight w:val="269"/>
          <w:jc w:val="center"/>
        </w:trPr>
        <w:tc>
          <w:tcPr>
            <w:tcW w:w="12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471AE10A" w14:textId="77777777" w:rsidR="00305FB9" w:rsidRDefault="00305FB9" w:rsidP="00C61A0C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381C50" w14:textId="77777777" w:rsidR="00305FB9" w:rsidRDefault="00305FB9" w:rsidP="00C61A0C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略</w:t>
            </w:r>
          </w:p>
        </w:tc>
      </w:tr>
    </w:tbl>
    <w:p w14:paraId="35A93B12" w14:textId="79812928" w:rsidR="00510FCE" w:rsidRPr="002D2AD0" w:rsidRDefault="00510FCE" w:rsidP="00510FCE">
      <w:pPr>
        <w:pStyle w:val="3"/>
        <w:rPr>
          <w:highlight w:val="yellow"/>
          <w:lang w:val="en-US" w:eastAsia="zh-CN"/>
        </w:rPr>
      </w:pPr>
      <w:r w:rsidRPr="002D2AD0">
        <w:rPr>
          <w:highlight w:val="yellow"/>
          <w:lang w:val="en-US" w:eastAsia="zh-CN"/>
        </w:rPr>
        <w:t>驻车制动指示</w:t>
      </w:r>
    </w:p>
    <w:tbl>
      <w:tblPr>
        <w:tblW w:w="9655" w:type="dxa"/>
        <w:jc w:val="center"/>
        <w:tblLook w:val="04A0" w:firstRow="1" w:lastRow="0" w:firstColumn="1" w:lastColumn="0" w:noHBand="0" w:noVBand="1"/>
      </w:tblPr>
      <w:tblGrid>
        <w:gridCol w:w="1858"/>
        <w:gridCol w:w="7797"/>
      </w:tblGrid>
      <w:tr w:rsidR="00510FCE" w:rsidRPr="00E62F64" w14:paraId="0CDF715F" w14:textId="77777777" w:rsidTr="00510FCE">
        <w:trPr>
          <w:trHeight w:val="588"/>
          <w:jc w:val="center"/>
        </w:trPr>
        <w:tc>
          <w:tcPr>
            <w:tcW w:w="18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noWrap/>
            <w:vAlign w:val="center"/>
            <w:hideMark/>
          </w:tcPr>
          <w:p w14:paraId="3DF8DA0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79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0ED1420C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驻车制动指示</w:t>
            </w:r>
            <w:proofErr w:type="spellEnd"/>
          </w:p>
        </w:tc>
      </w:tr>
      <w:tr w:rsidR="00510FCE" w:rsidRPr="00E62F64" w14:paraId="16095FB2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730D0706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3764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驻车制动时，仪表收到驻车制动开关低电平信号，点亮驻车制动灯。</w:t>
            </w:r>
          </w:p>
          <w:p w14:paraId="2C6C65D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或收到驻车制动总线信号，仪表点亮驻车制动指示灯</w:t>
            </w:r>
          </w:p>
          <w:p w14:paraId="558CCFB6" w14:textId="02CF1AF2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33659A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解除”，直到车速低于3Km/h或驻车制动开关为高电平或总线信号为00时，扬声器及LCD报警解除。</w:t>
            </w:r>
          </w:p>
        </w:tc>
      </w:tr>
      <w:tr w:rsidR="00510FCE" w:rsidRPr="00E62F64" w14:paraId="4A12C800" w14:textId="77777777" w:rsidTr="00510FCE">
        <w:trPr>
          <w:trHeight w:val="803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00A8FCB2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2E1A6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9C784DC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640ABFD" w14:textId="77777777" w:rsidR="00510FCE" w:rsidRPr="00E62F64" w:rsidRDefault="00510FCE" w:rsidP="00C61A0C">
            <w:pPr>
              <w:pStyle w:val="TableParagraph"/>
              <w:spacing w:before="171" w:after="171" w:line="225" w:lineRule="exact"/>
              <w:ind w:left="102"/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2.</w:t>
            </w:r>
            <w:r w:rsidRPr="00E62F64">
              <w:rPr>
                <w:rFonts w:hint="eastAsia"/>
                <w:lang w:eastAsia="zh-CN"/>
              </w:rPr>
              <w:t xml:space="preserve"> </w:t>
            </w:r>
            <w:r w:rsidRPr="00E62F64">
              <w:rPr>
                <w:rFonts w:hint="eastAsia"/>
                <w:lang w:eastAsia="zh-CN"/>
              </w:rPr>
              <w:t>且</w:t>
            </w:r>
            <w:r w:rsidRPr="00E62F64">
              <w:rPr>
                <w:rFonts w:hint="eastAsia"/>
                <w:sz w:val="20"/>
                <w:lang w:eastAsia="zh-CN"/>
              </w:rPr>
              <w:t>收到驻车</w:t>
            </w:r>
            <w:proofErr w:type="gramStart"/>
            <w:r w:rsidRPr="00E62F64">
              <w:rPr>
                <w:rFonts w:hint="eastAsia"/>
                <w:sz w:val="20"/>
                <w:lang w:eastAsia="zh-CN"/>
              </w:rPr>
              <w:t>制动低</w:t>
            </w:r>
            <w:proofErr w:type="gramEnd"/>
            <w:r w:rsidRPr="00E62F64">
              <w:rPr>
                <w:rFonts w:hint="eastAsia"/>
                <w:sz w:val="20"/>
                <w:lang w:eastAsia="zh-CN"/>
              </w:rPr>
              <w:t>电平信号或收到驻车制动点亮总线信号（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ID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：</w:t>
            </w:r>
            <w:r w:rsidRPr="000077A5">
              <w:rPr>
                <w:sz w:val="20"/>
                <w:shd w:val="clear" w:color="auto" w:fill="FF0000"/>
                <w:lang w:eastAsia="zh-CN"/>
              </w:rPr>
              <w:t>0X18FEF131</w:t>
            </w:r>
            <w:r w:rsidRPr="000077A5">
              <w:rPr>
                <w:rFonts w:hint="eastAsia"/>
                <w:sz w:val="20"/>
                <w:shd w:val="clear" w:color="auto" w:fill="FF0000"/>
                <w:lang w:eastAsia="zh-CN"/>
              </w:rPr>
              <w:t>，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BYTE1.BIT3-4</w:t>
            </w:r>
            <w:r w:rsidRPr="00F76F5D">
              <w:rPr>
                <w:sz w:val="20"/>
                <w:shd w:val="clear" w:color="auto" w:fill="FF0000"/>
                <w:lang w:eastAsia="zh-CN"/>
              </w:rPr>
              <w:t xml:space="preserve"> 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00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 xml:space="preserve">：未制动 </w:t>
            </w:r>
            <w:r w:rsidRPr="00F76F5D">
              <w:rPr>
                <w:rFonts w:ascii="Times New Roman" w:hAnsi="Times New Roman"/>
                <w:sz w:val="18"/>
                <w:szCs w:val="18"/>
                <w:shd w:val="clear" w:color="auto" w:fill="FF0000"/>
                <w:lang w:eastAsia="zh-CN"/>
              </w:rPr>
              <w:t>01</w:t>
            </w:r>
            <w:r w:rsidRPr="00F76F5D">
              <w:rPr>
                <w:rFonts w:ascii="宋体" w:hAnsi="宋体" w:hint="eastAsia"/>
                <w:sz w:val="18"/>
                <w:szCs w:val="18"/>
                <w:shd w:val="clear" w:color="auto" w:fill="FF0000"/>
                <w:lang w:eastAsia="zh-CN"/>
              </w:rPr>
              <w:t>：制动</w:t>
            </w:r>
            <w:r w:rsidRPr="00F76F5D">
              <w:rPr>
                <w:rFonts w:hint="eastAsia"/>
                <w:sz w:val="20"/>
                <w:shd w:val="clear" w:color="auto" w:fill="FF0000"/>
                <w:lang w:eastAsia="zh-CN"/>
              </w:rPr>
              <w:t>）</w:t>
            </w:r>
          </w:p>
        </w:tc>
      </w:tr>
      <w:tr w:rsidR="00510FCE" w:rsidRPr="00E62F64" w14:paraId="5485D0F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  <w:hideMark/>
          </w:tcPr>
          <w:p w14:paraId="4D8F7F97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EAAA9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sz w:val="20"/>
                <w:szCs w:val="20"/>
              </w:rPr>
              <w:t>驻车制动指示灯亮</w:t>
            </w:r>
            <w:proofErr w:type="spellEnd"/>
          </w:p>
        </w:tc>
      </w:tr>
      <w:tr w:rsidR="00510FCE" w:rsidRPr="00E62F64" w14:paraId="1CB4E6B5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2CAE56B8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419328" w14:textId="77777777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69B735DA" w14:textId="38CBCBEB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E62F64"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3A287AB9" wp14:editId="7F06893C">
                  <wp:extent cx="228600" cy="18796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9E19C" w14:textId="77777777" w:rsidR="00510FCE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  <w:r w:rsidRPr="00E62F6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14:paraId="0E70E95A" w14:textId="4C2BD455" w:rsidR="00510FCE" w:rsidRPr="00E62F64" w:rsidRDefault="00510FCE" w:rsidP="00C61A0C">
            <w:pPr>
              <w:rPr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当车辆行驶后（车速大于5Km/h）,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若驻车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制动开关为低电平或驻车制动总线信号为01时，扬声器常响、LCD</w:t>
            </w:r>
            <w:r w:rsidR="00F77EE7"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显示“手刹未</w:t>
            </w: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解除”，直到车速低于3Km/h或驻车制动开关为高电平或总线信号为00时，扬声器及LCD报警解除</w:t>
            </w:r>
          </w:p>
        </w:tc>
      </w:tr>
      <w:tr w:rsidR="00510FCE" w:rsidRPr="00E62F64" w14:paraId="7AB2C6EB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3036C64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6232D7" w14:textId="77777777" w:rsidR="00510FCE" w:rsidRPr="00E62F64" w:rsidRDefault="00510FCE" w:rsidP="00C61A0C">
            <w:pPr>
              <w:rPr>
                <w:sz w:val="20"/>
                <w:lang w:eastAsia="zh-CN"/>
              </w:rPr>
            </w:pPr>
            <w:r w:rsidRPr="00E62F64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4514E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3FE7F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E62F64">
              <w:rPr>
                <w:rFonts w:hint="eastAsia"/>
                <w:sz w:val="20"/>
                <w:lang w:eastAsia="zh-CN"/>
              </w:rPr>
              <w:t xml:space="preserve"> </w:t>
            </w:r>
            <w:r w:rsidRPr="00E62F64">
              <w:rPr>
                <w:rFonts w:hint="eastAsia"/>
                <w:sz w:val="20"/>
                <w:lang w:eastAsia="zh-CN"/>
              </w:rPr>
              <w:t>或收到驻车制动高电平信号或收到驻车制动指示灯关闭信号</w:t>
            </w:r>
          </w:p>
        </w:tc>
      </w:tr>
      <w:tr w:rsidR="00510FCE" w:rsidRPr="00E62F64" w14:paraId="6C9D1C39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37861D8F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8B7EA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82451FE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</w:t>
            </w:r>
          </w:p>
          <w:p w14:paraId="346A49C7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驻车制动信号</w:t>
            </w:r>
          </w:p>
        </w:tc>
      </w:tr>
      <w:tr w:rsidR="00510FCE" w:rsidRPr="00E62F64" w14:paraId="25A9CB66" w14:textId="77777777" w:rsidTr="00510FCE">
        <w:trPr>
          <w:trHeight w:val="260"/>
          <w:jc w:val="center"/>
        </w:trPr>
        <w:tc>
          <w:tcPr>
            <w:tcW w:w="18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noWrap/>
            <w:vAlign w:val="center"/>
          </w:tcPr>
          <w:p w14:paraId="6250BB1B" w14:textId="77777777" w:rsidR="00510FCE" w:rsidRPr="00E62F64" w:rsidRDefault="00510FCE" w:rsidP="00C61A0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 w:rsidRPr="00E62F64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26D326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27F3890" w14:textId="77777777" w:rsidR="00510FCE" w:rsidRPr="00E62F64" w:rsidRDefault="00510FCE" w:rsidP="00C61A0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E62F64">
              <w:rPr>
                <w:rFonts w:ascii="宋体" w:hAnsi="宋体" w:cs="Arial" w:hint="eastAsia"/>
                <w:sz w:val="20"/>
                <w:szCs w:val="20"/>
                <w:lang w:eastAsia="zh-CN"/>
              </w:rPr>
              <w:t>驻车制动总线信号（当输入为开关量时外发总线信号）</w:t>
            </w:r>
          </w:p>
        </w:tc>
      </w:tr>
    </w:tbl>
    <w:p w14:paraId="43EB75B6" w14:textId="77777777" w:rsidR="00CA2C5F" w:rsidRDefault="00B42207">
      <w:pPr>
        <w:pStyle w:val="3"/>
        <w:rPr>
          <w:lang w:val="en-US" w:eastAsia="zh-CN"/>
        </w:rPr>
      </w:pPr>
      <w:r>
        <w:rPr>
          <w:rFonts w:hint="eastAsia"/>
          <w:lang w:val="en-US" w:eastAsia="zh-CN"/>
        </w:rPr>
        <w:t>可行驶模式提示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32B79FBB" w14:textId="77777777">
        <w:tc>
          <w:tcPr>
            <w:tcW w:w="1275" w:type="dxa"/>
            <w:shd w:val="clear" w:color="auto" w:fill="D9D9D9"/>
            <w:vAlign w:val="center"/>
          </w:tcPr>
          <w:p w14:paraId="3B0F94F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5FD2BD5E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ind w:left="576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可行驶模式提示</w:t>
            </w:r>
          </w:p>
        </w:tc>
      </w:tr>
      <w:tr w:rsidR="00CA2C5F" w14:paraId="60A412CA" w14:textId="77777777">
        <w:tc>
          <w:tcPr>
            <w:tcW w:w="1275" w:type="dxa"/>
            <w:shd w:val="clear" w:color="auto" w:fill="D9D9D9"/>
            <w:vAlign w:val="center"/>
          </w:tcPr>
          <w:p w14:paraId="4977A7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72AEA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当驾驶人离开纯电动汽车、插电式混合动力汽车时，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驱动系统仍处于“可行驶模式”，则应通过一个明显的信号装置提示驾驶人。</w:t>
            </w:r>
          </w:p>
        </w:tc>
      </w:tr>
      <w:tr w:rsidR="00CA2C5F" w14:paraId="357F2300" w14:textId="77777777">
        <w:trPr>
          <w:trHeight w:val="1040"/>
        </w:trPr>
        <w:tc>
          <w:tcPr>
            <w:tcW w:w="1275" w:type="dxa"/>
            <w:shd w:val="clear" w:color="auto" w:fill="D9D9D9"/>
            <w:vAlign w:val="center"/>
          </w:tcPr>
          <w:p w14:paraId="1171B77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97E8C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8CB16D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1.任意门打开</w:t>
            </w:r>
          </w:p>
          <w:p w14:paraId="12389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p w14:paraId="20353D5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</w:tc>
      </w:tr>
      <w:tr w:rsidR="00CA2C5F" w14:paraId="1E11D6DD" w14:textId="77777777">
        <w:tc>
          <w:tcPr>
            <w:tcW w:w="1275" w:type="dxa"/>
            <w:shd w:val="clear" w:color="auto" w:fill="D9D9D9"/>
            <w:vAlign w:val="center"/>
          </w:tcPr>
          <w:p w14:paraId="696E7C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9DFD78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仪表需要通过声音和文字提醒驾驶员</w:t>
            </w:r>
          </w:p>
        </w:tc>
      </w:tr>
      <w:tr w:rsidR="00CA2C5F" w14:paraId="25F7CDDF" w14:textId="77777777">
        <w:tc>
          <w:tcPr>
            <w:tcW w:w="1275" w:type="dxa"/>
            <w:shd w:val="clear" w:color="auto" w:fill="D9D9D9"/>
            <w:vAlign w:val="center"/>
          </w:tcPr>
          <w:p w14:paraId="2D6C8FD6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38D6DD6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仪表显示文字：“车辆出于可行驶模式，下车注意安全”,最高优先级</w:t>
            </w:r>
          </w:p>
        </w:tc>
      </w:tr>
      <w:tr w:rsidR="00CA2C5F" w14:paraId="48C59BDC" w14:textId="77777777">
        <w:tc>
          <w:tcPr>
            <w:tcW w:w="1275" w:type="dxa"/>
            <w:shd w:val="clear" w:color="auto" w:fill="D9D9D9"/>
            <w:vAlign w:val="center"/>
          </w:tcPr>
          <w:p w14:paraId="2EA1B29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C4DF94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66083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门都关闭  或</w:t>
            </w:r>
          </w:p>
          <w:p w14:paraId="5F9F427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高压未上电  或</w:t>
            </w:r>
          </w:p>
          <w:p w14:paraId="7BC4D25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档位为空挡</w:t>
            </w:r>
          </w:p>
        </w:tc>
      </w:tr>
      <w:tr w:rsidR="00CA2C5F" w14:paraId="04DB41FC" w14:textId="77777777">
        <w:tc>
          <w:tcPr>
            <w:tcW w:w="1275" w:type="dxa"/>
            <w:shd w:val="clear" w:color="auto" w:fill="D9D9D9"/>
            <w:vAlign w:val="center"/>
          </w:tcPr>
          <w:p w14:paraId="5FF91B5D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29BB3D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1.司机侧门打开</w:t>
            </w:r>
          </w:p>
          <w:tbl>
            <w:tblPr>
              <w:tblW w:w="7273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457"/>
              <w:gridCol w:w="703"/>
              <w:gridCol w:w="960"/>
              <w:gridCol w:w="2893"/>
            </w:tblGrid>
            <w:tr w:rsidR="00CA2C5F" w14:paraId="21343F4F" w14:textId="77777777">
              <w:trPr>
                <w:trHeight w:val="300"/>
              </w:trPr>
              <w:tc>
                <w:tcPr>
                  <w:tcW w:w="12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A4E74D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45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EE5A8E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70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B8CD03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41C162A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9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48AF0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7986C8B7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C6D888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18FF2232</w:t>
                  </w: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1B59D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左门开报警</w:t>
                  </w:r>
                </w:p>
              </w:tc>
              <w:tc>
                <w:tcPr>
                  <w:tcW w:w="7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51785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83BF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3—4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51070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0-关闭；1-开</w:t>
                  </w:r>
                </w:p>
              </w:tc>
            </w:tr>
            <w:tr w:rsidR="00CA2C5F" w14:paraId="4983656A" w14:textId="77777777">
              <w:trPr>
                <w:trHeight w:val="300"/>
              </w:trPr>
              <w:tc>
                <w:tcPr>
                  <w:tcW w:w="1260" w:type="dxa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CF11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4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CDAEBF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右门开报警</w:t>
                  </w:r>
                </w:p>
              </w:tc>
              <w:tc>
                <w:tcPr>
                  <w:tcW w:w="703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9A4263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F18E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5-6</w:t>
                  </w:r>
                </w:p>
              </w:tc>
              <w:tc>
                <w:tcPr>
                  <w:tcW w:w="2893" w:type="dxa"/>
                  <w:tcBorders>
                    <w:top w:val="nil"/>
                    <w:left w:val="single" w:sz="4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F5C496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50D672D1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2.高压上电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00"/>
              <w:gridCol w:w="960"/>
              <w:gridCol w:w="960"/>
              <w:gridCol w:w="2878"/>
            </w:tblGrid>
            <w:tr w:rsidR="00CA2C5F" w14:paraId="1DC3D14A" w14:textId="77777777">
              <w:trPr>
                <w:trHeight w:val="500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FF979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664EC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E8C524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DFCD4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D3A0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</w:tr>
            <w:tr w:rsidR="00CA2C5F" w14:paraId="319B74A7" w14:textId="77777777">
              <w:trPr>
                <w:trHeight w:val="56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40CBF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DD9287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高压上电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4B301E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E81B807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1-4</w:t>
                  </w:r>
                </w:p>
              </w:tc>
              <w:tc>
                <w:tcPr>
                  <w:tcW w:w="28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7DC92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0001:高压已上电，车辆可正常运行</w:t>
                  </w:r>
                </w:p>
              </w:tc>
            </w:tr>
          </w:tbl>
          <w:p w14:paraId="33D6F21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3.档位非空挡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CA2C5F" w14:paraId="552DE8E0" w14:textId="77777777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11A0B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4F4FD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B6D04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860560F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D24E7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91852D1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CA2C5F" w14:paraId="4B4B0D9A" w14:textId="77777777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4BC81E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491292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5A458D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2B1C3F" w14:textId="77777777" w:rsidR="00CA2C5F" w:rsidRDefault="00B42207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E777A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1E50DB2" w14:textId="77777777" w:rsidR="00CA2C5F" w:rsidRDefault="00CA2C5F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19559F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详细报文见“D560纯电动仪表通讯协议”</w:t>
            </w:r>
          </w:p>
        </w:tc>
      </w:tr>
      <w:tr w:rsidR="00CA2C5F" w14:paraId="59D099FD" w14:textId="77777777">
        <w:tc>
          <w:tcPr>
            <w:tcW w:w="1275" w:type="dxa"/>
            <w:shd w:val="clear" w:color="auto" w:fill="D9D9D9"/>
            <w:vAlign w:val="center"/>
          </w:tcPr>
          <w:p w14:paraId="6A7F125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7F0BEB3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100269E" w14:textId="77777777">
        <w:tc>
          <w:tcPr>
            <w:tcW w:w="1275" w:type="dxa"/>
            <w:shd w:val="clear" w:color="auto" w:fill="D9D9D9"/>
            <w:vAlign w:val="center"/>
          </w:tcPr>
          <w:p w14:paraId="32B06B4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0F8F7B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3F2D8E3" w14:textId="77777777">
        <w:tc>
          <w:tcPr>
            <w:tcW w:w="1275" w:type="dxa"/>
            <w:shd w:val="clear" w:color="auto" w:fill="D9D9D9"/>
            <w:vAlign w:val="center"/>
          </w:tcPr>
          <w:p w14:paraId="6DD6596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31CF9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/>
                <w:sz w:val="20"/>
                <w:szCs w:val="20"/>
                <w:lang w:eastAsia="zh-CN"/>
              </w:rPr>
              <w:t>GB/T18384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>12.13.5</w:t>
            </w:r>
          </w:p>
          <w:p w14:paraId="38F5ACC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驾驶人离开纯电动汽车、插电式混合动力汽车时，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若车辆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驱动系统仍处于“可行驶模式”，则应通过一个明显的信号装置（例如：声或光信号）提示驾驶人。切断电源后，纯电动汽车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应不能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产生由自身电驱动系统造成的不期望的行驶。</w:t>
            </w:r>
          </w:p>
        </w:tc>
      </w:tr>
      <w:tr w:rsidR="00CA2C5F" w14:paraId="697FA297" w14:textId="77777777">
        <w:tc>
          <w:tcPr>
            <w:tcW w:w="1275" w:type="dxa"/>
            <w:shd w:val="clear" w:color="auto" w:fill="D9D9D9"/>
            <w:vAlign w:val="center"/>
          </w:tcPr>
          <w:p w14:paraId="567760F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CCEEDA5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608D57EA" w14:textId="6852833C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续驶里程</w:t>
      </w:r>
      <w:r w:rsidR="00514BF4">
        <w:rPr>
          <w:rFonts w:hint="eastAsia"/>
          <w:lang w:eastAsia="zh-CN"/>
        </w:rPr>
        <w:t>（点亮条件改成</w:t>
      </w:r>
      <w:r w:rsidR="00514BF4">
        <w:rPr>
          <w:rFonts w:hint="eastAsia"/>
          <w:lang w:eastAsia="zh-CN"/>
        </w:rPr>
        <w:t>SOC</w:t>
      </w:r>
      <w:r w:rsidR="00514BF4">
        <w:rPr>
          <w:lang w:eastAsia="zh-CN"/>
        </w:rPr>
        <w:t>&lt;20</w:t>
      </w:r>
      <w:r w:rsidR="00514BF4">
        <w:rPr>
          <w:rFonts w:hint="eastAsia"/>
          <w:lang w:eastAsia="zh-CN"/>
        </w:rPr>
        <w:t>%</w:t>
      </w:r>
      <w:r w:rsidR="00514BF4">
        <w:rPr>
          <w:rFonts w:hint="eastAsia"/>
          <w:lang w:eastAsia="zh-CN"/>
        </w:rPr>
        <w:t>？）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222"/>
      </w:tblGrid>
      <w:tr w:rsidR="00CA2C5F" w14:paraId="57A26BCB" w14:textId="77777777">
        <w:trPr>
          <w:trHeight w:val="304"/>
        </w:trPr>
        <w:tc>
          <w:tcPr>
            <w:tcW w:w="1275" w:type="dxa"/>
            <w:shd w:val="clear" w:color="auto" w:fill="D9D9D9"/>
            <w:vAlign w:val="center"/>
          </w:tcPr>
          <w:p w14:paraId="29729CC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2CF53FEF" w14:textId="77777777" w:rsidR="00CA2C5F" w:rsidRDefault="00B42207" w:rsidP="00510FCE">
            <w:pPr>
              <w:pStyle w:val="2"/>
              <w:numPr>
                <w:ilvl w:val="0"/>
                <w:numId w:val="0"/>
              </w:numPr>
              <w:jc w:val="center"/>
              <w:rPr>
                <w:lang w:val="en-US" w:eastAsia="zh-CN"/>
              </w:rPr>
            </w:pPr>
            <w:r w:rsidRPr="00510FCE">
              <w:rPr>
                <w:rFonts w:ascii="宋体" w:eastAsiaTheme="minorEastAsia" w:hAnsi="宋体" w:cs="Arial" w:hint="eastAsia"/>
                <w:b w:val="0"/>
                <w:bCs w:val="0"/>
                <w:sz w:val="20"/>
                <w:szCs w:val="20"/>
                <w:lang w:eastAsia="zh-CN"/>
              </w:rPr>
              <w:t>续驶里程</w:t>
            </w:r>
          </w:p>
        </w:tc>
      </w:tr>
      <w:tr w:rsidR="00CA2C5F" w14:paraId="73673444" w14:textId="77777777">
        <w:tc>
          <w:tcPr>
            <w:tcW w:w="1275" w:type="dxa"/>
            <w:shd w:val="clear" w:color="auto" w:fill="D9D9D9"/>
            <w:vAlign w:val="center"/>
          </w:tcPr>
          <w:p w14:paraId="0D0E3EE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68F52C5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仪表接收整车控制器HCU发的续驶里程信号，仪表显示续驶里程</w:t>
            </w:r>
          </w:p>
        </w:tc>
      </w:tr>
      <w:tr w:rsidR="00CA2C5F" w14:paraId="08339FAB" w14:textId="77777777">
        <w:tc>
          <w:tcPr>
            <w:tcW w:w="1275" w:type="dxa"/>
            <w:shd w:val="clear" w:color="auto" w:fill="D9D9D9"/>
            <w:vAlign w:val="center"/>
          </w:tcPr>
          <w:p w14:paraId="594D19B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DDFD1B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E7E97E8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9965B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CA2C5F" w14:paraId="5EF82668" w14:textId="77777777">
        <w:tc>
          <w:tcPr>
            <w:tcW w:w="1275" w:type="dxa"/>
            <w:shd w:val="clear" w:color="auto" w:fill="D9D9D9"/>
            <w:vAlign w:val="center"/>
          </w:tcPr>
          <w:p w14:paraId="3F8114F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560D801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仪表数字显示可行驶里程</w:t>
            </w:r>
          </w:p>
        </w:tc>
      </w:tr>
      <w:tr w:rsidR="00CA2C5F" w14:paraId="70AA7CC8" w14:textId="77777777">
        <w:trPr>
          <w:trHeight w:val="1026"/>
        </w:trPr>
        <w:tc>
          <w:tcPr>
            <w:tcW w:w="1275" w:type="dxa"/>
            <w:shd w:val="clear" w:color="auto" w:fill="D9D9D9"/>
            <w:vAlign w:val="center"/>
          </w:tcPr>
          <w:p w14:paraId="70E650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</w:tcPr>
          <w:p w14:paraId="4E9CCE7D" w14:textId="181E0339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当</w:t>
            </w:r>
            <w:r w:rsid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可行使</w:t>
            </w:r>
            <w:r w:rsidRPr="003B16D1">
              <w:rPr>
                <w:rFonts w:ascii="宋体" w:hAnsi="宋体" w:hint="eastAsia"/>
                <w:strike/>
                <w:sz w:val="20"/>
                <w:szCs w:val="20"/>
                <w:lang w:eastAsia="zh-CN"/>
              </w:rPr>
              <w:t>里程小于50km时</w:t>
            </w:r>
            <w:r w:rsidR="003B16D1">
              <w:rPr>
                <w:rFonts w:ascii="宋体" w:hAnsi="宋体" w:hint="eastAsia"/>
                <w:sz w:val="20"/>
                <w:szCs w:val="20"/>
                <w:lang w:eastAsia="zh-CN"/>
              </w:rPr>
              <w:t>或SOC&lt;</w:t>
            </w:r>
            <w:r w:rsidR="003B16D1">
              <w:rPr>
                <w:rFonts w:ascii="宋体" w:hAnsi="宋体"/>
                <w:sz w:val="20"/>
                <w:szCs w:val="20"/>
                <w:lang w:eastAsia="zh-CN"/>
              </w:rPr>
              <w:t>20%时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，指示器</w:t>
            </w:r>
            <w:r>
              <w:rPr>
                <w:rFonts w:ascii="宋体" w:hAnsi="宋体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7B12109" wp14:editId="414D3FB2">
                  <wp:extent cx="415290" cy="357505"/>
                  <wp:effectExtent l="0" t="0" r="0" b="0"/>
                  <wp:docPr id="22" name="图片 22" descr="C:\Users\ADMINI~1\AppData\Local\Temp\1583729426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~1\AppData\Local\Temp\1583729426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091" cy="36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点亮，红灯</w:t>
            </w:r>
          </w:p>
        </w:tc>
      </w:tr>
      <w:tr w:rsidR="00CA2C5F" w14:paraId="24DD675D" w14:textId="77777777">
        <w:trPr>
          <w:trHeight w:val="58"/>
        </w:trPr>
        <w:tc>
          <w:tcPr>
            <w:tcW w:w="1275" w:type="dxa"/>
            <w:shd w:val="clear" w:color="auto" w:fill="D9D9D9"/>
            <w:vAlign w:val="center"/>
          </w:tcPr>
          <w:p w14:paraId="5781E9A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DEDCC8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CCA34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43A17A4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2.未收到整车控制器HCU外发报文；</w:t>
            </w:r>
          </w:p>
        </w:tc>
      </w:tr>
      <w:tr w:rsidR="00CA2C5F" w14:paraId="27B96616" w14:textId="77777777">
        <w:tc>
          <w:tcPr>
            <w:tcW w:w="1275" w:type="dxa"/>
            <w:shd w:val="clear" w:color="auto" w:fill="D9D9D9"/>
            <w:vAlign w:val="center"/>
          </w:tcPr>
          <w:p w14:paraId="5CD325A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B57C9A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4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9"/>
              <w:gridCol w:w="795"/>
              <w:gridCol w:w="745"/>
              <w:gridCol w:w="1972"/>
              <w:gridCol w:w="3218"/>
            </w:tblGrid>
            <w:tr w:rsidR="003B16D1" w14:paraId="55D2D529" w14:textId="77777777" w:rsidTr="002563DC">
              <w:trPr>
                <w:trHeight w:val="106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C28FA7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ID</w:t>
                  </w:r>
                </w:p>
              </w:tc>
              <w:tc>
                <w:tcPr>
                  <w:tcW w:w="7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0DE9EA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byte</w:t>
                  </w: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7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D36D3B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bit　</w:t>
                  </w:r>
                </w:p>
              </w:tc>
              <w:tc>
                <w:tcPr>
                  <w:tcW w:w="19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12454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Data content</w:t>
                  </w:r>
                </w:p>
              </w:tc>
              <w:tc>
                <w:tcPr>
                  <w:tcW w:w="3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0F799C5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Value</w:t>
                  </w:r>
                </w:p>
              </w:tc>
            </w:tr>
            <w:tr w:rsidR="003B16D1" w14:paraId="1521A502" w14:textId="77777777" w:rsidTr="002563DC">
              <w:trPr>
                <w:trHeight w:val="212"/>
                <w:jc w:val="center"/>
              </w:trPr>
              <w:tc>
                <w:tcPr>
                  <w:tcW w:w="1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486163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0CFFEAF4</w:t>
                  </w:r>
                </w:p>
              </w:tc>
              <w:tc>
                <w:tcPr>
                  <w:tcW w:w="7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7CCBE20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>8</w:t>
                  </w: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A69D14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t xml:space="preserve">　</w:t>
                  </w:r>
                </w:p>
              </w:tc>
              <w:tc>
                <w:tcPr>
                  <w:tcW w:w="19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E4DEBC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当前SOC（1%）</w:t>
                  </w:r>
                </w:p>
              </w:tc>
              <w:tc>
                <w:tcPr>
                  <w:tcW w:w="3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5419D4D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增益:1%;偏移量:0;</w:t>
                  </w:r>
                </w:p>
                <w:p w14:paraId="513C65FE" w14:textId="77777777" w:rsidR="003B16D1" w:rsidRDefault="003B16D1" w:rsidP="003B16D1">
                  <w:pPr>
                    <w:spacing w:after="0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范围:0-120%</w:t>
                  </w:r>
                </w:p>
              </w:tc>
            </w:tr>
          </w:tbl>
          <w:p w14:paraId="03838CF0" w14:textId="77777777" w:rsidR="003B16D1" w:rsidRDefault="003B16D1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1129"/>
              <w:gridCol w:w="1732"/>
            </w:tblGrid>
            <w:tr w:rsidR="00CA2C5F" w14:paraId="299EA5B0" w14:textId="77777777">
              <w:tc>
                <w:tcPr>
                  <w:tcW w:w="1648" w:type="dxa"/>
                  <w:shd w:val="clear" w:color="auto" w:fill="auto"/>
                </w:tcPr>
                <w:p w14:paraId="61E0445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73AB9A2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9466387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3C64E7E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0621ECDB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E882FCD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20"/>
                    </w:rPr>
                  </w:pPr>
                  <w:r w:rsidRPr="003B16D1">
                    <w:rPr>
                      <w:strike/>
                      <w:sz w:val="20"/>
                    </w:rPr>
                    <w:t>备注</w:t>
                  </w:r>
                </w:p>
              </w:tc>
            </w:tr>
            <w:tr w:rsidR="00CA2C5F" w14:paraId="18F27878" w14:textId="77777777">
              <w:tc>
                <w:tcPr>
                  <w:tcW w:w="1648" w:type="dxa"/>
                  <w:shd w:val="clear" w:color="auto" w:fill="auto"/>
                  <w:vAlign w:val="center"/>
                </w:tcPr>
                <w:p w14:paraId="46471F16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18FFF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  <w:szCs w:val="20"/>
                    </w:rPr>
                    <w:t>6</w:t>
                  </w:r>
                  <w:r w:rsidRPr="003B16D1">
                    <w:rPr>
                      <w:strike/>
                      <w:color w:val="FF0000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  <w:vAlign w:val="center"/>
                </w:tcPr>
                <w:p w14:paraId="31807A24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可行驶里程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8DA872E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3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6280A9DA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7D010E99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2C99EDD5" w14:textId="77777777" w:rsidR="00CA2C5F" w:rsidRPr="003B16D1" w:rsidRDefault="00B42207">
                  <w:pPr>
                    <w:pStyle w:val="HR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增益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:10km</w:t>
                  </w:r>
                </w:p>
                <w:p w14:paraId="2845CDBC" w14:textId="77777777" w:rsidR="00CA2C5F" w:rsidRPr="003B16D1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20"/>
                    </w:rPr>
                  </w:pP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范围</w:t>
                  </w:r>
                  <w:r w:rsidRPr="003B16D1">
                    <w:rPr>
                      <w:rFonts w:hint="eastAsia"/>
                      <w:strike/>
                      <w:color w:val="FF0000"/>
                      <w:sz w:val="20"/>
                    </w:rPr>
                    <w:t>:-0-2560</w:t>
                  </w:r>
                </w:p>
              </w:tc>
            </w:tr>
          </w:tbl>
          <w:p w14:paraId="29045EE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C7619BC" w14:textId="77777777">
        <w:tc>
          <w:tcPr>
            <w:tcW w:w="1275" w:type="dxa"/>
            <w:shd w:val="clear" w:color="auto" w:fill="D9D9D9"/>
            <w:vAlign w:val="center"/>
          </w:tcPr>
          <w:p w14:paraId="0E8E2D3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7F6A4F6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1FF7C752" w14:textId="77777777">
        <w:tc>
          <w:tcPr>
            <w:tcW w:w="1275" w:type="dxa"/>
            <w:shd w:val="clear" w:color="auto" w:fill="D9D9D9"/>
            <w:vAlign w:val="center"/>
          </w:tcPr>
          <w:p w14:paraId="49C614F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F2029F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6626599" w14:textId="77777777">
        <w:tc>
          <w:tcPr>
            <w:tcW w:w="1275" w:type="dxa"/>
            <w:shd w:val="clear" w:color="auto" w:fill="D9D9D9"/>
            <w:vAlign w:val="center"/>
          </w:tcPr>
          <w:p w14:paraId="7FA66AA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2E568F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GB/T19836-2019，4.2</w:t>
            </w:r>
          </w:p>
          <w:p w14:paraId="49B95A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纯电动汽车和燃料电池电动汽车仪表应能指示或显示可行驶里程。</w:t>
            </w:r>
          </w:p>
          <w:p w14:paraId="19513A7A" w14:textId="708F5873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5C3D12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DF0B5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743CF657" w14:textId="77777777">
        <w:tc>
          <w:tcPr>
            <w:tcW w:w="1275" w:type="dxa"/>
            <w:shd w:val="clear" w:color="auto" w:fill="D9D9D9"/>
            <w:vAlign w:val="center"/>
          </w:tcPr>
          <w:p w14:paraId="07E05C8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</w:tcPr>
          <w:p w14:paraId="454B49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1C36A47" w14:textId="77777777" w:rsidR="00CA2C5F" w:rsidRDefault="00B42207">
      <w:pPr>
        <w:pStyle w:val="3"/>
      </w:pPr>
      <w:proofErr w:type="spellStart"/>
      <w:r>
        <w:rPr>
          <w:rFonts w:hint="eastAsia"/>
        </w:rPr>
        <w:t>可用剩余功率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88B5156" w14:textId="77777777">
        <w:tc>
          <w:tcPr>
            <w:tcW w:w="1559" w:type="dxa"/>
            <w:shd w:val="clear" w:color="auto" w:fill="D9D9D9"/>
            <w:vAlign w:val="center"/>
          </w:tcPr>
          <w:p w14:paraId="20D11D9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16987C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可用剩余功率</w:t>
            </w:r>
            <w:proofErr w:type="spellEnd"/>
          </w:p>
        </w:tc>
      </w:tr>
      <w:tr w:rsidR="00CA2C5F" w14:paraId="3C78208F" w14:textId="77777777">
        <w:tc>
          <w:tcPr>
            <w:tcW w:w="1559" w:type="dxa"/>
            <w:shd w:val="clear" w:color="auto" w:fill="D9D9D9"/>
            <w:vAlign w:val="center"/>
          </w:tcPr>
          <w:p w14:paraId="33BC1AD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25FB38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表接收整车控制器HCU发的可用剩余功率，仪表显示可可用剩余功率。</w:t>
            </w:r>
          </w:p>
        </w:tc>
      </w:tr>
      <w:tr w:rsidR="00CA2C5F" w14:paraId="0B6DFCE4" w14:textId="77777777">
        <w:tc>
          <w:tcPr>
            <w:tcW w:w="1559" w:type="dxa"/>
            <w:shd w:val="clear" w:color="auto" w:fill="D9D9D9"/>
            <w:vAlign w:val="center"/>
          </w:tcPr>
          <w:p w14:paraId="6785DC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57654F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7A5486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1AD8D4F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11B889C" w14:textId="77777777">
        <w:tc>
          <w:tcPr>
            <w:tcW w:w="1559" w:type="dxa"/>
            <w:shd w:val="clear" w:color="auto" w:fill="D9D9D9"/>
            <w:vAlign w:val="center"/>
          </w:tcPr>
          <w:p w14:paraId="158B7A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2E4083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仪表数字显示可行剩余功率</w:t>
            </w:r>
          </w:p>
        </w:tc>
      </w:tr>
      <w:tr w:rsidR="00CA2C5F" w14:paraId="0E64D81B" w14:textId="77777777">
        <w:trPr>
          <w:trHeight w:val="210"/>
        </w:trPr>
        <w:tc>
          <w:tcPr>
            <w:tcW w:w="1559" w:type="dxa"/>
            <w:shd w:val="clear" w:color="auto" w:fill="D9D9D9"/>
            <w:vAlign w:val="center"/>
          </w:tcPr>
          <w:p w14:paraId="38549AB8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0C05AB7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529AF39" w14:textId="77777777">
        <w:tc>
          <w:tcPr>
            <w:tcW w:w="1559" w:type="dxa"/>
            <w:shd w:val="clear" w:color="auto" w:fill="D9D9D9"/>
            <w:vAlign w:val="center"/>
          </w:tcPr>
          <w:p w14:paraId="4DC32B1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35832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98D6E0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41C246FA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46F24552" w14:textId="77777777">
        <w:tc>
          <w:tcPr>
            <w:tcW w:w="1559" w:type="dxa"/>
            <w:shd w:val="clear" w:color="auto" w:fill="D9D9D9"/>
            <w:vAlign w:val="center"/>
          </w:tcPr>
          <w:p w14:paraId="3B3405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5CBCF1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1"/>
              <w:gridCol w:w="2228"/>
              <w:gridCol w:w="928"/>
              <w:gridCol w:w="728"/>
              <w:gridCol w:w="1129"/>
              <w:gridCol w:w="1732"/>
            </w:tblGrid>
            <w:tr w:rsidR="00CA2C5F" w14:paraId="02D93B44" w14:textId="77777777">
              <w:tc>
                <w:tcPr>
                  <w:tcW w:w="1251" w:type="dxa"/>
                  <w:shd w:val="clear" w:color="auto" w:fill="auto"/>
                </w:tcPr>
                <w:p w14:paraId="06D4732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2228" w:type="dxa"/>
                  <w:shd w:val="clear" w:color="auto" w:fill="auto"/>
                </w:tcPr>
                <w:p w14:paraId="1F51A7A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1A99BCB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16EA56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129" w:type="dxa"/>
                </w:tcPr>
                <w:p w14:paraId="3715D21C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1732" w:type="dxa"/>
                  <w:shd w:val="clear" w:color="auto" w:fill="auto"/>
                </w:tcPr>
                <w:p w14:paraId="5B2A5A5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03387FC7" w14:textId="77777777">
              <w:tc>
                <w:tcPr>
                  <w:tcW w:w="1251" w:type="dxa"/>
                  <w:shd w:val="clear" w:color="auto" w:fill="auto"/>
                  <w:vAlign w:val="center"/>
                </w:tcPr>
                <w:p w14:paraId="62C349E3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2228" w:type="dxa"/>
                  <w:shd w:val="clear" w:color="auto" w:fill="auto"/>
                  <w:vAlign w:val="center"/>
                </w:tcPr>
                <w:p w14:paraId="78F66D6B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可用剩余功率</w:t>
                  </w:r>
                </w:p>
              </w:tc>
              <w:tc>
                <w:tcPr>
                  <w:tcW w:w="928" w:type="dxa"/>
                  <w:shd w:val="clear" w:color="auto" w:fill="auto"/>
                  <w:vAlign w:val="center"/>
                </w:tcPr>
                <w:p w14:paraId="20D09E8E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  <w:vAlign w:val="center"/>
                </w:tcPr>
                <w:p w14:paraId="7E5F6AA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1129" w:type="dxa"/>
                  <w:vAlign w:val="center"/>
                </w:tcPr>
                <w:p w14:paraId="2D8B63E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1732" w:type="dxa"/>
                  <w:shd w:val="clear" w:color="auto" w:fill="auto"/>
                  <w:vAlign w:val="center"/>
                </w:tcPr>
                <w:p w14:paraId="57858497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:2kw</w:t>
                  </w:r>
                </w:p>
                <w:p w14:paraId="383C7A9C" w14:textId="77777777" w:rsidR="00CA2C5F" w:rsidRDefault="00B42207">
                  <w:pPr>
                    <w:pStyle w:val="HR"/>
                    <w:ind w:firstLineChars="0" w:firstLine="0"/>
                    <w:jc w:val="left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:-0-512KW</w:t>
                  </w:r>
                </w:p>
              </w:tc>
            </w:tr>
          </w:tbl>
          <w:p w14:paraId="298AA540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4E78CC9F" w14:textId="77777777">
        <w:tc>
          <w:tcPr>
            <w:tcW w:w="1559" w:type="dxa"/>
            <w:shd w:val="clear" w:color="auto" w:fill="D9D9D9"/>
            <w:vAlign w:val="center"/>
          </w:tcPr>
          <w:p w14:paraId="575A26B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88B2E3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06A64D76" w14:textId="77777777">
        <w:tc>
          <w:tcPr>
            <w:tcW w:w="1559" w:type="dxa"/>
            <w:shd w:val="clear" w:color="auto" w:fill="D9D9D9"/>
            <w:vAlign w:val="center"/>
          </w:tcPr>
          <w:p w14:paraId="0B4EC5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7E9928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170B5BBF" w14:textId="77777777">
        <w:tc>
          <w:tcPr>
            <w:tcW w:w="1559" w:type="dxa"/>
            <w:shd w:val="clear" w:color="auto" w:fill="D9D9D9"/>
            <w:vAlign w:val="center"/>
          </w:tcPr>
          <w:p w14:paraId="34F65F3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089E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GB/T19836-2019，</w:t>
            </w:r>
          </w:p>
          <w:p w14:paraId="11A7BF4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4.2纯电动汽车和燃料电池电动汽车仪表应能指示或显示可行驶里程。</w:t>
            </w:r>
          </w:p>
          <w:p w14:paraId="6B620ED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具有纯电驱动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模式的不可外接充电式混合动力电动汽车，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仪表宜能指示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2BE108BB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可外接充电式混合动力电动汽车仪表应能指示或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显示纯电驱动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的可行驶里程。</w:t>
            </w:r>
          </w:p>
          <w:p w14:paraId="7318BCAE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可行驶里程的指示或显示的方式和精度应符合车辆制造厂规定。</w:t>
            </w:r>
          </w:p>
        </w:tc>
      </w:tr>
      <w:tr w:rsidR="00CA2C5F" w14:paraId="03406285" w14:textId="77777777">
        <w:tc>
          <w:tcPr>
            <w:tcW w:w="1559" w:type="dxa"/>
            <w:shd w:val="clear" w:color="auto" w:fill="D9D9D9"/>
            <w:vAlign w:val="center"/>
          </w:tcPr>
          <w:p w14:paraId="29CB5DA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9D5343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581041A3" w14:textId="77777777" w:rsidR="00CA2C5F" w:rsidRDefault="00B42207">
      <w:pPr>
        <w:pStyle w:val="3"/>
        <w:rPr>
          <w:highlight w:val="green"/>
          <w:lang w:eastAsia="zh-CN"/>
        </w:rPr>
      </w:pPr>
      <w:r>
        <w:rPr>
          <w:rFonts w:hint="eastAsia"/>
          <w:highlight w:val="green"/>
          <w:lang w:eastAsia="zh-CN"/>
        </w:rPr>
        <w:t>已充电量（取消）</w:t>
      </w:r>
    </w:p>
    <w:p w14:paraId="02B2E256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小计电耗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37F67EA6" w14:textId="77777777">
        <w:tc>
          <w:tcPr>
            <w:tcW w:w="1559" w:type="dxa"/>
            <w:shd w:val="clear" w:color="auto" w:fill="D9D9D9"/>
            <w:vAlign w:val="center"/>
          </w:tcPr>
          <w:p w14:paraId="23A1B8B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0E38E6A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小计电耗</w:t>
            </w:r>
            <w:proofErr w:type="spellEnd"/>
          </w:p>
        </w:tc>
      </w:tr>
      <w:tr w:rsidR="00CA2C5F" w14:paraId="2425D497" w14:textId="77777777">
        <w:tc>
          <w:tcPr>
            <w:tcW w:w="1559" w:type="dxa"/>
            <w:shd w:val="clear" w:color="auto" w:fill="D9D9D9"/>
            <w:vAlign w:val="center"/>
          </w:tcPr>
          <w:p w14:paraId="06656D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C1A9DD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仪表接收整车控制器HCU发的小计电耗信号，仪表显示小计电耗。</w:t>
            </w:r>
          </w:p>
        </w:tc>
      </w:tr>
      <w:tr w:rsidR="00CA2C5F" w14:paraId="03D135E6" w14:textId="77777777">
        <w:tc>
          <w:tcPr>
            <w:tcW w:w="1559" w:type="dxa"/>
            <w:shd w:val="clear" w:color="auto" w:fill="D9D9D9"/>
            <w:vAlign w:val="center"/>
          </w:tcPr>
          <w:p w14:paraId="5A59610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1EBF78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484A3EE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2F91B4C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2.收到整车控制器HCU外发报文；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0210276" w14:textId="77777777">
        <w:tc>
          <w:tcPr>
            <w:tcW w:w="1559" w:type="dxa"/>
            <w:shd w:val="clear" w:color="auto" w:fill="D9D9D9"/>
            <w:vAlign w:val="center"/>
          </w:tcPr>
          <w:p w14:paraId="0C0D78D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BE1CA7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仪表数字显示小计电耗</w:t>
            </w:r>
          </w:p>
        </w:tc>
      </w:tr>
      <w:tr w:rsidR="00CA2C5F" w14:paraId="32DD896A" w14:textId="77777777">
        <w:trPr>
          <w:trHeight w:val="129"/>
        </w:trPr>
        <w:tc>
          <w:tcPr>
            <w:tcW w:w="1559" w:type="dxa"/>
            <w:shd w:val="clear" w:color="auto" w:fill="D9D9D9"/>
            <w:vAlign w:val="center"/>
          </w:tcPr>
          <w:p w14:paraId="2D682A6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10309555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0605EFEF" w14:textId="77777777">
        <w:tc>
          <w:tcPr>
            <w:tcW w:w="1559" w:type="dxa"/>
            <w:shd w:val="clear" w:color="auto" w:fill="D9D9D9"/>
            <w:vAlign w:val="center"/>
          </w:tcPr>
          <w:p w14:paraId="77ED6F7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D903E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77F4F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6EFD49D2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2.未收到整车控制器HCU外发报文； </w:t>
            </w:r>
          </w:p>
        </w:tc>
      </w:tr>
      <w:tr w:rsidR="00CA2C5F" w14:paraId="73918D41" w14:textId="77777777">
        <w:tc>
          <w:tcPr>
            <w:tcW w:w="1559" w:type="dxa"/>
            <w:shd w:val="clear" w:color="auto" w:fill="D9D9D9"/>
            <w:vAlign w:val="center"/>
          </w:tcPr>
          <w:p w14:paraId="2CD2540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BED7C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2"/>
              <w:gridCol w:w="1220"/>
              <w:gridCol w:w="762"/>
              <w:gridCol w:w="610"/>
              <w:gridCol w:w="917"/>
              <w:gridCol w:w="3225"/>
            </w:tblGrid>
            <w:tr w:rsidR="00CA2C5F" w14:paraId="062F70D2" w14:textId="77777777">
              <w:tc>
                <w:tcPr>
                  <w:tcW w:w="1252" w:type="dxa"/>
                  <w:shd w:val="clear" w:color="auto" w:fill="auto"/>
                </w:tcPr>
                <w:p w14:paraId="00C7BE2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09D64F3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7DA88B5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45F5DEE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047554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242A4F43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CA2C5F" w14:paraId="593F7DAE" w14:textId="77777777">
              <w:tc>
                <w:tcPr>
                  <w:tcW w:w="1252" w:type="dxa"/>
                  <w:shd w:val="clear" w:color="auto" w:fill="auto"/>
                </w:tcPr>
                <w:p w14:paraId="5CFF82B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7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0" w:type="dxa"/>
                  <w:shd w:val="clear" w:color="auto" w:fill="auto"/>
                </w:tcPr>
                <w:p w14:paraId="5146F3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小计电耗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29FA948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1-4</w:t>
                  </w:r>
                </w:p>
              </w:tc>
              <w:tc>
                <w:tcPr>
                  <w:tcW w:w="610" w:type="dxa"/>
                  <w:shd w:val="clear" w:color="auto" w:fill="auto"/>
                </w:tcPr>
                <w:p w14:paraId="0D22031A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1-32</w:t>
                  </w:r>
                </w:p>
              </w:tc>
              <w:tc>
                <w:tcPr>
                  <w:tcW w:w="917" w:type="dxa"/>
                </w:tcPr>
                <w:p w14:paraId="6CDDA50E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225" w:type="dxa"/>
                  <w:shd w:val="clear" w:color="auto" w:fill="auto"/>
                </w:tcPr>
                <w:p w14:paraId="0E11F52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:1kwh</w:t>
                  </w:r>
                </w:p>
                <w:p w14:paraId="61F6EF19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:-0-9999KWH</w:t>
                  </w:r>
                </w:p>
              </w:tc>
            </w:tr>
          </w:tbl>
          <w:p w14:paraId="73C54FC1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39F7D2F8" w14:textId="77777777">
        <w:tc>
          <w:tcPr>
            <w:tcW w:w="1559" w:type="dxa"/>
            <w:shd w:val="clear" w:color="auto" w:fill="D9D9D9"/>
            <w:vAlign w:val="center"/>
          </w:tcPr>
          <w:p w14:paraId="31E4F76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F480A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076DF1D" w14:textId="77777777">
        <w:tc>
          <w:tcPr>
            <w:tcW w:w="1559" w:type="dxa"/>
            <w:shd w:val="clear" w:color="auto" w:fill="D9D9D9"/>
            <w:vAlign w:val="center"/>
          </w:tcPr>
          <w:p w14:paraId="736541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E82F17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AEA313F" w14:textId="77777777">
        <w:tc>
          <w:tcPr>
            <w:tcW w:w="1559" w:type="dxa"/>
            <w:shd w:val="clear" w:color="auto" w:fill="D9D9D9"/>
            <w:vAlign w:val="center"/>
          </w:tcPr>
          <w:p w14:paraId="7B5A36C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EF5131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9352661" w14:textId="77777777">
        <w:tc>
          <w:tcPr>
            <w:tcW w:w="1559" w:type="dxa"/>
            <w:shd w:val="clear" w:color="auto" w:fill="D9D9D9"/>
            <w:vAlign w:val="center"/>
          </w:tcPr>
          <w:p w14:paraId="75701A3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A9E7F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670E38CB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累计电耗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26FC15E1" w14:textId="77777777">
        <w:tc>
          <w:tcPr>
            <w:tcW w:w="1559" w:type="dxa"/>
            <w:shd w:val="clear" w:color="auto" w:fill="D9D9D9"/>
            <w:vAlign w:val="center"/>
          </w:tcPr>
          <w:p w14:paraId="27A5B09E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1A75745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累计电耗</w:t>
            </w:r>
            <w:proofErr w:type="spellEnd"/>
          </w:p>
        </w:tc>
      </w:tr>
      <w:tr w:rsidR="00CA2C5F" w14:paraId="38D3631C" w14:textId="77777777">
        <w:tc>
          <w:tcPr>
            <w:tcW w:w="1559" w:type="dxa"/>
            <w:shd w:val="clear" w:color="auto" w:fill="D9D9D9"/>
            <w:vAlign w:val="center"/>
          </w:tcPr>
          <w:p w14:paraId="2FE01309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246FFE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仪表接收整车控制器HCU发的累计电耗信号，仪表显示累计电耗。</w:t>
            </w:r>
          </w:p>
        </w:tc>
      </w:tr>
      <w:tr w:rsidR="00CA2C5F" w14:paraId="0428AA63" w14:textId="77777777">
        <w:tc>
          <w:tcPr>
            <w:tcW w:w="1559" w:type="dxa"/>
            <w:shd w:val="clear" w:color="auto" w:fill="D9D9D9"/>
            <w:vAlign w:val="center"/>
          </w:tcPr>
          <w:p w14:paraId="208DF32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0B4F72F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97B7069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4F9437AC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24A514FB" w14:textId="77777777">
        <w:tc>
          <w:tcPr>
            <w:tcW w:w="1559" w:type="dxa"/>
            <w:shd w:val="clear" w:color="auto" w:fill="D9D9D9"/>
            <w:vAlign w:val="center"/>
          </w:tcPr>
          <w:p w14:paraId="271D56D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98EC1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仪表数字显示累计电耗</w:t>
            </w:r>
          </w:p>
        </w:tc>
      </w:tr>
      <w:tr w:rsidR="00CA2C5F" w14:paraId="0B67827A" w14:textId="77777777">
        <w:trPr>
          <w:trHeight w:val="452"/>
        </w:trPr>
        <w:tc>
          <w:tcPr>
            <w:tcW w:w="1559" w:type="dxa"/>
            <w:shd w:val="clear" w:color="auto" w:fill="D9D9D9"/>
            <w:vAlign w:val="center"/>
          </w:tcPr>
          <w:p w14:paraId="6C229BA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06B93D0B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573E9B06" w14:textId="77777777">
        <w:tc>
          <w:tcPr>
            <w:tcW w:w="1559" w:type="dxa"/>
            <w:shd w:val="clear" w:color="auto" w:fill="D9D9D9"/>
            <w:vAlign w:val="center"/>
          </w:tcPr>
          <w:p w14:paraId="1D052DA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AB452E0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2DC4FF7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电源断开；</w:t>
            </w:r>
          </w:p>
          <w:p w14:paraId="78F4827B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 xml:space="preserve">2.未收到整车控制器HCU外发报文; </w:t>
            </w:r>
          </w:p>
        </w:tc>
      </w:tr>
      <w:tr w:rsidR="00CA2C5F" w14:paraId="3C907A76" w14:textId="77777777">
        <w:tc>
          <w:tcPr>
            <w:tcW w:w="1559" w:type="dxa"/>
            <w:shd w:val="clear" w:color="auto" w:fill="D9D9D9"/>
            <w:vAlign w:val="center"/>
          </w:tcPr>
          <w:p w14:paraId="17CE16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5836F812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29"/>
              <w:gridCol w:w="1251"/>
              <w:gridCol w:w="762"/>
              <w:gridCol w:w="609"/>
              <w:gridCol w:w="915"/>
              <w:gridCol w:w="2920"/>
            </w:tblGrid>
            <w:tr w:rsidR="00CA2C5F" w14:paraId="39E19B29" w14:textId="77777777">
              <w:tc>
                <w:tcPr>
                  <w:tcW w:w="1529" w:type="dxa"/>
                  <w:shd w:val="clear" w:color="auto" w:fill="auto"/>
                </w:tcPr>
                <w:p w14:paraId="4FD7BE4D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22AC822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4F0A5834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5AE69FA7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5" w:type="dxa"/>
                </w:tcPr>
                <w:p w14:paraId="5C879E8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9DACC6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</w:rPr>
                    <w:t>备注</w:t>
                  </w:r>
                </w:p>
              </w:tc>
            </w:tr>
            <w:tr w:rsidR="00CA2C5F" w14:paraId="786CCEC0" w14:textId="77777777">
              <w:tc>
                <w:tcPr>
                  <w:tcW w:w="1529" w:type="dxa"/>
                  <w:shd w:val="clear" w:color="auto" w:fill="auto"/>
                </w:tcPr>
                <w:p w14:paraId="1F0A4FC2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sz w:val="20"/>
                      <w:szCs w:val="20"/>
                    </w:rPr>
                    <w:t>18FFF</w:t>
                  </w:r>
                  <w:r>
                    <w:rPr>
                      <w:rFonts w:hint="eastAsia"/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51" w:type="dxa"/>
                  <w:shd w:val="clear" w:color="auto" w:fill="auto"/>
                </w:tcPr>
                <w:p w14:paraId="69A2937A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累计电耗</w:t>
                  </w:r>
                </w:p>
              </w:tc>
              <w:tc>
                <w:tcPr>
                  <w:tcW w:w="762" w:type="dxa"/>
                  <w:shd w:val="clear" w:color="auto" w:fill="auto"/>
                </w:tcPr>
                <w:p w14:paraId="1D008C89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4-7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391C15BF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32</w:t>
                  </w:r>
                </w:p>
              </w:tc>
              <w:tc>
                <w:tcPr>
                  <w:tcW w:w="915" w:type="dxa"/>
                </w:tcPr>
                <w:p w14:paraId="057B2026" w14:textId="77777777" w:rsidR="00CA2C5F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920" w:type="dxa"/>
                  <w:shd w:val="clear" w:color="auto" w:fill="auto"/>
                </w:tcPr>
                <w:p w14:paraId="5F8D0A86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增益</w:t>
                  </w:r>
                  <w:r>
                    <w:rPr>
                      <w:rFonts w:hint="eastAsia"/>
                      <w:sz w:val="20"/>
                    </w:rPr>
                    <w:t>:1kwh</w:t>
                  </w:r>
                </w:p>
                <w:p w14:paraId="40D9A3C7" w14:textId="77777777" w:rsidR="00CA2C5F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范围</w:t>
                  </w:r>
                  <w:r>
                    <w:rPr>
                      <w:rFonts w:hint="eastAsia"/>
                      <w:sz w:val="20"/>
                    </w:rPr>
                    <w:t>:-0-4294967296KWH</w:t>
                  </w:r>
                </w:p>
              </w:tc>
            </w:tr>
          </w:tbl>
          <w:p w14:paraId="01448434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BC898C" w14:textId="77777777">
        <w:tc>
          <w:tcPr>
            <w:tcW w:w="1559" w:type="dxa"/>
            <w:shd w:val="clear" w:color="auto" w:fill="D9D9D9"/>
            <w:vAlign w:val="center"/>
          </w:tcPr>
          <w:p w14:paraId="0DB6C3D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784765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28925B91" w14:textId="77777777">
        <w:tc>
          <w:tcPr>
            <w:tcW w:w="1559" w:type="dxa"/>
            <w:shd w:val="clear" w:color="auto" w:fill="D9D9D9"/>
            <w:vAlign w:val="center"/>
          </w:tcPr>
          <w:p w14:paraId="2EF5A49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B706F3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20309928" w14:textId="77777777">
        <w:tc>
          <w:tcPr>
            <w:tcW w:w="1559" w:type="dxa"/>
            <w:shd w:val="clear" w:color="auto" w:fill="D9D9D9"/>
            <w:vAlign w:val="center"/>
          </w:tcPr>
          <w:p w14:paraId="11CF818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0A7CB5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19089EB0" w14:textId="77777777">
        <w:tc>
          <w:tcPr>
            <w:tcW w:w="1559" w:type="dxa"/>
            <w:shd w:val="clear" w:color="auto" w:fill="D9D9D9"/>
            <w:vAlign w:val="center"/>
          </w:tcPr>
          <w:p w14:paraId="037051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06E4F7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7ABC7A02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平均电耗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1F7CAC09" w14:textId="77777777">
        <w:tc>
          <w:tcPr>
            <w:tcW w:w="1559" w:type="dxa"/>
            <w:shd w:val="clear" w:color="auto" w:fill="D9D9D9"/>
            <w:vAlign w:val="center"/>
          </w:tcPr>
          <w:p w14:paraId="2BA1A82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3BC725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平均电耗</w:t>
            </w:r>
            <w:proofErr w:type="spellEnd"/>
          </w:p>
        </w:tc>
      </w:tr>
      <w:tr w:rsidR="00CA2C5F" w14:paraId="1967875B" w14:textId="77777777">
        <w:tc>
          <w:tcPr>
            <w:tcW w:w="1559" w:type="dxa"/>
            <w:shd w:val="clear" w:color="auto" w:fill="D9D9D9"/>
            <w:vAlign w:val="center"/>
          </w:tcPr>
          <w:p w14:paraId="0CE0A320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0DEAB8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仪表接收整车控制器HCU发的平均电耗信号，仪表显示平均电耗。</w:t>
            </w:r>
          </w:p>
        </w:tc>
      </w:tr>
      <w:tr w:rsidR="00CA2C5F" w14:paraId="5EA1DABF" w14:textId="77777777">
        <w:tc>
          <w:tcPr>
            <w:tcW w:w="1559" w:type="dxa"/>
            <w:shd w:val="clear" w:color="auto" w:fill="D9D9D9"/>
            <w:vAlign w:val="center"/>
          </w:tcPr>
          <w:p w14:paraId="33C066B5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730ED84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B14D0E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电源接通；</w:t>
            </w:r>
          </w:p>
          <w:p w14:paraId="589EC96A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2.收到整车控制器HCU外发报文;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74CCBF13" w14:textId="77777777">
        <w:tc>
          <w:tcPr>
            <w:tcW w:w="1559" w:type="dxa"/>
            <w:shd w:val="clear" w:color="auto" w:fill="D9D9D9"/>
            <w:vAlign w:val="center"/>
          </w:tcPr>
          <w:p w14:paraId="0251B92B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43949B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仪表数字显示平均电耗</w:t>
            </w:r>
          </w:p>
        </w:tc>
      </w:tr>
      <w:tr w:rsidR="00CA2C5F" w14:paraId="70E28AAD" w14:textId="77777777">
        <w:trPr>
          <w:trHeight w:val="404"/>
        </w:trPr>
        <w:tc>
          <w:tcPr>
            <w:tcW w:w="1559" w:type="dxa"/>
            <w:shd w:val="clear" w:color="auto" w:fill="D9D9D9"/>
            <w:vAlign w:val="center"/>
          </w:tcPr>
          <w:p w14:paraId="6DCB40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2974620E" w14:textId="77777777" w:rsidR="00CA2C5F" w:rsidRDefault="00CA2C5F">
            <w:pPr>
              <w:spacing w:after="120"/>
              <w:rPr>
                <w:rFonts w:ascii="宋体" w:hAnsi="宋体"/>
                <w:sz w:val="20"/>
                <w:szCs w:val="20"/>
              </w:rPr>
            </w:pPr>
          </w:p>
        </w:tc>
      </w:tr>
      <w:tr w:rsidR="00CA2C5F" w14:paraId="38B0A139" w14:textId="77777777">
        <w:tc>
          <w:tcPr>
            <w:tcW w:w="1559" w:type="dxa"/>
            <w:shd w:val="clear" w:color="auto" w:fill="D9D9D9"/>
            <w:vAlign w:val="center"/>
          </w:tcPr>
          <w:p w14:paraId="3DEEF5A6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1352C33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918BE2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电源切开；</w:t>
            </w:r>
          </w:p>
          <w:p w14:paraId="75437A1D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2.未收到整车控制器HCU外发报文; </w:t>
            </w:r>
          </w:p>
        </w:tc>
      </w:tr>
      <w:tr w:rsidR="00CA2C5F" w14:paraId="6169242A" w14:textId="77777777">
        <w:tc>
          <w:tcPr>
            <w:tcW w:w="1559" w:type="dxa"/>
            <w:shd w:val="clear" w:color="auto" w:fill="D9D9D9"/>
            <w:vAlign w:val="center"/>
          </w:tcPr>
          <w:p w14:paraId="6B25D6C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5AC9C28" w14:textId="77777777" w:rsidR="00CA2C5F" w:rsidRPr="000C416B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</w:p>
          <w:tbl>
            <w:tblPr>
              <w:tblW w:w="79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222"/>
              <w:gridCol w:w="763"/>
              <w:gridCol w:w="609"/>
              <w:gridCol w:w="917"/>
              <w:gridCol w:w="3071"/>
            </w:tblGrid>
            <w:tr w:rsidR="000C416B" w:rsidRPr="000C416B" w14:paraId="66BFFB0A" w14:textId="77777777">
              <w:tc>
                <w:tcPr>
                  <w:tcW w:w="1404" w:type="dxa"/>
                  <w:shd w:val="clear" w:color="auto" w:fill="auto"/>
                </w:tcPr>
                <w:p w14:paraId="69EF6FB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219CA5E1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19474A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074B917F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917" w:type="dxa"/>
                </w:tcPr>
                <w:p w14:paraId="7919676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EA122C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</w:rPr>
                    <w:t>备注</w:t>
                  </w:r>
                </w:p>
              </w:tc>
            </w:tr>
            <w:tr w:rsidR="000C416B" w:rsidRPr="000C416B" w14:paraId="72C52286" w14:textId="77777777">
              <w:tc>
                <w:tcPr>
                  <w:tcW w:w="1404" w:type="dxa"/>
                  <w:shd w:val="clear" w:color="auto" w:fill="auto"/>
                </w:tcPr>
                <w:p w14:paraId="6E0EAB29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sz w:val="20"/>
                      <w:szCs w:val="20"/>
                    </w:rPr>
                    <w:t>18FFF</w:t>
                  </w:r>
                  <w:r w:rsidRPr="000C416B">
                    <w:rPr>
                      <w:rFonts w:hint="eastAsia"/>
                      <w:sz w:val="20"/>
                      <w:szCs w:val="20"/>
                    </w:rPr>
                    <w:t>6</w:t>
                  </w:r>
                  <w:r w:rsidRPr="000C416B"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222" w:type="dxa"/>
                  <w:shd w:val="clear" w:color="auto" w:fill="auto"/>
                </w:tcPr>
                <w:p w14:paraId="43C93FC0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平均电耗</w:t>
                  </w:r>
                </w:p>
              </w:tc>
              <w:tc>
                <w:tcPr>
                  <w:tcW w:w="763" w:type="dxa"/>
                  <w:shd w:val="clear" w:color="auto" w:fill="auto"/>
                </w:tcPr>
                <w:p w14:paraId="1A9F8C55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609" w:type="dxa"/>
                  <w:shd w:val="clear" w:color="auto" w:fill="auto"/>
                </w:tcPr>
                <w:p w14:paraId="75D75BB6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1-8</w:t>
                  </w:r>
                </w:p>
              </w:tc>
              <w:tc>
                <w:tcPr>
                  <w:tcW w:w="917" w:type="dxa"/>
                </w:tcPr>
                <w:p w14:paraId="61E65638" w14:textId="77777777" w:rsidR="00CA2C5F" w:rsidRPr="000C416B" w:rsidRDefault="00B42207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3071" w:type="dxa"/>
                  <w:shd w:val="clear" w:color="auto" w:fill="auto"/>
                </w:tcPr>
                <w:p w14:paraId="5C867AFC" w14:textId="5511EC14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增益</w:t>
                  </w:r>
                  <w:r w:rsidRPr="000C416B">
                    <w:rPr>
                      <w:rFonts w:hint="eastAsia"/>
                      <w:sz w:val="20"/>
                    </w:rPr>
                    <w:t>: 2kwh</w:t>
                  </w:r>
                </w:p>
                <w:p w14:paraId="2E28EAD1" w14:textId="77777777" w:rsidR="00CA2C5F" w:rsidRPr="000C416B" w:rsidRDefault="00B42207">
                  <w:pPr>
                    <w:pStyle w:val="HR"/>
                    <w:ind w:firstLineChars="0" w:firstLine="0"/>
                    <w:rPr>
                      <w:sz w:val="20"/>
                    </w:rPr>
                  </w:pPr>
                  <w:r w:rsidRPr="000C416B">
                    <w:rPr>
                      <w:rFonts w:hint="eastAsia"/>
                      <w:sz w:val="20"/>
                    </w:rPr>
                    <w:t>范围</w:t>
                  </w:r>
                  <w:r w:rsidRPr="000C416B">
                    <w:rPr>
                      <w:rFonts w:hint="eastAsia"/>
                      <w:sz w:val="20"/>
                    </w:rPr>
                    <w:t>:0-256KWH</w:t>
                  </w:r>
                </w:p>
              </w:tc>
            </w:tr>
          </w:tbl>
          <w:p w14:paraId="0FCA5D47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ED00F7D" w14:textId="77777777">
        <w:tc>
          <w:tcPr>
            <w:tcW w:w="1559" w:type="dxa"/>
            <w:shd w:val="clear" w:color="auto" w:fill="D9D9D9"/>
            <w:vAlign w:val="center"/>
          </w:tcPr>
          <w:p w14:paraId="199D420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0FA565D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  <w:tr w:rsidR="00CA2C5F" w14:paraId="595F472A" w14:textId="77777777">
        <w:tc>
          <w:tcPr>
            <w:tcW w:w="1559" w:type="dxa"/>
            <w:shd w:val="clear" w:color="auto" w:fill="D9D9D9"/>
            <w:vAlign w:val="center"/>
          </w:tcPr>
          <w:p w14:paraId="6EEF293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80D1804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6C91377E" w14:textId="77777777">
        <w:tc>
          <w:tcPr>
            <w:tcW w:w="1559" w:type="dxa"/>
            <w:shd w:val="clear" w:color="auto" w:fill="D9D9D9"/>
            <w:vAlign w:val="center"/>
          </w:tcPr>
          <w:p w14:paraId="3739FDC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6CAC916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56C4BE6" w14:textId="77777777">
        <w:tc>
          <w:tcPr>
            <w:tcW w:w="1559" w:type="dxa"/>
            <w:shd w:val="clear" w:color="auto" w:fill="D9D9D9"/>
            <w:vAlign w:val="center"/>
          </w:tcPr>
          <w:p w14:paraId="1A0AC93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AD556B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无</w:t>
            </w:r>
          </w:p>
        </w:tc>
      </w:tr>
    </w:tbl>
    <w:p w14:paraId="36A890D8" w14:textId="77777777" w:rsidR="00CA2C5F" w:rsidRDefault="00B42207">
      <w:pPr>
        <w:pStyle w:val="3"/>
        <w:rPr>
          <w:lang w:eastAsia="zh-CN"/>
        </w:rPr>
      </w:pPr>
      <w:proofErr w:type="spellStart"/>
      <w:r>
        <w:rPr>
          <w:rFonts w:hint="eastAsia"/>
        </w:rPr>
        <w:t>驱动功率限制</w:t>
      </w:r>
      <w:proofErr w:type="spellEnd"/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8222"/>
      </w:tblGrid>
      <w:tr w:rsidR="00CA2C5F" w14:paraId="6B4FD6DD" w14:textId="77777777">
        <w:tc>
          <w:tcPr>
            <w:tcW w:w="1559" w:type="dxa"/>
            <w:shd w:val="clear" w:color="auto" w:fill="D9D9D9"/>
            <w:vAlign w:val="center"/>
          </w:tcPr>
          <w:p w14:paraId="7BC98395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222" w:type="dxa"/>
            <w:shd w:val="clear" w:color="auto" w:fill="D9D9D9"/>
            <w:vAlign w:val="center"/>
          </w:tcPr>
          <w:p w14:paraId="7CC9F884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驱动功率限制</w:t>
            </w:r>
            <w:proofErr w:type="spellEnd"/>
          </w:p>
        </w:tc>
      </w:tr>
      <w:tr w:rsidR="00CA2C5F" w14:paraId="4C264D13" w14:textId="77777777">
        <w:tc>
          <w:tcPr>
            <w:tcW w:w="1559" w:type="dxa"/>
            <w:shd w:val="clear" w:color="auto" w:fill="D9D9D9"/>
            <w:vAlign w:val="center"/>
          </w:tcPr>
          <w:p w14:paraId="70F2C050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BC8A9C9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仪表接收HCU整车控制器发的总线信号，点亮驱动功率限值指示灯。</w:t>
            </w:r>
          </w:p>
        </w:tc>
      </w:tr>
      <w:tr w:rsidR="00CA2C5F" w14:paraId="601B3D62" w14:textId="77777777">
        <w:tc>
          <w:tcPr>
            <w:tcW w:w="1559" w:type="dxa"/>
            <w:shd w:val="clear" w:color="auto" w:fill="D9D9D9"/>
            <w:vAlign w:val="center"/>
          </w:tcPr>
          <w:p w14:paraId="7467AF8F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8C70319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5CEC38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830E086" w14:textId="77777777" w:rsidR="00CA2C5F" w:rsidRDefault="00B42207">
            <w:pPr>
              <w:spacing w:after="0" w:line="240" w:lineRule="auto"/>
              <w:rPr>
                <w:color w:val="FF000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.收到整车控制器HUC外发报文;</w:t>
            </w:r>
          </w:p>
          <w:tbl>
            <w:tblPr>
              <w:tblW w:w="79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48"/>
              <w:gridCol w:w="1831"/>
              <w:gridCol w:w="928"/>
              <w:gridCol w:w="728"/>
              <w:gridCol w:w="848"/>
              <w:gridCol w:w="2013"/>
            </w:tblGrid>
            <w:tr w:rsidR="00CA2C5F" w14:paraId="359896C0" w14:textId="77777777">
              <w:tc>
                <w:tcPr>
                  <w:tcW w:w="1648" w:type="dxa"/>
                  <w:shd w:val="clear" w:color="auto" w:fill="auto"/>
                </w:tcPr>
                <w:p w14:paraId="4622488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2C452056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内容</w:t>
                  </w:r>
                  <w:proofErr w:type="spellEnd"/>
                </w:p>
              </w:tc>
              <w:tc>
                <w:tcPr>
                  <w:tcW w:w="928" w:type="dxa"/>
                  <w:shd w:val="clear" w:color="auto" w:fill="auto"/>
                </w:tcPr>
                <w:p w14:paraId="72F64D0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字节</w:t>
                  </w:r>
                  <w:proofErr w:type="spellEnd"/>
                </w:p>
              </w:tc>
              <w:tc>
                <w:tcPr>
                  <w:tcW w:w="728" w:type="dxa"/>
                  <w:shd w:val="clear" w:color="auto" w:fill="auto"/>
                </w:tcPr>
                <w:p w14:paraId="6DF69BF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位</w:t>
                  </w:r>
                </w:p>
              </w:tc>
              <w:tc>
                <w:tcPr>
                  <w:tcW w:w="848" w:type="dxa"/>
                </w:tcPr>
                <w:p w14:paraId="28CA9EC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周期</w:t>
                  </w:r>
                  <w:proofErr w:type="spellEnd"/>
                </w:p>
              </w:tc>
              <w:tc>
                <w:tcPr>
                  <w:tcW w:w="2013" w:type="dxa"/>
                  <w:shd w:val="clear" w:color="auto" w:fill="auto"/>
                </w:tcPr>
                <w:p w14:paraId="003969B3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/>
                      <w:sz w:val="20"/>
                      <w:szCs w:val="20"/>
                    </w:rPr>
                    <w:t>备注</w:t>
                  </w:r>
                  <w:proofErr w:type="spellEnd"/>
                </w:p>
              </w:tc>
            </w:tr>
            <w:tr w:rsidR="00CA2C5F" w14:paraId="0BB73851" w14:textId="77777777">
              <w:tc>
                <w:tcPr>
                  <w:tcW w:w="1648" w:type="dxa"/>
                  <w:shd w:val="clear" w:color="auto" w:fill="auto"/>
                </w:tcPr>
                <w:p w14:paraId="39DC095C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</w:rPr>
                    <w:t>18FFF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="宋体" w:hAnsi="宋体" w:cs="Arial"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831" w:type="dxa"/>
                  <w:shd w:val="clear" w:color="auto" w:fill="auto"/>
                </w:tcPr>
                <w:p w14:paraId="495FECD5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驱动功率限</w:t>
                  </w:r>
                  <w:proofErr w:type="spellEnd"/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制</w:t>
                  </w:r>
                </w:p>
              </w:tc>
              <w:tc>
                <w:tcPr>
                  <w:tcW w:w="928" w:type="dxa"/>
                  <w:shd w:val="clear" w:color="auto" w:fill="auto"/>
                </w:tcPr>
                <w:p w14:paraId="000D7C21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28" w:type="dxa"/>
                  <w:shd w:val="clear" w:color="auto" w:fill="auto"/>
                </w:tcPr>
                <w:p w14:paraId="205F9BD0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3-4</w:t>
                  </w:r>
                </w:p>
              </w:tc>
              <w:tc>
                <w:tcPr>
                  <w:tcW w:w="848" w:type="dxa"/>
                </w:tcPr>
                <w:p w14:paraId="0EE93948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2013" w:type="dxa"/>
                  <w:shd w:val="clear" w:color="auto" w:fill="auto"/>
                </w:tcPr>
                <w:p w14:paraId="2447418B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0：无限制</w:t>
                  </w:r>
                </w:p>
                <w:p w14:paraId="5CAA48C9" w14:textId="77777777" w:rsidR="00CA2C5F" w:rsidRDefault="00B42207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1：有限制（点灯）</w:t>
                  </w:r>
                </w:p>
              </w:tc>
            </w:tr>
          </w:tbl>
          <w:p w14:paraId="0EF8211E" w14:textId="77777777" w:rsidR="00CA2C5F" w:rsidRDefault="00CA2C5F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</w:p>
        </w:tc>
      </w:tr>
      <w:tr w:rsidR="00CA2C5F" w14:paraId="6896BE64" w14:textId="77777777">
        <w:tc>
          <w:tcPr>
            <w:tcW w:w="1559" w:type="dxa"/>
            <w:shd w:val="clear" w:color="auto" w:fill="D9D9D9"/>
            <w:vAlign w:val="center"/>
          </w:tcPr>
          <w:p w14:paraId="100ECF5E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2335F8C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219ED5E3" w14:textId="77777777">
        <w:trPr>
          <w:trHeight w:val="1236"/>
        </w:trPr>
        <w:tc>
          <w:tcPr>
            <w:tcW w:w="1559" w:type="dxa"/>
            <w:shd w:val="clear" w:color="auto" w:fill="D9D9D9"/>
            <w:vAlign w:val="center"/>
          </w:tcPr>
          <w:p w14:paraId="7A12EE12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222" w:type="dxa"/>
            <w:shd w:val="clear" w:color="auto" w:fill="auto"/>
            <w:vAlign w:val="center"/>
          </w:tcPr>
          <w:p w14:paraId="43443062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2A010595" w14:textId="77777777" w:rsidR="00CA2C5F" w:rsidRDefault="00B42207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4B9158F2" wp14:editId="220E081E">
                  <wp:extent cx="307340" cy="272415"/>
                  <wp:effectExtent l="0" t="0" r="0" b="0"/>
                  <wp:docPr id="21" name="图片 21" descr="C:\Users\ADMINI~1\AppData\Local\Temp\158367723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C:\Users\ADMINI~1\AppData\Local\Temp\158367723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0" b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50" cy="282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3FE0C7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CA2C5F" w14:paraId="6A69F037" w14:textId="77777777">
        <w:tc>
          <w:tcPr>
            <w:tcW w:w="1559" w:type="dxa"/>
            <w:shd w:val="clear" w:color="auto" w:fill="D9D9D9"/>
            <w:vAlign w:val="center"/>
          </w:tcPr>
          <w:p w14:paraId="658023A7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7FE4B4BA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3F63577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76DCD4E" w14:textId="77777777" w:rsidR="00CA2C5F" w:rsidRDefault="00B42207">
            <w:pPr>
              <w:spacing w:after="0" w:line="240" w:lineRule="auto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仪表未收到驱动功率限值</w:t>
            </w:r>
          </w:p>
        </w:tc>
      </w:tr>
      <w:tr w:rsidR="00CA2C5F" w14:paraId="3466302E" w14:textId="77777777">
        <w:tc>
          <w:tcPr>
            <w:tcW w:w="1559" w:type="dxa"/>
            <w:shd w:val="clear" w:color="auto" w:fill="D9D9D9"/>
            <w:vAlign w:val="center"/>
          </w:tcPr>
          <w:p w14:paraId="7D3167BC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6B659DDE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FE76A73" w14:textId="77777777">
        <w:tc>
          <w:tcPr>
            <w:tcW w:w="1559" w:type="dxa"/>
            <w:shd w:val="clear" w:color="auto" w:fill="D9D9D9"/>
            <w:vAlign w:val="center"/>
          </w:tcPr>
          <w:p w14:paraId="4F53292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45EB235" w14:textId="77777777" w:rsidR="00CA2C5F" w:rsidRDefault="00CA2C5F">
            <w:pPr>
              <w:spacing w:after="0" w:line="240" w:lineRule="auto"/>
              <w:ind w:firstLine="40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7A0C859" w14:textId="77777777">
        <w:tc>
          <w:tcPr>
            <w:tcW w:w="1559" w:type="dxa"/>
            <w:shd w:val="clear" w:color="auto" w:fill="D9D9D9"/>
            <w:vAlign w:val="center"/>
          </w:tcPr>
          <w:p w14:paraId="6BEBBDC1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4DDB783E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ON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档电</w:t>
            </w:r>
            <w:proofErr w:type="spellEnd"/>
          </w:p>
        </w:tc>
      </w:tr>
      <w:tr w:rsidR="00CA2C5F" w14:paraId="007D7E95" w14:textId="77777777">
        <w:tc>
          <w:tcPr>
            <w:tcW w:w="1559" w:type="dxa"/>
            <w:shd w:val="clear" w:color="auto" w:fill="D9D9D9"/>
            <w:vAlign w:val="center"/>
          </w:tcPr>
          <w:p w14:paraId="6E32F8C3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47E498D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GB/T4094.2-2017</w:t>
            </w:r>
          </w:p>
          <w:p w14:paraId="6BD871AC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GB/T19836-2019</w:t>
            </w:r>
          </w:p>
          <w:p w14:paraId="698DD050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电动汽车驱动系统功率限制或降低时， 车辆仪表指示或显示要求应符合 ＧＢ／Ｔ１８３８４．２—２０１５ 中４．３．１ 的相关要求。</w:t>
            </w:r>
          </w:p>
        </w:tc>
      </w:tr>
      <w:tr w:rsidR="00CA2C5F" w14:paraId="079CC1A7" w14:textId="77777777">
        <w:tc>
          <w:tcPr>
            <w:tcW w:w="1559" w:type="dxa"/>
            <w:shd w:val="clear" w:color="auto" w:fill="D9D9D9"/>
            <w:vAlign w:val="center"/>
          </w:tcPr>
          <w:p w14:paraId="696DD4B8" w14:textId="77777777" w:rsidR="00CA2C5F" w:rsidRDefault="00B42207">
            <w:pPr>
              <w:spacing w:after="0" w:line="240" w:lineRule="auto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8222" w:type="dxa"/>
            <w:shd w:val="clear" w:color="auto" w:fill="auto"/>
            <w:vAlign w:val="center"/>
          </w:tcPr>
          <w:p w14:paraId="358698B2" w14:textId="77777777" w:rsidR="00CA2C5F" w:rsidRDefault="00B42207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标志中的圆圈可省略</w:t>
            </w:r>
            <w:proofErr w:type="spellEnd"/>
          </w:p>
        </w:tc>
      </w:tr>
    </w:tbl>
    <w:p w14:paraId="23BDE71B" w14:textId="3307C900" w:rsidR="00CA2C5F" w:rsidRDefault="000C416B">
      <w:pPr>
        <w:pStyle w:val="3"/>
        <w:rPr>
          <w:lang w:eastAsia="zh-CN"/>
        </w:rPr>
      </w:pPr>
      <w:r>
        <w:rPr>
          <w:rFonts w:hint="eastAsia"/>
          <w:lang w:eastAsia="zh-CN"/>
        </w:rPr>
        <w:t>停车充电</w:t>
      </w:r>
      <w:r w:rsidR="00B42207">
        <w:rPr>
          <w:rFonts w:hint="eastAsia"/>
          <w:lang w:eastAsia="zh-CN"/>
        </w:rPr>
        <w:t>显示</w:t>
      </w:r>
    </w:p>
    <w:tbl>
      <w:tblPr>
        <w:tblW w:w="9482" w:type="dxa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8142"/>
      </w:tblGrid>
      <w:tr w:rsidR="00CA2C5F" w14:paraId="26F51284" w14:textId="77777777">
        <w:trPr>
          <w:trHeight w:val="611"/>
          <w:jc w:val="center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4757BC9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142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E9E4A4" w14:textId="34BA2358" w:rsidR="00CA2C5F" w:rsidRDefault="000C416B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停车充电</w:t>
            </w:r>
            <w:r w:rsidR="00B42207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12A7FBC3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2D40881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6F95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在停车充电时，仪表显示相关信息及出现故障提醒。</w:t>
            </w:r>
          </w:p>
        </w:tc>
      </w:tr>
      <w:tr w:rsidR="00CA2C5F" w14:paraId="7D844346" w14:textId="77777777">
        <w:trPr>
          <w:trHeight w:val="834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1721F1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E7DA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06C67B02" w14:textId="77777777" w:rsidR="00CA2C5F" w:rsidRDefault="00B42207">
            <w:pPr>
              <w:rPr>
                <w:sz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1.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</w:t>
            </w:r>
          </w:p>
          <w:p w14:paraId="0769B653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 xml:space="preserve">2. </w:t>
            </w:r>
            <w:proofErr w:type="spellStart"/>
            <w:r>
              <w:rPr>
                <w:rFonts w:hint="eastAsia"/>
                <w:sz w:val="20"/>
              </w:rPr>
              <w:t>收到</w:t>
            </w:r>
            <w:proofErr w:type="spellEnd"/>
            <w:r>
              <w:rPr>
                <w:rFonts w:hint="eastAsia"/>
                <w:sz w:val="20"/>
              </w:rPr>
              <w:t>BMS</w:t>
            </w:r>
            <w:proofErr w:type="spellStart"/>
            <w:r>
              <w:rPr>
                <w:rFonts w:hint="eastAsia"/>
                <w:sz w:val="20"/>
              </w:rPr>
              <w:t>发的报文</w:t>
            </w:r>
            <w:proofErr w:type="spellEnd"/>
            <w:r>
              <w:rPr>
                <w:rFonts w:hint="eastAsia"/>
                <w:sz w:val="20"/>
              </w:rPr>
              <w:t xml:space="preserve">0CFFEAF4  byte1 bit6~7 </w:t>
            </w:r>
            <w:r>
              <w:rPr>
                <w:rFonts w:hint="eastAsia"/>
                <w:sz w:val="20"/>
              </w:rPr>
              <w:t>是</w:t>
            </w:r>
            <w:r>
              <w:rPr>
                <w:rFonts w:hint="eastAsia"/>
                <w:sz w:val="20"/>
              </w:rPr>
              <w:t>10</w:t>
            </w:r>
            <w:proofErr w:type="spellStart"/>
            <w:r>
              <w:rPr>
                <w:rFonts w:hint="eastAsia"/>
                <w:sz w:val="20"/>
              </w:rPr>
              <w:t>时唤醒仪表</w:t>
            </w:r>
            <w:proofErr w:type="spellEnd"/>
          </w:p>
        </w:tc>
      </w:tr>
      <w:tr w:rsidR="00CA2C5F" w14:paraId="76CC280B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15CC5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HMI1</w:t>
            </w:r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4C0AE2" w14:textId="1E1BDDFE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仪表显示停车充电界面如下：</w:t>
            </w:r>
            <w:r w:rsidR="000C416B">
              <w:rPr>
                <w:rFonts w:hint="eastAsia"/>
                <w:sz w:val="20"/>
                <w:lang w:eastAsia="zh-CN"/>
              </w:rPr>
              <w:t>（界面请车身设计）</w:t>
            </w:r>
          </w:p>
          <w:p w14:paraId="094A3036" w14:textId="77777777" w:rsidR="00CA2C5F" w:rsidRDefault="00B42207">
            <w:r>
              <w:rPr>
                <w:noProof/>
                <w:lang w:val="en-US" w:eastAsia="zh-CN"/>
              </w:rPr>
              <w:drawing>
                <wp:inline distT="0" distB="0" distL="0" distR="0" wp14:anchorId="0F5A3653" wp14:editId="12E2D650">
                  <wp:extent cx="2500630" cy="1447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2C4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报文为未充电时，仪表充电界面“剩余充电时间”处显示“未充电”；</w:t>
            </w:r>
          </w:p>
          <w:p w14:paraId="6636B2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报文为停车充电时，且能收到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剩余充电时间且剩余充电时间不为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，则仪表显示剩余充电时间，如上图所示。当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报文为停车充电时，且未收到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剩余充电时间或剩余充电时间为</w:t>
            </w:r>
            <w:r>
              <w:rPr>
                <w:rFonts w:hint="eastAsia"/>
                <w:sz w:val="20"/>
                <w:lang w:eastAsia="zh-CN"/>
              </w:rPr>
              <w:t>FFFF</w:t>
            </w:r>
            <w:r>
              <w:rPr>
                <w:rFonts w:hint="eastAsia"/>
                <w:sz w:val="20"/>
                <w:lang w:eastAsia="zh-CN"/>
              </w:rPr>
              <w:t>，仪表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“剩余充电时间：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小时</w:t>
            </w:r>
            <w:r>
              <w:rPr>
                <w:rFonts w:hint="eastAsia"/>
                <w:sz w:val="20"/>
                <w:lang w:eastAsia="zh-CN"/>
              </w:rPr>
              <w:t>XX</w:t>
            </w:r>
            <w:r>
              <w:rPr>
                <w:rFonts w:hint="eastAsia"/>
                <w:sz w:val="20"/>
                <w:lang w:eastAsia="zh-CN"/>
              </w:rPr>
              <w:t>分”都不显示。</w:t>
            </w:r>
          </w:p>
          <w:p w14:paraId="5B7DC45D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</w:t>
            </w:r>
            <w:r>
              <w:rPr>
                <w:rFonts w:hint="eastAsia"/>
                <w:sz w:val="20"/>
                <w:lang w:eastAsia="zh-CN"/>
              </w:rPr>
              <w:t>BMS</w:t>
            </w:r>
            <w:r>
              <w:rPr>
                <w:rFonts w:hint="eastAsia"/>
                <w:sz w:val="20"/>
                <w:lang w:eastAsia="zh-CN"/>
              </w:rPr>
              <w:t>报文为充电完成时，仪表充电界面“剩余充电时间”处显示“充电完成”</w:t>
            </w:r>
          </w:p>
          <w:p w14:paraId="02E31AED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5D8CA23B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在充电界面时，出现故障按以下规则显示：</w:t>
            </w:r>
          </w:p>
          <w:p w14:paraId="77388ABF" w14:textId="77777777" w:rsidR="00CA2C5F" w:rsidRDefault="00B42207">
            <w:pPr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lastRenderedPageBreak/>
              <w:t>在充电过程中，若电池组充电状态信号为“停车充电”状态，此时收到电池管理系统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故障时，仪表界面不跳转，显示正常充电界面；若电池组充电状态信号为非“停车充电”状态，且收到电池管理系统</w:t>
            </w:r>
            <w:r>
              <w:rPr>
                <w:rFonts w:hint="eastAsia"/>
                <w:sz w:val="20"/>
                <w:lang w:eastAsia="zh-CN"/>
              </w:rPr>
              <w:t>DM1</w:t>
            </w:r>
            <w:r>
              <w:rPr>
                <w:rFonts w:hint="eastAsia"/>
                <w:sz w:val="20"/>
                <w:lang w:eastAsia="zh-CN"/>
              </w:rPr>
              <w:t>故障时，此时跳至充电故障界面（该点灯的点灯，该报警的报警）。</w:t>
            </w:r>
            <w:proofErr w:type="spellStart"/>
            <w:r>
              <w:rPr>
                <w:rFonts w:hint="eastAsia"/>
                <w:sz w:val="20"/>
              </w:rPr>
              <w:t>如出现多个故障时，则故障进行滚动显示</w:t>
            </w:r>
            <w:proofErr w:type="spellEnd"/>
            <w:r>
              <w:rPr>
                <w:rFonts w:hint="eastAsia"/>
                <w:sz w:val="20"/>
              </w:rPr>
              <w:t>。</w:t>
            </w:r>
          </w:p>
          <w:p w14:paraId="4F2FC602" w14:textId="77777777" w:rsidR="00CA2C5F" w:rsidRDefault="00B4220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  <w:lang w:val="en-US" w:eastAsia="zh-CN"/>
              </w:rPr>
              <w:drawing>
                <wp:inline distT="0" distB="0" distL="0" distR="0" wp14:anchorId="23446B78" wp14:editId="12DB9B1C">
                  <wp:extent cx="2909570" cy="1690370"/>
                  <wp:effectExtent l="0" t="0" r="0" b="0"/>
                  <wp:docPr id="24" name="图片 24" descr="微信截图_20201218154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微信截图_20201218154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5F" w14:paraId="31451EE5" w14:textId="77777777">
        <w:trPr>
          <w:trHeight w:val="522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292EB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F24B7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未收到BMS的信号报文</w:t>
            </w:r>
          </w:p>
        </w:tc>
      </w:tr>
      <w:tr w:rsidR="00CA2C5F" w14:paraId="26FBE147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3BEFFF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tbl>
            <w:tblPr>
              <w:tblW w:w="79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1837"/>
              <w:gridCol w:w="661"/>
              <w:gridCol w:w="656"/>
              <w:gridCol w:w="860"/>
              <w:gridCol w:w="2600"/>
            </w:tblGrid>
            <w:tr w:rsidR="00CA2C5F" w14:paraId="50E80898" w14:textId="77777777">
              <w:tc>
                <w:tcPr>
                  <w:tcW w:w="1302" w:type="dxa"/>
                  <w:shd w:val="clear" w:color="auto" w:fill="auto"/>
                </w:tcPr>
                <w:p w14:paraId="116DCF11" w14:textId="77777777" w:rsidR="00CA2C5F" w:rsidRDefault="00B42207">
                  <w:pPr>
                    <w:ind w:firstLine="400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3CAD851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内容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7D76286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字节</w:t>
                  </w:r>
                  <w:proofErr w:type="spellEnd"/>
                </w:p>
              </w:tc>
              <w:tc>
                <w:tcPr>
                  <w:tcW w:w="656" w:type="dxa"/>
                  <w:shd w:val="clear" w:color="auto" w:fill="auto"/>
                </w:tcPr>
                <w:p w14:paraId="4CEB9E1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860" w:type="dxa"/>
                </w:tcPr>
                <w:p w14:paraId="061D02BF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周期</w:t>
                  </w:r>
                  <w:proofErr w:type="spellEnd"/>
                </w:p>
              </w:tc>
              <w:tc>
                <w:tcPr>
                  <w:tcW w:w="2600" w:type="dxa"/>
                  <w:shd w:val="clear" w:color="auto" w:fill="auto"/>
                </w:tcPr>
                <w:p w14:paraId="21FF0ED0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备注</w:t>
                  </w:r>
                  <w:proofErr w:type="spellEnd"/>
                </w:p>
              </w:tc>
            </w:tr>
            <w:tr w:rsidR="00CA2C5F" w14:paraId="044F91B1" w14:textId="77777777">
              <w:trPr>
                <w:trHeight w:val="663"/>
              </w:trPr>
              <w:tc>
                <w:tcPr>
                  <w:tcW w:w="1302" w:type="dxa"/>
                  <w:shd w:val="clear" w:color="auto" w:fill="auto"/>
                </w:tcPr>
                <w:p w14:paraId="11369D88" w14:textId="77777777" w:rsidR="00CA2C5F" w:rsidRDefault="00B42207">
                  <w:r>
                    <w:t>0x0CFFEAF4</w:t>
                  </w:r>
                </w:p>
                <w:p w14:paraId="709E908C" w14:textId="13F743B5" w:rsidR="00AF7E86" w:rsidRDefault="00AF7E86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PCAN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0E1C4931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</w:rPr>
                    <w:t>电池组工作状态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6E3099D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98BB4E9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cr/>
                  </w:r>
                  <w:r>
                    <w:rPr>
                      <w:rFonts w:hint="eastAsia"/>
                      <w:sz w:val="20"/>
                    </w:rPr>
                    <w:t>6</w:t>
                  </w:r>
                </w:p>
              </w:tc>
              <w:tc>
                <w:tcPr>
                  <w:tcW w:w="860" w:type="dxa"/>
                </w:tcPr>
                <w:p w14:paraId="5FA831C6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20ms</w:t>
                  </w:r>
                </w:p>
              </w:tc>
              <w:tc>
                <w:tcPr>
                  <w:tcW w:w="2600" w:type="dxa"/>
                  <w:shd w:val="clear" w:color="auto" w:fill="auto"/>
                  <w:vAlign w:val="center"/>
                </w:tcPr>
                <w:p w14:paraId="528A5EA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高压未启动</w:t>
                  </w:r>
                </w:p>
                <w:p w14:paraId="215F2CAD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01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高压输出</w:t>
                  </w:r>
                </w:p>
                <w:p w14:paraId="5B41BF2A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10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充电枪插入</w:t>
                  </w:r>
                  <w:r>
                    <w:rPr>
                      <w:sz w:val="20"/>
                      <w:lang w:eastAsia="zh-CN"/>
                    </w:rPr>
                    <w:t xml:space="preserve"> </w:t>
                  </w:r>
                </w:p>
              </w:tc>
            </w:tr>
            <w:tr w:rsidR="00CA2C5F" w14:paraId="6360189D" w14:textId="77777777">
              <w:tc>
                <w:tcPr>
                  <w:tcW w:w="1302" w:type="dxa"/>
                  <w:shd w:val="clear" w:color="auto" w:fill="auto"/>
                </w:tcPr>
                <w:p w14:paraId="7B94E832" w14:textId="7DA8B383" w:rsidR="00CA2C5F" w:rsidRDefault="00B42207">
                  <w:r>
                    <w:t>0x18FFF2F4</w:t>
                  </w:r>
                  <w:r w:rsidR="00AF7E86">
                    <w:rPr>
                      <w:rFonts w:hint="eastAsia"/>
                      <w:lang w:eastAsia="zh-CN"/>
                    </w:rPr>
                    <w:t>（</w:t>
                  </w:r>
                  <w:r w:rsidR="00AF7E86">
                    <w:rPr>
                      <w:rFonts w:hint="eastAsia"/>
                      <w:lang w:eastAsia="zh-CN"/>
                    </w:rPr>
                    <w:t>PCAN</w:t>
                  </w:r>
                  <w:r w:rsidR="00AF7E86"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1A9CCF83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电池组充电状态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0CD1861F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D130935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8</w:t>
                  </w:r>
                </w:p>
              </w:tc>
              <w:tc>
                <w:tcPr>
                  <w:tcW w:w="860" w:type="dxa"/>
                </w:tcPr>
                <w:p w14:paraId="3E552E11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64D506A9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0001-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停车充电</w:t>
                  </w:r>
                </w:p>
                <w:p w14:paraId="5B6D5BFB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预留</w:t>
                  </w:r>
                </w:p>
                <w:p w14:paraId="0D6E9D2E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0011-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未充电</w:t>
                  </w:r>
                </w:p>
                <w:p w14:paraId="67909DE3" w14:textId="77777777" w:rsidR="00CA2C5F" w:rsidRDefault="00B42207">
                  <w:pPr>
                    <w:rPr>
                      <w:sz w:val="20"/>
                      <w:lang w:eastAsia="zh-CN"/>
                    </w:rPr>
                  </w:pPr>
                  <w:r>
                    <w:rPr>
                      <w:rFonts w:hint="eastAsia"/>
                      <w:sz w:val="20"/>
                      <w:lang w:eastAsia="zh-CN"/>
                    </w:rPr>
                    <w:t>0000 0100-</w:t>
                  </w:r>
                  <w:r>
                    <w:rPr>
                      <w:rFonts w:hint="eastAsia"/>
                      <w:sz w:val="20"/>
                      <w:lang w:eastAsia="zh-CN"/>
                    </w:rPr>
                    <w:t>充电完成</w:t>
                  </w:r>
                </w:p>
                <w:p w14:paraId="320605CD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1110-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异常</w:t>
                  </w:r>
                  <w:proofErr w:type="spellEnd"/>
                </w:p>
                <w:p w14:paraId="2C195860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1111 1111-</w:t>
                  </w:r>
                  <w:proofErr w:type="spellStart"/>
                  <w:r>
                    <w:rPr>
                      <w:rFonts w:hint="eastAsia"/>
                      <w:sz w:val="20"/>
                    </w:rPr>
                    <w:t>无效</w:t>
                  </w:r>
                  <w:proofErr w:type="spellEnd"/>
                </w:p>
              </w:tc>
            </w:tr>
            <w:tr w:rsidR="00CA2C5F" w14:paraId="775D3B37" w14:textId="77777777">
              <w:tc>
                <w:tcPr>
                  <w:tcW w:w="1302" w:type="dxa"/>
                  <w:shd w:val="clear" w:color="auto" w:fill="auto"/>
                </w:tcPr>
                <w:p w14:paraId="789D32A5" w14:textId="02D1BEB6" w:rsidR="00CA2C5F" w:rsidRDefault="00AF7E86">
                  <w:r>
                    <w:rPr>
                      <w:rFonts w:hint="eastAsia"/>
                      <w:lang w:eastAsia="zh-CN"/>
                    </w:rPr>
                    <w:t>0x</w:t>
                  </w:r>
                  <w:r w:rsidR="00B42207">
                    <w:t>18FFF731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hint="eastAsia"/>
                      <w:lang w:eastAsia="zh-CN"/>
                    </w:rPr>
                    <w:t>BCAN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</w:tc>
              <w:tc>
                <w:tcPr>
                  <w:tcW w:w="1837" w:type="dxa"/>
                  <w:shd w:val="clear" w:color="auto" w:fill="auto"/>
                </w:tcPr>
                <w:p w14:paraId="41ACEE8F" w14:textId="77777777" w:rsidR="00CA2C5F" w:rsidRDefault="00B42207">
                  <w:proofErr w:type="spellStart"/>
                  <w:r>
                    <w:rPr>
                      <w:rFonts w:hint="eastAsia"/>
                    </w:rPr>
                    <w:t>剩余充电时间</w:t>
                  </w:r>
                  <w:proofErr w:type="spellEnd"/>
                </w:p>
              </w:tc>
              <w:tc>
                <w:tcPr>
                  <w:tcW w:w="661" w:type="dxa"/>
                  <w:shd w:val="clear" w:color="auto" w:fill="auto"/>
                </w:tcPr>
                <w:p w14:paraId="2248BF4A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5-6</w:t>
                  </w:r>
                </w:p>
              </w:tc>
              <w:tc>
                <w:tcPr>
                  <w:tcW w:w="656" w:type="dxa"/>
                  <w:shd w:val="clear" w:color="auto" w:fill="auto"/>
                </w:tcPr>
                <w:p w14:paraId="5BDF3D77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1-16</w:t>
                  </w:r>
                </w:p>
              </w:tc>
              <w:tc>
                <w:tcPr>
                  <w:tcW w:w="860" w:type="dxa"/>
                </w:tcPr>
                <w:p w14:paraId="1E45F84B" w14:textId="77777777" w:rsidR="00CA2C5F" w:rsidRDefault="00B42207">
                  <w:pPr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100ms</w:t>
                  </w:r>
                </w:p>
              </w:tc>
              <w:tc>
                <w:tcPr>
                  <w:tcW w:w="2600" w:type="dxa"/>
                  <w:shd w:val="clear" w:color="auto" w:fill="auto"/>
                </w:tcPr>
                <w:p w14:paraId="7D530499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增益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:1min</w:t>
                  </w:r>
                </w:p>
                <w:p w14:paraId="74E459FD" w14:textId="77777777" w:rsidR="00CA2C5F" w:rsidRDefault="00B42207">
                  <w:pPr>
                    <w:rPr>
                      <w:sz w:val="20"/>
                    </w:rPr>
                  </w:pPr>
                  <w:proofErr w:type="spellStart"/>
                  <w:r>
                    <w:rPr>
                      <w:rFonts w:hint="eastAsia"/>
                      <w:sz w:val="20"/>
                    </w:rPr>
                    <w:t>范围</w:t>
                  </w:r>
                  <w:proofErr w:type="spellEnd"/>
                  <w:r>
                    <w:rPr>
                      <w:rFonts w:hint="eastAsia"/>
                      <w:sz w:val="20"/>
                    </w:rPr>
                    <w:t>：</w:t>
                  </w:r>
                  <w:r>
                    <w:rPr>
                      <w:rFonts w:hint="eastAsia"/>
                      <w:sz w:val="20"/>
                    </w:rPr>
                    <w:t>0-600min</w:t>
                  </w:r>
                </w:p>
              </w:tc>
            </w:tr>
          </w:tbl>
          <w:p w14:paraId="4EB59402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70E63F49" w14:textId="77777777">
        <w:trPr>
          <w:trHeight w:val="270"/>
          <w:jc w:val="center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7FE1E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E07B47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C16D452" w14:textId="77777777" w:rsidR="00CA2C5F" w:rsidRDefault="00CA2C5F">
      <w:pPr>
        <w:rPr>
          <w:lang w:eastAsia="zh-CN"/>
        </w:rPr>
      </w:pPr>
    </w:p>
    <w:p w14:paraId="22DC30EC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t>剩余充电时间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5219A2F6" w14:textId="77777777">
        <w:tc>
          <w:tcPr>
            <w:tcW w:w="1526" w:type="dxa"/>
            <w:shd w:val="clear" w:color="auto" w:fill="D9D9D9"/>
            <w:vAlign w:val="center"/>
          </w:tcPr>
          <w:p w14:paraId="744D8D1F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/>
            <w:vAlign w:val="center"/>
          </w:tcPr>
          <w:p w14:paraId="5E2BD1B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剩余充电时间</w:t>
            </w:r>
            <w:proofErr w:type="spellEnd"/>
          </w:p>
        </w:tc>
      </w:tr>
      <w:tr w:rsidR="00CA2C5F" w14:paraId="77841A52" w14:textId="77777777">
        <w:tc>
          <w:tcPr>
            <w:tcW w:w="1526" w:type="dxa"/>
            <w:shd w:val="clear" w:color="auto" w:fill="D9D9D9"/>
            <w:vAlign w:val="center"/>
          </w:tcPr>
          <w:p w14:paraId="3C8DA1C4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083B359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仪表接收CAN总线信号，显示剩余充电时间。</w:t>
            </w:r>
          </w:p>
        </w:tc>
      </w:tr>
      <w:tr w:rsidR="00CA2C5F" w14:paraId="26521CB5" w14:textId="77777777">
        <w:tc>
          <w:tcPr>
            <w:tcW w:w="1526" w:type="dxa"/>
            <w:shd w:val="clear" w:color="auto" w:fill="D9D9D9"/>
            <w:vAlign w:val="center"/>
          </w:tcPr>
          <w:p w14:paraId="21F2B67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774E1A96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以下条件满足时，进入</w:t>
            </w:r>
          </w:p>
          <w:p w14:paraId="0A5EF145" w14:textId="31F9541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1.电池管理系统充电枪插入报文有效（10充电枪插入）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且</w:t>
            </w:r>
          </w:p>
          <w:p w14:paraId="775A9272" w14:textId="451CD6BE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lastRenderedPageBreak/>
              <w:t>2.电池组充电状态有效（0000 0001-停车充电）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>或</w:t>
            </w:r>
          </w:p>
          <w:p w14:paraId="68B109F6" w14:textId="6EC65603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0011—未充电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0BFE2808" w14:textId="77777777" w:rsidR="008A1760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电池组充电状态为0000 0100-充电完成</w:t>
            </w:r>
            <w:r w:rsidR="008A1760">
              <w:rPr>
                <w:rFonts w:ascii="宋体" w:hAnsi="宋体" w:hint="eastAsia"/>
                <w:sz w:val="20"/>
                <w:szCs w:val="20"/>
                <w:lang w:eastAsia="zh-CN"/>
              </w:rPr>
              <w:t xml:space="preserve"> </w:t>
            </w:r>
            <w:r w:rsidR="008A1760">
              <w:rPr>
                <w:rFonts w:ascii="宋体" w:hAnsi="宋体"/>
                <w:sz w:val="20"/>
                <w:szCs w:val="20"/>
                <w:lang w:eastAsia="zh-CN"/>
              </w:rPr>
              <w:t xml:space="preserve"> 或</w:t>
            </w:r>
          </w:p>
          <w:p w14:paraId="7CA83B44" w14:textId="30526B3C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电池组充电状态为1111 1110-充电异常</w:t>
            </w:r>
          </w:p>
          <w:p w14:paraId="5CF69304" w14:textId="6BDDAB16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如果是ON</w:t>
            </w:r>
            <w:proofErr w:type="gramStart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充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电，</w:t>
            </w:r>
            <w:r w:rsidR="008A1760"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显示</w:t>
            </w:r>
            <w:r w:rsidRPr="008A1760">
              <w:rPr>
                <w:rFonts w:ascii="宋体" w:hAnsi="宋体" w:hint="eastAsia"/>
                <w:sz w:val="20"/>
                <w:szCs w:val="20"/>
                <w:lang w:eastAsia="zh-CN"/>
              </w:rPr>
              <w:t>“</w:t>
            </w:r>
            <w:r w:rsidRPr="008A1760">
              <w:rPr>
                <w:rFonts w:ascii="宋体" w:hAnsi="宋体" w:cs="Arial" w:hint="eastAsia"/>
                <w:sz w:val="20"/>
                <w:szCs w:val="20"/>
                <w:lang w:eastAsia="zh-CN"/>
              </w:rPr>
              <w:t>剩余充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电时间xx小时xx分钟</w:t>
            </w: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”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或“未充电”或“充电完成”或“充电异常”。</w:t>
            </w:r>
          </w:p>
          <w:p w14:paraId="7A72EF45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如果是OFF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充电则按停车充电界面显示。</w:t>
            </w:r>
          </w:p>
        </w:tc>
      </w:tr>
      <w:tr w:rsidR="00CA2C5F" w14:paraId="2B52CA03" w14:textId="77777777">
        <w:tc>
          <w:tcPr>
            <w:tcW w:w="1526" w:type="dxa"/>
            <w:shd w:val="clear" w:color="auto" w:fill="D9D9D9"/>
            <w:vAlign w:val="center"/>
          </w:tcPr>
          <w:p w14:paraId="3724224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00448F9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满足1和2时显示“剩余充电时间xx小时xx分钟”</w:t>
            </w:r>
          </w:p>
          <w:p w14:paraId="6145160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满足1和3时显示“未充电”</w:t>
            </w:r>
          </w:p>
          <w:p w14:paraId="326AEEA6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满足1和4时显示“充电完成”</w:t>
            </w:r>
          </w:p>
          <w:p w14:paraId="4B5231F1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满足1和5时显示“充电异常”</w:t>
            </w:r>
          </w:p>
        </w:tc>
      </w:tr>
      <w:tr w:rsidR="00CA2C5F" w14:paraId="5E00B0C2" w14:textId="77777777">
        <w:tc>
          <w:tcPr>
            <w:tcW w:w="1526" w:type="dxa"/>
            <w:shd w:val="clear" w:color="auto" w:fill="D9D9D9"/>
            <w:vAlign w:val="center"/>
          </w:tcPr>
          <w:p w14:paraId="221C984D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3E0B993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文字提示剩余充电时间及相关文字</w:t>
            </w:r>
          </w:p>
        </w:tc>
      </w:tr>
      <w:tr w:rsidR="00CA2C5F" w14:paraId="08C7FA3B" w14:textId="77777777">
        <w:tc>
          <w:tcPr>
            <w:tcW w:w="1526" w:type="dxa"/>
            <w:shd w:val="clear" w:color="auto" w:fill="D9D9D9"/>
            <w:vAlign w:val="center"/>
          </w:tcPr>
          <w:p w14:paraId="5B89F903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5722CF91" w14:textId="77777777" w:rsidR="00CA2C5F" w:rsidRDefault="00B42207">
            <w:pPr>
              <w:spacing w:after="120"/>
              <w:rPr>
                <w:rFonts w:ascii="宋体" w:hAnsi="宋体"/>
                <w:sz w:val="20"/>
                <w:szCs w:val="20"/>
                <w:lang w:eastAsia="zh-CN"/>
              </w:rPr>
            </w:pPr>
            <w:r>
              <w:rPr>
                <w:rFonts w:ascii="宋体" w:hAnsi="宋体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D81C19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电池管理系统充电枪插入信号无效；</w:t>
            </w:r>
          </w:p>
          <w:p w14:paraId="25ECCED8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其他无效信号不显示</w:t>
            </w:r>
            <w:proofErr w:type="spellEnd"/>
          </w:p>
        </w:tc>
      </w:tr>
      <w:tr w:rsidR="00CA2C5F" w14:paraId="33080775" w14:textId="77777777">
        <w:tc>
          <w:tcPr>
            <w:tcW w:w="1526" w:type="dxa"/>
            <w:shd w:val="clear" w:color="auto" w:fill="D9D9D9"/>
            <w:vAlign w:val="center"/>
          </w:tcPr>
          <w:p w14:paraId="7AD76107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4F290CA3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  <w:tbl>
            <w:tblPr>
              <w:tblW w:w="74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701"/>
              <w:gridCol w:w="709"/>
              <w:gridCol w:w="709"/>
              <w:gridCol w:w="850"/>
              <w:gridCol w:w="2219"/>
            </w:tblGrid>
            <w:tr w:rsidR="006660C6" w14:paraId="5D8375B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42F2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62BD78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B828E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C52E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248502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0FA6EB" w14:textId="777777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6660C6" w14:paraId="20FDB44E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46C592" w14:textId="3D1B25D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6660C6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0x0CFFEAF4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162358" w14:textId="320DE17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电池组工作状态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56AE61" w14:textId="6DB53983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C76B0" w14:textId="67B794E4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2014D" w14:textId="075CF738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C9908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高压未启动</w:t>
                  </w:r>
                </w:p>
                <w:p w14:paraId="3FB9B6AD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高压输出</w:t>
                  </w:r>
                </w:p>
                <w:p w14:paraId="7B8E6676" w14:textId="52A1D07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充电枪插入</w:t>
                  </w:r>
                </w:p>
              </w:tc>
            </w:tr>
            <w:tr w:rsidR="006660C6" w14:paraId="01B0E4DA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A7F02" w14:textId="67D6BE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0x18FFF2F4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76870" w14:textId="3466D905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电池组充电状态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E5C23" w14:textId="68A06FA1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1A78C" w14:textId="6DE75305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57104" w14:textId="5E68D75B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48B886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0001-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停车充电</w:t>
                  </w:r>
                </w:p>
                <w:p w14:paraId="35DBCA57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4BEE4764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0011-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未充电</w:t>
                  </w:r>
                </w:p>
                <w:p w14:paraId="0F35B4BA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 0100-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充电完成</w:t>
                  </w:r>
                </w:p>
                <w:p w14:paraId="1A62FE8B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1110-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异常</w:t>
                  </w:r>
                </w:p>
                <w:p w14:paraId="64ED610C" w14:textId="62CBCC1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1111 1111-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无效</w:t>
                  </w:r>
                </w:p>
              </w:tc>
            </w:tr>
            <w:tr w:rsidR="006660C6" w14:paraId="4A86DC90" w14:textId="77777777" w:rsidTr="00156B90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4AB02E" w14:textId="74D61AE9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18FFF731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AB54" w14:textId="54D34578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剩余充电时间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9A8E75" w14:textId="481CEAEE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7E949" w14:textId="186D7A3D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1-16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9D53A2" w14:textId="3AF73E77" w:rsid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2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E4DF3" w14:textId="77777777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增益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:1min</w:t>
                  </w:r>
                </w:p>
                <w:p w14:paraId="049E5DF3" w14:textId="55912D01" w:rsidR="006660C6" w:rsidRPr="006660C6" w:rsidRDefault="006660C6" w:rsidP="00156B90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6660C6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0-600min</w:t>
                  </w:r>
                </w:p>
              </w:tc>
            </w:tr>
          </w:tbl>
          <w:p w14:paraId="1E87D8E2" w14:textId="77777777" w:rsidR="006660C6" w:rsidRP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095F95F1" w14:textId="77777777" w:rsidR="006660C6" w:rsidRDefault="006660C6">
            <w:pPr>
              <w:spacing w:after="120"/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097107BB" w14:textId="77777777">
        <w:tc>
          <w:tcPr>
            <w:tcW w:w="1526" w:type="dxa"/>
            <w:shd w:val="clear" w:color="auto" w:fill="D9D9D9"/>
            <w:vAlign w:val="center"/>
          </w:tcPr>
          <w:p w14:paraId="5612E33A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2DA40C1A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6F11071A" w14:textId="77777777">
        <w:tc>
          <w:tcPr>
            <w:tcW w:w="1526" w:type="dxa"/>
            <w:shd w:val="clear" w:color="auto" w:fill="D9D9D9"/>
            <w:vAlign w:val="center"/>
          </w:tcPr>
          <w:p w14:paraId="504252F2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电源模式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1B74E8BB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CA2C5F" w14:paraId="5AD4D9E0" w14:textId="77777777">
        <w:tc>
          <w:tcPr>
            <w:tcW w:w="1526" w:type="dxa"/>
            <w:shd w:val="clear" w:color="auto" w:fill="D9D9D9"/>
            <w:vAlign w:val="center"/>
          </w:tcPr>
          <w:p w14:paraId="7B4A60FC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法规要求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6F779D27" w14:textId="77777777" w:rsidR="00CA2C5F" w:rsidRDefault="00B42207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</w:rPr>
              <w:t>GB/T 19836-2020</w:t>
            </w:r>
          </w:p>
        </w:tc>
      </w:tr>
      <w:tr w:rsidR="00CA2C5F" w14:paraId="462BF012" w14:textId="77777777">
        <w:tc>
          <w:tcPr>
            <w:tcW w:w="1526" w:type="dxa"/>
            <w:shd w:val="clear" w:color="auto" w:fill="D9D9D9"/>
            <w:vAlign w:val="center"/>
          </w:tcPr>
          <w:p w14:paraId="32B75831" w14:textId="77777777" w:rsidR="00CA2C5F" w:rsidRDefault="00B42207">
            <w:pPr>
              <w:spacing w:after="12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其他技术要求</w:t>
            </w:r>
            <w:proofErr w:type="spellEnd"/>
          </w:p>
        </w:tc>
        <w:tc>
          <w:tcPr>
            <w:tcW w:w="7654" w:type="dxa"/>
            <w:shd w:val="clear" w:color="auto" w:fill="auto"/>
            <w:vAlign w:val="center"/>
          </w:tcPr>
          <w:p w14:paraId="3EBF2645" w14:textId="77777777" w:rsidR="00CA2C5F" w:rsidRDefault="00CA2C5F">
            <w:pPr>
              <w:spacing w:after="12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1EA5B590" w14:textId="77777777" w:rsidR="00CA2C5F" w:rsidRDefault="00B42207">
      <w:pPr>
        <w:pStyle w:val="3"/>
      </w:pPr>
      <w:proofErr w:type="spellStart"/>
      <w:r>
        <w:t>模式显示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E682F0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3312AE" w14:textId="77777777" w:rsidR="00CA2C5F" w:rsidRDefault="00B42207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0606DF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 w:rsidR="00CA2C5F" w14:paraId="3F3D1EE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E19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1B6DCA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 w:rsidR="00CA2C5F" w14:paraId="003806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6A0D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2E6132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1F7A9DD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05D13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CA2C5F" w14:paraId="452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6B5A7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17A8A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272546A" w14:textId="77777777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5EDBC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22F7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显示EV或FCV</w:t>
            </w:r>
          </w:p>
        </w:tc>
      </w:tr>
      <w:tr w:rsidR="00CA2C5F" w14:paraId="7839AA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1D4E2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A4B503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650E3A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CA2C5F" w14:paraId="62D2BC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54724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AFFA42" w14:textId="77777777" w:rsidR="00CA2C5F" w:rsidRPr="00B3243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 w:rsidR="00B3243F" w:rsidRPr="00B3243F" w14:paraId="01F23F4F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209D3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C9F73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BDCF67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A66FA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DD6661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AD5DBF" w14:textId="77777777" w:rsidR="00CA2C5F" w:rsidRPr="00B3243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B3243F" w:rsidRPr="00B3243F" w14:paraId="39AD95B0" w14:textId="77777777">
              <w:tc>
                <w:tcPr>
                  <w:tcW w:w="12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361C9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B3CAD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D3B5D3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6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F35EF6" w14:textId="77777777" w:rsidR="00CA2C5F" w:rsidRPr="00B3243F" w:rsidRDefault="00B42207" w:rsidP="00AE44CA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8EA7DC" w14:textId="77777777" w:rsidR="00CA2C5F" w:rsidRPr="00B3243F" w:rsidRDefault="00B42207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CA6802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纯电模式</w:t>
                  </w:r>
                  <w:proofErr w:type="gramEnd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EV</w:t>
                  </w:r>
                </w:p>
                <w:p w14:paraId="1E04DA56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燃电模式</w:t>
                  </w:r>
                  <w:proofErr w:type="gramEnd"/>
                  <w:r w:rsidRPr="00B3243F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FCV</w:t>
                  </w:r>
                </w:p>
                <w:p w14:paraId="3B38E544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：发动机模式</w:t>
                  </w:r>
                </w:p>
                <w:p w14:paraId="10C03B3F" w14:textId="77777777" w:rsidR="00CA2C5F" w:rsidRPr="00B3243F" w:rsidRDefault="00B42207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proofErr w:type="gramStart"/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混动模式</w:t>
                  </w:r>
                  <w:proofErr w:type="gramEnd"/>
                </w:p>
              </w:tc>
            </w:tr>
          </w:tbl>
          <w:p w14:paraId="53544472" w14:textId="77777777" w:rsidR="00CA2C5F" w:rsidRDefault="00CA2C5F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5DDC83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967A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CEE1D1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A1FBDA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56411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0CE7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1C9CFA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B43D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125CA2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08BE78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2F1E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8B4862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A5543E2" w14:textId="77777777" w:rsidR="00EE72B5" w:rsidRDefault="00EE72B5" w:rsidP="00EE72B5"/>
    <w:p w14:paraId="504B9DD5" w14:textId="668CC7DD" w:rsidR="00EE72B5" w:rsidRDefault="00BF4FFD" w:rsidP="00EE72B5">
      <w:pPr>
        <w:pStyle w:val="3"/>
      </w:pPr>
      <w:proofErr w:type="spellStart"/>
      <w:r>
        <w:t>整车</w:t>
      </w:r>
      <w:r w:rsidR="00EE72B5">
        <w:t>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E72B5" w14:paraId="4DDC99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F2DFBF" w14:textId="77777777" w:rsidR="00EE72B5" w:rsidRDefault="00EE72B5" w:rsidP="002563DC">
            <w:pPr>
              <w:spacing w:after="120" w:line="240" w:lineRule="auto"/>
              <w:ind w:firstLine="402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37EADC1" w14:textId="38296C8C" w:rsidR="00EE72B5" w:rsidRDefault="00BF4FFD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整车</w:t>
            </w:r>
            <w:r w:rsidR="00EE72B5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状态显示</w:t>
            </w:r>
          </w:p>
        </w:tc>
      </w:tr>
      <w:tr w:rsidR="00EE72B5" w14:paraId="301F26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F05225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88C0EC2" w14:textId="38D70079" w:rsidR="00EE72B5" w:rsidRDefault="00EE72B5" w:rsidP="00174E4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仪表接收整车控制器总线信号，液晶屏显示</w:t>
            </w:r>
            <w:r w:rsidR="00174E4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文字提醒“能量回收”</w:t>
            </w:r>
          </w:p>
        </w:tc>
      </w:tr>
      <w:tr w:rsidR="00EE72B5" w14:paraId="1F2B431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264F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6D27001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21FC257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76F2D58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 w:rsidR="00EE72B5" w14:paraId="472D5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BA9E9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76274F2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43B9967" w14:textId="77777777" w:rsidTr="002563DC">
        <w:trPr>
          <w:trHeight w:val="97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A193DC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22B80" w14:textId="3372E6C1" w:rsidR="00EE72B5" w:rsidRDefault="00AB6597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文字提醒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“能量回收”</w:t>
            </w:r>
          </w:p>
        </w:tc>
      </w:tr>
      <w:tr w:rsidR="00EE72B5" w14:paraId="32E252F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8DE5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F63B85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15632AA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</w:tc>
      </w:tr>
      <w:tr w:rsidR="00EE72B5" w14:paraId="25D6EDE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9591D7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08C338" w14:textId="77777777" w:rsidR="00EE72B5" w:rsidRPr="00B3243F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3"/>
              <w:gridCol w:w="1134"/>
              <w:gridCol w:w="708"/>
              <w:gridCol w:w="567"/>
              <w:gridCol w:w="851"/>
              <w:gridCol w:w="2983"/>
            </w:tblGrid>
            <w:tr w:rsidR="00EE72B5" w:rsidRPr="00B3243F" w14:paraId="771205DF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35F437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E6B6A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F9E1E3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B844D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EF58B6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B16AF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E72B5" w:rsidRPr="00B3243F" w14:paraId="3E2D5626" w14:textId="77777777" w:rsidTr="00404FD5"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783519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B3243F"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9C7F0" w14:textId="32AC8D59" w:rsidR="00EE72B5" w:rsidRPr="00B3243F" w:rsidRDefault="004C0E2F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C0E2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整车状态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82372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949D69" w14:textId="1EEEB74F" w:rsidR="00EE72B5" w:rsidRPr="00B3243F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1~4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67AC8C" w14:textId="77777777" w:rsidR="00EE72B5" w:rsidRPr="00B3243F" w:rsidRDefault="00EE72B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3243F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9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96E7C1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0000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：高压未上电；</w:t>
                  </w:r>
                </w:p>
                <w:p w14:paraId="1245AD36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0001: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高压已上电，车辆可正常运行</w:t>
                  </w:r>
                </w:p>
                <w:p w14:paraId="627BF1EB" w14:textId="77777777" w:rsidR="00BF4FFD" w:rsidRPr="00BF4FFD" w:rsidRDefault="00BF4FFD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0011:</w:t>
                  </w:r>
                  <w:r w:rsidRPr="00BF4FFD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能量回收</w:t>
                  </w:r>
                </w:p>
                <w:p w14:paraId="632283F6" w14:textId="251FABEB" w:rsidR="00EE72B5" w:rsidRPr="00B3243F" w:rsidRDefault="00404FD5" w:rsidP="00404FD5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其它：不显示</w:t>
                  </w:r>
                </w:p>
              </w:tc>
            </w:tr>
          </w:tbl>
          <w:p w14:paraId="6C4ECB37" w14:textId="77777777" w:rsidR="00EE72B5" w:rsidRDefault="00EE72B5" w:rsidP="002563DC">
            <w:pPr>
              <w:spacing w:after="120" w:line="240" w:lineRule="auto"/>
              <w:ind w:firstLine="400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EE72B5" w14:paraId="386066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716034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8487F4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3CD0153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79BFF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863F9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E72B5" w14:paraId="0EE6D17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CB671B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373F3526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E72B5" w14:paraId="2BA32FC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FD9F56" w14:textId="77777777" w:rsidR="00EE72B5" w:rsidRDefault="00EE72B5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7D6846D" w14:textId="77777777" w:rsidR="00EE72B5" w:rsidRDefault="00EE72B5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5DB3A847" w14:textId="77777777" w:rsidR="00EE72B5" w:rsidRPr="00EE72B5" w:rsidRDefault="00EE72B5" w:rsidP="00EE72B5"/>
    <w:p w14:paraId="423EF473" w14:textId="77777777" w:rsidR="00CA2C5F" w:rsidRDefault="00B42207">
      <w:pPr>
        <w:pStyle w:val="2"/>
      </w:pPr>
      <w:proofErr w:type="spellStart"/>
      <w:r>
        <w:t>燃料电池系统显示</w:t>
      </w:r>
      <w:proofErr w:type="spellEnd"/>
    </w:p>
    <w:p w14:paraId="0434ACBC" w14:textId="77777777" w:rsidR="00CA2C5F" w:rsidRDefault="00B42207">
      <w:pPr>
        <w:pStyle w:val="3"/>
      </w:pPr>
      <w:proofErr w:type="gramStart"/>
      <w:r>
        <w:t>燃</w:t>
      </w:r>
      <w:r>
        <w:rPr>
          <w:rFonts w:hint="eastAsia"/>
          <w:lang w:eastAsia="zh-CN"/>
        </w:rPr>
        <w:t>电</w:t>
      </w:r>
      <w:proofErr w:type="spellStart"/>
      <w:r>
        <w:t>系统故障</w:t>
      </w:r>
      <w:proofErr w:type="spellEnd"/>
      <w:proofErr w:type="gramEnd"/>
    </w:p>
    <w:tbl>
      <w:tblPr>
        <w:tblW w:w="9545" w:type="dxa"/>
        <w:tblLayout w:type="fixed"/>
        <w:tblLook w:val="04A0" w:firstRow="1" w:lastRow="0" w:firstColumn="1" w:lastColumn="0" w:noHBand="0" w:noVBand="1"/>
      </w:tblPr>
      <w:tblGrid>
        <w:gridCol w:w="1182"/>
        <w:gridCol w:w="8363"/>
      </w:tblGrid>
      <w:tr w:rsidR="00CA2C5F" w14:paraId="4A2C68E3" w14:textId="77777777">
        <w:trPr>
          <w:trHeight w:val="469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D8D8D8"/>
            <w:vAlign w:val="center"/>
          </w:tcPr>
          <w:p w14:paraId="73D34A50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363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0BD6CABD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燃电系统故障</w:t>
            </w:r>
            <w:proofErr w:type="gramEnd"/>
          </w:p>
        </w:tc>
      </w:tr>
      <w:tr w:rsidR="00CA2C5F" w14:paraId="143ABE50" w14:textId="77777777">
        <w:trPr>
          <w:trHeight w:val="391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4C09718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714A44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指示灯。</w:t>
            </w:r>
          </w:p>
        </w:tc>
      </w:tr>
      <w:tr w:rsidR="00CA2C5F" w14:paraId="08F8F286" w14:textId="77777777">
        <w:trPr>
          <w:trHeight w:val="834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2CA3D1F7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AAE7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BC4253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D4468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，单个1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多个故障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8EBFFF5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、1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8ECFFF5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。详见故障清单。</w:t>
            </w:r>
          </w:p>
          <w:p w14:paraId="70A1C469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点亮燃电系统故障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</w:t>
            </w:r>
          </w:p>
        </w:tc>
      </w:tr>
      <w:tr w:rsidR="00CA2C5F" w14:paraId="23CF8B38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17CB441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1BF695" w14:textId="77777777" w:rsidR="00CA2C5F" w:rsidRDefault="00CA2C5F">
            <w:pPr>
              <w:spacing w:after="0"/>
              <w:rPr>
                <w:sz w:val="20"/>
                <w:szCs w:val="20"/>
                <w:lang w:eastAsia="zh-CN"/>
              </w:rPr>
            </w:pPr>
          </w:p>
        </w:tc>
      </w:tr>
      <w:tr w:rsidR="00CA2C5F" w14:paraId="2422766D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6C1CBC0E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6767B0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报警灯</w:t>
            </w:r>
          </w:p>
          <w:p w14:paraId="0B01957F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DDA43B6" wp14:editId="09645BFC">
                  <wp:extent cx="359410" cy="35941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D0D259" w14:textId="77777777" w:rsidR="00CA2C5F" w:rsidRDefault="00B42207">
            <w:pPr>
              <w:spacing w:after="0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34EE4E6B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5926021F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2C46E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7A8545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FB7B02C" w14:textId="77777777" w:rsidR="00CA2C5F" w:rsidRDefault="00B42207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仪表未不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到燃电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系统故障</w:t>
            </w:r>
          </w:p>
        </w:tc>
      </w:tr>
      <w:tr w:rsidR="00CA2C5F" w14:paraId="1D0C0CEE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35432ED2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32B2C" w14:textId="77A2F620" w:rsidR="00CA2C5F" w:rsidRPr="005820C8" w:rsidRDefault="005820C8">
            <w:pPr>
              <w:spacing w:after="0"/>
              <w:rPr>
                <w:sz w:val="20"/>
              </w:rPr>
            </w:pPr>
            <w:r>
              <w:rPr>
                <w:rFonts w:hint="eastAsia"/>
                <w:sz w:val="20"/>
                <w:lang w:eastAsia="zh-CN"/>
              </w:rPr>
              <w:t>DM</w:t>
            </w:r>
            <w:r>
              <w:rPr>
                <w:sz w:val="20"/>
              </w:rPr>
              <w:t>1</w:t>
            </w:r>
            <w:r w:rsidR="005E4A0F">
              <w:rPr>
                <w:rFonts w:hint="eastAsia"/>
                <w:sz w:val="20"/>
                <w:lang w:eastAsia="zh-CN"/>
              </w:rPr>
              <w:t>-</w:t>
            </w:r>
            <w:r w:rsidR="005E4A0F">
              <w:rPr>
                <w:sz w:val="20"/>
              </w:rPr>
              <w:t>F5</w:t>
            </w:r>
            <w:proofErr w:type="spellStart"/>
            <w:r>
              <w:rPr>
                <w:sz w:val="20"/>
              </w:rPr>
              <w:t>故障</w:t>
            </w:r>
            <w:proofErr w:type="spellEnd"/>
          </w:p>
        </w:tc>
      </w:tr>
      <w:tr w:rsidR="00CA2C5F" w14:paraId="6AF71D40" w14:textId="77777777">
        <w:trPr>
          <w:trHeight w:val="270"/>
        </w:trPr>
        <w:tc>
          <w:tcPr>
            <w:tcW w:w="11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vAlign w:val="center"/>
          </w:tcPr>
          <w:p w14:paraId="7258C70C" w14:textId="77777777" w:rsidR="00CA2C5F" w:rsidRDefault="00B42207">
            <w:pPr>
              <w:spacing w:after="0"/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D9073A" w14:textId="77777777" w:rsidR="00CA2C5F" w:rsidRDefault="00CA2C5F">
            <w:pPr>
              <w:spacing w:after="0"/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252A10A5" w14:textId="77777777" w:rsidR="00CA2C5F" w:rsidRDefault="00CA2C5F"/>
    <w:p w14:paraId="1DDA9210" w14:textId="449FB144" w:rsidR="005820C8" w:rsidRDefault="005820C8" w:rsidP="005820C8">
      <w:pPr>
        <w:pStyle w:val="3"/>
      </w:pPr>
      <w:proofErr w:type="spellStart"/>
      <w:r>
        <w:t>氢气</w:t>
      </w:r>
      <w:proofErr w:type="spellEnd"/>
      <w:r>
        <w:t>SOC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789B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22E6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5A0C69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 w:rsidR="005820C8" w14:paraId="1F94F0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861A2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0A546A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仪表接收燃料电池的总线信号，柱状+数字显示氢气SOC</w:t>
            </w:r>
          </w:p>
        </w:tc>
      </w:tr>
      <w:tr w:rsidR="005820C8" w14:paraId="514D272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DB4B4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AE4729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0BAA8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4F99909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 w:rsidR="005820C8" w14:paraId="3998DB4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E400C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0FD89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7183B23A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218D5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8D657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  <w:lang w:val="en-US" w:eastAsia="zh-CN"/>
              </w:rPr>
              <w:drawing>
                <wp:inline distT="0" distB="0" distL="0" distR="0" wp14:anchorId="38E281C3" wp14:editId="6498DAD9">
                  <wp:extent cx="1016000" cy="3778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07" cy="383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0C8" w14:paraId="2FABD62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59473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00D00D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DE5EA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84F2785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5820C8" w14:paraId="43470A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43A940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4C0EB9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 w:rsidR="00DD22A5" w:rsidRPr="00DD22A5" w14:paraId="0A5B83BD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1AFD0F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6B164B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43200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306BDC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69D0E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E3FC87" w14:textId="77777777" w:rsidR="005820C8" w:rsidRPr="00DD22A5" w:rsidRDefault="005820C8" w:rsidP="002563D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1194AB23" w14:textId="77777777" w:rsidTr="002563DC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D9A214" w14:textId="77777777" w:rsidR="005820C8" w:rsidRPr="00DD22A5" w:rsidRDefault="005820C8" w:rsidP="002563DC">
                  <w:r w:rsidRPr="00DD22A5">
                    <w:t>0x18FFA</w:t>
                  </w:r>
                  <w:r w:rsidRPr="00DD22A5">
                    <w:rPr>
                      <w:rFonts w:hint="eastAsia"/>
                      <w:lang w:eastAsia="zh-CN"/>
                    </w:rPr>
                    <w:t>1</w:t>
                  </w:r>
                  <w:r w:rsidRPr="00DD22A5">
                    <w:t>F6</w:t>
                  </w:r>
                </w:p>
              </w:tc>
              <w:tc>
                <w:tcPr>
                  <w:tcW w:w="1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BD0D9" w14:textId="77777777" w:rsidR="005820C8" w:rsidRPr="00DD22A5" w:rsidRDefault="005820C8" w:rsidP="002563DC">
                  <w:pPr>
                    <w:rPr>
                      <w:lang w:eastAsia="zh-CN"/>
                    </w:rPr>
                  </w:pPr>
                  <w:r w:rsidRPr="00DD22A5">
                    <w:rPr>
                      <w:rFonts w:hint="eastAsia"/>
                      <w:lang w:eastAsia="zh-CN"/>
                    </w:rPr>
                    <w:t>氢气剩余质量</w:t>
                  </w:r>
                  <w:r w:rsidRPr="00DD22A5">
                    <w:rPr>
                      <w:rFonts w:hint="eastAsia"/>
                      <w:lang w:eastAsia="zh-CN"/>
                    </w:rPr>
                    <w:t>SOC</w:t>
                  </w:r>
                  <w:r w:rsidRPr="00DD22A5">
                    <w:rPr>
                      <w:rFonts w:hint="eastAsia"/>
                      <w:lang w:eastAsia="zh-CN"/>
                    </w:rPr>
                    <w:t>百分比</w:t>
                  </w:r>
                </w:p>
              </w:tc>
              <w:tc>
                <w:tcPr>
                  <w:tcW w:w="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F81123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652B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91137E" w14:textId="77777777" w:rsidR="005820C8" w:rsidRPr="00DD22A5" w:rsidRDefault="005820C8" w:rsidP="002563DC">
                  <w:r w:rsidRPr="00DD22A5"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20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311C73" w14:textId="74B12FA2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281D56BF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6A5CC20" w14:textId="4F357B9B" w:rsidR="005820C8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0F762A72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FE920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799E8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C26DE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F105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35EED6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D187A1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1D12060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206E1C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42CFDD1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4B930B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77D2E5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868124D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632C6318" w14:textId="77777777" w:rsidR="005820C8" w:rsidRDefault="005820C8" w:rsidP="005820C8"/>
    <w:p w14:paraId="1A0EF0D2" w14:textId="163AA42E" w:rsidR="009B6C5E" w:rsidRDefault="009B6C5E" w:rsidP="009B6C5E">
      <w:pPr>
        <w:pStyle w:val="3"/>
      </w:pPr>
      <w:proofErr w:type="spellStart"/>
      <w:r>
        <w:t>储氢系统状态显示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9B6C5E" w14:paraId="0B3017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396F78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763DDD" w14:textId="555DFE5E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储氢系统状态显示</w:t>
            </w:r>
          </w:p>
        </w:tc>
      </w:tr>
      <w:tr w:rsidR="009B6C5E" w14:paraId="382095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EF8BC1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6D157C2" w14:textId="4A9C0945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储</w:t>
            </w:r>
            <w:proofErr w:type="gramStart"/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氢系统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总线信号，</w:t>
            </w:r>
            <w:r w:rsidR="009965B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显示压力和温度信息。</w:t>
            </w:r>
          </w:p>
        </w:tc>
      </w:tr>
      <w:tr w:rsidR="009B6C5E" w14:paraId="1E656AD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21A70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710D744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C1EEF85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9D7946A" w14:textId="1C8C08E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E4789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收到储氢系统相关报文。</w:t>
            </w:r>
          </w:p>
        </w:tc>
      </w:tr>
      <w:tr w:rsidR="009B6C5E" w14:paraId="7D3B5B2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C0AD1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1BE512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3D73CCC7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24737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66E3854" w14:textId="3375D9E8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11AB0B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83B51A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3DC772DF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8EB958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96920C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9B6C5E" w14:paraId="481BC0F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FAD23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08C56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1564"/>
              <w:gridCol w:w="708"/>
              <w:gridCol w:w="567"/>
              <w:gridCol w:w="851"/>
              <w:gridCol w:w="2438"/>
            </w:tblGrid>
            <w:tr w:rsidR="00E47890" w:rsidRPr="00DD22A5" w14:paraId="70466476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E010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78A2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0BA075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177B5F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4E7AA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86424" w14:textId="77777777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47890" w:rsidRPr="00DD22A5" w14:paraId="78F4BC83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8E339" w14:textId="5FF4018E" w:rsidR="00E47890" w:rsidRPr="00DD22A5" w:rsidRDefault="00E47890" w:rsidP="00E47890">
                  <w:r w:rsidRPr="00E47890">
                    <w:t>0x18FFA2F6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81F253" w14:textId="7B0689CB" w:rsidR="00E47890" w:rsidRPr="00E47890" w:rsidRDefault="00E47890" w:rsidP="00E47890">
                  <w:pPr>
                    <w:pStyle w:val="Defaul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氢气最高压力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A3437" w14:textId="00166851" w:rsidR="00E47890" w:rsidRPr="00DD22A5" w:rsidRDefault="00E47890" w:rsidP="00E47890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F2088E" w14:textId="71330C15" w:rsidR="00E47890" w:rsidRPr="00DD22A5" w:rsidRDefault="00E47890" w:rsidP="00E47890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3F22F9" w14:textId="59A103C0" w:rsidR="00E47890" w:rsidRPr="00DD22A5" w:rsidRDefault="00E47890" w:rsidP="00E47890">
                  <w:r>
                    <w:t>5</w:t>
                  </w:r>
                  <w:r w:rsidRPr="00DD22A5">
                    <w:rPr>
                      <w:rFonts w:hint="eastAsia"/>
                    </w:rPr>
                    <w:t xml:space="preserve">00ms 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2DA02C" w14:textId="621497F2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0.1MPa</w:t>
                  </w:r>
                </w:p>
                <w:p w14:paraId="3666792C" w14:textId="718D6CBA" w:rsidR="00E47890" w:rsidRPr="00DD22A5" w:rsidRDefault="00E3573B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E47890"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 </w:t>
                  </w:r>
                </w:p>
                <w:p w14:paraId="144367E0" w14:textId="2D22E0DA" w:rsidR="00E47890" w:rsidRPr="00DD22A5" w:rsidRDefault="00E47890" w:rsidP="00E4789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 w:rsidR="00E3573B">
                    <w:t>：</w:t>
                  </w:r>
                  <w:proofErr w:type="gramEnd"/>
                  <w:r w:rsidRPr="00E47890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0~1000</w:t>
                  </w:r>
                </w:p>
              </w:tc>
            </w:tr>
            <w:tr w:rsidR="00B47A11" w:rsidRPr="00DD22A5" w14:paraId="2A4CDDAC" w14:textId="77777777" w:rsidTr="00B47A11">
              <w:tc>
                <w:tcPr>
                  <w:tcW w:w="13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B5816B" w14:textId="6D949C9A" w:rsidR="00B47A11" w:rsidRPr="00E47890" w:rsidRDefault="00B47A11" w:rsidP="00B47A11">
                  <w:r w:rsidRPr="00B47A11">
                    <w:t>0x18FFA3F6</w:t>
                  </w:r>
                </w:p>
              </w:tc>
              <w:tc>
                <w:tcPr>
                  <w:tcW w:w="1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32D1FF" w14:textId="7D17EED7" w:rsidR="00B47A11" w:rsidRDefault="00B47A11" w:rsidP="00B47A11">
                  <w:pPr>
                    <w:pStyle w:val="Default"/>
                    <w:rPr>
                      <w:sz w:val="21"/>
                      <w:szCs w:val="21"/>
                    </w:rPr>
                  </w:pPr>
                  <w:r w:rsidRPr="00B47A11">
                    <w:rPr>
                      <w:rFonts w:hint="eastAsia"/>
                      <w:sz w:val="21"/>
                      <w:szCs w:val="21"/>
                    </w:rPr>
                    <w:t>氢气系统最高温度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AEDB3C" w14:textId="7AE861A3" w:rsidR="00B47A11" w:rsidRDefault="00B47A11" w:rsidP="00B47A11">
                  <w:r>
                    <w:t>1~2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1D5E17" w14:textId="3FF699EF" w:rsidR="00B47A11" w:rsidRDefault="00B47A11" w:rsidP="00B47A11">
                  <w:r>
                    <w:t>A</w:t>
                  </w:r>
                  <w:r>
                    <w:rPr>
                      <w:rFonts w:hint="eastAsia"/>
                    </w:rPr>
                    <w:t>ll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AF9BA1" w14:textId="22A639D0" w:rsidR="00B47A11" w:rsidRDefault="00B47A11" w:rsidP="00B47A11">
                  <w:r>
                    <w:t>5</w:t>
                  </w:r>
                  <w:r w:rsidRPr="00DD22A5">
                    <w:rPr>
                      <w:rFonts w:hint="eastAsia"/>
                    </w:rPr>
                    <w:t>00ms</w:t>
                  </w:r>
                </w:p>
              </w:tc>
              <w:tc>
                <w:tcPr>
                  <w:tcW w:w="24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23E0DE" w14:textId="315AE718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0.1℃</w:t>
                  </w:r>
                </w:p>
                <w:p w14:paraId="56765AD2" w14:textId="5EBE600D" w:rsidR="00B47A11" w:rsidRPr="00DD22A5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Offset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</w:t>
                  </w:r>
                </w:p>
                <w:p w14:paraId="4BF25251" w14:textId="4F448BFB" w:rsidR="00B47A11" w:rsidRDefault="00B47A11" w:rsidP="00B47A1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Data </w:t>
                  </w:r>
                  <w:proofErr w:type="gramStart"/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range:</w:t>
                  </w:r>
                  <w:r>
                    <w:t>：</w:t>
                  </w:r>
                  <w:proofErr w:type="gramEnd"/>
                  <w:r w:rsidRPr="00B47A11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-40~2400</w:t>
                  </w:r>
                </w:p>
              </w:tc>
            </w:tr>
          </w:tbl>
          <w:p w14:paraId="5A9603C7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9B6C5E" w14:paraId="7C8B856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BC664C6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514DDBE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4C6AB1D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88E5C2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1E2FF59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6C5E" w14:paraId="2ADA513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34EA35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09C513" w14:textId="77777777" w:rsidR="009B6C5E" w:rsidRDefault="009B6C5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9B6C5E" w14:paraId="2EE5CCB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6B0A7F" w14:textId="77777777" w:rsidR="009B6C5E" w:rsidRDefault="009B6C5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97E573E" w14:textId="0CD24DFD" w:rsidR="009B6C5E" w:rsidRDefault="00E4789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任务来源</w:t>
            </w:r>
            <w:r w:rsidRPr="00E47890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DM21082515</w:t>
            </w:r>
          </w:p>
        </w:tc>
      </w:tr>
    </w:tbl>
    <w:p w14:paraId="3381EA86" w14:textId="77777777" w:rsidR="009B6C5E" w:rsidRDefault="009B6C5E" w:rsidP="005820C8"/>
    <w:p w14:paraId="3C5A715C" w14:textId="42E6A048" w:rsidR="00CA2C5F" w:rsidRDefault="006F57B1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氢气</w:t>
      </w:r>
      <w:r>
        <w:rPr>
          <w:rFonts w:hint="eastAsia"/>
          <w:lang w:eastAsia="zh-CN"/>
        </w:rPr>
        <w:t>SOC</w:t>
      </w:r>
      <w:r>
        <w:rPr>
          <w:rFonts w:hint="eastAsia"/>
          <w:lang w:eastAsia="zh-CN"/>
        </w:rPr>
        <w:t>低</w:t>
      </w:r>
      <w:r>
        <w:rPr>
          <w:lang w:eastAsia="zh-CN"/>
        </w:rPr>
        <w:t>提醒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E4094C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BB9FA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E7A8B8" w14:textId="6D15A9D2" w:rsidR="00CA2C5F" w:rsidRDefault="006F57B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氢气SOC</w:t>
            </w:r>
            <w:r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  <w:t>低提醒</w:t>
            </w:r>
          </w:p>
        </w:tc>
      </w:tr>
      <w:tr w:rsidR="00CA2C5F" w14:paraId="4C6B51C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9777E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3DF667B" w14:textId="5CADFFFD" w:rsidR="00CA2C5F" w:rsidRDefault="006F57B1" w:rsidP="006F57B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仪表接收燃料电池的总线信号，氢气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SOC</w:t>
            </w:r>
            <w:r w:rsidR="00B42207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过低点亮加氢报警故障指示灯。</w:t>
            </w:r>
          </w:p>
        </w:tc>
      </w:tr>
      <w:tr w:rsidR="00CA2C5F" w14:paraId="742EFFF3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2E0C8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DA25A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888DF7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DD7DE4D" w14:textId="770D2B9C" w:rsidR="001369CE" w:rsidRDefault="00B42207">
            <w:pPr>
              <w:spacing w:after="120" w:line="240" w:lineRule="auto"/>
              <w:jc w:val="both"/>
              <w:rPr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1369CE">
              <w:rPr>
                <w:rFonts w:hint="eastAsia"/>
                <w:lang w:eastAsia="zh-CN"/>
              </w:rPr>
              <w:t>显示状态</w:t>
            </w:r>
          </w:p>
          <w:p w14:paraId="04893A1C" w14:textId="181B77A5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氢气剩余量低于20%，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032A0E74" w14:textId="114E150C" w:rsidR="00C369B0" w:rsidRDefault="00C369B0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氢气剩余量低于15%，仪表显示加氢图标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7B8A2FAB" wp14:editId="7F53A9CE">
                  <wp:extent cx="244827" cy="226407"/>
                  <wp:effectExtent l="0" t="0" r="0" b="0"/>
                  <wp:docPr id="51" name="图片 51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由绿色变为红色；</w:t>
            </w:r>
          </w:p>
          <w:p w14:paraId="35F0DBDA" w14:textId="0AD89DEE" w:rsidR="00405371" w:rsidRDefault="00C369B0" w:rsidP="00405371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氢气剩余量低于1</w:t>
            </w:r>
            <w:r w:rsidR="00405371">
              <w:rPr>
                <w:rFonts w:asciiTheme="minorEastAsia" w:hAnsiTheme="minorEastAsia"/>
                <w:sz w:val="20"/>
                <w:szCs w:val="20"/>
                <w:lang w:eastAsia="zh-CN"/>
              </w:rPr>
              <w:t>3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%，仪表显示加氢图标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78AA57" wp14:editId="412BAC7D">
                  <wp:extent cx="244827" cy="226407"/>
                  <wp:effectExtent l="0" t="0" r="0" b="0"/>
                  <wp:docPr id="52" name="图片 52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</w:t>
            </w:r>
            <w:r w:rsidR="001369C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氢气SOC图形</w:t>
            </w:r>
            <w:r w:rsidRPr="00C369B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由绿色变为红色+红色字体“氢气剩余量低，请加氢”,同时不再显示剩余量值，显示“--%(H2)”</w:t>
            </w:r>
          </w:p>
        </w:tc>
      </w:tr>
      <w:tr w:rsidR="00CA2C5F" w14:paraId="5E4C712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A1E119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E96126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177B7F8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EA61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256728F" w14:textId="1A4287A5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 w:rsidR="009C6F71" w:rsidRPr="00B55103">
              <w:rPr>
                <w:rFonts w:asciiTheme="minorEastAsia" w:hAnsiTheme="minorEastAsia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2277F1A" wp14:editId="055A8CA7">
                  <wp:extent cx="244827" cy="226407"/>
                  <wp:effectExtent l="0" t="0" r="0" b="0"/>
                  <wp:docPr id="53" name="图片 53" descr="C:\Users\LIUXIA~1\AppData\Local\Temp\1634778087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UXIA~1\AppData\Local\Temp\1634778087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15" cy="240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5A63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43BED2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D993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DF5455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5712BC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1A9A56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氢气剩余质量SOC百分比大于20%</w:t>
            </w:r>
          </w:p>
        </w:tc>
      </w:tr>
      <w:tr w:rsidR="00CA2C5F" w14:paraId="22A2A09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0712D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C69D31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2023"/>
              <w:gridCol w:w="709"/>
              <w:gridCol w:w="570"/>
              <w:gridCol w:w="750"/>
              <w:gridCol w:w="2110"/>
            </w:tblGrid>
            <w:tr w:rsidR="00DD22A5" w:rsidRPr="00DD22A5" w14:paraId="08A4AF6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2DF4E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CDB3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5967B6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EC80F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1D5BE1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5A84C8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DD22A5" w:rsidRPr="00DD22A5" w14:paraId="0BE6F7F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EA7E04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DD22A5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</w:t>
                  </w:r>
                  <w:r w:rsidRPr="00DD22A5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2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F12BF5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氢气剩余质量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SOC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百分比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01AEF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5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64739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72E0D" w14:textId="77777777" w:rsidR="00CA2C5F" w:rsidRPr="00DD22A5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00ms </w:t>
                  </w:r>
                </w:p>
              </w:tc>
              <w:tc>
                <w:tcPr>
                  <w:tcW w:w="21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6CDD1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Scale:1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  <w:p w14:paraId="440278DB" w14:textId="77777777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C5E621E" w14:textId="2DE350A9" w:rsidR="00DD22A5" w:rsidRPr="00DD22A5" w:rsidRDefault="00DD22A5" w:rsidP="00DD22A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Data range:0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~</w:t>
                  </w:r>
                  <w:r w:rsidRPr="00DD22A5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150</w:t>
                  </w:r>
                  <w:r w:rsidRPr="00DD22A5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%</w:t>
                  </w:r>
                </w:p>
              </w:tc>
            </w:tr>
          </w:tbl>
          <w:p w14:paraId="36C4454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41D9C56E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F88F7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A569D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8EC875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77D78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293BDF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5CD493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11458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2A486C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0CC1DD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24FF7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686A8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1A124DC" w14:textId="77777777" w:rsidR="00CA2C5F" w:rsidRDefault="00CA2C5F">
      <w:pPr>
        <w:rPr>
          <w:lang w:eastAsia="zh-CN"/>
        </w:rPr>
      </w:pPr>
    </w:p>
    <w:p w14:paraId="0E0FD368" w14:textId="77777777" w:rsidR="00CA2C5F" w:rsidRDefault="00B42207">
      <w:pPr>
        <w:pStyle w:val="3"/>
        <w:rPr>
          <w:lang w:eastAsia="zh-CN"/>
        </w:rPr>
      </w:pPr>
      <w:r>
        <w:rPr>
          <w:rFonts w:hint="eastAsia"/>
          <w:lang w:val="en-US" w:eastAsia="zh-CN"/>
        </w:rPr>
        <w:t>H2</w:t>
      </w:r>
      <w:r>
        <w:rPr>
          <w:rFonts w:hint="eastAsia"/>
          <w:lang w:val="en-US" w:eastAsia="zh-CN"/>
        </w:rPr>
        <w:t>泄露报警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02E5CCF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2E06B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C3C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 w:rsidR="00CA2C5F" w14:paraId="0DF66C8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F451A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BED698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 w:rsidR="00CA2C5F" w14:paraId="0B17075C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AE8D6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074574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A451FF9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E883D9" w14:textId="16B0A9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氢气浓度大于</w:t>
            </w:r>
            <w:r w:rsidR="00B72FF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等于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02F2C1B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1FAB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E7BEAFD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B9D0AD1" w14:textId="77777777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FDEF6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69D63A87" w14:textId="77777777" w:rsidR="00CA2C5F" w:rsidRDefault="00B42207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1671EB81" wp14:editId="2B647E92">
                  <wp:extent cx="396240" cy="38417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90446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CA2C5F" w14:paraId="6399D9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B4E7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117FDF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077527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CA3665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氢气浓度小于6000ppm</w:t>
            </w:r>
          </w:p>
        </w:tc>
      </w:tr>
      <w:tr w:rsidR="00CA2C5F" w14:paraId="151E715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B7D5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445643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596"/>
              <w:gridCol w:w="708"/>
              <w:gridCol w:w="709"/>
              <w:gridCol w:w="994"/>
              <w:gridCol w:w="2153"/>
            </w:tblGrid>
            <w:tr w:rsidR="00CA2C5F" w14:paraId="3CB3F19E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12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FAEC0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ED463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66CB1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8AAF6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79335A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0AEAD076" w14:textId="77777777" w:rsidTr="00B72FF5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8FFC8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5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897D2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28D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FC17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B3C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493B0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 w14:paraId="236A205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 w14:paraId="39673DD6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 w14:paraId="48BC16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表示异常</w:t>
                  </w:r>
                </w:p>
                <w:p w14:paraId="72ADA6F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表示无效</w:t>
                  </w:r>
                </w:p>
              </w:tc>
            </w:tr>
          </w:tbl>
          <w:p w14:paraId="6D4BEF0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CA2C5F" w14:paraId="59BE6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EE98E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B6DAE2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F0F03E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7910F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A8DDAC7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798C727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154EEA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81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84B4A7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11686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DDF6A0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7B74981C" w14:textId="77777777" w:rsidR="00CA2C5F" w:rsidRDefault="00CA2C5F">
      <w:pPr>
        <w:rPr>
          <w:lang w:eastAsia="zh-CN"/>
        </w:rPr>
      </w:pPr>
    </w:p>
    <w:p w14:paraId="752FA7B2" w14:textId="77777777" w:rsidR="00CA2C5F" w:rsidRDefault="00B42207">
      <w:pPr>
        <w:pStyle w:val="3"/>
      </w:pPr>
      <w:proofErr w:type="spellStart"/>
      <w:r>
        <w:t>吹扫状态显示</w:t>
      </w:r>
      <w:proofErr w:type="spellEnd"/>
    </w:p>
    <w:tbl>
      <w:tblPr>
        <w:tblStyle w:val="af2"/>
        <w:tblW w:w="9360" w:type="dxa"/>
        <w:tblLayout w:type="fixed"/>
        <w:tblLook w:val="04A0" w:firstRow="1" w:lastRow="0" w:firstColumn="1" w:lastColumn="0" w:noHBand="0" w:noVBand="1"/>
      </w:tblPr>
      <w:tblGrid>
        <w:gridCol w:w="1526"/>
        <w:gridCol w:w="7834"/>
      </w:tblGrid>
      <w:tr w:rsidR="00CA2C5F" w14:paraId="03CC61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4142A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834" w:type="dxa"/>
            <w:shd w:val="clear" w:color="auto" w:fill="D9D9D9" w:themeFill="background1" w:themeFillShade="D9"/>
            <w:vAlign w:val="center"/>
          </w:tcPr>
          <w:p w14:paraId="22A735E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吹扫状态显示</w:t>
            </w:r>
          </w:p>
        </w:tc>
      </w:tr>
      <w:tr w:rsidR="00CA2C5F" w14:paraId="64395F0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B6B9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834" w:type="dxa"/>
            <w:vAlign w:val="center"/>
          </w:tcPr>
          <w:p w14:paraId="46F9478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提醒“吹扫进行中”（关钥匙后也要显示）</w:t>
            </w:r>
          </w:p>
        </w:tc>
      </w:tr>
      <w:tr w:rsidR="00CA2C5F" w14:paraId="78C24E4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FE913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834" w:type="dxa"/>
            <w:vAlign w:val="center"/>
          </w:tcPr>
          <w:p w14:paraId="4C15BB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FCU吹扫标志位总线信号1</w:t>
            </w:r>
          </w:p>
        </w:tc>
      </w:tr>
      <w:tr w:rsidR="00CA2C5F" w14:paraId="70635B8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14101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834" w:type="dxa"/>
            <w:vAlign w:val="center"/>
          </w:tcPr>
          <w:p w14:paraId="45E4AA3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39C24EC4" w14:textId="77777777">
        <w:trPr>
          <w:trHeight w:val="95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BADF1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834" w:type="dxa"/>
            <w:vAlign w:val="center"/>
          </w:tcPr>
          <w:p w14:paraId="520D9D92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钥匙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  <w:p w14:paraId="6F62BB8F" w14:textId="77777777" w:rsidR="00CA2C5F" w:rsidRDefault="00B42207">
            <w:pPr>
              <w:pStyle w:val="11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钥匙off，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液晶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屏文字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提醒“吹扫进行中”，不蜂鸣，吹扫完成后不显示；</w:t>
            </w:r>
          </w:p>
        </w:tc>
      </w:tr>
      <w:tr w:rsidR="00CA2C5F" w14:paraId="668D95A2" w14:textId="77777777">
        <w:trPr>
          <w:trHeight w:val="55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48B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834" w:type="dxa"/>
            <w:vAlign w:val="center"/>
          </w:tcPr>
          <w:p w14:paraId="3C81F05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FCU吹扫标志位总线信号无效</w:t>
            </w:r>
          </w:p>
          <w:p w14:paraId="5FEEC87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329A53A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B253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834" w:type="dxa"/>
            <w:vAlign w:val="center"/>
          </w:tcPr>
          <w:p w14:paraId="342F96B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11"/>
              <w:gridCol w:w="1621"/>
              <w:gridCol w:w="708"/>
              <w:gridCol w:w="514"/>
              <w:gridCol w:w="650"/>
              <w:gridCol w:w="2304"/>
            </w:tblGrid>
            <w:tr w:rsidR="00CA2C5F" w14:paraId="21993387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B59844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9F1B8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F038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67EA0E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8AC69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F289B2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CA2C5F" w14:paraId="51E1D93F" w14:textId="77777777">
              <w:tc>
                <w:tcPr>
                  <w:tcW w:w="18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5A8EEC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29B525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系统吹扫标志位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173C3B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6EA3F0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</w:p>
              </w:tc>
              <w:tc>
                <w:tcPr>
                  <w:tcW w:w="6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93F55F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20m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39066B" w14:textId="77777777" w:rsidR="00CA2C5F" w:rsidRDefault="00B42207">
                  <w:pPr>
                    <w:widowControl w:val="0"/>
                    <w:spacing w:after="0" w:line="30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0x1: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吹扫进行中</w:t>
                  </w:r>
                </w:p>
                <w:p w14:paraId="7FB80697" w14:textId="77777777" w:rsidR="00CA2C5F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0x0: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未进行吹扫</w:t>
                  </w:r>
                </w:p>
              </w:tc>
            </w:tr>
          </w:tbl>
          <w:p w14:paraId="6058329B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79E0C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8045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834" w:type="dxa"/>
            <w:vAlign w:val="center"/>
          </w:tcPr>
          <w:p w14:paraId="2E1C1D55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7D63664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53C89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834" w:type="dxa"/>
            <w:vAlign w:val="center"/>
          </w:tcPr>
          <w:p w14:paraId="0A44685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9E4598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57DD7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834" w:type="dxa"/>
            <w:vAlign w:val="center"/>
          </w:tcPr>
          <w:p w14:paraId="6AD78A5F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6F72431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4C0D3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834" w:type="dxa"/>
            <w:vAlign w:val="center"/>
          </w:tcPr>
          <w:p w14:paraId="18A43AD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0D8596CA" w14:textId="77777777" w:rsidR="00CA2C5F" w:rsidRDefault="00CA2C5F"/>
    <w:p w14:paraId="58F6828C" w14:textId="3FC49290" w:rsidR="00CA2C5F" w:rsidRDefault="00B42207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>平均</w:t>
      </w:r>
      <w:r>
        <w:rPr>
          <w:lang w:eastAsia="zh-CN"/>
        </w:rPr>
        <w:t>氢耗显示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69AE4D87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3FB136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224D28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氢</w:t>
            </w:r>
            <w:proofErr w:type="gram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耗显示</w:t>
            </w:r>
            <w:proofErr w:type="gramEnd"/>
          </w:p>
        </w:tc>
      </w:tr>
      <w:tr w:rsidR="00CA2C5F" w14:paraId="2D687BD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E119D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CAA541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仪表接收FCU发的总线信号，仪表显示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百公里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氢耗。</w:t>
            </w:r>
          </w:p>
        </w:tc>
      </w:tr>
      <w:tr w:rsidR="00CA2C5F" w14:paraId="291BFA2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63318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24700D1E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9B4022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9C36C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050F70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58D1DC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777AC08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1FA52EA7" w14:textId="77777777">
        <w:trPr>
          <w:trHeight w:val="76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68E25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EBEFAB8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与平均电耗共用位置，标定为氢燃料电池（</w:t>
            </w:r>
            <w:r>
              <w:rPr>
                <w:rFonts w:hint="eastAsia"/>
                <w:lang w:eastAsia="zh-CN"/>
              </w:rPr>
              <w:t>B408Q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）实现。</w:t>
            </w:r>
          </w:p>
        </w:tc>
      </w:tr>
      <w:tr w:rsidR="00CA2C5F" w14:paraId="07D5930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B6CE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E8E72AD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9D221A1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D60DB9A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82597A">
              <w:rPr>
                <w:rFonts w:hint="eastAsia"/>
                <w:lang w:eastAsia="zh-CN"/>
              </w:rPr>
              <w:t xml:space="preserve"> </w:t>
            </w:r>
            <w:r w:rsidRPr="0082597A">
              <w:rPr>
                <w:rFonts w:hint="eastAsia"/>
                <w:lang w:eastAsia="zh-CN"/>
              </w:rPr>
              <w:t>未收到</w:t>
            </w:r>
            <w:r w:rsidRPr="0082597A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</w:tc>
      </w:tr>
      <w:tr w:rsidR="00CA2C5F" w14:paraId="4702918A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76B6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03BC538" w14:textId="77777777" w:rsidR="00CA2C5F" w:rsidRPr="0082597A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82597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6"/>
              <w:gridCol w:w="1276"/>
              <w:gridCol w:w="710"/>
              <w:gridCol w:w="585"/>
              <w:gridCol w:w="750"/>
              <w:gridCol w:w="2661"/>
            </w:tblGrid>
            <w:tr w:rsidR="0082597A" w:rsidRPr="0082597A" w14:paraId="15232439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9BFB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0DEA62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E5B64D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8F75D3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A7EEE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5DAAE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82597A" w:rsidRPr="0082597A" w14:paraId="24B3BA34" w14:textId="77777777" w:rsidTr="00FC46F6">
              <w:tc>
                <w:tcPr>
                  <w:tcW w:w="14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15E7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82597A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</w:t>
                  </w:r>
                  <w:r w:rsidRPr="0082597A">
                    <w:rPr>
                      <w:rFonts w:ascii="宋体" w:eastAsia="宋体" w:hAnsi="宋体" w:cs="宋体" w:hint="eastAsia"/>
                      <w:sz w:val="21"/>
                      <w:szCs w:val="24"/>
                      <w:lang w:val="en-US" w:eastAsia="zh-CN"/>
                    </w:rPr>
                    <w:t>8F5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02118A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燃料消耗率</w:t>
                  </w:r>
                </w:p>
              </w:tc>
              <w:tc>
                <w:tcPr>
                  <w:tcW w:w="7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679CD9" w14:textId="474A154A" w:rsidR="001B52C5" w:rsidRPr="0082597A" w:rsidRDefault="001B52C5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5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8FE25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AB147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FB08F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C152788" w14:textId="77777777" w:rsidR="00CA2C5F" w:rsidRPr="0082597A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0-6000kg/100km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729A4E1E" w14:textId="77777777" w:rsidR="00CA2C5F" w:rsidRPr="0082597A" w:rsidRDefault="00B42207">
                  <w:pPr>
                    <w:pStyle w:val="Default"/>
                    <w:jc w:val="both"/>
                    <w:rPr>
                      <w:rFonts w:ascii="宋体" w:hAnsi="Times New Roman" w:cs="宋体"/>
                      <w:color w:val="auto"/>
                      <w:sz w:val="21"/>
                      <w:szCs w:val="21"/>
                    </w:rPr>
                  </w:pPr>
                  <w:r w:rsidRPr="0082597A">
                    <w:rPr>
                      <w:color w:val="auto"/>
                      <w:sz w:val="18"/>
                      <w:szCs w:val="21"/>
                    </w:rPr>
                    <w:t>0xFFFE: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异常，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>0xFFFF:</w:t>
                  </w:r>
                  <w:r w:rsidRPr="0082597A">
                    <w:rPr>
                      <w:rFonts w:hint="eastAsia"/>
                      <w:color w:val="auto"/>
                      <w:sz w:val="18"/>
                      <w:szCs w:val="21"/>
                    </w:rPr>
                    <w:t>无效</w:t>
                  </w:r>
                  <w:r w:rsidRPr="0082597A">
                    <w:rPr>
                      <w:color w:val="auto"/>
                      <w:sz w:val="18"/>
                      <w:szCs w:val="21"/>
                    </w:rPr>
                    <w:t xml:space="preserve"> </w:t>
                  </w:r>
                </w:p>
              </w:tc>
            </w:tr>
          </w:tbl>
          <w:p w14:paraId="1DFB268C" w14:textId="77777777" w:rsidR="00CA2C5F" w:rsidRPr="0082597A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29B82A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963C5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694B974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0B57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F08056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F782F2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3655253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D713B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21B8F4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57C3078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8150D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58CF11B" w14:textId="77777777" w:rsidR="004A506A" w:rsidRPr="004A506A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4B0A70D9" w14:textId="77777777" w:rsidR="004A506A" w:rsidRPr="00334A0C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334A0C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2B077292" w14:textId="6A981F14" w:rsidR="00CA2C5F" w:rsidRDefault="004A506A" w:rsidP="004A506A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4A506A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7003D01A" w14:textId="77777777" w:rsidR="00CA2C5F" w:rsidRDefault="00CA2C5F">
      <w:pPr>
        <w:rPr>
          <w:lang w:eastAsia="zh-CN"/>
        </w:rPr>
      </w:pPr>
    </w:p>
    <w:p w14:paraId="5D537964" w14:textId="5B6B6D60" w:rsidR="00CA2C5F" w:rsidRDefault="00B42207">
      <w:pPr>
        <w:pStyle w:val="3"/>
        <w:rPr>
          <w:lang w:eastAsia="zh-CN"/>
        </w:rPr>
      </w:pPr>
      <w:r>
        <w:rPr>
          <w:lang w:eastAsia="zh-CN"/>
        </w:rPr>
        <w:t>小计氢耗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2FB84BD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64EC9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8D5089D" w14:textId="1AA51519" w:rsidR="00CA2C5F" w:rsidRDefault="00A502EF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小计氢</w:t>
            </w:r>
            <w:r w:rsidR="00B42207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耗</w:t>
            </w:r>
          </w:p>
        </w:tc>
      </w:tr>
      <w:tr w:rsidR="00CA2C5F" w14:paraId="52423016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385E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573B06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2A56DD12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03B945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8B660A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7A62C4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2CFE4CB5" w14:textId="5F19CABD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2.收到燃料消耗率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及行驶里程等数据</w:t>
            </w:r>
            <w:r w:rsidR="00A502EF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32D18137" w14:textId="77777777" w:rsidR="00CA2C5F" w:rsidRDefault="00CA2C5F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</w:p>
        </w:tc>
      </w:tr>
      <w:tr w:rsidR="00CA2C5F" w14:paraId="24BAC36D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6BB6F5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56B06A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仪表计算小计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03EA09AF" w14:textId="77777777" w:rsidTr="00A502EF">
        <w:trPr>
          <w:trHeight w:val="66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E7FC3F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DC4D9F2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5C423E6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82404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3E915D2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FF7094F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电源切开；</w:t>
            </w:r>
          </w:p>
          <w:p w14:paraId="332CE461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2.未收到燃料消耗率。</w:t>
            </w:r>
          </w:p>
        </w:tc>
      </w:tr>
      <w:tr w:rsidR="00CA2C5F" w14:paraId="7732A2EF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17F4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72D3E31A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1276"/>
              <w:gridCol w:w="709"/>
              <w:gridCol w:w="850"/>
              <w:gridCol w:w="993"/>
              <w:gridCol w:w="2296"/>
            </w:tblGrid>
            <w:tr w:rsidR="00133D7F" w:rsidRPr="0082597A" w14:paraId="759A1936" w14:textId="77777777" w:rsidTr="00133D7F"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4B218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212745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EC7920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EFB29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A32F42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8E01A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133D7F" w:rsidRPr="0082597A" w14:paraId="1F59EDD0" w14:textId="77777777" w:rsidTr="00133D7F">
              <w:tc>
                <w:tcPr>
                  <w:tcW w:w="13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3C62FAB" w14:textId="4C691EB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0x18FFABF6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1F811F" w14:textId="5CCFD983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剩余氢气量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95F79" w14:textId="26B7695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C07D4C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3AC5E" w14:textId="3D27F4EA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8713B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6B6F13DD" w14:textId="2EA4A024" w:rsidR="00133D7F" w:rsidRP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3C37B52D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852B03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00A47" w14:textId="3698E9DC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单次耗氢量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706C1" w14:textId="07A5F05F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3B0675" w14:textId="72EF5726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3A984" w14:textId="493DF70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ABE07" w14:textId="7777777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0.01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143B2644" w14:textId="12A8CF64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0-600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  <w:tr w:rsidR="00133D7F" w:rsidRPr="0082597A" w14:paraId="18FC9323" w14:textId="77777777" w:rsidTr="00133D7F">
              <w:tc>
                <w:tcPr>
                  <w:tcW w:w="1304" w:type="dxa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F1021B" w14:textId="77777777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A8B45" w14:textId="608FCC85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累计耗氢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ED9827" w14:textId="04032F21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F2F1F3" w14:textId="0FCF4BFD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D2B1" w14:textId="693A940B" w:rsidR="00133D7F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1000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m</w:t>
                  </w:r>
                  <w:r w:rsidRPr="0082597A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2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8E653" w14:textId="2FFA3307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</w:p>
                <w:p w14:paraId="3FF79ADB" w14:textId="3BCA046C" w:rsidR="00133D7F" w:rsidRPr="0082597A" w:rsidRDefault="00133D7F" w:rsidP="00133D7F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范围：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65500</w:t>
                  </w:r>
                  <w:r w:rsidRPr="0082597A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kg</w:t>
                  </w:r>
                </w:p>
              </w:tc>
            </w:tr>
          </w:tbl>
          <w:p w14:paraId="45BC3E74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06994BB0" w14:textId="2C30DA45" w:rsidR="00A502EF" w:rsidRDefault="00A502EF" w:rsidP="00A502EF">
            <w:pPr>
              <w:rPr>
                <w:rFonts w:ascii="Arial" w:eastAsia="宋体" w:hAnsi="Arial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根据报文，可以得到实时的累计耗氢量</w:t>
            </w:r>
            <w:r>
              <w:rPr>
                <w:lang w:eastAsia="zh-CN"/>
              </w:rPr>
              <w:t>X(</w:t>
            </w:r>
            <w:r>
              <w:rPr>
                <w:rFonts w:hint="eastAsia"/>
                <w:lang w:eastAsia="zh-CN"/>
              </w:rPr>
              <w:t>精度</w:t>
            </w:r>
            <w:r>
              <w:rPr>
                <w:lang w:eastAsia="zh-CN"/>
              </w:rPr>
              <w:t>kg).</w:t>
            </w:r>
          </w:p>
          <w:p w14:paraId="41F944B4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在小计氢</w:t>
            </w:r>
            <w:proofErr w:type="gramStart"/>
            <w:r>
              <w:rPr>
                <w:rFonts w:hint="eastAsia"/>
                <w:lang w:eastAsia="zh-CN"/>
              </w:rPr>
              <w:t>耗开始</w:t>
            </w:r>
            <w:proofErr w:type="gramEnd"/>
            <w:r>
              <w:rPr>
                <w:rFonts w:hint="eastAsia"/>
                <w:lang w:eastAsia="zh-CN"/>
              </w:rPr>
              <w:t>计算的时间点</w:t>
            </w:r>
            <w:r>
              <w:rPr>
                <w:lang w:eastAsia="zh-CN"/>
              </w:rPr>
              <w:t>T1,</w:t>
            </w:r>
            <w:r>
              <w:rPr>
                <w:rFonts w:hint="eastAsia"/>
                <w:lang w:eastAsia="zh-CN"/>
              </w:rPr>
              <w:t>读数当时累计耗氢量</w:t>
            </w:r>
            <w:r>
              <w:rPr>
                <w:lang w:eastAsia="zh-CN"/>
              </w:rPr>
              <w:t>X1</w:t>
            </w:r>
            <w:r>
              <w:rPr>
                <w:rFonts w:hint="eastAsia"/>
                <w:lang w:eastAsia="zh-CN"/>
              </w:rPr>
              <w:t>；</w:t>
            </w:r>
          </w:p>
          <w:p w14:paraId="4D372DE2" w14:textId="77777777" w:rsidR="00A502EF" w:rsidRDefault="00A502EF" w:rsidP="00A502E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然后实时读取</w:t>
            </w:r>
            <w:r>
              <w:rPr>
                <w:lang w:eastAsia="zh-CN"/>
              </w:rPr>
              <w:t>can</w:t>
            </w:r>
            <w:r>
              <w:rPr>
                <w:rFonts w:hint="eastAsia"/>
                <w:lang w:eastAsia="zh-CN"/>
              </w:rPr>
              <w:t>报文中累计耗氢量</w:t>
            </w:r>
            <w:r>
              <w:rPr>
                <w:lang w:eastAsia="zh-CN"/>
              </w:rPr>
              <w:t>X2,</w:t>
            </w:r>
          </w:p>
          <w:p w14:paraId="6136A55D" w14:textId="747B19F1" w:rsidR="00A502EF" w:rsidRPr="005271BB" w:rsidRDefault="00A502EF" w:rsidP="005271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仪表显示的</w:t>
            </w:r>
            <w:r w:rsidRPr="00A502EF">
              <w:rPr>
                <w:rFonts w:hint="eastAsia"/>
                <w:highlight w:val="green"/>
                <w:lang w:eastAsia="zh-CN"/>
              </w:rPr>
              <w:t>小计氢耗</w:t>
            </w:r>
            <w:r w:rsidRPr="00A502EF">
              <w:rPr>
                <w:highlight w:val="green"/>
                <w:lang w:eastAsia="zh-CN"/>
              </w:rPr>
              <w:t>N=X2-X1;</w:t>
            </w:r>
          </w:p>
          <w:p w14:paraId="5B5C18DC" w14:textId="77777777" w:rsidR="00133D7F" w:rsidRDefault="00133D7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29B2485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A1A40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01FA965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71CA1F2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8E9B88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4F18D64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2DEBBA94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18FABE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3584F6C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C697BE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617929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7F09C03" w14:textId="77777777" w:rsidR="00654A1F" w:rsidRPr="00654A1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平均氢耗=小计氢耗/小计里程*100，单位kg/100km；</w:t>
            </w:r>
          </w:p>
          <w:p w14:paraId="749DF554" w14:textId="77777777" w:rsidR="00654A1F" w:rsidRPr="00427519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trike/>
                <w:sz w:val="20"/>
                <w:szCs w:val="20"/>
                <w:lang w:eastAsia="zh-CN"/>
              </w:rPr>
            </w:pPr>
            <w:r w:rsidRPr="00427519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小计氢耗=∑(V/7200)*燃料消耗率，单位kg；</w:t>
            </w:r>
          </w:p>
          <w:p w14:paraId="0171F8FC" w14:textId="6AD99A57" w:rsidR="00CA2C5F" w:rsidRDefault="00654A1F" w:rsidP="00654A1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每次小计里程清零，平均氢</w:t>
            </w:r>
            <w:proofErr w:type="gramStart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耗同时</w:t>
            </w:r>
            <w:proofErr w:type="gramEnd"/>
            <w:r w:rsidRPr="00654A1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清零；</w:t>
            </w:r>
          </w:p>
        </w:tc>
      </w:tr>
    </w:tbl>
    <w:p w14:paraId="135979A6" w14:textId="77777777" w:rsidR="00EA3C94" w:rsidRDefault="00EA3C94" w:rsidP="00EA3C94">
      <w:pPr>
        <w:pStyle w:val="3"/>
      </w:pPr>
      <w:proofErr w:type="spellStart"/>
      <w:r>
        <w:t>累计氢耗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EA3C94" w14:paraId="44165B10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9C8ABA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82EEF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累计氢耗</w:t>
            </w:r>
          </w:p>
        </w:tc>
      </w:tr>
      <w:tr w:rsidR="00EA3C94" w14:paraId="1F0C41BB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4CC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E7E519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仪表计算累计</w:t>
            </w:r>
            <w:proofErr w:type="gramStart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氢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耗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并进行</w:t>
            </w:r>
            <w:proofErr w:type="gramEnd"/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A3C94" w14:paraId="56A726E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267CB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294ADC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CDCE0F3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50AEA2C4" w14:textId="77777777" w:rsidR="00EA3C94" w:rsidRDefault="00EA3C94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收到FCU总线信号</w:t>
            </w:r>
          </w:p>
        </w:tc>
      </w:tr>
      <w:tr w:rsidR="00EA3C94" w14:paraId="2E61388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8C1C6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B2A3C8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72CEBD4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C3387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659EC6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1160BCF2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3F2316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131A69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8D086AF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2CBC6A4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FCU总线信号</w:t>
            </w:r>
          </w:p>
          <w:p w14:paraId="4E90502D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EA3C94" w14:paraId="30513497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3D4749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4E49E47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EA3C94" w14:paraId="6C5D8401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98CCB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F1F71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A14E87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E5FC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BDC4EB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81A7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EA3C94" w14:paraId="547357F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9DFC98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0x18FFAA</w:t>
                  </w:r>
                  <w:r>
                    <w:rPr>
                      <w:rFonts w:ascii="宋体" w:eastAsia="宋体" w:hAnsi="宋体" w:cs="宋体" w:hint="eastAsia"/>
                      <w:color w:val="FF0000"/>
                      <w:sz w:val="21"/>
                      <w:szCs w:val="24"/>
                      <w:lang w:val="en-US" w:eastAsia="zh-CN"/>
                    </w:rPr>
                    <w:t>F5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F03226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累计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氢耗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C0E155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4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91215E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B9E26D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500m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029D2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cs="Times New Roman"/>
                      <w:color w:val="FF0000"/>
                      <w:kern w:val="2"/>
                      <w:sz w:val="20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精度：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1kg</w:t>
                  </w:r>
                </w:p>
                <w:p w14:paraId="52C115EF" w14:textId="77777777" w:rsidR="00EA3C94" w:rsidRDefault="00EA3C94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lastRenderedPageBreak/>
                    <w:t xml:space="preserve"> 0xFFFE: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异常</w:t>
                  </w:r>
                  <w:proofErr w:type="spellEnd"/>
                  <w:r>
                    <w:rPr>
                      <w:rFonts w:hint="eastAsia"/>
                      <w:sz w:val="21"/>
                      <w:szCs w:val="21"/>
                    </w:rPr>
                    <w:t>，</w:t>
                  </w:r>
                  <w:r>
                    <w:rPr>
                      <w:sz w:val="21"/>
                      <w:szCs w:val="21"/>
                    </w:rPr>
                    <w:t>0xFFFF:</w:t>
                  </w:r>
                  <w:proofErr w:type="spellStart"/>
                  <w:r>
                    <w:rPr>
                      <w:rFonts w:hint="eastAsia"/>
                      <w:sz w:val="21"/>
                      <w:szCs w:val="21"/>
                    </w:rPr>
                    <w:t>无效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14:paraId="6802039B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295A3CE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5B522F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86C99EE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EA3C94" w14:paraId="1DC3B26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DED338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59BD65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EA3C94" w14:paraId="4AAF9A35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A08DD5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56E11D9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EA3C94" w14:paraId="1F521D4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BBBE11" w14:textId="77777777" w:rsidR="00EA3C94" w:rsidRDefault="00EA3C94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67771B6" w14:textId="77777777" w:rsidR="00EA3C94" w:rsidRDefault="00EA3C94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23431653" w14:textId="77777777" w:rsidR="004F1DC0" w:rsidRDefault="004F1DC0" w:rsidP="004F1DC0">
      <w:pPr>
        <w:pStyle w:val="3"/>
      </w:pPr>
      <w:proofErr w:type="spellStart"/>
      <w:r>
        <w:t>加氢盖打开提醒</w:t>
      </w:r>
      <w:proofErr w:type="spellEnd"/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4F1DC0" w14:paraId="14DD55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BC422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44277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加氢盖打开提醒</w:t>
            </w:r>
          </w:p>
        </w:tc>
      </w:tr>
      <w:tr w:rsidR="004F1DC0" w14:paraId="2104C074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32A3C0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3C0A848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当加氢盖打开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仪表文字显示加氢盖打开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4F1DC0" w14:paraId="385DCD8A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57E401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CD2C73E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5D3256EF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电源接通；</w:t>
            </w:r>
          </w:p>
          <w:p w14:paraId="6F3DFE9D" w14:textId="77777777" w:rsidR="004F1DC0" w:rsidRDefault="004F1DC0" w:rsidP="00C61A0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收到HMU总线信号</w:t>
            </w:r>
          </w:p>
        </w:tc>
      </w:tr>
      <w:tr w:rsidR="004F1DC0" w14:paraId="3918907F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A2EE6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2A04233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仪表文字显示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“加氢盖已打开”，红色文字，显示位置与“高压已上电，车辆可正常运行”共用，优先级最高</w:t>
            </w:r>
          </w:p>
        </w:tc>
      </w:tr>
      <w:tr w:rsidR="004F1DC0" w14:paraId="3D3D3000" w14:textId="77777777" w:rsidTr="00C61A0C">
        <w:trPr>
          <w:trHeight w:val="151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6C21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55371B0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245BC2E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673947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60D4B5B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710D7E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C3847DC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HMU总线信号</w:t>
            </w:r>
          </w:p>
          <w:p w14:paraId="26299592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4F1DC0" w14:paraId="1D3A609C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51E379" w14:textId="77777777" w:rsidR="004F1DC0" w:rsidRPr="003153A2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3908FF2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4F1DC0" w:rsidRPr="003153A2" w14:paraId="49084F3A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EFB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3232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8B875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95DC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FB67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7FA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4F1DC0" w:rsidRPr="003153A2" w14:paraId="3DDBF744" w14:textId="77777777" w:rsidTr="00C61A0C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4461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宋体" w:eastAsia="宋体" w:hAnsi="宋体" w:cs="Times New Roman"/>
                      <w:kern w:val="2"/>
                      <w:sz w:val="21"/>
                      <w:szCs w:val="21"/>
                      <w:lang w:val="en-US" w:eastAsia="zh-CN"/>
                    </w:rPr>
                  </w:pPr>
                  <w:r w:rsidRPr="003153A2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>0x18FFA1F6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913739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加氢</w:t>
                  </w:r>
                  <w:proofErr w:type="gramStart"/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盖状态</w:t>
                  </w:r>
                  <w:proofErr w:type="gramEnd"/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043E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99F40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9F4C2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DE84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：关闭</w:t>
                  </w:r>
                </w:p>
                <w:p w14:paraId="1EBD34D6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：打开</w:t>
                  </w:r>
                </w:p>
                <w:p w14:paraId="5BA0C923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：预留</w:t>
                  </w:r>
                </w:p>
                <w:p w14:paraId="425123EC" w14:textId="77777777" w:rsidR="004F1DC0" w:rsidRPr="003153A2" w:rsidRDefault="004F1DC0" w:rsidP="00C61A0C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0x3</w:t>
                  </w: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：无效</w:t>
                  </w:r>
                </w:p>
              </w:tc>
            </w:tr>
          </w:tbl>
          <w:p w14:paraId="3AA9C013" w14:textId="77777777" w:rsidR="004F1DC0" w:rsidRPr="003153A2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6E6C183D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9913FE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2A0D084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4F1DC0" w14:paraId="324D6FB8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AD685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3348E8D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4F1DC0" w14:paraId="7F8E26AE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FC3BE08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35E3117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4F1DC0" w14:paraId="33CA77D6" w14:textId="77777777" w:rsidTr="00C61A0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6ECDA3" w14:textId="77777777" w:rsidR="004F1DC0" w:rsidRDefault="004F1DC0" w:rsidP="00C61A0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4D39366" w14:textId="77777777" w:rsidR="004F1DC0" w:rsidRDefault="004F1DC0" w:rsidP="00C61A0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45C3ABD5" w14:textId="33B51D2C" w:rsidR="00CA2C5F" w:rsidRDefault="005820C8" w:rsidP="00EA3C94">
      <w:pPr>
        <w:pStyle w:val="3"/>
        <w:rPr>
          <w:lang w:eastAsia="zh-CN"/>
        </w:rPr>
      </w:pPr>
      <w:proofErr w:type="gramStart"/>
      <w:r>
        <w:rPr>
          <w:rFonts w:hint="eastAsia"/>
          <w:lang w:eastAsia="zh-CN"/>
        </w:rPr>
        <w:t>燃</w:t>
      </w:r>
      <w:r>
        <w:rPr>
          <w:lang w:eastAsia="zh-CN"/>
        </w:rPr>
        <w:t>电</w:t>
      </w:r>
      <w:r w:rsidR="004F1DC0">
        <w:rPr>
          <w:lang w:eastAsia="zh-CN"/>
        </w:rPr>
        <w:t>系统</w:t>
      </w:r>
      <w:proofErr w:type="gramEnd"/>
      <w:r w:rsidR="004F1DC0">
        <w:rPr>
          <w:lang w:eastAsia="zh-CN"/>
        </w:rPr>
        <w:t>工作状态显示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CA2C5F" w14:paraId="33CE03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A3D7F7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EA10F1F" w14:textId="22F7A074" w:rsidR="00CA2C5F" w:rsidRPr="004F1DC0" w:rsidRDefault="004F1DC0" w:rsidP="003153A2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4F1DC0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燃料电池系统工作状态显示</w:t>
            </w:r>
          </w:p>
        </w:tc>
      </w:tr>
      <w:tr w:rsidR="00CA2C5F" w14:paraId="7A659FD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740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A97535B" w14:textId="50A5FA90" w:rsidR="00CA2C5F" w:rsidRDefault="004F1DC0" w:rsidP="003153A2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上on挡电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显示燃料电池系统工作状态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CA2C5F" w14:paraId="520083A5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B252AD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1A80A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6C65D49" w14:textId="6CFDA0B1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1.ON</w:t>
            </w:r>
            <w:r w:rsidR="000F0BF8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挡或OFF挡电源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；</w:t>
            </w:r>
          </w:p>
          <w:p w14:paraId="72F59275" w14:textId="3BF5815C" w:rsidR="00CA2C5F" w:rsidRDefault="00B42207" w:rsidP="004F1DC0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color w:val="FF0000"/>
                <w:kern w:val="2"/>
                <w:sz w:val="21"/>
                <w:szCs w:val="24"/>
                <w:lang w:val="en-US"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 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U总线信号</w:t>
            </w:r>
          </w:p>
        </w:tc>
      </w:tr>
      <w:tr w:rsidR="00CA2C5F" w14:paraId="0F9E5C5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8C73591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9B9A3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ON挡电源：</w:t>
            </w:r>
          </w:p>
          <w:p w14:paraId="49123AFD" w14:textId="77777777" w:rsidR="00CA2C5F" w:rsidRDefault="004F1DC0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文字如下所示，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其中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启动中”、“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待机”、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“FCS自检完成”、“FCS功率输出”、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 w:rsidR="00B630BF" w:rsidRPr="004F1DC0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FCS</w:t>
            </w:r>
            <w:r w:rsidR="00B630BF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维护模式</w:t>
            </w:r>
            <w:r w:rsidR="00B630BF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“FCS正常停机”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、“</w:t>
            </w:r>
            <w:r w:rsidR="001B3912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 w:rsidR="001B391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Pr="004F1DC0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字体显示绿色；“FCS故障停机”、“FCS紧急停机”字体显示红色。</w:t>
            </w:r>
          </w:p>
          <w:p w14:paraId="6D717BA7" w14:textId="77777777" w:rsidR="000F0BF8" w:rsidRDefault="000F0BF8" w:rsidP="00B630BF">
            <w:pPr>
              <w:widowControl w:val="0"/>
              <w:spacing w:after="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OFF挡：</w:t>
            </w:r>
          </w:p>
          <w:p w14:paraId="0D5EF9B5" w14:textId="3913FF41" w:rsidR="000F0BF8" w:rsidRPr="00B630BF" w:rsidRDefault="000F0BF8" w:rsidP="00B630BF">
            <w:pPr>
              <w:widowControl w:val="0"/>
              <w:spacing w:after="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仪表如果收到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吹扫进行中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”</w:t>
            </w:r>
            <w:r w:rsidR="002B6E0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和“</w:t>
            </w:r>
            <w:r w:rsidR="002B6E0D" w:rsidRPr="009812E1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低温停车充电</w:t>
            </w:r>
            <w:r w:rsidR="002B6E0D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”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状态则显示，其它状态不显示。</w:t>
            </w:r>
          </w:p>
        </w:tc>
      </w:tr>
      <w:tr w:rsidR="00CA2C5F" w14:paraId="0D37B319" w14:textId="77777777" w:rsidTr="00733722">
        <w:trPr>
          <w:trHeight w:val="638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482E7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12AACE5" w14:textId="77777777" w:rsidR="00CA2C5F" w:rsidRDefault="00CA2C5F" w:rsidP="006F57B1">
            <w:pPr>
              <w:pStyle w:val="font10"/>
            </w:pPr>
          </w:p>
        </w:tc>
      </w:tr>
      <w:tr w:rsidR="00CA2C5F" w14:paraId="2B741AC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DE7AC2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18328D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F1F56B7" w14:textId="3CFA858A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未收到</w:t>
            </w:r>
            <w:r w:rsidR="004F1DC0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FC</w:t>
            </w:r>
            <w:r w:rsidR="003153A2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U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</w:p>
          <w:p w14:paraId="104E6B39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A2C5F" w14:paraId="73707AD8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3469E3" w14:textId="77777777" w:rsidR="00CA2C5F" w:rsidRPr="003153A2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3153A2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5CEED47" w14:textId="77777777" w:rsidR="00CA2C5F" w:rsidRPr="003153A2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153A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W w:w="74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 w:rsidR="003153A2" w:rsidRPr="003153A2" w14:paraId="76EFED7C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717F0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231F4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732083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B30CE4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0275B8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6B0D75" w14:textId="77777777" w:rsidR="00CA2C5F" w:rsidRPr="003153A2" w:rsidRDefault="00B42207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 w:rsidR="003153A2" w:rsidRPr="003153A2" w14:paraId="02D17516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BE81B6" w14:textId="2CB94ED9" w:rsidR="00CA2C5F" w:rsidRPr="004F1DC0" w:rsidRDefault="004F1DC0" w:rsidP="004F1DC0">
                  <w:pPr>
                    <w:rPr>
                      <w:rFonts w:ascii="宋体" w:eastAsia="宋体" w:hAnsi="宋体" w:cs="Times New Roman"/>
                      <w:sz w:val="21"/>
                      <w:szCs w:val="21"/>
                      <w:lang w:val="en-US" w:eastAsia="zh-CN"/>
                    </w:rPr>
                  </w:pPr>
                  <w:r w:rsidRPr="004F1DC0"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  <w:t xml:space="preserve">0x18FFA6F5 </w:t>
                  </w: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CD807" w14:textId="100A5D3D" w:rsidR="00CA2C5F" w:rsidRPr="004F1DC0" w:rsidRDefault="004F1DC0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工作状态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58880C" w14:textId="6699FD73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67DF72" w14:textId="20625FF1" w:rsidR="00CA2C5F" w:rsidRPr="003153A2" w:rsidRDefault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F3DCE7" w14:textId="7BE953CB" w:rsidR="00CA2C5F" w:rsidRPr="003153A2" w:rsidRDefault="003153A2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="00B42207" w:rsidRPr="003153A2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 w:rsidR="00B42207" w:rsidRPr="003153A2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37C23" w14:textId="06AD531C" w:rsidR="004F1DC0" w:rsidRDefault="004F1DC0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="00062374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自检完成</w:t>
                  </w:r>
                </w:p>
                <w:p w14:paraId="4294C650" w14:textId="2DE8012B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待机</w:t>
                  </w:r>
                </w:p>
                <w:p w14:paraId="74DBE99A" w14:textId="5DDB6E8F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 xml:space="preserve">  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339DBBC5" w14:textId="4259FF3C" w:rsidR="00062374" w:rsidRPr="004F1DC0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启动中</w:t>
                  </w:r>
                </w:p>
                <w:p w14:paraId="53FE3736" w14:textId="11A18521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0x4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功率输出</w:t>
                  </w:r>
                </w:p>
                <w:p w14:paraId="249D31D2" w14:textId="7C7CFEC7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维护模式</w:t>
                  </w:r>
                </w:p>
                <w:p w14:paraId="5A98ED0E" w14:textId="6247168C" w:rsid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0x6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正常停机</w:t>
                  </w:r>
                </w:p>
                <w:p w14:paraId="692C8F74" w14:textId="7033AA79" w:rsidR="00062374" w:rsidRPr="00062374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6D883A37" w14:textId="0B59AA4E" w:rsidR="00062374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0x8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紧急停机</w:t>
                  </w:r>
                </w:p>
                <w:p w14:paraId="37CB1524" w14:textId="09E732B4" w:rsidR="004F1DC0" w:rsidRPr="004F1DC0" w:rsidRDefault="00062374" w:rsidP="004F1DC0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0x9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 w:rsidR="004F1DC0"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故障停机</w:t>
                  </w:r>
                </w:p>
                <w:p w14:paraId="3D21A25C" w14:textId="06922FD1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A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468ED849" w14:textId="20BAF262" w:rsidR="00062374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ff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</w:t>
                  </w:r>
                  <w:r w:rsidRPr="004F1DC0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FCS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自检中</w:t>
                  </w:r>
                </w:p>
                <w:p w14:paraId="2152DC12" w14:textId="631C7A7B" w:rsidR="00CA2C5F" w:rsidRPr="003153A2" w:rsidRDefault="00062374" w:rsidP="00062374">
                  <w:pPr>
                    <w:widowControl w:val="0"/>
                    <w:spacing w:after="0" w:line="240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其它</w:t>
                  </w:r>
                  <w:r w:rsidRPr="003153A2"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>
                    <w:rPr>
                      <w:sz w:val="21"/>
                      <w:szCs w:val="21"/>
                    </w:rPr>
                    <w:t>FCS</w:t>
                  </w:r>
                  <w:proofErr w:type="spellStart"/>
                  <w:r>
                    <w:rPr>
                      <w:sz w:val="21"/>
                      <w:szCs w:val="21"/>
                    </w:rPr>
                    <w:t>正常停机</w:t>
                  </w:r>
                  <w:proofErr w:type="spellEnd"/>
                </w:p>
              </w:tc>
            </w:tr>
            <w:tr w:rsidR="009812E1" w:rsidRPr="003153A2" w14:paraId="59DAFBB4" w14:textId="77777777">
              <w:tc>
                <w:tcPr>
                  <w:tcW w:w="1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3D2F4D" w14:textId="77777777" w:rsidR="009812E1" w:rsidRPr="004F1DC0" w:rsidRDefault="009812E1" w:rsidP="004F1DC0">
                  <w:pPr>
                    <w:rPr>
                      <w:rFonts w:ascii="宋体" w:eastAsia="宋体" w:hAnsi="宋体" w:cs="宋体"/>
                      <w:sz w:val="21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11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C8786" w14:textId="52FFA009" w:rsidR="009812E1" w:rsidRDefault="009812E1" w:rsidP="004F1DC0">
                  <w:pPr>
                    <w:pStyle w:val="Default"/>
                    <w:jc w:val="both"/>
                    <w:rPr>
                      <w:sz w:val="21"/>
                      <w:szCs w:val="21"/>
                    </w:rPr>
                  </w:pPr>
                  <w:r w:rsidRPr="009812E1">
                    <w:rPr>
                      <w:rFonts w:hint="eastAsia"/>
                      <w:sz w:val="21"/>
                      <w:szCs w:val="21"/>
                    </w:rPr>
                    <w:t>系统吹扫标志位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F7DE65" w14:textId="33AB6398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5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1BA3CE" w14:textId="54E9F558" w:rsidR="009812E1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1~2</w:t>
                  </w: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67EAE2" w14:textId="77777777" w:rsidR="009812E1" w:rsidRPr="003153A2" w:rsidRDefault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28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028CB8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0x0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：未进行吹扫</w:t>
                  </w:r>
                </w:p>
                <w:p w14:paraId="74DD4DB3" w14:textId="77777777" w:rsidR="009812E1" w:rsidRPr="009812E1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0x1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：吹扫进行中</w:t>
                  </w:r>
                </w:p>
                <w:p w14:paraId="06AA99CD" w14:textId="68FACA94" w:rsidR="009812E1" w:rsidRPr="004F1DC0" w:rsidRDefault="009812E1" w:rsidP="009812E1"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0x2</w:t>
                  </w:r>
                  <w:r w:rsidRPr="009812E1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：低温停车充电</w:t>
                  </w:r>
                </w:p>
              </w:tc>
            </w:tr>
          </w:tbl>
          <w:p w14:paraId="3885789A" w14:textId="77777777" w:rsidR="00CA2C5F" w:rsidRPr="003153A2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D7DFF3B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25AB9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9341106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CA2C5F" w14:paraId="335DE5F9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52B10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241DA3C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A2C5F" w14:paraId="45711B90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4C4173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C77A7E6" w14:textId="77777777" w:rsidR="00CA2C5F" w:rsidRDefault="00CA2C5F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A2C5F" w14:paraId="0418CFD1" w14:textId="77777777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3B4AA4" w14:textId="77777777" w:rsidR="00CA2C5F" w:rsidRDefault="00B42207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0AB3B90" w14:textId="77777777" w:rsidR="00CA2C5F" w:rsidRDefault="00B42207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无</w:t>
            </w:r>
          </w:p>
        </w:tc>
      </w:tr>
    </w:tbl>
    <w:p w14:paraId="1ECB9D95" w14:textId="77777777" w:rsidR="005820C8" w:rsidRDefault="005820C8" w:rsidP="005820C8">
      <w:pPr>
        <w:pStyle w:val="3"/>
        <w:rPr>
          <w:lang w:eastAsia="zh-CN"/>
        </w:rPr>
      </w:pPr>
      <w:r>
        <w:rPr>
          <w:rFonts w:hint="eastAsia"/>
          <w:lang w:eastAsia="zh-CN"/>
        </w:rPr>
        <w:t>燃料电池冷却液温度过高报警</w:t>
      </w:r>
      <w:r>
        <w:rPr>
          <w:rFonts w:hint="eastAsia"/>
          <w:lang w:eastAsia="zh-CN"/>
        </w:rPr>
        <w:t xml:space="preserve"> </w:t>
      </w:r>
    </w:p>
    <w:tbl>
      <w:tblPr>
        <w:tblStyle w:val="af2"/>
        <w:tblW w:w="9180" w:type="dxa"/>
        <w:tblLayout w:type="fixed"/>
        <w:tblLook w:val="04A0" w:firstRow="1" w:lastRow="0" w:firstColumn="1" w:lastColumn="0" w:noHBand="0" w:noVBand="1"/>
      </w:tblPr>
      <w:tblGrid>
        <w:gridCol w:w="1526"/>
        <w:gridCol w:w="7654"/>
      </w:tblGrid>
      <w:tr w:rsidR="005820C8" w14:paraId="3FE3C6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69230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071FC2A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 w:rsidR="005820C8" w14:paraId="5170737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49B883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7382F0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 w:rsidR="005820C8" w14:paraId="3ADDC2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0B3D61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43E8A34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E48D02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A66F54F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2" w:name="OLE_LINK1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2"/>
          </w:p>
        </w:tc>
      </w:tr>
      <w:tr w:rsidR="005820C8" w14:paraId="791C32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8BAEC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1BDCADC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7C02D42" w14:textId="77777777" w:rsidTr="002563DC">
        <w:trPr>
          <w:trHeight w:val="20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C3F3F8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7D734C21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35EAC840" wp14:editId="0B111C77">
                  <wp:extent cx="260985" cy="23495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6" cy="24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C826D" w14:textId="77777777" w:rsidR="005820C8" w:rsidRDefault="005820C8" w:rsidP="002563DC">
            <w:pPr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图标：用冷却水温过高报警图标，</w:t>
            </w:r>
          </w:p>
          <w:p w14:paraId="6B6473ED" w14:textId="77777777" w:rsidR="005820C8" w:rsidRDefault="005820C8" w:rsidP="002563DC">
            <w:pPr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  <w:lang w:eastAsia="zh-CN"/>
              </w:rPr>
              <w:t>颜色：红色</w:t>
            </w:r>
          </w:p>
        </w:tc>
      </w:tr>
      <w:tr w:rsidR="005820C8" w14:paraId="7EA3EC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94EEA7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569466EA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3D0EB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F6AC8BE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DM1_FCU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FMI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</w:t>
            </w:r>
            <w:proofErr w:type="gramStart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时或未</w:t>
            </w:r>
            <w:proofErr w:type="gramEnd"/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收到DM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5820C8" w14:paraId="7A62B26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E1B0B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F506E9B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0BB002A9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val="en-US" w:eastAsia="zh-CN"/>
              </w:rPr>
            </w:pPr>
          </w:p>
        </w:tc>
      </w:tr>
      <w:tr w:rsidR="005820C8" w14:paraId="5010A0B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6335A5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0DCA23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004079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F1896F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3226B6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5820C8" w14:paraId="6D0A7C9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A3B572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474B9D8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5820C8" w14:paraId="09B9BF4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5AA6FD" w14:textId="77777777" w:rsidR="005820C8" w:rsidRDefault="005820C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C514C0" w14:textId="77777777" w:rsidR="005820C8" w:rsidRDefault="005820C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7B0EC53" w14:textId="57476500" w:rsidR="00BB249F" w:rsidRPr="00BB249F" w:rsidRDefault="00B42207" w:rsidP="00BB249F">
      <w:pPr>
        <w:pStyle w:val="2"/>
        <w:rPr>
          <w:lang w:eastAsia="zh-CN"/>
        </w:rPr>
      </w:pPr>
      <w:r>
        <w:rPr>
          <w:rFonts w:hint="eastAsia"/>
          <w:lang w:eastAsia="zh-CN"/>
        </w:rPr>
        <w:t>变速箱</w:t>
      </w:r>
      <w:r>
        <w:rPr>
          <w:rFonts w:hint="eastAsia"/>
          <w:lang w:eastAsia="zh-CN"/>
        </w:rPr>
        <w:t>&amp;</w:t>
      </w:r>
      <w:r>
        <w:rPr>
          <w:rFonts w:hint="eastAsia"/>
          <w:lang w:eastAsia="zh-CN"/>
        </w:rPr>
        <w:t>桥</w:t>
      </w:r>
    </w:p>
    <w:p w14:paraId="7EC35AF4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  <w:bookmarkStart w:id="3" w:name="_Toc16776623"/>
      <w:bookmarkStart w:id="4" w:name="_Toc414001558"/>
    </w:p>
    <w:p w14:paraId="27854145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3E25CD02" w14:textId="77777777" w:rsidR="00CA2C5F" w:rsidRDefault="00CA2C5F">
      <w:pPr>
        <w:pStyle w:val="11"/>
        <w:widowControl w:val="0"/>
        <w:numPr>
          <w:ilvl w:val="0"/>
          <w:numId w:val="9"/>
        </w:numPr>
        <w:spacing w:after="0" w:line="360" w:lineRule="auto"/>
        <w:contextualSpacing w:val="0"/>
        <w:jc w:val="both"/>
        <w:outlineLvl w:val="0"/>
        <w:rPr>
          <w:rFonts w:ascii="Times New Roman" w:eastAsia="黑体" w:hAnsi="Times New Roman"/>
          <w:vanish/>
          <w:kern w:val="2"/>
          <w:sz w:val="32"/>
          <w:szCs w:val="24"/>
          <w:lang w:eastAsia="zh-CN"/>
        </w:rPr>
      </w:pPr>
    </w:p>
    <w:p w14:paraId="4B36908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752895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46BBEB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7FA8A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076D1E9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95FA20D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4D88E5C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2DA3DC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980094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7FEFCB1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4E3DD1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DA65178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60903A90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18239B94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29143A82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08155A7B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363CDE93" w14:textId="77777777" w:rsidR="00CA2C5F" w:rsidRDefault="00CA2C5F">
      <w:pPr>
        <w:pStyle w:val="11"/>
        <w:widowControl w:val="0"/>
        <w:numPr>
          <w:ilvl w:val="1"/>
          <w:numId w:val="9"/>
        </w:numPr>
        <w:spacing w:after="0" w:line="360" w:lineRule="auto"/>
        <w:contextualSpacing w:val="0"/>
        <w:jc w:val="both"/>
        <w:outlineLvl w:val="1"/>
        <w:rPr>
          <w:rFonts w:ascii="Times New Roman" w:eastAsia="黑体" w:hAnsi="Times New Roman"/>
          <w:vanish/>
          <w:kern w:val="2"/>
          <w:sz w:val="28"/>
          <w:szCs w:val="24"/>
          <w:lang w:eastAsia="zh-CN"/>
        </w:rPr>
      </w:pPr>
    </w:p>
    <w:p w14:paraId="4C0BE4DE" w14:textId="20346BB8" w:rsidR="00CA2C5F" w:rsidRDefault="00B42207" w:rsidP="00BB249F">
      <w:pPr>
        <w:pStyle w:val="3"/>
      </w:pPr>
      <w:proofErr w:type="spellStart"/>
      <w:r>
        <w:rPr>
          <w:rFonts w:hint="eastAsia"/>
        </w:rPr>
        <w:t>变速箱档位指示</w:t>
      </w:r>
      <w:bookmarkEnd w:id="3"/>
      <w:proofErr w:type="spellEnd"/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CA2C5F" w14:paraId="2BDECF1C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F57F49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C4EF37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变速箱档位指示</w:t>
            </w:r>
            <w:proofErr w:type="spellEnd"/>
          </w:p>
        </w:tc>
      </w:tr>
      <w:tr w:rsidR="00CA2C5F" w14:paraId="45DF9A6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DBC258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F8D3BB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显示自动变速箱档位信息。</w:t>
            </w:r>
          </w:p>
        </w:tc>
      </w:tr>
      <w:tr w:rsidR="00CA2C5F" w14:paraId="0D1AD7A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E3349B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FEB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221A298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581D17EC" w14:textId="29573549" w:rsidR="00D429BE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AMT</w:t>
            </w:r>
            <w:r w:rsidR="00570468">
              <w:rPr>
                <w:rFonts w:hint="eastAsia"/>
                <w:sz w:val="20"/>
                <w:lang w:eastAsia="zh-CN"/>
              </w:rPr>
              <w:t>挡位</w:t>
            </w:r>
            <w:r>
              <w:rPr>
                <w:rFonts w:hint="eastAsia"/>
                <w:sz w:val="20"/>
                <w:lang w:eastAsia="zh-CN"/>
              </w:rPr>
              <w:t>报文</w:t>
            </w:r>
            <w:r w:rsidR="00D429BE">
              <w:rPr>
                <w:rFonts w:hint="eastAsia"/>
                <w:sz w:val="20"/>
                <w:lang w:eastAsia="zh-CN"/>
              </w:rPr>
              <w:t>或</w:t>
            </w:r>
            <w:r w:rsidR="00D429BE">
              <w:rPr>
                <w:rFonts w:hint="eastAsia"/>
                <w:sz w:val="20"/>
                <w:lang w:eastAsia="zh-CN"/>
              </w:rPr>
              <w:t>HCU</w:t>
            </w:r>
            <w:r w:rsidR="00D429BE">
              <w:rPr>
                <w:rFonts w:hint="eastAsia"/>
                <w:sz w:val="20"/>
                <w:lang w:eastAsia="zh-CN"/>
              </w:rPr>
              <w:t>报文。</w:t>
            </w:r>
          </w:p>
          <w:tbl>
            <w:tblPr>
              <w:tblW w:w="8378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  <w:gridCol w:w="328"/>
            </w:tblGrid>
            <w:tr w:rsidR="00244143" w:rsidRPr="00570468" w14:paraId="658877A5" w14:textId="77777777" w:rsidTr="00D51F84">
              <w:trPr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38E3C6C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54E0F79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6EB4517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16A76C5A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2FF46BDF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4EDB262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  <w:tc>
                <w:tcPr>
                  <w:tcW w:w="328" w:type="dxa"/>
                </w:tcPr>
                <w:p w14:paraId="48544FDC" w14:textId="77777777" w:rsidR="00244143" w:rsidRPr="00570468" w:rsidRDefault="00244143" w:rsidP="00244143">
                  <w:pPr>
                    <w:pStyle w:val="HR"/>
                    <w:spacing w:line="240" w:lineRule="auto"/>
                    <w:ind w:firstLineChars="0" w:firstLine="0"/>
                    <w:rPr>
                      <w:sz w:val="20"/>
                    </w:rPr>
                  </w:pPr>
                </w:p>
              </w:tc>
            </w:tr>
            <w:tr w:rsidR="00244143" w:rsidRPr="00570468" w14:paraId="1BE408DD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F62F525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18F00503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52635E1D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4</w:t>
                  </w:r>
                </w:p>
              </w:tc>
              <w:tc>
                <w:tcPr>
                  <w:tcW w:w="5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91E57ED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ALL</w:t>
                  </w:r>
                </w:p>
              </w:tc>
              <w:tc>
                <w:tcPr>
                  <w:tcW w:w="12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2C1FED53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档位显示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5FE054E7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C261442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挡位显示，增益：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，偏移：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，范围：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-125~125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。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br/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负值表示倒挡，正值表示前进挡，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表示空挡。（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-1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R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，空挡显示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，前进</w:t>
                  </w:r>
                  <w:proofErr w:type="gramStart"/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挡显示</w:t>
                  </w:r>
                  <w:proofErr w:type="gramEnd"/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D+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数字；可显示</w:t>
                  </w: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3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个字符）</w:t>
                  </w:r>
                </w:p>
              </w:tc>
            </w:tr>
            <w:tr w:rsidR="00244143" w:rsidRPr="00570468" w14:paraId="11007B52" w14:textId="77777777" w:rsidTr="00D51F84">
              <w:trPr>
                <w:gridAfter w:val="1"/>
                <w:wAfter w:w="328" w:type="dxa"/>
                <w:trHeight w:val="303"/>
              </w:trPr>
              <w:tc>
                <w:tcPr>
                  <w:tcW w:w="11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1634B4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18FE4A03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7EFB28B1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3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0454FFBF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>7-8</w:t>
                  </w:r>
                </w:p>
              </w:tc>
              <w:tc>
                <w:tcPr>
                  <w:tcW w:w="12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4BE3F629" w14:textId="77777777" w:rsidR="00244143" w:rsidRPr="00570468" w:rsidRDefault="00244143" w:rsidP="00244143">
                  <w:pPr>
                    <w:rPr>
                      <w:rFonts w:ascii="宋体" w:hAnsi="宋体" w:cs="Arial"/>
                      <w:sz w:val="24"/>
                    </w:rPr>
                  </w:pPr>
                  <w:r w:rsidRPr="00570468">
                    <w:rPr>
                      <w:rFonts w:ascii="宋体" w:hAnsi="宋体" w:cs="Arial" w:hint="eastAsia"/>
                      <w:sz w:val="24"/>
                    </w:rPr>
                    <w:t>A/M</w:t>
                  </w:r>
                  <w:proofErr w:type="spellStart"/>
                  <w:r w:rsidRPr="00570468">
                    <w:rPr>
                      <w:rFonts w:ascii="宋体" w:hAnsi="宋体" w:cs="Arial" w:hint="eastAsia"/>
                      <w:sz w:val="24"/>
                    </w:rPr>
                    <w:t>显示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</w:tcPr>
                <w:p w14:paraId="03677072" w14:textId="77777777" w:rsidR="00244143" w:rsidRPr="00570468" w:rsidRDefault="00244143" w:rsidP="0024414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70468">
                    <w:rPr>
                      <w:rFonts w:ascii="Arial" w:hAnsi="Arial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00"/>
                  <w:vAlign w:val="center"/>
                </w:tcPr>
                <w:p w14:paraId="325167F5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00 A mode    A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780DF1B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>01M mode   M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模式</w:t>
                  </w:r>
                </w:p>
                <w:p w14:paraId="49FF5099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10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  <w:p w14:paraId="62C3EA4D" w14:textId="77777777" w:rsidR="00244143" w:rsidRPr="00570468" w:rsidRDefault="00244143" w:rsidP="00244143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zh-CN"/>
                    </w:rPr>
                  </w:pPr>
                  <w:r w:rsidRPr="00570468"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  <w:t xml:space="preserve">11 </w:t>
                  </w:r>
                  <w:r w:rsidRPr="00570468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预留</w:t>
                  </w:r>
                </w:p>
              </w:tc>
            </w:tr>
          </w:tbl>
          <w:p w14:paraId="17388700" w14:textId="469B9FCF" w:rsidR="00CA2C5F" w:rsidRDefault="00CA2C5F">
            <w:pPr>
              <w:rPr>
                <w:strike/>
                <w:sz w:val="20"/>
                <w:lang w:eastAsia="zh-CN"/>
              </w:rPr>
            </w:pPr>
          </w:p>
          <w:p w14:paraId="6A2BCEF0" w14:textId="7E9E5395" w:rsidR="00244143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当标定为不带</w:t>
            </w:r>
            <w:r>
              <w:rPr>
                <w:rFonts w:hint="eastAsia"/>
                <w:sz w:val="20"/>
                <w:lang w:eastAsia="zh-CN"/>
              </w:rPr>
              <w:t>AMT</w:t>
            </w:r>
            <w:r>
              <w:rPr>
                <w:rFonts w:hint="eastAsia"/>
                <w:sz w:val="20"/>
                <w:lang w:eastAsia="zh-CN"/>
              </w:rPr>
              <w:t>时，即</w:t>
            </w:r>
            <w:r w:rsidRPr="00D429BE">
              <w:rPr>
                <w:rFonts w:hint="eastAsia"/>
                <w:sz w:val="20"/>
                <w:lang w:eastAsia="zh-CN"/>
              </w:rPr>
              <w:t>&lt;</w:t>
            </w:r>
            <w:r w:rsidRPr="00D429BE">
              <w:rPr>
                <w:rFonts w:hint="eastAsia"/>
                <w:sz w:val="20"/>
                <w:lang w:eastAsia="zh-CN"/>
              </w:rPr>
              <w:t>变速箱类型</w:t>
            </w:r>
            <w:r w:rsidRPr="00D429BE">
              <w:rPr>
                <w:rFonts w:hint="eastAsia"/>
                <w:sz w:val="20"/>
                <w:lang w:eastAsia="zh-CN"/>
              </w:rPr>
              <w:t>&gt;</w:t>
            </w:r>
            <w:r>
              <w:rPr>
                <w:rFonts w:hint="eastAsia"/>
                <w:sz w:val="20"/>
                <w:lang w:eastAsia="zh-CN"/>
              </w:rPr>
              <w:t>标定为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3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时</w:t>
            </w:r>
            <w:r>
              <w:rPr>
                <w:rFonts w:hint="eastAsia"/>
                <w:sz w:val="20"/>
                <w:lang w:eastAsia="zh-CN"/>
              </w:rPr>
              <w:t>，仪表档位显示只显示</w:t>
            </w:r>
            <w:r>
              <w:rPr>
                <w:rFonts w:hint="eastAsia"/>
                <w:sz w:val="20"/>
                <w:lang w:eastAsia="zh-CN"/>
              </w:rPr>
              <w:t>N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D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R</w:t>
            </w:r>
            <w:r>
              <w:rPr>
                <w:rFonts w:hint="eastAsia"/>
                <w:sz w:val="20"/>
                <w:lang w:eastAsia="zh-CN"/>
              </w:rPr>
              <w:t>，不显示数字，且无</w:t>
            </w:r>
            <w:r>
              <w:rPr>
                <w:rFonts w:hint="eastAsia"/>
                <w:sz w:val="20"/>
                <w:lang w:eastAsia="zh-CN"/>
              </w:rPr>
              <w:t>A/M</w:t>
            </w:r>
            <w:r>
              <w:rPr>
                <w:rFonts w:hint="eastAsia"/>
                <w:sz w:val="20"/>
                <w:lang w:eastAsia="zh-CN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E/P</w:t>
            </w:r>
            <w:r>
              <w:rPr>
                <w:rFonts w:hint="eastAsia"/>
                <w:sz w:val="20"/>
                <w:lang w:eastAsia="zh-CN"/>
              </w:rPr>
              <w:t>显示。</w:t>
            </w:r>
          </w:p>
          <w:tbl>
            <w:tblPr>
              <w:tblW w:w="7258" w:type="dxa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23"/>
              <w:gridCol w:w="634"/>
              <w:gridCol w:w="1306"/>
              <w:gridCol w:w="1270"/>
              <w:gridCol w:w="1565"/>
            </w:tblGrid>
            <w:tr w:rsidR="00D429BE" w14:paraId="6DDBBF1E" w14:textId="77777777" w:rsidTr="002563DC">
              <w:trPr>
                <w:trHeight w:val="321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D53A87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  <w:lastRenderedPageBreak/>
                    <w:t>ID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7229C1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内容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FB8B31F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字节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BC763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位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810008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备注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8F15878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00D429BE" w14:paraId="7791871A" w14:textId="77777777" w:rsidTr="002563DC">
              <w:trPr>
                <w:trHeight w:val="1152"/>
              </w:trPr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23FE5B3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12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5BCAFD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变速箱档位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86FFE9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</w:t>
                  </w:r>
                </w:p>
              </w:tc>
              <w:tc>
                <w:tcPr>
                  <w:tcW w:w="130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A1469BC" w14:textId="77777777" w:rsid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1-2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290DD7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t>00：D档；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01：N档;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10：R档；</w:t>
                  </w:r>
                  <w:r>
                    <w:rPr>
                      <w:rFonts w:ascii="宋体" w:hAnsi="宋体" w:cs="Arial" w:hint="eastAsia"/>
                      <w:sz w:val="20"/>
                      <w:szCs w:val="20"/>
                      <w:lang w:eastAsia="zh-CN"/>
                    </w:rPr>
                    <w:br/>
                    <w:t>11：故障</w:t>
                  </w:r>
                </w:p>
              </w:tc>
              <w:tc>
                <w:tcPr>
                  <w:tcW w:w="15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E04C1F4" w14:textId="77777777" w:rsidR="00D429BE" w:rsidRDefault="00D429BE" w:rsidP="00D429BE">
                  <w:pPr>
                    <w:spacing w:after="0" w:line="240" w:lineRule="auto"/>
                    <w:rPr>
                      <w:rFonts w:ascii="宋体" w:hAnsi="宋体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</w:tbl>
          <w:p w14:paraId="4E1EC28F" w14:textId="77777777" w:rsidR="00CA2C5F" w:rsidRDefault="00CA2C5F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73A24FC0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9D08E4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EF9E8D" w14:textId="77777777" w:rsidR="00CA2C5F" w:rsidRDefault="00B422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LCD</w:t>
            </w:r>
            <w:proofErr w:type="spellStart"/>
            <w:r>
              <w:rPr>
                <w:rFonts w:hint="eastAsia"/>
                <w:sz w:val="20"/>
                <w:szCs w:val="20"/>
              </w:rPr>
              <w:t>显示</w:t>
            </w:r>
            <w:proofErr w:type="spellEnd"/>
          </w:p>
        </w:tc>
      </w:tr>
      <w:tr w:rsidR="00CA2C5F" w14:paraId="3A8421F2" w14:textId="77777777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4DA725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6205C5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点火锁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OFF/ACC；</w:t>
            </w:r>
          </w:p>
        </w:tc>
      </w:tr>
      <w:tr w:rsidR="00CA2C5F" w14:paraId="17774D64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A17106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D8EC3" w14:textId="2084D5CE" w:rsidR="00CA2C5F" w:rsidRDefault="00D429BE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转发倒挡信号到</w:t>
            </w:r>
            <w:r>
              <w:rPr>
                <w:rFonts w:hint="eastAsia"/>
                <w:sz w:val="20"/>
                <w:lang w:eastAsia="zh-CN"/>
              </w:rPr>
              <w:t>BCAN</w:t>
            </w:r>
          </w:p>
          <w:tbl>
            <w:tblPr>
              <w:tblW w:w="844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3543"/>
              <w:gridCol w:w="1276"/>
              <w:gridCol w:w="2527"/>
            </w:tblGrid>
            <w:tr w:rsidR="00D429BE" w:rsidRPr="00D429BE" w14:paraId="66E41C9A" w14:textId="77777777" w:rsidTr="00D429BE">
              <w:trPr>
                <w:trHeight w:val="186"/>
                <w:jc w:val="center"/>
              </w:trPr>
              <w:tc>
                <w:tcPr>
                  <w:tcW w:w="1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AD827F1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Message Name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811E5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proofErr w:type="gramStart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Identifier(</w:t>
                  </w:r>
                  <w:proofErr w:type="gramEnd"/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HEX)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75EEFC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b/>
                      <w:bCs/>
                      <w:lang w:val="en-US" w:eastAsia="zh-CN"/>
                    </w:rPr>
                    <w:t>Repetition Rate</w:t>
                  </w:r>
                </w:p>
              </w:tc>
              <w:tc>
                <w:tcPr>
                  <w:tcW w:w="25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5E0B4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宋体" w:eastAsia="宋体" w:hAnsi="宋体" w:cs="Arial"/>
                      <w:b/>
                      <w:bCs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b/>
                      <w:bCs/>
                      <w:lang w:val="en-US" w:eastAsia="zh-CN"/>
                    </w:rPr>
                    <w:t>备注</w:t>
                  </w:r>
                </w:p>
              </w:tc>
            </w:tr>
            <w:tr w:rsidR="00D429BE" w:rsidRPr="00D429BE" w14:paraId="52714C3B" w14:textId="77777777" w:rsidTr="00D429BE">
              <w:trPr>
                <w:trHeight w:val="480"/>
                <w:jc w:val="center"/>
              </w:trPr>
              <w:tc>
                <w:tcPr>
                  <w:tcW w:w="1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2A3069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ETC2</w:t>
                  </w:r>
                </w:p>
              </w:tc>
              <w:tc>
                <w:tcPr>
                  <w:tcW w:w="3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5901EA2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收到档位信号时，向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BCAN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18F00503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，倒挡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4byte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，其他档位发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125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F41BAB" w14:textId="77777777" w:rsidR="00D429BE" w:rsidRPr="00D429BE" w:rsidRDefault="00D429BE" w:rsidP="00D429BE">
                  <w:pPr>
                    <w:spacing w:after="0" w:line="240" w:lineRule="auto"/>
                    <w:jc w:val="center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25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661C4" w14:textId="77777777" w:rsidR="00D429BE" w:rsidRPr="00D429BE" w:rsidRDefault="00D429BE" w:rsidP="00D429BE">
                  <w:pPr>
                    <w:spacing w:after="0" w:line="240" w:lineRule="auto"/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</w:pP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当仪表标定为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33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和</w:t>
                  </w:r>
                  <w:r w:rsidRPr="00D429BE">
                    <w:rPr>
                      <w:rFonts w:ascii="Arial" w:eastAsia="宋体" w:hAnsi="Arial" w:cs="Arial"/>
                      <w:sz w:val="20"/>
                      <w:szCs w:val="20"/>
                      <w:lang w:val="en-US" w:eastAsia="zh-CN"/>
                    </w:rPr>
                    <w:t>34</w:t>
                  </w:r>
                  <w:r w:rsidRPr="00D429BE">
                    <w:rPr>
                      <w:rFonts w:ascii="宋体" w:eastAsia="宋体" w:hAnsi="宋体" w:cs="Arial" w:hint="eastAsia"/>
                      <w:sz w:val="20"/>
                      <w:szCs w:val="20"/>
                      <w:lang w:val="en-US" w:eastAsia="zh-CN"/>
                    </w:rPr>
                    <w:t>时，接收HCU的18FFF531倒挡报文，填充到ETC2中</w:t>
                  </w:r>
                </w:p>
              </w:tc>
            </w:tr>
          </w:tbl>
          <w:p w14:paraId="09C2F680" w14:textId="77777777" w:rsidR="00D429BE" w:rsidRDefault="00D429B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CA2C5F" w14:paraId="36E6DFC7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6E0B457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6498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01C6E5FB" w14:textId="77777777" w:rsidR="00073BD0" w:rsidRDefault="00073BD0" w:rsidP="00073BD0">
      <w:bookmarkStart w:id="5" w:name="_Toc16776624"/>
      <w:bookmarkEnd w:id="4"/>
    </w:p>
    <w:p w14:paraId="4497A9E3" w14:textId="65203E66" w:rsidR="00073BD0" w:rsidRDefault="00073BD0" w:rsidP="00073BD0">
      <w:pPr>
        <w:pStyle w:val="3"/>
        <w:rPr>
          <w:lang w:val="en-US" w:eastAsia="zh-CN"/>
        </w:rPr>
      </w:pPr>
      <w:r w:rsidRPr="00B50BFE">
        <w:rPr>
          <w:rFonts w:hint="eastAsia"/>
          <w:lang w:val="en-US" w:eastAsia="zh-CN"/>
        </w:rPr>
        <w:t>A/M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8647"/>
      </w:tblGrid>
      <w:tr w:rsidR="00073BD0" w:rsidRPr="00B50BFE" w14:paraId="29DCE613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30404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</w:tcPr>
          <w:p w14:paraId="1E1F17B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A/M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73BD0" w:rsidRPr="00B50BFE" w14:paraId="6A2C877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733BA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47" w:type="dxa"/>
            <w:vAlign w:val="center"/>
          </w:tcPr>
          <w:p w14:paraId="51C4137D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仪表接收TCU/SCU发的总线信号，在LCD上显示A/M模式状态。</w:t>
            </w:r>
          </w:p>
        </w:tc>
      </w:tr>
      <w:tr w:rsidR="00073BD0" w:rsidRPr="00B50BFE" w14:paraId="73353038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56A186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8647" w:type="dxa"/>
            <w:vAlign w:val="center"/>
          </w:tcPr>
          <w:p w14:paraId="1B7F66B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94A745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E1B04C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A/M总线信号，</w:t>
            </w:r>
          </w:p>
        </w:tc>
      </w:tr>
      <w:tr w:rsidR="00073BD0" w:rsidRPr="00B50BFE" w14:paraId="5D9ED79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87CD2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8647" w:type="dxa"/>
            <w:vAlign w:val="center"/>
          </w:tcPr>
          <w:p w14:paraId="26D53D56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仪表显示A/M模式</w:t>
            </w:r>
          </w:p>
        </w:tc>
      </w:tr>
      <w:tr w:rsidR="00073BD0" w:rsidRPr="00B50BFE" w14:paraId="70CEAAE0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2BE43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47" w:type="dxa"/>
            <w:vAlign w:val="center"/>
          </w:tcPr>
          <w:p w14:paraId="1709DF7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A、M</w:t>
            </w:r>
          </w:p>
        </w:tc>
      </w:tr>
      <w:tr w:rsidR="00073BD0" w:rsidRPr="00B50BFE" w14:paraId="11F7910F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7E3A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47" w:type="dxa"/>
            <w:vAlign w:val="center"/>
          </w:tcPr>
          <w:p w14:paraId="5C9BF1A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592723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3E34FDC0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仪表收不到A/M总线信号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，或者A/M总线信号无效</w:t>
            </w:r>
          </w:p>
        </w:tc>
      </w:tr>
      <w:tr w:rsidR="00073BD0" w:rsidRPr="00B50BFE" w14:paraId="4FCCFBC6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ABE9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47" w:type="dxa"/>
            <w:vAlign w:val="center"/>
          </w:tcPr>
          <w:p w14:paraId="39C40414" w14:textId="77777777" w:rsidR="00073BD0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收TCU/SCU总线报文，具体见通讯协议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744A76B2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262D437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proofErr w:type="gramStart"/>
                  <w:r w:rsidRPr="006A441B">
                    <w:rPr>
                      <w:rFonts w:hint="eastAsia"/>
                      <w:strike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04743E24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7A809DB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332FE0AE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ECB53A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6954B2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13E0B75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strike/>
                      <w:sz w:val="18"/>
                    </w:rPr>
                    <w:t>备注</w:t>
                  </w:r>
                </w:p>
              </w:tc>
            </w:tr>
            <w:tr w:rsidR="006A441B" w:rsidRPr="00B50BFE" w14:paraId="6D0CD14D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67B879C8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2B24D5E2" w14:textId="77777777" w:rsidR="006A441B" w:rsidRPr="006A441B" w:rsidRDefault="006A441B" w:rsidP="006A441B">
                  <w:pPr>
                    <w:spacing w:after="0" w:line="240" w:lineRule="auto"/>
                    <w:jc w:val="both"/>
                    <w:rPr>
                      <w:strike/>
                      <w:sz w:val="18"/>
                      <w:lang w:eastAsia="zh-CN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3F2E0BFA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648E5D98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4A98003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35A0CD3B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74EE179D" w14:textId="77777777" w:rsidR="006A441B" w:rsidRPr="006A441B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sz w:val="18"/>
                      <w:lang w:val="sv-SE"/>
                    </w:rPr>
                  </w:pP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0-A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，</w:t>
                  </w:r>
                  <w:r w:rsidRPr="006A441B">
                    <w:rPr>
                      <w:rFonts w:hint="eastAsia"/>
                      <w:strike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BC4380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00"/>
              <w:tblLook w:val="04A0" w:firstRow="1" w:lastRow="0" w:firstColumn="1" w:lastColumn="0" w:noHBand="0" w:noVBand="1"/>
            </w:tblPr>
            <w:tblGrid>
              <w:gridCol w:w="1021"/>
              <w:gridCol w:w="1285"/>
              <w:gridCol w:w="940"/>
              <w:gridCol w:w="776"/>
              <w:gridCol w:w="776"/>
              <w:gridCol w:w="615"/>
              <w:gridCol w:w="3008"/>
            </w:tblGrid>
            <w:tr w:rsidR="006A441B" w:rsidRPr="00B50BFE" w14:paraId="305F138F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1FC66D2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1A559C6D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615ECAB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C942634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2A8A4A3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164D2793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8F3E9DA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6A441B" w:rsidRPr="00B50BFE" w14:paraId="4C9F80BC" w14:textId="77777777" w:rsidTr="002563DC">
              <w:tc>
                <w:tcPr>
                  <w:tcW w:w="606" w:type="pct"/>
                  <w:shd w:val="clear" w:color="auto" w:fill="FFFF00"/>
                  <w:vAlign w:val="center"/>
                </w:tcPr>
                <w:p w14:paraId="4A7E13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763" w:type="pct"/>
                  <w:shd w:val="clear" w:color="auto" w:fill="FFFF00"/>
                  <w:vAlign w:val="center"/>
                </w:tcPr>
                <w:p w14:paraId="61C81BBD" w14:textId="77777777" w:rsidR="006A441B" w:rsidRPr="00B50BFE" w:rsidRDefault="006A441B" w:rsidP="006A441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558" w:type="pct"/>
                  <w:shd w:val="clear" w:color="auto" w:fill="FFFF00"/>
                  <w:vAlign w:val="center"/>
                </w:tcPr>
                <w:p w14:paraId="54DD18F2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4112DC59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A/M</w:t>
                  </w:r>
                </w:p>
              </w:tc>
              <w:tc>
                <w:tcPr>
                  <w:tcW w:w="461" w:type="pct"/>
                  <w:shd w:val="clear" w:color="auto" w:fill="FFFF00"/>
                  <w:vAlign w:val="center"/>
                </w:tcPr>
                <w:p w14:paraId="0B9C1368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65" w:type="pct"/>
                  <w:shd w:val="clear" w:color="auto" w:fill="FFFF00"/>
                  <w:vAlign w:val="center"/>
                </w:tcPr>
                <w:p w14:paraId="7DA144C9" w14:textId="6FD495BF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7</w:t>
                  </w:r>
                  <w:r>
                    <w:rPr>
                      <w:rFonts w:hint="eastAsia"/>
                      <w:sz w:val="18"/>
                      <w:lang w:val="sv-SE"/>
                    </w:rPr>
                    <w:t>-</w:t>
                  </w:r>
                  <w:r>
                    <w:rPr>
                      <w:sz w:val="18"/>
                      <w:lang w:val="sv-SE"/>
                    </w:rPr>
                    <w:t>8</w:t>
                  </w:r>
                </w:p>
              </w:tc>
              <w:tc>
                <w:tcPr>
                  <w:tcW w:w="1786" w:type="pct"/>
                  <w:shd w:val="clear" w:color="auto" w:fill="FFFF00"/>
                  <w:vAlign w:val="center"/>
                </w:tcPr>
                <w:p w14:paraId="2ED8C237" w14:textId="77777777" w:rsidR="006A441B" w:rsidRPr="00B50BFE" w:rsidRDefault="006A441B" w:rsidP="006A441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0-A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1-M</w:t>
                  </w:r>
                </w:p>
              </w:tc>
            </w:tr>
          </w:tbl>
          <w:p w14:paraId="61A54C70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1D724905" w14:textId="77777777" w:rsid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7E177392" w14:textId="77777777" w:rsidR="006A441B" w:rsidRPr="006A441B" w:rsidRDefault="006A441B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6DD642C9" w14:textId="37166940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6343F5CE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3C45C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47" w:type="dxa"/>
            <w:vAlign w:val="center"/>
          </w:tcPr>
          <w:p w14:paraId="0DF0A058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3FE757EC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39D5A0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8647" w:type="dxa"/>
            <w:vAlign w:val="center"/>
          </w:tcPr>
          <w:p w14:paraId="62C52347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73BD0" w:rsidRPr="00B50BFE" w14:paraId="41BD6244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24DF9D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8647" w:type="dxa"/>
            <w:vAlign w:val="center"/>
          </w:tcPr>
          <w:p w14:paraId="06A34C93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278254D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96FB3C1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8647" w:type="dxa"/>
            <w:vAlign w:val="center"/>
          </w:tcPr>
          <w:p w14:paraId="6D4FBFEA" w14:textId="77777777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73BD0" w:rsidRPr="00B50BFE" w14:paraId="711E6BB1" w14:textId="77777777" w:rsidTr="002744D2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FCA37A" w14:textId="77777777" w:rsidR="00073BD0" w:rsidRPr="00B50BFE" w:rsidRDefault="00073BD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8647" w:type="dxa"/>
            <w:vAlign w:val="center"/>
          </w:tcPr>
          <w:p w14:paraId="70185915" w14:textId="71D09124" w:rsidR="00073BD0" w:rsidRPr="00B50BFE" w:rsidRDefault="00073BD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7E59B6D" w14:textId="77777777" w:rsidR="00073BD0" w:rsidRDefault="00073BD0" w:rsidP="00073BD0">
      <w:pPr>
        <w:rPr>
          <w:lang w:val="en-US" w:eastAsia="zh-CN"/>
        </w:rPr>
      </w:pPr>
    </w:p>
    <w:p w14:paraId="3D098772" w14:textId="77777777" w:rsidR="000E0549" w:rsidRPr="00B50BFE" w:rsidRDefault="000E0549" w:rsidP="000E0549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E/P</w:t>
      </w:r>
      <w:r w:rsidRPr="00B50BFE">
        <w:rPr>
          <w:rFonts w:hint="eastAsia"/>
          <w:lang w:val="en-US" w:eastAsia="zh-CN"/>
        </w:rPr>
        <w:t>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E0549" w:rsidRPr="00B50BFE" w14:paraId="586B71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9DF82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445E4E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E/P</w:t>
            </w:r>
            <w:r w:rsidRPr="00B50BFE">
              <w:rPr>
                <w:rFonts w:hint="eastAsia"/>
                <w:b/>
                <w:lang w:val="en-US" w:eastAsia="zh-CN"/>
              </w:rPr>
              <w:t>模式显示</w:t>
            </w:r>
          </w:p>
        </w:tc>
      </w:tr>
      <w:tr w:rsidR="000E0549" w:rsidRPr="00B50BFE" w14:paraId="7E630D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021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906366E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仪表接收EECU/TCU发的总线信号，在LCD上显示E/P模式状态。</w:t>
            </w:r>
          </w:p>
        </w:tc>
      </w:tr>
      <w:tr w:rsidR="000E0549" w:rsidRPr="00B50BFE" w14:paraId="7F88A5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15446B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EE99B4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7F8B909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2837CB8D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TCU发的总线信号，</w:t>
            </w:r>
          </w:p>
        </w:tc>
      </w:tr>
      <w:tr w:rsidR="000E0549" w:rsidRPr="00B50BFE" w14:paraId="24F364E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31EDB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78A23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仪表显示E/P模式</w:t>
            </w:r>
          </w:p>
        </w:tc>
      </w:tr>
      <w:tr w:rsidR="000E0549" w:rsidRPr="00B50BFE" w14:paraId="6CC68B1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71EA6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3539282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E、P</w:t>
            </w:r>
          </w:p>
        </w:tc>
      </w:tr>
      <w:tr w:rsidR="000E0549" w:rsidRPr="00B50BFE" w14:paraId="1311A95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2647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D652023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2B8EE909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48EBDBC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0E0549" w:rsidRPr="00B50BFE" w14:paraId="5013F6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9B4D59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BF30CC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收EECU/TCU发的总线信号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0E0549" w:rsidRPr="00B50BFE" w14:paraId="2F7E5376" w14:textId="77777777" w:rsidTr="002563DC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063DDFA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0EBA97D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760AC9D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2CAC6C5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8385532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429530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6062204F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0E0549" w:rsidRPr="00B50BFE" w14:paraId="10D8C9EC" w14:textId="77777777" w:rsidTr="002563DC">
              <w:tc>
                <w:tcPr>
                  <w:tcW w:w="687" w:type="pct"/>
                  <w:vAlign w:val="center"/>
                </w:tcPr>
                <w:p w14:paraId="1D062AA7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109EF9C0" w14:textId="77777777" w:rsidR="000E0549" w:rsidRPr="00B50BFE" w:rsidRDefault="000E0549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477" w:type="pct"/>
                  <w:vAlign w:val="center"/>
                </w:tcPr>
                <w:p w14:paraId="3DDFED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29D9A6C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33A09D7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4982018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3B143241" w14:textId="77777777" w:rsidR="000E0549" w:rsidRPr="00B50BFE" w:rsidRDefault="000E0549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E6C9DFD" w14:textId="77777777" w:rsidR="000E0549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  <w:p w14:paraId="5678FB1A" w14:textId="77777777" w:rsidR="00776C2A" w:rsidRDefault="00776C2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当&lt;变速箱类型</w:t>
            </w:r>
            <w:r w:rsidRPr="003D6957">
              <w:rPr>
                <w:rFonts w:asciiTheme="minorEastAsia" w:hAnsiTheme="minorEastAsia" w:cs="Arial"/>
                <w:sz w:val="20"/>
                <w:szCs w:val="20"/>
                <w:highlight w:val="yellow"/>
                <w:lang w:eastAsia="zh-CN"/>
              </w:rPr>
              <w:t>&gt;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标定值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为：33（无-适用于纯电动车型）、27（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苏州绿控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6档）、30（德纳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2档、</w:t>
            </w:r>
            <w:proofErr w:type="gramStart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绿控电驱桥</w:t>
            </w:r>
            <w:proofErr w:type="gramEnd"/>
            <w:r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2档）、34（精进1档）</w:t>
            </w:r>
            <w:r w:rsidR="003D6957" w:rsidRPr="003D6957">
              <w:rPr>
                <w:rFonts w:asciiTheme="minorEastAsia" w:hAnsiTheme="minorEastAsia" w:cs="Arial" w:hint="eastAsia"/>
                <w:sz w:val="20"/>
                <w:szCs w:val="20"/>
                <w:highlight w:val="yellow"/>
                <w:lang w:eastAsia="zh-CN"/>
              </w:rPr>
              <w:t>时，优先接收TC1报文显示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1"/>
              <w:gridCol w:w="991"/>
              <w:gridCol w:w="709"/>
              <w:gridCol w:w="709"/>
              <w:gridCol w:w="709"/>
              <w:gridCol w:w="709"/>
              <w:gridCol w:w="2580"/>
            </w:tblGrid>
            <w:tr w:rsidR="003D6957" w:rsidRPr="00B50BFE" w14:paraId="6FEE7984" w14:textId="77777777" w:rsidTr="00D91245">
              <w:tc>
                <w:tcPr>
                  <w:tcW w:w="687" w:type="pct"/>
                  <w:shd w:val="clear" w:color="auto" w:fill="D9D9D9" w:themeFill="background1" w:themeFillShade="D9"/>
                  <w:vAlign w:val="center"/>
                </w:tcPr>
                <w:p w14:paraId="342BED8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67" w:type="pct"/>
                  <w:shd w:val="clear" w:color="auto" w:fill="D9D9D9" w:themeFill="background1" w:themeFillShade="D9"/>
                  <w:vAlign w:val="center"/>
                </w:tcPr>
                <w:p w14:paraId="1443386C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71D83071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DC75B83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40E58D4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25728540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737" w:type="pct"/>
                  <w:shd w:val="clear" w:color="auto" w:fill="D9D9D9" w:themeFill="background1" w:themeFillShade="D9"/>
                  <w:vAlign w:val="center"/>
                </w:tcPr>
                <w:p w14:paraId="356E9F9F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3D6957" w:rsidRPr="00B50BFE" w14:paraId="1BCF1760" w14:textId="77777777" w:rsidTr="00D91245">
              <w:tc>
                <w:tcPr>
                  <w:tcW w:w="687" w:type="pct"/>
                  <w:vAlign w:val="center"/>
                </w:tcPr>
                <w:p w14:paraId="2AB8A63B" w14:textId="74351ABF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TC1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14:paraId="08CDE0DB" w14:textId="1EC770BE" w:rsidR="003D6957" w:rsidRPr="00B50BFE" w:rsidRDefault="003D6957" w:rsidP="003D6957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>
                    <w:rPr>
                      <w:rFonts w:hint="eastAsia"/>
                      <w:sz w:val="18"/>
                      <w:lang w:eastAsia="zh-CN"/>
                    </w:rPr>
                    <w:t>0C010305</w:t>
                  </w:r>
                </w:p>
              </w:tc>
              <w:tc>
                <w:tcPr>
                  <w:tcW w:w="477" w:type="pct"/>
                  <w:vAlign w:val="center"/>
                </w:tcPr>
                <w:p w14:paraId="5D37E69B" w14:textId="52821AC0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5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0ms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96B93A" w14:textId="77777777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E/P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54CB5A4" w14:textId="4392FC13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E15109" w14:textId="71F2F786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737" w:type="pct"/>
                  <w:shd w:val="clear" w:color="auto" w:fill="auto"/>
                  <w:vAlign w:val="center"/>
                </w:tcPr>
                <w:p w14:paraId="40EE94CB" w14:textId="7C56105E" w:rsidR="003D6957" w:rsidRPr="00B50BFE" w:rsidRDefault="003D6957" w:rsidP="003D6957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-E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1-P</w:t>
                  </w:r>
                </w:p>
              </w:tc>
            </w:tr>
          </w:tbl>
          <w:p w14:paraId="493D4F31" w14:textId="0A8D70A7" w:rsidR="003D6957" w:rsidRPr="00B50BFE" w:rsidRDefault="003D69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118581D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D21B40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F6C1C47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2B8BC01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9D32232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3D3B321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E0549" w:rsidRPr="00B50BFE" w14:paraId="68D3A70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554105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0AC30A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E0549" w:rsidRPr="00B50BFE" w14:paraId="393087E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ABC6788" w14:textId="77777777" w:rsidR="000E0549" w:rsidRPr="00B50BFE" w:rsidRDefault="000E0549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D86D89A" w14:textId="77777777" w:rsidR="000E0549" w:rsidRPr="00B50BFE" w:rsidRDefault="000E0549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E889105" w14:textId="77777777" w:rsidR="00073BD0" w:rsidRPr="00073BD0" w:rsidRDefault="00073BD0" w:rsidP="00073BD0">
      <w:pPr>
        <w:rPr>
          <w:lang w:val="en-US" w:eastAsia="zh-CN"/>
        </w:rPr>
      </w:pPr>
    </w:p>
    <w:p w14:paraId="099B57DC" w14:textId="46320F58" w:rsidR="00C5293E" w:rsidRPr="00B50BFE" w:rsidRDefault="00C5293E" w:rsidP="00C5293E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蠕动模式显示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C5293E" w:rsidRPr="00B50BFE" w14:paraId="68BBB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64799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vAlign w:val="center"/>
          </w:tcPr>
          <w:p w14:paraId="657586A8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蠕动模式显示</w:t>
            </w:r>
          </w:p>
        </w:tc>
      </w:tr>
      <w:tr w:rsidR="00C5293E" w:rsidRPr="00B50BFE" w14:paraId="561637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A34ED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51447E0" w14:textId="2C1A5CD6" w:rsidR="00C5293E" w:rsidRPr="00B50BFE" w:rsidRDefault="00C5293E" w:rsidP="00C5293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仪表接收TCU发的总线信号，当变速箱处于蠕动模式时，若当前档位为前进挡，显示Dm，若为倒挡时，显示Rm。</w:t>
            </w:r>
          </w:p>
        </w:tc>
      </w:tr>
      <w:tr w:rsidR="00C5293E" w:rsidRPr="00B50BFE" w14:paraId="314E8CE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6CCAAE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1A83C8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6E277756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B1A0C1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C5293E" w:rsidRPr="00B50BFE" w14:paraId="7717F4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8106FD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9F5D5CD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仪表显示蠕动模式，Rm或者Dm</w:t>
            </w:r>
          </w:p>
        </w:tc>
      </w:tr>
      <w:tr w:rsidR="00C5293E" w:rsidRPr="00B50BFE" w14:paraId="66091FE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1D36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FE818B7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C5293E" w:rsidRPr="00B50BFE" w14:paraId="4F24B5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192787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B0E1445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162C9E0B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8B7D2F4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C5293E" w:rsidRPr="00B50BFE" w14:paraId="67055F3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40C37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596F5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2B5C0B6C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ETC7(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18FE4A03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"/>
              <w:gridCol w:w="1334"/>
              <w:gridCol w:w="982"/>
              <w:gridCol w:w="1318"/>
              <w:gridCol w:w="811"/>
              <w:gridCol w:w="642"/>
              <w:gridCol w:w="1276"/>
            </w:tblGrid>
            <w:tr w:rsidR="00C5293E" w:rsidRPr="00B50BFE" w14:paraId="677E3338" w14:textId="77777777" w:rsidTr="002563DC">
              <w:tc>
                <w:tcPr>
                  <w:tcW w:w="717" w:type="pct"/>
                  <w:shd w:val="clear" w:color="auto" w:fill="D9D9D9" w:themeFill="background1" w:themeFillShade="D9"/>
                  <w:vAlign w:val="center"/>
                </w:tcPr>
                <w:p w14:paraId="052F07B4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98" w:type="pct"/>
                  <w:shd w:val="clear" w:color="auto" w:fill="D9D9D9" w:themeFill="background1" w:themeFillShade="D9"/>
                  <w:vAlign w:val="center"/>
                </w:tcPr>
                <w:p w14:paraId="7847333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61" w:type="pct"/>
                  <w:shd w:val="clear" w:color="auto" w:fill="D9D9D9" w:themeFill="background1" w:themeFillShade="D9"/>
                  <w:vAlign w:val="center"/>
                </w:tcPr>
                <w:p w14:paraId="5E84D95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87" w:type="pct"/>
                  <w:shd w:val="clear" w:color="auto" w:fill="D9D9D9" w:themeFill="background1" w:themeFillShade="D9"/>
                  <w:vAlign w:val="center"/>
                </w:tcPr>
                <w:p w14:paraId="2992AAF6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546" w:type="pct"/>
                  <w:shd w:val="clear" w:color="auto" w:fill="D9D9D9" w:themeFill="background1" w:themeFillShade="D9"/>
                  <w:vAlign w:val="center"/>
                </w:tcPr>
                <w:p w14:paraId="7AB5565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32" w:type="pct"/>
                  <w:shd w:val="clear" w:color="auto" w:fill="D9D9D9" w:themeFill="background1" w:themeFillShade="D9"/>
                  <w:vAlign w:val="center"/>
                </w:tcPr>
                <w:p w14:paraId="19BF1411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859" w:type="pct"/>
                  <w:shd w:val="clear" w:color="auto" w:fill="D9D9D9" w:themeFill="background1" w:themeFillShade="D9"/>
                  <w:vAlign w:val="center"/>
                </w:tcPr>
                <w:p w14:paraId="52718167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C5293E" w:rsidRPr="00B50BFE" w14:paraId="1A79B5F2" w14:textId="77777777" w:rsidTr="002563DC">
              <w:tc>
                <w:tcPr>
                  <w:tcW w:w="717" w:type="pct"/>
                  <w:vAlign w:val="center"/>
                </w:tcPr>
                <w:p w14:paraId="5AC331A9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898" w:type="pct"/>
                  <w:shd w:val="clear" w:color="auto" w:fill="auto"/>
                  <w:vAlign w:val="center"/>
                </w:tcPr>
                <w:p w14:paraId="0D54F930" w14:textId="77777777" w:rsidR="00C5293E" w:rsidRPr="00B50BFE" w:rsidRDefault="00C5293E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18FE4A03</w:t>
                  </w:r>
                </w:p>
              </w:tc>
              <w:tc>
                <w:tcPr>
                  <w:tcW w:w="661" w:type="pct"/>
                  <w:vAlign w:val="center"/>
                </w:tcPr>
                <w:p w14:paraId="0FE86348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87" w:type="pct"/>
                  <w:shd w:val="clear" w:color="auto" w:fill="auto"/>
                  <w:vAlign w:val="center"/>
                </w:tcPr>
                <w:p w14:paraId="61358783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蠕动模式</w:t>
                  </w:r>
                </w:p>
              </w:tc>
              <w:tc>
                <w:tcPr>
                  <w:tcW w:w="546" w:type="pct"/>
                  <w:shd w:val="clear" w:color="auto" w:fill="auto"/>
                  <w:vAlign w:val="center"/>
                </w:tcPr>
                <w:p w14:paraId="5D9C9BEF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14:paraId="5C16F684" w14:textId="073ADEC3" w:rsidR="00C5293E" w:rsidRPr="00B50BFE" w:rsidRDefault="001E6B12" w:rsidP="003D70A0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sz w:val="18"/>
                      <w:lang w:val="sv-SE"/>
                    </w:rPr>
                    <w:t>3</w:t>
                  </w:r>
                  <w:r w:rsidR="003D70A0">
                    <w:rPr>
                      <w:rFonts w:hint="eastAsia"/>
                      <w:sz w:val="18"/>
                      <w:lang w:val="sv-SE"/>
                    </w:rPr>
                    <w:t>~</w:t>
                  </w:r>
                  <w:r>
                    <w:rPr>
                      <w:sz w:val="18"/>
                      <w:lang w:val="sv-SE"/>
                    </w:rPr>
                    <w:t>4</w:t>
                  </w:r>
                </w:p>
              </w:tc>
              <w:tc>
                <w:tcPr>
                  <w:tcW w:w="859" w:type="pct"/>
                  <w:shd w:val="clear" w:color="auto" w:fill="auto"/>
                  <w:vAlign w:val="center"/>
                </w:tcPr>
                <w:p w14:paraId="77FC05DC" w14:textId="77777777" w:rsidR="00C5293E" w:rsidRPr="00B50BFE" w:rsidRDefault="00C5293E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开启</w:t>
                  </w:r>
                </w:p>
              </w:tc>
            </w:tr>
          </w:tbl>
          <w:p w14:paraId="716912DB" w14:textId="0A684A2C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54AE31A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2253A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3EF76D2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0C5738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9B2B113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73FF99A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C5293E" w:rsidRPr="00B50BFE" w14:paraId="62B48E8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17B40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D61F9AF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C5293E" w:rsidRPr="00B50BFE" w14:paraId="325CD0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CDD1A6" w14:textId="77777777" w:rsidR="00C5293E" w:rsidRPr="00B50BFE" w:rsidRDefault="00C5293E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49F0B501" w14:textId="77777777" w:rsidR="00C5293E" w:rsidRPr="00B50BFE" w:rsidRDefault="00C5293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6718807" w14:textId="77777777" w:rsidR="00073BD0" w:rsidRPr="00363CA1" w:rsidRDefault="00073BD0" w:rsidP="00073BD0">
      <w:pPr>
        <w:rPr>
          <w:color w:val="000000" w:themeColor="text1"/>
        </w:rPr>
      </w:pPr>
    </w:p>
    <w:bookmarkEnd w:id="5"/>
    <w:p w14:paraId="00730DFD" w14:textId="769FCA5F" w:rsidR="00CA2C5F" w:rsidRPr="00363CA1" w:rsidRDefault="0007796C" w:rsidP="00BB249F">
      <w:pPr>
        <w:pStyle w:val="3"/>
        <w:rPr>
          <w:color w:val="000000" w:themeColor="text1"/>
          <w:lang w:eastAsia="zh-CN"/>
        </w:rPr>
      </w:pPr>
      <w:proofErr w:type="gramStart"/>
      <w:r w:rsidRPr="00363CA1">
        <w:rPr>
          <w:rFonts w:hint="eastAsia"/>
          <w:color w:val="000000" w:themeColor="text1"/>
          <w:lang w:eastAsia="zh-CN"/>
        </w:rPr>
        <w:t>变速箱取力指示</w:t>
      </w:r>
      <w:proofErr w:type="gramEnd"/>
    </w:p>
    <w:tbl>
      <w:tblPr>
        <w:tblW w:w="9537" w:type="dxa"/>
        <w:tblLayout w:type="fixed"/>
        <w:tblLook w:val="04A0" w:firstRow="1" w:lastRow="0" w:firstColumn="1" w:lastColumn="0" w:noHBand="0" w:noVBand="1"/>
      </w:tblPr>
      <w:tblGrid>
        <w:gridCol w:w="1559"/>
        <w:gridCol w:w="7978"/>
      </w:tblGrid>
      <w:tr w:rsidR="00CA2C5F" w14:paraId="787A0C68" w14:textId="77777777" w:rsidTr="002D3597">
        <w:trPr>
          <w:trHeight w:val="611"/>
        </w:trPr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58EC4D3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978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C5C356A" w14:textId="4F225AA7" w:rsidR="00CA2C5F" w:rsidRDefault="0007796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变速箱取力指示</w:t>
            </w:r>
            <w:proofErr w:type="spellEnd"/>
          </w:p>
        </w:tc>
      </w:tr>
      <w:tr w:rsidR="00CA2C5F" w14:paraId="11C58F0B" w14:textId="77777777" w:rsidTr="002D3597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D3AD702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750DA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仪表收到取力点亮总线信号，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点亮取力指示灯</w:t>
            </w:r>
            <w:proofErr w:type="gramEnd"/>
          </w:p>
        </w:tc>
      </w:tr>
      <w:tr w:rsidR="00CA2C5F" w14:paraId="468CFFA9" w14:textId="77777777" w:rsidTr="00053581">
        <w:trPr>
          <w:trHeight w:val="834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30D56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B41EB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460A1C8E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602893B" w14:textId="39E985F0" w:rsidR="0085108B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2、仪表收到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以下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总线信号</w:t>
            </w:r>
            <w:r w:rsidR="00FA4FA1">
              <w:rPr>
                <w:rFonts w:ascii="宋体" w:hAnsi="宋体" w:cs="Arial" w:hint="eastAsia"/>
                <w:sz w:val="20"/>
                <w:szCs w:val="20"/>
                <w:lang w:eastAsia="zh-CN"/>
              </w:rPr>
              <w:t>任一</w:t>
            </w:r>
          </w:p>
          <w:p w14:paraId="5B1DB5AD" w14:textId="2B01CC5B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A4FA1">
              <w:rPr>
                <w:rFonts w:ascii="宋体" w:hAnsi="宋体" w:cs="Arial" w:hint="eastAsia"/>
                <w:sz w:val="20"/>
                <w:szCs w:val="20"/>
                <w:highlight w:val="yellow"/>
                <w:lang w:eastAsia="zh-CN"/>
              </w:rPr>
              <w:t>报文1：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5"/>
              <w:gridCol w:w="1177"/>
              <w:gridCol w:w="1930"/>
              <w:gridCol w:w="623"/>
              <w:gridCol w:w="755"/>
              <w:gridCol w:w="1682"/>
            </w:tblGrid>
            <w:tr w:rsidR="00FA4FA1" w:rsidRPr="009315FC" w14:paraId="1D2AF1B0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50052731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759" w:type="pct"/>
                  <w:vAlign w:val="center"/>
                </w:tcPr>
                <w:p w14:paraId="70BD5F56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2BFF4C99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7C2A41DA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7C2D31D7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6CDE09CD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FA4FA1" w:rsidRPr="009315FC" w14:paraId="1F880C0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1386BC4A" w14:textId="01859693" w:rsidR="00FA4FA1" w:rsidRPr="009315FC" w:rsidRDefault="00FA4FA1" w:rsidP="00FA4FA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0xCEF3103</w:t>
                  </w:r>
                </w:p>
              </w:tc>
              <w:tc>
                <w:tcPr>
                  <w:tcW w:w="759" w:type="pct"/>
                  <w:vAlign w:val="center"/>
                </w:tcPr>
                <w:p w14:paraId="32F22412" w14:textId="6EB7BE01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highlight w:val="yellow"/>
                      <w:lang w:val="sv-SE"/>
                    </w:rPr>
                  </w:pPr>
                  <w:r w:rsidRPr="00FA4FA1">
                    <w:rPr>
                      <w:rFonts w:hint="eastAsia"/>
                      <w:color w:val="000000" w:themeColor="text1"/>
                      <w:sz w:val="18"/>
                      <w:highlight w:val="yellow"/>
                      <w:lang w:val="sv-SE"/>
                    </w:rPr>
                    <w:t>20ms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0E5EA16E" w14:textId="7A73277C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变速箱取力</w:t>
                  </w:r>
                  <w:proofErr w:type="gramEnd"/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5F63B919" w14:textId="133DC3D2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0FC0E082" w14:textId="77777777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75718855" w14:textId="7F9A1A8A" w:rsidR="00FA4FA1" w:rsidRPr="009315FC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0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灭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，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</w:t>
                  </w:r>
                </w:p>
              </w:tc>
            </w:tr>
            <w:tr w:rsidR="00FA4FA1" w:rsidRPr="009315FC" w14:paraId="443AAABF" w14:textId="77777777" w:rsidTr="00FA4FA1">
              <w:tc>
                <w:tcPr>
                  <w:tcW w:w="1022" w:type="pct"/>
                  <w:shd w:val="clear" w:color="auto" w:fill="auto"/>
                  <w:vAlign w:val="center"/>
                </w:tcPr>
                <w:p w14:paraId="41435392" w14:textId="236C97D5" w:rsidR="00FA4FA1" w:rsidRPr="00FA4FA1" w:rsidRDefault="00FA4FA1" w:rsidP="00FA4FA1">
                  <w:pPr>
                    <w:spacing w:after="0" w:line="240" w:lineRule="auto"/>
                    <w:jc w:val="both"/>
                    <w:rPr>
                      <w:strike/>
                      <w:color w:val="FF0000"/>
                      <w:sz w:val="18"/>
                      <w:lang w:eastAsia="zh-CN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eastAsia="zh-CN"/>
                    </w:rPr>
                    <w:t>0x187021E</w:t>
                  </w:r>
                </w:p>
              </w:tc>
              <w:tc>
                <w:tcPr>
                  <w:tcW w:w="759" w:type="pct"/>
                  <w:vAlign w:val="center"/>
                </w:tcPr>
                <w:p w14:paraId="4EE9E3C0" w14:textId="72DD3295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1245" w:type="pct"/>
                  <w:shd w:val="clear" w:color="auto" w:fill="auto"/>
                  <w:vAlign w:val="center"/>
                </w:tcPr>
                <w:p w14:paraId="7DD3232C" w14:textId="1176C927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上装正极继电器状态</w:t>
                  </w:r>
                </w:p>
              </w:tc>
              <w:tc>
                <w:tcPr>
                  <w:tcW w:w="402" w:type="pct"/>
                  <w:shd w:val="clear" w:color="auto" w:fill="auto"/>
                  <w:vAlign w:val="center"/>
                </w:tcPr>
                <w:p w14:paraId="27F95ACD" w14:textId="3B549C22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2</w:t>
                  </w:r>
                </w:p>
              </w:tc>
              <w:tc>
                <w:tcPr>
                  <w:tcW w:w="487" w:type="pct"/>
                  <w:shd w:val="clear" w:color="auto" w:fill="auto"/>
                  <w:vAlign w:val="center"/>
                </w:tcPr>
                <w:p w14:paraId="241D4237" w14:textId="78FC446B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1085" w:type="pct"/>
                  <w:shd w:val="clear" w:color="auto" w:fill="auto"/>
                  <w:vAlign w:val="center"/>
                </w:tcPr>
                <w:p w14:paraId="1182065C" w14:textId="51C95454" w:rsidR="00FA4FA1" w:rsidRPr="00FA4FA1" w:rsidRDefault="00FA4FA1" w:rsidP="00FA4FA1">
                  <w:pPr>
                    <w:pStyle w:val="HR"/>
                    <w:spacing w:line="240" w:lineRule="auto"/>
                    <w:ind w:firstLineChars="0" w:firstLine="0"/>
                    <w:rPr>
                      <w:strike/>
                      <w:color w:val="FF0000"/>
                      <w:sz w:val="18"/>
                      <w:lang w:val="sv-SE"/>
                    </w:rPr>
                  </w:pP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0-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灭，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1-</w:t>
                  </w:r>
                  <w:r w:rsidRPr="00FA4FA1">
                    <w:rPr>
                      <w:rFonts w:hint="eastAsia"/>
                      <w:strike/>
                      <w:color w:val="FF0000"/>
                      <w:sz w:val="18"/>
                      <w:lang w:val="sv-SE"/>
                    </w:rPr>
                    <w:t>开</w:t>
                  </w:r>
                </w:p>
              </w:tc>
            </w:tr>
          </w:tbl>
          <w:p w14:paraId="26CF59C7" w14:textId="77777777" w:rsidR="00FA4FA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  <w:p w14:paraId="5CEBB5D0" w14:textId="6292EF0C" w:rsidR="00FA4FA1" w:rsidRPr="00A018B1" w:rsidRDefault="00FA4FA1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报文2：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4"/>
              <w:gridCol w:w="1359"/>
              <w:gridCol w:w="1011"/>
              <w:gridCol w:w="1357"/>
              <w:gridCol w:w="836"/>
              <w:gridCol w:w="648"/>
              <w:gridCol w:w="1447"/>
            </w:tblGrid>
            <w:tr w:rsidR="002D3597" w:rsidRPr="009315FC" w14:paraId="2749D574" w14:textId="77777777" w:rsidTr="00FA4FA1">
              <w:tc>
                <w:tcPr>
                  <w:tcW w:w="706" w:type="pct"/>
                  <w:vAlign w:val="center"/>
                </w:tcPr>
                <w:p w14:paraId="7529BF6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DA20D78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vAlign w:val="center"/>
                </w:tcPr>
                <w:p w14:paraId="2CEB9015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640347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6CCD6E9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2019A03B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1224C2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2D3597" w:rsidRPr="009315FC" w14:paraId="7A9386AC" w14:textId="77777777" w:rsidTr="00FA4FA1">
              <w:tc>
                <w:tcPr>
                  <w:tcW w:w="706" w:type="pct"/>
                  <w:vAlign w:val="center"/>
                </w:tcPr>
                <w:p w14:paraId="568E7844" w14:textId="7833811D" w:rsidR="002D3597" w:rsidRPr="009315FC" w:rsidRDefault="002D3597" w:rsidP="00053581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PTO</w:t>
                  </w:r>
                  <w:r w:rsidR="00053581">
                    <w:rPr>
                      <w:color w:val="000000" w:themeColor="text1"/>
                      <w:sz w:val="18"/>
                      <w:lang w:eastAsia="zh-CN"/>
                    </w:rPr>
                    <w:t>-TCU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32A89A3A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18FDA403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9316E8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4869E126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取力开关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0EF39CF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14898D39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7BFB8112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2D3597" w:rsidRPr="009315FC" w14:paraId="0E7CD741" w14:textId="77777777" w:rsidTr="00FA4FA1">
              <w:tc>
                <w:tcPr>
                  <w:tcW w:w="706" w:type="pct"/>
                  <w:vAlign w:val="center"/>
                </w:tcPr>
                <w:p w14:paraId="08A26D7F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A4F6219" w14:textId="77777777" w:rsidR="002D3597" w:rsidRPr="009315FC" w:rsidRDefault="002D3597" w:rsidP="002D3597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52" w:type="pct"/>
                  <w:vAlign w:val="center"/>
                </w:tcPr>
                <w:p w14:paraId="3273456E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0B3B597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取力控制</w:t>
                  </w:r>
                  <w:proofErr w:type="gramEnd"/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EE3EF29" w14:textId="1822AB9D" w:rsidR="002D3597" w:rsidRPr="009315FC" w:rsidRDefault="00053581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>
                    <w:rPr>
                      <w:color w:val="000000" w:themeColor="text1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095AFC4C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7-8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028DA197" w14:textId="77777777" w:rsidR="002D3597" w:rsidRPr="009315FC" w:rsidRDefault="002D3597" w:rsidP="002D3597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开，其他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-</w:t>
                  </w:r>
                  <w:r w:rsidRPr="009315FC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关</w:t>
                  </w:r>
                </w:p>
              </w:tc>
            </w:tr>
            <w:tr w:rsidR="00FA4FA1" w:rsidRPr="009315FC" w14:paraId="7706045E" w14:textId="77777777" w:rsidTr="00FA4FA1">
              <w:tc>
                <w:tcPr>
                  <w:tcW w:w="5000" w:type="pct"/>
                  <w:gridSpan w:val="7"/>
                  <w:vAlign w:val="center"/>
                </w:tcPr>
                <w:p w14:paraId="63221E2C" w14:textId="77777777" w:rsidR="00FA4FA1" w:rsidRPr="00AB7198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不论取力开关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状态，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常亮，同时有声音报警提醒；</w:t>
                  </w:r>
                </w:p>
                <w:p w14:paraId="7418D08F" w14:textId="3C39E817" w:rsidR="00FA4FA1" w:rsidRPr="00FA4FA1" w:rsidRDefault="00FA4FA1" w:rsidP="00FA4FA1">
                  <w:pPr>
                    <w:spacing w:line="240" w:lineRule="auto"/>
                    <w:rPr>
                      <w:sz w:val="20"/>
                      <w:lang w:eastAsia="zh-CN"/>
                    </w:rPr>
                  </w:pP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取力控制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≠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取力开关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=1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，</w:t>
                  </w:r>
                  <w:proofErr w:type="gramStart"/>
                  <w:r w:rsidRPr="00AB7198">
                    <w:rPr>
                      <w:rFonts w:hint="eastAsia"/>
                      <w:sz w:val="20"/>
                      <w:lang w:eastAsia="zh-CN"/>
                    </w:rPr>
                    <w:t>取力指示</w:t>
                  </w:r>
                  <w:proofErr w:type="gramEnd"/>
                  <w:r w:rsidRPr="00AB7198">
                    <w:rPr>
                      <w:rFonts w:hint="eastAsia"/>
                      <w:sz w:val="20"/>
                      <w:lang w:eastAsia="zh-CN"/>
                    </w:rPr>
                    <w:t>闪烁，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1Hz</w:t>
                  </w:r>
                  <w:r w:rsidRPr="00AB7198">
                    <w:rPr>
                      <w:rFonts w:hint="eastAsia"/>
                      <w:sz w:val="20"/>
                      <w:lang w:eastAsia="zh-CN"/>
                    </w:rPr>
                    <w:t>。</w:t>
                  </w:r>
                </w:p>
              </w:tc>
            </w:tr>
          </w:tbl>
          <w:p w14:paraId="7B653832" w14:textId="77777777" w:rsidR="00CA2C5F" w:rsidRDefault="00CA2C5F">
            <w:pPr>
              <w:rPr>
                <w:sz w:val="20"/>
                <w:lang w:eastAsia="zh-CN"/>
              </w:rPr>
            </w:pPr>
          </w:p>
          <w:p w14:paraId="61E26D6E" w14:textId="1E44835B" w:rsidR="001E0EC0" w:rsidRPr="005831D6" w:rsidRDefault="00B128DE" w:rsidP="00FA4FA1">
            <w:pPr>
              <w:rPr>
                <w:sz w:val="20"/>
                <w:lang w:eastAsia="zh-CN"/>
              </w:rPr>
            </w:pPr>
            <w:r w:rsidRPr="00B128DE">
              <w:rPr>
                <w:rFonts w:hint="eastAsia"/>
                <w:sz w:val="20"/>
                <w:highlight w:val="yellow"/>
                <w:lang w:eastAsia="zh-CN"/>
              </w:rPr>
              <w:t>根据车型不同，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TCU</w:t>
            </w:r>
            <w:r w:rsidRPr="00B128DE">
              <w:rPr>
                <w:rFonts w:hint="eastAsia"/>
                <w:sz w:val="20"/>
                <w:highlight w:val="yellow"/>
                <w:lang w:eastAsia="zh-CN"/>
              </w:rPr>
              <w:t>反馈的</w:t>
            </w:r>
            <w:proofErr w:type="gramStart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取力状态</w:t>
            </w:r>
            <w:proofErr w:type="gramEnd"/>
            <w:r w:rsidRPr="00B128DE">
              <w:rPr>
                <w:rFonts w:hint="eastAsia"/>
                <w:sz w:val="20"/>
                <w:highlight w:val="yellow"/>
                <w:lang w:eastAsia="zh-CN"/>
              </w:rPr>
              <w:t>可能包含以上两种报文或其中一条</w:t>
            </w:r>
          </w:p>
        </w:tc>
      </w:tr>
      <w:tr w:rsidR="00CA2C5F" w14:paraId="26878B3A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A38C30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9F763B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取力指示灯亮</w:t>
            </w:r>
            <w:proofErr w:type="spellEnd"/>
          </w:p>
        </w:tc>
      </w:tr>
      <w:tr w:rsidR="00CA2C5F" w14:paraId="7814E3DC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8F5091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6A62B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805A6C3" w14:textId="04EE74DE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lastRenderedPageBreak/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lang w:val="en-US" w:eastAsia="zh-CN"/>
              </w:rPr>
              <w:drawing>
                <wp:inline distT="0" distB="0" distL="0" distR="0" wp14:anchorId="5EFD5728" wp14:editId="76E23977">
                  <wp:extent cx="423333" cy="407051"/>
                  <wp:effectExtent l="0" t="0" r="0" b="0"/>
                  <wp:docPr id="3" name="图片 3" descr="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" cy="415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802EB" w14:textId="68FD06B2" w:rsidR="005831D6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A2C5F" w14:paraId="31440A6B" w14:textId="77777777" w:rsidTr="002D3597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4765D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F70E6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2FEF563D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0BCC221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sz w:val="20"/>
                <w:lang w:eastAsia="zh-CN"/>
              </w:rPr>
              <w:t>收到取力指示</w:t>
            </w:r>
            <w:proofErr w:type="gramEnd"/>
            <w:r>
              <w:rPr>
                <w:rFonts w:hint="eastAsia"/>
                <w:sz w:val="20"/>
                <w:lang w:eastAsia="zh-CN"/>
              </w:rPr>
              <w:t>熄灭总线信号</w:t>
            </w:r>
          </w:p>
        </w:tc>
      </w:tr>
      <w:tr w:rsidR="00CA2C5F" w14:paraId="33491361" w14:textId="77777777" w:rsidTr="00102C7E">
        <w:trPr>
          <w:trHeight w:val="270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A508AB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9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60172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总线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：</w:t>
            </w:r>
          </w:p>
          <w:p w14:paraId="78D23506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</w:rPr>
              <w:t>取力指示信号</w:t>
            </w:r>
            <w:proofErr w:type="spellEnd"/>
          </w:p>
        </w:tc>
      </w:tr>
      <w:tr w:rsidR="00CA2C5F" w14:paraId="1A8DEA61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15792EC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6203" w14:textId="77777777" w:rsidR="00CA2C5F" w:rsidRDefault="00CA2C5F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102C7E" w14:paraId="1DA0CF9D" w14:textId="77777777" w:rsidTr="00102C7E">
        <w:trPr>
          <w:trHeight w:val="27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5C197110" w14:textId="7CF55DD5" w:rsidR="00102C7E" w:rsidRDefault="00102C7E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其它</w:t>
            </w:r>
            <w:r w:rsidR="000E791F">
              <w:rPr>
                <w:rFonts w:ascii="宋体" w:hAnsi="宋体" w:cs="Arial" w:hint="eastAsia"/>
                <w:b/>
                <w:bCs/>
                <w:sz w:val="20"/>
                <w:szCs w:val="20"/>
              </w:rPr>
              <w:t>技术要求</w:t>
            </w:r>
            <w:proofErr w:type="spellEnd"/>
          </w:p>
        </w:tc>
        <w:tc>
          <w:tcPr>
            <w:tcW w:w="7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BAFE7" w14:textId="77777777" w:rsidR="00102C7E" w:rsidRPr="00B50BFE" w:rsidRDefault="00102C7E" w:rsidP="00102C7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在D320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平台上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，</w:t>
            </w:r>
            <w:r w:rsidRPr="00F84F4F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cyan"/>
                <w:lang w:eastAsia="zh-CN"/>
              </w:rPr>
              <w:t>需先区分是自卸车还是非自卸车，其他平台不需要区分</w:t>
            </w:r>
          </w:p>
          <w:p w14:paraId="55982B20" w14:textId="77777777" w:rsidR="00102C7E" w:rsidRDefault="00102C7E" w:rsidP="00102C7E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如果标定为自卸车(车辆类别参数为1），则取力、车厢举升开关任一打开时，或者收到PTODE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的取力开关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信号时，开启举升报警，</w:t>
            </w:r>
            <w:r w:rsidRPr="00B50BFE">
              <w:rPr>
                <w:rFonts w:hint="eastAsia"/>
                <w:sz w:val="20"/>
                <w:lang w:eastAsia="zh-CN"/>
              </w:rPr>
              <w:t>语音提示：举升，请注意！</w:t>
            </w:r>
            <w:r w:rsidRPr="00B50BFE">
              <w:rPr>
                <w:sz w:val="20"/>
                <w:lang w:eastAsia="zh-CN"/>
              </w:rPr>
              <w:t xml:space="preserve"> </w:t>
            </w:r>
            <w:r w:rsidRPr="00B50BFE">
              <w:rPr>
                <w:rFonts w:hint="eastAsia"/>
                <w:sz w:val="20"/>
                <w:lang w:eastAsia="zh-CN"/>
              </w:rPr>
              <w:t>一直语音报警，直至取消激活，无指示灯。</w:t>
            </w:r>
          </w:p>
          <w:p w14:paraId="571361EE" w14:textId="77777777" w:rsidR="00102C7E" w:rsidRPr="00102C7E" w:rsidRDefault="00102C7E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</w:tbl>
    <w:p w14:paraId="74BE24C1" w14:textId="738855B0" w:rsidR="00CA2C5F" w:rsidRDefault="00B42207" w:rsidP="00BB249F">
      <w:pPr>
        <w:pStyle w:val="3"/>
      </w:pPr>
      <w:bookmarkStart w:id="6" w:name="_Toc16776625"/>
      <w:proofErr w:type="spellStart"/>
      <w:r>
        <w:rPr>
          <w:rFonts w:hint="eastAsia"/>
        </w:rPr>
        <w:t>轮差开启</w:t>
      </w:r>
      <w:bookmarkEnd w:id="6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734858D4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3D94EAB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4FE1A6C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轮差开启</w:t>
            </w:r>
            <w:proofErr w:type="spellEnd"/>
          </w:p>
        </w:tc>
      </w:tr>
      <w:tr w:rsidR="00CA2C5F" w14:paraId="282F2E2E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984B4A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142DD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开关信号低电平时，点亮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</w:t>
            </w:r>
          </w:p>
        </w:tc>
      </w:tr>
      <w:tr w:rsidR="00CA2C5F" w14:paraId="2A51B9EC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50B607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80B98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55B4DE2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AC7B404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</w:t>
            </w: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开关信号（低电平）</w:t>
            </w:r>
          </w:p>
        </w:tc>
      </w:tr>
      <w:tr w:rsidR="00CA2C5F" w14:paraId="03EF3896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C565C9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2BD09F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轮间差速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指示灯亮</w:t>
            </w:r>
          </w:p>
        </w:tc>
      </w:tr>
      <w:tr w:rsidR="00CA2C5F" w14:paraId="38FD91D8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B5A7749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E61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2EEC205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452A898B" wp14:editId="0BEB7FA0">
                  <wp:extent cx="314325" cy="1905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9631B4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6682DB7A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72D0E1EF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787F31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3B44DE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671D34E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或</w:t>
            </w:r>
            <w:r>
              <w:rPr>
                <w:rFonts w:hint="eastAsia"/>
                <w:sz w:val="20"/>
                <w:lang w:eastAsia="zh-CN"/>
              </w:rPr>
              <w:t>轮间差</w:t>
            </w:r>
            <w:proofErr w:type="gramEnd"/>
            <w:r>
              <w:rPr>
                <w:rFonts w:hint="eastAsia"/>
                <w:sz w:val="20"/>
                <w:lang w:eastAsia="zh-CN"/>
              </w:rPr>
              <w:t>速开关信号为高电平</w:t>
            </w:r>
          </w:p>
        </w:tc>
      </w:tr>
      <w:tr w:rsidR="00CA2C5F" w14:paraId="611CFE5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52AD08E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AD62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20FB3B4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lastRenderedPageBreak/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开关信号</w:t>
            </w:r>
          </w:p>
        </w:tc>
      </w:tr>
      <w:tr w:rsidR="00CA2C5F" w14:paraId="61ABE47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056EFC8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3995C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463325F8" w14:textId="77777777" w:rsidR="00CA2C5F" w:rsidRDefault="00B42207">
            <w:pPr>
              <w:rPr>
                <w:sz w:val="20"/>
                <w:lang w:eastAsia="zh-CN"/>
              </w:rPr>
            </w:pPr>
            <w:proofErr w:type="gramStart"/>
            <w:r>
              <w:rPr>
                <w:rFonts w:hint="eastAsia"/>
                <w:sz w:val="20"/>
                <w:lang w:eastAsia="zh-CN"/>
              </w:rPr>
              <w:t>轮间差速</w:t>
            </w:r>
            <w:proofErr w:type="gramEnd"/>
            <w:r>
              <w:rPr>
                <w:rFonts w:hint="eastAsia"/>
                <w:sz w:val="20"/>
                <w:lang w:eastAsia="zh-CN"/>
              </w:rPr>
              <w:t>低电平开关信号</w:t>
            </w:r>
          </w:p>
          <w:p w14:paraId="3344638D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3-4位</w:t>
            </w:r>
          </w:p>
        </w:tc>
      </w:tr>
    </w:tbl>
    <w:p w14:paraId="01E00CBC" w14:textId="277F0A0F" w:rsidR="00CA2C5F" w:rsidRDefault="00B42207" w:rsidP="00BB249F">
      <w:pPr>
        <w:pStyle w:val="3"/>
      </w:pPr>
      <w:bookmarkStart w:id="7" w:name="_Toc16776626"/>
      <w:proofErr w:type="spellStart"/>
      <w:r>
        <w:t>轴差</w:t>
      </w:r>
      <w:r>
        <w:rPr>
          <w:rFonts w:hint="eastAsia"/>
        </w:rPr>
        <w:t>开启</w:t>
      </w:r>
      <w:bookmarkEnd w:id="7"/>
      <w:proofErr w:type="spellEnd"/>
    </w:p>
    <w:tbl>
      <w:tblPr>
        <w:tblW w:w="8670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7199"/>
      </w:tblGrid>
      <w:tr w:rsidR="00CA2C5F" w14:paraId="25EBFE0E" w14:textId="77777777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0B552B84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199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5D7328AB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轴差开启</w:t>
            </w:r>
            <w:proofErr w:type="spellEnd"/>
          </w:p>
        </w:tc>
      </w:tr>
      <w:tr w:rsidR="00CA2C5F" w14:paraId="75CF3920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97E36C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75186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仪表收到轴间差速开关低电平信号时，点亮轴间差速指示灯。</w:t>
            </w:r>
          </w:p>
        </w:tc>
      </w:tr>
      <w:tr w:rsidR="00CA2C5F" w14:paraId="62E1B547" w14:textId="77777777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29CF6A5A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FBD90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387FFFF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374CCCC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且</w:t>
            </w:r>
            <w:r>
              <w:rPr>
                <w:rFonts w:hint="eastAsia"/>
                <w:sz w:val="20"/>
                <w:lang w:eastAsia="zh-CN"/>
              </w:rPr>
              <w:t>收到轴间差速开关信号（低电平）</w:t>
            </w:r>
          </w:p>
        </w:tc>
      </w:tr>
      <w:tr w:rsidR="00CA2C5F" w14:paraId="336D460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7F458B6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FBF185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仪表轴间差速指示灯亮</w:t>
            </w:r>
          </w:p>
        </w:tc>
      </w:tr>
      <w:tr w:rsidR="00CA2C5F" w14:paraId="300ED83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2240B55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3635E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3797DC6D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648BE6B4" wp14:editId="661E6F77">
                  <wp:extent cx="209550" cy="2190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012D2" w14:textId="77777777" w:rsidR="00CA2C5F" w:rsidRDefault="00B4220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黄色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CA2C5F" w14:paraId="0F6E646C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8A3663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53D79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322405B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AFB8D74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lang w:eastAsia="zh-CN"/>
              </w:rPr>
              <w:t>或轴间差速开关信号为高电平</w:t>
            </w:r>
          </w:p>
        </w:tc>
      </w:tr>
      <w:tr w:rsidR="00CA2C5F" w14:paraId="1698E025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90F4F70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674B1C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44B95FB1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</w:tc>
      </w:tr>
      <w:tr w:rsidR="00CA2C5F" w14:paraId="49A4B15F" w14:textId="77777777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1DBB2ED" w14:textId="77777777" w:rsidR="00CA2C5F" w:rsidRDefault="00B42207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6BEC83" w14:textId="77777777" w:rsidR="00CA2C5F" w:rsidRDefault="00B42207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总线：</w:t>
            </w:r>
          </w:p>
          <w:p w14:paraId="1B5D4333" w14:textId="77777777" w:rsidR="00CA2C5F" w:rsidRDefault="00B42207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轴间差速低电平开关信号</w:t>
            </w:r>
          </w:p>
          <w:p w14:paraId="63E7AB54" w14:textId="77777777" w:rsidR="00CA2C5F" w:rsidRDefault="00B42207">
            <w:p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/>
                <w:sz w:val="20"/>
                <w:szCs w:val="20"/>
              </w:rPr>
              <w:t>18FF7117</w:t>
            </w:r>
            <w:r>
              <w:rPr>
                <w:rFonts w:ascii="宋体" w:hAnsi="宋体" w:cs="Arial" w:hint="eastAsia"/>
                <w:sz w:val="20"/>
                <w:szCs w:val="20"/>
              </w:rPr>
              <w:t>第3</w:t>
            </w:r>
            <w:proofErr w:type="spellStart"/>
            <w:r>
              <w:rPr>
                <w:rFonts w:ascii="宋体" w:hAnsi="宋体" w:cs="Arial" w:hint="eastAsia"/>
                <w:sz w:val="20"/>
                <w:szCs w:val="20"/>
              </w:rPr>
              <w:t>字节</w:t>
            </w:r>
            <w:proofErr w:type="spellEnd"/>
            <w:r>
              <w:rPr>
                <w:rFonts w:ascii="宋体" w:hAnsi="宋体" w:cs="Arial" w:hint="eastAsia"/>
                <w:sz w:val="20"/>
                <w:szCs w:val="20"/>
              </w:rPr>
              <w:t>1-2位</w:t>
            </w:r>
          </w:p>
        </w:tc>
      </w:tr>
    </w:tbl>
    <w:p w14:paraId="650D0DF8" w14:textId="77777777" w:rsidR="001B42AA" w:rsidRDefault="001B42AA" w:rsidP="001B42AA">
      <w:pPr>
        <w:pStyle w:val="3"/>
        <w:rPr>
          <w:shd w:val="clear" w:color="auto" w:fill="FF0000"/>
        </w:rPr>
      </w:pPr>
      <w:proofErr w:type="spellStart"/>
      <w:r>
        <w:rPr>
          <w:shd w:val="clear" w:color="auto" w:fill="FF0000"/>
        </w:rPr>
        <w:t>车速显示</w:t>
      </w:r>
      <w:proofErr w:type="spellEnd"/>
    </w:p>
    <w:p w14:paraId="23490254" w14:textId="77777777" w:rsidR="001B42AA" w:rsidRDefault="001B42AA" w:rsidP="001B42AA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1B42AA" w:rsidRPr="00B50BFE" w14:paraId="1097FC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179BAB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ABBC596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车速计算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/</w:t>
            </w: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显示</w:t>
            </w:r>
          </w:p>
        </w:tc>
      </w:tr>
      <w:tr w:rsidR="001B42AA" w:rsidRPr="00B50BFE" w14:paraId="4F3EE7D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1CC5705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7331F28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仪表接收TCU发的变速箱输出轴总线信号，或者仪表检测车速传感器的脉冲，计算车速并在LCD上显示。</w:t>
            </w:r>
          </w:p>
        </w:tc>
      </w:tr>
      <w:tr w:rsidR="001B42AA" w:rsidRPr="00B50BFE" w14:paraId="39A040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0362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F3A98B1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60070F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69FA126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TCU发的总线信号/无车速传感器故障</w:t>
            </w:r>
          </w:p>
        </w:tc>
      </w:tr>
      <w:tr w:rsidR="001B42AA" w:rsidRPr="00B50BFE" w14:paraId="0F308E4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D07A41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FEF021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仪表显示故障模式</w:t>
            </w:r>
          </w:p>
        </w:tc>
      </w:tr>
      <w:tr w:rsidR="001B42AA" w:rsidRPr="00B50BFE" w14:paraId="746F49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CE930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3EC5D73" w14:textId="77777777" w:rsidR="001B42AA" w:rsidRPr="00B50BFE" w:rsidRDefault="001B42AA" w:rsidP="002563DC">
            <w:pPr>
              <w:spacing w:after="120" w:line="240" w:lineRule="auto"/>
              <w:jc w:val="both"/>
              <w:rPr>
                <w:color w:val="000000" w:themeColor="text1"/>
                <w:lang w:eastAsia="zh-CN"/>
              </w:rPr>
            </w:pPr>
            <w:r w:rsidRPr="00B50BFE">
              <w:rPr>
                <w:rFonts w:hint="eastAsia"/>
                <w:color w:val="000000" w:themeColor="text1"/>
                <w:lang w:eastAsia="zh-CN"/>
              </w:rPr>
              <w:t>车速显示</w:t>
            </w:r>
          </w:p>
          <w:p w14:paraId="6DC9C4B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eastAsia="宋体" w:hAnsi="Times New Roman" w:cs="Times New Roman"/>
                <w:kern w:val="2"/>
                <w:sz w:val="20"/>
                <w:szCs w:val="24"/>
                <w:lang w:val="en-US"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表盘显示车速范围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：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0-140km/h</w:t>
            </w: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。</w:t>
            </w:r>
          </w:p>
          <w:p w14:paraId="708B91D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eastAsia="宋体" w:hAnsi="Times New Roman" w:cs="Times New Roman" w:hint="eastAsia"/>
                <w:kern w:val="2"/>
                <w:sz w:val="20"/>
                <w:szCs w:val="24"/>
                <w:lang w:val="en-US" w:eastAsia="zh-CN"/>
              </w:rPr>
              <w:t>仪表指示值比实际值偏大值定义如下：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指示车速比实际车速大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，（即仪表要将计算出来的车速放大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2%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显示出来（偏移误差取大，即误差为（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0,+1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））。</w:t>
            </w:r>
          </w:p>
          <w:p w14:paraId="3565DEC3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当仪表处于上电自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检状态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时，仪表车速表指针自检，数显和指针显示变化同步，但外发总线车速按实际检测到的脉冲信号计算结果（≤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时）的实际值发送。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2297"/>
              <w:gridCol w:w="2126"/>
              <w:gridCol w:w="2835"/>
            </w:tblGrid>
            <w:tr w:rsidR="001B42AA" w:rsidRPr="00B50BFE" w14:paraId="22C0C083" w14:textId="77777777" w:rsidTr="002563DC">
              <w:tc>
                <w:tcPr>
                  <w:tcW w:w="2297" w:type="dxa"/>
                  <w:shd w:val="clear" w:color="auto" w:fill="D9D9D9" w:themeFill="background1" w:themeFillShade="D9"/>
                  <w:vAlign w:val="center"/>
                </w:tcPr>
                <w:p w14:paraId="201F9E9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proofErr w:type="gramStart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表显车速</w:t>
                  </w:r>
                  <w:proofErr w:type="gramEnd"/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范围</w:t>
                  </w:r>
                </w:p>
              </w:tc>
              <w:tc>
                <w:tcPr>
                  <w:tcW w:w="2126" w:type="dxa"/>
                  <w:shd w:val="clear" w:color="auto" w:fill="D9D9D9" w:themeFill="background1" w:themeFillShade="D9"/>
                  <w:vAlign w:val="center"/>
                </w:tcPr>
                <w:p w14:paraId="781469E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车速表</w:t>
                  </w:r>
                </w:p>
              </w:tc>
              <w:tc>
                <w:tcPr>
                  <w:tcW w:w="2835" w:type="dxa"/>
                  <w:shd w:val="clear" w:color="auto" w:fill="D9D9D9" w:themeFill="background1" w:themeFillShade="D9"/>
                </w:tcPr>
                <w:p w14:paraId="422F118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b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b/>
                      <w:sz w:val="20"/>
                      <w:szCs w:val="20"/>
                      <w:lang w:eastAsia="zh-CN"/>
                    </w:rPr>
                    <w:t>数显</w:t>
                  </w:r>
                </w:p>
              </w:tc>
            </w:tr>
            <w:tr w:rsidR="001B42AA" w:rsidRPr="00B50BFE" w14:paraId="78D9CBCE" w14:textId="77777777" w:rsidTr="002563DC">
              <w:tc>
                <w:tcPr>
                  <w:tcW w:w="2297" w:type="dxa"/>
                  <w:vAlign w:val="center"/>
                </w:tcPr>
                <w:p w14:paraId="57A63236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[0-140]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DE12C8B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  <w:tc>
                <w:tcPr>
                  <w:tcW w:w="2835" w:type="dxa"/>
                </w:tcPr>
                <w:p w14:paraId="62768BB0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←</w:t>
                  </w:r>
                </w:p>
              </w:tc>
            </w:tr>
            <w:tr w:rsidR="001B42AA" w:rsidRPr="00B50BFE" w14:paraId="1B61E9E4" w14:textId="77777777" w:rsidTr="002563DC">
              <w:tc>
                <w:tcPr>
                  <w:tcW w:w="2297" w:type="dxa"/>
                  <w:vAlign w:val="center"/>
                </w:tcPr>
                <w:p w14:paraId="566C9B1D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(140-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)</w:t>
                  </w:r>
                </w:p>
              </w:tc>
              <w:tc>
                <w:tcPr>
                  <w:tcW w:w="2126" w:type="dxa"/>
                  <w:vAlign w:val="center"/>
                </w:tcPr>
                <w:p w14:paraId="1F879C5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  <w:tc>
                <w:tcPr>
                  <w:tcW w:w="2835" w:type="dxa"/>
                </w:tcPr>
                <w:p w14:paraId="3085E2FE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rFonts w:asciiTheme="minorEastAsia" w:hAnsiTheme="minorEastAsia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hint="eastAsia"/>
                      <w:sz w:val="20"/>
                      <w:szCs w:val="20"/>
                      <w:lang w:eastAsia="zh-CN"/>
                    </w:rPr>
                    <w:t>140km/h</w:t>
                  </w:r>
                </w:p>
              </w:tc>
            </w:tr>
            <w:tr w:rsidR="001B42AA" w:rsidRPr="00B50BFE" w14:paraId="253AE23A" w14:textId="77777777" w:rsidTr="002563DC">
              <w:tc>
                <w:tcPr>
                  <w:tcW w:w="2297" w:type="dxa"/>
                  <w:vAlign w:val="center"/>
                </w:tcPr>
                <w:p w14:paraId="16568B79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[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最大限频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-255.996]</w:t>
                  </w:r>
                </w:p>
              </w:tc>
              <w:tc>
                <w:tcPr>
                  <w:tcW w:w="2126" w:type="dxa"/>
                  <w:vAlign w:val="center"/>
                </w:tcPr>
                <w:p w14:paraId="11316AEA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指针归零</w:t>
                  </w:r>
                </w:p>
              </w:tc>
              <w:tc>
                <w:tcPr>
                  <w:tcW w:w="2835" w:type="dxa"/>
                </w:tcPr>
                <w:p w14:paraId="2FDF5133" w14:textId="77777777" w:rsidR="001B42AA" w:rsidRPr="00B50BFE" w:rsidRDefault="001B42AA" w:rsidP="002563DC">
                  <w:pPr>
                    <w:spacing w:after="120" w:line="240" w:lineRule="auto"/>
                    <w:jc w:val="center"/>
                    <w:rPr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数显为</w:t>
                  </w:r>
                  <w:r w:rsidRPr="00B50BFE">
                    <w:rPr>
                      <w:rFonts w:hint="eastAsia"/>
                      <w:sz w:val="20"/>
                      <w:szCs w:val="20"/>
                      <w:lang w:eastAsia="zh-CN"/>
                    </w:rPr>
                    <w:t>0</w:t>
                  </w:r>
                </w:p>
              </w:tc>
            </w:tr>
          </w:tbl>
          <w:p w14:paraId="5F059699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2D0FFB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510BB2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C3AA59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0EEC042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252855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或者信号无效/有车速传感器故障</w:t>
            </w:r>
          </w:p>
        </w:tc>
      </w:tr>
      <w:tr w:rsidR="001B42AA" w:rsidRPr="00B50BFE" w14:paraId="0F736A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EFDFE9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03D854E" w14:textId="252D8CE5" w:rsidR="001B42AA" w:rsidRPr="001B42AA" w:rsidRDefault="001B42AA" w:rsidP="001B42AA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highlight w:val="yellow"/>
                <w:lang w:eastAsia="zh-CN"/>
              </w:rPr>
              <w:t>输出轴转速由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ETC1</w:t>
            </w:r>
            <w:r>
              <w:rPr>
                <w:rFonts w:hint="eastAsia"/>
                <w:sz w:val="20"/>
                <w:highlight w:val="yellow"/>
                <w:lang w:eastAsia="zh-CN"/>
              </w:rPr>
              <w:t>决定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14610EBD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1B0CA56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4F335DCD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0A27072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72C0794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5CF8F3D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55AFE8F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5888D505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723F5F7C" w14:textId="77777777" w:rsidTr="002563DC">
              <w:tc>
                <w:tcPr>
                  <w:tcW w:w="518" w:type="pct"/>
                  <w:vAlign w:val="center"/>
                </w:tcPr>
                <w:p w14:paraId="6A7F2E0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ETC1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2C163D7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0CF00203</w:t>
                  </w:r>
                </w:p>
              </w:tc>
              <w:tc>
                <w:tcPr>
                  <w:tcW w:w="416" w:type="pct"/>
                  <w:vAlign w:val="center"/>
                </w:tcPr>
                <w:p w14:paraId="6C41573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21BC00B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变速箱输出轴转速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44756D89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2-3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7F80BEA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31EE0678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增益：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0.125rpm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，偏移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；</w:t>
                  </w:r>
                </w:p>
                <w:p w14:paraId="137B0A1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范围：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0-8031.875rpm</w:t>
                  </w:r>
                </w:p>
              </w:tc>
            </w:tr>
          </w:tbl>
          <w:p w14:paraId="131B0AA0" w14:textId="5F82F9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06425F8C" w14:textId="77777777" w:rsidTr="002563DC">
        <w:trPr>
          <w:trHeight w:val="342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CC6A0F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20DA7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仪表外发总线车速：</w:t>
            </w:r>
          </w:p>
          <w:p w14:paraId="30DCE29B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当≤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时（包括上电自检时），按计算结果正常外发；</w:t>
            </w:r>
          </w:p>
          <w:p w14:paraId="24EE1E4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当处于最大频率（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）与最大限</w:t>
            </w:r>
            <w:proofErr w:type="gramStart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频</w:t>
            </w:r>
            <w:proofErr w:type="gramEnd"/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之间时，外发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140km/h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。</w:t>
            </w:r>
          </w:p>
          <w:p w14:paraId="5E0BD4E4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＞最大限频时，外发总线车速为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</w:p>
          <w:p w14:paraId="06F325E5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="Times New Roman" w:hAnsi="Times New Roman"/>
                <w:kern w:val="2"/>
                <w:sz w:val="20"/>
                <w:szCs w:val="24"/>
                <w:lang w:eastAsia="zh-CN"/>
              </w:rPr>
            </w:pP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当仪表检测车速传感器电源或信号异常时，外发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0.</w:t>
            </w:r>
            <w:r w:rsidRPr="00B50BFE">
              <w:rPr>
                <w:rFonts w:ascii="Times New Roman" w:hAnsi="Times New Roman" w:hint="eastAsia"/>
                <w:kern w:val="2"/>
                <w:sz w:val="20"/>
                <w:szCs w:val="24"/>
                <w:lang w:eastAsia="zh-CN"/>
              </w:rPr>
              <w:t>（台架测试，通过信号发生器模拟脉冲信号，传感器电源异常时，仪表仍能有正常车速，非问题状态；实车上，若传感器电源异常，信号也会异常）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9"/>
              <w:gridCol w:w="961"/>
              <w:gridCol w:w="618"/>
              <w:gridCol w:w="1688"/>
              <w:gridCol w:w="587"/>
              <w:gridCol w:w="456"/>
              <w:gridCol w:w="2349"/>
            </w:tblGrid>
            <w:tr w:rsidR="001B42AA" w:rsidRPr="00B50BFE" w14:paraId="322C951F" w14:textId="77777777" w:rsidTr="002563DC">
              <w:tc>
                <w:tcPr>
                  <w:tcW w:w="518" w:type="pct"/>
                  <w:shd w:val="clear" w:color="auto" w:fill="D9D9D9" w:themeFill="background1" w:themeFillShade="D9"/>
                  <w:vAlign w:val="center"/>
                </w:tcPr>
                <w:p w14:paraId="3901675B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7" w:type="pct"/>
                  <w:shd w:val="clear" w:color="auto" w:fill="D9D9D9" w:themeFill="background1" w:themeFillShade="D9"/>
                  <w:vAlign w:val="center"/>
                </w:tcPr>
                <w:p w14:paraId="05E6EB7F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16" w:type="pct"/>
                  <w:shd w:val="clear" w:color="auto" w:fill="D9D9D9" w:themeFill="background1" w:themeFillShade="D9"/>
                  <w:vAlign w:val="center"/>
                </w:tcPr>
                <w:p w14:paraId="06E52E06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1136" w:type="pct"/>
                  <w:shd w:val="clear" w:color="auto" w:fill="D9D9D9" w:themeFill="background1" w:themeFillShade="D9"/>
                  <w:vAlign w:val="center"/>
                </w:tcPr>
                <w:p w14:paraId="21234937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395" w:type="pct"/>
                  <w:shd w:val="clear" w:color="auto" w:fill="D9D9D9" w:themeFill="background1" w:themeFillShade="D9"/>
                  <w:vAlign w:val="center"/>
                </w:tcPr>
                <w:p w14:paraId="61BC7CD3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307" w:type="pct"/>
                  <w:shd w:val="clear" w:color="auto" w:fill="D9D9D9" w:themeFill="background1" w:themeFillShade="D9"/>
                  <w:vAlign w:val="center"/>
                </w:tcPr>
                <w:p w14:paraId="170D8D3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1581" w:type="pct"/>
                  <w:shd w:val="clear" w:color="auto" w:fill="D9D9D9" w:themeFill="background1" w:themeFillShade="D9"/>
                  <w:vAlign w:val="center"/>
                </w:tcPr>
                <w:p w14:paraId="7DEE1871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1B42AA" w:rsidRPr="00B50BFE" w14:paraId="659A6C8D" w14:textId="77777777" w:rsidTr="002563DC">
              <w:tc>
                <w:tcPr>
                  <w:tcW w:w="518" w:type="pct"/>
                  <w:vAlign w:val="center"/>
                </w:tcPr>
                <w:p w14:paraId="736199A7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TCO1</w:t>
                  </w: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0250A23E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0CFE6CEE</w:t>
                  </w:r>
                </w:p>
              </w:tc>
              <w:tc>
                <w:tcPr>
                  <w:tcW w:w="416" w:type="pct"/>
                  <w:vAlign w:val="center"/>
                </w:tcPr>
                <w:p w14:paraId="6A6CE0B0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50ms</w:t>
                  </w: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6DF4BAAB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输出轴转速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60AA3731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5-6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7D14436A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0D6B39F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Factor:0.125rpm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Range:0~8031.875rpm</w:t>
                  </w:r>
                </w:p>
              </w:tc>
            </w:tr>
            <w:tr w:rsidR="001B42AA" w:rsidRPr="00B50BFE" w14:paraId="13C30679" w14:textId="77777777" w:rsidTr="002563DC">
              <w:tc>
                <w:tcPr>
                  <w:tcW w:w="518" w:type="pct"/>
                  <w:vAlign w:val="center"/>
                </w:tcPr>
                <w:p w14:paraId="7043382F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</w:p>
              </w:tc>
              <w:tc>
                <w:tcPr>
                  <w:tcW w:w="647" w:type="pct"/>
                  <w:shd w:val="clear" w:color="auto" w:fill="auto"/>
                  <w:vAlign w:val="center"/>
                </w:tcPr>
                <w:p w14:paraId="5DCF508B" w14:textId="77777777" w:rsidR="001B42AA" w:rsidRPr="00B50BFE" w:rsidRDefault="001B42AA" w:rsidP="002563DC">
                  <w:pPr>
                    <w:spacing w:after="0" w:line="240" w:lineRule="auto"/>
                    <w:jc w:val="both"/>
                    <w:rPr>
                      <w:kern w:val="2"/>
                      <w:sz w:val="18"/>
                      <w:lang w:val="en-US" w:eastAsia="zh-CN"/>
                    </w:rPr>
                  </w:pPr>
                </w:p>
              </w:tc>
              <w:tc>
                <w:tcPr>
                  <w:tcW w:w="416" w:type="pct"/>
                  <w:vAlign w:val="center"/>
                </w:tcPr>
                <w:p w14:paraId="7551CCDE" w14:textId="77777777" w:rsidR="001B42AA" w:rsidRPr="00B50BFE" w:rsidRDefault="001B42AA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  <w:tc>
                <w:tcPr>
                  <w:tcW w:w="1136" w:type="pct"/>
                  <w:shd w:val="clear" w:color="auto" w:fill="auto"/>
                  <w:vAlign w:val="center"/>
                </w:tcPr>
                <w:p w14:paraId="5E2D61D3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车速</w:t>
                  </w:r>
                </w:p>
              </w:tc>
              <w:tc>
                <w:tcPr>
                  <w:tcW w:w="395" w:type="pct"/>
                  <w:shd w:val="clear" w:color="auto" w:fill="auto"/>
                  <w:vAlign w:val="center"/>
                </w:tcPr>
                <w:p w14:paraId="0E0EBB30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7-8</w:t>
                  </w:r>
                </w:p>
              </w:tc>
              <w:tc>
                <w:tcPr>
                  <w:tcW w:w="307" w:type="pct"/>
                  <w:shd w:val="clear" w:color="auto" w:fill="auto"/>
                  <w:vAlign w:val="center"/>
                </w:tcPr>
                <w:p w14:paraId="662FEA9D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kern w:val="2"/>
                      <w:sz w:val="18"/>
                      <w:lang w:val="en-US" w:eastAsia="zh-CN"/>
                    </w:rPr>
                    <w:t>A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ll</w:t>
                  </w:r>
                </w:p>
              </w:tc>
              <w:tc>
                <w:tcPr>
                  <w:tcW w:w="1581" w:type="pct"/>
                  <w:shd w:val="clear" w:color="auto" w:fill="auto"/>
                  <w:vAlign w:val="center"/>
                </w:tcPr>
                <w:p w14:paraId="5748827E" w14:textId="77777777" w:rsidR="001B42AA" w:rsidRPr="00B50BFE" w:rsidRDefault="001B42AA" w:rsidP="002563DC">
                  <w:pPr>
                    <w:spacing w:after="0" w:line="240" w:lineRule="auto"/>
                    <w:rPr>
                      <w:kern w:val="2"/>
                      <w:sz w:val="18"/>
                      <w:lang w:val="en-US" w:eastAsia="zh-CN"/>
                    </w:rPr>
                  </w:pP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Factor:1/256 km/h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｜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Offset: 0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∣</w:t>
                  </w:r>
                  <w:r w:rsidRPr="00B50BFE">
                    <w:rPr>
                      <w:rFonts w:hint="eastAsia"/>
                      <w:kern w:val="2"/>
                      <w:sz w:val="18"/>
                      <w:lang w:val="en-US" w:eastAsia="zh-CN"/>
                    </w:rPr>
                    <w:t>Range:0~250.996 km/h</w:t>
                  </w:r>
                </w:p>
              </w:tc>
            </w:tr>
          </w:tbl>
          <w:p w14:paraId="000C4448" w14:textId="77777777" w:rsidR="001B42AA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当仪表ON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档电下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电，报文停发前，仪表外发车速按照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实际值外发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。</w:t>
            </w:r>
          </w:p>
          <w:p w14:paraId="71A42D22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42646D49" w14:textId="77777777" w:rsid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  <w:p w14:paraId="63332B06" w14:textId="7777777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3时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</w:p>
          <w:p w14:paraId="26996EC4" w14:textId="0C3F3CB7" w:rsidR="002A5FCE" w:rsidRPr="002A5FCE" w:rsidRDefault="002A5FCE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当标定为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3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4时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电机经过一个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6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.243的减速器后输出给后桥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，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此时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输出轴转速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电机转速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="00617F8B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。</w:t>
            </w:r>
            <w:r w:rsidR="00617F8B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最终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车速计算公式为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：</w:t>
            </w:r>
          </w:p>
          <w:p w14:paraId="3BDC1C9C" w14:textId="72DD6780" w:rsidR="002A5FCE" w:rsidRPr="002A5FCE" w:rsidRDefault="002A5FCE" w:rsidP="002A5FCE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车速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=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60*电机转速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/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(表头系数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里程表速比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*</w:t>
            </w:r>
            <w:r w:rsidRPr="002A5FCE">
              <w:rPr>
                <w:rFonts w:asciiTheme="minorEastAsia" w:hAnsiTheme="minorEastAsia" w:cs="Arial"/>
                <w:color w:val="000000" w:themeColor="text1"/>
                <w:sz w:val="20"/>
                <w:szCs w:val="20"/>
                <w:highlight w:val="green"/>
                <w:lang w:eastAsia="zh-CN"/>
              </w:rPr>
              <w:t>6.243</w:t>
            </w:r>
            <w:r w:rsidRPr="002A5FC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highlight w:val="green"/>
                <w:lang w:eastAsia="zh-CN"/>
              </w:rPr>
              <w:t>)</w:t>
            </w:r>
          </w:p>
        </w:tc>
      </w:tr>
      <w:tr w:rsidR="001B42AA" w:rsidRPr="00B50BFE" w14:paraId="44CF71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582D4A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0CE48E6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1B42AA" w:rsidRPr="00B50BFE" w14:paraId="2B1EAC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3A7754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lastRenderedPageBreak/>
              <w:t>法规要求</w:t>
            </w:r>
          </w:p>
        </w:tc>
        <w:tc>
          <w:tcPr>
            <w:tcW w:w="7654" w:type="dxa"/>
            <w:vAlign w:val="center"/>
          </w:tcPr>
          <w:p w14:paraId="0F00C1FC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CCFBA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3314D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B17499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里程表传感器硬线接仪表时：</w:t>
            </w:r>
          </w:p>
          <w:p w14:paraId="176FE26E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输出轴转速=(变速箱输出速比的分子/变速箱输出速比的分母)*(车速传感器当前的频率/车速传感器每转脉冲数)*60</w:t>
            </w:r>
          </w:p>
          <w:p w14:paraId="3A4E59FF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车速=频率*3600/每公里脉冲数(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km/h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6ADF62C7" w14:textId="7EDDC09E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每公里脉冲数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（</w:t>
            </w:r>
            <w:r w:rsidR="00BD1AB1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即</w:t>
            </w:r>
            <w:r w:rsidR="00E10160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K值）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=表头系数 *车速传感器每转脉冲数</w:t>
            </w:r>
          </w:p>
          <w:p w14:paraId="16DD4FA7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传感器不接仪表时，车速根据收到的输出轴转速报文计算时，在报文有效范围内：</w:t>
            </w:r>
          </w:p>
          <w:p w14:paraId="434567C0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车速=（1920*变速箱输出轴转速报文值）/（256*表头系数）km/h</w:t>
            </w:r>
          </w:p>
          <w:p w14:paraId="58A9FF6C" w14:textId="77777777" w:rsidR="001B42AA" w:rsidRDefault="001B42AA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车速=(变速箱输出轴转速/后桥速比*里程表速比）*2*R*3.14*60(R单位是m）=60*输出轴转速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转速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/(表头系数*里程表速比）</w:t>
            </w:r>
          </w:p>
          <w:p w14:paraId="0C2EE3B3" w14:textId="140D0882" w:rsidR="002A5FCE" w:rsidRPr="002A5FCE" w:rsidRDefault="002A5FCE" w:rsidP="002563DC">
            <w:pPr>
              <w:spacing w:after="120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表头系数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=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1000000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后桥速比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/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(2*3.14*滚动半径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*</w:t>
            </w:r>
            <w:r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里程速比</w:t>
            </w:r>
            <w:r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  <w:p w14:paraId="0CB8C7CD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报文超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范围或者超时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，车速为0</w:t>
            </w:r>
          </w:p>
          <w:p w14:paraId="27D5B6BA" w14:textId="77777777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里程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=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∑车速⁄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3600 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km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)</w:t>
            </w:r>
          </w:p>
        </w:tc>
      </w:tr>
      <w:tr w:rsidR="001B42AA" w:rsidRPr="00B50BFE" w14:paraId="6387FF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2C5AFE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E67E9FB" w14:textId="24008078" w:rsidR="001B42AA" w:rsidRPr="00B50BFE" w:rsidRDefault="001B42AA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1B42AA" w:rsidRPr="00B50BFE" w14:paraId="48396BC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3581583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53E2593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1、D760匹配伊顿AMT，前期车速传感器接TCU，仪表接收TCU的输出轴转速信号, 软件同步需对里程、油耗计算及保存等关联性功能的策略做适应性修改，产生了隐性BUG：小计油耗走满量程自动正常清零后，其置位标志发生了概率性的未被复位，仪表反复向E2存储器的相应地址单元执行写数据操作，以至损坏，E2存储器存储的实车K值无法读取，仪表随即调用默认的K值12214，从而导致车速、里程不准。</w:t>
            </w:r>
          </w:p>
          <w:p w14:paraId="0C3429EF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、D760仪表出现黑屏问题，因油耗和里程数据更新在中断程序中执行，右对齐函数未设置最大值限制，匹配伊顿，里程油耗数据函数处理周期由100ms更改为10ms，加剧中断发生，右对齐文字函数在被中断打断篡改时的数据出现负值（极大值），刷写显存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时数据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越界，引发看门狗复位。更改措施：导致里程油耗数据更新不再放到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中断里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执行，调整到主程序里执行，同时右对齐函数增加最大值限制，防止溢出。</w:t>
            </w:r>
          </w:p>
        </w:tc>
      </w:tr>
      <w:tr w:rsidR="001B42AA" w:rsidRPr="00B50BFE" w14:paraId="26A9DE3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DE85C60" w14:textId="77777777" w:rsidR="001B42AA" w:rsidRPr="00B50BFE" w:rsidRDefault="001B42AA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62CB9B9" w14:textId="77777777" w:rsidR="001B42AA" w:rsidRPr="00B50BFE" w:rsidRDefault="001B42AA" w:rsidP="002563DC">
            <w:pPr>
              <w:spacing w:after="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凡是涉及车速或者输出轴转速信号相关的软件更改，都需要进行充分的台架测试以及实车测试，确认车速信号的精度，需同时满足以下要求：</w:t>
            </w:r>
          </w:p>
          <w:p w14:paraId="6CDDC8CB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停车时，车速需为0</w:t>
            </w:r>
          </w:p>
          <w:p w14:paraId="136D04BE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从国六</w:t>
            </w:r>
            <w:proofErr w:type="gramStart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法规限扭限速</w:t>
            </w:r>
            <w:proofErr w:type="gramEnd"/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条款的角度, 实际车速20km/h时误差不能有正偏差</w:t>
            </w:r>
          </w:p>
          <w:p w14:paraId="585B9D34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10Km/h以上误差在±3%以内，制动时可以稍大(需进一步明确)</w:t>
            </w:r>
          </w:p>
          <w:p w14:paraId="4DAAA5DD" w14:textId="77777777" w:rsidR="001B42AA" w:rsidRPr="00B50BFE" w:rsidRDefault="001B42AA" w:rsidP="001B42AA">
            <w:pPr>
              <w:pStyle w:val="af5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Theme="minorEastAsia" w:eastAsiaTheme="minorEastAsia" w:hAnsiTheme="minorEastAsia" w:cs="Arial"/>
                <w:color w:val="000000" w:themeColor="text1"/>
                <w:sz w:val="20"/>
                <w:szCs w:val="20"/>
                <w:lang w:val="sv-SE" w:eastAsia="zh-CN"/>
              </w:rPr>
            </w:pPr>
            <w:r w:rsidRPr="00B50BFE">
              <w:rPr>
                <w:rFonts w:asciiTheme="minorEastAsia" w:eastAsiaTheme="minorEastAsia" w:hAnsiTheme="minorEastAsia" w:cs="Arial" w:hint="eastAsia"/>
                <w:color w:val="000000" w:themeColor="text1"/>
                <w:sz w:val="20"/>
                <w:szCs w:val="20"/>
                <w:lang w:val="sv-SE" w:eastAsia="zh-CN"/>
              </w:rPr>
              <w:t>需进行里程、油耗自动清零的耐久性验证。</w:t>
            </w:r>
          </w:p>
        </w:tc>
      </w:tr>
    </w:tbl>
    <w:p w14:paraId="42EB1BAB" w14:textId="77777777" w:rsidR="001B42AA" w:rsidRPr="001B42AA" w:rsidRDefault="001B42AA" w:rsidP="001B42AA">
      <w:pPr>
        <w:rPr>
          <w:lang w:eastAsia="zh-CN"/>
        </w:rPr>
      </w:pPr>
    </w:p>
    <w:p w14:paraId="290BAB70" w14:textId="77777777" w:rsidR="00856C57" w:rsidRPr="00B50BFE" w:rsidRDefault="00856C57" w:rsidP="00856C57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车速超速报警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6C57" w:rsidRPr="00B50BFE" w14:paraId="7C1929C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CB33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534226B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车速超速报警</w:t>
            </w:r>
          </w:p>
        </w:tc>
      </w:tr>
      <w:tr w:rsidR="00856C57" w:rsidRPr="00B50BFE" w14:paraId="7B708A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63A48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5AAEF82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当标定项“语言”为中文时，才带车速超速报警功能；当非中文时，不带超速报警。</w:t>
            </w:r>
          </w:p>
          <w:p w14:paraId="49B337CD" w14:textId="220D8AC1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实际车速大于等于100km/h或者60km/h(具体</w:t>
            </w:r>
            <w:proofErr w:type="gramStart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超速值依据</w:t>
            </w:r>
            <w:proofErr w:type="gramEnd"/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标定参数)</w:t>
            </w:r>
            <w:r w:rsidR="00261270">
              <w:rPr>
                <w:rFonts w:ascii="宋体" w:hAnsi="宋体" w:cs="Arial" w:hint="eastAsia"/>
                <w:sz w:val="20"/>
                <w:szCs w:val="20"/>
                <w:lang w:eastAsia="zh-CN"/>
              </w:rPr>
              <w:t>且</w:t>
            </w: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持续3s，扬声器鸣叫。</w:t>
            </w:r>
          </w:p>
        </w:tc>
      </w:tr>
      <w:tr w:rsidR="00856C57" w:rsidRPr="00B50BFE" w14:paraId="734A66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856C4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4971697" w14:textId="77777777" w:rsidR="00856C57" w:rsidRPr="00B50BFE" w:rsidRDefault="00856C57" w:rsidP="002563DC">
            <w:pPr>
              <w:spacing w:line="360" w:lineRule="auto"/>
              <w:rPr>
                <w:sz w:val="20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</w:rPr>
              <w:t>略</w:t>
            </w:r>
          </w:p>
        </w:tc>
      </w:tr>
      <w:tr w:rsidR="00856C57" w:rsidRPr="00B50BFE" w14:paraId="214F7D7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85BD4F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606B29F" w14:textId="5A931B9A" w:rsidR="00856C57" w:rsidRPr="00B50BFE" w:rsidRDefault="00856C57" w:rsidP="002563DC">
            <w:pPr>
              <w:pStyle w:val="HR"/>
              <w:spacing w:line="360" w:lineRule="auto"/>
              <w:ind w:firstLineChars="0" w:firstLine="0"/>
              <w:rPr>
                <w:rFonts w:ascii="宋体" w:eastAsiaTheme="minorEastAsia" w:hAnsi="宋体" w:cs="Arial"/>
                <w:kern w:val="0"/>
                <w:sz w:val="20"/>
                <w:szCs w:val="20"/>
                <w:lang w:val="sv-SE"/>
              </w:rPr>
            </w:pP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D320</w:t>
            </w:r>
            <w:r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液晶</w:t>
            </w:r>
            <w:r w:rsidRPr="00B50BFE">
              <w:rPr>
                <w:rFonts w:ascii="宋体" w:eastAsiaTheme="minorEastAsia" w:hAnsi="宋体" w:cs="Arial" w:hint="eastAsia"/>
                <w:kern w:val="0"/>
                <w:sz w:val="20"/>
                <w:szCs w:val="20"/>
                <w:lang w:val="sv-SE"/>
              </w:rPr>
              <w:t>仪表，语音提示：您已超速，请减速慢行！（以2s的间隔播报3次）</w:t>
            </w:r>
          </w:p>
          <w:p w14:paraId="09FF46E5" w14:textId="77777777" w:rsidR="00856C57" w:rsidRPr="00B50BFE" w:rsidRDefault="00856C57" w:rsidP="002563DC">
            <w:pPr>
              <w:spacing w:after="0" w:line="36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其他仪表：扬声器以1Hz频率鸣叫,最长不超过15s。</w:t>
            </w:r>
          </w:p>
        </w:tc>
      </w:tr>
      <w:tr w:rsidR="00856C57" w:rsidRPr="00B50BFE" w14:paraId="22979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8CC92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10E6465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LCD：大图标+小图标</w:t>
            </w:r>
          </w:p>
          <w:p w14:paraId="702E2E2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图标： </w:t>
            </w:r>
            <w:r w:rsidRPr="00B50BFE">
              <w:rPr>
                <w:rFonts w:ascii="宋体" w:hAnsi="宋体" w:cs="Arial"/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0B7EFCC0" wp14:editId="21B2FFAF">
                  <wp:extent cx="203200" cy="152400"/>
                  <wp:effectExtent l="0" t="0" r="6350" b="0"/>
                  <wp:docPr id="269" name="图片 269" descr="说明: 说明: 屏幕剪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6" descr="说明: 说明: 屏幕剪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CE9F1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 xml:space="preserve">颜色： 红色    </w:t>
            </w:r>
          </w:p>
        </w:tc>
      </w:tr>
      <w:tr w:rsidR="00856C57" w:rsidRPr="00B50BFE" w14:paraId="090651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800F36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AD45552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6EDA084C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1.点火锁OFF/ACC；</w:t>
            </w:r>
          </w:p>
          <w:p w14:paraId="3D7D3FD3" w14:textId="77777777" w:rsidR="00856C57" w:rsidRPr="00B50BFE" w:rsidRDefault="00856C57" w:rsidP="002563DC">
            <w:pPr>
              <w:spacing w:after="0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50BFE">
              <w:rPr>
                <w:rFonts w:ascii="宋体" w:hAnsi="宋体" w:cs="Arial" w:hint="eastAsia"/>
                <w:sz w:val="20"/>
                <w:szCs w:val="20"/>
                <w:lang w:eastAsia="zh-CN"/>
              </w:rPr>
              <w:t>2．或仪表判断实际车速未超过97km/h/57km/h</w:t>
            </w:r>
          </w:p>
        </w:tc>
      </w:tr>
      <w:tr w:rsidR="00856C57" w:rsidRPr="00B50BFE" w14:paraId="7DE598A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5E548D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7DE801D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  <w:r w:rsidRPr="00B50BFE">
              <w:rPr>
                <w:rFonts w:hint="eastAsia"/>
                <w:sz w:val="20"/>
              </w:rPr>
              <w:t>略</w:t>
            </w:r>
          </w:p>
        </w:tc>
      </w:tr>
      <w:tr w:rsidR="00856C57" w:rsidRPr="00B50BFE" w14:paraId="58E821D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1EEAE7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92699D3" w14:textId="77777777" w:rsidR="00856C57" w:rsidRPr="00B50BFE" w:rsidRDefault="00856C57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  <w:tr w:rsidR="00856C57" w:rsidRPr="00B50BFE" w14:paraId="537590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C68495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7D28CF0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50BFE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856C57" w:rsidRPr="00B50BFE" w14:paraId="69DFA5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262922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304E893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GB 7258-2017</w:t>
            </w:r>
          </w:p>
          <w:p w14:paraId="5E5B2678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B079D4F" wp14:editId="1E2ADD82">
                  <wp:extent cx="4441371" cy="2035628"/>
                  <wp:effectExtent l="0" t="0" r="0" b="317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371" cy="2035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57" w:rsidRPr="00B50BFE" w14:paraId="7F72A9A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EF6699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3FE24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1</w:t>
            </w:r>
            <w:r w:rsidRPr="00B50BFE">
              <w:rPr>
                <w:rFonts w:hint="eastAsia"/>
                <w:sz w:val="20"/>
                <w:lang w:eastAsia="zh-CN"/>
              </w:rPr>
              <w:t>、扬声器提示，</w:t>
            </w:r>
            <w:r w:rsidRPr="00B50BFE">
              <w:rPr>
                <w:rFonts w:hint="eastAsia"/>
                <w:sz w:val="20"/>
                <w:lang w:eastAsia="zh-CN"/>
              </w:rPr>
              <w:t>1HZ</w:t>
            </w:r>
            <w:r w:rsidRPr="00B50BFE">
              <w:rPr>
                <w:rFonts w:hint="eastAsia"/>
                <w:sz w:val="20"/>
                <w:lang w:eastAsia="zh-CN"/>
              </w:rPr>
              <w:t>。</w:t>
            </w:r>
          </w:p>
          <w:p w14:paraId="77D9CBA9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</w:t>
            </w:r>
            <w:r w:rsidRPr="00B50BFE">
              <w:rPr>
                <w:rFonts w:hint="eastAsia"/>
                <w:sz w:val="20"/>
                <w:lang w:eastAsia="zh-CN"/>
              </w:rPr>
              <w:t>、仅</w:t>
            </w:r>
            <w:r w:rsidRPr="00B50BFE">
              <w:rPr>
                <w:rFonts w:hint="eastAsia"/>
                <w:sz w:val="20"/>
                <w:lang w:eastAsia="zh-CN"/>
              </w:rPr>
              <w:t>D310&amp;D530</w:t>
            </w:r>
            <w:r w:rsidRPr="00B50BFE">
              <w:rPr>
                <w:rFonts w:hint="eastAsia"/>
                <w:sz w:val="20"/>
                <w:lang w:eastAsia="zh-CN"/>
              </w:rPr>
              <w:t>仪表需要支持标定项“超速报警值”，因</w:t>
            </w:r>
            <w:r w:rsidRPr="00B50BFE">
              <w:rPr>
                <w:rFonts w:hint="eastAsia"/>
                <w:sz w:val="20"/>
                <w:lang w:eastAsia="zh-CN"/>
              </w:rPr>
              <w:t>D310</w:t>
            </w:r>
            <w:r w:rsidRPr="00B50BFE">
              <w:rPr>
                <w:rFonts w:hint="eastAsia"/>
                <w:sz w:val="20"/>
                <w:lang w:eastAsia="zh-CN"/>
              </w:rPr>
              <w:t>存在水泥搅拌车，需要区分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100和60两种；760不存在水泥搅拌车，所以目前就是存在出国车和非出国，带与不带的问题。D320、D560、D760中文仪表，默认超速100km/h报文。</w:t>
            </w:r>
          </w:p>
          <w:p w14:paraId="7966FFDD" w14:textId="77777777" w:rsidR="00856C57" w:rsidRPr="00B50BFE" w:rsidRDefault="00856C57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3、D310平台存在语言为“中文”，但是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是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海外车型不需要做超速报警，所以超速报警多了一个“无-海外车型”，系统里参数维护255(FF)，也等于不具备报警功能，实车不可能达到的车速。</w:t>
            </w:r>
          </w:p>
        </w:tc>
      </w:tr>
      <w:tr w:rsidR="00856C57" w:rsidRPr="00B50BFE" w14:paraId="2619546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CE39348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19617BB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2020</w:t>
            </w:r>
            <w:r w:rsidRPr="00B50BFE">
              <w:rPr>
                <w:rFonts w:hint="eastAsia"/>
                <w:sz w:val="20"/>
                <w:lang w:eastAsia="zh-CN"/>
              </w:rPr>
              <w:t>年</w:t>
            </w:r>
            <w:r w:rsidRPr="00B50BFE">
              <w:rPr>
                <w:rFonts w:hint="eastAsia"/>
                <w:sz w:val="20"/>
                <w:lang w:eastAsia="zh-CN"/>
              </w:rPr>
              <w:t>12</w:t>
            </w:r>
            <w:r w:rsidRPr="00B50BFE">
              <w:rPr>
                <w:rFonts w:hint="eastAsia"/>
                <w:sz w:val="20"/>
                <w:lang w:eastAsia="zh-CN"/>
              </w:rPr>
              <w:t>月第三方评价问题“超速提醒不够人性化”：东风车只要车速超过了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，就会“当当当”的叫个不停，有时候客户赶时效，要跑到</w:t>
            </w:r>
            <w:r w:rsidRPr="00B50BFE">
              <w:rPr>
                <w:rFonts w:hint="eastAsia"/>
                <w:sz w:val="20"/>
                <w:lang w:eastAsia="zh-CN"/>
              </w:rPr>
              <w:t>100km/h</w:t>
            </w:r>
            <w:r w:rsidRPr="00B50BFE">
              <w:rPr>
                <w:rFonts w:hint="eastAsia"/>
                <w:sz w:val="20"/>
                <w:lang w:eastAsia="zh-CN"/>
              </w:rPr>
              <w:t>以上时，有时候叫多了我都听疲劳了，或者就很烦躁，心情就不好了，解放车一般就会提醒</w:t>
            </w:r>
            <w:r w:rsidRPr="00B50BFE">
              <w:rPr>
                <w:rFonts w:hint="eastAsia"/>
                <w:sz w:val="20"/>
                <w:lang w:eastAsia="zh-CN"/>
              </w:rPr>
              <w:t>3</w:t>
            </w:r>
            <w:r w:rsidRPr="00B50BFE">
              <w:rPr>
                <w:rFonts w:hint="eastAsia"/>
                <w:sz w:val="20"/>
                <w:lang w:eastAsia="zh-CN"/>
              </w:rPr>
              <w:t>次，后面就不提醒了，比较人性化一点</w:t>
            </w:r>
          </w:p>
        </w:tc>
      </w:tr>
      <w:tr w:rsidR="00856C57" w:rsidRPr="00B50BFE" w14:paraId="5A01A0B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C7A373" w14:textId="77777777" w:rsidR="00856C57" w:rsidRPr="00B50BFE" w:rsidRDefault="00856C57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9D636CF" w14:textId="77777777" w:rsidR="00856C57" w:rsidRPr="00B50BFE" w:rsidRDefault="00856C57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</w:p>
        </w:tc>
      </w:tr>
    </w:tbl>
    <w:p w14:paraId="50915014" w14:textId="77777777" w:rsidR="001B42AA" w:rsidRDefault="001B42AA" w:rsidP="001B42AA">
      <w:pPr>
        <w:rPr>
          <w:lang w:eastAsia="zh-CN"/>
        </w:rPr>
      </w:pPr>
    </w:p>
    <w:p w14:paraId="787C47C4" w14:textId="77777777" w:rsidR="009B14B2" w:rsidRPr="00B50BFE" w:rsidRDefault="009B14B2" w:rsidP="009B14B2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系统超时报警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9B14B2" w:rsidRPr="00B50BFE" w14:paraId="1055EB7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2DA284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492D27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系统超时报警</w:t>
            </w:r>
          </w:p>
        </w:tc>
      </w:tr>
      <w:tr w:rsidR="009B14B2" w:rsidRPr="00B50BFE" w14:paraId="1E9B1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36F3D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635877A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仪表接收变速箱系统特定报文，并进行一定周期判断，若未收到，则报超时故障</w:t>
            </w:r>
          </w:p>
        </w:tc>
      </w:tr>
      <w:tr w:rsidR="009B14B2" w:rsidRPr="00B50BFE" w14:paraId="4E5D77C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BEEAFC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A49963F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1415BA6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209D51F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2.一定时间未收到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190F76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C9A080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C1F5512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12757E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3164E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EF9065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="宋体" w:hAnsi="宋体" w:cs="Arial"/>
                <w:color w:val="000000" w:themeColor="text1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仪表显示系统CAN报文超时</w:t>
            </w:r>
          </w:p>
        </w:tc>
      </w:tr>
      <w:tr w:rsidR="009B14B2" w:rsidRPr="00B50BFE" w14:paraId="7AFA3E8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04428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DF3912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7414E1E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602B5F77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 xml:space="preserve"> 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指定报文</w:t>
            </w:r>
          </w:p>
        </w:tc>
      </w:tr>
      <w:tr w:rsidR="009B14B2" w:rsidRPr="00B50BFE" w14:paraId="45A839F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3CD8BE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253D0DB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tbl>
            <w:tblPr>
              <w:tblW w:w="45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2268"/>
              <w:gridCol w:w="2834"/>
            </w:tblGrid>
            <w:tr w:rsidR="009B14B2" w:rsidRPr="00B50BFE" w14:paraId="251135AA" w14:textId="77777777" w:rsidTr="002563DC">
              <w:tc>
                <w:tcPr>
                  <w:tcW w:w="1266" w:type="pct"/>
                  <w:shd w:val="clear" w:color="auto" w:fill="D9D9D9" w:themeFill="background1" w:themeFillShade="D9"/>
                  <w:vAlign w:val="center"/>
                </w:tcPr>
                <w:p w14:paraId="748047AF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proofErr w:type="gramStart"/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报文名</w:t>
                  </w:r>
                  <w:proofErr w:type="gramEnd"/>
                </w:p>
              </w:tc>
              <w:tc>
                <w:tcPr>
                  <w:tcW w:w="1660" w:type="pct"/>
                  <w:shd w:val="clear" w:color="auto" w:fill="D9D9D9" w:themeFill="background1" w:themeFillShade="D9"/>
                  <w:vAlign w:val="center"/>
                </w:tcPr>
                <w:p w14:paraId="784AF484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2074" w:type="pct"/>
                  <w:shd w:val="clear" w:color="auto" w:fill="D9D9D9" w:themeFill="background1" w:themeFillShade="D9"/>
                  <w:vAlign w:val="center"/>
                </w:tcPr>
                <w:p w14:paraId="6E93542D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周期</w:t>
                  </w:r>
                </w:p>
              </w:tc>
            </w:tr>
            <w:tr w:rsidR="009B14B2" w:rsidRPr="00B50BFE" w14:paraId="42222199" w14:textId="77777777" w:rsidTr="002563DC">
              <w:tc>
                <w:tcPr>
                  <w:tcW w:w="1266" w:type="pct"/>
                  <w:vAlign w:val="center"/>
                </w:tcPr>
                <w:p w14:paraId="4D7105A4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ETC2</w:t>
                  </w:r>
                </w:p>
              </w:tc>
              <w:tc>
                <w:tcPr>
                  <w:tcW w:w="1660" w:type="pct"/>
                  <w:shd w:val="clear" w:color="auto" w:fill="auto"/>
                  <w:vAlign w:val="center"/>
                </w:tcPr>
                <w:p w14:paraId="03F2532D" w14:textId="77777777" w:rsidR="009B14B2" w:rsidRPr="00B50BFE" w:rsidRDefault="009B14B2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/>
                      <w:color w:val="000000" w:themeColor="text1"/>
                      <w:sz w:val="20"/>
                      <w:szCs w:val="20"/>
                      <w:lang w:eastAsia="zh-CN"/>
                    </w:rPr>
                    <w:t>18F</w:t>
                  </w:r>
                  <w:r w:rsidRPr="00B50BFE">
                    <w:rPr>
                      <w:rFonts w:asciiTheme="minorEastAsia" w:hAnsiTheme="minorEastAsia" w:cs="Arial" w:hint="eastAsia"/>
                      <w:color w:val="000000" w:themeColor="text1"/>
                      <w:sz w:val="20"/>
                      <w:szCs w:val="20"/>
                      <w:lang w:eastAsia="zh-CN"/>
                    </w:rPr>
                    <w:t>00503</w:t>
                  </w:r>
                </w:p>
              </w:tc>
              <w:tc>
                <w:tcPr>
                  <w:tcW w:w="2074" w:type="pct"/>
                  <w:vAlign w:val="center"/>
                </w:tcPr>
                <w:p w14:paraId="026D9CB9" w14:textId="77777777" w:rsidR="009B14B2" w:rsidRPr="00B50BFE" w:rsidRDefault="009B14B2" w:rsidP="002563DC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 w:cs="Arial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</w:pPr>
                  <w:r w:rsidRPr="00B50BFE">
                    <w:rPr>
                      <w:rFonts w:asciiTheme="minorEastAsia" w:eastAsiaTheme="minorEastAsia" w:hAnsiTheme="minorEastAsia" w:cs="Arial" w:hint="eastAsia"/>
                      <w:color w:val="000000" w:themeColor="text1"/>
                      <w:kern w:val="0"/>
                      <w:sz w:val="20"/>
                      <w:szCs w:val="20"/>
                      <w:lang w:val="sv-SE"/>
                    </w:rPr>
                    <w:t>100ms</w:t>
                  </w:r>
                </w:p>
              </w:tc>
            </w:tr>
          </w:tbl>
          <w:p w14:paraId="7EADF7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sz w:val="20"/>
                <w:lang w:eastAsia="zh-CN"/>
              </w:rPr>
            </w:pPr>
            <w:r w:rsidRPr="00B50BFE">
              <w:rPr>
                <w:rFonts w:hint="eastAsia"/>
                <w:sz w:val="20"/>
                <w:lang w:eastAsia="zh-CN"/>
              </w:rPr>
              <w:t>仪表诊断故障显示文字、</w:t>
            </w:r>
            <w:r w:rsidRPr="00B50BFE">
              <w:rPr>
                <w:rFonts w:hint="eastAsia"/>
                <w:sz w:val="20"/>
                <w:lang w:eastAsia="zh-CN"/>
              </w:rPr>
              <w:t>SPN-FMI</w:t>
            </w:r>
            <w:r w:rsidRPr="00B50BFE">
              <w:rPr>
                <w:rFonts w:hint="eastAsia"/>
                <w:sz w:val="20"/>
                <w:lang w:eastAsia="zh-CN"/>
              </w:rPr>
              <w:t>，以故障清单为准。</w:t>
            </w:r>
          </w:p>
          <w:p w14:paraId="730C9B21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所有平台全部统一为：仪表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ON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档上电后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开始判断，报文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倍周期小于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，大于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3s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采用</w:t>
            </w:r>
            <w:r w:rsidRPr="00B50BF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</w:t>
            </w:r>
            <w:r w:rsidRPr="00B50BFE">
              <w:rPr>
                <w:rFonts w:ascii="Times New Roman" w:hAnsi="Times New Roman" w:cs="Times New Roman" w:hint="eastAsia"/>
                <w:sz w:val="20"/>
                <w:szCs w:val="20"/>
                <w:lang w:eastAsia="zh-CN"/>
              </w:rPr>
              <w:t>倍周期</w:t>
            </w:r>
          </w:p>
        </w:tc>
      </w:tr>
      <w:tr w:rsidR="009B14B2" w:rsidRPr="00B50BFE" w14:paraId="5E701FF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C5D2F6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D3B13B6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2792D40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87CB8F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A98EB98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9B14B2" w:rsidRPr="00B50BFE" w14:paraId="212CBC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6DBDD2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BC073F0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415BDEE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4EB6F9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2CE59E9" w14:textId="77777777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9B14B2" w:rsidRPr="00B50BFE" w14:paraId="525D39B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82A0DA" w14:textId="77777777" w:rsidR="009B14B2" w:rsidRPr="00B50BFE" w:rsidRDefault="009B14B2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700A3341" w14:textId="7DBE9F34" w:rsidR="009B14B2" w:rsidRPr="00B50BFE" w:rsidRDefault="009B14B2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71B9EAC0" w14:textId="77777777" w:rsidR="001B42AA" w:rsidRDefault="001B42AA" w:rsidP="001B42AA">
      <w:pPr>
        <w:rPr>
          <w:lang w:eastAsia="zh-CN"/>
        </w:rPr>
      </w:pPr>
    </w:p>
    <w:p w14:paraId="4C23541F" w14:textId="77777777" w:rsidR="00000B98" w:rsidRPr="00B50BFE" w:rsidRDefault="00000B98" w:rsidP="00000B98">
      <w:pPr>
        <w:pStyle w:val="3"/>
        <w:ind w:left="720" w:hanging="720"/>
        <w:rPr>
          <w:color w:val="000000" w:themeColor="text1"/>
          <w:lang w:val="en-US" w:eastAsia="zh-CN"/>
        </w:rPr>
      </w:pPr>
      <w:r w:rsidRPr="00B50BFE">
        <w:rPr>
          <w:rFonts w:hint="eastAsia"/>
          <w:color w:val="000000" w:themeColor="text1"/>
          <w:lang w:val="en-US" w:eastAsia="zh-CN"/>
        </w:rPr>
        <w:t>文字故障显示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00B98" w:rsidRPr="00B50BFE" w14:paraId="4F783E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5F05A7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26889B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color w:val="000000" w:themeColor="text1"/>
                <w:lang w:val="en-US" w:eastAsia="zh-CN"/>
              </w:rPr>
              <w:t>文字故障显示</w:t>
            </w:r>
          </w:p>
        </w:tc>
      </w:tr>
      <w:tr w:rsidR="00000B98" w:rsidRPr="00B50BFE" w14:paraId="674ACB5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3055901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F345FC5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仪表接收TCU、SCU发的DM1报文，解读SPN-FMI，根据故障清单显示相关故障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000B98" w:rsidRPr="00B50BFE" w14:paraId="2B9B701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672949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FA7B23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 w14:paraId="5F6C692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电源接通；</w:t>
            </w:r>
          </w:p>
          <w:p w14:paraId="5D0BDFF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2.未收到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</w:tc>
      </w:tr>
      <w:tr w:rsidR="00000B98" w:rsidRPr="00B50BFE" w14:paraId="118E6E1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2874D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C16CB9E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DF8588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229F1C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B3EA97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显示文字故障“TCU:XXXXXX(SPN-FMI)”或“SCU:XXXXXX(SPN-FMI)”</w:t>
            </w:r>
          </w:p>
        </w:tc>
      </w:tr>
      <w:tr w:rsidR="00000B98" w:rsidRPr="00B50BFE" w14:paraId="44BB798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6A1216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F4488F1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 w14:paraId="1346732D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电源断开；</w:t>
            </w:r>
          </w:p>
          <w:p w14:paraId="10BD2ED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color w:val="000000" w:themeColor="text1"/>
                <w:sz w:val="20"/>
                <w:szCs w:val="20"/>
                <w:lang w:eastAsia="zh-CN"/>
              </w:rPr>
              <w:t>仪表收到系统故障</w:t>
            </w:r>
          </w:p>
        </w:tc>
      </w:tr>
      <w:tr w:rsidR="00000B98" w:rsidRPr="00B50BFE" w14:paraId="0B08F2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1EE1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18784C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  <w:p w14:paraId="46FCB3E2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(</w:t>
            </w:r>
            <w:r w:rsidRPr="00B50BFE"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  <w:t>18</w:t>
            </w: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FECA03、18FECA05)，具体见通讯协议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000B98" w:rsidRPr="00B50BFE" w14:paraId="5BB7B8E3" w14:textId="77777777" w:rsidTr="002563DC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678DC1C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44503BC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5511E927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2B2A6F49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15FC0F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1EB5C0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36005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000B98" w:rsidRPr="00B50BFE" w14:paraId="1AE98159" w14:textId="77777777" w:rsidTr="002563DC">
              <w:tc>
                <w:tcPr>
                  <w:tcW w:w="706" w:type="pct"/>
                  <w:vAlign w:val="center"/>
                </w:tcPr>
                <w:p w14:paraId="323CBE8C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5F66D1C8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ECA03</w:t>
                  </w:r>
                </w:p>
              </w:tc>
              <w:tc>
                <w:tcPr>
                  <w:tcW w:w="652" w:type="pct"/>
                  <w:vAlign w:val="center"/>
                </w:tcPr>
                <w:p w14:paraId="068AC61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14DE316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2B1B10F8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866C2ED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2950C6DB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  <w:tr w:rsidR="00000B98" w:rsidRPr="00B50BFE" w14:paraId="1CF4C8E1" w14:textId="77777777" w:rsidTr="002563DC">
              <w:tc>
                <w:tcPr>
                  <w:tcW w:w="706" w:type="pct"/>
                  <w:vAlign w:val="center"/>
                </w:tcPr>
                <w:p w14:paraId="0B13F93E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DM1_05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184D850F" w14:textId="77777777" w:rsidR="00000B98" w:rsidRPr="00B50BFE" w:rsidRDefault="00000B98" w:rsidP="002563DC">
                  <w:pPr>
                    <w:spacing w:after="0" w:line="240" w:lineRule="auto"/>
                    <w:jc w:val="both"/>
                    <w:rPr>
                      <w:color w:val="000000" w:themeColor="text1"/>
                      <w:sz w:val="18"/>
                      <w:lang w:eastAsia="zh-CN"/>
                    </w:rPr>
                  </w:pPr>
                  <w:r w:rsidRPr="00B50BFE">
                    <w:rPr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eastAsia="zh-CN"/>
                    </w:rPr>
                    <w:t>ECA05</w:t>
                  </w:r>
                </w:p>
              </w:tc>
              <w:tc>
                <w:tcPr>
                  <w:tcW w:w="652" w:type="pct"/>
                  <w:vAlign w:val="center"/>
                </w:tcPr>
                <w:p w14:paraId="70F65980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35D48786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355FFB9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3E44B15E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  <w:r w:rsidRPr="00B50BFE">
                    <w:rPr>
                      <w:color w:val="000000" w:themeColor="text1"/>
                      <w:sz w:val="18"/>
                      <w:lang w:val="sv-SE"/>
                    </w:rPr>
                    <w:t>A</w:t>
                  </w:r>
                  <w:r w:rsidRPr="00B50BFE">
                    <w:rPr>
                      <w:rFonts w:hint="eastAsia"/>
                      <w:color w:val="000000" w:themeColor="text1"/>
                      <w:sz w:val="18"/>
                      <w:lang w:val="sv-SE"/>
                    </w:rPr>
                    <w:t>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6C553C3C" w14:textId="77777777" w:rsidR="00000B98" w:rsidRPr="00B50BFE" w:rsidRDefault="00000B98" w:rsidP="002563DC">
                  <w:pPr>
                    <w:pStyle w:val="HR"/>
                    <w:spacing w:line="240" w:lineRule="auto"/>
                    <w:ind w:firstLineChars="0" w:firstLine="0"/>
                    <w:rPr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75CB159C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5AE1DF5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4C7AB5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E0C59E8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2617D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1E014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83E2014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color w:val="000000" w:themeColor="text1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000B98" w:rsidRPr="00B50BFE" w14:paraId="3721CD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1F2A98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3B1CD67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6CB6954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D55C40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240D84B" w14:textId="77777777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000B98" w:rsidRPr="00B50BFE" w14:paraId="1E6A17B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8AA5EE" w14:textId="77777777" w:rsidR="00000B98" w:rsidRPr="00B50BFE" w:rsidRDefault="00000B98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90C7825" w14:textId="66DA95CF" w:rsidR="00000B98" w:rsidRPr="00B50BFE" w:rsidRDefault="00000B98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14:paraId="671D372D" w14:textId="77777777" w:rsidR="00000B98" w:rsidRPr="00B50BFE" w:rsidRDefault="00000B98" w:rsidP="00000B98">
      <w:pPr>
        <w:rPr>
          <w:color w:val="FF0000"/>
          <w:lang w:eastAsia="zh-CN"/>
        </w:rPr>
      </w:pPr>
    </w:p>
    <w:p w14:paraId="2807BA4A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变速箱故障红灯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0A1477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82762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6FADA9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strike/>
                <w:lang w:val="en-US" w:eastAsia="zh-CN"/>
              </w:rPr>
              <w:t>STOP</w:t>
            </w:r>
            <w:r w:rsidRPr="00B50BFE">
              <w:rPr>
                <w:rFonts w:hint="eastAsia"/>
                <w:b/>
                <w:strike/>
                <w:lang w:val="en-US" w:eastAsia="zh-CN"/>
              </w:rPr>
              <w:t>灯</w:t>
            </w:r>
            <w:r w:rsidRPr="00B50BFE">
              <w:rPr>
                <w:rFonts w:hint="eastAsia"/>
                <w:b/>
                <w:lang w:val="en-US" w:eastAsia="zh-CN"/>
              </w:rPr>
              <w:t>变速箱故障红灯</w:t>
            </w:r>
          </w:p>
        </w:tc>
      </w:tr>
      <w:tr w:rsidR="00770110" w:rsidRPr="00B50BFE" w14:paraId="6CD0EDF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40AF2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A8C20B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当变速箱出现严重故障时，仪表接收TCU发的总线信号，点亮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整车STOP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变速箱故障红灯。</w:t>
            </w:r>
          </w:p>
        </w:tc>
      </w:tr>
      <w:tr w:rsidR="00770110" w:rsidRPr="00B50BFE" w14:paraId="7FD526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47028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0D38425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254F86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C9DB6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1D9EAEFE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6AF4199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3187E2F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451B27D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3DD39A6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9D81A1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726DE408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CD1F48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D1E1C10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BAC18E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444D69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FEA774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0EF3072" w14:textId="769367B8" w:rsidR="00770110" w:rsidRPr="00B50BFE" w:rsidRDefault="00334A0C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STOP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32241BB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0440853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A44668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37277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62747F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2CD76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65192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点亮故障红灯</w:t>
            </w:r>
          </w:p>
        </w:tc>
      </w:tr>
      <w:tr w:rsidR="00770110" w:rsidRPr="00B50BFE" w14:paraId="727C108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536D6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D99334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针对彩屏仪表：</w:t>
            </w: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649814ED" wp14:editId="3967AD1A">
                  <wp:extent cx="387928" cy="374852"/>
                  <wp:effectExtent l="0" t="0" r="0" b="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38" cy="375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，小图标，红色</w:t>
            </w:r>
          </w:p>
          <w:p w14:paraId="595023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针对黑白屏仪表：</w:t>
            </w:r>
            <w:r w:rsidRPr="00B50BFE">
              <w:rPr>
                <w:rFonts w:ascii="Times New Roman" w:hAnsi="Times New Roman" w:cs="Times New Roman"/>
                <w:noProof/>
                <w:lang w:val="en-US" w:eastAsia="zh-CN"/>
              </w:rPr>
              <w:drawing>
                <wp:inline distT="0" distB="0" distL="0" distR="0" wp14:anchorId="59689297" wp14:editId="1BCC8406">
                  <wp:extent cx="409222" cy="190500"/>
                  <wp:effectExtent l="0" t="0" r="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，小图标，红色</w:t>
            </w:r>
          </w:p>
        </w:tc>
      </w:tr>
      <w:tr w:rsidR="00770110" w:rsidRPr="00B50BFE" w14:paraId="77FAAFB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91E2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39B02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0CBD4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4C6918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60CA9CE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自主AMT、ZF AMT 、伊顿AMT  DM1、陕齿AMT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发红色报警灯</w:t>
            </w:r>
            <w:proofErr w:type="gramEnd"/>
          </w:p>
          <w:p w14:paraId="57F1F2C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Allison AT不识别DM1中点灯信号</w:t>
            </w:r>
          </w:p>
        </w:tc>
      </w:tr>
      <w:tr w:rsidR="00770110" w:rsidRPr="00B50BFE" w14:paraId="23AD04B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73455B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DC899D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</w:t>
            </w:r>
          </w:p>
          <w:p w14:paraId="73C33AA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DM1(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18FECA03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)，具体见通讯协议</w:t>
            </w:r>
          </w:p>
        </w:tc>
      </w:tr>
      <w:tr w:rsidR="00770110" w:rsidRPr="00B50BFE" w14:paraId="714A8E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99917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016DEDD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593DDBA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47ABD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C984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1F1635D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21A97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676EC20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45DBA5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1BAA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6A71A1E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831BA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2931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92B4D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26BCA720" w14:textId="77777777" w:rsidR="00770110" w:rsidRPr="00B50BFE" w:rsidRDefault="00770110" w:rsidP="00770110">
      <w:pPr>
        <w:rPr>
          <w:lang w:eastAsia="zh-CN"/>
        </w:rPr>
      </w:pPr>
    </w:p>
    <w:p w14:paraId="2E6434E4" w14:textId="7777777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变速箱故障黄灯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45617B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4DE67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8905D8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变速箱故障黄灯</w:t>
            </w:r>
          </w:p>
        </w:tc>
      </w:tr>
      <w:tr w:rsidR="00770110" w:rsidRPr="00B50BFE" w14:paraId="68FE5B06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C4490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033A9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仪表接收TCU发的总线信号，点亮变速箱故障灯。</w:t>
            </w:r>
          </w:p>
        </w:tc>
      </w:tr>
      <w:tr w:rsidR="00770110" w:rsidRPr="00B50BFE" w14:paraId="40E230F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0F6EC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DA71A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264757D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1A0159E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1C14BDA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7C7D1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2D7639A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点亮变速箱故障灯</w:t>
            </w:r>
            <w:r w:rsidRPr="00B50BFE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70110" w:rsidRPr="00B50BFE" w14:paraId="7CD4A9F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BD483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287BFC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0FF19381" wp14:editId="41B46D9E">
                  <wp:extent cx="360000" cy="364045"/>
                  <wp:effectExtent l="0" t="0" r="0" b="0"/>
                  <wp:docPr id="2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黄色，小图标</w:t>
            </w:r>
          </w:p>
        </w:tc>
      </w:tr>
      <w:tr w:rsidR="00770110" w:rsidRPr="00B50BFE" w14:paraId="058F1BC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89CB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255202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66C0258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46C9B4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2F903C8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29D20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056C030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B682BC1" w14:textId="77777777" w:rsidTr="002563DC">
              <w:tc>
                <w:tcPr>
                  <w:tcW w:w="570" w:type="pct"/>
                  <w:shd w:val="clear" w:color="auto" w:fill="D9D9D9" w:themeFill="background1" w:themeFillShade="D9"/>
                  <w:vAlign w:val="center"/>
                </w:tcPr>
                <w:p w14:paraId="1BBC25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1C009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ECC677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62AB16F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589C61B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025E540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4" w:type="pct"/>
                  <w:shd w:val="clear" w:color="auto" w:fill="D9D9D9" w:themeFill="background1" w:themeFillShade="D9"/>
                  <w:vAlign w:val="center"/>
                </w:tcPr>
                <w:p w14:paraId="77C92A4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EE1140B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666377F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10FED5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B52E48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5616D1C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变速箱故障报警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4479E5D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6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1372D48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374F0E3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3DA87B5A" w14:textId="77777777" w:rsidTr="002563DC">
              <w:trPr>
                <w:trHeight w:val="342"/>
              </w:trPr>
              <w:tc>
                <w:tcPr>
                  <w:tcW w:w="570" w:type="pct"/>
                  <w:vAlign w:val="center"/>
                </w:tcPr>
                <w:p w14:paraId="4BCACF73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3E85468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19EF2AB2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745A1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Warning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5645103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44849B5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4" w:type="pct"/>
                  <w:shd w:val="clear" w:color="auto" w:fill="auto"/>
                  <w:vAlign w:val="center"/>
                </w:tcPr>
                <w:p w14:paraId="2E48E5E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</w:t>
                  </w:r>
                </w:p>
              </w:tc>
            </w:tr>
          </w:tbl>
          <w:p w14:paraId="0390FA86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AT变速箱，使用ETC7，</w:t>
            </w:r>
          </w:p>
          <w:p w14:paraId="6BE79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标定为ZF AMT、DF AMT、伊顿AMT、陕齿AMT，使用DM1_03(B1b34)</w:t>
            </w:r>
          </w:p>
        </w:tc>
      </w:tr>
      <w:tr w:rsidR="00770110" w:rsidRPr="00B50BFE" w14:paraId="00A1196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6E519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23E070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00749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572C5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E4C4BB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BDE842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C85433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F7022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14DC5AE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7FDD8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1E61468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1CFB112" w14:textId="77777777" w:rsidR="00000B98" w:rsidRDefault="00000B98" w:rsidP="001B42AA">
      <w:pPr>
        <w:rPr>
          <w:lang w:eastAsia="zh-CN"/>
        </w:rPr>
      </w:pPr>
    </w:p>
    <w:p w14:paraId="1D1B104A" w14:textId="7F088397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变速箱维修报警灯</w:t>
      </w:r>
      <w:r>
        <w:rPr>
          <w:rFonts w:hint="eastAsia"/>
          <w:lang w:val="en-US" w:eastAsia="zh-CN"/>
        </w:rPr>
        <w:t>（</w:t>
      </w:r>
      <w:r w:rsidR="00363CA1">
        <w:rPr>
          <w:rFonts w:hint="eastAsia"/>
          <w:lang w:val="en-US" w:eastAsia="zh-CN"/>
        </w:rPr>
        <w:t>暂不做</w:t>
      </w:r>
      <w:r>
        <w:rPr>
          <w:rFonts w:hint="eastAsia"/>
          <w:lang w:val="en-US" w:eastAsia="zh-CN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660304A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4CA85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1E414E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变速箱维修报警灯</w:t>
            </w:r>
          </w:p>
        </w:tc>
      </w:tr>
      <w:tr w:rsidR="00770110" w:rsidRPr="00B50BFE" w14:paraId="58DD4BA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D6B5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3F6A9C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仪表接收TCU发的总线信号，点亮变速箱维修报警灯</w:t>
            </w:r>
          </w:p>
        </w:tc>
      </w:tr>
      <w:tr w:rsidR="00770110" w:rsidRPr="00B50BFE" w14:paraId="4856CA1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CAD383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516B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3A93BE5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50FB00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60283B0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939FE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E697E8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点亮变速箱维修报警灯</w:t>
            </w:r>
          </w:p>
        </w:tc>
      </w:tr>
      <w:tr w:rsidR="00770110" w:rsidRPr="00B50BFE" w14:paraId="65DF050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6CDC0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2540B3C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2A39F636" wp14:editId="0CA73250">
                  <wp:extent cx="360000" cy="314375"/>
                  <wp:effectExtent l="0" t="0" r="0" b="0"/>
                  <wp:docPr id="2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3E3DD9F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大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图标弹窗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+小图标，1.5s</w:t>
            </w:r>
            <w:proofErr w:type="gramStart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弹窗显示</w:t>
            </w:r>
            <w:proofErr w:type="gramEnd"/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文字“变速箱保养指示”</w:t>
            </w:r>
          </w:p>
        </w:tc>
      </w:tr>
      <w:tr w:rsidR="00770110" w:rsidRPr="00B50BFE" w14:paraId="68AE32D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D1083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93590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46FE32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0F16B4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CA2AE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DE1B2C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694777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6"/>
              <w:gridCol w:w="955"/>
              <w:gridCol w:w="700"/>
              <w:gridCol w:w="1480"/>
              <w:gridCol w:w="578"/>
              <w:gridCol w:w="458"/>
              <w:gridCol w:w="2411"/>
            </w:tblGrid>
            <w:tr w:rsidR="00770110" w:rsidRPr="00B50BFE" w14:paraId="79F2CB14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18B84E7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1A758E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C0AE4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996" w:type="pct"/>
                  <w:shd w:val="clear" w:color="auto" w:fill="D9D9D9" w:themeFill="background1" w:themeFillShade="D9"/>
                  <w:vAlign w:val="center"/>
                </w:tcPr>
                <w:p w14:paraId="08ECADBD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389" w:type="pct"/>
                  <w:shd w:val="clear" w:color="auto" w:fill="D9D9D9" w:themeFill="background1" w:themeFillShade="D9"/>
                  <w:vAlign w:val="center"/>
                </w:tcPr>
                <w:p w14:paraId="7AD1D7B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308" w:type="pct"/>
                  <w:shd w:val="clear" w:color="auto" w:fill="D9D9D9" w:themeFill="background1" w:themeFillShade="D9"/>
                  <w:vAlign w:val="center"/>
                </w:tcPr>
                <w:p w14:paraId="5F4D803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3B3BA34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4B6B199C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7265AFA1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20FACF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6E6AAAA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0D22F59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11333DB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5D2D23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3-4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3D69DA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0-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灭，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2-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闪烁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(1Hz)</w:t>
                  </w:r>
                  <w:r w:rsidRPr="00B50BFE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  <w:tr w:rsidR="00770110" w:rsidRPr="00B50BFE" w14:paraId="167A7956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6C25EDF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DM1_03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49BE6BC0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18FECA03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29387D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996" w:type="pct"/>
                  <w:shd w:val="clear" w:color="auto" w:fill="auto"/>
                  <w:vAlign w:val="center"/>
                </w:tcPr>
                <w:p w14:paraId="772C5AB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变速箱维修报警</w:t>
                  </w:r>
                </w:p>
              </w:tc>
              <w:tc>
                <w:tcPr>
                  <w:tcW w:w="389" w:type="pct"/>
                  <w:shd w:val="clear" w:color="auto" w:fill="auto"/>
                  <w:vAlign w:val="center"/>
                </w:tcPr>
                <w:p w14:paraId="7BA1644A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08" w:type="pct"/>
                  <w:shd w:val="clear" w:color="auto" w:fill="auto"/>
                  <w:vAlign w:val="center"/>
                </w:tcPr>
                <w:p w14:paraId="79915919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8141B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亮，其他不亮</w:t>
                  </w:r>
                </w:p>
              </w:tc>
            </w:tr>
          </w:tbl>
          <w:p w14:paraId="738D9C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标定为Allison AT箱，使用ETC7</w:t>
            </w:r>
          </w:p>
          <w:p w14:paraId="1AAB6732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标定为DF AMT箱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、陕齿AMT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，使用DM1_03  </w:t>
            </w:r>
          </w:p>
        </w:tc>
      </w:tr>
      <w:tr w:rsidR="00770110" w:rsidRPr="00B50BFE" w14:paraId="6BD8FB0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80C327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6F90F9F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57B18F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E24666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5799CA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70D77179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79B051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D6E058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7F9CD2A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290FD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6517F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3E49A489" w14:textId="77777777" w:rsidR="00770110" w:rsidRPr="00B50BFE" w:rsidRDefault="00770110" w:rsidP="00770110">
      <w:pPr>
        <w:rPr>
          <w:lang w:eastAsia="zh-CN"/>
        </w:rPr>
      </w:pPr>
    </w:p>
    <w:p w14:paraId="767D15D1" w14:textId="09837A6A" w:rsidR="00770110" w:rsidRPr="00B50BFE" w:rsidRDefault="00770110" w:rsidP="00770110">
      <w:pPr>
        <w:pStyle w:val="3"/>
        <w:ind w:left="720" w:hanging="720"/>
        <w:rPr>
          <w:lang w:val="en-US" w:eastAsia="zh-CN"/>
        </w:rPr>
      </w:pPr>
      <w:r w:rsidRPr="00B50BFE">
        <w:rPr>
          <w:rFonts w:hint="eastAsia"/>
          <w:lang w:val="en-US" w:eastAsia="zh-CN"/>
        </w:rPr>
        <w:t>自学习状态显示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70110" w:rsidRPr="00B50BFE" w14:paraId="164632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7BAE977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89B3B7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hint="eastAsia"/>
                <w:b/>
                <w:lang w:val="en-US" w:eastAsia="zh-CN"/>
              </w:rPr>
              <w:t>自学习状态显示</w:t>
            </w:r>
          </w:p>
        </w:tc>
      </w:tr>
      <w:tr w:rsidR="00770110" w:rsidRPr="00B50BFE" w14:paraId="73233E5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112CD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3F32D73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仪表接收TCU发的总线信号，显示自学习状态。 </w:t>
            </w:r>
          </w:p>
        </w:tc>
      </w:tr>
      <w:tr w:rsidR="00770110" w:rsidRPr="00B50BFE" w14:paraId="2D21B5F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A1C485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1A10AB7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C8FD1D9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047239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2.收到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TCU发的总线信号</w:t>
            </w:r>
          </w:p>
        </w:tc>
      </w:tr>
      <w:tr w:rsidR="00770110" w:rsidRPr="00B50BFE" w14:paraId="000E104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14D80F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155885B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文字显示“变速箱正在自学习”、“变速箱自学习完成”、“变速箱自学习失败”，</w:t>
            </w:r>
            <w:r w:rsidRPr="00B50BFE">
              <w:rPr>
                <w:rFonts w:asciiTheme="minorEastAsia" w:hAnsiTheme="minorEastAsia" w:cs="Arial" w:hint="eastAsia"/>
                <w:strike/>
                <w:sz w:val="20"/>
                <w:szCs w:val="20"/>
                <w:lang w:eastAsia="zh-CN"/>
              </w:rPr>
              <w:t>显示5s</w:t>
            </w:r>
          </w:p>
        </w:tc>
      </w:tr>
      <w:tr w:rsidR="00770110" w:rsidRPr="00B50BFE" w14:paraId="35503EB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942B0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HMI</w:t>
            </w:r>
          </w:p>
        </w:tc>
        <w:tc>
          <w:tcPr>
            <w:tcW w:w="7654" w:type="dxa"/>
            <w:vAlign w:val="center"/>
          </w:tcPr>
          <w:p w14:paraId="6D42C36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770110" w:rsidRPr="00B50BFE" w14:paraId="3E8C202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82876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4490AE7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7D80F7D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57B10EA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仪表收不到TCU总线信号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</w:tc>
      </w:tr>
      <w:tr w:rsidR="00770110" w:rsidRPr="00B50BFE" w14:paraId="35FE6B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BAE2F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3CA30E2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收TCU发的总线信号，具体见通讯协议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45"/>
              <w:gridCol w:w="955"/>
              <w:gridCol w:w="700"/>
              <w:gridCol w:w="1214"/>
              <w:gridCol w:w="709"/>
              <w:gridCol w:w="594"/>
              <w:gridCol w:w="2411"/>
            </w:tblGrid>
            <w:tr w:rsidR="00770110" w:rsidRPr="00B50BFE" w14:paraId="4DBE1B92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5662CCE0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B50BFE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275A9DF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5A6BF35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7A6310D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5891551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370393C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1F48FA7C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sz w:val="18"/>
                    </w:rPr>
                    <w:t>备注</w:t>
                  </w:r>
                </w:p>
              </w:tc>
            </w:tr>
            <w:tr w:rsidR="00770110" w:rsidRPr="00B50BFE" w14:paraId="662F0FFE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1134968B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rFonts w:hint="eastAsia"/>
                      <w:sz w:val="18"/>
                      <w:lang w:eastAsia="zh-CN"/>
                    </w:rPr>
                    <w:t>ETC7</w:t>
                  </w: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2980188E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B50BFE">
                    <w:rPr>
                      <w:sz w:val="18"/>
                      <w:lang w:eastAsia="zh-CN"/>
                    </w:rPr>
                    <w:t>18F</w:t>
                  </w:r>
                  <w:r w:rsidRPr="00B50BFE">
                    <w:rPr>
                      <w:rFonts w:hint="eastAsia"/>
                      <w:sz w:val="18"/>
                      <w:lang w:eastAsia="zh-CN"/>
                    </w:rPr>
                    <w:t>E4A03</w:t>
                  </w:r>
                </w:p>
              </w:tc>
              <w:tc>
                <w:tcPr>
                  <w:tcW w:w="471" w:type="pct"/>
                  <w:vAlign w:val="center"/>
                </w:tcPr>
                <w:p w14:paraId="323AD30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100ms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15BFA744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自学习状态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748093B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5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03B1017F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B50BFE">
                    <w:rPr>
                      <w:rFonts w:hint="eastAsia"/>
                      <w:sz w:val="18"/>
                      <w:lang w:val="sv-SE"/>
                    </w:rPr>
                    <w:t>1-2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3893296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不显示</w:t>
                  </w:r>
                </w:p>
                <w:p w14:paraId="00A7F3BE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1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自学习激活</w:t>
                  </w:r>
                </w:p>
                <w:p w14:paraId="463E70A7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2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自学习完成</w:t>
                  </w:r>
                </w:p>
                <w:p w14:paraId="64748C16" w14:textId="77777777" w:rsidR="00770110" w:rsidRPr="00B50BFE" w:rsidRDefault="00770110" w:rsidP="002563DC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>
                    <w:rPr>
                      <w:rFonts w:hint="eastAsia"/>
                      <w:sz w:val="18"/>
                      <w:lang w:val="sv-SE"/>
                    </w:rPr>
                    <w:t>3</w:t>
                  </w:r>
                  <w:r>
                    <w:rPr>
                      <w:rFonts w:hint="eastAsia"/>
                      <w:sz w:val="18"/>
                      <w:lang w:val="sv-SE"/>
                    </w:rPr>
                    <w:t>：</w:t>
                  </w:r>
                  <w:r w:rsidRPr="00B50BFE">
                    <w:rPr>
                      <w:rFonts w:hint="eastAsia"/>
                      <w:sz w:val="18"/>
                      <w:lang w:val="sv-SE"/>
                    </w:rPr>
                    <w:t>自学习失败</w:t>
                  </w:r>
                </w:p>
              </w:tc>
            </w:tr>
          </w:tbl>
          <w:p w14:paraId="3685619C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仅陕齿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 xml:space="preserve">AMT具备该功能 </w:t>
            </w:r>
          </w:p>
        </w:tc>
      </w:tr>
      <w:tr w:rsidR="00770110" w:rsidRPr="00B50BFE" w14:paraId="437E78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6CE314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850815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40FB51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E2235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71993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4D60220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A1F7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5A9C7BB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1CA19BF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C056EBB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775EB20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37FEF10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4A764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60A7422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陕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齿设计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说明：</w:t>
            </w:r>
          </w:p>
          <w:p w14:paraId="0BA0C468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仪表显示时间，AMT系统做判断，仪表执行，学习完成，AMT发5s。</w:t>
            </w:r>
          </w:p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6"/>
              <w:gridCol w:w="6622"/>
            </w:tblGrid>
            <w:tr w:rsidR="00770110" w:rsidRPr="00B50BFE" w14:paraId="69F0C4E3" w14:textId="77777777" w:rsidTr="002563DC">
              <w:tc>
                <w:tcPr>
                  <w:tcW w:w="879" w:type="dxa"/>
                  <w:shd w:val="clear" w:color="auto" w:fill="D9D9D9" w:themeFill="background1" w:themeFillShade="D9"/>
                </w:tcPr>
                <w:p w14:paraId="319B8A25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状态</w:t>
                  </w:r>
                </w:p>
              </w:tc>
              <w:tc>
                <w:tcPr>
                  <w:tcW w:w="7746" w:type="dxa"/>
                  <w:shd w:val="clear" w:color="auto" w:fill="D9D9D9" w:themeFill="background1" w:themeFillShade="D9"/>
                </w:tcPr>
                <w:p w14:paraId="370F8868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说明</w:t>
                  </w:r>
                </w:p>
              </w:tc>
            </w:tr>
            <w:tr w:rsidR="00770110" w:rsidRPr="00B50BFE" w14:paraId="03DC5705" w14:textId="77777777" w:rsidTr="002563DC">
              <w:tc>
                <w:tcPr>
                  <w:tcW w:w="879" w:type="dxa"/>
                </w:tcPr>
                <w:p w14:paraId="54BE20C4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01</w:t>
                  </w:r>
                </w:p>
              </w:tc>
              <w:tc>
                <w:tcPr>
                  <w:tcW w:w="7746" w:type="dxa"/>
                </w:tcPr>
                <w:p w14:paraId="1CFBD30D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实时发送当前状态</w:t>
                  </w:r>
                </w:p>
              </w:tc>
            </w:tr>
            <w:tr w:rsidR="00770110" w:rsidRPr="00B50BFE" w14:paraId="3AE0A029" w14:textId="77777777" w:rsidTr="002563DC">
              <w:tc>
                <w:tcPr>
                  <w:tcW w:w="879" w:type="dxa"/>
                </w:tcPr>
                <w:p w14:paraId="3702FE42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10</w:t>
                  </w:r>
                </w:p>
              </w:tc>
              <w:tc>
                <w:tcPr>
                  <w:tcW w:w="7746" w:type="dxa"/>
                </w:tcPr>
                <w:p w14:paraId="08E10099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当学习完成后发送（直到驾驶员有操作\学习条件不满足时停止置位）</w:t>
                  </w:r>
                </w:p>
              </w:tc>
            </w:tr>
            <w:tr w:rsidR="00770110" w:rsidRPr="00B50BFE" w14:paraId="462D5676" w14:textId="77777777" w:rsidTr="002563DC">
              <w:tc>
                <w:tcPr>
                  <w:tcW w:w="879" w:type="dxa"/>
                </w:tcPr>
                <w:p w14:paraId="566D0FAC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11</w:t>
                  </w:r>
                </w:p>
              </w:tc>
              <w:tc>
                <w:tcPr>
                  <w:tcW w:w="7746" w:type="dxa"/>
                </w:tcPr>
                <w:p w14:paraId="30FF1DF7" w14:textId="77777777" w:rsidR="00770110" w:rsidRPr="00B50BFE" w:rsidRDefault="00770110" w:rsidP="002563DC">
                  <w:pPr>
                    <w:spacing w:after="0" w:line="240" w:lineRule="auto"/>
                    <w:jc w:val="both"/>
                    <w:rPr>
                      <w:rFonts w:asciiTheme="minorEastAsia" w:hAnsiTheme="minorEastAsia" w:cs="Arial"/>
                      <w:sz w:val="20"/>
                      <w:szCs w:val="20"/>
                      <w:lang w:eastAsia="zh-CN"/>
                    </w:rPr>
                  </w:pPr>
                  <w:r w:rsidRPr="00B50BFE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当学习失败后发送（直到驾驶员有操作\学习条件不满足时停止置位）</w:t>
                  </w:r>
                </w:p>
              </w:tc>
            </w:tr>
          </w:tbl>
          <w:p w14:paraId="545ABC8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4A70F0DB" w14:textId="77777777" w:rsidR="00770110" w:rsidRPr="00B50BFE" w:rsidRDefault="00770110" w:rsidP="00770110">
      <w:pPr>
        <w:rPr>
          <w:color w:val="000000" w:themeColor="text1"/>
          <w:lang w:val="en-US" w:eastAsia="zh-CN"/>
        </w:rPr>
      </w:pPr>
    </w:p>
    <w:p w14:paraId="69D4E98F" w14:textId="1C18E2FD" w:rsidR="00770110" w:rsidRPr="00B50BFE" w:rsidRDefault="00770110" w:rsidP="00770110">
      <w:pPr>
        <w:pStyle w:val="3"/>
        <w:ind w:left="720" w:hanging="720"/>
        <w:rPr>
          <w:lang w:eastAsia="zh-CN"/>
        </w:rPr>
      </w:pPr>
      <w:r w:rsidRPr="00B50BFE">
        <w:rPr>
          <w:rFonts w:hint="eastAsia"/>
          <w:lang w:eastAsia="zh-CN"/>
        </w:rPr>
        <w:t>整车限速功能提醒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39"/>
        <w:gridCol w:w="8856"/>
      </w:tblGrid>
      <w:tr w:rsidR="00770110" w:rsidRPr="00B50BFE" w14:paraId="3F266AEA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10F149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2D054B4C" w14:textId="77777777" w:rsidR="00770110" w:rsidRPr="00B50BFE" w:rsidRDefault="00770110" w:rsidP="002563DC">
            <w:pPr>
              <w:pStyle w:val="3"/>
              <w:numPr>
                <w:ilvl w:val="0"/>
                <w:numId w:val="0"/>
              </w:numPr>
              <w:jc w:val="center"/>
              <w:rPr>
                <w:lang w:eastAsia="zh-CN"/>
              </w:rPr>
            </w:pPr>
            <w:r w:rsidRPr="00B50BFE">
              <w:rPr>
                <w:rFonts w:hint="eastAsia"/>
                <w:lang w:eastAsia="zh-CN"/>
              </w:rPr>
              <w:t>整车限速功能提醒</w:t>
            </w:r>
          </w:p>
        </w:tc>
      </w:tr>
      <w:tr w:rsidR="00770110" w:rsidRPr="00B50BFE" w14:paraId="3312775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E077B6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15D5FC1" w14:textId="77777777" w:rsidR="00770110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增加一下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大前提：当仪表识别该车为中文仪表时，具备限速</w:t>
            </w:r>
            <w:proofErr w:type="gramStart"/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提醒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自</w:t>
            </w:r>
            <w:proofErr w:type="gramEnd"/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检和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声光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提醒功能。</w:t>
            </w:r>
          </w:p>
          <w:p w14:paraId="162F3267" w14:textId="304682E9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当整车车速超过限定的最高车速时，需要声光提醒驾驶员；不同车型，限速功能由</w:t>
            </w:r>
            <w:r w:rsidR="00875622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来判断，仪表接信号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同时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判断车速</w:t>
            </w:r>
            <w:r w:rsidRPr="00BA3CD9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超过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限速值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（该</w:t>
            </w:r>
            <w:proofErr w:type="gramStart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值通过</w:t>
            </w:r>
            <w:proofErr w:type="gramEnd"/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识别标定项DID=</w:t>
            </w:r>
            <w:r w:rsidR="003F6E1E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0192</w:t>
            </w:r>
            <w:r w:rsidR="003F6E1E">
              <w:rPr>
                <w:rFonts w:asciiTheme="minorEastAsia" w:hAnsiTheme="minorEastAsia" w:cs="Arial" w:hint="eastAsia"/>
                <w:sz w:val="20"/>
                <w:szCs w:val="20"/>
                <w:highlight w:val="cyan"/>
                <w:lang w:eastAsia="zh-CN"/>
              </w:rPr>
              <w:t>）</w:t>
            </w:r>
            <w:r w:rsidRPr="00BA3CD9">
              <w:rPr>
                <w:rFonts w:asciiTheme="minorEastAsia" w:hAnsiTheme="minorEastAsia" w:cs="Arial"/>
                <w:sz w:val="20"/>
                <w:szCs w:val="20"/>
                <w:highlight w:val="cyan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来提醒驾驶员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  <w:p w14:paraId="2BAD513E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根据法规要求，整车限速提醒指示需上电自检，因此仪表增加上电自检显示，无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标定项需识别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770110" w:rsidRPr="00B50BFE" w14:paraId="7935BE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79FB55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触发条件</w:t>
            </w:r>
          </w:p>
        </w:tc>
        <w:tc>
          <w:tcPr>
            <w:tcW w:w="7654" w:type="dxa"/>
            <w:vAlign w:val="center"/>
          </w:tcPr>
          <w:p w14:paraId="70ABCFD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A51040F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611579A8" w14:textId="5A0B5566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收到</w:t>
            </w:r>
            <w:r w:rsidR="00875622"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总线信号</w:t>
            </w:r>
          </w:p>
          <w:p w14:paraId="0FE90371" w14:textId="0E03EC49" w:rsidR="00770110" w:rsidRPr="00996C9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3.车速大于识别</w:t>
            </w:r>
            <w:r w:rsidR="00875622"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</w:t>
            </w:r>
            <w:r w:rsidRPr="00996C9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</w:p>
        </w:tc>
      </w:tr>
      <w:tr w:rsidR="00770110" w:rsidRPr="00B50BFE" w14:paraId="5EB78FA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DEB8E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反馈信息</w:t>
            </w:r>
          </w:p>
        </w:tc>
        <w:tc>
          <w:tcPr>
            <w:tcW w:w="7654" w:type="dxa"/>
            <w:vAlign w:val="center"/>
          </w:tcPr>
          <w:p w14:paraId="04690397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上电自检：大图标，文字“车速限制指示”</w:t>
            </w:r>
          </w:p>
          <w:p w14:paraId="4BBB60C4" w14:textId="5D975210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lastRenderedPageBreak/>
              <w:t>若触发限速功能，点亮限速指示灯,小图标，并蜂鸣最长不超过5s</w:t>
            </w:r>
          </w:p>
          <w:p w14:paraId="6E7C1FC8" w14:textId="77777777" w:rsidR="00770110" w:rsidRPr="00996C95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扬声器频率：（</w:t>
            </w:r>
            <w:r w:rsidRPr="00996C95">
              <w:rPr>
                <w:sz w:val="20"/>
                <w:lang w:eastAsia="zh-CN"/>
              </w:rPr>
              <w:t>2.6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0.5</w:t>
            </w:r>
            <w:r w:rsidRPr="00996C95">
              <w:rPr>
                <w:rFonts w:hint="eastAsia"/>
                <w:sz w:val="20"/>
                <w:lang w:eastAsia="zh-CN"/>
              </w:rPr>
              <w:t>）</w:t>
            </w:r>
            <w:r w:rsidRPr="00996C95">
              <w:rPr>
                <w:sz w:val="20"/>
                <w:lang w:eastAsia="zh-CN"/>
              </w:rPr>
              <w:t>khz</w:t>
            </w:r>
          </w:p>
          <w:p w14:paraId="2ADC4108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996C95">
              <w:rPr>
                <w:rFonts w:hint="eastAsia"/>
                <w:sz w:val="20"/>
                <w:lang w:eastAsia="zh-CN"/>
              </w:rPr>
              <w:t>扬声器特性：扬声器频率</w:t>
            </w:r>
            <w:r w:rsidRPr="00996C95">
              <w:rPr>
                <w:sz w:val="20"/>
                <w:lang w:eastAsia="zh-CN"/>
              </w:rPr>
              <w:t>1Hz</w:t>
            </w:r>
            <w:r w:rsidRPr="00996C95">
              <w:rPr>
                <w:rFonts w:hint="eastAsia"/>
                <w:sz w:val="20"/>
                <w:lang w:eastAsia="zh-CN"/>
              </w:rPr>
              <w:t>，占空比</w:t>
            </w:r>
            <w:r w:rsidRPr="00996C95">
              <w:rPr>
                <w:sz w:val="20"/>
                <w:lang w:eastAsia="zh-CN"/>
              </w:rPr>
              <w:t>50%</w:t>
            </w:r>
            <w:r w:rsidRPr="00996C95">
              <w:rPr>
                <w:rFonts w:hint="eastAsia"/>
                <w:sz w:val="20"/>
                <w:lang w:eastAsia="zh-CN"/>
              </w:rPr>
              <w:t>，音量</w:t>
            </w:r>
            <w:r w:rsidRPr="00996C95">
              <w:rPr>
                <w:sz w:val="20"/>
                <w:lang w:eastAsia="zh-CN"/>
              </w:rPr>
              <w:t>75</w:t>
            </w:r>
            <w:r w:rsidRPr="00996C95">
              <w:rPr>
                <w:rFonts w:hint="eastAsia"/>
                <w:sz w:val="20"/>
                <w:lang w:eastAsia="zh-CN"/>
              </w:rPr>
              <w:t>±</w:t>
            </w:r>
            <w:r w:rsidRPr="00996C95">
              <w:rPr>
                <w:sz w:val="20"/>
                <w:lang w:eastAsia="zh-CN"/>
              </w:rPr>
              <w:t>5Db</w:t>
            </w:r>
          </w:p>
        </w:tc>
      </w:tr>
      <w:tr w:rsidR="00770110" w:rsidRPr="00B50BFE" w14:paraId="564CF8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F8310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4523E4E3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指示灯：</w:t>
            </w:r>
            <w:r w:rsidRPr="00996C95">
              <w:rPr>
                <w:noProof/>
                <w:lang w:val="en-US" w:eastAsia="zh-CN"/>
              </w:rPr>
              <w:drawing>
                <wp:inline distT="0" distB="0" distL="0" distR="0" wp14:anchorId="46561DB1" wp14:editId="70BDECBC">
                  <wp:extent cx="348484" cy="364181"/>
                  <wp:effectExtent l="0" t="0" r="0" b="0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84" cy="364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0BDC5" w14:textId="77777777" w:rsidR="00770110" w:rsidRPr="00996C9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996C9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770110" w:rsidRPr="00B50BFE" w14:paraId="14B33931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DB6B63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取消条件</w:t>
            </w:r>
          </w:p>
        </w:tc>
        <w:tc>
          <w:tcPr>
            <w:tcW w:w="7654" w:type="dxa"/>
            <w:vAlign w:val="center"/>
          </w:tcPr>
          <w:p w14:paraId="39B3962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993F9D6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7CE44BE6" w14:textId="3B508205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仪表收不到</w:t>
            </w:r>
            <w:r w:rsidR="009D4C9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总线信号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，或者信号无效</w:t>
            </w:r>
          </w:p>
          <w:p w14:paraId="5D40A97E" w14:textId="7AF46CEE" w:rsidR="00770110" w:rsidRPr="00013945" w:rsidRDefault="00770110" w:rsidP="00996C9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3.车速小于</w:t>
            </w:r>
            <w:r w:rsidR="00996C95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报警值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-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3km/h</w:t>
            </w:r>
          </w:p>
        </w:tc>
      </w:tr>
      <w:tr w:rsidR="00770110" w:rsidRPr="00B50BFE" w14:paraId="7BA5279B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A5CE4A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输入信号</w:t>
            </w:r>
          </w:p>
        </w:tc>
        <w:tc>
          <w:tcPr>
            <w:tcW w:w="7654" w:type="dxa"/>
            <w:vAlign w:val="center"/>
          </w:tcPr>
          <w:p w14:paraId="238D0ADD" w14:textId="5E38A49F" w:rsidR="00DC170B" w:rsidRPr="00013945" w:rsidRDefault="00770110" w:rsidP="00DC170B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仪表需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识别标定项“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限速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功能”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中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具体限速值，同时判断</w:t>
            </w:r>
            <w:r w:rsidR="00875622"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HCU</w:t>
            </w:r>
            <w:r w:rsidRPr="00013945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的</w:t>
            </w:r>
            <w:r w:rsidRPr="00013945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限速激活信号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1110"/>
              <w:gridCol w:w="813"/>
              <w:gridCol w:w="1410"/>
              <w:gridCol w:w="823"/>
              <w:gridCol w:w="690"/>
              <w:gridCol w:w="2801"/>
            </w:tblGrid>
            <w:tr w:rsidR="00013945" w:rsidRPr="00013945" w14:paraId="65DD2508" w14:textId="77777777" w:rsidTr="002563DC">
              <w:tc>
                <w:tcPr>
                  <w:tcW w:w="569" w:type="pct"/>
                  <w:shd w:val="clear" w:color="auto" w:fill="D9D9D9" w:themeFill="background1" w:themeFillShade="D9"/>
                  <w:vAlign w:val="center"/>
                </w:tcPr>
                <w:p w14:paraId="2D5057C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proofErr w:type="gramStart"/>
                  <w:r w:rsidRPr="00013945">
                    <w:rPr>
                      <w:rFonts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43" w:type="pct"/>
                  <w:shd w:val="clear" w:color="auto" w:fill="D9D9D9" w:themeFill="background1" w:themeFillShade="D9"/>
                  <w:vAlign w:val="center"/>
                </w:tcPr>
                <w:p w14:paraId="7E452DE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71" w:type="pct"/>
                  <w:shd w:val="clear" w:color="auto" w:fill="D9D9D9" w:themeFill="background1" w:themeFillShade="D9"/>
                  <w:vAlign w:val="center"/>
                </w:tcPr>
                <w:p w14:paraId="3EFF26B3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</w:rPr>
                    <w:t>周期</w:t>
                  </w:r>
                </w:p>
              </w:tc>
              <w:tc>
                <w:tcPr>
                  <w:tcW w:w="817" w:type="pct"/>
                  <w:shd w:val="clear" w:color="auto" w:fill="D9D9D9" w:themeFill="background1" w:themeFillShade="D9"/>
                  <w:vAlign w:val="center"/>
                </w:tcPr>
                <w:p w14:paraId="5D7C7FF6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内容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C45DF88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字节</w:t>
                  </w:r>
                </w:p>
              </w:tc>
              <w:tc>
                <w:tcPr>
                  <w:tcW w:w="400" w:type="pct"/>
                  <w:shd w:val="clear" w:color="auto" w:fill="D9D9D9" w:themeFill="background1" w:themeFillShade="D9"/>
                  <w:vAlign w:val="center"/>
                </w:tcPr>
                <w:p w14:paraId="6F9D0BB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位</w:t>
                  </w:r>
                </w:p>
              </w:tc>
              <w:tc>
                <w:tcPr>
                  <w:tcW w:w="1623" w:type="pct"/>
                  <w:shd w:val="clear" w:color="auto" w:fill="D9D9D9" w:themeFill="background1" w:themeFillShade="D9"/>
                  <w:vAlign w:val="center"/>
                </w:tcPr>
                <w:p w14:paraId="76D85FB9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</w:rPr>
                    <w:t>备注</w:t>
                  </w:r>
                </w:p>
              </w:tc>
            </w:tr>
            <w:tr w:rsidR="00013945" w:rsidRPr="00013945" w14:paraId="6D5DD605" w14:textId="77777777" w:rsidTr="002563DC">
              <w:trPr>
                <w:trHeight w:val="342"/>
              </w:trPr>
              <w:tc>
                <w:tcPr>
                  <w:tcW w:w="569" w:type="pct"/>
                  <w:vAlign w:val="center"/>
                </w:tcPr>
                <w:p w14:paraId="6FE2823D" w14:textId="2AA777AC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</w:p>
              </w:tc>
              <w:tc>
                <w:tcPr>
                  <w:tcW w:w="643" w:type="pct"/>
                  <w:shd w:val="clear" w:color="auto" w:fill="auto"/>
                  <w:vAlign w:val="center"/>
                </w:tcPr>
                <w:p w14:paraId="5FAB524C" w14:textId="25E84129" w:rsidR="00DC170B" w:rsidRPr="00013945" w:rsidRDefault="00DC170B" w:rsidP="00DC170B">
                  <w:pPr>
                    <w:spacing w:after="0" w:line="240" w:lineRule="auto"/>
                    <w:jc w:val="both"/>
                    <w:rPr>
                      <w:sz w:val="18"/>
                      <w:lang w:eastAsia="zh-CN"/>
                    </w:rPr>
                  </w:pPr>
                  <w:r w:rsidRPr="00013945">
                    <w:rPr>
                      <w:rFonts w:asciiTheme="minorEastAsia" w:hAnsiTheme="minorEastAsia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</w:p>
              </w:tc>
              <w:tc>
                <w:tcPr>
                  <w:tcW w:w="471" w:type="pct"/>
                  <w:vAlign w:val="center"/>
                </w:tcPr>
                <w:p w14:paraId="4A811C6E" w14:textId="3CDEA5FB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100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ms</w:t>
                  </w:r>
                </w:p>
              </w:tc>
              <w:tc>
                <w:tcPr>
                  <w:tcW w:w="817" w:type="pct"/>
                  <w:shd w:val="clear" w:color="auto" w:fill="auto"/>
                  <w:vAlign w:val="center"/>
                </w:tcPr>
                <w:p w14:paraId="562C743D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限速功能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02741E8E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400" w:type="pct"/>
                  <w:shd w:val="clear" w:color="auto" w:fill="auto"/>
                  <w:vAlign w:val="center"/>
                </w:tcPr>
                <w:p w14:paraId="3BC4F19F" w14:textId="649E91A2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sz w:val="18"/>
                      <w:lang w:val="sv-SE"/>
                    </w:rPr>
                    <w:t>7~8</w:t>
                  </w:r>
                </w:p>
              </w:tc>
              <w:tc>
                <w:tcPr>
                  <w:tcW w:w="1623" w:type="pct"/>
                  <w:shd w:val="clear" w:color="auto" w:fill="auto"/>
                  <w:vAlign w:val="center"/>
                </w:tcPr>
                <w:p w14:paraId="5A681CCA" w14:textId="77777777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00-</w:t>
                  </w:r>
                  <w:proofErr w:type="gramStart"/>
                  <w:r w:rsidRPr="00013945">
                    <w:rPr>
                      <w:rFonts w:hint="eastAsia"/>
                      <w:sz w:val="18"/>
                      <w:lang w:val="sv-SE"/>
                    </w:rPr>
                    <w:t>不</w:t>
                  </w:r>
                  <w:proofErr w:type="gramEnd"/>
                  <w:r w:rsidRPr="00013945">
                    <w:rPr>
                      <w:rFonts w:hint="eastAsia"/>
                      <w:sz w:val="18"/>
                      <w:lang w:val="sv-SE"/>
                    </w:rPr>
                    <w:t>限速；</w:t>
                  </w:r>
                </w:p>
                <w:p w14:paraId="6725666B" w14:textId="023C736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01-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最高车速限速；</w:t>
                  </w:r>
                </w:p>
                <w:p w14:paraId="20D70C70" w14:textId="00E233B0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10-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远程限速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/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锁车；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 xml:space="preserve"> </w:t>
                  </w:r>
                </w:p>
                <w:p w14:paraId="0B4B9348" w14:textId="29FB4025" w:rsidR="00DC170B" w:rsidRPr="00013945" w:rsidRDefault="00DC170B" w:rsidP="00DC170B">
                  <w:pPr>
                    <w:pStyle w:val="HR"/>
                    <w:spacing w:line="240" w:lineRule="auto"/>
                    <w:ind w:firstLineChars="0" w:firstLine="0"/>
                    <w:rPr>
                      <w:sz w:val="18"/>
                      <w:lang w:val="sv-SE"/>
                    </w:rPr>
                  </w:pPr>
                  <w:r w:rsidRPr="00013945">
                    <w:rPr>
                      <w:rFonts w:hint="eastAsia"/>
                      <w:sz w:val="18"/>
                      <w:lang w:val="sv-SE"/>
                    </w:rPr>
                    <w:t>11-</w:t>
                  </w:r>
                  <w:r w:rsidRPr="00013945">
                    <w:rPr>
                      <w:rFonts w:hint="eastAsia"/>
                      <w:sz w:val="18"/>
                      <w:lang w:val="sv-SE"/>
                    </w:rPr>
                    <w:t>故障限速；</w:t>
                  </w:r>
                  <w:r w:rsidRPr="00013945">
                    <w:rPr>
                      <w:sz w:val="18"/>
                      <w:lang w:val="sv-SE"/>
                    </w:rPr>
                    <w:t xml:space="preserve"> </w:t>
                  </w:r>
                </w:p>
              </w:tc>
            </w:tr>
          </w:tbl>
          <w:p w14:paraId="219C1382" w14:textId="77777777" w:rsidR="00770110" w:rsidRPr="00013945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20F9087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9ED6D28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4815724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70110" w:rsidRPr="00B50BFE" w14:paraId="0618A31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5EDBC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03E037D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70110" w:rsidRPr="00B50BFE" w14:paraId="0722EBC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3634B2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C909477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GB 24545-2019</w:t>
            </w:r>
          </w:p>
          <w:p w14:paraId="219C6031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noProof/>
                <w:lang w:val="en-US" w:eastAsia="zh-CN"/>
              </w:rPr>
              <w:drawing>
                <wp:inline distT="0" distB="0" distL="0" distR="0" wp14:anchorId="412FD58B" wp14:editId="6320090A">
                  <wp:extent cx="5486400" cy="1431925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110" w:rsidRPr="00B50BFE" w14:paraId="18467D69" w14:textId="77777777" w:rsidTr="002563DC">
        <w:trPr>
          <w:trHeight w:val="39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CF38F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8D897DB" w14:textId="77777777" w:rsidR="00770110" w:rsidRPr="00B50BFE" w:rsidRDefault="00770110" w:rsidP="002563DC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770110" w:rsidRPr="00B50BFE" w14:paraId="6AD9F34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45D83E" w14:textId="77777777" w:rsidR="00770110" w:rsidRPr="00B50BFE" w:rsidRDefault="00770110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985BE15" w14:textId="77777777" w:rsidR="00770110" w:rsidRPr="00B50BFE" w:rsidRDefault="00770110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任务输入：东风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商技电开纪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[ 2021] 26  号</w:t>
            </w:r>
          </w:p>
        </w:tc>
      </w:tr>
    </w:tbl>
    <w:p w14:paraId="57C8C466" w14:textId="77777777" w:rsidR="00000B98" w:rsidRPr="00770110" w:rsidRDefault="00000B98" w:rsidP="001B42AA">
      <w:pPr>
        <w:rPr>
          <w:lang w:eastAsia="zh-CN"/>
        </w:rPr>
      </w:pPr>
    </w:p>
    <w:p w14:paraId="4D2A6ECD" w14:textId="209945C2" w:rsidR="00766453" w:rsidRPr="00B50BFE" w:rsidRDefault="00766453" w:rsidP="00766453">
      <w:pPr>
        <w:pStyle w:val="3"/>
        <w:ind w:left="720" w:hanging="720"/>
        <w:rPr>
          <w:lang w:eastAsia="zh-CN"/>
        </w:rPr>
      </w:pPr>
      <w:proofErr w:type="gramStart"/>
      <w:r>
        <w:rPr>
          <w:rFonts w:hint="eastAsia"/>
          <w:lang w:eastAsia="zh-CN"/>
        </w:rPr>
        <w:t>转向锁止指示灯</w:t>
      </w:r>
      <w:proofErr w:type="gramEnd"/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8F4A16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FE97C2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B4D8BA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proofErr w:type="gramStart"/>
            <w:r>
              <w:rPr>
                <w:rFonts w:hint="eastAsia"/>
                <w:b/>
                <w:color w:val="000000" w:themeColor="text1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C99FA4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BE0A46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740F5E1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2351BAA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22CF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46E2972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4138E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3E10BDE4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标定为11（10×4）且A7管脚悬空</w:t>
            </w:r>
          </w:p>
        </w:tc>
      </w:tr>
      <w:tr w:rsidR="00766453" w:rsidRPr="00B50BFE" w14:paraId="38F66B0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171946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4D57B638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66530D4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0746F2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DD8872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790F2F">
              <w:rPr>
                <w:rFonts w:asciiTheme="minorEastAsia" w:hAnsiTheme="minorEastAsia"/>
                <w:noProof/>
                <w:sz w:val="20"/>
                <w:szCs w:val="20"/>
                <w:lang w:eastAsia="zh-CN"/>
              </w:rPr>
              <w:drawing>
                <wp:inline distT="0" distB="0" distL="0" distR="0" wp14:anchorId="16A2D330" wp14:editId="7F8C9C18">
                  <wp:extent cx="403011" cy="350322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1894" cy="358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26C4C8AB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lastRenderedPageBreak/>
              <w:t>小图标</w:t>
            </w:r>
          </w:p>
        </w:tc>
      </w:tr>
      <w:tr w:rsidR="00766453" w:rsidRPr="00B50BFE" w14:paraId="2236EB9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314FB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DCCAB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3FD09D7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4134D0B1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收到A7硬线信号</w:t>
            </w:r>
          </w:p>
        </w:tc>
      </w:tr>
      <w:tr w:rsidR="00766453" w:rsidRPr="00B50BFE" w14:paraId="4158EFEF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F80E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A5671C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A7硬线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450FF257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F98695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7EACC50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6B33D40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D0C80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797696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11430E4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41C03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6785433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E3587AC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487AD42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740E934B" w14:textId="2DACD1D9" w:rsidR="00766453" w:rsidRPr="00B50BFE" w:rsidRDefault="006E39D1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目前唯一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10×4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纯电动车型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）具备此功能，不影响其他量产车型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，软件版本V1.08.00</w:t>
            </w:r>
            <w:r w:rsidR="00141CB8"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 w:rsidR="00141CB8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46FBFA4" w14:textId="77777777" w:rsidR="001B42AA" w:rsidRPr="006E39D1" w:rsidRDefault="001B42AA" w:rsidP="001B42AA">
      <w:pPr>
        <w:rPr>
          <w:lang w:eastAsia="zh-CN"/>
        </w:rPr>
      </w:pPr>
    </w:p>
    <w:p w14:paraId="48FC0297" w14:textId="1E107AF1" w:rsidR="00766453" w:rsidRPr="00B50BFE" w:rsidRDefault="00766453" w:rsidP="00766453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三桥提升指示灯</w:t>
      </w:r>
      <w:r w:rsidR="00776E89">
        <w:rPr>
          <w:rFonts w:hint="eastAsia"/>
          <w:lang w:eastAsia="zh-CN"/>
        </w:rPr>
        <w:t>--</w:t>
      </w:r>
      <w:r w:rsidR="006238C8">
        <w:rPr>
          <w:rFonts w:hint="eastAsia"/>
          <w:lang w:eastAsia="zh-CN"/>
        </w:rPr>
        <w:t>临时</w:t>
      </w:r>
      <w:r w:rsidR="006E39D1">
        <w:rPr>
          <w:rFonts w:hint="eastAsia"/>
          <w:lang w:eastAsia="zh-CN"/>
        </w:rPr>
        <w:t>版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766453" w:rsidRPr="00B50BFE" w14:paraId="1DF22238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6FC440F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16CBA7D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三桥提升指示灯</w:t>
            </w:r>
          </w:p>
        </w:tc>
      </w:tr>
      <w:tr w:rsidR="00766453" w:rsidRPr="00B50BFE" w14:paraId="086B099E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178CA4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3B7B68A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仪表接收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信号，点亮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转向锁止指示灯</w:t>
            </w:r>
            <w:proofErr w:type="gramEnd"/>
          </w:p>
        </w:tc>
      </w:tr>
      <w:tr w:rsidR="00766453" w:rsidRPr="00B50BFE" w14:paraId="0BE8241C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5CAD4C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3770E73F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以下所有条件满足时，进入</w:t>
            </w:r>
          </w:p>
          <w:p w14:paraId="01641CEE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8B67D0C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2.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&lt;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驱动型式及位置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&gt;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标定为11（10×4）且C3管脚悬空</w:t>
            </w:r>
          </w:p>
        </w:tc>
      </w:tr>
      <w:tr w:rsidR="00766453" w:rsidRPr="00B50BFE" w14:paraId="37257B5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BDF0A8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8C63680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点亮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三桥提升指示灯</w:t>
            </w:r>
          </w:p>
        </w:tc>
      </w:tr>
      <w:tr w:rsidR="00766453" w:rsidRPr="00B50BFE" w14:paraId="0DBB371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F93383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7A39F4F0" w14:textId="77777777" w:rsidR="00766453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B52DDB6" wp14:editId="75105300">
                  <wp:extent cx="358959" cy="338447"/>
                  <wp:effectExtent l="0" t="0" r="3175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51" cy="343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黄色</w:t>
            </w:r>
          </w:p>
          <w:p w14:paraId="1C769EE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小图标</w:t>
            </w:r>
          </w:p>
        </w:tc>
      </w:tr>
      <w:tr w:rsidR="00766453" w:rsidRPr="00B50BFE" w14:paraId="66394215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3C92FD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8DFF1D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以下任意条件满足时，退出</w:t>
            </w:r>
          </w:p>
          <w:p w14:paraId="524E9216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电源断开；</w:t>
            </w:r>
          </w:p>
          <w:p w14:paraId="2B4737ED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2.</w:t>
            </w:r>
            <w:r w:rsidRPr="00B50BF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仪表</w:t>
            </w:r>
            <w:r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收到C3硬线信号</w:t>
            </w:r>
          </w:p>
        </w:tc>
      </w:tr>
      <w:tr w:rsidR="00766453" w:rsidRPr="00B50BFE" w14:paraId="42ABEA72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A9084E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B068A9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收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C3硬线</w:t>
            </w: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信号，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悬空报警</w:t>
            </w:r>
          </w:p>
        </w:tc>
      </w:tr>
      <w:tr w:rsidR="00766453" w:rsidRPr="00B50BFE" w14:paraId="10A6C894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4DE317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F0DD4BA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766453" w:rsidRPr="00B50BFE" w14:paraId="625EA4DD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69838B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FE86B07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档电</w:t>
            </w:r>
            <w:proofErr w:type="gramEnd"/>
          </w:p>
        </w:tc>
      </w:tr>
      <w:tr w:rsidR="00766453" w:rsidRPr="00B50BFE" w14:paraId="7CA1AE83" w14:textId="77777777" w:rsidTr="002563DC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E78A66" w14:textId="77777777" w:rsidR="00766453" w:rsidRPr="00B50BFE" w:rsidRDefault="00766453" w:rsidP="002563DC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44B55C45" w14:textId="77777777" w:rsidR="00766453" w:rsidRPr="00B50BFE" w:rsidRDefault="00766453" w:rsidP="002563DC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6E39D1" w:rsidRPr="00B50BFE" w14:paraId="42330BA7" w14:textId="77777777" w:rsidTr="006E39D1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B0C38F" w14:textId="77777777" w:rsidR="006E39D1" w:rsidRPr="00B50BFE" w:rsidRDefault="006E39D1" w:rsidP="006E39D1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shd w:val="clear" w:color="auto" w:fill="FFFF00"/>
            <w:vAlign w:val="center"/>
          </w:tcPr>
          <w:p w14:paraId="554B3B69" w14:textId="38D17C9A" w:rsidR="006E39D1" w:rsidRPr="00B50BFE" w:rsidRDefault="00141CB8" w:rsidP="006E39D1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任务来源DM22111013，仅TZ9A（目前唯一10×4纯电动车型）具备此功能，不影响其他量产车型，软件版本V1.08.00</w:t>
            </w:r>
            <w:r>
              <w:rPr>
                <w:rFonts w:asciiTheme="minorEastAsia" w:hAnsiTheme="minorEastAsia" w:cs="Arial"/>
                <w:sz w:val="20"/>
                <w:szCs w:val="20"/>
                <w:lang w:eastAsia="zh-CN"/>
              </w:rPr>
              <w:t>_20230216</w:t>
            </w: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实现</w:t>
            </w:r>
          </w:p>
        </w:tc>
      </w:tr>
    </w:tbl>
    <w:p w14:paraId="0541DF7D" w14:textId="77777777" w:rsidR="00770110" w:rsidRDefault="00770110" w:rsidP="001B42AA">
      <w:pPr>
        <w:rPr>
          <w:lang w:eastAsia="zh-CN"/>
        </w:rPr>
      </w:pPr>
    </w:p>
    <w:p w14:paraId="185828DB" w14:textId="3224D2F4" w:rsidR="00E1586D" w:rsidRPr="00B50BFE" w:rsidRDefault="003056BD" w:rsidP="00E1586D">
      <w:pPr>
        <w:pStyle w:val="3"/>
        <w:ind w:left="720" w:hanging="720"/>
        <w:rPr>
          <w:lang w:eastAsia="zh-CN"/>
        </w:rPr>
      </w:pPr>
      <w:r>
        <w:rPr>
          <w:rFonts w:hint="eastAsia"/>
          <w:lang w:eastAsia="zh-CN"/>
        </w:rPr>
        <w:t>换挡</w:t>
      </w:r>
      <w:r w:rsidR="00E1586D">
        <w:rPr>
          <w:rFonts w:hint="eastAsia"/>
          <w:lang w:eastAsia="zh-CN"/>
        </w:rPr>
        <w:t>开关未回零提醒</w:t>
      </w:r>
    </w:p>
    <w:tbl>
      <w:tblPr>
        <w:tblW w:w="10075" w:type="dxa"/>
        <w:jc w:val="center"/>
        <w:tblLayout w:type="fixed"/>
        <w:tblLook w:val="04A0" w:firstRow="1" w:lastRow="0" w:firstColumn="1" w:lastColumn="0" w:noHBand="0" w:noVBand="1"/>
      </w:tblPr>
      <w:tblGrid>
        <w:gridCol w:w="1471"/>
        <w:gridCol w:w="8604"/>
      </w:tblGrid>
      <w:tr w:rsidR="00E1586D" w14:paraId="2421ADA0" w14:textId="77777777" w:rsidTr="002563DC">
        <w:trPr>
          <w:trHeight w:val="611"/>
          <w:jc w:val="center"/>
        </w:trPr>
        <w:tc>
          <w:tcPr>
            <w:tcW w:w="14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000000" w:fill="D8D8D8"/>
            <w:vAlign w:val="center"/>
          </w:tcPr>
          <w:p w14:paraId="75048C31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860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A8324A5" w14:textId="1E62F2E5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  <w:lang w:eastAsia="zh-CN"/>
              </w:rPr>
              <w:t>换挡开关未回零提醒</w:t>
            </w:r>
          </w:p>
        </w:tc>
      </w:tr>
      <w:tr w:rsidR="00E1586D" w14:paraId="01023254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3B0EAB3E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CC3461" w14:textId="3CC2F7DB" w:rsidR="00E1586D" w:rsidRPr="003056BD" w:rsidRDefault="006103BE" w:rsidP="006103BE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3056BD">
              <w:rPr>
                <w:rFonts w:asciiTheme="minorEastAsia" w:hAnsiTheme="minorEastAsia" w:cs="Calibri"/>
                <w:sz w:val="20"/>
                <w:szCs w:val="20"/>
                <w:lang w:eastAsia="zh-CN"/>
              </w:rPr>
              <w:t>HCU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判断车辆无法上高压原因</w:t>
            </w:r>
            <w:r w:rsidR="00DB465E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为</w:t>
            </w:r>
            <w:r w:rsidRPr="003056BD">
              <w:rPr>
                <w:rFonts w:asciiTheme="minorEastAsia" w:hAnsiTheme="minorEastAsia" w:hint="eastAsia"/>
                <w:sz w:val="20"/>
                <w:szCs w:val="20"/>
                <w:lang w:eastAsia="zh-CN"/>
              </w:rPr>
              <w:t>换档手柄与变速箱实际档位不符时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，仪表接收HCU报文信号显示文字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提醒</w:t>
            </w:r>
            <w:r w:rsidRPr="003056BD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，提醒驾驶员</w:t>
            </w:r>
            <w:r w:rsidR="00DB465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E1586D" w14:paraId="0BA697AC" w14:textId="77777777" w:rsidTr="002563DC">
        <w:trPr>
          <w:trHeight w:val="834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C515FC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lastRenderedPageBreak/>
              <w:t>触发条件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38BDD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16A9824B" w14:textId="77777777" w:rsidR="00E1586D" w:rsidRDefault="00E1586D" w:rsidP="002563DC">
            <w:pPr>
              <w:rPr>
                <w:sz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1.点火锁ON档/START档；</w:t>
            </w:r>
          </w:p>
          <w:p w14:paraId="4BE78358" w14:textId="3609B9D2" w:rsidR="00E1586D" w:rsidRPr="003056BD" w:rsidRDefault="00E1586D" w:rsidP="003056BD">
            <w:pPr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 w:rsidR="003056BD">
              <w:rPr>
                <w:rFonts w:hint="eastAsia"/>
                <w:lang w:eastAsia="zh-CN"/>
              </w:rPr>
              <w:t>接收到</w:t>
            </w:r>
            <w:r>
              <w:rPr>
                <w:rFonts w:hint="eastAsia"/>
                <w:sz w:val="20"/>
                <w:lang w:eastAsia="zh-CN"/>
              </w:rPr>
              <w:t>HCU</w:t>
            </w:r>
            <w:r>
              <w:rPr>
                <w:rFonts w:hint="eastAsia"/>
                <w:sz w:val="20"/>
                <w:lang w:eastAsia="zh-CN"/>
              </w:rPr>
              <w:t>报文。</w:t>
            </w:r>
          </w:p>
        </w:tc>
      </w:tr>
      <w:tr w:rsidR="00E1586D" w14:paraId="6A4EDEE7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111546A7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95837" w14:textId="5950B516" w:rsidR="00E1586D" w:rsidRDefault="00E1586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“换挡开关未回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="003056BD"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档”</w:t>
            </w:r>
            <w:r w:rsid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（中文显示界面）；</w:t>
            </w:r>
          </w:p>
          <w:p w14:paraId="78442BBD" w14:textId="2E99BED4" w:rsidR="003056BD" w:rsidRPr="003056BD" w:rsidRDefault="003056BD" w:rsidP="002563DC">
            <w:pPr>
              <w:rPr>
                <w:sz w:val="20"/>
                <w:szCs w:val="20"/>
                <w:lang w:eastAsia="zh-CN"/>
              </w:rPr>
            </w:pP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LCD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显示文字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提醒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“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Please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put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the</w:t>
            </w:r>
            <w:r w:rsidR="00DB465E">
              <w:rPr>
                <w:sz w:val="20"/>
                <w:szCs w:val="20"/>
                <w:highlight w:val="yellow"/>
                <w:lang w:eastAsia="zh-CN"/>
              </w:rPr>
              <w:t xml:space="preserve"> gear lever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to</w:t>
            </w:r>
            <w:r>
              <w:rPr>
                <w:sz w:val="20"/>
                <w:szCs w:val="20"/>
                <w:highlight w:val="yellow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N</w:t>
            </w:r>
            <w:r w:rsidRPr="003056BD">
              <w:rPr>
                <w:rFonts w:hint="eastAsia"/>
                <w:sz w:val="20"/>
                <w:szCs w:val="20"/>
                <w:highlight w:val="yellow"/>
                <w:lang w:eastAsia="zh-CN"/>
              </w:rPr>
              <w:t>”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（</w:t>
            </w:r>
            <w:r w:rsidR="00DB465E">
              <w:rPr>
                <w:rFonts w:hint="eastAsia"/>
                <w:sz w:val="20"/>
                <w:szCs w:val="20"/>
                <w:highlight w:val="yellow"/>
                <w:lang w:eastAsia="zh-CN"/>
              </w:rPr>
              <w:t>英文</w:t>
            </w:r>
            <w:r>
              <w:rPr>
                <w:rFonts w:hint="eastAsia"/>
                <w:sz w:val="20"/>
                <w:szCs w:val="20"/>
                <w:highlight w:val="yellow"/>
                <w:lang w:eastAsia="zh-CN"/>
              </w:rPr>
              <w:t>显示界面）；</w:t>
            </w:r>
          </w:p>
        </w:tc>
      </w:tr>
      <w:tr w:rsidR="00E1586D" w14:paraId="65F52D8C" w14:textId="77777777" w:rsidTr="002563DC">
        <w:trPr>
          <w:trHeight w:val="522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6ECA3DD3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E52F2" w14:textId="0900AFDC" w:rsidR="00E1586D" w:rsidRPr="003056BD" w:rsidRDefault="00E1586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3056BD">
              <w:rPr>
                <w:rFonts w:ascii="宋体" w:hAnsi="宋体" w:cs="Arial" w:hint="eastAsia"/>
                <w:sz w:val="20"/>
                <w:szCs w:val="20"/>
              </w:rPr>
              <w:t>点火锁OFF</w:t>
            </w:r>
            <w:proofErr w:type="spellEnd"/>
            <w:r w:rsidRPr="003056BD">
              <w:rPr>
                <w:rFonts w:ascii="宋体" w:hAnsi="宋体" w:cs="Arial" w:hint="eastAsia"/>
                <w:sz w:val="20"/>
                <w:szCs w:val="20"/>
              </w:rPr>
              <w:t>/ACC；</w:t>
            </w:r>
          </w:p>
          <w:p w14:paraId="5FB2B5CC" w14:textId="19036E21" w:rsidR="003056BD" w:rsidRPr="003056BD" w:rsidRDefault="003056BD" w:rsidP="003056BD">
            <w:pPr>
              <w:pStyle w:val="af5"/>
              <w:numPr>
                <w:ilvl w:val="5"/>
                <w:numId w:val="9"/>
              </w:numPr>
              <w:rPr>
                <w:rFonts w:ascii="宋体" w:hAnsi="宋体" w:cs="Arial"/>
                <w:sz w:val="20"/>
                <w:szCs w:val="20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未收到报文信号</w:t>
            </w:r>
          </w:p>
        </w:tc>
      </w:tr>
      <w:tr w:rsidR="00E1586D" w14:paraId="1EEB5266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09E136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48DCB" w14:textId="09421DEA" w:rsidR="00E1586D" w:rsidRDefault="00E1586D" w:rsidP="002563DC">
            <w:pPr>
              <w:rPr>
                <w:sz w:val="20"/>
                <w:lang w:eastAsia="zh-CN"/>
              </w:rPr>
            </w:pPr>
          </w:p>
          <w:tbl>
            <w:tblPr>
              <w:tblW w:w="8050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2"/>
              <w:gridCol w:w="416"/>
              <w:gridCol w:w="572"/>
              <w:gridCol w:w="1218"/>
              <w:gridCol w:w="850"/>
              <w:gridCol w:w="3832"/>
            </w:tblGrid>
            <w:tr w:rsidR="003056BD" w:rsidRPr="00570468" w14:paraId="484EFAB8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</w:tcPr>
                <w:p w14:paraId="59CF3475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ID</w:t>
                  </w:r>
                </w:p>
              </w:tc>
              <w:tc>
                <w:tcPr>
                  <w:tcW w:w="416" w:type="dxa"/>
                  <w:shd w:val="clear" w:color="auto" w:fill="FFFF00"/>
                </w:tcPr>
                <w:p w14:paraId="7D1C618A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字节</w:t>
                  </w:r>
                </w:p>
              </w:tc>
              <w:tc>
                <w:tcPr>
                  <w:tcW w:w="572" w:type="dxa"/>
                  <w:shd w:val="clear" w:color="auto" w:fill="FFFF00"/>
                </w:tcPr>
                <w:p w14:paraId="44D6E0B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位</w:t>
                  </w:r>
                </w:p>
              </w:tc>
              <w:tc>
                <w:tcPr>
                  <w:tcW w:w="1218" w:type="dxa"/>
                  <w:shd w:val="clear" w:color="auto" w:fill="FFFF00"/>
                </w:tcPr>
                <w:p w14:paraId="0276E65B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内容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266FF4CC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rFonts w:hint="eastAsia"/>
                      <w:sz w:val="20"/>
                    </w:rPr>
                    <w:t>周期</w:t>
                  </w:r>
                </w:p>
              </w:tc>
              <w:tc>
                <w:tcPr>
                  <w:tcW w:w="3832" w:type="dxa"/>
                  <w:shd w:val="clear" w:color="auto" w:fill="FFFF00"/>
                </w:tcPr>
                <w:p w14:paraId="300EF162" w14:textId="77777777" w:rsidR="003056BD" w:rsidRPr="00570468" w:rsidRDefault="003056BD" w:rsidP="003056BD">
                  <w:pPr>
                    <w:pStyle w:val="HR"/>
                    <w:spacing w:line="240" w:lineRule="auto"/>
                    <w:ind w:firstLineChars="0" w:firstLine="0"/>
                    <w:jc w:val="left"/>
                    <w:rPr>
                      <w:sz w:val="20"/>
                    </w:rPr>
                  </w:pPr>
                  <w:r w:rsidRPr="00570468">
                    <w:rPr>
                      <w:sz w:val="20"/>
                    </w:rPr>
                    <w:t>备注</w:t>
                  </w:r>
                </w:p>
              </w:tc>
            </w:tr>
            <w:tr w:rsidR="003056BD" w:rsidRPr="00570468" w14:paraId="12FCD9F4" w14:textId="77777777" w:rsidTr="002563DC">
              <w:trPr>
                <w:trHeight w:val="303"/>
              </w:trPr>
              <w:tc>
                <w:tcPr>
                  <w:tcW w:w="1162" w:type="dxa"/>
                  <w:shd w:val="clear" w:color="auto" w:fill="FFFF00"/>
                  <w:vAlign w:val="center"/>
                </w:tcPr>
                <w:p w14:paraId="18F52E93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18FFF531</w:t>
                  </w:r>
                  <w:r w:rsidRPr="00570468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6" w:type="dxa"/>
                  <w:shd w:val="clear" w:color="auto" w:fill="FFFF00"/>
                  <w:vAlign w:val="center"/>
                </w:tcPr>
                <w:p w14:paraId="11088D0E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7</w:t>
                  </w:r>
                </w:p>
              </w:tc>
              <w:tc>
                <w:tcPr>
                  <w:tcW w:w="572" w:type="dxa"/>
                  <w:shd w:val="clear" w:color="auto" w:fill="FFFF00"/>
                  <w:vAlign w:val="center"/>
                </w:tcPr>
                <w:p w14:paraId="101808C9" w14:textId="77777777" w:rsidR="003056BD" w:rsidRPr="00570468" w:rsidRDefault="003056BD" w:rsidP="003056B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eastAsia"/>
                      <w:sz w:val="20"/>
                      <w:szCs w:val="20"/>
                      <w:lang w:eastAsia="zh-CN"/>
                    </w:rPr>
                    <w:t>7-8</w:t>
                  </w:r>
                </w:p>
              </w:tc>
              <w:tc>
                <w:tcPr>
                  <w:tcW w:w="1218" w:type="dxa"/>
                  <w:shd w:val="clear" w:color="auto" w:fill="FFFF00"/>
                  <w:vAlign w:val="center"/>
                </w:tcPr>
                <w:p w14:paraId="0515D16D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4"/>
                    </w:rPr>
                  </w:pPr>
                  <w:r>
                    <w:rPr>
                      <w:rFonts w:ascii="宋体" w:hAnsi="宋体" w:cs="Arial" w:hint="eastAsia"/>
                      <w:sz w:val="24"/>
                      <w:lang w:eastAsia="zh-CN"/>
                    </w:rPr>
                    <w:t>档位状态</w:t>
                  </w:r>
                </w:p>
              </w:tc>
              <w:tc>
                <w:tcPr>
                  <w:tcW w:w="850" w:type="dxa"/>
                  <w:shd w:val="clear" w:color="auto" w:fill="FFFF00"/>
                </w:tcPr>
                <w:p w14:paraId="3110043C" w14:textId="77777777" w:rsidR="003056BD" w:rsidRPr="00570468" w:rsidRDefault="003056BD" w:rsidP="003056BD">
                  <w:pPr>
                    <w:rPr>
                      <w:rFonts w:ascii="宋体" w:hAnsi="宋体" w:cs="Arial"/>
                      <w:sz w:val="20"/>
                      <w:szCs w:val="20"/>
                    </w:rPr>
                  </w:pPr>
                  <w:r w:rsidRPr="00570468">
                    <w:rPr>
                      <w:rFonts w:ascii="宋体" w:hAnsi="宋体" w:cs="Arial" w:hint="eastAsia"/>
                      <w:sz w:val="20"/>
                      <w:szCs w:val="20"/>
                    </w:rPr>
                    <w:t>100ms</w:t>
                  </w:r>
                </w:p>
              </w:tc>
              <w:tc>
                <w:tcPr>
                  <w:tcW w:w="3832" w:type="dxa"/>
                  <w:shd w:val="clear" w:color="auto" w:fill="FFFF00"/>
                  <w:vAlign w:val="center"/>
                </w:tcPr>
                <w:p w14:paraId="4E7F5022" w14:textId="77777777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：手柄档位与实际一致</w:t>
                  </w:r>
                </w:p>
                <w:p w14:paraId="0531F622" w14:textId="5F897CF2" w:rsidR="003056BD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01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：手柄档位与实际不一致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，仪表显示文字提醒“换挡开关未回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N</w:t>
                  </w:r>
                  <w:r w:rsidR="00DB465E"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档”</w:t>
                  </w:r>
                </w:p>
                <w:p w14:paraId="68BC184B" w14:textId="77777777" w:rsidR="003056BD" w:rsidRPr="00570468" w:rsidRDefault="003056BD" w:rsidP="003056BD">
                  <w:pPr>
                    <w:widowControl w:val="0"/>
                    <w:spacing w:after="0" w:line="240" w:lineRule="auto"/>
                    <w:rPr>
                      <w:rFonts w:ascii="Times New Roman" w:eastAsia="宋体" w:hAnsi="Times New Roman" w:cs="Times New Roman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，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11</w:t>
                  </w:r>
                  <w:r>
                    <w:rPr>
                      <w:rFonts w:ascii="Times New Roman" w:eastAsia="宋体" w:hAnsi="Times New Roman" w:cs="Times New Roman" w:hint="eastAsia"/>
                      <w:kern w:val="2"/>
                      <w:sz w:val="20"/>
                      <w:szCs w:val="24"/>
                      <w:lang w:val="en-US" w:eastAsia="zh-CN"/>
                    </w:rPr>
                    <w:t>暂不用</w:t>
                  </w:r>
                </w:p>
              </w:tc>
            </w:tr>
          </w:tbl>
          <w:p w14:paraId="1A8C998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  <w:lang w:eastAsia="zh-CN"/>
              </w:rPr>
            </w:pPr>
          </w:p>
        </w:tc>
      </w:tr>
      <w:tr w:rsidR="00E1586D" w14:paraId="5C2DB509" w14:textId="77777777" w:rsidTr="002563DC">
        <w:trPr>
          <w:trHeight w:val="270"/>
          <w:jc w:val="center"/>
        </w:trPr>
        <w:tc>
          <w:tcPr>
            <w:tcW w:w="14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8D8D8"/>
            <w:vAlign w:val="center"/>
          </w:tcPr>
          <w:p w14:paraId="44C4D1EB" w14:textId="77777777" w:rsidR="00E1586D" w:rsidRDefault="00E1586D" w:rsidP="002563DC">
            <w:pPr>
              <w:jc w:val="center"/>
              <w:rPr>
                <w:rFonts w:ascii="宋体" w:hAnsi="宋体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宋体" w:hAnsi="宋体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8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B60D6C" w14:textId="77777777" w:rsidR="00E1586D" w:rsidRDefault="00E1586D" w:rsidP="002563DC">
            <w:pPr>
              <w:rPr>
                <w:rFonts w:ascii="宋体" w:hAnsi="宋体" w:cs="Arial"/>
                <w:sz w:val="20"/>
                <w:szCs w:val="20"/>
              </w:rPr>
            </w:pPr>
          </w:p>
        </w:tc>
      </w:tr>
    </w:tbl>
    <w:p w14:paraId="41FE5202" w14:textId="77777777" w:rsidR="00770110" w:rsidRPr="001B42AA" w:rsidRDefault="00770110" w:rsidP="001B42AA">
      <w:pPr>
        <w:rPr>
          <w:lang w:eastAsia="zh-CN"/>
        </w:rPr>
      </w:pPr>
    </w:p>
    <w:p w14:paraId="242CCBE1" w14:textId="77777777" w:rsidR="001B42AA" w:rsidRDefault="001B42AA" w:rsidP="001B42AA">
      <w:pPr>
        <w:rPr>
          <w:lang w:val="en-US" w:eastAsia="zh-CN"/>
        </w:rPr>
      </w:pPr>
    </w:p>
    <w:p w14:paraId="0E0F451D" w14:textId="3012DBFB" w:rsidR="00A133E5" w:rsidRDefault="00A133E5">
      <w:pPr>
        <w:pStyle w:val="2"/>
      </w:pPr>
      <w:proofErr w:type="spellStart"/>
      <w:r>
        <w:t>制动系统</w:t>
      </w:r>
      <w:proofErr w:type="spellEnd"/>
    </w:p>
    <w:p w14:paraId="3CAD2813" w14:textId="77777777" w:rsidR="00BF356C" w:rsidRDefault="00BF356C" w:rsidP="00BF356C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435D7946" w14:textId="43206A6D" w:rsidR="008B2F5B" w:rsidRDefault="005A43BD" w:rsidP="00BF356C">
      <w:pPr>
        <w:rPr>
          <w:lang w:eastAsia="zh-CN"/>
        </w:rPr>
      </w:pPr>
      <w:r>
        <w:rPr>
          <w:rFonts w:hint="eastAsia"/>
          <w:lang w:eastAsia="zh-CN"/>
        </w:rPr>
        <w:t>坡道起步指示</w:t>
      </w:r>
      <w:r>
        <w:rPr>
          <w:rFonts w:hint="eastAsia"/>
          <w:lang w:eastAsia="zh-CN"/>
        </w:rPr>
        <w:t>-202309</w:t>
      </w:r>
      <w:r>
        <w:rPr>
          <w:rFonts w:hint="eastAsia"/>
          <w:lang w:eastAsia="zh-CN"/>
        </w:rPr>
        <w:t>量产版本实现</w:t>
      </w:r>
    </w:p>
    <w:p w14:paraId="2B670B14" w14:textId="12AFD586" w:rsidR="0085299A" w:rsidRDefault="0085299A" w:rsidP="0085299A">
      <w:pPr>
        <w:pStyle w:val="3"/>
        <w:rPr>
          <w:lang w:eastAsia="zh-CN"/>
        </w:rPr>
      </w:pPr>
      <w:r>
        <w:rPr>
          <w:rFonts w:hint="eastAsia"/>
          <w:lang w:eastAsia="zh-CN"/>
        </w:rPr>
        <w:t>坡道起步指示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5299A" w:rsidRPr="00AE69A3" w14:paraId="56AEA27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47FCED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62DD0C2" w14:textId="77777777" w:rsidR="0085299A" w:rsidRPr="00AE69A3" w:rsidRDefault="0085299A" w:rsidP="0085299A">
            <w:pPr>
              <w:pStyle w:val="3"/>
              <w:numPr>
                <w:ilvl w:val="0"/>
                <w:numId w:val="0"/>
              </w:numPr>
              <w:spacing w:after="120"/>
              <w:ind w:left="720"/>
              <w:jc w:val="center"/>
              <w:rPr>
                <w:lang w:val="en-US" w:eastAsia="zh-CN"/>
              </w:rPr>
            </w:pPr>
            <w:r w:rsidRPr="00AE69A3">
              <w:rPr>
                <w:rFonts w:hint="eastAsia"/>
                <w:lang w:val="en-US" w:eastAsia="zh-CN"/>
              </w:rPr>
              <w:t>坡道起步指示</w:t>
            </w:r>
          </w:p>
        </w:tc>
      </w:tr>
      <w:tr w:rsidR="0085299A" w:rsidRPr="00AE69A3" w14:paraId="11389AA6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49B1F4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E0B7FD2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目前该功能只在匹配AMT时才有</w:t>
            </w:r>
          </w:p>
          <w:p w14:paraId="2A336864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仪表接收ABS/EBS发的总线信号，在LCD上显示坡道起步指示灯。</w:t>
            </w:r>
          </w:p>
        </w:tc>
      </w:tr>
      <w:tr w:rsidR="0085299A" w:rsidRPr="00AE69A3" w14:paraId="0461AE37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918F5F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2360AC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2E4830E9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电源接通；</w:t>
            </w:r>
          </w:p>
          <w:p w14:paraId="22893276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2.收到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ABS/EBS发的总线信号，</w:t>
            </w:r>
          </w:p>
        </w:tc>
      </w:tr>
      <w:tr w:rsidR="0085299A" w:rsidRPr="00AE69A3" w14:paraId="40FF54F8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2652330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D03AC8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仪表显示坡道起步指示灯</w:t>
            </w:r>
          </w:p>
        </w:tc>
      </w:tr>
      <w:tr w:rsidR="0085299A" w:rsidRPr="00AE69A3" w14:paraId="1BED29D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6B8D5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F19A430" w14:textId="4E291C20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</w:p>
          <w:p w14:paraId="35BC82A8" w14:textId="4C8CCAAB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/>
                <w:noProof/>
                <w:sz w:val="20"/>
                <w:lang w:val="en-US" w:eastAsia="zh-CN"/>
              </w:rPr>
              <w:drawing>
                <wp:inline distT="0" distB="0" distL="0" distR="0" wp14:anchorId="445A6D81" wp14:editId="5C27B784">
                  <wp:extent cx="381000" cy="381000"/>
                  <wp:effectExtent l="0" t="0" r="0" b="0"/>
                  <wp:docPr id="70" name="图片 70" descr="F:\仪表&amp;IVI开发\仪表原有设计文档\D760\改型驾驶室\HMI\40_40_slices\坡道起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仪表&amp;IVI开发\仪表原有设计文档\D760\改型驾驶室\HMI\40_40_slices\坡道起步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99A" w:rsidRPr="00AE69A3" w14:paraId="34243ED4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46C0462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F12287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3C689DB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1.ON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电源断开；</w:t>
            </w:r>
          </w:p>
          <w:p w14:paraId="62A3774A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lastRenderedPageBreak/>
              <w:t>2.</w:t>
            </w:r>
            <w:r w:rsidRPr="00AE69A3">
              <w:rPr>
                <w:rFonts w:asciiTheme="minorEastAsia" w:hAnsiTheme="minorEastAsia" w:hint="eastAsia"/>
                <w:sz w:val="20"/>
                <w:lang w:eastAsia="zh-CN"/>
              </w:rPr>
              <w:t>仪表收不到ABS/EBS总线信号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，或者信号无效</w:t>
            </w:r>
          </w:p>
        </w:tc>
      </w:tr>
      <w:tr w:rsidR="0085299A" w:rsidRPr="00AE69A3" w14:paraId="3FF48522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8B28E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B8981EC" w14:textId="12E18FA9" w:rsidR="0085299A" w:rsidRPr="00AE69A3" w:rsidRDefault="00650574" w:rsidP="00D91245">
            <w:pPr>
              <w:spacing w:after="120"/>
              <w:jc w:val="both"/>
              <w:rPr>
                <w:rFonts w:asciiTheme="minorEastAsia" w:hAnsiTheme="minorEastAsia" w:cs="Arial" w:hint="eastAsia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接收总线信号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97"/>
              <w:gridCol w:w="1004"/>
              <w:gridCol w:w="666"/>
              <w:gridCol w:w="1373"/>
              <w:gridCol w:w="608"/>
              <w:gridCol w:w="573"/>
              <w:gridCol w:w="2407"/>
            </w:tblGrid>
            <w:tr w:rsidR="0085299A" w:rsidRPr="00AE69A3" w14:paraId="0B29FF05" w14:textId="77777777" w:rsidTr="00650574">
              <w:tc>
                <w:tcPr>
                  <w:tcW w:w="536" w:type="pct"/>
                  <w:shd w:val="clear" w:color="auto" w:fill="D9D9D9" w:themeFill="background1" w:themeFillShade="D9"/>
                  <w:vAlign w:val="center"/>
                </w:tcPr>
                <w:p w14:paraId="0549F6D5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bookmarkStart w:id="8" w:name="_Hlk149137381"/>
                  <w:proofErr w:type="gramStart"/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676" w:type="pct"/>
                  <w:shd w:val="clear" w:color="auto" w:fill="D9D9D9" w:themeFill="background1" w:themeFillShade="D9"/>
                  <w:vAlign w:val="center"/>
                </w:tcPr>
                <w:p w14:paraId="018EF06C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448" w:type="pct"/>
                  <w:shd w:val="clear" w:color="auto" w:fill="D9D9D9" w:themeFill="background1" w:themeFillShade="D9"/>
                  <w:vAlign w:val="center"/>
                </w:tcPr>
                <w:p w14:paraId="63AA04B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周期</w:t>
                  </w:r>
                </w:p>
              </w:tc>
              <w:tc>
                <w:tcPr>
                  <w:tcW w:w="924" w:type="pct"/>
                  <w:shd w:val="clear" w:color="auto" w:fill="D9D9D9" w:themeFill="background1" w:themeFillShade="D9"/>
                  <w:vAlign w:val="center"/>
                </w:tcPr>
                <w:p w14:paraId="0C8319FA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内容</w:t>
                  </w:r>
                </w:p>
              </w:tc>
              <w:tc>
                <w:tcPr>
                  <w:tcW w:w="409" w:type="pct"/>
                  <w:shd w:val="clear" w:color="auto" w:fill="D9D9D9" w:themeFill="background1" w:themeFillShade="D9"/>
                  <w:vAlign w:val="center"/>
                </w:tcPr>
                <w:p w14:paraId="1C884DAF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字节</w:t>
                  </w:r>
                </w:p>
              </w:tc>
              <w:tc>
                <w:tcPr>
                  <w:tcW w:w="386" w:type="pct"/>
                  <w:shd w:val="clear" w:color="auto" w:fill="D9D9D9" w:themeFill="background1" w:themeFillShade="D9"/>
                  <w:vAlign w:val="center"/>
                </w:tcPr>
                <w:p w14:paraId="3418FF74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位</w:t>
                  </w:r>
                </w:p>
              </w:tc>
              <w:tc>
                <w:tcPr>
                  <w:tcW w:w="1620" w:type="pct"/>
                  <w:shd w:val="clear" w:color="auto" w:fill="D9D9D9" w:themeFill="background1" w:themeFillShade="D9"/>
                  <w:vAlign w:val="center"/>
                </w:tcPr>
                <w:p w14:paraId="3E0CC68E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/>
                      <w:sz w:val="18"/>
                    </w:rPr>
                    <w:t>备注</w:t>
                  </w:r>
                </w:p>
              </w:tc>
            </w:tr>
            <w:tr w:rsidR="0085299A" w:rsidRPr="00AE69A3" w14:paraId="2F8FB1C5" w14:textId="77777777" w:rsidTr="00650574">
              <w:tc>
                <w:tcPr>
                  <w:tcW w:w="536" w:type="pct"/>
                  <w:vAlign w:val="center"/>
                </w:tcPr>
                <w:p w14:paraId="65291697" w14:textId="3DCC5085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74548C66" w14:textId="7E47D842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 w:rsidRPr="00AE69A3">
                    <w:rPr>
                      <w:rFonts w:asciiTheme="minorEastAsia" w:hAnsiTheme="minorEastAsia"/>
                      <w:sz w:val="18"/>
                      <w:lang w:eastAsia="zh-CN"/>
                    </w:rPr>
                    <w:t>18</w:t>
                  </w: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F0010B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A9B1452" w14:textId="7777777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5A6783F3" w14:textId="223C49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AE69A3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起开关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503DEC46" w14:textId="7F55A60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3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729E21F4" w14:textId="3447FB54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5-6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37897664" w14:textId="6FCCCCC7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白色指示灯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闪烁（1Hz）</w:t>
                  </w:r>
                </w:p>
              </w:tc>
            </w:tr>
            <w:tr w:rsidR="0085299A" w:rsidRPr="00AE69A3" w14:paraId="60AD6A79" w14:textId="77777777" w:rsidTr="00650574">
              <w:tc>
                <w:tcPr>
                  <w:tcW w:w="536" w:type="pct"/>
                  <w:vAlign w:val="center"/>
                </w:tcPr>
                <w:p w14:paraId="687A91AB" w14:textId="032B815C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EBC5</w:t>
                  </w:r>
                </w:p>
              </w:tc>
              <w:tc>
                <w:tcPr>
                  <w:tcW w:w="676" w:type="pct"/>
                  <w:shd w:val="clear" w:color="auto" w:fill="auto"/>
                  <w:vAlign w:val="center"/>
                </w:tcPr>
                <w:p w14:paraId="41334049" w14:textId="5F1D9C1B" w:rsidR="0085299A" w:rsidRPr="00AE69A3" w:rsidRDefault="0085299A" w:rsidP="00D91245">
                  <w:pPr>
                    <w:spacing w:after="120"/>
                    <w:jc w:val="both"/>
                    <w:rPr>
                      <w:rFonts w:asciiTheme="minorEastAsia" w:hAnsiTheme="minorEastAsia"/>
                      <w:sz w:val="18"/>
                      <w:lang w:eastAsia="zh-CN"/>
                    </w:rPr>
                  </w:pPr>
                  <w:r>
                    <w:rPr>
                      <w:rFonts w:asciiTheme="minorEastAsia" w:hAnsiTheme="minorEastAsia" w:hint="eastAsia"/>
                      <w:sz w:val="18"/>
                      <w:lang w:eastAsia="zh-CN"/>
                    </w:rPr>
                    <w:t>1</w:t>
                  </w:r>
                  <w:r>
                    <w:rPr>
                      <w:rFonts w:asciiTheme="minorEastAsia" w:hAnsiTheme="minorEastAsia"/>
                      <w:sz w:val="18"/>
                      <w:lang w:eastAsia="zh-CN"/>
                    </w:rPr>
                    <w:t>8FDC40B</w:t>
                  </w:r>
                </w:p>
              </w:tc>
              <w:tc>
                <w:tcPr>
                  <w:tcW w:w="448" w:type="pct"/>
                  <w:vAlign w:val="center"/>
                </w:tcPr>
                <w:p w14:paraId="66361153" w14:textId="203DBF6D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</w:rPr>
                    <w:t>100ms</w:t>
                  </w:r>
                </w:p>
              </w:tc>
              <w:tc>
                <w:tcPr>
                  <w:tcW w:w="924" w:type="pct"/>
                  <w:shd w:val="clear" w:color="auto" w:fill="auto"/>
                  <w:vAlign w:val="center"/>
                </w:tcPr>
                <w:p w14:paraId="43439111" w14:textId="44CD5E51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坡道起步模式</w:t>
                  </w:r>
                </w:p>
              </w:tc>
              <w:tc>
                <w:tcPr>
                  <w:tcW w:w="409" w:type="pct"/>
                  <w:shd w:val="clear" w:color="auto" w:fill="auto"/>
                  <w:vAlign w:val="center"/>
                </w:tcPr>
                <w:p w14:paraId="122112F1" w14:textId="48819278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</w:t>
                  </w:r>
                </w:p>
              </w:tc>
              <w:tc>
                <w:tcPr>
                  <w:tcW w:w="386" w:type="pct"/>
                  <w:shd w:val="clear" w:color="auto" w:fill="auto"/>
                  <w:vAlign w:val="center"/>
                </w:tcPr>
                <w:p w14:paraId="19E07242" w14:textId="1F77C236" w:rsidR="0085299A" w:rsidRPr="00AE69A3" w:rsidRDefault="0085299A" w:rsidP="00D91245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6-8</w:t>
                  </w:r>
                </w:p>
              </w:tc>
              <w:tc>
                <w:tcPr>
                  <w:tcW w:w="1620" w:type="pct"/>
                  <w:shd w:val="clear" w:color="auto" w:fill="auto"/>
                  <w:vAlign w:val="center"/>
                </w:tcPr>
                <w:p w14:paraId="4F392A93" w14:textId="414B9CC7" w:rsidR="0085299A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</w:t>
                  </w:r>
                  <w:r w:rsidRPr="0085299A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1-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点亮</w:t>
                  </w:r>
                </w:p>
                <w:p w14:paraId="528C051F" w14:textId="3C928328" w:rsidR="0085299A" w:rsidRPr="00AE69A3" w:rsidRDefault="0085299A" w:rsidP="0085299A">
                  <w:pPr>
                    <w:pStyle w:val="HR"/>
                    <w:spacing w:after="120"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18"/>
                      <w:lang w:val="sv-SE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010-</w:t>
                  </w:r>
                  <w:r w:rsidR="00650574"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绿色指示灯</w:t>
                  </w:r>
                  <w:r>
                    <w:rPr>
                      <w:rFonts w:asciiTheme="minorEastAsia" w:eastAsiaTheme="minorEastAsia" w:hAnsiTheme="minorEastAsia" w:hint="eastAsia"/>
                      <w:sz w:val="18"/>
                      <w:lang w:val="sv-SE"/>
                    </w:rPr>
                    <w:t>闪烁（2.5Hz）</w:t>
                  </w:r>
                </w:p>
              </w:tc>
            </w:tr>
          </w:tbl>
          <w:bookmarkEnd w:id="8"/>
          <w:p w14:paraId="36A3AB6F" w14:textId="2B3FC688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标定为ZF 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（17）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、自主AMT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（20、22、32）</w:t>
            </w: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，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陕齿AMT（29、31），伊顿AMT（28）有效</w:t>
            </w:r>
          </w:p>
        </w:tc>
      </w:tr>
      <w:tr w:rsidR="0085299A" w:rsidRPr="00AE69A3" w14:paraId="4126F7C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2A451F4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AE69A3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14E8C700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5299A" w:rsidRPr="00AE69A3" w14:paraId="63C5A1EF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FD8B81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FDD9C65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AE69A3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5299A" w:rsidRPr="00AE69A3" w14:paraId="5A903469" w14:textId="77777777" w:rsidTr="00D9124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FE24676" w14:textId="77777777" w:rsidR="0085299A" w:rsidRPr="00AE69A3" w:rsidRDefault="0085299A" w:rsidP="00D91245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AE69A3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16B5E148" w14:textId="77777777" w:rsidR="0085299A" w:rsidRPr="00AE69A3" w:rsidRDefault="0085299A" w:rsidP="00D91245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</w:tbl>
    <w:p w14:paraId="397B7D43" w14:textId="77777777" w:rsidR="005A43BD" w:rsidRPr="00A76C6A" w:rsidRDefault="005A43BD" w:rsidP="00BF356C">
      <w:pPr>
        <w:rPr>
          <w:lang w:eastAsia="zh-CN"/>
        </w:rPr>
      </w:pPr>
    </w:p>
    <w:p w14:paraId="394466DE" w14:textId="6EE4940E" w:rsidR="002E532D" w:rsidRDefault="002E532D">
      <w:pPr>
        <w:pStyle w:val="2"/>
      </w:pPr>
      <w:proofErr w:type="spellStart"/>
      <w:r>
        <w:t>车身及</w:t>
      </w:r>
      <w:proofErr w:type="spellEnd"/>
      <w:r w:rsidR="00064061">
        <w:rPr>
          <w:rFonts w:hint="eastAsia"/>
          <w:lang w:eastAsia="zh-CN"/>
        </w:rPr>
        <w:t>底</w:t>
      </w:r>
      <w:proofErr w:type="spellStart"/>
      <w:r>
        <w:t>盘附件</w:t>
      </w:r>
      <w:proofErr w:type="spellEnd"/>
    </w:p>
    <w:p w14:paraId="06DCE468" w14:textId="32323F1E" w:rsidR="00064061" w:rsidRPr="00B50BFE" w:rsidRDefault="00064061" w:rsidP="00064061">
      <w:pPr>
        <w:pStyle w:val="3"/>
        <w:ind w:left="720" w:hanging="720"/>
        <w:rPr>
          <w:lang w:val="en-US" w:eastAsia="zh-CN"/>
        </w:rPr>
      </w:pPr>
      <w:r>
        <w:rPr>
          <w:rFonts w:hint="eastAsia"/>
          <w:lang w:val="en-US" w:eastAsia="zh-CN"/>
        </w:rPr>
        <w:t>后视镜加热指示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064061" w:rsidRPr="00B50BFE" w14:paraId="7FD06E3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333293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CC229F5" w14:textId="489BE2BD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/>
                <w:b/>
                <w:color w:val="000000" w:themeColor="text1"/>
                <w:lang w:eastAsia="zh-CN"/>
              </w:rPr>
              <w:t>后视镜加热指示</w:t>
            </w:r>
          </w:p>
        </w:tc>
      </w:tr>
      <w:tr w:rsidR="00064061" w:rsidRPr="00B50BFE" w14:paraId="21F0543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207E54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B9B5A9F" w14:textId="676B5E0F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仪表检测到后视镜加热开关高电平信号，点亮指示灯。</w:t>
            </w:r>
          </w:p>
        </w:tc>
      </w:tr>
      <w:tr w:rsidR="00064061" w:rsidRPr="00B50BFE" w14:paraId="670DD4CB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BDB7C47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53B54E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303555F9" w14:textId="77777777" w:rsidR="00064061" w:rsidRPr="00F84AED" w:rsidRDefault="00064061" w:rsidP="00064061">
            <w:pPr>
              <w:spacing w:after="0" w:line="240" w:lineRule="auto"/>
              <w:rPr>
                <w:sz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1. </w:t>
            </w:r>
            <w:r w:rsidRPr="00F84AED">
              <w:rPr>
                <w:rFonts w:hint="eastAsia"/>
                <w:sz w:val="20"/>
                <w:lang w:eastAsia="zh-CN"/>
              </w:rPr>
              <w:t>常电</w:t>
            </w:r>
            <w:r w:rsidRPr="00F84AED">
              <w:rPr>
                <w:rFonts w:hint="eastAsia"/>
                <w:sz w:val="20"/>
                <w:lang w:eastAsia="zh-CN"/>
              </w:rPr>
              <w:t>/on</w:t>
            </w:r>
            <w:proofErr w:type="gramStart"/>
            <w:r w:rsidRPr="00F84AED">
              <w:rPr>
                <w:rFonts w:hint="eastAsia"/>
                <w:sz w:val="20"/>
                <w:lang w:eastAsia="zh-CN"/>
              </w:rPr>
              <w:t>档</w:t>
            </w:r>
            <w:proofErr w:type="gramEnd"/>
            <w:r w:rsidRPr="00F84AED">
              <w:rPr>
                <w:rFonts w:hint="eastAsia"/>
                <w:sz w:val="20"/>
                <w:lang w:eastAsia="zh-CN"/>
              </w:rPr>
              <w:t>接通；</w:t>
            </w:r>
          </w:p>
          <w:p w14:paraId="4CC97156" w14:textId="3575DE06" w:rsidR="00064061" w:rsidRPr="00064061" w:rsidRDefault="00064061" w:rsidP="00064061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F84AED">
              <w:rPr>
                <w:rFonts w:hint="eastAsia"/>
                <w:sz w:val="20"/>
                <w:lang w:eastAsia="zh-CN"/>
              </w:rPr>
              <w:t xml:space="preserve">2. </w:t>
            </w:r>
            <w:r w:rsidRPr="00F84AED">
              <w:rPr>
                <w:rFonts w:hint="eastAsia"/>
                <w:sz w:val="20"/>
                <w:lang w:eastAsia="zh-CN"/>
              </w:rPr>
              <w:t>且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检测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A25</w:t>
            </w:r>
            <w:r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pin脚</w:t>
            </w:r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到后视镜</w:t>
            </w:r>
            <w:proofErr w:type="gramStart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加热高</w:t>
            </w:r>
            <w:proofErr w:type="gramEnd"/>
            <w:r w:rsidRPr="00F84AE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电平信号</w:t>
            </w:r>
          </w:p>
        </w:tc>
      </w:tr>
      <w:tr w:rsidR="00064061" w:rsidRPr="00B50BFE" w14:paraId="0242630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8A966C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79DBC412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报警灯</w:t>
            </w:r>
          </w:p>
          <w:p w14:paraId="2364E79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图标：</w:t>
            </w:r>
            <w:r>
              <w:rPr>
                <w:noProof/>
                <w:sz w:val="20"/>
                <w:szCs w:val="20"/>
                <w:lang w:val="en-US" w:eastAsia="zh-CN"/>
              </w:rPr>
              <w:drawing>
                <wp:inline distT="0" distB="0" distL="0" distR="0" wp14:anchorId="52B1D475" wp14:editId="0B305CE8">
                  <wp:extent cx="320040" cy="365760"/>
                  <wp:effectExtent l="0" t="0" r="3810" b="0"/>
                  <wp:docPr id="1128395139" name="图片 1128395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9DEBA" w14:textId="40C1F03A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颜色：黄色</w:t>
            </w:r>
          </w:p>
        </w:tc>
      </w:tr>
      <w:tr w:rsidR="00064061" w:rsidRPr="00B50BFE" w14:paraId="69DD4162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7DD0A9C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5ECD613" w14:textId="2C2B4738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20D7B009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8224C6D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261A9D" w14:textId="1357EBBD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 w:rsidR="00064061" w:rsidRPr="00B50BFE" w14:paraId="514B36BC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890930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8D41129" w14:textId="77777777" w:rsidR="00064061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硬线：</w:t>
            </w:r>
          </w:p>
          <w:p w14:paraId="1F887708" w14:textId="1AA30E24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后视镜加热指示信号</w:t>
            </w:r>
          </w:p>
        </w:tc>
      </w:tr>
      <w:tr w:rsidR="00064061" w:rsidRPr="00B50BFE" w14:paraId="6674BC4D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D7FB96A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7F8FFA9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1D4CD6D7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68C1DF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8E25110" w14:textId="0C423DCB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ON</w:t>
            </w:r>
            <w:proofErr w:type="gramStart"/>
            <w:r w:rsidRPr="00B50BFE"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电源</w:t>
            </w:r>
          </w:p>
        </w:tc>
      </w:tr>
      <w:tr w:rsidR="00064061" w:rsidRPr="00B50BFE" w14:paraId="0E9548CE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7DAABAE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F9072F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064061" w:rsidRPr="00B50BFE" w14:paraId="5AC9B153" w14:textId="77777777" w:rsidTr="00185E05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016B931" w14:textId="77777777" w:rsidR="00064061" w:rsidRPr="00B50BFE" w:rsidRDefault="00064061" w:rsidP="00185E05">
            <w:pPr>
              <w:spacing w:after="12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50BFE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CB42AC" w14:textId="77777777" w:rsidR="00064061" w:rsidRPr="00B50BFE" w:rsidRDefault="00064061" w:rsidP="00185E05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</w:tbl>
    <w:p w14:paraId="18EB889E" w14:textId="3CE64D92" w:rsidR="00B1286D" w:rsidRPr="00B50BFE" w:rsidRDefault="00B1286D" w:rsidP="00B1286D">
      <w:pPr>
        <w:pStyle w:val="3"/>
        <w:ind w:left="720" w:hanging="720"/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空滤阻塞</w:t>
      </w:r>
      <w:proofErr w:type="gramEnd"/>
      <w:r>
        <w:rPr>
          <w:rFonts w:hint="eastAsia"/>
          <w:lang w:val="en-US" w:eastAsia="zh-CN"/>
        </w:rPr>
        <w:t>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B1286D" w:rsidRPr="00B1286D" w14:paraId="0796C27E" w14:textId="77777777" w:rsidTr="00333060">
        <w:trPr>
          <w:trHeight w:val="527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2722B5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bookmarkStart w:id="9" w:name="_Hlk144812540"/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F524E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指示</w:t>
            </w:r>
          </w:p>
        </w:tc>
      </w:tr>
      <w:tr w:rsidR="00B1286D" w:rsidRPr="00B1286D" w14:paraId="3F5DC244" w14:textId="77777777" w:rsidTr="00485F8C">
        <w:trPr>
          <w:trHeight w:val="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B001EA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5D37C3C2" w14:textId="7014A056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当仪表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收到空滤阻塞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开关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（A7</w:t>
            </w:r>
            <w:r w:rsidR="00485F8C">
              <w:rPr>
                <w:rFonts w:ascii="宋体" w:hAnsi="宋体" w:cs="Arial"/>
                <w:sz w:val="20"/>
                <w:szCs w:val="20"/>
                <w:lang w:eastAsia="zh-CN"/>
              </w:rPr>
              <w:t xml:space="preserve"> 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管脚）</w:t>
            </w: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为低电平时，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指示灯点亮</w:t>
            </w:r>
            <w:r w:rsidR="00485F8C">
              <w:rPr>
                <w:rFonts w:ascii="宋体" w:hAnsi="宋体" w:cs="Arial" w:hint="eastAsia"/>
                <w:sz w:val="20"/>
                <w:szCs w:val="20"/>
                <w:lang w:eastAsia="zh-CN"/>
              </w:rPr>
              <w:t>。</w:t>
            </w:r>
          </w:p>
        </w:tc>
      </w:tr>
      <w:tr w:rsidR="00B1286D" w:rsidRPr="00B1286D" w14:paraId="2CA08F9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F28DE9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63AEA01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以下所有条件满足时，进入</w:t>
            </w:r>
          </w:p>
          <w:p w14:paraId="6D2FF157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lastRenderedPageBreak/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电源接通；</w:t>
            </w:r>
          </w:p>
          <w:p w14:paraId="7F84F395" w14:textId="0CD1960D" w:rsid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2.</w:t>
            </w:r>
            <w:r w:rsidRPr="00B1286D">
              <w:rPr>
                <w:rFonts w:hint="eastAsia"/>
                <w:lang w:eastAsia="zh-CN"/>
              </w:rPr>
              <w:t xml:space="preserve"> </w:t>
            </w:r>
            <w:proofErr w:type="gramStart"/>
            <w:r w:rsidRPr="00B1286D">
              <w:rPr>
                <w:rFonts w:hint="eastAsia"/>
                <w:lang w:eastAsia="zh-CN"/>
              </w:rPr>
              <w:t>且</w:t>
            </w:r>
            <w:r w:rsidRPr="00B1286D">
              <w:rPr>
                <w:rFonts w:hint="eastAsia"/>
                <w:sz w:val="20"/>
                <w:lang w:eastAsia="zh-CN"/>
              </w:rPr>
              <w:t>空滤阻塞</w:t>
            </w:r>
            <w:proofErr w:type="gramEnd"/>
            <w:r w:rsidRPr="00B1286D">
              <w:rPr>
                <w:rFonts w:hint="eastAsia"/>
                <w:sz w:val="20"/>
                <w:lang w:eastAsia="zh-CN"/>
              </w:rPr>
              <w:t>报警开关为低电平</w:t>
            </w:r>
          </w:p>
          <w:p w14:paraId="295E95AB" w14:textId="170C4D2F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</w:p>
        </w:tc>
      </w:tr>
      <w:tr w:rsidR="00B1286D" w:rsidRPr="00B1286D" w14:paraId="79D2D39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B0B4B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6410F6A4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</w:rPr>
            </w:pPr>
            <w:proofErr w:type="spellStart"/>
            <w:r w:rsidRPr="00B1286D">
              <w:rPr>
                <w:rFonts w:ascii="宋体" w:hAnsi="宋体" w:cs="Arial" w:hint="eastAsia"/>
                <w:sz w:val="20"/>
                <w:szCs w:val="20"/>
              </w:rPr>
              <w:t>空滤阻塞指示灯亮</w:t>
            </w:r>
            <w:proofErr w:type="spellEnd"/>
          </w:p>
        </w:tc>
      </w:tr>
      <w:tr w:rsidR="00B1286D" w:rsidRPr="00B1286D" w14:paraId="377B67E3" w14:textId="77777777" w:rsidTr="00B1286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0BEB73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6C54590A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LCD</w:t>
            </w:r>
          </w:p>
          <w:p w14:paraId="7AE8D2A9" w14:textId="4A7FDDE0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图标：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66FAFA5" wp14:editId="7B338B8A">
                  <wp:extent cx="267195" cy="267195"/>
                  <wp:effectExtent l="0" t="0" r="0" b="0"/>
                  <wp:docPr id="266" name="图片 26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1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5">
                            <a:extLst>
                              <a:ext uri="{FF2B5EF4-FFF2-40B4-BE49-F238E27FC236}">
                                <a16:creationId xmlns:a16="http://schemas.microsoft.com/office/drawing/2014/main" id="{00000000-0008-0000-0000-00000A01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79" cy="26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68B50" w14:textId="77777777" w:rsidR="00B1286D" w:rsidRPr="00B1286D" w:rsidRDefault="00B1286D" w:rsidP="00B1286D">
            <w:pPr>
              <w:spacing w:after="0" w:line="240" w:lineRule="auto"/>
              <w:rPr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  <w:lang w:eastAsia="zh-CN"/>
              </w:rPr>
              <w:t>颜色：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>黄色</w:t>
            </w:r>
            <w:r w:rsidRPr="00B1286D"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</w:tr>
      <w:tr w:rsidR="00B1286D" w:rsidRPr="00B1286D" w14:paraId="3780D97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D318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7072D000" w14:textId="77777777" w:rsidR="00B1286D" w:rsidRPr="00B1286D" w:rsidRDefault="00B1286D" w:rsidP="00B1286D">
            <w:pPr>
              <w:spacing w:after="0" w:line="240" w:lineRule="auto"/>
              <w:rPr>
                <w:sz w:val="20"/>
                <w:lang w:eastAsia="zh-CN"/>
              </w:rPr>
            </w:pPr>
            <w:r w:rsidRPr="00B1286D">
              <w:rPr>
                <w:rFonts w:hint="eastAsia"/>
                <w:sz w:val="20"/>
                <w:lang w:eastAsia="zh-CN"/>
              </w:rPr>
              <w:t>以下任意条件满足时，退出</w:t>
            </w:r>
          </w:p>
          <w:p w14:paraId="7FA291C6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1.ON</w:t>
            </w: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档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电源断开；</w:t>
            </w:r>
          </w:p>
          <w:p w14:paraId="1ABF49D9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2.</w:t>
            </w:r>
            <w:r w:rsidRPr="00B1286D">
              <w:rPr>
                <w:rFonts w:hint="eastAsia"/>
                <w:sz w:val="20"/>
                <w:lang w:eastAsia="zh-CN"/>
              </w:rPr>
              <w:t xml:space="preserve"> </w:t>
            </w:r>
            <w:r w:rsidRPr="00B1286D">
              <w:rPr>
                <w:rFonts w:hint="eastAsia"/>
                <w:sz w:val="20"/>
                <w:lang w:eastAsia="zh-CN"/>
              </w:rPr>
              <w:t>或滤阻塞开关非低电平</w:t>
            </w:r>
          </w:p>
        </w:tc>
      </w:tr>
      <w:tr w:rsidR="00B1286D" w:rsidRPr="00B1286D" w14:paraId="3235F7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52420BE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60909CB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硬线：</w:t>
            </w:r>
          </w:p>
          <w:p w14:paraId="13C97263" w14:textId="77777777" w:rsidR="00B1286D" w:rsidRPr="00B1286D" w:rsidRDefault="00B1286D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proofErr w:type="gramStart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空滤阻塞</w:t>
            </w:r>
            <w:proofErr w:type="gramEnd"/>
            <w:r w:rsidRPr="00B1286D">
              <w:rPr>
                <w:rFonts w:ascii="宋体" w:hAnsi="宋体" w:cs="Arial" w:hint="eastAsia"/>
                <w:sz w:val="20"/>
                <w:szCs w:val="20"/>
                <w:lang w:eastAsia="zh-CN"/>
              </w:rPr>
              <w:t>报警开关信号</w:t>
            </w:r>
          </w:p>
        </w:tc>
      </w:tr>
      <w:tr w:rsidR="00B1286D" w:rsidRPr="00B1286D" w14:paraId="1FA4FF1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757FF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</w:rPr>
            </w:pPr>
            <w:proofErr w:type="spellStart"/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7110F9" w14:textId="121E9B8D" w:rsidR="00B1286D" w:rsidRPr="00B1286D" w:rsidRDefault="00485F8C" w:rsidP="00B1286D">
            <w:pPr>
              <w:spacing w:after="0" w:line="240" w:lineRule="auto"/>
              <w:rPr>
                <w:rFonts w:ascii="宋体" w:hAnsi="宋体" w:cs="Arial"/>
                <w:sz w:val="20"/>
                <w:szCs w:val="20"/>
                <w:lang w:eastAsia="zh-CN"/>
              </w:rPr>
            </w:pPr>
            <w:r>
              <w:rPr>
                <w:rFonts w:ascii="宋体" w:hAnsi="宋体" w:cs="Arial" w:hint="eastAsia"/>
                <w:sz w:val="20"/>
                <w:szCs w:val="20"/>
                <w:lang w:eastAsia="zh-CN"/>
              </w:rPr>
              <w:t>无</w:t>
            </w:r>
          </w:p>
        </w:tc>
      </w:tr>
      <w:tr w:rsidR="00B1286D" w:rsidRPr="00B1286D" w14:paraId="07A98C1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7DAFF02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775A78C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 w:rsidRPr="00B1286D">
              <w:rPr>
                <w:rFonts w:hint="eastAsia"/>
                <w:sz w:val="20"/>
                <w:szCs w:val="20"/>
              </w:rPr>
              <w:t>ON</w:t>
            </w:r>
            <w:proofErr w:type="spellStart"/>
            <w:r w:rsidRPr="00B1286D">
              <w:rPr>
                <w:rFonts w:hint="eastAsia"/>
                <w:sz w:val="20"/>
                <w:szCs w:val="20"/>
              </w:rPr>
              <w:t>档电源</w:t>
            </w:r>
            <w:proofErr w:type="spellEnd"/>
          </w:p>
        </w:tc>
      </w:tr>
      <w:tr w:rsidR="00B1286D" w:rsidRPr="00B1286D" w14:paraId="2CF9438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F125D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6203760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tr w:rsidR="00B1286D" w:rsidRPr="00B1286D" w14:paraId="7380CA4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A164B7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7A1C148" w14:textId="05E06203" w:rsidR="00B1286D" w:rsidRPr="00B1286D" w:rsidRDefault="001B7567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当驱动型式标定为11（10×4）时，显示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szCs w:val="20"/>
                <w:lang w:eastAsia="zh-CN"/>
              </w:rPr>
              <w:t>转向锁止</w:t>
            </w:r>
            <w:proofErr w:type="gramEnd"/>
          </w:p>
        </w:tc>
      </w:tr>
      <w:tr w:rsidR="00B1286D" w:rsidRPr="00B1286D" w14:paraId="2658E8A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DD3846" w14:textId="77777777" w:rsidR="00B1286D" w:rsidRPr="00B1286D" w:rsidRDefault="00B1286D" w:rsidP="00B1286D">
            <w:pPr>
              <w:spacing w:after="0" w:line="240" w:lineRule="auto"/>
              <w:jc w:val="center"/>
              <w:rPr>
                <w:rFonts w:asciiTheme="minorEastAsia" w:hAnsiTheme="minorEastAsia" w:cs="Arial"/>
                <w:b/>
                <w:bCs/>
                <w:sz w:val="20"/>
                <w:szCs w:val="20"/>
                <w:lang w:eastAsia="zh-CN"/>
              </w:rPr>
            </w:pPr>
            <w:r w:rsidRPr="00B1286D">
              <w:rPr>
                <w:rFonts w:asciiTheme="minorEastAsia" w:hAnsiTheme="minorEastAsia" w:cs="Arial" w:hint="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658C3B5" w14:textId="77777777" w:rsidR="00B1286D" w:rsidRPr="00B1286D" w:rsidRDefault="00B1286D" w:rsidP="00B1286D">
            <w:pPr>
              <w:spacing w:after="120" w:line="240" w:lineRule="auto"/>
              <w:jc w:val="both"/>
              <w:rPr>
                <w:rFonts w:asciiTheme="minorEastAsia" w:hAnsiTheme="minorEastAsia" w:cs="Arial"/>
                <w:sz w:val="20"/>
                <w:szCs w:val="20"/>
                <w:lang w:eastAsia="zh-CN"/>
              </w:rPr>
            </w:pPr>
          </w:p>
        </w:tc>
      </w:tr>
      <w:bookmarkEnd w:id="9"/>
    </w:tbl>
    <w:p w14:paraId="10A124FD" w14:textId="77777777" w:rsidR="00064061" w:rsidRPr="00064061" w:rsidRDefault="00064061" w:rsidP="00064061"/>
    <w:p w14:paraId="2DDDE4F6" w14:textId="5AAC8130" w:rsidR="002E532D" w:rsidRPr="002E532D" w:rsidRDefault="005A43BD" w:rsidP="002E532D">
      <w:pPr>
        <w:rPr>
          <w:lang w:eastAsia="zh-CN"/>
        </w:rPr>
      </w:pPr>
      <w:r>
        <w:rPr>
          <w:rFonts w:hint="eastAsia"/>
          <w:lang w:eastAsia="zh-CN"/>
        </w:rPr>
        <w:t>其余</w:t>
      </w:r>
      <w:r w:rsidR="002E532D">
        <w:rPr>
          <w:lang w:eastAsia="zh-CN"/>
        </w:rPr>
        <w:t>见《</w:t>
      </w:r>
      <w:r w:rsidR="002E532D" w:rsidRPr="002E532D">
        <w:rPr>
          <w:rFonts w:hint="eastAsia"/>
          <w:lang w:eastAsia="zh-CN"/>
        </w:rPr>
        <w:t>TF_04</w:t>
      </w:r>
      <w:r w:rsidR="002E532D" w:rsidRPr="002E532D">
        <w:rPr>
          <w:rFonts w:hint="eastAsia"/>
          <w:lang w:eastAsia="zh-CN"/>
        </w:rPr>
        <w:t>仪表匹配车身底盘及附件系统功能及报警要求</w:t>
      </w:r>
      <w:r w:rsidR="002E532D">
        <w:rPr>
          <w:lang w:eastAsia="zh-CN"/>
        </w:rPr>
        <w:t>》。</w:t>
      </w:r>
    </w:p>
    <w:p w14:paraId="27796345" w14:textId="0CCFB805" w:rsidR="0026119B" w:rsidRDefault="0026119B">
      <w:pPr>
        <w:pStyle w:val="2"/>
      </w:pPr>
      <w:r>
        <w:rPr>
          <w:rFonts w:hint="eastAsia"/>
          <w:lang w:eastAsia="zh-CN"/>
        </w:rPr>
        <w:t xml:space="preserve"> ADAS</w:t>
      </w:r>
      <w:r>
        <w:rPr>
          <w:rFonts w:hint="eastAsia"/>
          <w:lang w:eastAsia="zh-CN"/>
        </w:rPr>
        <w:t>系统</w:t>
      </w:r>
    </w:p>
    <w:p w14:paraId="76E2031D" w14:textId="479B8623" w:rsidR="0026119B" w:rsidRPr="0026119B" w:rsidRDefault="0026119B" w:rsidP="0026119B">
      <w:pPr>
        <w:rPr>
          <w:lang w:eastAsia="zh-CN"/>
        </w:rPr>
      </w:pPr>
      <w:r>
        <w:rPr>
          <w:lang w:eastAsia="zh-CN"/>
        </w:rPr>
        <w:t>见《</w:t>
      </w:r>
      <w:r w:rsidRPr="0026119B">
        <w:rPr>
          <w:rFonts w:hint="eastAsia"/>
          <w:lang w:eastAsia="zh-CN"/>
        </w:rPr>
        <w:t>TF_05</w:t>
      </w:r>
      <w:r w:rsidRPr="0026119B">
        <w:rPr>
          <w:rFonts w:hint="eastAsia"/>
          <w:lang w:eastAsia="zh-CN"/>
        </w:rPr>
        <w:t>仪表匹配</w:t>
      </w:r>
      <w:r w:rsidRPr="0026119B">
        <w:rPr>
          <w:rFonts w:hint="eastAsia"/>
          <w:lang w:eastAsia="zh-CN"/>
        </w:rPr>
        <w:t>ADAS</w:t>
      </w:r>
      <w:r w:rsidRPr="0026119B">
        <w:rPr>
          <w:rFonts w:hint="eastAsia"/>
          <w:lang w:eastAsia="zh-CN"/>
        </w:rPr>
        <w:t>系统显示及报警要求</w:t>
      </w:r>
      <w:r>
        <w:rPr>
          <w:lang w:eastAsia="zh-CN"/>
        </w:rPr>
        <w:t>》。</w:t>
      </w:r>
    </w:p>
    <w:p w14:paraId="54C1AD7D" w14:textId="2BB0B8C0" w:rsidR="00603B2A" w:rsidRDefault="00603B2A" w:rsidP="00603B2A">
      <w:pPr>
        <w:pStyle w:val="2"/>
      </w:pPr>
      <w:r>
        <w:t>TPMS</w:t>
      </w:r>
      <w:proofErr w:type="spellStart"/>
      <w:r>
        <w:t>系统</w:t>
      </w:r>
      <w:proofErr w:type="spellEnd"/>
    </w:p>
    <w:p w14:paraId="35AC55A6" w14:textId="66A495D7" w:rsidR="00603B2A" w:rsidRPr="00603B2A" w:rsidRDefault="00603B2A" w:rsidP="00603B2A">
      <w:pPr>
        <w:rPr>
          <w:lang w:eastAsia="zh-CN"/>
        </w:rPr>
      </w:pPr>
      <w:r>
        <w:rPr>
          <w:lang w:eastAsia="zh-CN"/>
        </w:rPr>
        <w:t>TPMS</w:t>
      </w:r>
      <w:r>
        <w:rPr>
          <w:lang w:eastAsia="zh-CN"/>
        </w:rPr>
        <w:t>系统报警需求同燃油车。</w:t>
      </w:r>
    </w:p>
    <w:p w14:paraId="3188660D" w14:textId="77326566" w:rsidR="00AB3154" w:rsidRDefault="00AB3154">
      <w:pPr>
        <w:pStyle w:val="2"/>
      </w:pPr>
      <w:proofErr w:type="spellStart"/>
      <w:r>
        <w:t>远程锁车</w:t>
      </w:r>
      <w:proofErr w:type="spellEnd"/>
    </w:p>
    <w:p w14:paraId="6368E86C" w14:textId="01EE7329" w:rsidR="00AB3154" w:rsidRPr="00AB3154" w:rsidRDefault="00AB3154" w:rsidP="00AB3154">
      <w:pPr>
        <w:rPr>
          <w:lang w:eastAsia="zh-CN"/>
        </w:rPr>
      </w:pPr>
      <w:r>
        <w:rPr>
          <w:lang w:eastAsia="zh-CN"/>
        </w:rPr>
        <w:t>远程锁车功能见《</w:t>
      </w:r>
      <w:r w:rsidRPr="00AB3154">
        <w:rPr>
          <w:rFonts w:hint="eastAsia"/>
          <w:lang w:eastAsia="zh-CN"/>
        </w:rPr>
        <w:t>00_</w:t>
      </w:r>
      <w:r w:rsidRPr="00AB3154">
        <w:rPr>
          <w:rFonts w:hint="eastAsia"/>
          <w:lang w:eastAsia="zh-CN"/>
        </w:rPr>
        <w:t>新能源</w:t>
      </w:r>
      <w:r w:rsidRPr="00AB3154">
        <w:rPr>
          <w:rFonts w:hint="eastAsia"/>
          <w:lang w:eastAsia="zh-CN"/>
        </w:rPr>
        <w:t>-</w:t>
      </w:r>
      <w:r w:rsidRPr="00AB3154">
        <w:rPr>
          <w:rFonts w:hint="eastAsia"/>
          <w:lang w:eastAsia="zh-CN"/>
        </w:rPr>
        <w:t>仪表远程锁车控制策略定义书</w:t>
      </w:r>
      <w:r>
        <w:rPr>
          <w:lang w:eastAsia="zh-CN"/>
        </w:rPr>
        <w:t>》。</w:t>
      </w:r>
    </w:p>
    <w:p w14:paraId="675B65FF" w14:textId="24E55730" w:rsidR="00A76C6A" w:rsidRDefault="00503626">
      <w:pPr>
        <w:pStyle w:val="2"/>
      </w:pPr>
      <w:r>
        <w:rPr>
          <w:rFonts w:hint="eastAsia"/>
          <w:lang w:eastAsia="zh-CN"/>
        </w:rPr>
        <w:t xml:space="preserve"> </w:t>
      </w:r>
      <w:proofErr w:type="spellStart"/>
      <w:r w:rsidR="00A76C6A">
        <w:t>气压显示及报警</w:t>
      </w:r>
      <w:proofErr w:type="spellEnd"/>
    </w:p>
    <w:p w14:paraId="37CBCEA8" w14:textId="7C868E68" w:rsidR="00A76C6A" w:rsidRDefault="00A76C6A" w:rsidP="00A76C6A">
      <w:pPr>
        <w:rPr>
          <w:lang w:eastAsia="zh-CN"/>
        </w:rPr>
      </w:pPr>
      <w:r>
        <w:rPr>
          <w:lang w:eastAsia="zh-CN"/>
        </w:rPr>
        <w:t>见《</w:t>
      </w:r>
      <w:r w:rsidRPr="00A76C6A">
        <w:rPr>
          <w:rFonts w:hint="eastAsia"/>
          <w:lang w:eastAsia="zh-CN"/>
        </w:rPr>
        <w:t>TF_03</w:t>
      </w:r>
      <w:r w:rsidRPr="00A76C6A">
        <w:rPr>
          <w:rFonts w:hint="eastAsia"/>
          <w:lang w:eastAsia="zh-CN"/>
        </w:rPr>
        <w:t>转向制动悬架系统显示及报警需求</w:t>
      </w:r>
      <w:r>
        <w:rPr>
          <w:lang w:eastAsia="zh-CN"/>
        </w:rPr>
        <w:t>》。</w:t>
      </w:r>
    </w:p>
    <w:p w14:paraId="7327A757" w14:textId="1B71F0EF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气压传感器及报警开关数量</w:t>
      </w:r>
    </w:p>
    <w:tbl>
      <w:tblPr>
        <w:tblW w:w="96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702"/>
        <w:gridCol w:w="1565"/>
        <w:gridCol w:w="1682"/>
        <w:gridCol w:w="1586"/>
        <w:gridCol w:w="1374"/>
      </w:tblGrid>
      <w:tr w:rsidR="008B2F5B" w:rsidRPr="00AE69A3" w14:paraId="4A3E4B9D" w14:textId="77777777" w:rsidTr="008B2F5B">
        <w:trPr>
          <w:trHeight w:val="481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AD6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序号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F6B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proofErr w:type="spellStart"/>
            <w:r w:rsidRPr="00AE69A3">
              <w:rPr>
                <w:rFonts w:ascii="宋体" w:hAnsi="宋体" w:hint="eastAsia"/>
                <w:color w:val="000000"/>
              </w:rPr>
              <w:t>平台</w:t>
            </w:r>
            <w:proofErr w:type="spellEnd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FAC9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行车压力传感器</w:t>
            </w:r>
            <w:proofErr w:type="spellEnd"/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DA38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驻车压力传感器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7114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气压传感器总数</w:t>
            </w:r>
            <w:proofErr w:type="spellEnd"/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0B33" w14:textId="77777777" w:rsidR="008B2F5B" w:rsidRPr="008B2F5B" w:rsidRDefault="008B2F5B" w:rsidP="00333060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P</w:t>
            </w:r>
            <w:proofErr w:type="spellStart"/>
            <w:r w:rsidRPr="008B2F5B">
              <w:rPr>
                <w:rFonts w:ascii="宋体" w:hAnsi="宋体" w:hint="eastAsia"/>
                <w:color w:val="000000"/>
                <w:sz w:val="18"/>
                <w:szCs w:val="18"/>
              </w:rPr>
              <w:t>灯报警开关</w:t>
            </w:r>
            <w:proofErr w:type="spellEnd"/>
          </w:p>
        </w:tc>
      </w:tr>
      <w:tr w:rsidR="008B2F5B" w:rsidRPr="00AE69A3" w14:paraId="18BA2F75" w14:textId="77777777" w:rsidTr="008B2F5B">
        <w:trPr>
          <w:trHeight w:val="459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7A6B2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D149" w14:textId="1809E6F5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D320（3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9018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D9D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16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3</w:t>
            </w:r>
          </w:p>
        </w:tc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8625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1</w:t>
            </w:r>
          </w:p>
        </w:tc>
      </w:tr>
      <w:tr w:rsidR="008B2F5B" w:rsidRPr="00AE69A3" w14:paraId="3341B58E" w14:textId="77777777" w:rsidTr="008B2F5B">
        <w:trPr>
          <w:trHeight w:val="483"/>
        </w:trPr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B5247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3F2A" w14:textId="7AC48D14" w:rsidR="008B2F5B" w:rsidRPr="00AE69A3" w:rsidRDefault="008B2F5B" w:rsidP="00333060">
            <w:pPr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D560（2</w:t>
            </w:r>
            <w:proofErr w:type="spellStart"/>
            <w:r w:rsidRPr="00AE69A3">
              <w:rPr>
                <w:rFonts w:ascii="宋体" w:hAnsi="宋体" w:hint="eastAsia"/>
                <w:color w:val="000000"/>
              </w:rPr>
              <w:t>路气压</w:t>
            </w:r>
            <w:proofErr w:type="spellEnd"/>
            <w:r w:rsidRPr="00AE69A3">
              <w:rPr>
                <w:rFonts w:ascii="宋体" w:hAnsi="宋体" w:hint="eastAsia"/>
                <w:color w:val="000000"/>
              </w:rPr>
              <w:t>)</w:t>
            </w:r>
          </w:p>
        </w:tc>
        <w:tc>
          <w:tcPr>
            <w:tcW w:w="1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4122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A76D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CADA" w14:textId="77777777" w:rsidR="008B2F5B" w:rsidRPr="00AE69A3" w:rsidRDefault="008B2F5B" w:rsidP="00333060">
            <w:pPr>
              <w:jc w:val="center"/>
              <w:rPr>
                <w:rFonts w:ascii="宋体" w:hAnsi="宋体"/>
                <w:color w:val="000000"/>
              </w:rPr>
            </w:pPr>
            <w:r w:rsidRPr="00AE69A3">
              <w:rPr>
                <w:rFonts w:ascii="宋体" w:hAnsi="宋体" w:hint="eastAsia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E743" w14:textId="77777777" w:rsidR="008B2F5B" w:rsidRPr="00AE69A3" w:rsidRDefault="008B2F5B" w:rsidP="00333060">
            <w:pPr>
              <w:rPr>
                <w:rFonts w:ascii="宋体" w:hAnsi="宋体"/>
                <w:color w:val="000000"/>
                <w:kern w:val="2"/>
                <w:sz w:val="21"/>
              </w:rPr>
            </w:pPr>
          </w:p>
        </w:tc>
      </w:tr>
    </w:tbl>
    <w:p w14:paraId="3B086B4C" w14:textId="77777777" w:rsidR="008B2F5B" w:rsidRDefault="008B2F5B" w:rsidP="00A76C6A">
      <w:pPr>
        <w:rPr>
          <w:lang w:eastAsia="zh-CN"/>
        </w:rPr>
      </w:pPr>
    </w:p>
    <w:p w14:paraId="6E3CEE5E" w14:textId="25C609BA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>
        <w:rPr>
          <w:rFonts w:asciiTheme="minorEastAsia" w:eastAsiaTheme="minorEastAsia" w:hAnsiTheme="minorEastAsia" w:hint="eastAsia"/>
          <w:lang w:val="en-US" w:eastAsia="zh-CN"/>
        </w:rPr>
        <w:t>气压显示定义</w:t>
      </w:r>
    </w:p>
    <w:tbl>
      <w:tblPr>
        <w:tblW w:w="9520" w:type="dxa"/>
        <w:tblInd w:w="-10" w:type="dxa"/>
        <w:tblLook w:val="0000" w:firstRow="0" w:lastRow="0" w:firstColumn="0" w:lastColumn="0" w:noHBand="0" w:noVBand="0"/>
      </w:tblPr>
      <w:tblGrid>
        <w:gridCol w:w="1081"/>
        <w:gridCol w:w="1250"/>
        <w:gridCol w:w="1106"/>
        <w:gridCol w:w="1244"/>
        <w:gridCol w:w="1243"/>
        <w:gridCol w:w="1244"/>
        <w:gridCol w:w="1246"/>
        <w:gridCol w:w="1106"/>
      </w:tblGrid>
      <w:tr w:rsidR="008B2F5B" w:rsidRPr="00AE69A3" w14:paraId="7B3169B4" w14:textId="77777777" w:rsidTr="008B2F5B">
        <w:trPr>
          <w:trHeight w:val="378"/>
        </w:trPr>
        <w:tc>
          <w:tcPr>
            <w:tcW w:w="233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2EB18AB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proofErr w:type="spellStart"/>
            <w:r w:rsidRPr="00AE69A3">
              <w:rPr>
                <w:rFonts w:ascii="宋体" w:hAnsi="宋体" w:cs="宋体" w:hint="eastAsia"/>
                <w:b/>
              </w:rPr>
              <w:t>序号</w:t>
            </w:r>
            <w:proofErr w:type="spellEnd"/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1E41B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1</w:t>
            </w:r>
          </w:p>
        </w:tc>
        <w:tc>
          <w:tcPr>
            <w:tcW w:w="124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CB20E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2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B94211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3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282F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 w:hint="eastAsia"/>
                <w:b/>
              </w:rPr>
              <w:t>4</w:t>
            </w:r>
          </w:p>
        </w:tc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C5BE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5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7C01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b/>
              </w:rPr>
            </w:pPr>
            <w:r w:rsidRPr="00AE69A3">
              <w:rPr>
                <w:rFonts w:ascii="宋体" w:hAnsi="宋体" w:cs="宋体"/>
                <w:b/>
              </w:rPr>
              <w:t>6</w:t>
            </w:r>
          </w:p>
        </w:tc>
      </w:tr>
      <w:tr w:rsidR="008B2F5B" w:rsidRPr="00AE69A3" w14:paraId="7FA77FD9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10A7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传感器位置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41D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</w:rPr>
              <w:t>前</w:t>
            </w:r>
            <w:r w:rsidRPr="00AE69A3">
              <w:rPr>
                <w:rFonts w:ascii="宋体" w:hAnsi="宋体" w:cs="宋体" w:hint="eastAsia"/>
                <w:lang w:eastAsia="zh-CN"/>
              </w:rPr>
              <w:t>回路</w:t>
            </w:r>
          </w:p>
          <w:p w14:paraId="08EC456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lastRenderedPageBreak/>
              <w:t>限压前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B2E21F4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lastRenderedPageBreak/>
              <w:t>后回路</w:t>
            </w:r>
          </w:p>
          <w:p w14:paraId="63D982AD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  <w:lang w:eastAsia="zh-CN"/>
              </w:rPr>
              <w:lastRenderedPageBreak/>
              <w:t>限压前</w:t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771C90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lastRenderedPageBreak/>
              <w:t>前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68F8180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lastRenderedPageBreak/>
              <w:t>限压后</w:t>
            </w:r>
            <w:proofErr w:type="spellEnd"/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67E664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lastRenderedPageBreak/>
              <w:t>后</w:t>
            </w:r>
            <w:r w:rsidRPr="00AE69A3">
              <w:rPr>
                <w:rFonts w:ascii="宋体" w:hAnsi="宋体"/>
              </w:rPr>
              <w:t>回路</w:t>
            </w:r>
            <w:proofErr w:type="spellEnd"/>
          </w:p>
          <w:p w14:paraId="3EFE4A78" w14:textId="77777777" w:rsidR="008B2F5B" w:rsidRPr="00AE69A3" w:rsidRDefault="008B2F5B" w:rsidP="00333060">
            <w:pPr>
              <w:jc w:val="center"/>
              <w:rPr>
                <w:rFonts w:ascii="宋体" w:hAnsi="宋体"/>
              </w:rPr>
            </w:pPr>
            <w:proofErr w:type="spellStart"/>
            <w:r w:rsidRPr="00AE69A3">
              <w:rPr>
                <w:rFonts w:ascii="宋体" w:hAnsi="宋体"/>
              </w:rPr>
              <w:lastRenderedPageBreak/>
              <w:t>限压后</w:t>
            </w:r>
            <w:proofErr w:type="spellEnd"/>
          </w:p>
        </w:tc>
        <w:tc>
          <w:tcPr>
            <w:tcW w:w="12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BA3A7" w14:textId="77777777" w:rsidR="008B2F5B" w:rsidRPr="00AE69A3" w:rsidRDefault="008B2F5B" w:rsidP="00333060">
            <w:pPr>
              <w:jc w:val="center"/>
              <w:rPr>
                <w:rFonts w:ascii="宋体" w:hAnsi="宋体"/>
                <w:lang w:eastAsia="zh-CN"/>
              </w:rPr>
            </w:pPr>
            <w:proofErr w:type="spellStart"/>
            <w:r w:rsidRPr="00AE69A3">
              <w:rPr>
                <w:rFonts w:ascii="宋体" w:hAnsi="宋体" w:hint="eastAsia"/>
              </w:rPr>
              <w:lastRenderedPageBreak/>
              <w:t>驻挂</w:t>
            </w:r>
            <w:proofErr w:type="spellEnd"/>
          </w:p>
          <w:p w14:paraId="6E42112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hint="eastAsia"/>
              </w:rPr>
              <w:lastRenderedPageBreak/>
              <w:t>回路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852E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  <w:lang w:eastAsia="zh-CN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lastRenderedPageBreak/>
              <w:t>手控阀</w:t>
            </w:r>
            <w:proofErr w:type="spellEnd"/>
          </w:p>
          <w:p w14:paraId="29B0D350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lastRenderedPageBreak/>
              <w:t>21口</w:t>
            </w:r>
          </w:p>
        </w:tc>
      </w:tr>
      <w:tr w:rsidR="008B2F5B" w:rsidRPr="00AE69A3" w14:paraId="5F27BAD4" w14:textId="77777777" w:rsidTr="008B2F5B">
        <w:trPr>
          <w:trHeight w:val="252"/>
        </w:trPr>
        <w:tc>
          <w:tcPr>
            <w:tcW w:w="1081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57E0953A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lastRenderedPageBreak/>
              <w:t>液晶屏显示回路</w:t>
            </w:r>
            <w:proofErr w:type="spellEnd"/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B367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2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44E63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8403845" wp14:editId="12BB7DAB">
                  <wp:extent cx="316800" cy="288000"/>
                  <wp:effectExtent l="0" t="0" r="7620" b="0"/>
                  <wp:docPr id="160" name="图片 160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6FE8E2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3DD0D15A" wp14:editId="0EFC476F">
                  <wp:extent cx="334080" cy="288000"/>
                  <wp:effectExtent l="0" t="0" r="8890" b="0"/>
                  <wp:docPr id="161" name="图片 161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5F36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887D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F5A5C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A3172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1BECEE4A" w14:textId="77777777" w:rsidTr="008B2F5B">
        <w:trPr>
          <w:trHeight w:val="252"/>
        </w:trPr>
        <w:tc>
          <w:tcPr>
            <w:tcW w:w="1081" w:type="dxa"/>
            <w:vMerge/>
            <w:tcBorders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12373DBF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7CF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3</w:t>
            </w:r>
            <w:proofErr w:type="spellStart"/>
            <w:r w:rsidRPr="00AE69A3">
              <w:rPr>
                <w:rFonts w:ascii="宋体" w:hAnsi="宋体" w:cs="宋体" w:hint="eastAsia"/>
              </w:rPr>
              <w:t>路气压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FBD0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F4D29B6" wp14:editId="4E463AC1">
                  <wp:extent cx="316800" cy="288000"/>
                  <wp:effectExtent l="0" t="0" r="7620" b="0"/>
                  <wp:docPr id="162" name="图片 162" descr="说明: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说明: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0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F332AD5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7748DFE4" wp14:editId="41C22F9B">
                  <wp:extent cx="334080" cy="288000"/>
                  <wp:effectExtent l="0" t="0" r="8890" b="0"/>
                  <wp:docPr id="163" name="图片 163" descr="说明: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说明: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80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FEE1D4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A618D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D2866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A917DD" wp14:editId="5F0548DC">
                  <wp:extent cx="318857" cy="288000"/>
                  <wp:effectExtent l="0" t="0" r="5080" b="0"/>
                  <wp:docPr id="164" name="图片 164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3CA83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 w:cs="宋体" w:hint="eastAsia"/>
              </w:rPr>
              <w:t>/</w:t>
            </w:r>
          </w:p>
        </w:tc>
      </w:tr>
      <w:tr w:rsidR="008B2F5B" w:rsidRPr="00AE69A3" w14:paraId="51A4BF00" w14:textId="77777777" w:rsidTr="008B2F5B">
        <w:trPr>
          <w:trHeight w:val="252"/>
        </w:trPr>
        <w:tc>
          <w:tcPr>
            <w:tcW w:w="233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6A0FE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proofErr w:type="spellStart"/>
            <w:r w:rsidRPr="00AE69A3">
              <w:rPr>
                <w:rFonts w:ascii="宋体" w:hAnsi="宋体" w:cs="宋体" w:hint="eastAsia"/>
              </w:rPr>
              <w:t>报警灯</w:t>
            </w:r>
            <w:proofErr w:type="spellEnd"/>
          </w:p>
        </w:tc>
        <w:tc>
          <w:tcPr>
            <w:tcW w:w="60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B228A" w14:textId="77777777" w:rsidR="008B2F5B" w:rsidRPr="00AE69A3" w:rsidRDefault="008B2F5B" w:rsidP="00333060">
            <w:pPr>
              <w:jc w:val="center"/>
              <w:rPr>
                <w:rFonts w:ascii="宋体" w:hAnsi="宋体"/>
                <w:noProof/>
              </w:rPr>
            </w:pPr>
            <w:r w:rsidRPr="00AE69A3">
              <w:rPr>
                <w:noProof/>
                <w:lang w:val="en-US" w:eastAsia="zh-CN"/>
              </w:rPr>
              <w:drawing>
                <wp:inline distT="0" distB="0" distL="0" distR="0" wp14:anchorId="6DDD42B7" wp14:editId="5C555D51">
                  <wp:extent cx="315100" cy="293370"/>
                  <wp:effectExtent l="0" t="0" r="889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62" cy="295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E20C" w14:textId="77777777" w:rsidR="008B2F5B" w:rsidRPr="00AE69A3" w:rsidRDefault="008B2F5B" w:rsidP="00333060">
            <w:pPr>
              <w:jc w:val="center"/>
              <w:rPr>
                <w:rFonts w:ascii="宋体" w:hAnsi="宋体" w:cs="宋体"/>
              </w:rPr>
            </w:pPr>
            <w:r w:rsidRPr="00AE69A3">
              <w:rPr>
                <w:rFonts w:ascii="宋体" w:hAnsi="宋体"/>
                <w:noProof/>
                <w:lang w:val="en-US" w:eastAsia="zh-CN"/>
              </w:rPr>
              <w:drawing>
                <wp:inline distT="0" distB="0" distL="0" distR="0" wp14:anchorId="51E9C990" wp14:editId="10E66AB0">
                  <wp:extent cx="318857" cy="288000"/>
                  <wp:effectExtent l="0" t="0" r="5080" b="0"/>
                  <wp:docPr id="196" name="图片 196" descr="说明: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说明: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57" cy="2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1D8DB" w14:textId="77777777" w:rsidR="008B2F5B" w:rsidRDefault="008B2F5B" w:rsidP="00A76C6A">
      <w:pPr>
        <w:rPr>
          <w:lang w:val="en-US" w:eastAsia="zh-CN"/>
        </w:rPr>
      </w:pPr>
    </w:p>
    <w:p w14:paraId="521E707E" w14:textId="3A39EB93" w:rsidR="008B2F5B" w:rsidRDefault="008B2F5B" w:rsidP="008B2F5B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计算公式</w:t>
      </w:r>
    </w:p>
    <w:p w14:paraId="3579A011" w14:textId="586FBFD0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P=(</w:t>
      </w: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/</w:t>
      </w: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*100-10)/54.222*1000</w:t>
      </w:r>
    </w:p>
    <w:p w14:paraId="15FE7503" w14:textId="77777777" w:rsidR="008B2F5B" w:rsidRPr="008B2F5B" w:rsidRDefault="008B2F5B" w:rsidP="008B2F5B">
      <w:pPr>
        <w:rPr>
          <w:lang w:val="en-US" w:eastAsia="zh-CN"/>
        </w:rPr>
      </w:pPr>
      <w:r w:rsidRPr="008B2F5B">
        <w:rPr>
          <w:rFonts w:hint="eastAsia"/>
          <w:lang w:val="en-US" w:eastAsia="zh-CN"/>
        </w:rPr>
        <w:t>(</w:t>
      </w:r>
      <w:r w:rsidRPr="008B2F5B">
        <w:rPr>
          <w:rFonts w:hint="eastAsia"/>
          <w:lang w:val="en-US" w:eastAsia="zh-CN"/>
        </w:rPr>
        <w:t>单位：</w:t>
      </w:r>
      <w:r w:rsidRPr="008B2F5B">
        <w:rPr>
          <w:rFonts w:hint="eastAsia"/>
          <w:lang w:val="en-US" w:eastAsia="zh-CN"/>
        </w:rPr>
        <w:t>Kpa)</w:t>
      </w:r>
    </w:p>
    <w:p w14:paraId="5DDBAD7C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Vout</w:t>
      </w:r>
      <w:proofErr w:type="spellEnd"/>
      <w:r w:rsidRPr="008B2F5B">
        <w:rPr>
          <w:rFonts w:hint="eastAsia"/>
          <w:lang w:val="en-US" w:eastAsia="zh-CN"/>
        </w:rPr>
        <w:t>传感器输出电压</w:t>
      </w:r>
    </w:p>
    <w:p w14:paraId="4F9B4D21" w14:textId="77777777" w:rsidR="008B2F5B" w:rsidRPr="008B2F5B" w:rsidRDefault="008B2F5B" w:rsidP="008B2F5B">
      <w:pPr>
        <w:rPr>
          <w:lang w:val="en-US" w:eastAsia="zh-CN"/>
        </w:rPr>
      </w:pPr>
      <w:proofErr w:type="spellStart"/>
      <w:r w:rsidRPr="008B2F5B">
        <w:rPr>
          <w:rFonts w:hint="eastAsia"/>
          <w:lang w:val="en-US" w:eastAsia="zh-CN"/>
        </w:rPr>
        <w:t>Vcc</w:t>
      </w:r>
      <w:proofErr w:type="spellEnd"/>
      <w:r w:rsidRPr="008B2F5B">
        <w:rPr>
          <w:rFonts w:hint="eastAsia"/>
          <w:lang w:val="en-US" w:eastAsia="zh-CN"/>
        </w:rPr>
        <w:t>传感器供电电压</w:t>
      </w:r>
    </w:p>
    <w:p w14:paraId="58AD598C" w14:textId="382EC45A" w:rsidR="008B2F5B" w:rsidRPr="008B2F5B" w:rsidRDefault="008B2F5B" w:rsidP="00A76C6A">
      <w:pPr>
        <w:rPr>
          <w:lang w:val="en-US" w:eastAsia="zh-CN"/>
        </w:rPr>
      </w:pPr>
      <w:proofErr w:type="gramStart"/>
      <w:r>
        <w:rPr>
          <w:rFonts w:hint="eastAsia"/>
          <w:lang w:val="en-US" w:eastAsia="zh-CN"/>
        </w:rPr>
        <w:t>表显气压</w:t>
      </w:r>
      <w:proofErr w:type="gramEnd"/>
      <w:r>
        <w:rPr>
          <w:rFonts w:hint="eastAsia"/>
          <w:lang w:val="en-US" w:eastAsia="zh-CN"/>
        </w:rPr>
        <w:t>量程</w:t>
      </w:r>
      <w:r>
        <w:rPr>
          <w:rFonts w:hint="eastAsia"/>
          <w:lang w:val="en-US" w:eastAsia="zh-CN"/>
        </w:rPr>
        <w:t>0-13bar</w:t>
      </w:r>
      <w:r>
        <w:rPr>
          <w:rFonts w:hint="eastAsia"/>
          <w:lang w:val="en-US" w:eastAsia="zh-CN"/>
        </w:rPr>
        <w:t>，如计算后超过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t>且满足</w:t>
      </w:r>
      <w:proofErr w:type="spellStart"/>
      <w:r>
        <w:rPr>
          <w:rFonts w:hint="eastAsia"/>
          <w:lang w:val="en-US" w:eastAsia="zh-CN"/>
        </w:rPr>
        <w:t>Vout</w:t>
      </w:r>
      <w:proofErr w:type="spellEnd"/>
      <w:r>
        <w:rPr>
          <w:rFonts w:hint="eastAsia"/>
          <w:lang w:val="en-US" w:eastAsia="zh-CN"/>
        </w:rPr>
        <w:t>＜</w:t>
      </w:r>
      <w:r>
        <w:rPr>
          <w:rFonts w:hint="eastAsia"/>
          <w:lang w:val="en-US" w:eastAsia="zh-CN"/>
        </w:rPr>
        <w:t>96%Vcc</w:t>
      </w:r>
      <w:r>
        <w:rPr>
          <w:rFonts w:hint="eastAsia"/>
          <w:lang w:val="en-US" w:eastAsia="zh-CN"/>
        </w:rPr>
        <w:t>，仪表只显示</w:t>
      </w:r>
      <w:r>
        <w:rPr>
          <w:rFonts w:hint="eastAsia"/>
          <w:lang w:val="en-US" w:eastAsia="zh-CN"/>
        </w:rPr>
        <w:t>13bar</w:t>
      </w:r>
    </w:p>
    <w:p w14:paraId="009FCB26" w14:textId="2197708C" w:rsidR="008B2F5B" w:rsidRPr="00AE69A3" w:rsidRDefault="008B2F5B" w:rsidP="008B2F5B">
      <w:pPr>
        <w:pStyle w:val="3"/>
        <w:spacing w:after="120"/>
        <w:ind w:left="722" w:hanging="722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仪表诊断气压传感器策略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1417"/>
        <w:gridCol w:w="1985"/>
        <w:gridCol w:w="1559"/>
      </w:tblGrid>
      <w:tr w:rsidR="008B2F5B" w:rsidRPr="008B2F5B" w14:paraId="43E9DC8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9EB8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DM1报文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7D20" w14:textId="1CEF57EB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旧诊断策略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2CF7" w14:textId="3F501405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8"/>
                <w:szCs w:val="18"/>
                <w:lang w:val="en-US" w:eastAsia="zh-CN"/>
              </w:rPr>
              <w:t>旧策略存在问题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A86B" w14:textId="0F0F9B4A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8"/>
                <w:szCs w:val="18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color w:val="000000"/>
                <w:sz w:val="18"/>
                <w:szCs w:val="18"/>
                <w:lang w:val="en-US" w:eastAsia="zh-CN"/>
              </w:rPr>
              <w:t>调整策略</w:t>
            </w:r>
          </w:p>
        </w:tc>
      </w:tr>
      <w:tr w:rsidR="008B2F5B" w:rsidRPr="008B2F5B" w14:paraId="4F7C8254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D23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仪表：前桥回路气压传感器电压高（523004，3）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0670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7CAD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4890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0CBD268C" w14:textId="306728C1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2E776948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0B69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仪表：前桥回路气压传感器电压低（523004，4）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C1A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9E994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2984C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45998B07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0FBA5FDF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EAB8D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仪表：后桥回路气压传感器电压高（523005，3）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0322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＞4.95V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D110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旧硬件版本仪表</w:t>
            </w: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Vcc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低于4.75V，该故障无法报出</w:t>
            </w: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1D53" w14:textId="77777777" w:rsid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≥ 96%Vcc，</w:t>
            </w:r>
          </w:p>
          <w:p w14:paraId="7F8440E4" w14:textId="2D5364A0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  <w:tr w:rsidR="008B2F5B" w:rsidRPr="008B2F5B" w14:paraId="1B774B3C" w14:textId="77777777" w:rsidTr="008B2F5B">
        <w:tc>
          <w:tcPr>
            <w:tcW w:w="38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C96FF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仪表：后桥回路气压传感器电压低（523005，4）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99C31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sz w:val="16"/>
                <w:szCs w:val="16"/>
                <w:lang w:val="en-US" w:eastAsia="zh-CN"/>
              </w:rPr>
              <w:t>＜0.3V</w:t>
            </w:r>
          </w:p>
        </w:tc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B87A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</w:p>
        </w:tc>
        <w:tc>
          <w:tcPr>
            <w:tcW w:w="1559" w:type="dxa"/>
            <w:shd w:val="clear" w:color="auto" w:fill="A8D08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6EE65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color w:val="000000"/>
                <w:sz w:val="16"/>
                <w:szCs w:val="16"/>
                <w:lang w:val="en-US" w:eastAsia="zh-CN"/>
              </w:rPr>
            </w:pPr>
            <w:proofErr w:type="spell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Vout</w:t>
            </w:r>
            <w:proofErr w:type="spell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 xml:space="preserve"> ≤ 4%Vcc，</w:t>
            </w:r>
          </w:p>
          <w:p w14:paraId="61447CDE" w14:textId="77777777" w:rsidR="008B2F5B" w:rsidRPr="008B2F5B" w:rsidRDefault="008B2F5B" w:rsidP="008B2F5B">
            <w:pPr>
              <w:spacing w:after="0" w:line="240" w:lineRule="auto"/>
              <w:jc w:val="both"/>
              <w:rPr>
                <w:rFonts w:ascii="微软雅黑" w:eastAsia="微软雅黑" w:hAnsi="微软雅黑" w:cs="Calibri"/>
                <w:sz w:val="16"/>
                <w:szCs w:val="16"/>
                <w:lang w:val="en-US" w:eastAsia="zh-CN"/>
              </w:rPr>
            </w:pPr>
            <w:proofErr w:type="gramStart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表显气压</w:t>
            </w:r>
            <w:proofErr w:type="gramEnd"/>
            <w:r w:rsidRPr="008B2F5B">
              <w:rPr>
                <w:rFonts w:ascii="微软雅黑" w:eastAsia="微软雅黑" w:hAnsi="微软雅黑" w:cs="Calibri" w:hint="eastAsia"/>
                <w:color w:val="000000"/>
                <w:sz w:val="16"/>
                <w:szCs w:val="16"/>
                <w:lang w:val="en-US" w:eastAsia="zh-CN"/>
              </w:rPr>
              <w:t>0bar</w:t>
            </w:r>
          </w:p>
        </w:tc>
      </w:tr>
    </w:tbl>
    <w:p w14:paraId="75F795B2" w14:textId="1CC8DCEF" w:rsidR="008B2F5B" w:rsidRPr="008B2F5B" w:rsidRDefault="008B2F5B" w:rsidP="00A76C6A">
      <w:pPr>
        <w:rPr>
          <w:lang w:val="en-US" w:eastAsia="zh-CN"/>
        </w:rPr>
      </w:pPr>
      <w:r>
        <w:rPr>
          <w:lang w:val="en-US" w:eastAsia="zh-CN"/>
        </w:rPr>
        <w:t xml:space="preserve"> 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调整策略（</w:t>
      </w:r>
      <w:r>
        <w:rPr>
          <w:rFonts w:asciiTheme="minorEastAsia" w:hAnsiTheme="minorEastAsia" w:cs="Calibri" w:hint="eastAsia"/>
          <w:color w:val="000000"/>
          <w:lang w:val="en-US" w:eastAsia="zh-CN"/>
        </w:rPr>
        <w:t>已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在V1.09.00</w:t>
      </w:r>
      <w:r w:rsidRPr="008B2F5B">
        <w:rPr>
          <w:rFonts w:asciiTheme="minorEastAsia" w:hAnsiTheme="minorEastAsia" w:cs="Calibri"/>
          <w:color w:val="000000"/>
          <w:lang w:val="en-US" w:eastAsia="zh-CN"/>
        </w:rPr>
        <w:t>_20230724</w:t>
      </w:r>
      <w:r w:rsidRPr="008B2F5B">
        <w:rPr>
          <w:rFonts w:asciiTheme="minorEastAsia" w:hAnsiTheme="minorEastAsia" w:cs="Calibri" w:hint="eastAsia"/>
          <w:color w:val="000000"/>
          <w:lang w:val="en-US" w:eastAsia="zh-CN"/>
        </w:rPr>
        <w:t>版本量产实现）</w:t>
      </w:r>
    </w:p>
    <w:p w14:paraId="55AB500A" w14:textId="58364AED" w:rsidR="00AA70F7" w:rsidRDefault="00AA70F7" w:rsidP="00AA70F7">
      <w:pPr>
        <w:pStyle w:val="2"/>
      </w:pPr>
      <w:r>
        <w:rPr>
          <w:rFonts w:hint="eastAsia"/>
          <w:lang w:eastAsia="zh-CN"/>
        </w:rPr>
        <w:t>EPB</w:t>
      </w:r>
      <w:proofErr w:type="spellStart"/>
      <w:r>
        <w:t>功能</w:t>
      </w:r>
      <w:proofErr w:type="spellEnd"/>
    </w:p>
    <w:p w14:paraId="19540C4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驻车制动指示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67546D4E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5876E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4A097182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697079" w14:paraId="562A6C59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F224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06D24D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当车辆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处于驻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车制动状态时，仪表上P灯点亮。</w:t>
            </w:r>
          </w:p>
        </w:tc>
      </w:tr>
      <w:tr w:rsidR="008B2F5B" w:rsidRPr="00697079" w14:paraId="132E1957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48B66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62F86EB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FBC031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1.仪表ON档电；</w:t>
            </w:r>
          </w:p>
          <w:p w14:paraId="1ACECA4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>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收到驻车制动指示有效信号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DBF96EA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0A326EF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4BD6DE0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0D10A18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5210F8C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7025C4F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02E2B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5BDF49B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A0D57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5CD5BD0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lastRenderedPageBreak/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0EC1760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EDADF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5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1DCFABC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42FDB3F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9EE70F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1：点灯</w:t>
                  </w:r>
                </w:p>
                <w:p w14:paraId="6B71545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lastRenderedPageBreak/>
                    <w:t>其余不点</w:t>
                  </w:r>
                </w:p>
              </w:tc>
            </w:tr>
          </w:tbl>
          <w:p w14:paraId="135DDE8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</w:rPr>
            </w:pPr>
          </w:p>
        </w:tc>
      </w:tr>
      <w:tr w:rsidR="008B2F5B" w:rsidRPr="00697079" w14:paraId="11A9FCD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8ED89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0518560E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P灯点亮</w:t>
            </w:r>
          </w:p>
        </w:tc>
      </w:tr>
      <w:tr w:rsidR="008B2F5B" w:rsidRPr="00697079" w14:paraId="536CE9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55FFA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1B3D75F3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LED</w:t>
            </w:r>
          </w:p>
          <w:p w14:paraId="1FE29B4F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图标： </w:t>
            </w:r>
            <w:r w:rsidRPr="00697079">
              <w:rPr>
                <w:noProof/>
                <w:sz w:val="20"/>
                <w:lang w:val="en-US" w:eastAsia="zh-CN"/>
              </w:rPr>
              <w:drawing>
                <wp:inline distT="0" distB="0" distL="0" distR="0" wp14:anchorId="2E136062" wp14:editId="386557FC">
                  <wp:extent cx="249381" cy="249381"/>
                  <wp:effectExtent l="0" t="0" r="0" b="0"/>
                  <wp:docPr id="234" name="图片 234" descr="D:\D320sw\gravisV0605_V3.01\PRJ\res\img\ImgResources\WarnIcon\LargeIcon\WarnL_0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320sw\gravisV0605_V3.01\PRJ\res\img\ImgResources\WarnIcon\LargeIcon\WarnL_0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30" cy="24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 xml:space="preserve">红色   </w:t>
            </w:r>
          </w:p>
        </w:tc>
      </w:tr>
      <w:tr w:rsidR="008B2F5B" w:rsidRPr="00697079" w14:paraId="127BD1F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4FA87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EFDB40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75F0DE4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1.仪表进入休眠状态</w:t>
            </w:r>
          </w:p>
          <w:p w14:paraId="348CA3F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3894B30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33AFC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0EB291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6F5230F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BA59CB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5B79EBA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34B741C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2D88F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50ED252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F453DF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64403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201848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008192E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6775F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26406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仪表无法识别是否带EPB系统，兼容接收CCVS_00中驻车制动开关信号，两者任</w:t>
            </w:r>
            <w:proofErr w:type="gramStart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697079">
              <w:rPr>
                <w:rFonts w:asciiTheme="minorEastAsia" w:eastAsiaTheme="minorEastAsia" w:hAnsiTheme="minorEastAsia" w:hint="eastAsia"/>
                <w:sz w:val="20"/>
                <w:szCs w:val="20"/>
              </w:rPr>
              <w:t>有效点亮P灯。</w:t>
            </w:r>
          </w:p>
        </w:tc>
      </w:tr>
      <w:tr w:rsidR="008B2F5B" w:rsidRPr="00697079" w14:paraId="6ECAEF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EE49F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21986798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21F71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54805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16CBC3B3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203F0E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60CC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8CB66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A9A8344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EPB</w:t>
      </w:r>
      <w:proofErr w:type="gramStart"/>
      <w:r w:rsidRPr="00697079">
        <w:rPr>
          <w:rFonts w:asciiTheme="minorEastAsia" w:eastAsiaTheme="minorEastAsia" w:hAnsiTheme="minorEastAsia" w:hint="eastAsia"/>
          <w:lang w:val="en-US" w:eastAsia="zh-CN"/>
        </w:rPr>
        <w:t>临停激活</w:t>
      </w:r>
      <w:proofErr w:type="gramEnd"/>
      <w:r w:rsidRPr="00697079">
        <w:rPr>
          <w:rFonts w:asciiTheme="minorEastAsia" w:eastAsiaTheme="minorEastAsia" w:hAnsiTheme="minorEastAsia" w:hint="eastAsia"/>
          <w:lang w:val="en-US" w:eastAsia="zh-CN"/>
        </w:rPr>
        <w:t>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1C8DC255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982FC8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3E6DFCF3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EPB</w:t>
            </w:r>
            <w:proofErr w:type="gram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提醒</w:t>
            </w:r>
          </w:p>
        </w:tc>
      </w:tr>
      <w:tr w:rsidR="008B2F5B" w:rsidRPr="00697079" w14:paraId="416A16E1" w14:textId="77777777" w:rsidTr="00333060">
        <w:trPr>
          <w:trHeight w:val="90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564F85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D98FE8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当系统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开启临停功能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，采用行车制动作为驻车，仪表接收EPB发送信号，屏幕显示临时停车启动，提醒驾驶员；若临停时间过长，则自动转成驻车制动，此时仪表显示字消失，</w:t>
            </w:r>
            <w:r w:rsidRPr="00697079">
              <w:rPr>
                <w:rFonts w:asciiTheme="minorEastAsia" w:hAnsiTheme="minorEastAsia" w:cs="Arial"/>
                <w:sz w:val="20"/>
                <w:lang w:eastAsia="zh-CN"/>
              </w:rPr>
              <w:t>P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灯点亮。</w:t>
            </w:r>
          </w:p>
        </w:tc>
      </w:tr>
      <w:tr w:rsidR="008B2F5B" w:rsidRPr="00697079" w14:paraId="6D4DECDA" w14:textId="77777777" w:rsidTr="00333060">
        <w:trPr>
          <w:trHeight w:val="1535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DFC7D4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7A5F91F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3F709EC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5E873817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临停激活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有效信号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7"/>
              <w:gridCol w:w="848"/>
              <w:gridCol w:w="710"/>
              <w:gridCol w:w="567"/>
              <w:gridCol w:w="989"/>
              <w:gridCol w:w="3147"/>
            </w:tblGrid>
            <w:tr w:rsidR="008B2F5B" w:rsidRPr="00697079" w14:paraId="5F8281F6" w14:textId="77777777" w:rsidTr="00333060">
              <w:tc>
                <w:tcPr>
                  <w:tcW w:w="785" w:type="pct"/>
                  <w:shd w:val="clear" w:color="auto" w:fill="D9D9D9" w:themeFill="background1" w:themeFillShade="D9"/>
                  <w:vAlign w:val="center"/>
                </w:tcPr>
                <w:p w14:paraId="047FAC5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310435B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478" w:type="pct"/>
                  <w:shd w:val="clear" w:color="auto" w:fill="D9D9D9" w:themeFill="background1" w:themeFillShade="D9"/>
                  <w:vAlign w:val="center"/>
                </w:tcPr>
                <w:p w14:paraId="098E783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382" w:type="pct"/>
                  <w:shd w:val="clear" w:color="auto" w:fill="D9D9D9" w:themeFill="background1" w:themeFillShade="D9"/>
                  <w:vAlign w:val="center"/>
                </w:tcPr>
                <w:p w14:paraId="39A6A6A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666" w:type="pct"/>
                  <w:shd w:val="clear" w:color="auto" w:fill="D9D9D9" w:themeFill="background1" w:themeFillShade="D9"/>
                  <w:vAlign w:val="center"/>
                </w:tcPr>
                <w:p w14:paraId="49552CB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2118" w:type="pct"/>
                  <w:shd w:val="clear" w:color="auto" w:fill="D9D9D9" w:themeFill="background1" w:themeFillShade="D9"/>
                  <w:vAlign w:val="center"/>
                </w:tcPr>
                <w:p w14:paraId="63A22C1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49E5A89" w14:textId="77777777" w:rsidTr="00333060">
              <w:tc>
                <w:tcPr>
                  <w:tcW w:w="785" w:type="pct"/>
                  <w:shd w:val="clear" w:color="auto" w:fill="auto"/>
                  <w:vAlign w:val="center"/>
                </w:tcPr>
                <w:p w14:paraId="2CC0B4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7CB0FD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442B40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478" w:type="pct"/>
                  <w:shd w:val="clear" w:color="auto" w:fill="auto"/>
                  <w:vAlign w:val="center"/>
                </w:tcPr>
                <w:p w14:paraId="4A65FF1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</w:t>
                  </w:r>
                </w:p>
              </w:tc>
              <w:tc>
                <w:tcPr>
                  <w:tcW w:w="382" w:type="pct"/>
                  <w:shd w:val="clear" w:color="auto" w:fill="auto"/>
                  <w:vAlign w:val="center"/>
                </w:tcPr>
                <w:p w14:paraId="45F7E40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1-2</w:t>
                  </w:r>
                </w:p>
              </w:tc>
              <w:tc>
                <w:tcPr>
                  <w:tcW w:w="666" w:type="pct"/>
                  <w:vAlign w:val="center"/>
                </w:tcPr>
                <w:p w14:paraId="51F3D61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临停激活</w:t>
                  </w:r>
                  <w:proofErr w:type="gramEnd"/>
                </w:p>
              </w:tc>
              <w:tc>
                <w:tcPr>
                  <w:tcW w:w="2118" w:type="pct"/>
                  <w:shd w:val="clear" w:color="auto" w:fill="auto"/>
                  <w:vAlign w:val="center"/>
                </w:tcPr>
                <w:p w14:paraId="1269A36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1：文字“临时停车制动启动”</w:t>
                  </w:r>
                </w:p>
                <w:p w14:paraId="79AF495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5A042D62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B305B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18468B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FB3437A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2C04221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40FE2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HMI</w:t>
            </w:r>
          </w:p>
        </w:tc>
        <w:tc>
          <w:tcPr>
            <w:tcW w:w="7654" w:type="dxa"/>
            <w:vAlign w:val="center"/>
          </w:tcPr>
          <w:p w14:paraId="2D6237D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文字提醒“临时停车制动启动”</w:t>
            </w:r>
          </w:p>
        </w:tc>
      </w:tr>
      <w:tr w:rsidR="008B2F5B" w:rsidRPr="00697079" w14:paraId="3E1F9FB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9DC6E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0E40B8C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479BB0DB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ADCA7D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2.未收到信号或收到信号但无效</w:t>
            </w:r>
          </w:p>
        </w:tc>
      </w:tr>
      <w:tr w:rsidR="008B2F5B" w:rsidRPr="00697079" w14:paraId="659CCD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E3F540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3E873F86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</w:t>
            </w:r>
          </w:p>
        </w:tc>
      </w:tr>
      <w:tr w:rsidR="008B2F5B" w:rsidRPr="00697079" w14:paraId="068E5FA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7AD45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231AB8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0D9C56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F7EB4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808B37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A0F3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77E7B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2C0096A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1DE9773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2A8F1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7651099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6BF416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0903E65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8B67D5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077F8B46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FCE73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3A3E6A4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43F73ED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0EA4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3C47CD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4145EE1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lang w:val="en-US" w:eastAsia="zh-CN"/>
        </w:rPr>
        <w:t>手刹释放失败原因提醒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5C57645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5FA1D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70392BEF" w14:textId="77777777" w:rsidR="008B2F5B" w:rsidRPr="00697079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手刹释放失败原因提醒</w:t>
            </w:r>
          </w:p>
        </w:tc>
      </w:tr>
      <w:tr w:rsidR="008B2F5B" w:rsidRPr="00697079" w14:paraId="5772A80D" w14:textId="77777777" w:rsidTr="00333060">
        <w:trPr>
          <w:trHeight w:val="1226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B1227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6984064C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当驾驶员未踩下制动踏板，操作EPB开关要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车时，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，仪表根据EPB发出的信号，提醒驾驶员踩脚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刹才能释放驻</w:t>
            </w:r>
            <w:proofErr w:type="gramEnd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车。</w:t>
            </w:r>
          </w:p>
          <w:p w14:paraId="08F26E00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当车辆气压过低时，若驾驶员操作EPB开关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车，EPB限制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车制动，</w:t>
            </w: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仪表接收EPB发送信号，提醒驾驶员。</w:t>
            </w:r>
          </w:p>
        </w:tc>
      </w:tr>
      <w:tr w:rsidR="008B2F5B" w:rsidRPr="00697079" w14:paraId="0B596532" w14:textId="77777777" w:rsidTr="00333060">
        <w:trPr>
          <w:trHeight w:val="166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4A5E17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AC6D3BD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48B5E721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1.点火锁ON档/START档；</w:t>
            </w:r>
          </w:p>
          <w:p w14:paraId="0570C54B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lang w:eastAsia="zh-CN"/>
              </w:rPr>
              <w:t xml:space="preserve"> 且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收到EPB的提醒信号有效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697079" w14:paraId="28A47523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524D7BB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0190723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1D7AE4E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EAB3BF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5A2963B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00E33CE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596E019D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482E85E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3BD49B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663D0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E34248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2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16A452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1-4</w:t>
                  </w:r>
                </w:p>
              </w:tc>
              <w:tc>
                <w:tcPr>
                  <w:tcW w:w="1050" w:type="pct"/>
                  <w:vAlign w:val="center"/>
                </w:tcPr>
                <w:p w14:paraId="74EAE704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驻车制动指示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2AD711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1：文字“</w:t>
                  </w:r>
                  <w:r w:rsidRPr="00697079">
                    <w:rPr>
                      <w:rFonts w:asciiTheme="minorEastAsia" w:hAnsiTheme="minorEastAsia" w:hint="eastAsia"/>
                      <w:sz w:val="20"/>
                      <w:szCs w:val="20"/>
                    </w:rPr>
                    <w:t>请踩住脚刹释放驻车</w:t>
                  </w: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”</w:t>
                  </w:r>
                </w:p>
                <w:p w14:paraId="02D8B49C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3：文字“气压低，驻车暂时无法解除”</w:t>
                  </w:r>
                </w:p>
                <w:p w14:paraId="4E95872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6C40C1D8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697079" w14:paraId="0727732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F8BEE0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6376B98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</w:rPr>
            </w:pPr>
          </w:p>
        </w:tc>
      </w:tr>
      <w:tr w:rsidR="008B2F5B" w:rsidRPr="00697079" w14:paraId="5969307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7A275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C45067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文字提醒“请踩住脚刹释放驻车”或“</w:t>
            </w:r>
            <w:r w:rsidRPr="00697079">
              <w:rPr>
                <w:rFonts w:asciiTheme="minorEastAsia" w:hAnsiTheme="minorEastAsia" w:hint="eastAsia"/>
                <w:sz w:val="20"/>
                <w:szCs w:val="24"/>
                <w:lang w:eastAsia="zh-CN"/>
              </w:rPr>
              <w:t>气压低，驻车暂时无法解除</w:t>
            </w: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”，同时增加滴滴滴3声（3s）提醒驾驶员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。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声音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要求：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（2.6±0.5）khz，扬声器响动频率：1Hz，占空比50 % ，音量：75±5dB</w:t>
            </w:r>
          </w:p>
          <w:p w14:paraId="5F159104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仪表收到信号，持续时间≤3s，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则文字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和声音都持续3s；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若信号持续时间＞3s，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则文字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提醒显示时间与信号有效时间保持同步，</w:t>
            </w:r>
            <w:proofErr w:type="gramStart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报警声仅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蜂鸣</w:t>
            </w:r>
            <w:proofErr w:type="gramEnd"/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3</w:t>
            </w:r>
            <w:r w:rsidRPr="00E837EB">
              <w:rPr>
                <w:rFonts w:asciiTheme="minorEastAsia" w:hAnsiTheme="minorEastAsia"/>
                <w:sz w:val="20"/>
                <w:highlight w:val="yellow"/>
                <w:lang w:eastAsia="zh-CN"/>
              </w:rPr>
              <w:t>s</w:t>
            </w:r>
            <w:r w:rsidRPr="00E837EB">
              <w:rPr>
                <w:rFonts w:asciiTheme="minorEastAsia" w:hAnsiTheme="minorEastAsia" w:hint="eastAsia"/>
                <w:sz w:val="20"/>
                <w:highlight w:val="yellow"/>
                <w:lang w:eastAsia="zh-CN"/>
              </w:rPr>
              <w:t>。</w:t>
            </w:r>
          </w:p>
        </w:tc>
      </w:tr>
      <w:tr w:rsidR="008B2F5B" w:rsidRPr="00697079" w14:paraId="6BA8623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37592F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40949F25" w14:textId="77777777" w:rsidR="008B2F5B" w:rsidRPr="00697079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20AA20DD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1.点火锁OFF/ACC；</w:t>
            </w:r>
          </w:p>
          <w:p w14:paraId="39BB90A2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2. 未收到信号或收到信号但无效</w:t>
            </w:r>
          </w:p>
        </w:tc>
      </w:tr>
      <w:tr w:rsidR="008B2F5B" w:rsidRPr="00697079" w14:paraId="39DF1FC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CD40E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E40E007" w14:textId="77777777" w:rsidR="008B2F5B" w:rsidRPr="00697079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697079" w14:paraId="5EC6D31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FD391E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329024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49FBF84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9CEFA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7BA37CE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5D045D7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7052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0A0E2DE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697079" w14:paraId="7C123C2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B82C147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323D7DDC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51D68D2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29BBA0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B3D82FB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079">
              <w:rPr>
                <w:rFonts w:asciiTheme="minorEastAsia" w:hAnsiTheme="minorEastAsia" w:hint="eastAsia"/>
                <w:sz w:val="20"/>
              </w:rPr>
              <w:t>当车辆气压过低时限制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车制动，等待气压恢复正常时才能释放，如需强制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释放驻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车，需踩住脚</w:t>
            </w:r>
            <w:proofErr w:type="gramStart"/>
            <w:r w:rsidRPr="00697079">
              <w:rPr>
                <w:rFonts w:asciiTheme="minorEastAsia" w:hAnsiTheme="minorEastAsia" w:hint="eastAsia"/>
                <w:sz w:val="20"/>
              </w:rPr>
              <w:t>刹并长按</w:t>
            </w:r>
            <w:proofErr w:type="gramEnd"/>
            <w:r w:rsidRPr="00697079">
              <w:rPr>
                <w:rFonts w:asciiTheme="minorEastAsia" w:hAnsiTheme="minorEastAsia" w:hint="eastAsia"/>
                <w:sz w:val="20"/>
              </w:rPr>
              <w:t>EPB开关5秒。</w:t>
            </w:r>
          </w:p>
        </w:tc>
      </w:tr>
      <w:tr w:rsidR="008B2F5B" w:rsidRPr="00697079" w14:paraId="2DD34F98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EF122C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3D0D6F4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697079" w14:paraId="7C3011B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EA144E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DEF3F" w14:textId="77777777" w:rsidR="008B2F5B" w:rsidRPr="00697079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566015C5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2F31BB1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360336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CA1331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EPB系统故障灯</w:t>
            </w:r>
          </w:p>
        </w:tc>
      </w:tr>
      <w:tr w:rsidR="008B2F5B" w:rsidRPr="00697079" w14:paraId="735E8A48" w14:textId="77777777" w:rsidTr="00333060">
        <w:trPr>
          <w:trHeight w:val="50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E2607B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049C185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当EPB系统检测到故障时，会发出报警灯信号，仪表点亮故障灯。</w:t>
            </w:r>
          </w:p>
        </w:tc>
      </w:tr>
      <w:tr w:rsidR="008B2F5B" w:rsidRPr="00697079" w14:paraId="7F680C2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EBF3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2F10A7E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042C764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8C1D7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DM1中故障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灯有效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信号</w:t>
            </w:r>
          </w:p>
        </w:tc>
      </w:tr>
      <w:tr w:rsidR="008B2F5B" w:rsidRPr="00697079" w14:paraId="5852C77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A7CA6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210BAF5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1DC20D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ABA19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5068DA3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Warning灯：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3615D39" wp14:editId="2942309F">
                  <wp:extent cx="248705" cy="221673"/>
                  <wp:effectExtent l="0" t="0" r="0" b="0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0" cy="22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，黄色</w:t>
            </w:r>
          </w:p>
          <w:p w14:paraId="6187472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STOP灯：</w:t>
            </w:r>
            <w:r w:rsidRPr="00697079">
              <w:rPr>
                <w:noProof/>
                <w:lang w:val="en-US" w:eastAsia="zh-CN"/>
              </w:rPr>
              <w:drawing>
                <wp:inline distT="0" distB="0" distL="0" distR="0" wp14:anchorId="6B50003A" wp14:editId="7725A14F">
                  <wp:extent cx="401782" cy="187036"/>
                  <wp:effectExtent l="0" t="0" r="0" b="0"/>
                  <wp:docPr id="1119843251" name="图片 1119843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33" cy="19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7079">
              <w:rPr>
                <w:sz w:val="20"/>
                <w:lang w:eastAsia="zh-CN"/>
              </w:rPr>
              <w:t>，红色</w:t>
            </w:r>
          </w:p>
        </w:tc>
      </w:tr>
      <w:tr w:rsidR="008B2F5B" w:rsidRPr="00697079" w14:paraId="746AA86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888AE30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6E8F40C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08B3F36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7A8C537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4C518483" w14:textId="77777777" w:rsidTr="00333060">
        <w:trPr>
          <w:trHeight w:val="1304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ACCB11F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59B3C3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1044"/>
              <w:gridCol w:w="709"/>
              <w:gridCol w:w="709"/>
              <w:gridCol w:w="874"/>
              <w:gridCol w:w="1252"/>
              <w:gridCol w:w="2013"/>
            </w:tblGrid>
            <w:tr w:rsidR="008B2F5B" w:rsidRPr="00697079" w14:paraId="3C82BE41" w14:textId="77777777" w:rsidTr="00333060">
              <w:tc>
                <w:tcPr>
                  <w:tcW w:w="556" w:type="pct"/>
                  <w:shd w:val="clear" w:color="auto" w:fill="D9D9D9" w:themeFill="background1" w:themeFillShade="D9"/>
                  <w:vAlign w:val="center"/>
                </w:tcPr>
                <w:p w14:paraId="605C621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报文名</w:t>
                  </w:r>
                  <w:proofErr w:type="gramEnd"/>
                </w:p>
              </w:tc>
              <w:tc>
                <w:tcPr>
                  <w:tcW w:w="703" w:type="pct"/>
                  <w:shd w:val="clear" w:color="auto" w:fill="D9D9D9" w:themeFill="background1" w:themeFillShade="D9"/>
                  <w:vAlign w:val="center"/>
                </w:tcPr>
                <w:p w14:paraId="532D03F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  <w:t>ID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00FE309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周期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329ACF1F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588" w:type="pct"/>
                  <w:shd w:val="clear" w:color="auto" w:fill="D9D9D9" w:themeFill="background1" w:themeFillShade="D9"/>
                  <w:vAlign w:val="center"/>
                </w:tcPr>
                <w:p w14:paraId="7808AFED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843" w:type="pct"/>
                  <w:shd w:val="clear" w:color="auto" w:fill="D9D9D9" w:themeFill="background1" w:themeFillShade="D9"/>
                  <w:vAlign w:val="center"/>
                </w:tcPr>
                <w:p w14:paraId="0052106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355" w:type="pct"/>
                  <w:shd w:val="clear" w:color="auto" w:fill="D9D9D9" w:themeFill="background1" w:themeFillShade="D9"/>
                  <w:vAlign w:val="center"/>
                </w:tcPr>
                <w:p w14:paraId="674AD2B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697079" w14:paraId="7A07D184" w14:textId="77777777" w:rsidTr="00333060">
              <w:tc>
                <w:tcPr>
                  <w:tcW w:w="556" w:type="pct"/>
                  <w:vAlign w:val="center"/>
                </w:tcPr>
                <w:p w14:paraId="7EC98A91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DM1</w:t>
                  </w: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14D5DD68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18FECA50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6B9B94A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  <w:r w:rsidRPr="00697079"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  <w:t>s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AA2BB8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1</w:t>
                  </w: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60005958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3-4</w:t>
                  </w:r>
                </w:p>
              </w:tc>
              <w:tc>
                <w:tcPr>
                  <w:tcW w:w="843" w:type="pct"/>
                  <w:vAlign w:val="center"/>
                </w:tcPr>
                <w:p w14:paraId="08706D1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Warning灯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C17042B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  <w:tr w:rsidR="008B2F5B" w:rsidRPr="00697079" w14:paraId="7B04D310" w14:textId="77777777" w:rsidTr="00333060">
              <w:tc>
                <w:tcPr>
                  <w:tcW w:w="556" w:type="pct"/>
                  <w:vAlign w:val="center"/>
                </w:tcPr>
                <w:p w14:paraId="18FDA460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703" w:type="pct"/>
                  <w:shd w:val="clear" w:color="auto" w:fill="auto"/>
                  <w:vAlign w:val="center"/>
                </w:tcPr>
                <w:p w14:paraId="5597AE3F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70489A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442141D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</w:p>
              </w:tc>
              <w:tc>
                <w:tcPr>
                  <w:tcW w:w="588" w:type="pct"/>
                  <w:shd w:val="clear" w:color="auto" w:fill="auto"/>
                  <w:vAlign w:val="center"/>
                </w:tcPr>
                <w:p w14:paraId="4AE829E7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kern w:val="0"/>
                      <w:sz w:val="20"/>
                      <w:szCs w:val="20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kern w:val="0"/>
                      <w:sz w:val="20"/>
                      <w:szCs w:val="20"/>
                      <w:lang w:val="sv-SE"/>
                    </w:rPr>
                    <w:t>5-6</w:t>
                  </w:r>
                </w:p>
              </w:tc>
              <w:tc>
                <w:tcPr>
                  <w:tcW w:w="843" w:type="pct"/>
                  <w:vAlign w:val="center"/>
                </w:tcPr>
                <w:p w14:paraId="479C575D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STOP灯</w:t>
                  </w:r>
                </w:p>
              </w:tc>
              <w:tc>
                <w:tcPr>
                  <w:tcW w:w="1355" w:type="pct"/>
                  <w:shd w:val="clear" w:color="auto" w:fill="auto"/>
                  <w:vAlign w:val="center"/>
                </w:tcPr>
                <w:p w14:paraId="53D05975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697079">
                    <w:rPr>
                      <w:rFonts w:asciiTheme="minorEastAsia" w:hAnsiTheme="minorEastAsia" w:cs="Times New Roman" w:hint="eastAsia"/>
                      <w:sz w:val="20"/>
                      <w:szCs w:val="20"/>
                      <w:lang w:eastAsia="zh-CN"/>
                    </w:rPr>
                    <w:t>1-亮，其余不亮</w:t>
                  </w:r>
                </w:p>
              </w:tc>
            </w:tr>
          </w:tbl>
          <w:p w14:paraId="03220CC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46D7D2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557B5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6069C312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5572BA3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767256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1B137B6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1C87C1D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5FDE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F4199F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0CF369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F24A0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lastRenderedPageBreak/>
              <w:t>其他技术要求</w:t>
            </w:r>
          </w:p>
        </w:tc>
        <w:tc>
          <w:tcPr>
            <w:tcW w:w="7654" w:type="dxa"/>
            <w:vAlign w:val="center"/>
          </w:tcPr>
          <w:p w14:paraId="5B3DE6E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4667879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86DBABC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4A198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721CA47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CCA52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48D36D8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80282D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DF12D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3BE2D497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059CE08C" w14:textId="77777777" w:rsidR="008B2F5B" w:rsidRPr="00697079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color w:val="000000" w:themeColor="text1"/>
          <w:lang w:val="en-US" w:eastAsia="zh-CN"/>
        </w:rPr>
      </w:pPr>
      <w:r w:rsidRPr="00697079">
        <w:rPr>
          <w:rFonts w:asciiTheme="minorEastAsia" w:eastAsiaTheme="minorEastAsia" w:hAnsiTheme="minorEastAsia" w:hint="eastAsia"/>
          <w:color w:val="000000" w:themeColor="text1"/>
          <w:lang w:val="en-US" w:eastAsia="zh-CN"/>
        </w:rPr>
        <w:t>EPB系统故障显示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697079" w14:paraId="02305A6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16D17D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138FC36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 w:rsidR="008B2F5B" w:rsidRPr="00697079" w14:paraId="20C89D2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4087FB4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2517E56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仪表接收EPB发的DM1报文，解读SPN-FMI，根据故障清单显示相关故障</w:t>
            </w:r>
            <w:r w:rsidRPr="00697079"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  <w:t xml:space="preserve"> </w:t>
            </w:r>
          </w:p>
        </w:tc>
      </w:tr>
      <w:tr w:rsidR="008B2F5B" w:rsidRPr="00697079" w14:paraId="28AF7A0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B411B7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1BC6D0CD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以下所有条件满足时，进入</w:t>
            </w:r>
          </w:p>
          <w:p w14:paraId="3545055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电源接通；</w:t>
            </w:r>
          </w:p>
          <w:p w14:paraId="33E9BAC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2.收到</w:t>
            </w: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DM1故障</w:t>
            </w:r>
          </w:p>
        </w:tc>
      </w:tr>
      <w:tr w:rsidR="008B2F5B" w:rsidRPr="00697079" w14:paraId="2358544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EE828B1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5B6DEE35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CD974FB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EA5E64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HMI</w:t>
            </w:r>
          </w:p>
        </w:tc>
        <w:tc>
          <w:tcPr>
            <w:tcW w:w="7654" w:type="dxa"/>
            <w:vAlign w:val="center"/>
          </w:tcPr>
          <w:p w14:paraId="0D8044B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显示文字故障“EPB:XXXXXX(SPN-FMI)”</w:t>
            </w:r>
          </w:p>
        </w:tc>
      </w:tr>
      <w:tr w:rsidR="008B2F5B" w:rsidRPr="00697079" w14:paraId="05B5C0C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6979C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2270C04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以下任意条件满足时，退出</w:t>
            </w:r>
          </w:p>
          <w:p w14:paraId="5A8D0B2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1.ON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</w:t>
            </w:r>
            <w:proofErr w:type="gramEnd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电源断开；</w:t>
            </w:r>
          </w:p>
          <w:p w14:paraId="6FF0D8B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2.</w:t>
            </w:r>
            <w:r w:rsidRPr="00697079">
              <w:rPr>
                <w:rFonts w:asciiTheme="minorEastAsia" w:hAnsiTheme="minorEastAsia" w:hint="eastAsia"/>
                <w:color w:val="000000" w:themeColor="text1"/>
                <w:sz w:val="20"/>
                <w:lang w:eastAsia="zh-CN"/>
              </w:rPr>
              <w:t>仪表未收到系统故障</w:t>
            </w:r>
          </w:p>
        </w:tc>
      </w:tr>
      <w:tr w:rsidR="008B2F5B" w:rsidRPr="00697079" w14:paraId="6DF87996" w14:textId="77777777" w:rsidTr="00333060">
        <w:trPr>
          <w:trHeight w:val="990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8B0D72D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233BA720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总线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 w:rsidR="008B2F5B" w:rsidRPr="00697079" w14:paraId="3F0A7029" w14:textId="77777777" w:rsidTr="00333060">
              <w:tc>
                <w:tcPr>
                  <w:tcW w:w="706" w:type="pct"/>
                  <w:shd w:val="clear" w:color="auto" w:fill="D9D9D9" w:themeFill="background1" w:themeFillShade="D9"/>
                  <w:vAlign w:val="center"/>
                </w:tcPr>
                <w:p w14:paraId="42873EEE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proofErr w:type="gramStart"/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报文名</w:t>
                  </w:r>
                  <w:proofErr w:type="gramEnd"/>
                </w:p>
              </w:tc>
              <w:tc>
                <w:tcPr>
                  <w:tcW w:w="877" w:type="pct"/>
                  <w:shd w:val="clear" w:color="auto" w:fill="D9D9D9" w:themeFill="background1" w:themeFillShade="D9"/>
                  <w:vAlign w:val="center"/>
                </w:tcPr>
                <w:p w14:paraId="5986152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D9D9D9" w:themeFill="background1" w:themeFillShade="D9"/>
                  <w:vAlign w:val="center"/>
                </w:tcPr>
                <w:p w14:paraId="07E6CAE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D9D9D9" w:themeFill="background1" w:themeFillShade="D9"/>
                  <w:vAlign w:val="center"/>
                </w:tcPr>
                <w:p w14:paraId="3C02767A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D9D9D9" w:themeFill="background1" w:themeFillShade="D9"/>
                  <w:vAlign w:val="center"/>
                </w:tcPr>
                <w:p w14:paraId="45880481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D9D9D9" w:themeFill="background1" w:themeFillShade="D9"/>
                  <w:vAlign w:val="center"/>
                </w:tcPr>
                <w:p w14:paraId="0E21AF1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D9D9D9" w:themeFill="background1" w:themeFillShade="D9"/>
                  <w:vAlign w:val="center"/>
                </w:tcPr>
                <w:p w14:paraId="3D45EFB9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</w:rPr>
                    <w:t>备注</w:t>
                  </w:r>
                </w:p>
              </w:tc>
            </w:tr>
            <w:tr w:rsidR="008B2F5B" w:rsidRPr="00697079" w14:paraId="20D840AE" w14:textId="77777777" w:rsidTr="00333060">
              <w:tc>
                <w:tcPr>
                  <w:tcW w:w="706" w:type="pct"/>
                  <w:vAlign w:val="center"/>
                </w:tcPr>
                <w:p w14:paraId="0E7DBA93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DM1_50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 w14:paraId="086B5F8A" w14:textId="77777777" w:rsidR="008B2F5B" w:rsidRPr="00697079" w:rsidRDefault="008B2F5B" w:rsidP="00333060">
                  <w:pPr>
                    <w:jc w:val="both"/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</w:pPr>
                  <w:r w:rsidRPr="00697079">
                    <w:rPr>
                      <w:rFonts w:asciiTheme="minorEastAsia" w:hAnsiTheme="minorEastAsia"/>
                      <w:color w:val="000000" w:themeColor="text1"/>
                      <w:sz w:val="18"/>
                      <w:lang w:eastAsia="zh-CN"/>
                    </w:rPr>
                    <w:t>18F</w:t>
                  </w:r>
                  <w:r w:rsidRPr="00697079">
                    <w:rPr>
                      <w:rFonts w:asciiTheme="minorEastAsia" w:hAnsiTheme="minorEastAsia" w:hint="eastAsia"/>
                      <w:color w:val="000000" w:themeColor="text1"/>
                      <w:sz w:val="18"/>
                      <w:lang w:eastAsia="zh-CN"/>
                    </w:rPr>
                    <w:t>ECA50</w:t>
                  </w:r>
                </w:p>
              </w:tc>
              <w:tc>
                <w:tcPr>
                  <w:tcW w:w="652" w:type="pct"/>
                  <w:vAlign w:val="center"/>
                </w:tcPr>
                <w:p w14:paraId="1A3CE536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 w14:paraId="2D320550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 w14:paraId="7302867B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 w14:paraId="42EE1445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  <w:r w:rsidRPr="00697079">
                    <w:rPr>
                      <w:rFonts w:asciiTheme="minorEastAsia" w:eastAsiaTheme="minorEastAsia" w:hAnsiTheme="minorEastAsia" w:hint="eastAsia"/>
                      <w:color w:val="000000" w:themeColor="text1"/>
                      <w:sz w:val="18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 w14:paraId="428C7102" w14:textId="77777777" w:rsidR="008B2F5B" w:rsidRPr="00697079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color w:val="000000" w:themeColor="text1"/>
                      <w:sz w:val="18"/>
                      <w:lang w:val="sv-SE"/>
                    </w:rPr>
                  </w:pPr>
                </w:p>
              </w:tc>
            </w:tr>
          </w:tbl>
          <w:p w14:paraId="23361CB8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6DACAD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05D58EA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</w:rPr>
            </w:pPr>
            <w:proofErr w:type="spellStart"/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828F8BA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F5CC8E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2A38632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066016F1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ON</w:t>
            </w:r>
            <w:proofErr w:type="gramStart"/>
            <w:r w:rsidRPr="00697079">
              <w:rPr>
                <w:rFonts w:asciiTheme="minorEastAsia" w:hAnsiTheme="minorEastAsia" w:cs="Arial" w:hint="eastAsia"/>
                <w:color w:val="000000" w:themeColor="text1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697079" w14:paraId="2D0E0E1D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5935BD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51365956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6A16634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02829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2B51542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681143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7EAEE48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0AC44469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232B9BF0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0F03713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5A7DB23C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  <w:tr w:rsidR="008B2F5B" w:rsidRPr="00697079" w14:paraId="064912F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B0A0E7E" w14:textId="77777777" w:rsidR="008B2F5B" w:rsidRPr="00697079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color w:val="000000" w:themeColor="text1"/>
                <w:sz w:val="20"/>
                <w:lang w:eastAsia="zh-CN"/>
              </w:rPr>
            </w:pPr>
            <w:r w:rsidRPr="00697079">
              <w:rPr>
                <w:rFonts w:asciiTheme="minorEastAsia" w:hAnsiTheme="minorEastAsia" w:cs="Arial" w:hint="eastAsia"/>
                <w:b/>
                <w:bCs/>
                <w:color w:val="000000" w:themeColor="text1"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2BDADC7B" w14:textId="77777777" w:rsidR="008B2F5B" w:rsidRPr="00697079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color w:val="000000" w:themeColor="text1"/>
                <w:sz w:val="20"/>
                <w:lang w:eastAsia="zh-CN"/>
              </w:rPr>
            </w:pPr>
          </w:p>
        </w:tc>
      </w:tr>
    </w:tbl>
    <w:p w14:paraId="5BEEB18D" w14:textId="77777777" w:rsidR="008B2F5B" w:rsidRPr="00E269F8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E269F8">
        <w:rPr>
          <w:rFonts w:asciiTheme="minorEastAsia" w:eastAsiaTheme="minorEastAsia" w:hAnsiTheme="minorEastAsia" w:hint="eastAsia"/>
          <w:highlight w:val="yellow"/>
          <w:lang w:val="en-US" w:eastAsia="zh-CN"/>
        </w:rPr>
        <w:t>EPB工作模式指示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746D6807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ABB95E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59718E50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596C56CD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3CD3F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4C9DB66D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目前的工作模式+超时提醒</w:t>
            </w:r>
          </w:p>
        </w:tc>
      </w:tr>
      <w:tr w:rsidR="008B2F5B" w:rsidRPr="00B76A57" w14:paraId="1887D2FC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C4AE33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4FFABE2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615D682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5770C04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工作模式有效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04669968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1B8C910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7AA36B7D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6A5F86F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6DCA2C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00205BAA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74693D6E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6436455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6F17D09E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FAB332F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65D7809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176D1E10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6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5027134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1-8</w:t>
                  </w:r>
                </w:p>
              </w:tc>
              <w:tc>
                <w:tcPr>
                  <w:tcW w:w="1050" w:type="pct"/>
                  <w:vAlign w:val="center"/>
                </w:tcPr>
                <w:p w14:paraId="061C090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工作模式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指示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7C9310C7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30F7AE2F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254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28E21FB6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05E74C68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  <w:p w14:paraId="156AE99B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31701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超时：文字提醒</w:t>
                  </w:r>
                </w:p>
                <w:p w14:paraId="41909F26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其余无效</w:t>
                  </w:r>
                </w:p>
              </w:tc>
            </w:tr>
          </w:tbl>
          <w:p w14:paraId="110F71A7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4D01875C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B5D3A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38694A7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28E9BAD4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EB2B335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3891C97A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7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4BEB2343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254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，使用车轮楔块”</w:t>
            </w:r>
          </w:p>
          <w:p w14:paraId="16B4A84B" w14:textId="77777777" w:rsidR="008B2F5B" w:rsidRPr="00E72B00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>2</w:t>
            </w:r>
            <w:r w:rsidRPr="00E72B00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手动操作E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PB开关功能失效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E72B00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2BA90EC1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：文字提醒“车间模式，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熄火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自动驻车制动无法应用”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0FA7BCDC" w14:textId="77777777" w:rsidR="008B2F5B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>
              <w:rPr>
                <w:rFonts w:asciiTheme="minorEastAsia" w:eastAsiaTheme="minorEastAsia" w:hAnsiTheme="minorEastAsia"/>
                <w:sz w:val="20"/>
              </w:rPr>
              <w:t>仪表接收</w:t>
            </w:r>
            <w:r w:rsidRPr="00B31701">
              <w:rPr>
                <w:rFonts w:asciiTheme="minorEastAsia" w:eastAsiaTheme="minorEastAsia" w:hAnsiTheme="minorEastAsia"/>
                <w:sz w:val="20"/>
              </w:rPr>
              <w:t>EPB1</w:t>
            </w:r>
            <w:r>
              <w:rPr>
                <w:rFonts w:asciiTheme="minorEastAsia" w:eastAsiaTheme="minorEastAsia" w:hAnsiTheme="minorEastAsia" w:hint="eastAsia"/>
                <w:sz w:val="20"/>
              </w:rPr>
              <w:t>报文超时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 xml:space="preserve"> </w:t>
            </w:r>
          </w:p>
          <w:p w14:paraId="310506FC" w14:textId="77777777" w:rsidR="008B2F5B" w:rsidRPr="00704B30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仪表收到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上述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信号，同时增加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蜂鸣器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提醒驾驶员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（</w:t>
            </w:r>
            <w:r w:rsidRPr="00844B7F">
              <w:rPr>
                <w:rFonts w:asciiTheme="minorEastAsia" w:hAnsiTheme="minorEastAsia" w:hint="eastAsia"/>
                <w:sz w:val="20"/>
                <w:lang w:eastAsia="zh-CN"/>
              </w:rPr>
              <w:t>持续时间3s</w:t>
            </w:r>
            <w:r>
              <w:rPr>
                <w:rFonts w:asciiTheme="minorEastAsia" w:hAnsiTheme="minorEastAsia"/>
                <w:sz w:val="20"/>
                <w:lang w:eastAsia="zh-CN"/>
              </w:rPr>
              <w:t>,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频率1</w:t>
            </w:r>
            <w:r>
              <w:rPr>
                <w:rFonts w:asciiTheme="minorEastAsia" w:hAnsiTheme="minorEastAsia"/>
                <w:sz w:val="20"/>
                <w:lang w:eastAsia="zh-CN"/>
              </w:rPr>
              <w:t>H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z，报文触发时间小于3s的，按照3s进行报警）</w:t>
            </w:r>
          </w:p>
        </w:tc>
      </w:tr>
      <w:tr w:rsidR="008B2F5B" w:rsidRPr="00B76A57" w14:paraId="4F2C315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9B1233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0BA0EAC5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375B4FB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450E42F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16E7D47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D6D72C7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1AD92186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5B833EB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6CDC6D2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2F5142FA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1AF6E8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50AFBA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21642BF4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C384A31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D487E0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3116A15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0D219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6830D7F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0CA996DC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仪表需要识别车辆是否匹配E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PB,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如车辆配置E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系统的车辆检测到E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PB1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信号超时，需要文字提醒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E</w:t>
            </w:r>
            <w:r>
              <w:rPr>
                <w:rFonts w:asciiTheme="minorEastAsia" w:eastAsiaTheme="minorEastAsia" w:hAnsiTheme="minorEastAsia"/>
                <w:sz w:val="20"/>
                <w:lang w:val="sv-SE"/>
              </w:rPr>
              <w:t>PB系统失效</w:t>
            </w:r>
            <w:r w:rsidRPr="00B346D5">
              <w:rPr>
                <w:rFonts w:asciiTheme="minorEastAsia" w:eastAsiaTheme="minorEastAsia" w:hAnsiTheme="minorEastAsia" w:hint="eastAsia"/>
                <w:sz w:val="20"/>
                <w:szCs w:val="20"/>
              </w:rPr>
              <w:t>”</w:t>
            </w:r>
          </w:p>
        </w:tc>
      </w:tr>
      <w:tr w:rsidR="008B2F5B" w:rsidRPr="00B76A57" w14:paraId="13D82582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FCF0D2D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55395754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14EE325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623A69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00BB022B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5C7046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A6CCCC5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AF88E19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2B9F4663" w14:textId="77777777" w:rsidR="008B2F5B" w:rsidRPr="00421062" w:rsidRDefault="008B2F5B" w:rsidP="008B2F5B">
      <w:pPr>
        <w:pStyle w:val="3"/>
        <w:spacing w:after="120"/>
        <w:ind w:left="722" w:hanging="722"/>
        <w:rPr>
          <w:rFonts w:asciiTheme="minorEastAsia" w:eastAsiaTheme="minorEastAsia" w:hAnsiTheme="minorEastAsia"/>
          <w:highlight w:val="yellow"/>
          <w:lang w:val="en-US" w:eastAsia="zh-CN"/>
        </w:rPr>
      </w:pPr>
      <w:r w:rsidRPr="00D52326">
        <w:rPr>
          <w:rFonts w:asciiTheme="minorEastAsia" w:hAnsiTheme="minorEastAsia" w:hint="eastAsia"/>
          <w:highlight w:val="yellow"/>
          <w:lang w:val="en-US" w:eastAsia="zh-CN"/>
        </w:rPr>
        <w:t>驻车制动挂车测试激活状态指示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8B2F5B" w:rsidRPr="00B76A57" w14:paraId="3F8D5BB6" w14:textId="77777777" w:rsidTr="00333060">
        <w:trPr>
          <w:trHeight w:val="44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0F42A4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功能名称</w:t>
            </w:r>
            <w:proofErr w:type="spellEnd"/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0AAD9081" w14:textId="77777777" w:rsidR="008B2F5B" w:rsidRPr="00B76A57" w:rsidRDefault="008B2F5B" w:rsidP="00333060">
            <w:pPr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驻车制动指示</w:t>
            </w:r>
          </w:p>
        </w:tc>
      </w:tr>
      <w:tr w:rsidR="008B2F5B" w:rsidRPr="00B76A57" w14:paraId="7913066C" w14:textId="77777777" w:rsidTr="00333060">
        <w:trPr>
          <w:trHeight w:val="453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D042D76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功能描述</w:t>
            </w:r>
            <w:proofErr w:type="spellEnd"/>
          </w:p>
        </w:tc>
        <w:tc>
          <w:tcPr>
            <w:tcW w:w="7654" w:type="dxa"/>
            <w:vAlign w:val="center"/>
          </w:tcPr>
          <w:p w14:paraId="1450C144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指示E</w:t>
            </w:r>
            <w:r>
              <w:rPr>
                <w:rFonts w:asciiTheme="minorEastAsia" w:hAnsiTheme="minorEastAsia" w:cs="Arial"/>
                <w:sz w:val="20"/>
                <w:lang w:eastAsia="zh-CN"/>
              </w:rPr>
              <w:t>PB</w:t>
            </w:r>
            <w:r w:rsidRPr="00242A63">
              <w:rPr>
                <w:rFonts w:asciiTheme="minorEastAsia" w:hAnsiTheme="minorEastAsia" w:cs="Arial" w:hint="eastAsia"/>
                <w:sz w:val="20"/>
                <w:lang w:eastAsia="zh-CN"/>
              </w:rPr>
              <w:t>驻车制动</w:t>
            </w:r>
            <w:r w:rsidRPr="00E9678C">
              <w:rPr>
                <w:rFonts w:asciiTheme="minorEastAsia" w:hAnsiTheme="minorEastAsia" w:cs="Arial" w:hint="eastAsia"/>
                <w:sz w:val="20"/>
                <w:lang w:eastAsia="zh-CN"/>
              </w:rPr>
              <w:t>挂车测试激活状态</w:t>
            </w:r>
          </w:p>
        </w:tc>
      </w:tr>
      <w:tr w:rsidR="008B2F5B" w:rsidRPr="00B76A57" w14:paraId="345BDABF" w14:textId="77777777" w:rsidTr="00333060">
        <w:trPr>
          <w:trHeight w:val="1821"/>
        </w:trPr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69EA4A54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lastRenderedPageBreak/>
              <w:t>触发条件</w:t>
            </w:r>
            <w:proofErr w:type="spellEnd"/>
          </w:p>
        </w:tc>
        <w:tc>
          <w:tcPr>
            <w:tcW w:w="7654" w:type="dxa"/>
            <w:vAlign w:val="center"/>
          </w:tcPr>
          <w:p w14:paraId="5C326456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以下所有条件满足时，进入</w:t>
            </w:r>
          </w:p>
          <w:p w14:paraId="14401FB2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仪表ON档电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；</w:t>
            </w:r>
          </w:p>
          <w:p w14:paraId="7B0CAB14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2.</w:t>
            </w:r>
            <w:r w:rsidRPr="00D60A52">
              <w:rPr>
                <w:rFonts w:asciiTheme="minorEastAsia" w:hAnsiTheme="minorEastAsia" w:hint="eastAsia"/>
                <w:sz w:val="20"/>
                <w:lang w:eastAsia="zh-CN"/>
              </w:rPr>
              <w:t xml:space="preserve"> EPB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挂</w:t>
            </w:r>
            <w:r w:rsidRPr="00E9678C">
              <w:rPr>
                <w:rFonts w:asciiTheme="minorEastAsia" w:hAnsiTheme="minorEastAsia" w:hint="eastAsia"/>
                <w:sz w:val="20"/>
                <w:lang w:eastAsia="zh-CN"/>
              </w:rPr>
              <w:t>车测试激活状态</w:t>
            </w:r>
            <w:r>
              <w:rPr>
                <w:rFonts w:asciiTheme="minorEastAsia" w:hAnsiTheme="minorEastAsia" w:hint="eastAsia"/>
                <w:sz w:val="20"/>
                <w:lang w:eastAsia="zh-CN"/>
              </w:rPr>
              <w:t>有效</w:t>
            </w: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信号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5"/>
              <w:gridCol w:w="848"/>
              <w:gridCol w:w="851"/>
              <w:gridCol w:w="709"/>
              <w:gridCol w:w="1560"/>
              <w:gridCol w:w="2295"/>
            </w:tblGrid>
            <w:tr w:rsidR="008B2F5B" w:rsidRPr="00B76A57" w14:paraId="42CF4535" w14:textId="77777777" w:rsidTr="00333060">
              <w:tc>
                <w:tcPr>
                  <w:tcW w:w="784" w:type="pct"/>
                  <w:shd w:val="clear" w:color="auto" w:fill="D9D9D9" w:themeFill="background1" w:themeFillShade="D9"/>
                  <w:vAlign w:val="center"/>
                </w:tcPr>
                <w:p w14:paraId="300C200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 w:hint="eastAsia"/>
                      <w:sz w:val="20"/>
                    </w:rPr>
                    <w:t>ID</w:t>
                  </w:r>
                </w:p>
              </w:tc>
              <w:tc>
                <w:tcPr>
                  <w:tcW w:w="571" w:type="pct"/>
                  <w:shd w:val="clear" w:color="auto" w:fill="D9D9D9" w:themeFill="background1" w:themeFillShade="D9"/>
                  <w:vAlign w:val="center"/>
                </w:tcPr>
                <w:p w14:paraId="5C36108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周期</w:t>
                  </w:r>
                </w:p>
              </w:tc>
              <w:tc>
                <w:tcPr>
                  <w:tcW w:w="573" w:type="pct"/>
                  <w:shd w:val="clear" w:color="auto" w:fill="D9D9D9" w:themeFill="background1" w:themeFillShade="D9"/>
                  <w:vAlign w:val="center"/>
                </w:tcPr>
                <w:p w14:paraId="2125C0CC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字节</w:t>
                  </w:r>
                </w:p>
              </w:tc>
              <w:tc>
                <w:tcPr>
                  <w:tcW w:w="477" w:type="pct"/>
                  <w:shd w:val="clear" w:color="auto" w:fill="D9D9D9" w:themeFill="background1" w:themeFillShade="D9"/>
                  <w:vAlign w:val="center"/>
                </w:tcPr>
                <w:p w14:paraId="40622834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位</w:t>
                  </w:r>
                </w:p>
              </w:tc>
              <w:tc>
                <w:tcPr>
                  <w:tcW w:w="1050" w:type="pct"/>
                  <w:shd w:val="clear" w:color="auto" w:fill="D9D9D9" w:themeFill="background1" w:themeFillShade="D9"/>
                  <w:vAlign w:val="center"/>
                </w:tcPr>
                <w:p w14:paraId="10AD216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信号</w:t>
                  </w:r>
                </w:p>
              </w:tc>
              <w:tc>
                <w:tcPr>
                  <w:tcW w:w="1546" w:type="pct"/>
                  <w:shd w:val="clear" w:color="auto" w:fill="D9D9D9" w:themeFill="background1" w:themeFillShade="D9"/>
                  <w:vAlign w:val="center"/>
                </w:tcPr>
                <w:p w14:paraId="5CE7C722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B76A57">
                    <w:rPr>
                      <w:rFonts w:asciiTheme="minorEastAsia" w:eastAsiaTheme="minorEastAsia" w:hAnsiTheme="minorEastAsia"/>
                      <w:sz w:val="20"/>
                    </w:rPr>
                    <w:t>备注</w:t>
                  </w:r>
                </w:p>
              </w:tc>
            </w:tr>
            <w:tr w:rsidR="008B2F5B" w:rsidRPr="00B76A57" w14:paraId="387F7BFA" w14:textId="77777777" w:rsidTr="00333060">
              <w:tc>
                <w:tcPr>
                  <w:tcW w:w="784" w:type="pct"/>
                  <w:shd w:val="clear" w:color="auto" w:fill="auto"/>
                  <w:vAlign w:val="center"/>
                </w:tcPr>
                <w:p w14:paraId="249EE4A3" w14:textId="77777777" w:rsidR="008B2F5B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EPB1</w:t>
                  </w:r>
                </w:p>
                <w:p w14:paraId="7EB607A5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 w:rsidRPr="00D11EDB">
                    <w:rPr>
                      <w:rFonts w:asciiTheme="minorEastAsia" w:eastAsiaTheme="minorEastAsia" w:hAnsiTheme="minorEastAsia"/>
                      <w:sz w:val="20"/>
                    </w:rPr>
                    <w:t>18FF3C50</w:t>
                  </w:r>
                </w:p>
              </w:tc>
              <w:tc>
                <w:tcPr>
                  <w:tcW w:w="571" w:type="pct"/>
                  <w:shd w:val="clear" w:color="auto" w:fill="auto"/>
                  <w:vAlign w:val="center"/>
                </w:tcPr>
                <w:p w14:paraId="28503B41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100ms</w:t>
                  </w:r>
                </w:p>
              </w:tc>
              <w:tc>
                <w:tcPr>
                  <w:tcW w:w="573" w:type="pct"/>
                  <w:shd w:val="clear" w:color="auto" w:fill="auto"/>
                  <w:vAlign w:val="center"/>
                </w:tcPr>
                <w:p w14:paraId="28FDFF4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7</w:t>
                  </w:r>
                </w:p>
              </w:tc>
              <w:tc>
                <w:tcPr>
                  <w:tcW w:w="477" w:type="pct"/>
                  <w:shd w:val="clear" w:color="auto" w:fill="auto"/>
                  <w:vAlign w:val="center"/>
                </w:tcPr>
                <w:p w14:paraId="33366E3B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1-</w:t>
                  </w:r>
                  <w:r>
                    <w:rPr>
                      <w:rFonts w:asciiTheme="minorEastAsia" w:eastAsiaTheme="minorEastAsia" w:hAnsiTheme="minorEastAsia"/>
                      <w:sz w:val="20"/>
                    </w:rPr>
                    <w:t>2</w:t>
                  </w:r>
                </w:p>
              </w:tc>
              <w:tc>
                <w:tcPr>
                  <w:tcW w:w="1050" w:type="pct"/>
                  <w:vAlign w:val="center"/>
                </w:tcPr>
                <w:p w14:paraId="4A2F8C73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E</w:t>
                  </w:r>
                  <w:r>
                    <w:rPr>
                      <w:rFonts w:asciiTheme="minorEastAsia" w:hAnsiTheme="minorEastAsia" w:cs="Arial"/>
                      <w:sz w:val="20"/>
                      <w:szCs w:val="20"/>
                    </w:rPr>
                    <w:t>PB</w:t>
                  </w:r>
                  <w:r w:rsidRPr="00E9678C">
                    <w:rPr>
                      <w:rFonts w:asciiTheme="minorEastAsia" w:hAnsiTheme="minorEastAsia" w:cs="Arial" w:hint="eastAsia"/>
                      <w:sz w:val="20"/>
                      <w:szCs w:val="20"/>
                    </w:rPr>
                    <w:t>挂车测试激活状态</w:t>
                  </w:r>
                </w:p>
              </w:tc>
              <w:tc>
                <w:tcPr>
                  <w:tcW w:w="1546" w:type="pct"/>
                  <w:shd w:val="clear" w:color="auto" w:fill="auto"/>
                  <w:vAlign w:val="center"/>
                </w:tcPr>
                <w:p w14:paraId="1D2BE867" w14:textId="77777777" w:rsidR="008B2F5B" w:rsidRPr="00B76A57" w:rsidRDefault="008B2F5B" w:rsidP="00333060">
                  <w:pPr>
                    <w:pStyle w:val="HR"/>
                    <w:spacing w:line="240" w:lineRule="auto"/>
                    <w:ind w:firstLineChars="0" w:firstLine="0"/>
                    <w:rPr>
                      <w:rFonts w:asciiTheme="minorEastAsia" w:eastAsiaTheme="minorEastAsia" w:hAnsiTheme="minorEastAsia"/>
                      <w:sz w:val="20"/>
                    </w:rPr>
                  </w:pPr>
                  <w:r>
                    <w:rPr>
                      <w:rFonts w:asciiTheme="minorEastAsia" w:eastAsiaTheme="minorEastAsia" w:hAnsiTheme="minorEastAsia"/>
                      <w:sz w:val="20"/>
                    </w:rPr>
                    <w:t>1</w:t>
                  </w:r>
                  <w:r>
                    <w:rPr>
                      <w:rFonts w:asciiTheme="minorEastAsia" w:eastAsiaTheme="minorEastAsia" w:hAnsiTheme="minorEastAsia" w:hint="eastAsia"/>
                      <w:sz w:val="20"/>
                    </w:rPr>
                    <w:t>：文字提醒</w:t>
                  </w:r>
                </w:p>
              </w:tc>
            </w:tr>
          </w:tbl>
          <w:p w14:paraId="0DC40761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 w:rsidR="008B2F5B" w:rsidRPr="00B76A57" w14:paraId="058BADA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E3A84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反馈信息</w:t>
            </w:r>
            <w:proofErr w:type="spellEnd"/>
          </w:p>
        </w:tc>
        <w:tc>
          <w:tcPr>
            <w:tcW w:w="7654" w:type="dxa"/>
            <w:vAlign w:val="center"/>
          </w:tcPr>
          <w:p w14:paraId="32BC86C9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0FB7E05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A92ABD3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HMI</w:t>
            </w:r>
          </w:p>
        </w:tc>
        <w:tc>
          <w:tcPr>
            <w:tcW w:w="7654" w:type="dxa"/>
            <w:vAlign w:val="center"/>
          </w:tcPr>
          <w:p w14:paraId="47D69FA9" w14:textId="77777777" w:rsidR="008B2F5B" w:rsidRPr="00B31701" w:rsidRDefault="008B2F5B" w:rsidP="00333060">
            <w:pPr>
              <w:pStyle w:val="HR"/>
              <w:spacing w:line="240" w:lineRule="auto"/>
              <w:ind w:firstLineChars="0" w:firstLine="0"/>
              <w:rPr>
                <w:rFonts w:asciiTheme="minorEastAsia" w:eastAsiaTheme="minorEastAsia" w:hAnsiTheme="minorEastAsia"/>
                <w:sz w:val="20"/>
                <w:lang w:val="sv-SE"/>
              </w:rPr>
            </w:pPr>
            <w:r w:rsidRPr="00B31701">
              <w:rPr>
                <w:rFonts w:asciiTheme="minorEastAsia" w:eastAsiaTheme="minorEastAsia" w:hAnsiTheme="minorEastAsia"/>
                <w:sz w:val="20"/>
                <w:lang w:val="sv-SE"/>
              </w:rPr>
              <w:t>1</w:t>
            </w:r>
            <w:r w:rsidRPr="00B31701">
              <w:rPr>
                <w:rFonts w:asciiTheme="minorEastAsia" w:eastAsiaTheme="minorEastAsia" w:hAnsiTheme="minorEastAsia" w:hint="eastAsia"/>
                <w:sz w:val="20"/>
                <w:lang w:val="sv-SE"/>
              </w:rPr>
              <w:t>：文字提醒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 xml:space="preserve"> “驻车制动</w:t>
            </w:r>
            <w:r w:rsidRPr="00894518">
              <w:rPr>
                <w:rFonts w:asciiTheme="minorEastAsia" w:eastAsiaTheme="minorEastAsia" w:hAnsiTheme="minorEastAsia"/>
                <w:sz w:val="20"/>
                <w:lang w:val="sv-SE"/>
              </w:rPr>
              <w:t>正在执行挂车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检查</w:t>
            </w:r>
            <w:r>
              <w:rPr>
                <w:rFonts w:asciiTheme="minorEastAsia" w:eastAsiaTheme="minorEastAsia" w:hAnsiTheme="minorEastAsia" w:hint="eastAsia"/>
                <w:sz w:val="20"/>
                <w:lang w:val="sv-SE"/>
              </w:rPr>
              <w:t>测试</w:t>
            </w:r>
            <w:r w:rsidRPr="00894518">
              <w:rPr>
                <w:rFonts w:asciiTheme="minorEastAsia" w:eastAsiaTheme="minorEastAsia" w:hAnsiTheme="minorEastAsia" w:hint="eastAsia"/>
                <w:sz w:val="20"/>
                <w:lang w:val="sv-SE"/>
              </w:rPr>
              <w:t>”</w:t>
            </w:r>
          </w:p>
        </w:tc>
      </w:tr>
      <w:tr w:rsidR="008B2F5B" w:rsidRPr="00B76A57" w14:paraId="0F2A0477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1C269AE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取消条件</w:t>
            </w:r>
            <w:proofErr w:type="spellEnd"/>
          </w:p>
        </w:tc>
        <w:tc>
          <w:tcPr>
            <w:tcW w:w="7654" w:type="dxa"/>
            <w:vAlign w:val="center"/>
          </w:tcPr>
          <w:p w14:paraId="1010C72A" w14:textId="77777777" w:rsidR="008B2F5B" w:rsidRPr="00B76A57" w:rsidRDefault="008B2F5B" w:rsidP="00333060">
            <w:pPr>
              <w:rPr>
                <w:rFonts w:asciiTheme="minorEastAsia" w:hAnsiTheme="minorEastAsia"/>
                <w:sz w:val="20"/>
                <w:lang w:eastAsia="zh-CN"/>
              </w:rPr>
            </w:pPr>
            <w:r w:rsidRPr="00B76A57">
              <w:rPr>
                <w:rFonts w:asciiTheme="minorEastAsia" w:hAnsiTheme="minorEastAsia" w:hint="eastAsia"/>
                <w:sz w:val="20"/>
                <w:lang w:eastAsia="zh-CN"/>
              </w:rPr>
              <w:t>以下任意条件满足时，退出</w:t>
            </w:r>
          </w:p>
          <w:p w14:paraId="6EB561C8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844B7F">
              <w:rPr>
                <w:rFonts w:asciiTheme="minorEastAsia" w:hAnsiTheme="minorEastAsia" w:cs="Arial" w:hint="eastAsia"/>
                <w:sz w:val="20"/>
                <w:lang w:eastAsia="zh-CN"/>
              </w:rPr>
              <w:t>1.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档</w:t>
            </w:r>
            <w:proofErr w:type="gramEnd"/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电源断开</w:t>
            </w:r>
          </w:p>
          <w:p w14:paraId="3F75397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2.</w:t>
            </w: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未收到信号或收到信号但无效</w:t>
            </w:r>
          </w:p>
        </w:tc>
      </w:tr>
      <w:tr w:rsidR="008B2F5B" w:rsidRPr="00B76A57" w14:paraId="22A57D39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59F9FD3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输入信号</w:t>
            </w:r>
            <w:proofErr w:type="spellEnd"/>
          </w:p>
        </w:tc>
        <w:tc>
          <w:tcPr>
            <w:tcW w:w="7654" w:type="dxa"/>
            <w:vAlign w:val="center"/>
          </w:tcPr>
          <w:p w14:paraId="66749C85" w14:textId="77777777" w:rsidR="008B2F5B" w:rsidRPr="00B76A57" w:rsidRDefault="008B2F5B" w:rsidP="00333060">
            <w:pPr>
              <w:rPr>
                <w:rFonts w:asciiTheme="minorEastAsia" w:hAnsiTheme="minorEastAsia" w:cs="Arial"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总线：</w:t>
            </w:r>
          </w:p>
        </w:tc>
      </w:tr>
      <w:tr w:rsidR="008B2F5B" w:rsidRPr="00B76A57" w14:paraId="7231A8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1C1C48E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</w:rPr>
            </w:pPr>
            <w:proofErr w:type="spellStart"/>
            <w:r w:rsidRPr="00B76A57">
              <w:rPr>
                <w:rFonts w:asciiTheme="minorEastAsia" w:hAnsiTheme="minorEastAsia" w:cs="Arial" w:hint="eastAsia"/>
                <w:b/>
                <w:bCs/>
                <w:sz w:val="20"/>
              </w:rPr>
              <w:t>输出信号</w:t>
            </w:r>
            <w:proofErr w:type="spellEnd"/>
          </w:p>
        </w:tc>
        <w:tc>
          <w:tcPr>
            <w:tcW w:w="7654" w:type="dxa"/>
            <w:vAlign w:val="center"/>
          </w:tcPr>
          <w:p w14:paraId="419E550D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1F2B2E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62A0700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 w14:paraId="455B7DB7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sz w:val="20"/>
                <w:lang w:eastAsia="zh-CN"/>
              </w:rPr>
              <w:t>仪表</w:t>
            </w:r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ON</w:t>
            </w:r>
            <w:proofErr w:type="gramStart"/>
            <w:r w:rsidRPr="00B76A57">
              <w:rPr>
                <w:rFonts w:asciiTheme="minorEastAsia" w:hAnsiTheme="minorEastAsia" w:cs="Arial" w:hint="eastAsia"/>
                <w:sz w:val="20"/>
                <w:lang w:eastAsia="zh-CN"/>
              </w:rPr>
              <w:t>档电</w:t>
            </w:r>
            <w:proofErr w:type="gramEnd"/>
          </w:p>
        </w:tc>
      </w:tr>
      <w:tr w:rsidR="008B2F5B" w:rsidRPr="00B76A57" w14:paraId="4FC7C1EF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6C6A84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 w14:paraId="7E319901" w14:textId="77777777" w:rsidR="008B2F5B" w:rsidRPr="00B76A57" w:rsidRDefault="008B2F5B" w:rsidP="00333060">
            <w:pPr>
              <w:spacing w:after="120"/>
              <w:jc w:val="both"/>
              <w:rPr>
                <w:rFonts w:asciiTheme="minorEastAsia" w:hAnsiTheme="minorEastAsia" w:cs="Arial"/>
                <w:sz w:val="20"/>
                <w:lang w:eastAsia="zh-CN"/>
              </w:rPr>
            </w:pPr>
          </w:p>
        </w:tc>
      </w:tr>
      <w:tr w:rsidR="008B2F5B" w:rsidRPr="00B76A57" w14:paraId="6C76CEA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D67D05B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 w:rsidRPr="00B76A57"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 w14:paraId="52B1076D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1AF2F68A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4E34971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 w14:paraId="3E854D4A" w14:textId="77777777" w:rsidR="008B2F5B" w:rsidRPr="00B76A57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8B2F5B" w:rsidRPr="00B76A57" w14:paraId="26F8E6E3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75E8B9C3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历史失效</w:t>
            </w:r>
          </w:p>
        </w:tc>
        <w:tc>
          <w:tcPr>
            <w:tcW w:w="7654" w:type="dxa"/>
            <w:vAlign w:val="center"/>
          </w:tcPr>
          <w:p w14:paraId="7C2B5F6E" w14:textId="77777777" w:rsidR="008B2F5B" w:rsidRPr="00F754D4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  <w:tr w:rsidR="008B2F5B" w:rsidRPr="00B76A57" w14:paraId="29B1EF9E" w14:textId="77777777" w:rsidTr="00333060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35BE69E8" w14:textId="77777777" w:rsidR="008B2F5B" w:rsidRPr="00B76A57" w:rsidRDefault="008B2F5B" w:rsidP="00333060">
            <w:pPr>
              <w:spacing w:after="120"/>
              <w:jc w:val="center"/>
              <w:rPr>
                <w:rFonts w:asciiTheme="minorEastAsia" w:hAnsiTheme="minorEastAsia" w:cs="Arial"/>
                <w:b/>
                <w:bCs/>
                <w:sz w:val="20"/>
                <w:lang w:eastAsia="zh-CN"/>
              </w:rPr>
            </w:pPr>
            <w:r>
              <w:rPr>
                <w:rFonts w:asciiTheme="minorEastAsia" w:hAnsiTheme="minorEastAsia" w:cs="Arial" w:hint="eastAsia"/>
                <w:b/>
                <w:bCs/>
                <w:sz w:val="20"/>
                <w:lang w:eastAsia="zh-CN"/>
              </w:rPr>
              <w:t>验证要求</w:t>
            </w:r>
          </w:p>
        </w:tc>
        <w:tc>
          <w:tcPr>
            <w:tcW w:w="7654" w:type="dxa"/>
            <w:vAlign w:val="center"/>
          </w:tcPr>
          <w:p w14:paraId="64F1C225" w14:textId="77777777" w:rsidR="008B2F5B" w:rsidRPr="00631C72" w:rsidRDefault="008B2F5B" w:rsidP="00333060">
            <w:pPr>
              <w:pStyle w:val="HR"/>
              <w:ind w:firstLineChars="0" w:firstLine="0"/>
              <w:rPr>
                <w:rFonts w:asciiTheme="minorEastAsia" w:eastAsiaTheme="minorEastAsia" w:hAnsiTheme="minorEastAsia"/>
                <w:sz w:val="20"/>
                <w:szCs w:val="20"/>
                <w:highlight w:val="yellow"/>
              </w:rPr>
            </w:pPr>
          </w:p>
        </w:tc>
      </w:tr>
    </w:tbl>
    <w:p w14:paraId="4BD21638" w14:textId="77777777" w:rsidR="00AA70F7" w:rsidRPr="008B2F5B" w:rsidRDefault="00AA70F7" w:rsidP="00A76C6A">
      <w:pPr>
        <w:rPr>
          <w:lang w:val="en-US" w:eastAsia="zh-CN"/>
        </w:rPr>
      </w:pPr>
    </w:p>
    <w:p w14:paraId="190A3288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通讯协议</w:t>
      </w:r>
    </w:p>
    <w:p w14:paraId="07727C23" w14:textId="6AF5C3CF" w:rsidR="00503626" w:rsidRPr="00503626" w:rsidRDefault="00503626" w:rsidP="00503626">
      <w:pPr>
        <w:pStyle w:val="2"/>
        <w:rPr>
          <w:lang w:eastAsia="zh-CN"/>
        </w:rPr>
      </w:pPr>
      <w:r w:rsidRPr="00503626">
        <w:rPr>
          <w:lang w:eastAsia="zh-CN"/>
        </w:rPr>
        <w:t>仪表接收报文</w:t>
      </w:r>
    </w:p>
    <w:p w14:paraId="37413B23" w14:textId="2FC73C4C" w:rsidR="00CA2C5F" w:rsidRDefault="00B42207">
      <w:pPr>
        <w:rPr>
          <w:lang w:val="en-US" w:eastAsia="zh-CN"/>
        </w:rPr>
      </w:pPr>
      <w:r>
        <w:rPr>
          <w:rFonts w:hint="eastAsia"/>
          <w:lang w:val="en-US" w:eastAsia="zh-CN"/>
        </w:rPr>
        <w:t>PCAN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500K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BCAN</w:t>
      </w:r>
      <w:r>
        <w:rPr>
          <w:rFonts w:hint="eastAsia"/>
          <w:lang w:val="en-US" w:eastAsia="zh-CN"/>
        </w:rPr>
        <w:t>总线通讯速率</w:t>
      </w:r>
      <w:r>
        <w:rPr>
          <w:rFonts w:hint="eastAsia"/>
          <w:lang w:val="en-US" w:eastAsia="zh-CN"/>
        </w:rPr>
        <w:t>250K</w:t>
      </w:r>
      <w:r>
        <w:rPr>
          <w:lang w:val="en-US" w:eastAsia="zh-CN"/>
        </w:rPr>
        <w:t>。</w:t>
      </w:r>
    </w:p>
    <w:tbl>
      <w:tblPr>
        <w:tblpPr w:leftFromText="180" w:rightFromText="180" w:vertAnchor="text" w:tblpY="1"/>
        <w:tblOverlap w:val="never"/>
        <w:tblW w:w="9702" w:type="dxa"/>
        <w:tblLayout w:type="fixed"/>
        <w:tblLook w:val="04A0" w:firstRow="1" w:lastRow="0" w:firstColumn="1" w:lastColumn="0" w:noHBand="0" w:noVBand="1"/>
      </w:tblPr>
      <w:tblGrid>
        <w:gridCol w:w="1008"/>
        <w:gridCol w:w="141"/>
        <w:gridCol w:w="660"/>
        <w:gridCol w:w="1939"/>
        <w:gridCol w:w="616"/>
        <w:gridCol w:w="696"/>
        <w:gridCol w:w="916"/>
        <w:gridCol w:w="2299"/>
        <w:gridCol w:w="1427"/>
      </w:tblGrid>
      <w:tr w:rsidR="00CA2C5F" w14:paraId="14984956" w14:textId="77777777" w:rsidTr="00DC4441">
        <w:trPr>
          <w:trHeight w:val="110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C867C3D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5917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F25B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EBB82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9412E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DA6449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Data content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EA24DC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Value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8F1E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功能定义对应内容&amp;Note</w:t>
            </w:r>
          </w:p>
        </w:tc>
      </w:tr>
      <w:tr w:rsidR="00CA2C5F" w14:paraId="4646083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1421919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FC9980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3DAAE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0CFFEAF4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588F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B7686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CFF98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48EF7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C597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9E039D" w14:textId="77777777" w:rsidTr="00DC4441">
        <w:trPr>
          <w:trHeight w:val="50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628E2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B26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11ED7" w14:textId="77777777" w:rsidR="00CA2C5F" w:rsidRDefault="00CA2C5F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8F9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2-3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78D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A5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4548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增益:0.1V;偏移量:0V;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范围:0-6425.5V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EF8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电池组输出电压</w:t>
            </w:r>
          </w:p>
        </w:tc>
      </w:tr>
      <w:tr w:rsidR="00CA2C5F" w14:paraId="364313D1" w14:textId="77777777" w:rsidTr="00DC4441">
        <w:trPr>
          <w:trHeight w:val="98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D62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7C2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3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FD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4-5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59D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9AB7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E2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范围:-600-5553.5A;充电为负,放电为正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D7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电池组输出电流</w:t>
            </w:r>
          </w:p>
        </w:tc>
      </w:tr>
      <w:tr w:rsidR="00CA2C5F" w14:paraId="1B4C155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BF8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68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ABB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31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0FD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3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8E6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17AA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1FFBFFB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8F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01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5F1B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60B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ADB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D9A3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0EED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97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4BCC56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18E2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6A848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0F022C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18FFEEF4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77396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285C7F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F83B7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7B16E0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7ADE1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DD2FC02" w14:textId="77777777" w:rsidTr="00DC4441">
        <w:trPr>
          <w:trHeight w:val="48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DB5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8C6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F07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FC6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70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30AA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DC5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范围:0-100%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11A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SOH</w:t>
            </w:r>
          </w:p>
        </w:tc>
      </w:tr>
      <w:tr w:rsidR="00CA2C5F" w14:paraId="7B29B3F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ACB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0B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679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18FFEFF4</w:t>
            </w:r>
          </w:p>
        </w:tc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DD9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ED7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77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96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03B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0B027E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AB7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11A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79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67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C07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98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2F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增益:0.1%;偏移量:0;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范围:0-120.0%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E2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当前SOC</w:t>
            </w:r>
          </w:p>
        </w:tc>
      </w:tr>
      <w:tr w:rsidR="00CA2C5F" w14:paraId="69893173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0F8A0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2DE8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38B9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18FFF2F4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2177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FBF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02DA8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B0C1E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0C3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22D9BCF" w14:textId="77777777" w:rsidTr="00DC4441">
        <w:trPr>
          <w:trHeight w:val="144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AF5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BD8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C74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45B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BC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FE8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B70C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 0001-停车充电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0010-预留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0011-未充电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0000 0100-充电完成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1110-异常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1111 1111-无效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17A4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电池组充电状态</w:t>
            </w:r>
          </w:p>
        </w:tc>
      </w:tr>
      <w:tr w:rsidR="00CA2C5F" w14:paraId="4F41A5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BF4B1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7B155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91E722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18FECAF4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500EE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674765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91FFF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1B8AC6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vAlign w:val="center"/>
          </w:tcPr>
          <w:p w14:paraId="35EC8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4D182D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0E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EB7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7FC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E7F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E2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313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A65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5F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3D352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4D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B49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C22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228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A65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E3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2D51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0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990C6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C6F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DA6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380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DB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2E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81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F928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5B8A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2D01455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D6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051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5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9198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4D8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41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D6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47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E59FE8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16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057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C1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541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726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55ED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45C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DD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9E56B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646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5C5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6C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BA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EC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A3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B1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2EB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38221FA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90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754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46C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3BD9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A0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B7E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DD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FF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B03108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5A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265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C5C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731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5BD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DD5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C45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59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A7461F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E4B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ED2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F6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D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F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5A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2D5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C0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133C51F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FF1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电机控制系统，当电机系统存在一个以上故障时，ID分别为18ECFFEF,18EBFFEF。</w:t>
            </w:r>
          </w:p>
        </w:tc>
      </w:tr>
      <w:tr w:rsidR="00CA2C5F" w14:paraId="0478792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0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49E5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20ms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BFC1EB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0CFF11EF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32632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21212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6446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3FDF8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3DA1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E4BF65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B9D8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3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AA4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2103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C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EF03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FE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增益:0.1A;偏移量:-600A;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范围:-600-5953.5A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D94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控制器母线电流，负为发电,正为驱动</w:t>
            </w:r>
          </w:p>
        </w:tc>
      </w:tr>
      <w:tr w:rsidR="00CA2C5F" w14:paraId="7BF0A05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66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A9C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7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E13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F3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EAA37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4C2D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增益:0.1V;偏移量:0A;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范围:0-6553.5A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2A6AA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控制器母线电压</w:t>
            </w:r>
          </w:p>
        </w:tc>
      </w:tr>
      <w:tr w:rsidR="00CA2C5F" w14:paraId="37F2CDA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5E7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B5A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C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4E83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DCA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C3516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2C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增益:0.25rpm;偏移量:0rpm;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范围:0-16383.75rpm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CF05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电机当前转速</w:t>
            </w:r>
          </w:p>
        </w:tc>
      </w:tr>
      <w:tr w:rsidR="00CA2C5F" w14:paraId="260735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779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AA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8D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A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06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FE723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25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增益:1Nm;偏移量:0Nm;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范围:0-65535Nm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D528" w14:textId="77777777" w:rsidR="00CA2C5F" w:rsidRDefault="00B42207">
            <w:pPr>
              <w:spacing w:after="0" w:line="240" w:lineRule="auto"/>
              <w:jc w:val="both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电机当前转矩</w:t>
            </w:r>
          </w:p>
        </w:tc>
      </w:tr>
      <w:tr w:rsidR="00CA2C5F" w14:paraId="64C647B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D9B49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96F3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AF047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18FECAEF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067E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740A8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6951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30CA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7D300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85C58A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96F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1DF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FE3F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A2D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EA1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BB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90C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50A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52B48A3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209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55C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7C43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A30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04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D33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DEDD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48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A4DA48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F3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257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23D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D5E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D1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A7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354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5698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86A6CD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86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B79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968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39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2F2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012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B1C0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DE8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01ED4E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E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D8A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FC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4A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714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993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8B8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07A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05DF6E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DE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A1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688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606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8C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81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29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0ED5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D8655D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BC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305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974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F54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C2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70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624C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CF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80DA60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8DD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0AA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42C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C4F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9E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583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708D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B7E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4BBEA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6A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5D9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D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A4C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3C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59F5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9D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CB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D05413E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87B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空压机系统，当空压机系统存在一个以上故障时，ID分别为18ECFF30,18EBFF30。</w:t>
            </w:r>
          </w:p>
        </w:tc>
      </w:tr>
      <w:tr w:rsidR="00CA2C5F" w14:paraId="5ABC43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DA4A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28662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15E40B7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8987C2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E050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770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40A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D35D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D21D4C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8C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6241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39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0E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838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24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0E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7ED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A26792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BBC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15E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8F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786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126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FB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08F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CB63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56D3C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2909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50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7A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B41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B53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E350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77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B4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474B010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7F9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D51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9BB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E3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70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1D2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7DA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4E9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4521235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3547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4B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95A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D55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E3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E59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AC2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E8B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4E448D29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59B9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F7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F2E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102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E2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194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FFB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8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505CE0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49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27A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54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2D1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26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09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9D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660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1722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E2F6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2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4BDF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960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1E8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281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5FA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D903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425CB46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43D0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DCDC系统，当DCDC系统存在一个以上故障时，ID分别为18ECFF1A,18EBFF1A。</w:t>
            </w:r>
          </w:p>
        </w:tc>
      </w:tr>
      <w:tr w:rsidR="00CA2C5F" w14:paraId="6F16FB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F409D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29FC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6BD50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18FECA1A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BA91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B6498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D45DC6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C25AB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2B2A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932792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5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035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29F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3CF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338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78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9F3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169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274CE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FC6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979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472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B88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6C9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33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DF1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6E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138E39F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B76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7CB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9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8FD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2DA0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2D8F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B66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F1C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C6ED8C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2EA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C64E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07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9F6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61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B25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D2D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4452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09C4E7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EB6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E3B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BCE1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96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7A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DB5D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4C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107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5CAAAC54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094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F4D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FB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1F0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FAC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9EB5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7FD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6D0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F79790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1F9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39A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74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4D4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95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598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E63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7E2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10D83FF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621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1C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8C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D68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29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A00F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535F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329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FDF36E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9CD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>整车状态信息，</w:t>
            </w:r>
          </w:p>
        </w:tc>
      </w:tr>
      <w:tr w:rsidR="00CA2C5F" w14:paraId="096FFF83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149A2B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F52B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898EE0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18FFF531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DF051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765C0A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9D64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21A9B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BCF7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51BBFE9" w14:textId="77777777" w:rsidTr="00DC4441">
        <w:trPr>
          <w:trHeight w:val="120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EA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D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97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E57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D8E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D87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E75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00：D档；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01：N档;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10：R档；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9D5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档位指示</w:t>
            </w:r>
          </w:p>
        </w:tc>
      </w:tr>
      <w:tr w:rsidR="00CA2C5F" w14:paraId="1228B7AC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2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8E5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091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E3D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F6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9B3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99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19A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巡航工作状态</w:t>
            </w:r>
          </w:p>
        </w:tc>
      </w:tr>
      <w:tr w:rsidR="00CA2C5F" w14:paraId="6115D287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F18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18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B79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FCB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E92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95F2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2D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00：不工作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01：工作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66E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PTO工作状态</w:t>
            </w:r>
          </w:p>
        </w:tc>
      </w:tr>
      <w:tr w:rsidR="00CA2C5F" w14:paraId="18E98C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6A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61B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603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35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B196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A46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844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246F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READY</w:t>
            </w:r>
            <w:proofErr w:type="gram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灯状态</w:t>
            </w:r>
            <w:proofErr w:type="gramEnd"/>
          </w:p>
        </w:tc>
      </w:tr>
      <w:tr w:rsidR="00CA2C5F" w14:paraId="6343303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0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8C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46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130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F2C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89A1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DA5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增益：1km/h;偏移量:0km/h;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范围:0-250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1486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巡航车速</w:t>
            </w:r>
          </w:p>
        </w:tc>
      </w:tr>
      <w:tr w:rsidR="00CA2C5F" w14:paraId="6B4C63BB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DB2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419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28A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C13C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7A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5E1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411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增益:1rpm;偏移量:0rpm;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范围:0-65535rpm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ED8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PTO转速</w:t>
            </w:r>
          </w:p>
        </w:tc>
      </w:tr>
      <w:tr w:rsidR="00CA2C5F" w14:paraId="3DBC94F8" w14:textId="77777777" w:rsidTr="00DC4441">
        <w:trPr>
          <w:trHeight w:val="19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D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C6F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F1E0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DA4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1F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BEB1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68A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0000：高压未上电；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0001:高压已上电，车辆可正常运行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0010:电机驱动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0011:能量回收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0100:倒车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1101-1111：预留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7678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整车状态</w:t>
            </w:r>
          </w:p>
        </w:tc>
      </w:tr>
      <w:tr w:rsidR="003056BD" w14:paraId="37D2AF28" w14:textId="77777777" w:rsidTr="00DC4441">
        <w:trPr>
          <w:trHeight w:val="519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D2AA16E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77FE767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0DD5096" w14:textId="7777777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56928D7" w14:textId="18BE624F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E50893C" w14:textId="1E65D2D7" w:rsidR="003056BD" w:rsidRDefault="003056BD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ADB2E4" w14:textId="7FDE89A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B48F97" w14:textId="77777777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00：手柄档位与实际一致</w:t>
            </w:r>
          </w:p>
          <w:p w14:paraId="7CB4A479" w14:textId="151D0F22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01：手柄档位与实际不一致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916B962" w14:textId="71669805" w:rsidR="003056BD" w:rsidRDefault="003056BD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档位状态</w:t>
            </w:r>
          </w:p>
        </w:tc>
      </w:tr>
      <w:tr w:rsidR="00CA2C5F" w14:paraId="763C91E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BB49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冷却系统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4E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42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06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AA4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A2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16B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E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C74159A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CB5C9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50880D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0.2s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2242BE2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0C3DD7A7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58490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9C74F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24078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E5242E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4DEA5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5F20642F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95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D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859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51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67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5F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0EF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增益:1℃;偏移量:-40℃;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范围:-40-210℃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4FF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冷却液温度</w:t>
            </w:r>
          </w:p>
        </w:tc>
      </w:tr>
      <w:tr w:rsidR="00CA2C5F" w14:paraId="1AA6ECCA" w14:textId="77777777" w:rsidTr="00DC4441">
        <w:trPr>
          <w:trHeight w:val="48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59F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E1A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868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C317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257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E0FA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727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0：正常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29E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电子风扇状态</w:t>
            </w:r>
          </w:p>
        </w:tc>
      </w:tr>
      <w:tr w:rsidR="00CA2C5F" w14:paraId="49DFDB2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0D6D0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C183D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68F1AC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7BCF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ADD1E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FE0B3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5A2B7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04388B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A5D4D1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E7FD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0455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74BD7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2DF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6D0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24EC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4E7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97B27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70C8F61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25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B5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6F2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2DB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BE53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44FE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5F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1AA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7D5424FC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80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660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238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46BF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F14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B074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2C3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1D7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3F9DB5D9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BCB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077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D9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21B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1B8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32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C3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F672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F6C4494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62E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821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5A5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014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593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04B2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5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E4F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E9178C8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B7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642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14A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3D1D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709D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14E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C1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38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4F437690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638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E07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F75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565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1C1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6824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0D0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48F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4AD39E2" w14:textId="77777777" w:rsidTr="00DC4441">
        <w:trPr>
          <w:trHeight w:val="720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840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679A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4D9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E415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74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B1C6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E50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1C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D7C04B2" w14:textId="77777777" w:rsidTr="00DC4441">
        <w:trPr>
          <w:trHeight w:val="264"/>
        </w:trPr>
        <w:tc>
          <w:tcPr>
            <w:tcW w:w="114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77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19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44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33F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6A0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D57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170A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C39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5BE04880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D16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</w:t>
            </w:r>
          </w:p>
        </w:tc>
      </w:tr>
      <w:tr w:rsidR="00CA2C5F" w14:paraId="366EA9C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A38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0DD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BFE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EAAF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2C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A90B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D81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DF7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C1BF2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50CF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445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E55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1A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C486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05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5BC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E0C7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FF47F4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EC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整车控制器故障，当整车控制器存在一个以上故障时，ID分别为18ECFF31,18EBFF31</w:t>
            </w:r>
          </w:p>
        </w:tc>
      </w:tr>
      <w:tr w:rsidR="00CA2C5F" w14:paraId="75E71D0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1C35A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68322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5954B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18FECA31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13D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8A122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8ADCE4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D009C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1425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D003D4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0DE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8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D42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F7A4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1F04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B6D0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3210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604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24BA711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B29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59F2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5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29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7C9C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4BCE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F82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AB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491072A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1AE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D1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E36B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90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EA06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DABD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58D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19F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0E86E2F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BF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F8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D20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62B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3C6B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21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533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A6C621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CCB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6D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DABE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A9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961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9F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C80F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18E0A1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F3F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D9FF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DE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4EB0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7B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D4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6F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A9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7FB212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01E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1E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7B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916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E14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1257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768E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026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564F2C7E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571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E76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3E6C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A40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6580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BF37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E2E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CBD1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6243E7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B1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高压转向控制系统故障</w:t>
            </w:r>
          </w:p>
        </w:tc>
      </w:tr>
      <w:tr w:rsidR="00CA2C5F" w14:paraId="0544C5B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C4B3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E78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4E8D3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18FECA13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D8C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539C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59FA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B34F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AE8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FC1C7F4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216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E090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E15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B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D0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D9EC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0B1E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9A1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3DF946A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0E1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794A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F2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FA73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FD6E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476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0CCE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74D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800FC6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859C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7CF8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36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52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0E6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10F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BB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66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6E3FA861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ECF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519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321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923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6E1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0BBA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AE0A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89C4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33E15D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B7C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51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0DD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1AC5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CF2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C62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63F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C6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E3A742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AC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EA1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C35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669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9F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0B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0BF6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BE2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F63F75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695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7AB7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ABE5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5DB7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2A5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30C3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C9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1CA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0E0D1D9D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4E7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94F6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72C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E8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B42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065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6B78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AEC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31246F91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5C0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低压转向控制系统</w:t>
            </w:r>
          </w:p>
        </w:tc>
      </w:tr>
      <w:tr w:rsidR="00CA2C5F" w14:paraId="35B3F85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DD8D0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1B88C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0.1s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000023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0CF6034D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05F721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8A9C9B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AC00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58C5C4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BDF0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4BC66CAC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F81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9E2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FEA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A08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B507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9B8A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4887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00：停机；01：运行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10：故障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4A3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工作状态</w:t>
            </w:r>
          </w:p>
        </w:tc>
      </w:tr>
      <w:tr w:rsidR="00CA2C5F" w14:paraId="26BDCA9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643CEC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25FE53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E9F2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18FECA4D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15AC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7884DB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31B73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336A2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27C546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69016A9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6D2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2710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5BB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2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B19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BE16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35F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089C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1878BD08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2BC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A19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83AD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5C5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24B3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BE78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EFF0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FA6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2AFD2A30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88D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B7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B9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73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BEC1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DDF2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724C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9E8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5F28F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82D0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5661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C7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C7EC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935F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941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481C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2F85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3A6D0D1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30DC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7B4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4EA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19E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0DC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050B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2EA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CBDE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39D43D46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C3FF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BB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D56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04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21BA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CCCD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F36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9739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59D4B2A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F82F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024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181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AEC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6135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FC99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5847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991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20EDB26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5D7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804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9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72A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6D0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9B66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87D0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E13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19F0414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12F8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9CE7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1DB4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63A4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605C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7F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D64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3BA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4E03C11D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05FE9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高压配电盒故障</w:t>
            </w:r>
          </w:p>
        </w:tc>
      </w:tr>
      <w:tr w:rsidR="00CA2C5F" w14:paraId="45379F39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11457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46C599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4BB56B7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18FECA81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9E7A9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76CA61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E2D28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65712C8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C532B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A031A9A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43A8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36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49C2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6BB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693CA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D6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EBA3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BCBB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0E9D74B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047B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CBD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35FC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917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E535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591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C14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F3B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50720891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0D3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BC4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6CF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78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A0D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C99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B9F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EFCB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7216093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87D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21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3A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118C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11B2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CA23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8884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0D34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6989C917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1B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586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5D88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7BE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2F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263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5CB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449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97E26D2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463B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1BCE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862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943A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582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662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FC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BFC6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2B153D7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443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C6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F9DD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748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F6C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2144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44A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68D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78F8E08F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301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F4E7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2400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F8F6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E59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F4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AC7C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F8E0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699F97B5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BC05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再生制动系统故障，当再生制动系统存在一个以上当前故障时，按照数据传输协议发送故障码，传输协议的具体要求参照SAE J1939-21，此时ID分别为18ECFF0B，18EBFF0B。</w:t>
            </w:r>
          </w:p>
        </w:tc>
      </w:tr>
      <w:tr w:rsidR="00CA2C5F" w14:paraId="2DAEE72E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A8BF88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6CB5E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</w:tcPr>
          <w:p w14:paraId="53013BB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18FECA0B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15D83E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2B99D7E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7FCD8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19751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DAE2AD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2F1E63E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79E7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6EB0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8DC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55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F33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ECA6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7102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3A06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保护灯</w:t>
            </w:r>
          </w:p>
        </w:tc>
      </w:tr>
      <w:tr w:rsidR="00CA2C5F" w14:paraId="425FF56C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B0A0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D87F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D02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EE4E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192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3-4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4B45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7B51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A14E2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黄色报警灯</w:t>
            </w:r>
          </w:p>
        </w:tc>
      </w:tr>
      <w:tr w:rsidR="00CA2C5F" w14:paraId="35F3F6D2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097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34D9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52DD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B8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462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C857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F5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0:灯灭;1:灯亮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D5C8A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红色报警灯</w:t>
            </w:r>
          </w:p>
        </w:tc>
      </w:tr>
      <w:tr w:rsidR="00CA2C5F" w14:paraId="1440677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0A43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8A83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A6F3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83E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206D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E01A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18A4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增益:1SPN;偏移量:0;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范围:0-524287SPN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2AB40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SPNlsb</w:t>
            </w:r>
            <w:proofErr w:type="spellEnd"/>
          </w:p>
        </w:tc>
      </w:tr>
      <w:tr w:rsidR="00CA2C5F" w14:paraId="5D146E3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9A2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B79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36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B387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2970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7F6C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FBF9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447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 byte2</w:t>
            </w:r>
          </w:p>
        </w:tc>
      </w:tr>
      <w:tr w:rsidR="00CA2C5F" w14:paraId="63E55185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5C7F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441B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9E95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8883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D896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44B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467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增益:1FMI;偏移量:0;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范围:0-31FMI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4CAC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FMI</w:t>
            </w:r>
          </w:p>
        </w:tc>
      </w:tr>
      <w:tr w:rsidR="00CA2C5F" w14:paraId="1F75C596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51D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FFA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3D7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562E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0839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46C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B081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086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proofErr w:type="spellStart"/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SPNmsb</w:t>
            </w:r>
            <w:proofErr w:type="spellEnd"/>
          </w:p>
        </w:tc>
      </w:tr>
      <w:tr w:rsidR="00CA2C5F" w14:paraId="3DE0797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DC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lastRenderedPageBreak/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8EC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F8E8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265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A76B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8997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4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增益:1次;偏移量:0;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范围:0-126次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423D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发生次数</w:t>
            </w:r>
          </w:p>
        </w:tc>
      </w:tr>
      <w:tr w:rsidR="00CA2C5F" w14:paraId="28788349" w14:textId="77777777" w:rsidTr="00DC4441">
        <w:trPr>
          <w:trHeight w:val="264"/>
        </w:trPr>
        <w:tc>
          <w:tcPr>
            <w:tcW w:w="97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0CE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电池烟雾检测信息，对于TK1A，n=01……18(12hex)</w:t>
            </w:r>
          </w:p>
        </w:tc>
      </w:tr>
      <w:tr w:rsidR="00CA2C5F" w14:paraId="1D02B4DF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560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ECB9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6749E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1801F480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B3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85D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6041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AA4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599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2957C7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19F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5F4C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C317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34EEB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7644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4F395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75288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0637BF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1A8A614B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4D88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206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7E470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1802F480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812A3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E66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12E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CE9B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E8AAA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3535036B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3434D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BEA2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328A4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AE29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5C0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A6A5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FBCC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18E83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26999E45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0F2D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018A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BFECD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1803F480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798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B00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BF1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3CF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76E2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7C59BAE8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9773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F2AA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4595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4C84E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546C8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693675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AEB24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FB863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  <w:tr w:rsidR="00CA2C5F" w14:paraId="5830EA0D" w14:textId="77777777" w:rsidTr="00DC4441">
        <w:trPr>
          <w:trHeight w:val="264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45417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AA8EF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2FA39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1804F480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42F6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325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A72B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F09D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BA8A0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</w:tr>
      <w:tr w:rsidR="00CA2C5F" w14:paraId="01DB8DAA" w14:textId="77777777" w:rsidTr="00DC4441">
        <w:trPr>
          <w:trHeight w:val="720"/>
        </w:trPr>
        <w:tc>
          <w:tcPr>
            <w:tcW w:w="10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FCC16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8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56041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658C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6DB9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C1F15" w14:textId="77777777" w:rsidR="00CA2C5F" w:rsidRDefault="00B42207">
            <w:pPr>
              <w:spacing w:after="0" w:line="240" w:lineRule="auto"/>
              <w:jc w:val="center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E15067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  <w:tc>
          <w:tcPr>
            <w:tcW w:w="2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6F36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AA:无报警</w:t>
            </w: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br/>
              <w:t>55：有报警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544C1" w14:textId="77777777" w:rsidR="00CA2C5F" w:rsidRDefault="00B42207">
            <w:pPr>
              <w:spacing w:after="0" w:line="240" w:lineRule="auto"/>
              <w:rPr>
                <w:rFonts w:ascii="宋体" w:eastAsia="宋体" w:hAnsi="宋体" w:cs="Arial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color w:val="000000" w:themeColor="text1"/>
                <w:sz w:val="20"/>
                <w:szCs w:val="20"/>
                <w:lang w:val="en-US" w:eastAsia="zh-CN"/>
              </w:rPr>
              <w:t>烟雾报警状态</w:t>
            </w:r>
          </w:p>
        </w:tc>
      </w:tr>
    </w:tbl>
    <w:p w14:paraId="5ED6554C" w14:textId="77777777" w:rsidR="00CA2C5F" w:rsidRDefault="00B42207">
      <w:pPr>
        <w:spacing w:after="0"/>
        <w:rPr>
          <w:lang w:eastAsia="zh-CN"/>
        </w:rPr>
      </w:pPr>
      <w:r>
        <w:rPr>
          <w:lang w:eastAsia="zh-CN"/>
        </w:rPr>
        <w:br w:type="textWrapping" w:clear="all"/>
      </w:r>
    </w:p>
    <w:p w14:paraId="7165CED6" w14:textId="55BDC70E" w:rsidR="00503626" w:rsidRDefault="00C82629">
      <w:pPr>
        <w:pStyle w:val="2"/>
      </w:pPr>
      <w:proofErr w:type="spellStart"/>
      <w:r>
        <w:t>仪表发送</w:t>
      </w:r>
      <w:r w:rsidR="00503626">
        <w:t>报文</w:t>
      </w:r>
      <w:proofErr w:type="spellEnd"/>
    </w:p>
    <w:p w14:paraId="4C7C5669" w14:textId="016AB4BA" w:rsidR="00503626" w:rsidRPr="00503626" w:rsidRDefault="00503626" w:rsidP="00503626">
      <w:pPr>
        <w:rPr>
          <w:lang w:eastAsia="zh-CN"/>
        </w:rPr>
      </w:pPr>
      <w:r>
        <w:rPr>
          <w:lang w:eastAsia="zh-CN"/>
        </w:rPr>
        <w:t>仪表发送</w:t>
      </w:r>
      <w:proofErr w:type="gramStart"/>
      <w:r>
        <w:rPr>
          <w:lang w:eastAsia="zh-CN"/>
        </w:rPr>
        <w:t>报文见</w:t>
      </w:r>
      <w:proofErr w:type="gramEnd"/>
      <w:r>
        <w:rPr>
          <w:lang w:eastAsia="zh-CN"/>
        </w:rPr>
        <w:t>《</w:t>
      </w:r>
      <w:r w:rsidRPr="00503626">
        <w:rPr>
          <w:rFonts w:hint="eastAsia"/>
          <w:lang w:eastAsia="zh-CN"/>
        </w:rPr>
        <w:t>D320&amp;D560</w:t>
      </w:r>
      <w:r w:rsidRPr="00503626">
        <w:rPr>
          <w:rFonts w:hint="eastAsia"/>
          <w:lang w:eastAsia="zh-CN"/>
        </w:rPr>
        <w:t>仪表通讯协议</w:t>
      </w:r>
      <w:r>
        <w:rPr>
          <w:lang w:eastAsia="zh-CN"/>
        </w:rPr>
        <w:t>》。</w:t>
      </w:r>
    </w:p>
    <w:p w14:paraId="5F933AB2" w14:textId="77777777" w:rsidR="00CA2C5F" w:rsidRDefault="00B42207">
      <w:pPr>
        <w:pStyle w:val="1"/>
        <w:rPr>
          <w:rFonts w:ascii="Arial" w:hAnsi="Arial" w:cs="Arial"/>
          <w:lang w:val="en-US" w:eastAsia="zh-CN"/>
        </w:rPr>
      </w:pPr>
      <w:r>
        <w:rPr>
          <w:rFonts w:ascii="Arial" w:hAnsi="Arial" w:cs="Arial" w:hint="eastAsia"/>
          <w:lang w:val="en-US" w:eastAsia="zh-CN"/>
        </w:rPr>
        <w:t>法规需求</w:t>
      </w:r>
    </w:p>
    <w:p w14:paraId="2E3FB9B3" w14:textId="77777777" w:rsidR="00CA2C5F" w:rsidRDefault="00B42207">
      <w:pPr>
        <w:spacing w:after="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ISO2575</w:t>
      </w:r>
      <w:r>
        <w:rPr>
          <w:rFonts w:hint="eastAsia"/>
          <w:sz w:val="20"/>
          <w:szCs w:val="20"/>
          <w:lang w:eastAsia="zh-CN"/>
        </w:rPr>
        <w:t>汽车控制件，指示器及信号灯的标志</w:t>
      </w:r>
    </w:p>
    <w:p w14:paraId="5DC3C53E" w14:textId="77777777" w:rsidR="00CA2C5F" w:rsidRPr="001868C0" w:rsidRDefault="00B42207">
      <w:pPr>
        <w:spacing w:after="0"/>
        <w:rPr>
          <w:sz w:val="20"/>
          <w:szCs w:val="20"/>
          <w:lang w:eastAsia="zh-CN"/>
        </w:rPr>
      </w:pPr>
      <w:r w:rsidRPr="001868C0">
        <w:rPr>
          <w:rFonts w:hint="eastAsia"/>
          <w:sz w:val="20"/>
          <w:szCs w:val="20"/>
          <w:lang w:eastAsia="zh-CN"/>
        </w:rPr>
        <w:t>G</w:t>
      </w:r>
      <w:r w:rsidRPr="001868C0">
        <w:rPr>
          <w:sz w:val="20"/>
          <w:szCs w:val="20"/>
          <w:lang w:eastAsia="zh-CN"/>
        </w:rPr>
        <w:t>B 19836</w:t>
      </w:r>
    </w:p>
    <w:p w14:paraId="13DEA7FD" w14:textId="774EFA69" w:rsidR="00CA2C5F" w:rsidRDefault="001868C0">
      <w:pPr>
        <w:spacing w:after="0"/>
        <w:rPr>
          <w:lang w:val="en-US" w:eastAsia="zh-CN"/>
        </w:rPr>
      </w:pPr>
      <w:r>
        <w:rPr>
          <w:lang w:val="en-US" w:eastAsia="zh-CN"/>
        </w:rPr>
        <w:t>等</w:t>
      </w:r>
    </w:p>
    <w:p w14:paraId="78459382" w14:textId="40EECC29" w:rsidR="001D02E4" w:rsidRDefault="001D02E4">
      <w:pPr>
        <w:pStyle w:val="1"/>
      </w:pPr>
      <w:proofErr w:type="spellStart"/>
      <w:r>
        <w:t>变更日志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0"/>
        <w:gridCol w:w="1405"/>
        <w:gridCol w:w="1111"/>
        <w:gridCol w:w="6450"/>
      </w:tblGrid>
      <w:tr w:rsidR="001D02E4" w:rsidRPr="00DB3A14" w14:paraId="094FA6C9" w14:textId="77777777" w:rsidTr="008B2F5B">
        <w:trPr>
          <w:trHeight w:val="407"/>
        </w:trPr>
        <w:tc>
          <w:tcPr>
            <w:tcW w:w="810" w:type="dxa"/>
            <w:vAlign w:val="center"/>
          </w:tcPr>
          <w:p w14:paraId="5219018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bookmarkStart w:id="10" w:name="_Hlk141447504"/>
            <w:r w:rsidRPr="00DB3A14">
              <w:rPr>
                <w:rFonts w:hint="eastAsia"/>
                <w:b/>
                <w:sz w:val="20"/>
              </w:rPr>
              <w:t>版本</w:t>
            </w:r>
          </w:p>
        </w:tc>
        <w:tc>
          <w:tcPr>
            <w:tcW w:w="1405" w:type="dxa"/>
            <w:vAlign w:val="center"/>
          </w:tcPr>
          <w:p w14:paraId="245C0816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日期</w:t>
            </w:r>
          </w:p>
        </w:tc>
        <w:tc>
          <w:tcPr>
            <w:tcW w:w="1111" w:type="dxa"/>
            <w:vAlign w:val="center"/>
          </w:tcPr>
          <w:p w14:paraId="79AEF361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作者</w:t>
            </w:r>
          </w:p>
        </w:tc>
        <w:tc>
          <w:tcPr>
            <w:tcW w:w="6450" w:type="dxa"/>
            <w:vAlign w:val="center"/>
          </w:tcPr>
          <w:p w14:paraId="47BBC3B4" w14:textId="77777777" w:rsidR="001D02E4" w:rsidRPr="00DB3A14" w:rsidRDefault="001D02E4" w:rsidP="002563DC">
            <w:pPr>
              <w:pStyle w:val="-"/>
              <w:rPr>
                <w:b/>
                <w:sz w:val="20"/>
              </w:rPr>
            </w:pPr>
            <w:r w:rsidRPr="00DB3A14">
              <w:rPr>
                <w:rFonts w:hint="eastAsia"/>
                <w:b/>
                <w:sz w:val="20"/>
              </w:rPr>
              <w:t>变更描述</w:t>
            </w:r>
          </w:p>
        </w:tc>
      </w:tr>
      <w:tr w:rsidR="0033247B" w:rsidRPr="00DB3A14" w14:paraId="22E120EF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8375AA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405" w:type="dxa"/>
            <w:vAlign w:val="center"/>
          </w:tcPr>
          <w:p w14:paraId="3E9DAD6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1111" w:type="dxa"/>
            <w:vAlign w:val="center"/>
          </w:tcPr>
          <w:p w14:paraId="42124878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  <w:tc>
          <w:tcPr>
            <w:tcW w:w="6450" w:type="dxa"/>
            <w:vAlign w:val="center"/>
          </w:tcPr>
          <w:p w14:paraId="52730DB1" w14:textId="77777777" w:rsidR="0033247B" w:rsidRDefault="0033247B" w:rsidP="002563DC">
            <w:pPr>
              <w:pStyle w:val="-"/>
              <w:rPr>
                <w:sz w:val="20"/>
              </w:rPr>
            </w:pPr>
          </w:p>
        </w:tc>
      </w:tr>
      <w:tr w:rsidR="001D02E4" w:rsidRPr="00DB3A14" w14:paraId="29D9DBEE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4FBE310E" w14:textId="0802669D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V1.2</w:t>
            </w:r>
          </w:p>
        </w:tc>
        <w:tc>
          <w:tcPr>
            <w:tcW w:w="1405" w:type="dxa"/>
            <w:vAlign w:val="center"/>
          </w:tcPr>
          <w:p w14:paraId="4E6CBD3A" w14:textId="334F68E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20220227</w:t>
            </w:r>
          </w:p>
        </w:tc>
        <w:tc>
          <w:tcPr>
            <w:tcW w:w="1111" w:type="dxa"/>
            <w:vAlign w:val="center"/>
          </w:tcPr>
          <w:p w14:paraId="3CA43D6D" w14:textId="0ABDED90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03D552E5" w14:textId="1C4C46D2" w:rsidR="001D02E4" w:rsidRPr="00DB3A14" w:rsidRDefault="001D02E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完善需求</w:t>
            </w:r>
          </w:p>
        </w:tc>
      </w:tr>
      <w:tr w:rsidR="00FD5E72" w:rsidRPr="00DB3A14" w14:paraId="66C807B9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2DAB2428" w14:textId="22DD1F8C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V1.3</w:t>
            </w:r>
          </w:p>
        </w:tc>
        <w:tc>
          <w:tcPr>
            <w:tcW w:w="1405" w:type="dxa"/>
            <w:vAlign w:val="center"/>
          </w:tcPr>
          <w:p w14:paraId="1996E8C7" w14:textId="166F91B6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0221018</w:t>
            </w:r>
          </w:p>
        </w:tc>
        <w:tc>
          <w:tcPr>
            <w:tcW w:w="1111" w:type="dxa"/>
            <w:vAlign w:val="center"/>
          </w:tcPr>
          <w:p w14:paraId="4D6CD064" w14:textId="5135BA73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62836BB6" w14:textId="29CF1D78" w:rsidR="00FD5E72" w:rsidRDefault="00FD5E72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增加辅助制动电流偏移量识别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003CB7" w:rsidRPr="00DB3A14" w14:paraId="143176D0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3BDB31F4" w14:textId="7E8BFB30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V1.4</w:t>
            </w:r>
          </w:p>
        </w:tc>
        <w:tc>
          <w:tcPr>
            <w:tcW w:w="1405" w:type="dxa"/>
            <w:vAlign w:val="center"/>
          </w:tcPr>
          <w:p w14:paraId="6318427E" w14:textId="1B8111A2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0221025</w:t>
            </w:r>
          </w:p>
        </w:tc>
        <w:tc>
          <w:tcPr>
            <w:tcW w:w="1111" w:type="dxa"/>
            <w:vAlign w:val="center"/>
          </w:tcPr>
          <w:p w14:paraId="34BBC858" w14:textId="418E3B7C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A508F0C" w14:textId="77777777" w:rsidR="00003CB7" w:rsidRDefault="00003CB7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>.2.3</w:t>
            </w:r>
            <w:r>
              <w:rPr>
                <w:sz w:val="20"/>
              </w:rPr>
              <w:t>动力电池电压显示</w:t>
            </w:r>
            <w:r>
              <w:rPr>
                <w:rFonts w:hint="eastAsia"/>
                <w:sz w:val="20"/>
              </w:rPr>
              <w:t>，</w:t>
            </w:r>
            <w:r>
              <w:rPr>
                <w:sz w:val="20"/>
              </w:rPr>
              <w:t>修改笔误</w:t>
            </w:r>
            <w:r>
              <w:rPr>
                <w:rFonts w:hint="eastAsia"/>
                <w:sz w:val="20"/>
              </w:rPr>
              <w:t>。</w:t>
            </w:r>
          </w:p>
          <w:p w14:paraId="37217D34" w14:textId="77777777" w:rsidR="00003CB7" w:rsidRDefault="008E5109" w:rsidP="008E5109">
            <w:pPr>
              <w:pStyle w:val="-"/>
              <w:rPr>
                <w:sz w:val="20"/>
              </w:rPr>
            </w:pPr>
            <w:r w:rsidRPr="008E5109">
              <w:rPr>
                <w:rFonts w:hint="eastAsia"/>
                <w:sz w:val="20"/>
              </w:rPr>
              <w:t xml:space="preserve">3.2.9 </w:t>
            </w:r>
            <w:r w:rsidRPr="008E5109">
              <w:rPr>
                <w:rFonts w:hint="eastAsia"/>
                <w:sz w:val="20"/>
              </w:rPr>
              <w:t>高压电池断开</w:t>
            </w:r>
            <w:r>
              <w:rPr>
                <w:rFonts w:hint="eastAsia"/>
                <w:sz w:val="20"/>
              </w:rPr>
              <w:t>，报文单位笔误，修正。</w:t>
            </w:r>
          </w:p>
          <w:p w14:paraId="2301B961" w14:textId="5AD1CFE0" w:rsidR="008E5109" w:rsidRDefault="00334A0C" w:rsidP="008E5109">
            <w:pPr>
              <w:pStyle w:val="-"/>
              <w:rPr>
                <w:sz w:val="20"/>
              </w:rPr>
            </w:pPr>
            <w:r w:rsidRPr="00334A0C">
              <w:rPr>
                <w:rFonts w:hint="eastAsia"/>
                <w:sz w:val="20"/>
              </w:rPr>
              <w:t xml:space="preserve">3.13.12 </w:t>
            </w:r>
            <w:r w:rsidRPr="00334A0C">
              <w:rPr>
                <w:rFonts w:hint="eastAsia"/>
                <w:sz w:val="20"/>
              </w:rPr>
              <w:t>变速箱故障红灯</w:t>
            </w:r>
            <w:r>
              <w:rPr>
                <w:rFonts w:hint="eastAsia"/>
                <w:sz w:val="20"/>
              </w:rPr>
              <w:t>，报文内容笔误，修正。</w:t>
            </w:r>
          </w:p>
        </w:tc>
      </w:tr>
      <w:tr w:rsidR="00D429BE" w:rsidRPr="00DB3A14" w14:paraId="378DA2F2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04FDF78D" w14:textId="1F2119C0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V1.5</w:t>
            </w:r>
          </w:p>
        </w:tc>
        <w:tc>
          <w:tcPr>
            <w:tcW w:w="1405" w:type="dxa"/>
            <w:vAlign w:val="center"/>
          </w:tcPr>
          <w:p w14:paraId="1E0E9BD7" w14:textId="03F0A6B3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0221103</w:t>
            </w:r>
          </w:p>
        </w:tc>
        <w:tc>
          <w:tcPr>
            <w:tcW w:w="1111" w:type="dxa"/>
            <w:vAlign w:val="center"/>
          </w:tcPr>
          <w:p w14:paraId="317D42C0" w14:textId="4237C957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2D7689B5" w14:textId="563342CD" w:rsidR="00D429BE" w:rsidRDefault="00D429BE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</w:t>
            </w:r>
            <w:r>
              <w:rPr>
                <w:sz w:val="20"/>
              </w:rPr>
              <w:t>补充无</w:t>
            </w:r>
            <w:r>
              <w:rPr>
                <w:sz w:val="20"/>
              </w:rPr>
              <w:t>AMT</w:t>
            </w:r>
            <w:r>
              <w:rPr>
                <w:sz w:val="20"/>
              </w:rPr>
              <w:t>报文时档位显示说明及报文转发说明</w:t>
            </w:r>
            <w:r>
              <w:rPr>
                <w:rFonts w:hint="eastAsia"/>
                <w:sz w:val="20"/>
              </w:rPr>
              <w:t>。</w:t>
            </w:r>
          </w:p>
        </w:tc>
      </w:tr>
      <w:tr w:rsidR="00441A24" w:rsidRPr="00DB3A14" w14:paraId="7F354231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5F123B61" w14:textId="39394378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sz w:val="20"/>
              </w:rPr>
              <w:t>V1.6</w:t>
            </w:r>
          </w:p>
        </w:tc>
        <w:tc>
          <w:tcPr>
            <w:tcW w:w="1405" w:type="dxa"/>
            <w:vAlign w:val="center"/>
          </w:tcPr>
          <w:p w14:paraId="597CE269" w14:textId="5362E8E2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0221210</w:t>
            </w:r>
          </w:p>
        </w:tc>
        <w:tc>
          <w:tcPr>
            <w:tcW w:w="1111" w:type="dxa"/>
            <w:vAlign w:val="center"/>
          </w:tcPr>
          <w:p w14:paraId="2706BEBF" w14:textId="148CF946" w:rsidR="00441A24" w:rsidRDefault="00441A24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刘小星</w:t>
            </w:r>
          </w:p>
        </w:tc>
        <w:tc>
          <w:tcPr>
            <w:tcW w:w="6450" w:type="dxa"/>
            <w:vAlign w:val="center"/>
          </w:tcPr>
          <w:p w14:paraId="44653114" w14:textId="77777777" w:rsidR="00441A24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13.2</w:t>
            </w:r>
            <w:r w:rsidR="00441A24">
              <w:rPr>
                <w:rFonts w:hint="eastAsia"/>
                <w:sz w:val="20"/>
              </w:rPr>
              <w:t>修正</w:t>
            </w:r>
            <w:r w:rsidR="00441A24">
              <w:rPr>
                <w:rFonts w:hint="eastAsia"/>
                <w:sz w:val="20"/>
              </w:rPr>
              <w:t>A/</w:t>
            </w:r>
            <w:r w:rsidR="00441A24">
              <w:rPr>
                <w:sz w:val="20"/>
              </w:rPr>
              <w:t>M</w:t>
            </w:r>
            <w:r w:rsidR="005934B5">
              <w:rPr>
                <w:sz w:val="20"/>
              </w:rPr>
              <w:t>对应的报文是</w:t>
            </w:r>
            <w:r w:rsidR="005934B5">
              <w:rPr>
                <w:sz w:val="20"/>
              </w:rPr>
              <w:t>byte3bit7~8</w:t>
            </w:r>
            <w:r w:rsidR="005934B5">
              <w:rPr>
                <w:rFonts w:hint="eastAsia"/>
                <w:sz w:val="20"/>
              </w:rPr>
              <w:t>。</w:t>
            </w:r>
          </w:p>
          <w:p w14:paraId="536CFE4F" w14:textId="77777777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13.4</w:t>
            </w:r>
            <w:r>
              <w:rPr>
                <w:sz w:val="20"/>
              </w:rPr>
              <w:t>增加蠕动模式显示</w:t>
            </w:r>
          </w:p>
          <w:p w14:paraId="48D06EBE" w14:textId="69A08823" w:rsidR="00764DBC" w:rsidRDefault="00764DBC" w:rsidP="002563DC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</w:t>
            </w:r>
            <w:r>
              <w:rPr>
                <w:sz w:val="20"/>
              </w:rPr>
              <w:t>13.15</w:t>
            </w:r>
            <w:r>
              <w:rPr>
                <w:sz w:val="20"/>
              </w:rPr>
              <w:t>增加自学习提醒</w:t>
            </w:r>
          </w:p>
        </w:tc>
      </w:tr>
      <w:tr w:rsidR="00766453" w:rsidRPr="00DB3A14" w14:paraId="7812B2CD" w14:textId="77777777" w:rsidTr="008B2F5B">
        <w:trPr>
          <w:trHeight w:val="413"/>
        </w:trPr>
        <w:tc>
          <w:tcPr>
            <w:tcW w:w="810" w:type="dxa"/>
            <w:vAlign w:val="center"/>
          </w:tcPr>
          <w:p w14:paraId="6D5F47DD" w14:textId="619DA2AC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V1.7</w:t>
            </w:r>
          </w:p>
        </w:tc>
        <w:tc>
          <w:tcPr>
            <w:tcW w:w="1405" w:type="dxa"/>
            <w:vAlign w:val="center"/>
          </w:tcPr>
          <w:p w14:paraId="7B54DC39" w14:textId="0455BD8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20230216</w:t>
            </w:r>
          </w:p>
        </w:tc>
        <w:tc>
          <w:tcPr>
            <w:tcW w:w="1111" w:type="dxa"/>
            <w:vAlign w:val="center"/>
          </w:tcPr>
          <w:p w14:paraId="01916920" w14:textId="68542F24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vAlign w:val="center"/>
          </w:tcPr>
          <w:p w14:paraId="00A16F25" w14:textId="4A8C33C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</w:t>
            </w:r>
            <w:r w:rsidR="00A51408">
              <w:rPr>
                <w:sz w:val="20"/>
              </w:rPr>
              <w:t xml:space="preserve">6 </w:t>
            </w:r>
            <w:r w:rsidR="00A51408">
              <w:rPr>
                <w:rFonts w:hint="eastAsia"/>
                <w:sz w:val="20"/>
              </w:rPr>
              <w:t>新增</w:t>
            </w:r>
            <w:r w:rsidR="00A51408">
              <w:rPr>
                <w:rFonts w:hint="eastAsia"/>
                <w:sz w:val="20"/>
              </w:rPr>
              <w:t>&lt;</w:t>
            </w:r>
            <w:r>
              <w:rPr>
                <w:rFonts w:hint="eastAsia"/>
                <w:sz w:val="20"/>
              </w:rPr>
              <w:t>变速箱型号及速比</w:t>
            </w:r>
            <w:r>
              <w:rPr>
                <w:sz w:val="20"/>
              </w:rPr>
              <w:t>&gt;</w:t>
            </w:r>
            <w:proofErr w:type="gramStart"/>
            <w:r>
              <w:rPr>
                <w:rFonts w:hint="eastAsia"/>
                <w:sz w:val="20"/>
              </w:rPr>
              <w:t>标定值</w:t>
            </w:r>
            <w:proofErr w:type="gramEnd"/>
            <w:r w:rsidR="00A51408">
              <w:rPr>
                <w:rFonts w:hint="eastAsia"/>
                <w:sz w:val="20"/>
              </w:rPr>
              <w:t>288</w:t>
            </w:r>
            <w:r>
              <w:rPr>
                <w:rFonts w:hint="eastAsia"/>
                <w:sz w:val="20"/>
              </w:rPr>
              <w:t>；</w:t>
            </w:r>
          </w:p>
          <w:p w14:paraId="4C31839B" w14:textId="077CE957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.17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转向</w:t>
            </w:r>
            <w:proofErr w:type="gramStart"/>
            <w:r>
              <w:rPr>
                <w:sz w:val="20"/>
              </w:rPr>
              <w:t>锁</w:t>
            </w:r>
            <w:r w:rsidR="006238C8">
              <w:rPr>
                <w:rFonts w:hint="eastAsia"/>
                <w:sz w:val="20"/>
              </w:rPr>
              <w:t>止指示</w:t>
            </w:r>
            <w:r>
              <w:rPr>
                <w:sz w:val="20"/>
              </w:rPr>
              <w:t>灯</w:t>
            </w:r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  <w:p w14:paraId="427AB230" w14:textId="22A06676" w:rsidR="00766453" w:rsidRDefault="00766453" w:rsidP="00766453">
            <w:pPr>
              <w:pStyle w:val="-"/>
              <w:rPr>
                <w:sz w:val="20"/>
              </w:rPr>
            </w:pPr>
            <w:r>
              <w:rPr>
                <w:sz w:val="20"/>
              </w:rPr>
              <w:t>新增</w:t>
            </w:r>
            <w:r>
              <w:rPr>
                <w:sz w:val="20"/>
              </w:rPr>
              <w:t>3.1</w:t>
            </w:r>
            <w:r w:rsidR="006238C8">
              <w:rPr>
                <w:rFonts w:hint="eastAsia"/>
                <w:sz w:val="20"/>
              </w:rPr>
              <w:t>3</w:t>
            </w:r>
            <w:r>
              <w:rPr>
                <w:sz w:val="20"/>
              </w:rPr>
              <w:t xml:space="preserve">.18 </w:t>
            </w:r>
            <w:r>
              <w:rPr>
                <w:sz w:val="20"/>
              </w:rPr>
              <w:t>三桥提升指示灯</w:t>
            </w:r>
            <w:proofErr w:type="gramStart"/>
            <w:r w:rsidR="006238C8">
              <w:rPr>
                <w:sz w:val="20"/>
              </w:rPr>
              <w:t>—</w:t>
            </w:r>
            <w:r w:rsidR="006238C8">
              <w:rPr>
                <w:rFonts w:hint="eastAsia"/>
                <w:sz w:val="20"/>
              </w:rPr>
              <w:t>临时</w:t>
            </w:r>
            <w:proofErr w:type="gramEnd"/>
            <w:r w:rsidR="006238C8">
              <w:rPr>
                <w:rFonts w:hint="eastAsia"/>
                <w:sz w:val="20"/>
              </w:rPr>
              <w:t>增加，仅</w:t>
            </w:r>
            <w:r w:rsidR="006238C8">
              <w:rPr>
                <w:rFonts w:hint="eastAsia"/>
                <w:sz w:val="20"/>
              </w:rPr>
              <w:t>TZ9A</w:t>
            </w:r>
            <w:r w:rsidR="006238C8">
              <w:rPr>
                <w:rFonts w:hint="eastAsia"/>
                <w:sz w:val="20"/>
              </w:rPr>
              <w:t>车型实现</w:t>
            </w:r>
          </w:p>
        </w:tc>
      </w:tr>
      <w:tr w:rsidR="00DB465E" w:rsidRPr="00DB3A14" w14:paraId="52C094EC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5C601EA" w14:textId="632A89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lastRenderedPageBreak/>
              <w:t>V1</w:t>
            </w:r>
            <w:r w:rsidRPr="008A7B08">
              <w:rPr>
                <w:sz w:val="20"/>
              </w:rPr>
              <w:t>.8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84439D7" w14:textId="02C0FBCF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2</w:t>
            </w:r>
            <w:r w:rsidRPr="008A7B08">
              <w:rPr>
                <w:sz w:val="20"/>
              </w:rPr>
              <w:t>0230419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6B99B0" w14:textId="346AFCA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06F3D1B4" w14:textId="01D84AC3" w:rsidR="00DB465E" w:rsidRPr="008A7B08" w:rsidRDefault="00DB465E" w:rsidP="00766453">
            <w:pPr>
              <w:pStyle w:val="-"/>
              <w:rPr>
                <w:sz w:val="20"/>
              </w:rPr>
            </w:pPr>
            <w:r w:rsidRPr="008A7B08">
              <w:rPr>
                <w:rFonts w:hint="eastAsia"/>
                <w:sz w:val="20"/>
              </w:rPr>
              <w:t>新增</w:t>
            </w:r>
            <w:r w:rsidRPr="008A7B08">
              <w:rPr>
                <w:rFonts w:hint="eastAsia"/>
                <w:sz w:val="20"/>
              </w:rPr>
              <w:t>3.13.19</w:t>
            </w:r>
            <w:r w:rsidRPr="008A7B08">
              <w:rPr>
                <w:sz w:val="20"/>
              </w:rPr>
              <w:t xml:space="preserve"> </w:t>
            </w:r>
            <w:r w:rsidRPr="008A7B08">
              <w:rPr>
                <w:rFonts w:hint="eastAsia"/>
                <w:sz w:val="20"/>
              </w:rPr>
              <w:t>换挡开关未回零提醒</w:t>
            </w:r>
          </w:p>
        </w:tc>
      </w:tr>
      <w:tr w:rsidR="008A7B08" w:rsidRPr="00DB3A14" w14:paraId="3480EE41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36972540" w14:textId="7E095723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V1.9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5F7CE22A" w14:textId="4FED7BA6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2023050</w:t>
            </w:r>
            <w:r w:rsidR="00064061">
              <w:rPr>
                <w:rFonts w:hint="eastAsia"/>
                <w:sz w:val="20"/>
              </w:rPr>
              <w:t>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4FD3DE6" w14:textId="2E17E632" w:rsidR="008A7B08" w:rsidRDefault="008A7B08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72E4CDCE" w14:textId="2A9E8488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新能源仪表故障</w:t>
            </w:r>
            <w:proofErr w:type="gramStart"/>
            <w:r>
              <w:rPr>
                <w:rFonts w:hint="eastAsia"/>
                <w:sz w:val="20"/>
              </w:rPr>
              <w:t>码显示</w:t>
            </w:r>
            <w:proofErr w:type="gramEnd"/>
            <w:r>
              <w:rPr>
                <w:rFonts w:hint="eastAsia"/>
                <w:sz w:val="20"/>
              </w:rPr>
              <w:t>净化（</w:t>
            </w:r>
            <w:r>
              <w:rPr>
                <w:rFonts w:hint="eastAsia"/>
                <w:sz w:val="20"/>
              </w:rPr>
              <w:t>DM23033330203</w:t>
            </w:r>
            <w:r>
              <w:rPr>
                <w:rFonts w:hint="eastAsia"/>
                <w:sz w:val="20"/>
              </w:rPr>
              <w:t>），新增</w:t>
            </w:r>
            <w:r>
              <w:rPr>
                <w:rFonts w:hint="eastAsia"/>
                <w:sz w:val="20"/>
              </w:rPr>
              <w:t>STOP</w:t>
            </w:r>
            <w:r>
              <w:rPr>
                <w:rFonts w:hint="eastAsia"/>
                <w:sz w:val="20"/>
              </w:rPr>
              <w:t>灯源地址</w:t>
            </w:r>
          </w:p>
          <w:p w14:paraId="2953E952" w14:textId="77777777" w:rsidR="008A7B08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3.10</w:t>
            </w:r>
            <w:r w:rsidR="008A7B08">
              <w:rPr>
                <w:rFonts w:hint="eastAsia"/>
                <w:sz w:val="20"/>
              </w:rPr>
              <w:t>新能源仪表故障</w:t>
            </w:r>
            <w:proofErr w:type="gramStart"/>
            <w:r w:rsidR="008A7B08">
              <w:rPr>
                <w:rFonts w:hint="eastAsia"/>
                <w:sz w:val="20"/>
              </w:rPr>
              <w:t>码显示</w:t>
            </w:r>
            <w:proofErr w:type="gramEnd"/>
            <w:r w:rsidR="008A7B08">
              <w:rPr>
                <w:rFonts w:hint="eastAsia"/>
                <w:sz w:val="20"/>
              </w:rPr>
              <w:t>净化（</w:t>
            </w:r>
            <w:r w:rsidR="008A7B08">
              <w:rPr>
                <w:rFonts w:hint="eastAsia"/>
                <w:sz w:val="20"/>
              </w:rPr>
              <w:t>DM23033330203</w:t>
            </w:r>
            <w:r w:rsidR="008A7B08">
              <w:rPr>
                <w:rFonts w:hint="eastAsia"/>
                <w:sz w:val="20"/>
              </w:rPr>
              <w:t>），</w:t>
            </w:r>
            <w:r>
              <w:rPr>
                <w:rFonts w:hint="eastAsia"/>
                <w:sz w:val="20"/>
              </w:rPr>
              <w:t>新增</w:t>
            </w:r>
            <w:r w:rsidR="008A7B08">
              <w:rPr>
                <w:rFonts w:hint="eastAsia"/>
                <w:sz w:val="20"/>
              </w:rPr>
              <w:t>Warning</w:t>
            </w:r>
            <w:proofErr w:type="gramStart"/>
            <w:r w:rsidR="008A7B08">
              <w:rPr>
                <w:rFonts w:hint="eastAsia"/>
                <w:sz w:val="20"/>
              </w:rPr>
              <w:t>灯显示</w:t>
            </w:r>
            <w:proofErr w:type="gramEnd"/>
            <w:r w:rsidR="008A7B08">
              <w:rPr>
                <w:rFonts w:hint="eastAsia"/>
                <w:sz w:val="20"/>
              </w:rPr>
              <w:t>源地址</w:t>
            </w:r>
          </w:p>
          <w:p w14:paraId="123C75D4" w14:textId="74D54F4D" w:rsidR="00064061" w:rsidRDefault="00064061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3.15.1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后视镜加热指示</w:t>
            </w:r>
          </w:p>
        </w:tc>
      </w:tr>
      <w:tr w:rsidR="00904EEE" w:rsidRPr="00DB3A14" w14:paraId="6BF68686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072087DF" w14:textId="6027A059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V2.0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0609369B" w14:textId="2B9D7602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20230714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A807B74" w14:textId="1F363DD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1E0CCBE3" w14:textId="364CC8E7" w:rsidR="00904EEE" w:rsidRDefault="00904EEE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3.13.5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变速箱取力指示</w:t>
            </w:r>
            <w:proofErr w:type="gramEnd"/>
            <w:r>
              <w:rPr>
                <w:rFonts w:hint="eastAsia"/>
                <w:sz w:val="20"/>
              </w:rPr>
              <w:t>删除接收上装正极继电器状态点亮指示灯</w:t>
            </w:r>
          </w:p>
        </w:tc>
      </w:tr>
      <w:tr w:rsidR="008C632E" w:rsidRPr="00DB3A14" w14:paraId="44CF1D35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4AEF912" w14:textId="6F3CCCD4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V2.1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1795EAAD" w14:textId="38C9A011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20230728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D58BF18" w14:textId="70BF94A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C704100" w14:textId="0229136E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根据</w:t>
            </w:r>
            <w:r w:rsidRPr="00B1286D">
              <w:rPr>
                <w:rFonts w:hint="eastAsia"/>
                <w:sz w:val="20"/>
              </w:rPr>
              <w:t>DM23072006</w:t>
            </w:r>
            <w:r w:rsidRPr="00B1286D">
              <w:rPr>
                <w:rFonts w:hint="eastAsia"/>
                <w:sz w:val="20"/>
              </w:rPr>
              <w:t>做如下更新：</w:t>
            </w:r>
          </w:p>
          <w:p w14:paraId="096A8880" w14:textId="2FA51DAD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3.8.1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冷却水温指示，仪表显示水温范围从</w:t>
            </w:r>
            <w:r w:rsidRPr="00B1286D">
              <w:rPr>
                <w:rFonts w:hint="eastAsia"/>
                <w:sz w:val="20"/>
              </w:rPr>
              <w:t>-10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℃变更为</w:t>
            </w:r>
            <w:r w:rsidRPr="00B1286D">
              <w:rPr>
                <w:rFonts w:hint="eastAsia"/>
                <w:sz w:val="20"/>
              </w:rPr>
              <w:t>10</w:t>
            </w:r>
            <w:r w:rsidRPr="00B1286D">
              <w:rPr>
                <w:rFonts w:hint="eastAsia"/>
                <w:sz w:val="20"/>
              </w:rPr>
              <w:t>℃</w:t>
            </w:r>
            <w:r w:rsidRPr="00B1286D">
              <w:rPr>
                <w:rFonts w:hint="eastAsia"/>
                <w:sz w:val="20"/>
              </w:rPr>
              <w:t>~90</w:t>
            </w:r>
            <w:r w:rsidRPr="00B1286D">
              <w:rPr>
                <w:rFonts w:hint="eastAsia"/>
                <w:sz w:val="20"/>
              </w:rPr>
              <w:t>℃</w:t>
            </w:r>
          </w:p>
          <w:p w14:paraId="7A41847C" w14:textId="77777777" w:rsidR="008C632E" w:rsidRPr="00B1286D" w:rsidRDefault="008C632E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3.8.2</w:t>
            </w:r>
            <w:r w:rsidRPr="00B1286D">
              <w:rPr>
                <w:sz w:val="20"/>
              </w:rPr>
              <w:t xml:space="preserve"> </w:t>
            </w:r>
            <w:proofErr w:type="gramStart"/>
            <w:r w:rsidRPr="00B1286D">
              <w:rPr>
                <w:rFonts w:hint="eastAsia"/>
                <w:sz w:val="20"/>
              </w:rPr>
              <w:t>冷却液过温</w:t>
            </w:r>
            <w:proofErr w:type="gramEnd"/>
            <w:r w:rsidRPr="00B1286D">
              <w:rPr>
                <w:rFonts w:hint="eastAsia"/>
                <w:sz w:val="20"/>
              </w:rPr>
              <w:t>报警，修改报警温度（</w:t>
            </w:r>
            <w:r w:rsidRPr="00B1286D">
              <w:rPr>
                <w:rFonts w:hint="eastAsia"/>
                <w:sz w:val="20"/>
              </w:rPr>
              <w:t>58</w:t>
            </w:r>
            <w:r w:rsidRPr="00B1286D">
              <w:rPr>
                <w:rFonts w:hint="eastAsia"/>
                <w:sz w:val="20"/>
              </w:rPr>
              <w:t>℃改为</w:t>
            </w:r>
            <w:r w:rsidRPr="00B1286D">
              <w:rPr>
                <w:rFonts w:hint="eastAsia"/>
                <w:sz w:val="20"/>
              </w:rPr>
              <w:t>65</w:t>
            </w:r>
            <w:r w:rsidRPr="00B1286D">
              <w:rPr>
                <w:rFonts w:hint="eastAsia"/>
                <w:sz w:val="20"/>
              </w:rPr>
              <w:t>℃）</w:t>
            </w:r>
          </w:p>
          <w:p w14:paraId="00A7EA2B" w14:textId="1EEBCF1C" w:rsidR="00737BBD" w:rsidRPr="00B1286D" w:rsidRDefault="00737BBD" w:rsidP="00766453">
            <w:pPr>
              <w:pStyle w:val="-"/>
              <w:rPr>
                <w:sz w:val="20"/>
              </w:rPr>
            </w:pPr>
            <w:r w:rsidRPr="00B1286D">
              <w:rPr>
                <w:rFonts w:hint="eastAsia"/>
                <w:sz w:val="20"/>
              </w:rPr>
              <w:t>3.8.3</w:t>
            </w:r>
            <w:r w:rsidRPr="00B1286D">
              <w:rPr>
                <w:sz w:val="20"/>
              </w:rPr>
              <w:t xml:space="preserve"> </w:t>
            </w:r>
            <w:r w:rsidRPr="00B1286D">
              <w:rPr>
                <w:rFonts w:hint="eastAsia"/>
                <w:sz w:val="20"/>
              </w:rPr>
              <w:t>冷却液</w:t>
            </w:r>
            <w:proofErr w:type="gramStart"/>
            <w:r w:rsidRPr="00B1286D">
              <w:rPr>
                <w:rFonts w:hint="eastAsia"/>
                <w:sz w:val="20"/>
              </w:rPr>
              <w:t>液</w:t>
            </w:r>
            <w:proofErr w:type="gramEnd"/>
            <w:r w:rsidRPr="00B1286D">
              <w:rPr>
                <w:rFonts w:hint="eastAsia"/>
                <w:sz w:val="20"/>
              </w:rPr>
              <w:t>位低（预留），笔误，修正。</w:t>
            </w:r>
          </w:p>
        </w:tc>
      </w:tr>
      <w:tr w:rsidR="00B1286D" w:rsidRPr="00DB3A14" w14:paraId="0B042404" w14:textId="77777777" w:rsidTr="008B2F5B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79B6F931" w14:textId="11D24256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V2.2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7B82CB6D" w14:textId="754345F8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2023090</w:t>
            </w:r>
            <w:r w:rsidR="00485F8C">
              <w:rPr>
                <w:rFonts w:hint="eastAsia"/>
                <w:sz w:val="20"/>
              </w:rPr>
              <w:t>5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3C313E6" w14:textId="5DBD06A1" w:rsidR="00B1286D" w:rsidRDefault="00B1286D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4DDF4FC5" w14:textId="1D935092" w:rsidR="00B1286D" w:rsidRDefault="00485F8C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 xml:space="preserve"> 3.15.2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>空滤阻塞</w:t>
            </w:r>
            <w:proofErr w:type="gramEnd"/>
            <w:r>
              <w:rPr>
                <w:rFonts w:hint="eastAsia"/>
                <w:sz w:val="20"/>
              </w:rPr>
              <w:t>指示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（便函</w:t>
            </w:r>
            <w:r>
              <w:rPr>
                <w:rFonts w:hint="eastAsia"/>
                <w:sz w:val="20"/>
              </w:rPr>
              <w:t>DM23090115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33247B" w:rsidRPr="00DB3A14" w14:paraId="6864AD1A" w14:textId="77777777" w:rsidTr="003D6957">
        <w:trPr>
          <w:trHeight w:val="413"/>
        </w:trPr>
        <w:tc>
          <w:tcPr>
            <w:tcW w:w="810" w:type="dxa"/>
            <w:shd w:val="clear" w:color="auto" w:fill="auto"/>
            <w:vAlign w:val="center"/>
          </w:tcPr>
          <w:p w14:paraId="1A39D99B" w14:textId="2A049E2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V2.3</w:t>
            </w:r>
          </w:p>
        </w:tc>
        <w:tc>
          <w:tcPr>
            <w:tcW w:w="1405" w:type="dxa"/>
            <w:shd w:val="clear" w:color="auto" w:fill="auto"/>
            <w:vAlign w:val="center"/>
          </w:tcPr>
          <w:p w14:paraId="385DCCFA" w14:textId="7F9701FD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202309</w:t>
            </w:r>
            <w:r w:rsidR="008B2F5B">
              <w:rPr>
                <w:rFonts w:hint="eastAsia"/>
                <w:sz w:val="20"/>
              </w:rPr>
              <w:t>13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18D591B" w14:textId="3A662C83" w:rsidR="0033247B" w:rsidRDefault="0033247B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auto"/>
            <w:vAlign w:val="center"/>
          </w:tcPr>
          <w:p w14:paraId="6E9DEA27" w14:textId="69C054E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3.2.2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动力电池输出电流，修改“无”冷却方式对应偏移量“</w:t>
            </w:r>
            <w:r>
              <w:rPr>
                <w:rFonts w:hint="eastAsia"/>
                <w:sz w:val="20"/>
              </w:rPr>
              <w:t>-1000</w:t>
            </w:r>
            <w:r>
              <w:rPr>
                <w:rFonts w:hint="eastAsia"/>
                <w:sz w:val="20"/>
              </w:rPr>
              <w:t>”（</w:t>
            </w:r>
            <w:r>
              <w:rPr>
                <w:rFonts w:hint="eastAsia"/>
                <w:sz w:val="20"/>
              </w:rPr>
              <w:t>DM23051721</w:t>
            </w:r>
            <w:r>
              <w:rPr>
                <w:rFonts w:hint="eastAsia"/>
                <w:sz w:val="20"/>
              </w:rPr>
              <w:t>）</w:t>
            </w:r>
          </w:p>
          <w:p w14:paraId="3AFBA91C" w14:textId="44BD2A22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3.3.6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辅助制动显示，补充标定为</w:t>
            </w:r>
            <w:r>
              <w:rPr>
                <w:rFonts w:hint="eastAsia"/>
                <w:sz w:val="20"/>
              </w:rPr>
              <w:t>175-</w:t>
            </w:r>
            <w:r>
              <w:rPr>
                <w:rFonts w:hint="eastAsia"/>
                <w:sz w:val="20"/>
              </w:rPr>
              <w:t>德纳电驱桥，旧车偏移量</w:t>
            </w:r>
            <w:r>
              <w:rPr>
                <w:rFonts w:hint="eastAsia"/>
                <w:sz w:val="20"/>
              </w:rPr>
              <w:t>-600A</w:t>
            </w:r>
          </w:p>
          <w:p w14:paraId="7395A04C" w14:textId="674FF3F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3.19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气压显示及报警补充完整：</w:t>
            </w:r>
          </w:p>
          <w:p w14:paraId="0338897C" w14:textId="09FA3BE3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气压传感器及报警开关数量</w:t>
            </w:r>
          </w:p>
          <w:p w14:paraId="34CE6F92" w14:textId="36F74D0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3.19.2</w:t>
            </w:r>
            <w:r>
              <w:rPr>
                <w:rFonts w:hint="eastAsia"/>
                <w:sz w:val="20"/>
              </w:rPr>
              <w:t>气压显示定义</w:t>
            </w:r>
          </w:p>
          <w:p w14:paraId="0A901A40" w14:textId="7C6EF466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3.19.3</w:t>
            </w:r>
            <w:r>
              <w:rPr>
                <w:rFonts w:hint="eastAsia"/>
                <w:sz w:val="20"/>
              </w:rPr>
              <w:t>仪表诊断气压传感器策略</w:t>
            </w:r>
          </w:p>
          <w:p w14:paraId="4EBD7ED4" w14:textId="5AB7A68F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3.20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功能补充完整（参考</w:t>
            </w:r>
            <w:r>
              <w:rPr>
                <w:rFonts w:hint="eastAsia"/>
                <w:sz w:val="20"/>
              </w:rPr>
              <w:t>TF03</w:t>
            </w:r>
            <w:r>
              <w:rPr>
                <w:sz w:val="20"/>
              </w:rPr>
              <w:t>_</w:t>
            </w:r>
            <w:r>
              <w:rPr>
                <w:rFonts w:hint="eastAsia"/>
                <w:sz w:val="20"/>
              </w:rPr>
              <w:t>V3.1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20230814</w:t>
            </w:r>
            <w:r>
              <w:rPr>
                <w:rFonts w:hint="eastAsia"/>
                <w:sz w:val="20"/>
              </w:rPr>
              <w:t>）：</w:t>
            </w:r>
          </w:p>
          <w:p w14:paraId="59DD8CB4" w14:textId="77777777" w:rsidR="008B2F5B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3.20.6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EPB</w:t>
            </w:r>
            <w:r>
              <w:rPr>
                <w:rFonts w:hint="eastAsia"/>
                <w:sz w:val="20"/>
              </w:rPr>
              <w:t>工作模式指示</w:t>
            </w:r>
          </w:p>
          <w:p w14:paraId="26A022D3" w14:textId="06A65BBA" w:rsidR="005A43BD" w:rsidRDefault="008B2F5B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3.20.7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驻车制动挂车测试激活状态</w:t>
            </w:r>
            <w:r w:rsidR="005A43BD">
              <w:rPr>
                <w:rFonts w:hint="eastAsia"/>
                <w:sz w:val="20"/>
              </w:rPr>
              <w:t>指示</w:t>
            </w:r>
          </w:p>
        </w:tc>
      </w:tr>
      <w:tr w:rsidR="003D6957" w:rsidRPr="00DB3A14" w14:paraId="4DF0ABA5" w14:textId="77777777" w:rsidTr="008B2F5B">
        <w:trPr>
          <w:trHeight w:val="413"/>
        </w:trPr>
        <w:tc>
          <w:tcPr>
            <w:tcW w:w="810" w:type="dxa"/>
            <w:shd w:val="clear" w:color="auto" w:fill="FFC000"/>
            <w:vAlign w:val="center"/>
          </w:tcPr>
          <w:p w14:paraId="27746B76" w14:textId="3762796B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V2.4</w:t>
            </w:r>
          </w:p>
        </w:tc>
        <w:tc>
          <w:tcPr>
            <w:tcW w:w="1405" w:type="dxa"/>
            <w:shd w:val="clear" w:color="auto" w:fill="FFC000"/>
            <w:vAlign w:val="center"/>
          </w:tcPr>
          <w:p w14:paraId="384B44CA" w14:textId="3F57F539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20231024</w:t>
            </w:r>
          </w:p>
        </w:tc>
        <w:tc>
          <w:tcPr>
            <w:tcW w:w="1111" w:type="dxa"/>
            <w:shd w:val="clear" w:color="auto" w:fill="FFC000"/>
            <w:vAlign w:val="center"/>
          </w:tcPr>
          <w:p w14:paraId="3A9AD8B1" w14:textId="46524064" w:rsidR="003D6957" w:rsidRDefault="003D6957" w:rsidP="00766453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上官彤</w:t>
            </w:r>
          </w:p>
        </w:tc>
        <w:tc>
          <w:tcPr>
            <w:tcW w:w="6450" w:type="dxa"/>
            <w:shd w:val="clear" w:color="auto" w:fill="FFC000"/>
            <w:vAlign w:val="center"/>
          </w:tcPr>
          <w:p w14:paraId="2859A5CB" w14:textId="77777777" w:rsidR="003D6957" w:rsidRDefault="003D6957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3.13.3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E/P</w:t>
            </w:r>
            <w:r>
              <w:rPr>
                <w:rFonts w:hint="eastAsia"/>
                <w:sz w:val="20"/>
              </w:rPr>
              <w:t>模式显示，新增在非变速箱标定下接收</w:t>
            </w:r>
            <w:r>
              <w:rPr>
                <w:rFonts w:hint="eastAsia"/>
                <w:sz w:val="20"/>
              </w:rPr>
              <w:t>TC1</w:t>
            </w:r>
            <w:r>
              <w:rPr>
                <w:rFonts w:hint="eastAsia"/>
                <w:sz w:val="20"/>
              </w:rPr>
              <w:t>报文显示</w:t>
            </w:r>
          </w:p>
          <w:p w14:paraId="6177D9F0" w14:textId="6CFA942D" w:rsidR="0085299A" w:rsidRDefault="0085299A" w:rsidP="008B2F5B">
            <w:pPr>
              <w:pStyle w:val="-"/>
              <w:rPr>
                <w:sz w:val="20"/>
              </w:rPr>
            </w:pPr>
            <w:r>
              <w:rPr>
                <w:rFonts w:hint="eastAsia"/>
                <w:sz w:val="20"/>
              </w:rPr>
              <w:t>新增</w:t>
            </w:r>
            <w:r>
              <w:rPr>
                <w:rFonts w:hint="eastAsia"/>
                <w:sz w:val="20"/>
              </w:rPr>
              <w:t>3.14.1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坡道起步指示</w:t>
            </w:r>
            <w:r>
              <w:rPr>
                <w:rFonts w:hint="eastAsia"/>
                <w:sz w:val="20"/>
              </w:rPr>
              <w:t>-DM23101329</w:t>
            </w:r>
          </w:p>
        </w:tc>
      </w:tr>
      <w:bookmarkEnd w:id="10"/>
    </w:tbl>
    <w:p w14:paraId="241B1112" w14:textId="77777777" w:rsidR="001D02E4" w:rsidRPr="008B2F5B" w:rsidRDefault="001D02E4" w:rsidP="001D02E4">
      <w:pPr>
        <w:rPr>
          <w:lang w:eastAsia="zh-CN"/>
        </w:rPr>
      </w:pPr>
    </w:p>
    <w:sectPr w:rsidR="001D02E4" w:rsidRPr="008B2F5B">
      <w:headerReference w:type="even" r:id="rId79"/>
      <w:headerReference w:type="default" r:id="rId80"/>
      <w:headerReference w:type="first" r:id="rId81"/>
      <w:pgSz w:w="11906" w:h="16838"/>
      <w:pgMar w:top="1134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A2944" w14:textId="77777777" w:rsidR="008C0E9F" w:rsidRDefault="008C0E9F">
      <w:pPr>
        <w:spacing w:after="0" w:line="240" w:lineRule="auto"/>
      </w:pPr>
      <w:r>
        <w:separator/>
      </w:r>
    </w:p>
  </w:endnote>
  <w:endnote w:type="continuationSeparator" w:id="0">
    <w:p w14:paraId="73CBA4AD" w14:textId="77777777" w:rsidR="008C0E9F" w:rsidRDefault="008C0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for Saa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A55FB" w14:textId="77777777" w:rsidR="008C0E9F" w:rsidRDefault="008C0E9F">
      <w:pPr>
        <w:spacing w:after="0" w:line="240" w:lineRule="auto"/>
      </w:pPr>
      <w:r>
        <w:separator/>
      </w:r>
    </w:p>
  </w:footnote>
  <w:footnote w:type="continuationSeparator" w:id="0">
    <w:p w14:paraId="39E593C0" w14:textId="77777777" w:rsidR="008C0E9F" w:rsidRDefault="008C0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695DD" w14:textId="77777777" w:rsidR="00C61A0C" w:rsidRDefault="00000000">
    <w:pPr>
      <w:pStyle w:val="ac"/>
    </w:pPr>
    <w:r>
      <w:pict w14:anchorId="229F93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4" o:spid="_x0000_s1029" type="#_x0000_t136" style="position:absolute;margin-left:0;margin-top:0;width:594.65pt;height:124.7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365AF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4CDA8094" w14:textId="5DBB1AC9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5EE29D54" wp14:editId="36BA8DBC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 w14:paraId="75839204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5385A501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4917F373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64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6F965AF4" w14:textId="77777777">
      <w:trPr>
        <w:trHeight w:val="104"/>
      </w:trPr>
      <w:tc>
        <w:tcPr>
          <w:tcW w:w="2316" w:type="dxa"/>
          <w:vMerge/>
        </w:tcPr>
        <w:p w14:paraId="4CC0BB6C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18E2F7B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6456338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3EFC4957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762C465D" w14:textId="6DFF80F6" w:rsidR="00C61A0C" w:rsidRDefault="00000000">
    <w:pPr>
      <w:pStyle w:val="ac"/>
    </w:pPr>
    <w:r>
      <w:pict w14:anchorId="2DDC46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5" o:spid="_x0000_s1032" type="#_x0000_t136" style="position:absolute;margin-left:0;margin-top:0;width:594.65pt;height:124.7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2"/>
      <w:tblW w:w="10421" w:type="dxa"/>
      <w:tblLayout w:type="fixed"/>
      <w:tblLook w:val="04A0" w:firstRow="1" w:lastRow="0" w:firstColumn="1" w:lastColumn="0" w:noHBand="0" w:noVBand="1"/>
    </w:tblPr>
    <w:tblGrid>
      <w:gridCol w:w="2316"/>
      <w:gridCol w:w="1198"/>
      <w:gridCol w:w="5539"/>
      <w:gridCol w:w="1368"/>
    </w:tblGrid>
    <w:tr w:rsidR="00C61A0C" w14:paraId="36E9B3C8" w14:textId="77777777">
      <w:trPr>
        <w:trHeight w:val="190"/>
      </w:trPr>
      <w:tc>
        <w:tcPr>
          <w:tcW w:w="2316" w:type="dxa"/>
          <w:vMerge w:val="restart"/>
          <w:vAlign w:val="center"/>
        </w:tcPr>
        <w:p w14:paraId="2209B126" w14:textId="47B01100" w:rsidR="00C61A0C" w:rsidRDefault="00C61A0C">
          <w:pPr>
            <w:pStyle w:val="ac"/>
            <w:jc w:val="center"/>
          </w:pPr>
          <w:r>
            <w:rPr>
              <w:noProof/>
              <w:lang w:val="en-US" w:eastAsia="zh-CN"/>
            </w:rPr>
            <w:drawing>
              <wp:inline distT="0" distB="0" distL="0" distR="0" wp14:anchorId="768B8695" wp14:editId="61B6E987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904EE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1" locked="0" layoutInCell="0" allowOverlap="1" wp14:anchorId="159049C2" wp14:editId="581C107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552055" cy="113665"/>
                    <wp:effectExtent l="0" t="0" r="0" b="0"/>
                    <wp:wrapNone/>
                    <wp:docPr id="1244760450" name="文本框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7552055" cy="1136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0C876D" w14:textId="77777777" w:rsidR="0025247C" w:rsidRDefault="0025247C" w:rsidP="0025247C">
                                <w:pPr>
                                  <w:pStyle w:val="ae"/>
                                  <w:spacing w:before="0" w:beforeAutospacing="0" w:after="0" w:afterAutospacing="0"/>
                                  <w:jc w:val="center"/>
                                </w:pPr>
                                <w:r w:rsidRPr="00064061">
                                  <w:rPr>
                                    <w:rFonts w:ascii="Arial Unicode MS" w:eastAsia="Arial Unicode MS" w:hAnsi="Arial Unicode MS" w:cs="Arial Unicode MS" w:hint="eastAsia"/>
                                    <w:color w:val="FF0000"/>
                                    <w:sz w:val="2"/>
                                    <w:szCs w:val="2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9049C2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0;margin-top:0;width:594.65pt;height:8.95pt;rotation:-45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BR8wEAAMQDAAAOAAAAZHJzL2Uyb0RvYy54bWysU8GO0zAQvSPxD5bvNElR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" o:allowincell="f" filled="f" stroked="f">
                    <o:lock v:ext="edit" shapetype="t"/>
                    <v:textbox style="mso-fit-shape-to-text:t">
                      <w:txbxContent>
                        <w:p w14:paraId="000C876D" w14:textId="77777777" w:rsidR="0025247C" w:rsidRDefault="0025247C" w:rsidP="0025247C">
                          <w:pPr>
                            <w:pStyle w:val="ae"/>
                            <w:spacing w:before="0" w:beforeAutospacing="0" w:after="0" w:afterAutospacing="0"/>
                            <w:jc w:val="center"/>
                          </w:pPr>
                          <w:r w:rsidRPr="00064061">
                            <w:rPr>
                              <w:rFonts w:ascii="Arial Unicode MS" w:eastAsia="Arial Unicode MS" w:hAnsi="Arial Unicode MS" w:cs="Arial Unicode MS" w:hint="eastAsia"/>
                              <w:color w:val="FF000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tc>
      <w:tc>
        <w:tcPr>
          <w:tcW w:w="1198" w:type="dxa"/>
        </w:tcPr>
        <w:p w14:paraId="68DDB700" w14:textId="77777777" w:rsidR="00C61A0C" w:rsidRDefault="00C61A0C">
          <w:pPr>
            <w:pStyle w:val="ac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 w14:paraId="1CC25DAF" w14:textId="77777777" w:rsidR="00C61A0C" w:rsidRDefault="00C61A0C"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 w14:paraId="6790BE84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764DBC"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fldSimple w:instr=" NUMPAGES  \* Arabic  \* MERGEFORMAT ">
            <w:r w:rsidR="00764DBC">
              <w:rPr>
                <w:noProof/>
              </w:rPr>
              <w:t>65</w:t>
            </w:r>
          </w:fldSimple>
        </w:p>
      </w:tc>
    </w:tr>
    <w:tr w:rsidR="00C61A0C" w14:paraId="21C930F9" w14:textId="77777777">
      <w:trPr>
        <w:trHeight w:val="104"/>
      </w:trPr>
      <w:tc>
        <w:tcPr>
          <w:tcW w:w="2316" w:type="dxa"/>
          <w:vMerge/>
        </w:tcPr>
        <w:p w14:paraId="3EA2D3BA" w14:textId="77777777" w:rsidR="00C61A0C" w:rsidRDefault="00C61A0C">
          <w:pPr>
            <w:pStyle w:val="ac"/>
          </w:pPr>
        </w:p>
      </w:tc>
      <w:tc>
        <w:tcPr>
          <w:tcW w:w="1198" w:type="dxa"/>
        </w:tcPr>
        <w:p w14:paraId="07A158C5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 w14:paraId="53D73B02" w14:textId="77777777" w:rsidR="00C61A0C" w:rsidRDefault="00C61A0C">
          <w:pPr>
            <w:pStyle w:val="ac"/>
            <w:rPr>
              <w:lang w:eastAsia="zh-CN"/>
            </w:rPr>
          </w:pPr>
        </w:p>
      </w:tc>
      <w:tc>
        <w:tcPr>
          <w:tcW w:w="1368" w:type="dxa"/>
        </w:tcPr>
        <w:p w14:paraId="02FF9379" w14:textId="77777777" w:rsidR="00C61A0C" w:rsidRDefault="00C61A0C">
          <w:pPr>
            <w:pStyle w:val="ac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 w14:paraId="3E6873C9" w14:textId="77777777" w:rsidR="00C61A0C" w:rsidRDefault="00000000">
    <w:pPr>
      <w:pStyle w:val="ac"/>
    </w:pPr>
    <w:r>
      <w:pict w14:anchorId="7C9E38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70833" o:spid="_x0000_s1028" type="#_x0000_t136" style="position:absolute;margin-left:0;margin-top:0;width:594.65pt;height:124.7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Arial Unicode MS&quot;;font-size:1pt" trim="t" fitpath="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D19"/>
    <w:multiLevelType w:val="multilevel"/>
    <w:tmpl w:val="93E0A380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Zero"/>
      <w:lvlText w:val="%3-"/>
      <w:lvlJc w:val="left"/>
      <w:pPr>
        <w:ind w:left="12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605177"/>
    <w:multiLevelType w:val="hybridMultilevel"/>
    <w:tmpl w:val="F73C5BEA"/>
    <w:lvl w:ilvl="0" w:tplc="49BC216E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E34D9"/>
    <w:multiLevelType w:val="hybridMultilevel"/>
    <w:tmpl w:val="6CFC9EAC"/>
    <w:lvl w:ilvl="0" w:tplc="ECB8CE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C437FE"/>
    <w:multiLevelType w:val="multilevel"/>
    <w:tmpl w:val="15C437FE"/>
    <w:lvl w:ilvl="0" w:tentative="1">
      <w:start w:val="1"/>
      <w:numFmt w:val="decimal"/>
      <w:pStyle w:val="-1"/>
      <w:lvlText w:val="%1"/>
      <w:lvlJc w:val="left"/>
      <w:pPr>
        <w:ind w:left="0" w:firstLine="0"/>
      </w:pPr>
      <w:rPr>
        <w:rFonts w:hint="default"/>
      </w:rPr>
    </w:lvl>
    <w:lvl w:ilvl="1" w:tentative="1">
      <w:start w:val="1"/>
      <w:numFmt w:val="decimal"/>
      <w:pStyle w:val="-2"/>
      <w:lvlText w:val="%1.%2"/>
      <w:lvlJc w:val="left"/>
      <w:pPr>
        <w:ind w:left="0" w:firstLine="0"/>
      </w:pPr>
      <w:rPr>
        <w:rFonts w:hint="eastAsia"/>
      </w:rPr>
    </w:lvl>
    <w:lvl w:ilvl="2" w:tentative="1">
      <w:start w:val="1"/>
      <w:numFmt w:val="decimal"/>
      <w:pStyle w:val="-3"/>
      <w:lvlText w:val="%1.%2.%3"/>
      <w:lvlJc w:val="left"/>
      <w:pPr>
        <w:ind w:left="0" w:firstLine="0"/>
      </w:pPr>
      <w:rPr>
        <w:rFonts w:hint="eastAsia"/>
      </w:rPr>
    </w:lvl>
    <w:lvl w:ilvl="3" w:tentative="1">
      <w:start w:val="1"/>
      <w:numFmt w:val="decimal"/>
      <w:pStyle w:val="-4"/>
      <w:lvlText w:val="%1.%2.%3.%4"/>
      <w:lvlJc w:val="left"/>
      <w:pPr>
        <w:ind w:left="0" w:firstLine="0"/>
      </w:pPr>
      <w:rPr>
        <w:rFonts w:hint="eastAsia"/>
      </w:rPr>
    </w:lvl>
    <w:lvl w:ilvl="4" w:tentative="1">
      <w:start w:val="1"/>
      <w:numFmt w:val="decimal"/>
      <w:pStyle w:val="-5"/>
      <w:lvlText w:val="%1.%2.%3.%4.%5"/>
      <w:lvlJc w:val="left"/>
      <w:pPr>
        <w:ind w:left="0" w:firstLine="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716683F"/>
    <w:multiLevelType w:val="multilevel"/>
    <w:tmpl w:val="171668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33167E"/>
    <w:multiLevelType w:val="multilevel"/>
    <w:tmpl w:val="1F33167E"/>
    <w:lvl w:ilvl="0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D921AF"/>
    <w:multiLevelType w:val="hybridMultilevel"/>
    <w:tmpl w:val="6F9AF436"/>
    <w:lvl w:ilvl="0" w:tplc="53E28F92">
      <w:start w:val="2"/>
      <w:numFmt w:val="decimal"/>
      <w:lvlText w:val="%1、"/>
      <w:lvlJc w:val="left"/>
      <w:pPr>
        <w:ind w:left="360" w:hanging="360"/>
      </w:pPr>
      <w:rPr>
        <w:rFonts w:asciiTheme="minorEastAsia" w:hAnsiTheme="minorEastAsia" w:cstheme="minorBidi" w:hint="default"/>
        <w:sz w:val="22"/>
        <w:lang w:val="sv-S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4AF0E97"/>
    <w:multiLevelType w:val="hybridMultilevel"/>
    <w:tmpl w:val="27868490"/>
    <w:lvl w:ilvl="0" w:tplc="032C2D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65402"/>
    <w:multiLevelType w:val="multilevel"/>
    <w:tmpl w:val="25C6540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 w:tentative="1">
      <w:start w:val="1"/>
      <w:numFmt w:val="decimal"/>
      <w:pStyle w:val="6"/>
      <w:lvlText w:val="%1.%2.%3.%4.%5.%6"/>
      <w:lvlJc w:val="left"/>
      <w:pPr>
        <w:ind w:left="1152" w:hanging="1152"/>
      </w:pPr>
    </w:lvl>
    <w:lvl w:ilvl="6" w:tentative="1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 w:tentative="1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 w:tentative="1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FAE3794"/>
    <w:multiLevelType w:val="hybridMultilevel"/>
    <w:tmpl w:val="B44E9828"/>
    <w:lvl w:ilvl="0" w:tplc="2460CA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2C36DB"/>
    <w:multiLevelType w:val="hybridMultilevel"/>
    <w:tmpl w:val="A2C4DACC"/>
    <w:lvl w:ilvl="0" w:tplc="A8148298">
      <w:start w:val="1"/>
      <w:numFmt w:val="decimal"/>
      <w:lvlText w:val="%1、"/>
      <w:lvlJc w:val="left"/>
      <w:pPr>
        <w:ind w:left="360" w:hanging="360"/>
      </w:pPr>
      <w:rPr>
        <w:rFonts w:asciiTheme="minorEastAsia" w:hAnsiTheme="minorEastAsia" w:cs="Arial" w:hint="default"/>
        <w:color w:val="000000" w:themeColor="text1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3DEC56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5E4542B2"/>
    <w:multiLevelType w:val="singleLevel"/>
    <w:tmpl w:val="553DEC56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6045D2B4"/>
    <w:multiLevelType w:val="multilevel"/>
    <w:tmpl w:val="6045D2B4"/>
    <w:lvl w:ilvl="0" w:tentative="1">
      <w:start w:val="1"/>
      <w:numFmt w:val="decimal"/>
      <w:pStyle w:val="HR1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1">
      <w:start w:val="1"/>
      <w:numFmt w:val="decimal"/>
      <w:pStyle w:val="HR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2" w:tentative="1">
      <w:start w:val="1"/>
      <w:numFmt w:val="decimal"/>
      <w:pStyle w:val="HR3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1">
      <w:start w:val="1"/>
      <w:numFmt w:val="decimal"/>
      <w:pStyle w:val="HR4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1">
      <w:start w:val="1"/>
      <w:numFmt w:val="decimal"/>
      <w:pStyle w:val="HR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5" w:tentative="1">
      <w:start w:val="1"/>
      <w:numFmt w:val="decimal"/>
      <w:pStyle w:val="HR6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1">
      <w:start w:val="1"/>
      <w:numFmt w:val="decimal"/>
      <w:pStyle w:val="HR7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pStyle w:val="HR8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6045D2C0"/>
    <w:multiLevelType w:val="multilevel"/>
    <w:tmpl w:val="C82E14E6"/>
    <w:lvl w:ilvl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60" w:hanging="360"/>
      </w:pPr>
      <w:rPr>
        <w:rFonts w:hint="default"/>
      </w:rPr>
    </w:lvl>
    <w:lvl w:ilvl="6" w:tentative="1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62DD0450"/>
    <w:multiLevelType w:val="hybridMultilevel"/>
    <w:tmpl w:val="F5F68F3A"/>
    <w:lvl w:ilvl="0" w:tplc="F886F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253A3B"/>
    <w:multiLevelType w:val="hybridMultilevel"/>
    <w:tmpl w:val="E44A91E8"/>
    <w:lvl w:ilvl="0" w:tplc="FDEAB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4567227">
    <w:abstractNumId w:val="8"/>
  </w:num>
  <w:num w:numId="2" w16cid:durableId="1371565988">
    <w:abstractNumId w:val="13"/>
  </w:num>
  <w:num w:numId="3" w16cid:durableId="32848051">
    <w:abstractNumId w:val="3"/>
  </w:num>
  <w:num w:numId="4" w16cid:durableId="2029983969">
    <w:abstractNumId w:val="8"/>
    <w:lvlOverride w:ilvl="0">
      <w:startOverride w:val="1"/>
    </w:lvlOverride>
  </w:num>
  <w:num w:numId="5" w16cid:durableId="472526481">
    <w:abstractNumId w:val="11"/>
  </w:num>
  <w:num w:numId="6" w16cid:durableId="1373841528">
    <w:abstractNumId w:val="0"/>
  </w:num>
  <w:num w:numId="7" w16cid:durableId="740491924">
    <w:abstractNumId w:val="5"/>
  </w:num>
  <w:num w:numId="8" w16cid:durableId="2175561">
    <w:abstractNumId w:val="4"/>
  </w:num>
  <w:num w:numId="9" w16cid:durableId="405689791">
    <w:abstractNumId w:val="14"/>
  </w:num>
  <w:num w:numId="10" w16cid:durableId="1710759352">
    <w:abstractNumId w:val="12"/>
  </w:num>
  <w:num w:numId="11" w16cid:durableId="1962154121">
    <w:abstractNumId w:val="2"/>
  </w:num>
  <w:num w:numId="12" w16cid:durableId="367335268">
    <w:abstractNumId w:val="6"/>
  </w:num>
  <w:num w:numId="13" w16cid:durableId="902832560">
    <w:abstractNumId w:val="1"/>
  </w:num>
  <w:num w:numId="14" w16cid:durableId="159275381">
    <w:abstractNumId w:val="9"/>
  </w:num>
  <w:num w:numId="15" w16cid:durableId="2091808361">
    <w:abstractNumId w:val="10"/>
  </w:num>
  <w:num w:numId="16" w16cid:durableId="579875959">
    <w:abstractNumId w:val="8"/>
  </w:num>
  <w:num w:numId="17" w16cid:durableId="1226598858">
    <w:abstractNumId w:val="16"/>
  </w:num>
  <w:num w:numId="18" w16cid:durableId="2037122780">
    <w:abstractNumId w:val="15"/>
  </w:num>
  <w:num w:numId="19" w16cid:durableId="477385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E0"/>
    <w:rsid w:val="00000B98"/>
    <w:rsid w:val="00000BFB"/>
    <w:rsid w:val="0000250A"/>
    <w:rsid w:val="00003CB7"/>
    <w:rsid w:val="0000534B"/>
    <w:rsid w:val="00005F12"/>
    <w:rsid w:val="00010E5F"/>
    <w:rsid w:val="000123E1"/>
    <w:rsid w:val="00012D20"/>
    <w:rsid w:val="0001332D"/>
    <w:rsid w:val="00013945"/>
    <w:rsid w:val="00013DED"/>
    <w:rsid w:val="00014816"/>
    <w:rsid w:val="00014B2E"/>
    <w:rsid w:val="000154DB"/>
    <w:rsid w:val="000158F8"/>
    <w:rsid w:val="00017A25"/>
    <w:rsid w:val="0002014B"/>
    <w:rsid w:val="00020B60"/>
    <w:rsid w:val="0002199E"/>
    <w:rsid w:val="00021A6C"/>
    <w:rsid w:val="00022158"/>
    <w:rsid w:val="00022B6A"/>
    <w:rsid w:val="000237BE"/>
    <w:rsid w:val="000241CA"/>
    <w:rsid w:val="0002634B"/>
    <w:rsid w:val="00027BA3"/>
    <w:rsid w:val="00030540"/>
    <w:rsid w:val="00032380"/>
    <w:rsid w:val="000327D7"/>
    <w:rsid w:val="00032CB9"/>
    <w:rsid w:val="00034630"/>
    <w:rsid w:val="00034F72"/>
    <w:rsid w:val="000358CE"/>
    <w:rsid w:val="000365C1"/>
    <w:rsid w:val="000371D9"/>
    <w:rsid w:val="000417AC"/>
    <w:rsid w:val="000433B9"/>
    <w:rsid w:val="00043BA4"/>
    <w:rsid w:val="00044B71"/>
    <w:rsid w:val="0004521C"/>
    <w:rsid w:val="000456C4"/>
    <w:rsid w:val="000505A3"/>
    <w:rsid w:val="00050600"/>
    <w:rsid w:val="00050F9D"/>
    <w:rsid w:val="00052460"/>
    <w:rsid w:val="0005315B"/>
    <w:rsid w:val="0005325D"/>
    <w:rsid w:val="00053581"/>
    <w:rsid w:val="00053BED"/>
    <w:rsid w:val="00054290"/>
    <w:rsid w:val="00054657"/>
    <w:rsid w:val="00055530"/>
    <w:rsid w:val="0005657E"/>
    <w:rsid w:val="00056692"/>
    <w:rsid w:val="00056E34"/>
    <w:rsid w:val="00061548"/>
    <w:rsid w:val="00061FF6"/>
    <w:rsid w:val="00062374"/>
    <w:rsid w:val="00062A0E"/>
    <w:rsid w:val="00062ED2"/>
    <w:rsid w:val="000639DF"/>
    <w:rsid w:val="00064061"/>
    <w:rsid w:val="00064B76"/>
    <w:rsid w:val="00064FBE"/>
    <w:rsid w:val="000658E1"/>
    <w:rsid w:val="00065EE9"/>
    <w:rsid w:val="00066B7A"/>
    <w:rsid w:val="00067125"/>
    <w:rsid w:val="00067BCF"/>
    <w:rsid w:val="000718A6"/>
    <w:rsid w:val="00073BD0"/>
    <w:rsid w:val="000741AA"/>
    <w:rsid w:val="000743D6"/>
    <w:rsid w:val="00074478"/>
    <w:rsid w:val="00074D08"/>
    <w:rsid w:val="00075420"/>
    <w:rsid w:val="00075AAC"/>
    <w:rsid w:val="00076768"/>
    <w:rsid w:val="00076778"/>
    <w:rsid w:val="0007796C"/>
    <w:rsid w:val="000801A4"/>
    <w:rsid w:val="000803F6"/>
    <w:rsid w:val="00080EAC"/>
    <w:rsid w:val="00081702"/>
    <w:rsid w:val="000818C3"/>
    <w:rsid w:val="000824CE"/>
    <w:rsid w:val="000832C2"/>
    <w:rsid w:val="000840A0"/>
    <w:rsid w:val="00086546"/>
    <w:rsid w:val="00090875"/>
    <w:rsid w:val="00091329"/>
    <w:rsid w:val="00092B50"/>
    <w:rsid w:val="000931E5"/>
    <w:rsid w:val="000939C9"/>
    <w:rsid w:val="00093C39"/>
    <w:rsid w:val="00094580"/>
    <w:rsid w:val="00096B91"/>
    <w:rsid w:val="000974F4"/>
    <w:rsid w:val="000A19D0"/>
    <w:rsid w:val="000A2C46"/>
    <w:rsid w:val="000A2C8B"/>
    <w:rsid w:val="000A3A19"/>
    <w:rsid w:val="000A3C8D"/>
    <w:rsid w:val="000A3D12"/>
    <w:rsid w:val="000A4454"/>
    <w:rsid w:val="000A49F6"/>
    <w:rsid w:val="000A69C2"/>
    <w:rsid w:val="000A7695"/>
    <w:rsid w:val="000B015A"/>
    <w:rsid w:val="000B1EBB"/>
    <w:rsid w:val="000B2185"/>
    <w:rsid w:val="000B3132"/>
    <w:rsid w:val="000B43AC"/>
    <w:rsid w:val="000B67EF"/>
    <w:rsid w:val="000B6AB5"/>
    <w:rsid w:val="000C01AA"/>
    <w:rsid w:val="000C061E"/>
    <w:rsid w:val="000C1023"/>
    <w:rsid w:val="000C1466"/>
    <w:rsid w:val="000C14FD"/>
    <w:rsid w:val="000C1ACC"/>
    <w:rsid w:val="000C35EB"/>
    <w:rsid w:val="000C3CED"/>
    <w:rsid w:val="000C416B"/>
    <w:rsid w:val="000C52D6"/>
    <w:rsid w:val="000C56B3"/>
    <w:rsid w:val="000C5DBF"/>
    <w:rsid w:val="000C6772"/>
    <w:rsid w:val="000D024C"/>
    <w:rsid w:val="000D0F34"/>
    <w:rsid w:val="000D2239"/>
    <w:rsid w:val="000D2840"/>
    <w:rsid w:val="000D56B6"/>
    <w:rsid w:val="000D5AA5"/>
    <w:rsid w:val="000D64F6"/>
    <w:rsid w:val="000D7351"/>
    <w:rsid w:val="000E0549"/>
    <w:rsid w:val="000E2B32"/>
    <w:rsid w:val="000E3247"/>
    <w:rsid w:val="000E3E7A"/>
    <w:rsid w:val="000E50AA"/>
    <w:rsid w:val="000E51D7"/>
    <w:rsid w:val="000E51FC"/>
    <w:rsid w:val="000E57C9"/>
    <w:rsid w:val="000E5896"/>
    <w:rsid w:val="000E61F1"/>
    <w:rsid w:val="000E6A04"/>
    <w:rsid w:val="000E791F"/>
    <w:rsid w:val="000E7B8F"/>
    <w:rsid w:val="000F0584"/>
    <w:rsid w:val="000F0BF8"/>
    <w:rsid w:val="000F10DE"/>
    <w:rsid w:val="000F1283"/>
    <w:rsid w:val="000F1932"/>
    <w:rsid w:val="000F3022"/>
    <w:rsid w:val="000F3443"/>
    <w:rsid w:val="000F3E63"/>
    <w:rsid w:val="000F4D86"/>
    <w:rsid w:val="000F6814"/>
    <w:rsid w:val="00100225"/>
    <w:rsid w:val="001007BC"/>
    <w:rsid w:val="00102C7E"/>
    <w:rsid w:val="00103F49"/>
    <w:rsid w:val="0010550B"/>
    <w:rsid w:val="00105CD4"/>
    <w:rsid w:val="00105FA0"/>
    <w:rsid w:val="00106B7D"/>
    <w:rsid w:val="001077DF"/>
    <w:rsid w:val="001079C5"/>
    <w:rsid w:val="00107F0C"/>
    <w:rsid w:val="0011181D"/>
    <w:rsid w:val="0011256A"/>
    <w:rsid w:val="001146F6"/>
    <w:rsid w:val="001156EE"/>
    <w:rsid w:val="00116232"/>
    <w:rsid w:val="00116F2F"/>
    <w:rsid w:val="001207A0"/>
    <w:rsid w:val="00120C7F"/>
    <w:rsid w:val="00121119"/>
    <w:rsid w:val="00122C3E"/>
    <w:rsid w:val="00122C9D"/>
    <w:rsid w:val="00123139"/>
    <w:rsid w:val="00123C4A"/>
    <w:rsid w:val="0012491A"/>
    <w:rsid w:val="00124B27"/>
    <w:rsid w:val="001257E7"/>
    <w:rsid w:val="00125C34"/>
    <w:rsid w:val="00126852"/>
    <w:rsid w:val="00127348"/>
    <w:rsid w:val="001274D6"/>
    <w:rsid w:val="00131705"/>
    <w:rsid w:val="001325CE"/>
    <w:rsid w:val="0013395B"/>
    <w:rsid w:val="00133D7F"/>
    <w:rsid w:val="00134889"/>
    <w:rsid w:val="001355C4"/>
    <w:rsid w:val="001368F3"/>
    <w:rsid w:val="001369CE"/>
    <w:rsid w:val="001374B6"/>
    <w:rsid w:val="001379AC"/>
    <w:rsid w:val="0014017C"/>
    <w:rsid w:val="001402BD"/>
    <w:rsid w:val="001405D9"/>
    <w:rsid w:val="00141CB8"/>
    <w:rsid w:val="00142603"/>
    <w:rsid w:val="0014330A"/>
    <w:rsid w:val="0014334E"/>
    <w:rsid w:val="00143742"/>
    <w:rsid w:val="001438FE"/>
    <w:rsid w:val="00143DB9"/>
    <w:rsid w:val="00143FB6"/>
    <w:rsid w:val="00144D90"/>
    <w:rsid w:val="00144F4F"/>
    <w:rsid w:val="00145085"/>
    <w:rsid w:val="001451AD"/>
    <w:rsid w:val="00145ED1"/>
    <w:rsid w:val="001460E6"/>
    <w:rsid w:val="0014658F"/>
    <w:rsid w:val="00146706"/>
    <w:rsid w:val="00156B90"/>
    <w:rsid w:val="00157269"/>
    <w:rsid w:val="001572BE"/>
    <w:rsid w:val="00160664"/>
    <w:rsid w:val="0016190E"/>
    <w:rsid w:val="001668FF"/>
    <w:rsid w:val="001712C5"/>
    <w:rsid w:val="0017164B"/>
    <w:rsid w:val="00171A06"/>
    <w:rsid w:val="00171AB9"/>
    <w:rsid w:val="001728DB"/>
    <w:rsid w:val="00174E42"/>
    <w:rsid w:val="00176BBE"/>
    <w:rsid w:val="001803EA"/>
    <w:rsid w:val="001868C0"/>
    <w:rsid w:val="00186C99"/>
    <w:rsid w:val="00190074"/>
    <w:rsid w:val="00190814"/>
    <w:rsid w:val="00190CB1"/>
    <w:rsid w:val="00191918"/>
    <w:rsid w:val="0019252D"/>
    <w:rsid w:val="00195018"/>
    <w:rsid w:val="00196E80"/>
    <w:rsid w:val="0019761B"/>
    <w:rsid w:val="00197AFC"/>
    <w:rsid w:val="001A2AEB"/>
    <w:rsid w:val="001A2F57"/>
    <w:rsid w:val="001A3FC8"/>
    <w:rsid w:val="001A4C39"/>
    <w:rsid w:val="001A5CC4"/>
    <w:rsid w:val="001A6B69"/>
    <w:rsid w:val="001A7137"/>
    <w:rsid w:val="001B13BB"/>
    <w:rsid w:val="001B1DAC"/>
    <w:rsid w:val="001B2FCF"/>
    <w:rsid w:val="001B3912"/>
    <w:rsid w:val="001B41EA"/>
    <w:rsid w:val="001B420C"/>
    <w:rsid w:val="001B42AA"/>
    <w:rsid w:val="001B52C5"/>
    <w:rsid w:val="001B72B5"/>
    <w:rsid w:val="001B7567"/>
    <w:rsid w:val="001C1540"/>
    <w:rsid w:val="001C29F3"/>
    <w:rsid w:val="001C2B2F"/>
    <w:rsid w:val="001C3351"/>
    <w:rsid w:val="001C408D"/>
    <w:rsid w:val="001C4198"/>
    <w:rsid w:val="001C4763"/>
    <w:rsid w:val="001C4C2F"/>
    <w:rsid w:val="001C5DED"/>
    <w:rsid w:val="001C6629"/>
    <w:rsid w:val="001C7D2A"/>
    <w:rsid w:val="001D02E4"/>
    <w:rsid w:val="001D0627"/>
    <w:rsid w:val="001D0CBD"/>
    <w:rsid w:val="001D15DE"/>
    <w:rsid w:val="001D1859"/>
    <w:rsid w:val="001D1863"/>
    <w:rsid w:val="001D1F6E"/>
    <w:rsid w:val="001D3627"/>
    <w:rsid w:val="001D3E0F"/>
    <w:rsid w:val="001D4F37"/>
    <w:rsid w:val="001D7AC1"/>
    <w:rsid w:val="001D7E8C"/>
    <w:rsid w:val="001E069E"/>
    <w:rsid w:val="001E0777"/>
    <w:rsid w:val="001E0EAA"/>
    <w:rsid w:val="001E0EC0"/>
    <w:rsid w:val="001E1B7E"/>
    <w:rsid w:val="001E25FE"/>
    <w:rsid w:val="001E2A35"/>
    <w:rsid w:val="001E2D09"/>
    <w:rsid w:val="001E2E76"/>
    <w:rsid w:val="001E46C5"/>
    <w:rsid w:val="001E5933"/>
    <w:rsid w:val="001E5E0C"/>
    <w:rsid w:val="001E6773"/>
    <w:rsid w:val="001E6B12"/>
    <w:rsid w:val="001E720D"/>
    <w:rsid w:val="001E76E1"/>
    <w:rsid w:val="001F0085"/>
    <w:rsid w:val="001F014D"/>
    <w:rsid w:val="001F06D8"/>
    <w:rsid w:val="001F1B95"/>
    <w:rsid w:val="001F2110"/>
    <w:rsid w:val="001F3355"/>
    <w:rsid w:val="001F36FD"/>
    <w:rsid w:val="001F4A56"/>
    <w:rsid w:val="001F4B21"/>
    <w:rsid w:val="002008C9"/>
    <w:rsid w:val="00200E24"/>
    <w:rsid w:val="00201225"/>
    <w:rsid w:val="00201363"/>
    <w:rsid w:val="002022AE"/>
    <w:rsid w:val="002028FB"/>
    <w:rsid w:val="00203F87"/>
    <w:rsid w:val="002062B4"/>
    <w:rsid w:val="002066F6"/>
    <w:rsid w:val="00207AD9"/>
    <w:rsid w:val="00210070"/>
    <w:rsid w:val="00210193"/>
    <w:rsid w:val="002102F6"/>
    <w:rsid w:val="0021223D"/>
    <w:rsid w:val="00212A62"/>
    <w:rsid w:val="00214191"/>
    <w:rsid w:val="00214A8E"/>
    <w:rsid w:val="002161C8"/>
    <w:rsid w:val="00216805"/>
    <w:rsid w:val="00217236"/>
    <w:rsid w:val="00223134"/>
    <w:rsid w:val="00223B38"/>
    <w:rsid w:val="00225814"/>
    <w:rsid w:val="0022619E"/>
    <w:rsid w:val="002269E0"/>
    <w:rsid w:val="00226B57"/>
    <w:rsid w:val="002277B8"/>
    <w:rsid w:val="002303BE"/>
    <w:rsid w:val="00232081"/>
    <w:rsid w:val="002324FD"/>
    <w:rsid w:val="00232952"/>
    <w:rsid w:val="00232AE0"/>
    <w:rsid w:val="00232D66"/>
    <w:rsid w:val="002364B8"/>
    <w:rsid w:val="002368E5"/>
    <w:rsid w:val="00237AF9"/>
    <w:rsid w:val="00241000"/>
    <w:rsid w:val="0024263A"/>
    <w:rsid w:val="00242BAD"/>
    <w:rsid w:val="00244143"/>
    <w:rsid w:val="00246916"/>
    <w:rsid w:val="00246FF8"/>
    <w:rsid w:val="00250096"/>
    <w:rsid w:val="0025198B"/>
    <w:rsid w:val="0025247C"/>
    <w:rsid w:val="0025306A"/>
    <w:rsid w:val="00256189"/>
    <w:rsid w:val="00256190"/>
    <w:rsid w:val="002563DC"/>
    <w:rsid w:val="0026119B"/>
    <w:rsid w:val="00261270"/>
    <w:rsid w:val="00263940"/>
    <w:rsid w:val="00263B3D"/>
    <w:rsid w:val="00264408"/>
    <w:rsid w:val="002651D7"/>
    <w:rsid w:val="00266582"/>
    <w:rsid w:val="002667C7"/>
    <w:rsid w:val="00266D45"/>
    <w:rsid w:val="002672FC"/>
    <w:rsid w:val="002678A4"/>
    <w:rsid w:val="0027032F"/>
    <w:rsid w:val="002717D5"/>
    <w:rsid w:val="0027267B"/>
    <w:rsid w:val="00272730"/>
    <w:rsid w:val="0027363C"/>
    <w:rsid w:val="00273A5E"/>
    <w:rsid w:val="00273E67"/>
    <w:rsid w:val="002744D2"/>
    <w:rsid w:val="002750D2"/>
    <w:rsid w:val="00275416"/>
    <w:rsid w:val="00275BBB"/>
    <w:rsid w:val="00276B08"/>
    <w:rsid w:val="00283A6D"/>
    <w:rsid w:val="0028471A"/>
    <w:rsid w:val="00284BFB"/>
    <w:rsid w:val="00284DA0"/>
    <w:rsid w:val="00286E51"/>
    <w:rsid w:val="00287E7F"/>
    <w:rsid w:val="00290A2F"/>
    <w:rsid w:val="00290D39"/>
    <w:rsid w:val="00291172"/>
    <w:rsid w:val="00291A9F"/>
    <w:rsid w:val="00291FD8"/>
    <w:rsid w:val="00292438"/>
    <w:rsid w:val="0029368D"/>
    <w:rsid w:val="0029589B"/>
    <w:rsid w:val="002959D7"/>
    <w:rsid w:val="00296621"/>
    <w:rsid w:val="00297E29"/>
    <w:rsid w:val="002A071C"/>
    <w:rsid w:val="002A0773"/>
    <w:rsid w:val="002A0CED"/>
    <w:rsid w:val="002A100D"/>
    <w:rsid w:val="002A1639"/>
    <w:rsid w:val="002A16D7"/>
    <w:rsid w:val="002A3020"/>
    <w:rsid w:val="002A32EE"/>
    <w:rsid w:val="002A3E1A"/>
    <w:rsid w:val="002A44F2"/>
    <w:rsid w:val="002A5008"/>
    <w:rsid w:val="002A5FCE"/>
    <w:rsid w:val="002A782B"/>
    <w:rsid w:val="002A7A66"/>
    <w:rsid w:val="002A7DA1"/>
    <w:rsid w:val="002B05FF"/>
    <w:rsid w:val="002B1077"/>
    <w:rsid w:val="002B411F"/>
    <w:rsid w:val="002B487D"/>
    <w:rsid w:val="002B4ACA"/>
    <w:rsid w:val="002B5496"/>
    <w:rsid w:val="002B5A81"/>
    <w:rsid w:val="002B6BC5"/>
    <w:rsid w:val="002B6BF0"/>
    <w:rsid w:val="002B6E0D"/>
    <w:rsid w:val="002C2A0E"/>
    <w:rsid w:val="002C2AF5"/>
    <w:rsid w:val="002C3E45"/>
    <w:rsid w:val="002C43E4"/>
    <w:rsid w:val="002C51D0"/>
    <w:rsid w:val="002C6E96"/>
    <w:rsid w:val="002D026D"/>
    <w:rsid w:val="002D0C65"/>
    <w:rsid w:val="002D2AD0"/>
    <w:rsid w:val="002D2FFA"/>
    <w:rsid w:val="002D32A8"/>
    <w:rsid w:val="002D3597"/>
    <w:rsid w:val="002D3D61"/>
    <w:rsid w:val="002D3E14"/>
    <w:rsid w:val="002D3F03"/>
    <w:rsid w:val="002D45AD"/>
    <w:rsid w:val="002D54AF"/>
    <w:rsid w:val="002D58CE"/>
    <w:rsid w:val="002D76E4"/>
    <w:rsid w:val="002D79C0"/>
    <w:rsid w:val="002E14E8"/>
    <w:rsid w:val="002E52E1"/>
    <w:rsid w:val="002E532D"/>
    <w:rsid w:val="002E5D47"/>
    <w:rsid w:val="002E6FDA"/>
    <w:rsid w:val="002E7D49"/>
    <w:rsid w:val="002F04D0"/>
    <w:rsid w:val="002F0FA5"/>
    <w:rsid w:val="002F0FB5"/>
    <w:rsid w:val="002F1EEE"/>
    <w:rsid w:val="002F272B"/>
    <w:rsid w:val="002F32E1"/>
    <w:rsid w:val="002F4109"/>
    <w:rsid w:val="002F434B"/>
    <w:rsid w:val="002F4395"/>
    <w:rsid w:val="002F4D21"/>
    <w:rsid w:val="002F53C4"/>
    <w:rsid w:val="002F58FF"/>
    <w:rsid w:val="002F6397"/>
    <w:rsid w:val="002F788D"/>
    <w:rsid w:val="002F7B11"/>
    <w:rsid w:val="003002D5"/>
    <w:rsid w:val="0030062F"/>
    <w:rsid w:val="003012FA"/>
    <w:rsid w:val="0030540A"/>
    <w:rsid w:val="003056BD"/>
    <w:rsid w:val="0030587C"/>
    <w:rsid w:val="00305FB9"/>
    <w:rsid w:val="003107DF"/>
    <w:rsid w:val="00315029"/>
    <w:rsid w:val="003153A2"/>
    <w:rsid w:val="00315DDD"/>
    <w:rsid w:val="00317B07"/>
    <w:rsid w:val="00317C9B"/>
    <w:rsid w:val="00320B8D"/>
    <w:rsid w:val="00322BAC"/>
    <w:rsid w:val="0032357E"/>
    <w:rsid w:val="00323F71"/>
    <w:rsid w:val="0032530F"/>
    <w:rsid w:val="00325DBF"/>
    <w:rsid w:val="00327178"/>
    <w:rsid w:val="00331592"/>
    <w:rsid w:val="003316C8"/>
    <w:rsid w:val="0033247B"/>
    <w:rsid w:val="0033306C"/>
    <w:rsid w:val="003336EC"/>
    <w:rsid w:val="00334A0C"/>
    <w:rsid w:val="0033659A"/>
    <w:rsid w:val="00337DD9"/>
    <w:rsid w:val="00343F8F"/>
    <w:rsid w:val="003466F8"/>
    <w:rsid w:val="00346887"/>
    <w:rsid w:val="0035056F"/>
    <w:rsid w:val="00350612"/>
    <w:rsid w:val="00350E5C"/>
    <w:rsid w:val="003513ED"/>
    <w:rsid w:val="0035163D"/>
    <w:rsid w:val="00352E92"/>
    <w:rsid w:val="00353975"/>
    <w:rsid w:val="00354D4B"/>
    <w:rsid w:val="00355B2F"/>
    <w:rsid w:val="00356295"/>
    <w:rsid w:val="003569D8"/>
    <w:rsid w:val="00357902"/>
    <w:rsid w:val="00361F67"/>
    <w:rsid w:val="00362565"/>
    <w:rsid w:val="003638A9"/>
    <w:rsid w:val="00363CA1"/>
    <w:rsid w:val="00363E20"/>
    <w:rsid w:val="00363EFE"/>
    <w:rsid w:val="00366564"/>
    <w:rsid w:val="00367C7A"/>
    <w:rsid w:val="00370343"/>
    <w:rsid w:val="00371471"/>
    <w:rsid w:val="00372759"/>
    <w:rsid w:val="003728B1"/>
    <w:rsid w:val="003745AB"/>
    <w:rsid w:val="003747F0"/>
    <w:rsid w:val="003753E0"/>
    <w:rsid w:val="00375F60"/>
    <w:rsid w:val="0037613E"/>
    <w:rsid w:val="00377AA0"/>
    <w:rsid w:val="00377BCE"/>
    <w:rsid w:val="00377E7D"/>
    <w:rsid w:val="00380344"/>
    <w:rsid w:val="00381025"/>
    <w:rsid w:val="00381A39"/>
    <w:rsid w:val="00383AD9"/>
    <w:rsid w:val="00383B5D"/>
    <w:rsid w:val="0038402A"/>
    <w:rsid w:val="00385F0B"/>
    <w:rsid w:val="0038686A"/>
    <w:rsid w:val="00387CE9"/>
    <w:rsid w:val="00390A3B"/>
    <w:rsid w:val="003919D5"/>
    <w:rsid w:val="00392A66"/>
    <w:rsid w:val="00393370"/>
    <w:rsid w:val="003937DC"/>
    <w:rsid w:val="00393F73"/>
    <w:rsid w:val="00394C41"/>
    <w:rsid w:val="0039596E"/>
    <w:rsid w:val="00395B18"/>
    <w:rsid w:val="0039628E"/>
    <w:rsid w:val="003966D5"/>
    <w:rsid w:val="003971D2"/>
    <w:rsid w:val="003977D6"/>
    <w:rsid w:val="00397CFA"/>
    <w:rsid w:val="003A0D40"/>
    <w:rsid w:val="003A10C8"/>
    <w:rsid w:val="003A131F"/>
    <w:rsid w:val="003A2068"/>
    <w:rsid w:val="003A2A52"/>
    <w:rsid w:val="003A3D3B"/>
    <w:rsid w:val="003A5C6D"/>
    <w:rsid w:val="003A737C"/>
    <w:rsid w:val="003B16D1"/>
    <w:rsid w:val="003B232A"/>
    <w:rsid w:val="003B2476"/>
    <w:rsid w:val="003B43F9"/>
    <w:rsid w:val="003B4A75"/>
    <w:rsid w:val="003B4F60"/>
    <w:rsid w:val="003B5F27"/>
    <w:rsid w:val="003B6BB4"/>
    <w:rsid w:val="003B76B8"/>
    <w:rsid w:val="003C1847"/>
    <w:rsid w:val="003C2F7B"/>
    <w:rsid w:val="003C5B76"/>
    <w:rsid w:val="003D0B06"/>
    <w:rsid w:val="003D158D"/>
    <w:rsid w:val="003D36B7"/>
    <w:rsid w:val="003D4DED"/>
    <w:rsid w:val="003D53B6"/>
    <w:rsid w:val="003D6957"/>
    <w:rsid w:val="003D70A0"/>
    <w:rsid w:val="003D7B04"/>
    <w:rsid w:val="003E1822"/>
    <w:rsid w:val="003E1A34"/>
    <w:rsid w:val="003E31DB"/>
    <w:rsid w:val="003E4C2A"/>
    <w:rsid w:val="003E55EA"/>
    <w:rsid w:val="003E5A18"/>
    <w:rsid w:val="003E5D23"/>
    <w:rsid w:val="003E6225"/>
    <w:rsid w:val="003E6721"/>
    <w:rsid w:val="003E67B1"/>
    <w:rsid w:val="003E7240"/>
    <w:rsid w:val="003E72E8"/>
    <w:rsid w:val="003F1741"/>
    <w:rsid w:val="003F31C8"/>
    <w:rsid w:val="003F406B"/>
    <w:rsid w:val="003F4D92"/>
    <w:rsid w:val="003F6CEE"/>
    <w:rsid w:val="003F6E1E"/>
    <w:rsid w:val="003F723D"/>
    <w:rsid w:val="003F7BAD"/>
    <w:rsid w:val="004007D3"/>
    <w:rsid w:val="00403B2C"/>
    <w:rsid w:val="00404FD5"/>
    <w:rsid w:val="0040536D"/>
    <w:rsid w:val="00405371"/>
    <w:rsid w:val="004067A8"/>
    <w:rsid w:val="00407D04"/>
    <w:rsid w:val="00407DE4"/>
    <w:rsid w:val="0041036E"/>
    <w:rsid w:val="00414E0E"/>
    <w:rsid w:val="00414FAF"/>
    <w:rsid w:val="00417B4D"/>
    <w:rsid w:val="004200D3"/>
    <w:rsid w:val="004208B8"/>
    <w:rsid w:val="00425C2D"/>
    <w:rsid w:val="0042650C"/>
    <w:rsid w:val="004269AD"/>
    <w:rsid w:val="00427252"/>
    <w:rsid w:val="00427519"/>
    <w:rsid w:val="00430E75"/>
    <w:rsid w:val="0043172E"/>
    <w:rsid w:val="004350A1"/>
    <w:rsid w:val="00435B63"/>
    <w:rsid w:val="004376BB"/>
    <w:rsid w:val="004378F2"/>
    <w:rsid w:val="00437AF6"/>
    <w:rsid w:val="004402DC"/>
    <w:rsid w:val="00441A24"/>
    <w:rsid w:val="00442A45"/>
    <w:rsid w:val="004431CA"/>
    <w:rsid w:val="00444A0F"/>
    <w:rsid w:val="004462D7"/>
    <w:rsid w:val="0045117F"/>
    <w:rsid w:val="004524ED"/>
    <w:rsid w:val="00452616"/>
    <w:rsid w:val="004545BF"/>
    <w:rsid w:val="00454B7D"/>
    <w:rsid w:val="00455282"/>
    <w:rsid w:val="0045578F"/>
    <w:rsid w:val="00455997"/>
    <w:rsid w:val="00460DA1"/>
    <w:rsid w:val="00460DAA"/>
    <w:rsid w:val="0046152B"/>
    <w:rsid w:val="004615FF"/>
    <w:rsid w:val="00461B81"/>
    <w:rsid w:val="00462435"/>
    <w:rsid w:val="00462719"/>
    <w:rsid w:val="00462726"/>
    <w:rsid w:val="00463217"/>
    <w:rsid w:val="00464C9E"/>
    <w:rsid w:val="00465505"/>
    <w:rsid w:val="004655DB"/>
    <w:rsid w:val="004667E8"/>
    <w:rsid w:val="00466843"/>
    <w:rsid w:val="004705C5"/>
    <w:rsid w:val="00471A6C"/>
    <w:rsid w:val="004733E6"/>
    <w:rsid w:val="00473927"/>
    <w:rsid w:val="00473AE4"/>
    <w:rsid w:val="0047598E"/>
    <w:rsid w:val="004763CF"/>
    <w:rsid w:val="00476486"/>
    <w:rsid w:val="00477278"/>
    <w:rsid w:val="00477C41"/>
    <w:rsid w:val="004817E9"/>
    <w:rsid w:val="00481D66"/>
    <w:rsid w:val="0048215D"/>
    <w:rsid w:val="00482171"/>
    <w:rsid w:val="0048509B"/>
    <w:rsid w:val="00485F8C"/>
    <w:rsid w:val="0048624B"/>
    <w:rsid w:val="00486451"/>
    <w:rsid w:val="004867D6"/>
    <w:rsid w:val="00487165"/>
    <w:rsid w:val="004873B9"/>
    <w:rsid w:val="00487D1D"/>
    <w:rsid w:val="004907B6"/>
    <w:rsid w:val="004913F8"/>
    <w:rsid w:val="0049173C"/>
    <w:rsid w:val="00494155"/>
    <w:rsid w:val="0049472C"/>
    <w:rsid w:val="00494BBB"/>
    <w:rsid w:val="0049786B"/>
    <w:rsid w:val="00497DC8"/>
    <w:rsid w:val="004A192D"/>
    <w:rsid w:val="004A224F"/>
    <w:rsid w:val="004A287E"/>
    <w:rsid w:val="004A37F4"/>
    <w:rsid w:val="004A506A"/>
    <w:rsid w:val="004A70FE"/>
    <w:rsid w:val="004A760E"/>
    <w:rsid w:val="004B0515"/>
    <w:rsid w:val="004B2D39"/>
    <w:rsid w:val="004B30B0"/>
    <w:rsid w:val="004B3AA7"/>
    <w:rsid w:val="004B4402"/>
    <w:rsid w:val="004B73CF"/>
    <w:rsid w:val="004B7551"/>
    <w:rsid w:val="004B7E8C"/>
    <w:rsid w:val="004C01C6"/>
    <w:rsid w:val="004C0B73"/>
    <w:rsid w:val="004C0E2F"/>
    <w:rsid w:val="004C1CE8"/>
    <w:rsid w:val="004C21F5"/>
    <w:rsid w:val="004C3232"/>
    <w:rsid w:val="004C3414"/>
    <w:rsid w:val="004C497B"/>
    <w:rsid w:val="004C6057"/>
    <w:rsid w:val="004C6699"/>
    <w:rsid w:val="004C6AE2"/>
    <w:rsid w:val="004D1745"/>
    <w:rsid w:val="004D2A5F"/>
    <w:rsid w:val="004D519C"/>
    <w:rsid w:val="004D57B2"/>
    <w:rsid w:val="004D5F12"/>
    <w:rsid w:val="004D78FC"/>
    <w:rsid w:val="004E10F0"/>
    <w:rsid w:val="004E1BC8"/>
    <w:rsid w:val="004E1FC2"/>
    <w:rsid w:val="004E2C11"/>
    <w:rsid w:val="004E498B"/>
    <w:rsid w:val="004E6262"/>
    <w:rsid w:val="004F0963"/>
    <w:rsid w:val="004F1DC0"/>
    <w:rsid w:val="004F1FC1"/>
    <w:rsid w:val="004F2DBB"/>
    <w:rsid w:val="004F517B"/>
    <w:rsid w:val="004F5250"/>
    <w:rsid w:val="004F6C60"/>
    <w:rsid w:val="004F7027"/>
    <w:rsid w:val="005005AC"/>
    <w:rsid w:val="00501EA8"/>
    <w:rsid w:val="0050325D"/>
    <w:rsid w:val="00503626"/>
    <w:rsid w:val="00503A0B"/>
    <w:rsid w:val="00504074"/>
    <w:rsid w:val="00507851"/>
    <w:rsid w:val="00507CDE"/>
    <w:rsid w:val="00510D69"/>
    <w:rsid w:val="00510FCE"/>
    <w:rsid w:val="00511737"/>
    <w:rsid w:val="00512414"/>
    <w:rsid w:val="00512D72"/>
    <w:rsid w:val="005147AE"/>
    <w:rsid w:val="00514BF4"/>
    <w:rsid w:val="005152CE"/>
    <w:rsid w:val="00515F63"/>
    <w:rsid w:val="005175B4"/>
    <w:rsid w:val="00517FF1"/>
    <w:rsid w:val="0052112B"/>
    <w:rsid w:val="0052121B"/>
    <w:rsid w:val="00521B59"/>
    <w:rsid w:val="0052215B"/>
    <w:rsid w:val="00522540"/>
    <w:rsid w:val="005228EC"/>
    <w:rsid w:val="00525F3E"/>
    <w:rsid w:val="005271BB"/>
    <w:rsid w:val="0052795C"/>
    <w:rsid w:val="005313E7"/>
    <w:rsid w:val="005328AA"/>
    <w:rsid w:val="00533061"/>
    <w:rsid w:val="00533158"/>
    <w:rsid w:val="00533E1C"/>
    <w:rsid w:val="00534D86"/>
    <w:rsid w:val="00535B5C"/>
    <w:rsid w:val="00535D5B"/>
    <w:rsid w:val="00537B7B"/>
    <w:rsid w:val="00540E81"/>
    <w:rsid w:val="00540FB8"/>
    <w:rsid w:val="00541912"/>
    <w:rsid w:val="00542295"/>
    <w:rsid w:val="0054231F"/>
    <w:rsid w:val="0054281D"/>
    <w:rsid w:val="00542FC8"/>
    <w:rsid w:val="0054309A"/>
    <w:rsid w:val="00543D3A"/>
    <w:rsid w:val="0054441A"/>
    <w:rsid w:val="005447E7"/>
    <w:rsid w:val="00544813"/>
    <w:rsid w:val="00544C22"/>
    <w:rsid w:val="00544E8C"/>
    <w:rsid w:val="00546F97"/>
    <w:rsid w:val="00547729"/>
    <w:rsid w:val="00550959"/>
    <w:rsid w:val="00552A71"/>
    <w:rsid w:val="00553F15"/>
    <w:rsid w:val="0055650A"/>
    <w:rsid w:val="00560C4D"/>
    <w:rsid w:val="005616A4"/>
    <w:rsid w:val="00561D86"/>
    <w:rsid w:val="005625FD"/>
    <w:rsid w:val="00563184"/>
    <w:rsid w:val="00565349"/>
    <w:rsid w:val="005653BB"/>
    <w:rsid w:val="00565BCE"/>
    <w:rsid w:val="00566D08"/>
    <w:rsid w:val="00570468"/>
    <w:rsid w:val="00570EDF"/>
    <w:rsid w:val="00571D79"/>
    <w:rsid w:val="0057236C"/>
    <w:rsid w:val="005724B4"/>
    <w:rsid w:val="00576C89"/>
    <w:rsid w:val="00577560"/>
    <w:rsid w:val="00580BBE"/>
    <w:rsid w:val="005820C8"/>
    <w:rsid w:val="005826D0"/>
    <w:rsid w:val="005831D6"/>
    <w:rsid w:val="0058352B"/>
    <w:rsid w:val="0058677C"/>
    <w:rsid w:val="00587AE0"/>
    <w:rsid w:val="0059048F"/>
    <w:rsid w:val="00590EF3"/>
    <w:rsid w:val="00591A74"/>
    <w:rsid w:val="005934B5"/>
    <w:rsid w:val="00593BCC"/>
    <w:rsid w:val="00595F08"/>
    <w:rsid w:val="005962C7"/>
    <w:rsid w:val="00596E82"/>
    <w:rsid w:val="005A05C3"/>
    <w:rsid w:val="005A1830"/>
    <w:rsid w:val="005A22C0"/>
    <w:rsid w:val="005A2FA5"/>
    <w:rsid w:val="005A43BD"/>
    <w:rsid w:val="005A5917"/>
    <w:rsid w:val="005A6B88"/>
    <w:rsid w:val="005A6F8F"/>
    <w:rsid w:val="005A7ECA"/>
    <w:rsid w:val="005B3D71"/>
    <w:rsid w:val="005B5C46"/>
    <w:rsid w:val="005B63FA"/>
    <w:rsid w:val="005B7EC2"/>
    <w:rsid w:val="005C256D"/>
    <w:rsid w:val="005C2F5B"/>
    <w:rsid w:val="005C36F5"/>
    <w:rsid w:val="005C39D2"/>
    <w:rsid w:val="005C3B24"/>
    <w:rsid w:val="005C748E"/>
    <w:rsid w:val="005D098E"/>
    <w:rsid w:val="005D1286"/>
    <w:rsid w:val="005D1B9D"/>
    <w:rsid w:val="005D518D"/>
    <w:rsid w:val="005D57DB"/>
    <w:rsid w:val="005D72FE"/>
    <w:rsid w:val="005E0594"/>
    <w:rsid w:val="005E0AEE"/>
    <w:rsid w:val="005E13EA"/>
    <w:rsid w:val="005E17A2"/>
    <w:rsid w:val="005E30FF"/>
    <w:rsid w:val="005E34EA"/>
    <w:rsid w:val="005E3940"/>
    <w:rsid w:val="005E49D1"/>
    <w:rsid w:val="005E4A0F"/>
    <w:rsid w:val="005E4C2E"/>
    <w:rsid w:val="005E5EAF"/>
    <w:rsid w:val="005E7D5F"/>
    <w:rsid w:val="005F07CA"/>
    <w:rsid w:val="005F1791"/>
    <w:rsid w:val="005F1AA6"/>
    <w:rsid w:val="005F4778"/>
    <w:rsid w:val="005F5E62"/>
    <w:rsid w:val="005F5FB0"/>
    <w:rsid w:val="005F6989"/>
    <w:rsid w:val="006012AA"/>
    <w:rsid w:val="00603B07"/>
    <w:rsid w:val="00603B2A"/>
    <w:rsid w:val="00604696"/>
    <w:rsid w:val="00604F23"/>
    <w:rsid w:val="00605A7E"/>
    <w:rsid w:val="00605DD8"/>
    <w:rsid w:val="006069D3"/>
    <w:rsid w:val="006103BE"/>
    <w:rsid w:val="0061057D"/>
    <w:rsid w:val="00610F50"/>
    <w:rsid w:val="006111D8"/>
    <w:rsid w:val="0061228E"/>
    <w:rsid w:val="006126FB"/>
    <w:rsid w:val="00615337"/>
    <w:rsid w:val="006163CC"/>
    <w:rsid w:val="006165AA"/>
    <w:rsid w:val="00617F8B"/>
    <w:rsid w:val="00620908"/>
    <w:rsid w:val="006213C6"/>
    <w:rsid w:val="00621CF6"/>
    <w:rsid w:val="00622A11"/>
    <w:rsid w:val="00622B83"/>
    <w:rsid w:val="00622D20"/>
    <w:rsid w:val="006237D1"/>
    <w:rsid w:val="006238C8"/>
    <w:rsid w:val="006256E7"/>
    <w:rsid w:val="00625BB2"/>
    <w:rsid w:val="00626103"/>
    <w:rsid w:val="00626625"/>
    <w:rsid w:val="006309E4"/>
    <w:rsid w:val="00631A7D"/>
    <w:rsid w:val="00631AD9"/>
    <w:rsid w:val="006332D8"/>
    <w:rsid w:val="0063446A"/>
    <w:rsid w:val="00634638"/>
    <w:rsid w:val="00635DEE"/>
    <w:rsid w:val="00640706"/>
    <w:rsid w:val="006422C0"/>
    <w:rsid w:val="0064417B"/>
    <w:rsid w:val="00644C40"/>
    <w:rsid w:val="00644D54"/>
    <w:rsid w:val="00647937"/>
    <w:rsid w:val="00650574"/>
    <w:rsid w:val="006509C8"/>
    <w:rsid w:val="00650F29"/>
    <w:rsid w:val="00652B3D"/>
    <w:rsid w:val="00653E24"/>
    <w:rsid w:val="00653F29"/>
    <w:rsid w:val="00654A1F"/>
    <w:rsid w:val="00656982"/>
    <w:rsid w:val="00657699"/>
    <w:rsid w:val="006606EE"/>
    <w:rsid w:val="00661D10"/>
    <w:rsid w:val="00662511"/>
    <w:rsid w:val="00663E7B"/>
    <w:rsid w:val="006647A0"/>
    <w:rsid w:val="00665DF7"/>
    <w:rsid w:val="006660C6"/>
    <w:rsid w:val="00666CCE"/>
    <w:rsid w:val="00667A7A"/>
    <w:rsid w:val="00670390"/>
    <w:rsid w:val="00670C8E"/>
    <w:rsid w:val="00673CC2"/>
    <w:rsid w:val="006750E9"/>
    <w:rsid w:val="0067552A"/>
    <w:rsid w:val="00676065"/>
    <w:rsid w:val="006819FF"/>
    <w:rsid w:val="00682B1C"/>
    <w:rsid w:val="006835CB"/>
    <w:rsid w:val="006835DF"/>
    <w:rsid w:val="006840E6"/>
    <w:rsid w:val="0068608B"/>
    <w:rsid w:val="00687151"/>
    <w:rsid w:val="00690379"/>
    <w:rsid w:val="0069098B"/>
    <w:rsid w:val="00690FA8"/>
    <w:rsid w:val="0069176B"/>
    <w:rsid w:val="00691B14"/>
    <w:rsid w:val="00693FE9"/>
    <w:rsid w:val="00694409"/>
    <w:rsid w:val="00694C95"/>
    <w:rsid w:val="00695E33"/>
    <w:rsid w:val="00696784"/>
    <w:rsid w:val="00696D28"/>
    <w:rsid w:val="006A0769"/>
    <w:rsid w:val="006A0774"/>
    <w:rsid w:val="006A098D"/>
    <w:rsid w:val="006A441B"/>
    <w:rsid w:val="006A4492"/>
    <w:rsid w:val="006A4668"/>
    <w:rsid w:val="006A48FD"/>
    <w:rsid w:val="006A5032"/>
    <w:rsid w:val="006B0E5C"/>
    <w:rsid w:val="006B22EC"/>
    <w:rsid w:val="006B3232"/>
    <w:rsid w:val="006B3E32"/>
    <w:rsid w:val="006B460D"/>
    <w:rsid w:val="006B6882"/>
    <w:rsid w:val="006B743B"/>
    <w:rsid w:val="006B7D0D"/>
    <w:rsid w:val="006C023D"/>
    <w:rsid w:val="006C1403"/>
    <w:rsid w:val="006C2509"/>
    <w:rsid w:val="006C47C7"/>
    <w:rsid w:val="006C5B19"/>
    <w:rsid w:val="006C74DE"/>
    <w:rsid w:val="006C76F0"/>
    <w:rsid w:val="006D2DB1"/>
    <w:rsid w:val="006D4263"/>
    <w:rsid w:val="006D4D02"/>
    <w:rsid w:val="006D5BCD"/>
    <w:rsid w:val="006D6160"/>
    <w:rsid w:val="006D691A"/>
    <w:rsid w:val="006D7480"/>
    <w:rsid w:val="006E0D3F"/>
    <w:rsid w:val="006E2879"/>
    <w:rsid w:val="006E29F2"/>
    <w:rsid w:val="006E39D1"/>
    <w:rsid w:val="006E46D5"/>
    <w:rsid w:val="006E4A64"/>
    <w:rsid w:val="006E648D"/>
    <w:rsid w:val="006F0757"/>
    <w:rsid w:val="006F0F6C"/>
    <w:rsid w:val="006F1324"/>
    <w:rsid w:val="006F2784"/>
    <w:rsid w:val="006F295D"/>
    <w:rsid w:val="006F3B03"/>
    <w:rsid w:val="006F422D"/>
    <w:rsid w:val="006F57B1"/>
    <w:rsid w:val="006F5C44"/>
    <w:rsid w:val="006F70B0"/>
    <w:rsid w:val="006F7226"/>
    <w:rsid w:val="006F775C"/>
    <w:rsid w:val="00700D1C"/>
    <w:rsid w:val="00701228"/>
    <w:rsid w:val="00701A19"/>
    <w:rsid w:val="00701D2C"/>
    <w:rsid w:val="00702A7D"/>
    <w:rsid w:val="00702C34"/>
    <w:rsid w:val="0070314E"/>
    <w:rsid w:val="00705D3E"/>
    <w:rsid w:val="007067B2"/>
    <w:rsid w:val="007107CA"/>
    <w:rsid w:val="0071127B"/>
    <w:rsid w:val="00712F4A"/>
    <w:rsid w:val="0071318C"/>
    <w:rsid w:val="0071436C"/>
    <w:rsid w:val="0071452A"/>
    <w:rsid w:val="007151F5"/>
    <w:rsid w:val="007176C0"/>
    <w:rsid w:val="00720859"/>
    <w:rsid w:val="0072143C"/>
    <w:rsid w:val="00721930"/>
    <w:rsid w:val="00722205"/>
    <w:rsid w:val="0072228B"/>
    <w:rsid w:val="007232DE"/>
    <w:rsid w:val="00723A53"/>
    <w:rsid w:val="007263AD"/>
    <w:rsid w:val="007303D8"/>
    <w:rsid w:val="007317CB"/>
    <w:rsid w:val="00731A1A"/>
    <w:rsid w:val="00733722"/>
    <w:rsid w:val="00733B13"/>
    <w:rsid w:val="00734E5E"/>
    <w:rsid w:val="0073501A"/>
    <w:rsid w:val="007353E4"/>
    <w:rsid w:val="0073575C"/>
    <w:rsid w:val="00736297"/>
    <w:rsid w:val="00737BBD"/>
    <w:rsid w:val="00737C3C"/>
    <w:rsid w:val="00741340"/>
    <w:rsid w:val="00742174"/>
    <w:rsid w:val="00742BF1"/>
    <w:rsid w:val="007439DF"/>
    <w:rsid w:val="007449FB"/>
    <w:rsid w:val="00745E94"/>
    <w:rsid w:val="00746D98"/>
    <w:rsid w:val="00747010"/>
    <w:rsid w:val="007518AC"/>
    <w:rsid w:val="00751A58"/>
    <w:rsid w:val="00751C4A"/>
    <w:rsid w:val="00752811"/>
    <w:rsid w:val="00752EAB"/>
    <w:rsid w:val="00753842"/>
    <w:rsid w:val="00754853"/>
    <w:rsid w:val="00755AAA"/>
    <w:rsid w:val="007563D7"/>
    <w:rsid w:val="00756522"/>
    <w:rsid w:val="00756D9C"/>
    <w:rsid w:val="0075741A"/>
    <w:rsid w:val="007574ED"/>
    <w:rsid w:val="00757C8E"/>
    <w:rsid w:val="0076131C"/>
    <w:rsid w:val="007619EF"/>
    <w:rsid w:val="0076302A"/>
    <w:rsid w:val="00763963"/>
    <w:rsid w:val="007640A5"/>
    <w:rsid w:val="00764528"/>
    <w:rsid w:val="00764DBC"/>
    <w:rsid w:val="00766453"/>
    <w:rsid w:val="00770110"/>
    <w:rsid w:val="0077116A"/>
    <w:rsid w:val="007711F5"/>
    <w:rsid w:val="0077158B"/>
    <w:rsid w:val="00773AFB"/>
    <w:rsid w:val="00774F03"/>
    <w:rsid w:val="0077542A"/>
    <w:rsid w:val="00775A2C"/>
    <w:rsid w:val="00776C2A"/>
    <w:rsid w:val="00776E89"/>
    <w:rsid w:val="007775FC"/>
    <w:rsid w:val="00777E5A"/>
    <w:rsid w:val="00780201"/>
    <w:rsid w:val="0078213A"/>
    <w:rsid w:val="00783C8A"/>
    <w:rsid w:val="00783F1E"/>
    <w:rsid w:val="00784E83"/>
    <w:rsid w:val="007858DE"/>
    <w:rsid w:val="00785A01"/>
    <w:rsid w:val="00785A9C"/>
    <w:rsid w:val="00785BE4"/>
    <w:rsid w:val="007863D4"/>
    <w:rsid w:val="007868DD"/>
    <w:rsid w:val="00791D3C"/>
    <w:rsid w:val="00792C7A"/>
    <w:rsid w:val="00793A89"/>
    <w:rsid w:val="00794D76"/>
    <w:rsid w:val="00796148"/>
    <w:rsid w:val="00796CF1"/>
    <w:rsid w:val="007976F9"/>
    <w:rsid w:val="007A01AD"/>
    <w:rsid w:val="007A1CB0"/>
    <w:rsid w:val="007A3D6B"/>
    <w:rsid w:val="007A5455"/>
    <w:rsid w:val="007A5ECD"/>
    <w:rsid w:val="007A5FB6"/>
    <w:rsid w:val="007A64F7"/>
    <w:rsid w:val="007A702E"/>
    <w:rsid w:val="007A7778"/>
    <w:rsid w:val="007A7A1C"/>
    <w:rsid w:val="007B2D2C"/>
    <w:rsid w:val="007B2D9B"/>
    <w:rsid w:val="007B34F9"/>
    <w:rsid w:val="007B3BCF"/>
    <w:rsid w:val="007B4B90"/>
    <w:rsid w:val="007B4CD1"/>
    <w:rsid w:val="007C0468"/>
    <w:rsid w:val="007C0573"/>
    <w:rsid w:val="007C0CEA"/>
    <w:rsid w:val="007C0F46"/>
    <w:rsid w:val="007C2C82"/>
    <w:rsid w:val="007C2F07"/>
    <w:rsid w:val="007C3ED3"/>
    <w:rsid w:val="007C433F"/>
    <w:rsid w:val="007C5CD1"/>
    <w:rsid w:val="007C7F1A"/>
    <w:rsid w:val="007D1652"/>
    <w:rsid w:val="007D222C"/>
    <w:rsid w:val="007D2DD4"/>
    <w:rsid w:val="007D342C"/>
    <w:rsid w:val="007D41C4"/>
    <w:rsid w:val="007D494F"/>
    <w:rsid w:val="007D4A9F"/>
    <w:rsid w:val="007D53DB"/>
    <w:rsid w:val="007D7C0D"/>
    <w:rsid w:val="007E0C84"/>
    <w:rsid w:val="007E1021"/>
    <w:rsid w:val="007E19E2"/>
    <w:rsid w:val="007E32CA"/>
    <w:rsid w:val="007E3C8E"/>
    <w:rsid w:val="007E5F73"/>
    <w:rsid w:val="007E6932"/>
    <w:rsid w:val="007F1EB5"/>
    <w:rsid w:val="007F2EEC"/>
    <w:rsid w:val="007F52C4"/>
    <w:rsid w:val="007F6BA0"/>
    <w:rsid w:val="0080176D"/>
    <w:rsid w:val="00801E55"/>
    <w:rsid w:val="00801EA1"/>
    <w:rsid w:val="0080272F"/>
    <w:rsid w:val="00802DF6"/>
    <w:rsid w:val="008068F1"/>
    <w:rsid w:val="00806B62"/>
    <w:rsid w:val="00806B8A"/>
    <w:rsid w:val="00806F02"/>
    <w:rsid w:val="00807410"/>
    <w:rsid w:val="00810A9F"/>
    <w:rsid w:val="00811F10"/>
    <w:rsid w:val="00812099"/>
    <w:rsid w:val="00814C15"/>
    <w:rsid w:val="00814C57"/>
    <w:rsid w:val="008151EA"/>
    <w:rsid w:val="008164C1"/>
    <w:rsid w:val="008165CB"/>
    <w:rsid w:val="008169A6"/>
    <w:rsid w:val="00820AB2"/>
    <w:rsid w:val="00821CF2"/>
    <w:rsid w:val="00821EF4"/>
    <w:rsid w:val="008222A6"/>
    <w:rsid w:val="00822801"/>
    <w:rsid w:val="00822BCA"/>
    <w:rsid w:val="008240DD"/>
    <w:rsid w:val="00824565"/>
    <w:rsid w:val="00824917"/>
    <w:rsid w:val="0082597A"/>
    <w:rsid w:val="0082642A"/>
    <w:rsid w:val="00826BD6"/>
    <w:rsid w:val="008305EF"/>
    <w:rsid w:val="008333A8"/>
    <w:rsid w:val="0083391C"/>
    <w:rsid w:val="00834661"/>
    <w:rsid w:val="008361CD"/>
    <w:rsid w:val="00836F01"/>
    <w:rsid w:val="0083782E"/>
    <w:rsid w:val="00841FBD"/>
    <w:rsid w:val="00842887"/>
    <w:rsid w:val="008430D3"/>
    <w:rsid w:val="00843675"/>
    <w:rsid w:val="00843C7A"/>
    <w:rsid w:val="00844442"/>
    <w:rsid w:val="00844F70"/>
    <w:rsid w:val="00845201"/>
    <w:rsid w:val="00845446"/>
    <w:rsid w:val="00845882"/>
    <w:rsid w:val="00845D88"/>
    <w:rsid w:val="00847684"/>
    <w:rsid w:val="00850C69"/>
    <w:rsid w:val="0085103A"/>
    <w:rsid w:val="0085108B"/>
    <w:rsid w:val="00851CDF"/>
    <w:rsid w:val="00852532"/>
    <w:rsid w:val="0085299A"/>
    <w:rsid w:val="008529DB"/>
    <w:rsid w:val="00852FEF"/>
    <w:rsid w:val="00853E42"/>
    <w:rsid w:val="00855245"/>
    <w:rsid w:val="00856C57"/>
    <w:rsid w:val="00860865"/>
    <w:rsid w:val="008610D7"/>
    <w:rsid w:val="0086117C"/>
    <w:rsid w:val="0086196E"/>
    <w:rsid w:val="008619D0"/>
    <w:rsid w:val="008648AA"/>
    <w:rsid w:val="00864967"/>
    <w:rsid w:val="00864F19"/>
    <w:rsid w:val="0086685B"/>
    <w:rsid w:val="00866B1F"/>
    <w:rsid w:val="0087028A"/>
    <w:rsid w:val="0087304B"/>
    <w:rsid w:val="00873111"/>
    <w:rsid w:val="00873674"/>
    <w:rsid w:val="0087384E"/>
    <w:rsid w:val="0087410B"/>
    <w:rsid w:val="00874582"/>
    <w:rsid w:val="008749C2"/>
    <w:rsid w:val="0087529B"/>
    <w:rsid w:val="008754A9"/>
    <w:rsid w:val="00875622"/>
    <w:rsid w:val="008767A2"/>
    <w:rsid w:val="008806E0"/>
    <w:rsid w:val="00880D3A"/>
    <w:rsid w:val="008832B5"/>
    <w:rsid w:val="00884292"/>
    <w:rsid w:val="00884306"/>
    <w:rsid w:val="00884ACF"/>
    <w:rsid w:val="00885474"/>
    <w:rsid w:val="00885981"/>
    <w:rsid w:val="00885E3A"/>
    <w:rsid w:val="00890364"/>
    <w:rsid w:val="00890F13"/>
    <w:rsid w:val="00891B1E"/>
    <w:rsid w:val="00891BF7"/>
    <w:rsid w:val="00893305"/>
    <w:rsid w:val="00894933"/>
    <w:rsid w:val="00894C1A"/>
    <w:rsid w:val="00895C08"/>
    <w:rsid w:val="00896A5E"/>
    <w:rsid w:val="008A1281"/>
    <w:rsid w:val="008A1760"/>
    <w:rsid w:val="008A19C9"/>
    <w:rsid w:val="008A3675"/>
    <w:rsid w:val="008A60CC"/>
    <w:rsid w:val="008A6D19"/>
    <w:rsid w:val="008A7B08"/>
    <w:rsid w:val="008B0D00"/>
    <w:rsid w:val="008B1A90"/>
    <w:rsid w:val="008B21DC"/>
    <w:rsid w:val="008B2F5B"/>
    <w:rsid w:val="008B374D"/>
    <w:rsid w:val="008B51DE"/>
    <w:rsid w:val="008B6B3A"/>
    <w:rsid w:val="008B7BF5"/>
    <w:rsid w:val="008C0A07"/>
    <w:rsid w:val="008C0D29"/>
    <w:rsid w:val="008C0E9F"/>
    <w:rsid w:val="008C523D"/>
    <w:rsid w:val="008C53D7"/>
    <w:rsid w:val="008C632E"/>
    <w:rsid w:val="008C6FA9"/>
    <w:rsid w:val="008C7579"/>
    <w:rsid w:val="008D3AB9"/>
    <w:rsid w:val="008D5F84"/>
    <w:rsid w:val="008D6EE9"/>
    <w:rsid w:val="008D7003"/>
    <w:rsid w:val="008D7D02"/>
    <w:rsid w:val="008E1470"/>
    <w:rsid w:val="008E3ED2"/>
    <w:rsid w:val="008E3EE3"/>
    <w:rsid w:val="008E4091"/>
    <w:rsid w:val="008E5109"/>
    <w:rsid w:val="008E5131"/>
    <w:rsid w:val="008E5692"/>
    <w:rsid w:val="008E5FEA"/>
    <w:rsid w:val="008E6158"/>
    <w:rsid w:val="008E68AA"/>
    <w:rsid w:val="008E693D"/>
    <w:rsid w:val="008F1630"/>
    <w:rsid w:val="008F2BBC"/>
    <w:rsid w:val="008F41B3"/>
    <w:rsid w:val="00900500"/>
    <w:rsid w:val="0090186E"/>
    <w:rsid w:val="0090210A"/>
    <w:rsid w:val="00902D59"/>
    <w:rsid w:val="00902E7B"/>
    <w:rsid w:val="00902FDC"/>
    <w:rsid w:val="00903563"/>
    <w:rsid w:val="009035EB"/>
    <w:rsid w:val="00904EEE"/>
    <w:rsid w:val="00905172"/>
    <w:rsid w:val="009078C5"/>
    <w:rsid w:val="00910A65"/>
    <w:rsid w:val="009120B4"/>
    <w:rsid w:val="0091224A"/>
    <w:rsid w:val="0091236D"/>
    <w:rsid w:val="00915ADE"/>
    <w:rsid w:val="00916B27"/>
    <w:rsid w:val="0091753C"/>
    <w:rsid w:val="009213B3"/>
    <w:rsid w:val="00923838"/>
    <w:rsid w:val="009239FC"/>
    <w:rsid w:val="00925468"/>
    <w:rsid w:val="00925D75"/>
    <w:rsid w:val="00926803"/>
    <w:rsid w:val="00927472"/>
    <w:rsid w:val="00927A5B"/>
    <w:rsid w:val="00931620"/>
    <w:rsid w:val="00932987"/>
    <w:rsid w:val="0093384C"/>
    <w:rsid w:val="0093776F"/>
    <w:rsid w:val="00937C62"/>
    <w:rsid w:val="00940886"/>
    <w:rsid w:val="009425B2"/>
    <w:rsid w:val="009439E9"/>
    <w:rsid w:val="00943A2D"/>
    <w:rsid w:val="00944E95"/>
    <w:rsid w:val="00945F5D"/>
    <w:rsid w:val="009462A7"/>
    <w:rsid w:val="00946F9E"/>
    <w:rsid w:val="00946FAF"/>
    <w:rsid w:val="00947BDC"/>
    <w:rsid w:val="00950FE5"/>
    <w:rsid w:val="00951AFD"/>
    <w:rsid w:val="00951E26"/>
    <w:rsid w:val="00952ACB"/>
    <w:rsid w:val="009532E2"/>
    <w:rsid w:val="00953CE2"/>
    <w:rsid w:val="0095406E"/>
    <w:rsid w:val="00954577"/>
    <w:rsid w:val="00954FC7"/>
    <w:rsid w:val="00955858"/>
    <w:rsid w:val="009560BD"/>
    <w:rsid w:val="00957CA4"/>
    <w:rsid w:val="00960033"/>
    <w:rsid w:val="009648DF"/>
    <w:rsid w:val="00966B00"/>
    <w:rsid w:val="00970E81"/>
    <w:rsid w:val="00972896"/>
    <w:rsid w:val="00974DAE"/>
    <w:rsid w:val="009772F5"/>
    <w:rsid w:val="009779B5"/>
    <w:rsid w:val="009812E1"/>
    <w:rsid w:val="00981ED1"/>
    <w:rsid w:val="0098362E"/>
    <w:rsid w:val="009837CE"/>
    <w:rsid w:val="00983873"/>
    <w:rsid w:val="00984EA4"/>
    <w:rsid w:val="00985FA7"/>
    <w:rsid w:val="009876B4"/>
    <w:rsid w:val="009876F8"/>
    <w:rsid w:val="0099166C"/>
    <w:rsid w:val="00992A58"/>
    <w:rsid w:val="00992E54"/>
    <w:rsid w:val="00994BC8"/>
    <w:rsid w:val="009958AA"/>
    <w:rsid w:val="009965BA"/>
    <w:rsid w:val="0099678E"/>
    <w:rsid w:val="00996C95"/>
    <w:rsid w:val="009A1DFD"/>
    <w:rsid w:val="009A26C8"/>
    <w:rsid w:val="009A3F0B"/>
    <w:rsid w:val="009B14B2"/>
    <w:rsid w:val="009B3BA3"/>
    <w:rsid w:val="009B41C1"/>
    <w:rsid w:val="009B427B"/>
    <w:rsid w:val="009B4B6D"/>
    <w:rsid w:val="009B5522"/>
    <w:rsid w:val="009B656E"/>
    <w:rsid w:val="009B6C5E"/>
    <w:rsid w:val="009B7145"/>
    <w:rsid w:val="009C02FE"/>
    <w:rsid w:val="009C2E11"/>
    <w:rsid w:val="009C5792"/>
    <w:rsid w:val="009C6F71"/>
    <w:rsid w:val="009D0997"/>
    <w:rsid w:val="009D0E69"/>
    <w:rsid w:val="009D1E96"/>
    <w:rsid w:val="009D3775"/>
    <w:rsid w:val="009D3DF5"/>
    <w:rsid w:val="009D4512"/>
    <w:rsid w:val="009D4870"/>
    <w:rsid w:val="009D4C9D"/>
    <w:rsid w:val="009E5C9C"/>
    <w:rsid w:val="009E5EAA"/>
    <w:rsid w:val="009E6C2F"/>
    <w:rsid w:val="009E6C40"/>
    <w:rsid w:val="009F033B"/>
    <w:rsid w:val="009F267B"/>
    <w:rsid w:val="009F2BEF"/>
    <w:rsid w:val="009F62DD"/>
    <w:rsid w:val="009F66E4"/>
    <w:rsid w:val="009F78D6"/>
    <w:rsid w:val="009F7F8D"/>
    <w:rsid w:val="00A003FC"/>
    <w:rsid w:val="00A00515"/>
    <w:rsid w:val="00A00595"/>
    <w:rsid w:val="00A018B1"/>
    <w:rsid w:val="00A01D1B"/>
    <w:rsid w:val="00A01D6E"/>
    <w:rsid w:val="00A027B0"/>
    <w:rsid w:val="00A02FD7"/>
    <w:rsid w:val="00A0391B"/>
    <w:rsid w:val="00A0663E"/>
    <w:rsid w:val="00A06A04"/>
    <w:rsid w:val="00A101ED"/>
    <w:rsid w:val="00A1185E"/>
    <w:rsid w:val="00A133E5"/>
    <w:rsid w:val="00A134C2"/>
    <w:rsid w:val="00A14206"/>
    <w:rsid w:val="00A144FC"/>
    <w:rsid w:val="00A151AA"/>
    <w:rsid w:val="00A17340"/>
    <w:rsid w:val="00A204CF"/>
    <w:rsid w:val="00A21E11"/>
    <w:rsid w:val="00A22853"/>
    <w:rsid w:val="00A239BC"/>
    <w:rsid w:val="00A24942"/>
    <w:rsid w:val="00A24A12"/>
    <w:rsid w:val="00A25EBF"/>
    <w:rsid w:val="00A302D9"/>
    <w:rsid w:val="00A302E0"/>
    <w:rsid w:val="00A3235A"/>
    <w:rsid w:val="00A339B7"/>
    <w:rsid w:val="00A33D96"/>
    <w:rsid w:val="00A33E81"/>
    <w:rsid w:val="00A34890"/>
    <w:rsid w:val="00A34D25"/>
    <w:rsid w:val="00A34EC0"/>
    <w:rsid w:val="00A35C03"/>
    <w:rsid w:val="00A371E0"/>
    <w:rsid w:val="00A43A7B"/>
    <w:rsid w:val="00A44A23"/>
    <w:rsid w:val="00A45057"/>
    <w:rsid w:val="00A453E5"/>
    <w:rsid w:val="00A45819"/>
    <w:rsid w:val="00A502EF"/>
    <w:rsid w:val="00A5084E"/>
    <w:rsid w:val="00A51408"/>
    <w:rsid w:val="00A51957"/>
    <w:rsid w:val="00A528AA"/>
    <w:rsid w:val="00A52CB2"/>
    <w:rsid w:val="00A52F15"/>
    <w:rsid w:val="00A53638"/>
    <w:rsid w:val="00A5386F"/>
    <w:rsid w:val="00A54DF3"/>
    <w:rsid w:val="00A56139"/>
    <w:rsid w:val="00A56D47"/>
    <w:rsid w:val="00A60429"/>
    <w:rsid w:val="00A626DB"/>
    <w:rsid w:val="00A62D66"/>
    <w:rsid w:val="00A6720D"/>
    <w:rsid w:val="00A7068E"/>
    <w:rsid w:val="00A72280"/>
    <w:rsid w:val="00A74577"/>
    <w:rsid w:val="00A74709"/>
    <w:rsid w:val="00A7574F"/>
    <w:rsid w:val="00A76C6A"/>
    <w:rsid w:val="00A80951"/>
    <w:rsid w:val="00A80AB8"/>
    <w:rsid w:val="00A81856"/>
    <w:rsid w:val="00A8193E"/>
    <w:rsid w:val="00A8215F"/>
    <w:rsid w:val="00A826F9"/>
    <w:rsid w:val="00A85111"/>
    <w:rsid w:val="00A85AF2"/>
    <w:rsid w:val="00A85D6C"/>
    <w:rsid w:val="00A85DAF"/>
    <w:rsid w:val="00A85EC7"/>
    <w:rsid w:val="00A85FA3"/>
    <w:rsid w:val="00A867CE"/>
    <w:rsid w:val="00A869A3"/>
    <w:rsid w:val="00A86FB6"/>
    <w:rsid w:val="00A90423"/>
    <w:rsid w:val="00A9043C"/>
    <w:rsid w:val="00A90BED"/>
    <w:rsid w:val="00A91628"/>
    <w:rsid w:val="00A916B8"/>
    <w:rsid w:val="00A925F0"/>
    <w:rsid w:val="00A92AAB"/>
    <w:rsid w:val="00A92F4F"/>
    <w:rsid w:val="00A9311F"/>
    <w:rsid w:val="00A932EC"/>
    <w:rsid w:val="00A933A1"/>
    <w:rsid w:val="00A94CCD"/>
    <w:rsid w:val="00A96762"/>
    <w:rsid w:val="00A9685F"/>
    <w:rsid w:val="00A973D6"/>
    <w:rsid w:val="00A977E0"/>
    <w:rsid w:val="00A97C7C"/>
    <w:rsid w:val="00AA2CA2"/>
    <w:rsid w:val="00AA309D"/>
    <w:rsid w:val="00AA3177"/>
    <w:rsid w:val="00AA3E28"/>
    <w:rsid w:val="00AA4378"/>
    <w:rsid w:val="00AA45A6"/>
    <w:rsid w:val="00AA5418"/>
    <w:rsid w:val="00AA55BB"/>
    <w:rsid w:val="00AA5F0E"/>
    <w:rsid w:val="00AA6D0B"/>
    <w:rsid w:val="00AA6E0F"/>
    <w:rsid w:val="00AA70F7"/>
    <w:rsid w:val="00AB003A"/>
    <w:rsid w:val="00AB100F"/>
    <w:rsid w:val="00AB2D31"/>
    <w:rsid w:val="00AB3154"/>
    <w:rsid w:val="00AB424C"/>
    <w:rsid w:val="00AB44B6"/>
    <w:rsid w:val="00AB543E"/>
    <w:rsid w:val="00AB64B4"/>
    <w:rsid w:val="00AB6597"/>
    <w:rsid w:val="00AB6C4A"/>
    <w:rsid w:val="00AB7198"/>
    <w:rsid w:val="00AC0F1B"/>
    <w:rsid w:val="00AC3829"/>
    <w:rsid w:val="00AC42C2"/>
    <w:rsid w:val="00AC5034"/>
    <w:rsid w:val="00AC55D4"/>
    <w:rsid w:val="00AC68DB"/>
    <w:rsid w:val="00AC6A2D"/>
    <w:rsid w:val="00AC6BB4"/>
    <w:rsid w:val="00AC7126"/>
    <w:rsid w:val="00AD1F3C"/>
    <w:rsid w:val="00AD2600"/>
    <w:rsid w:val="00AD3477"/>
    <w:rsid w:val="00AD3D99"/>
    <w:rsid w:val="00AD4574"/>
    <w:rsid w:val="00AD4862"/>
    <w:rsid w:val="00AD6075"/>
    <w:rsid w:val="00AE0431"/>
    <w:rsid w:val="00AE0AAB"/>
    <w:rsid w:val="00AE1AF5"/>
    <w:rsid w:val="00AE329A"/>
    <w:rsid w:val="00AE44CA"/>
    <w:rsid w:val="00AE4E92"/>
    <w:rsid w:val="00AE5560"/>
    <w:rsid w:val="00AE7147"/>
    <w:rsid w:val="00AE727E"/>
    <w:rsid w:val="00AE7D0D"/>
    <w:rsid w:val="00AF0A06"/>
    <w:rsid w:val="00AF36A5"/>
    <w:rsid w:val="00AF3994"/>
    <w:rsid w:val="00AF3F48"/>
    <w:rsid w:val="00AF550F"/>
    <w:rsid w:val="00AF5782"/>
    <w:rsid w:val="00AF630B"/>
    <w:rsid w:val="00AF7414"/>
    <w:rsid w:val="00AF77F6"/>
    <w:rsid w:val="00AF79C9"/>
    <w:rsid w:val="00AF7E86"/>
    <w:rsid w:val="00B0055B"/>
    <w:rsid w:val="00B00C0E"/>
    <w:rsid w:val="00B01F93"/>
    <w:rsid w:val="00B022D5"/>
    <w:rsid w:val="00B04094"/>
    <w:rsid w:val="00B057D4"/>
    <w:rsid w:val="00B0730B"/>
    <w:rsid w:val="00B109AF"/>
    <w:rsid w:val="00B10F3D"/>
    <w:rsid w:val="00B11ACF"/>
    <w:rsid w:val="00B1286D"/>
    <w:rsid w:val="00B128DE"/>
    <w:rsid w:val="00B149C4"/>
    <w:rsid w:val="00B14DFD"/>
    <w:rsid w:val="00B159F8"/>
    <w:rsid w:val="00B15D21"/>
    <w:rsid w:val="00B1655F"/>
    <w:rsid w:val="00B20DD9"/>
    <w:rsid w:val="00B20ED4"/>
    <w:rsid w:val="00B21245"/>
    <w:rsid w:val="00B223A6"/>
    <w:rsid w:val="00B2286E"/>
    <w:rsid w:val="00B22A10"/>
    <w:rsid w:val="00B256D5"/>
    <w:rsid w:val="00B27B1B"/>
    <w:rsid w:val="00B3243F"/>
    <w:rsid w:val="00B33337"/>
    <w:rsid w:val="00B34AB7"/>
    <w:rsid w:val="00B34F26"/>
    <w:rsid w:val="00B351D7"/>
    <w:rsid w:val="00B36172"/>
    <w:rsid w:val="00B36295"/>
    <w:rsid w:val="00B36F2B"/>
    <w:rsid w:val="00B37F50"/>
    <w:rsid w:val="00B40234"/>
    <w:rsid w:val="00B41DD2"/>
    <w:rsid w:val="00B42207"/>
    <w:rsid w:val="00B43D00"/>
    <w:rsid w:val="00B43D5C"/>
    <w:rsid w:val="00B4424A"/>
    <w:rsid w:val="00B45605"/>
    <w:rsid w:val="00B46CD4"/>
    <w:rsid w:val="00B47A11"/>
    <w:rsid w:val="00B509E2"/>
    <w:rsid w:val="00B51645"/>
    <w:rsid w:val="00B53CAD"/>
    <w:rsid w:val="00B540A2"/>
    <w:rsid w:val="00B544F7"/>
    <w:rsid w:val="00B54C68"/>
    <w:rsid w:val="00B55103"/>
    <w:rsid w:val="00B57060"/>
    <w:rsid w:val="00B57205"/>
    <w:rsid w:val="00B57FB2"/>
    <w:rsid w:val="00B604D1"/>
    <w:rsid w:val="00B61CA5"/>
    <w:rsid w:val="00B627B0"/>
    <w:rsid w:val="00B630BF"/>
    <w:rsid w:val="00B64F50"/>
    <w:rsid w:val="00B70790"/>
    <w:rsid w:val="00B7111E"/>
    <w:rsid w:val="00B72CAC"/>
    <w:rsid w:val="00B72FF5"/>
    <w:rsid w:val="00B73F8D"/>
    <w:rsid w:val="00B75BB5"/>
    <w:rsid w:val="00B76750"/>
    <w:rsid w:val="00B7702F"/>
    <w:rsid w:val="00B7764E"/>
    <w:rsid w:val="00B77CAA"/>
    <w:rsid w:val="00B8042D"/>
    <w:rsid w:val="00B81C4A"/>
    <w:rsid w:val="00B81E23"/>
    <w:rsid w:val="00B82539"/>
    <w:rsid w:val="00B8289D"/>
    <w:rsid w:val="00B85E17"/>
    <w:rsid w:val="00B90348"/>
    <w:rsid w:val="00B90DB6"/>
    <w:rsid w:val="00B930BB"/>
    <w:rsid w:val="00B9469F"/>
    <w:rsid w:val="00B95178"/>
    <w:rsid w:val="00B95F60"/>
    <w:rsid w:val="00B960C0"/>
    <w:rsid w:val="00B97D53"/>
    <w:rsid w:val="00BA1F57"/>
    <w:rsid w:val="00BA240D"/>
    <w:rsid w:val="00BA3E2D"/>
    <w:rsid w:val="00BA41AD"/>
    <w:rsid w:val="00BA5127"/>
    <w:rsid w:val="00BB1B9C"/>
    <w:rsid w:val="00BB249F"/>
    <w:rsid w:val="00BB3655"/>
    <w:rsid w:val="00BB3955"/>
    <w:rsid w:val="00BB3E0C"/>
    <w:rsid w:val="00BB4C4A"/>
    <w:rsid w:val="00BB53D7"/>
    <w:rsid w:val="00BB567D"/>
    <w:rsid w:val="00BB63DB"/>
    <w:rsid w:val="00BC0C61"/>
    <w:rsid w:val="00BC4AD7"/>
    <w:rsid w:val="00BC5975"/>
    <w:rsid w:val="00BC5FEF"/>
    <w:rsid w:val="00BC6C31"/>
    <w:rsid w:val="00BC78CC"/>
    <w:rsid w:val="00BC7BD0"/>
    <w:rsid w:val="00BD1AB1"/>
    <w:rsid w:val="00BD2DAA"/>
    <w:rsid w:val="00BD3352"/>
    <w:rsid w:val="00BD4D98"/>
    <w:rsid w:val="00BD5EE2"/>
    <w:rsid w:val="00BE0076"/>
    <w:rsid w:val="00BE11BC"/>
    <w:rsid w:val="00BE1A22"/>
    <w:rsid w:val="00BE53BA"/>
    <w:rsid w:val="00BE5D88"/>
    <w:rsid w:val="00BE66CC"/>
    <w:rsid w:val="00BE6C76"/>
    <w:rsid w:val="00BE7CD6"/>
    <w:rsid w:val="00BF1C31"/>
    <w:rsid w:val="00BF356C"/>
    <w:rsid w:val="00BF3934"/>
    <w:rsid w:val="00BF4646"/>
    <w:rsid w:val="00BF4FFD"/>
    <w:rsid w:val="00BF5036"/>
    <w:rsid w:val="00BF54FE"/>
    <w:rsid w:val="00BF55BF"/>
    <w:rsid w:val="00BF5611"/>
    <w:rsid w:val="00BF5F57"/>
    <w:rsid w:val="00BF67C3"/>
    <w:rsid w:val="00BF7B9F"/>
    <w:rsid w:val="00C0019B"/>
    <w:rsid w:val="00C012BF"/>
    <w:rsid w:val="00C0275A"/>
    <w:rsid w:val="00C035F1"/>
    <w:rsid w:val="00C04353"/>
    <w:rsid w:val="00C04F21"/>
    <w:rsid w:val="00C05551"/>
    <w:rsid w:val="00C05C86"/>
    <w:rsid w:val="00C060D9"/>
    <w:rsid w:val="00C06219"/>
    <w:rsid w:val="00C0699A"/>
    <w:rsid w:val="00C122D4"/>
    <w:rsid w:val="00C12A54"/>
    <w:rsid w:val="00C134BA"/>
    <w:rsid w:val="00C13D16"/>
    <w:rsid w:val="00C20275"/>
    <w:rsid w:val="00C2149E"/>
    <w:rsid w:val="00C224F8"/>
    <w:rsid w:val="00C230E1"/>
    <w:rsid w:val="00C23323"/>
    <w:rsid w:val="00C23A3B"/>
    <w:rsid w:val="00C23E60"/>
    <w:rsid w:val="00C241F0"/>
    <w:rsid w:val="00C25077"/>
    <w:rsid w:val="00C26488"/>
    <w:rsid w:val="00C26913"/>
    <w:rsid w:val="00C26D44"/>
    <w:rsid w:val="00C27C95"/>
    <w:rsid w:val="00C3095F"/>
    <w:rsid w:val="00C30FAD"/>
    <w:rsid w:val="00C31266"/>
    <w:rsid w:val="00C32920"/>
    <w:rsid w:val="00C3499E"/>
    <w:rsid w:val="00C357A4"/>
    <w:rsid w:val="00C35D3F"/>
    <w:rsid w:val="00C365A7"/>
    <w:rsid w:val="00C369B0"/>
    <w:rsid w:val="00C36C57"/>
    <w:rsid w:val="00C37FD0"/>
    <w:rsid w:val="00C41762"/>
    <w:rsid w:val="00C44B70"/>
    <w:rsid w:val="00C45DC6"/>
    <w:rsid w:val="00C505D8"/>
    <w:rsid w:val="00C50E64"/>
    <w:rsid w:val="00C5293E"/>
    <w:rsid w:val="00C53B23"/>
    <w:rsid w:val="00C53D30"/>
    <w:rsid w:val="00C541EF"/>
    <w:rsid w:val="00C550F5"/>
    <w:rsid w:val="00C5536F"/>
    <w:rsid w:val="00C60F4F"/>
    <w:rsid w:val="00C61A0C"/>
    <w:rsid w:val="00C631D9"/>
    <w:rsid w:val="00C6340D"/>
    <w:rsid w:val="00C63CCC"/>
    <w:rsid w:val="00C64EBA"/>
    <w:rsid w:val="00C65073"/>
    <w:rsid w:val="00C674B4"/>
    <w:rsid w:val="00C67B46"/>
    <w:rsid w:val="00C7066C"/>
    <w:rsid w:val="00C70FA4"/>
    <w:rsid w:val="00C70FFC"/>
    <w:rsid w:val="00C71034"/>
    <w:rsid w:val="00C71369"/>
    <w:rsid w:val="00C725E5"/>
    <w:rsid w:val="00C73188"/>
    <w:rsid w:val="00C735E2"/>
    <w:rsid w:val="00C739BC"/>
    <w:rsid w:val="00C7420D"/>
    <w:rsid w:val="00C75AE4"/>
    <w:rsid w:val="00C7695C"/>
    <w:rsid w:val="00C76F0E"/>
    <w:rsid w:val="00C7777F"/>
    <w:rsid w:val="00C80949"/>
    <w:rsid w:val="00C81531"/>
    <w:rsid w:val="00C82629"/>
    <w:rsid w:val="00C83C83"/>
    <w:rsid w:val="00C87680"/>
    <w:rsid w:val="00C87963"/>
    <w:rsid w:val="00C87FBF"/>
    <w:rsid w:val="00C906EA"/>
    <w:rsid w:val="00C921B5"/>
    <w:rsid w:val="00C92609"/>
    <w:rsid w:val="00C92C63"/>
    <w:rsid w:val="00C930DF"/>
    <w:rsid w:val="00C93E06"/>
    <w:rsid w:val="00C94524"/>
    <w:rsid w:val="00C94FD5"/>
    <w:rsid w:val="00C96678"/>
    <w:rsid w:val="00C97BFA"/>
    <w:rsid w:val="00CA13A3"/>
    <w:rsid w:val="00CA2C5F"/>
    <w:rsid w:val="00CA326E"/>
    <w:rsid w:val="00CA3DC5"/>
    <w:rsid w:val="00CA3F36"/>
    <w:rsid w:val="00CA5055"/>
    <w:rsid w:val="00CA53F5"/>
    <w:rsid w:val="00CA6EDC"/>
    <w:rsid w:val="00CA7B55"/>
    <w:rsid w:val="00CB1901"/>
    <w:rsid w:val="00CB217D"/>
    <w:rsid w:val="00CB2360"/>
    <w:rsid w:val="00CB2410"/>
    <w:rsid w:val="00CB348F"/>
    <w:rsid w:val="00CB6054"/>
    <w:rsid w:val="00CB6641"/>
    <w:rsid w:val="00CC362F"/>
    <w:rsid w:val="00CD28D6"/>
    <w:rsid w:val="00CD478B"/>
    <w:rsid w:val="00CD509A"/>
    <w:rsid w:val="00CD6A08"/>
    <w:rsid w:val="00CE00E8"/>
    <w:rsid w:val="00CE2340"/>
    <w:rsid w:val="00CE3E9D"/>
    <w:rsid w:val="00CE4808"/>
    <w:rsid w:val="00CE50A3"/>
    <w:rsid w:val="00CE549B"/>
    <w:rsid w:val="00CE693C"/>
    <w:rsid w:val="00CE6C6A"/>
    <w:rsid w:val="00CF05A4"/>
    <w:rsid w:val="00CF39D7"/>
    <w:rsid w:val="00CF494C"/>
    <w:rsid w:val="00CF5709"/>
    <w:rsid w:val="00CF6B27"/>
    <w:rsid w:val="00CF7F25"/>
    <w:rsid w:val="00D00312"/>
    <w:rsid w:val="00D00532"/>
    <w:rsid w:val="00D01222"/>
    <w:rsid w:val="00D013EB"/>
    <w:rsid w:val="00D01919"/>
    <w:rsid w:val="00D01D3A"/>
    <w:rsid w:val="00D027AF"/>
    <w:rsid w:val="00D0374D"/>
    <w:rsid w:val="00D03D76"/>
    <w:rsid w:val="00D04433"/>
    <w:rsid w:val="00D069BE"/>
    <w:rsid w:val="00D078BF"/>
    <w:rsid w:val="00D07931"/>
    <w:rsid w:val="00D07BD9"/>
    <w:rsid w:val="00D11E52"/>
    <w:rsid w:val="00D12146"/>
    <w:rsid w:val="00D12C86"/>
    <w:rsid w:val="00D12CA5"/>
    <w:rsid w:val="00D137EE"/>
    <w:rsid w:val="00D14010"/>
    <w:rsid w:val="00D14839"/>
    <w:rsid w:val="00D15431"/>
    <w:rsid w:val="00D15804"/>
    <w:rsid w:val="00D15AFC"/>
    <w:rsid w:val="00D1631D"/>
    <w:rsid w:val="00D163F6"/>
    <w:rsid w:val="00D170E0"/>
    <w:rsid w:val="00D210FB"/>
    <w:rsid w:val="00D21120"/>
    <w:rsid w:val="00D2134D"/>
    <w:rsid w:val="00D215AB"/>
    <w:rsid w:val="00D21E94"/>
    <w:rsid w:val="00D233D7"/>
    <w:rsid w:val="00D234A3"/>
    <w:rsid w:val="00D24A38"/>
    <w:rsid w:val="00D25718"/>
    <w:rsid w:val="00D25719"/>
    <w:rsid w:val="00D258B9"/>
    <w:rsid w:val="00D258F8"/>
    <w:rsid w:val="00D2595E"/>
    <w:rsid w:val="00D268D1"/>
    <w:rsid w:val="00D2730A"/>
    <w:rsid w:val="00D30915"/>
    <w:rsid w:val="00D30AF3"/>
    <w:rsid w:val="00D30E5D"/>
    <w:rsid w:val="00D32A71"/>
    <w:rsid w:val="00D32DAD"/>
    <w:rsid w:val="00D33F04"/>
    <w:rsid w:val="00D34F0C"/>
    <w:rsid w:val="00D3557D"/>
    <w:rsid w:val="00D3698D"/>
    <w:rsid w:val="00D373E4"/>
    <w:rsid w:val="00D378BD"/>
    <w:rsid w:val="00D41047"/>
    <w:rsid w:val="00D411A4"/>
    <w:rsid w:val="00D429BE"/>
    <w:rsid w:val="00D42A57"/>
    <w:rsid w:val="00D4303A"/>
    <w:rsid w:val="00D45F72"/>
    <w:rsid w:val="00D46048"/>
    <w:rsid w:val="00D461DD"/>
    <w:rsid w:val="00D47A49"/>
    <w:rsid w:val="00D514F3"/>
    <w:rsid w:val="00D51F84"/>
    <w:rsid w:val="00D5302E"/>
    <w:rsid w:val="00D536F6"/>
    <w:rsid w:val="00D537AB"/>
    <w:rsid w:val="00D55084"/>
    <w:rsid w:val="00D55664"/>
    <w:rsid w:val="00D55D35"/>
    <w:rsid w:val="00D56ED7"/>
    <w:rsid w:val="00D6016E"/>
    <w:rsid w:val="00D603A3"/>
    <w:rsid w:val="00D616FA"/>
    <w:rsid w:val="00D62661"/>
    <w:rsid w:val="00D637DD"/>
    <w:rsid w:val="00D6526E"/>
    <w:rsid w:val="00D660DF"/>
    <w:rsid w:val="00D66919"/>
    <w:rsid w:val="00D66F36"/>
    <w:rsid w:val="00D67D41"/>
    <w:rsid w:val="00D703B7"/>
    <w:rsid w:val="00D71640"/>
    <w:rsid w:val="00D7198C"/>
    <w:rsid w:val="00D71EC8"/>
    <w:rsid w:val="00D72907"/>
    <w:rsid w:val="00D72A1D"/>
    <w:rsid w:val="00D7488D"/>
    <w:rsid w:val="00D74AFB"/>
    <w:rsid w:val="00D75B34"/>
    <w:rsid w:val="00D75DF4"/>
    <w:rsid w:val="00D7781C"/>
    <w:rsid w:val="00D823B1"/>
    <w:rsid w:val="00D835A9"/>
    <w:rsid w:val="00D83C31"/>
    <w:rsid w:val="00D83F4D"/>
    <w:rsid w:val="00D8564D"/>
    <w:rsid w:val="00D8644C"/>
    <w:rsid w:val="00D86656"/>
    <w:rsid w:val="00D87EFB"/>
    <w:rsid w:val="00D91F7F"/>
    <w:rsid w:val="00D920F0"/>
    <w:rsid w:val="00D92CDD"/>
    <w:rsid w:val="00D9627F"/>
    <w:rsid w:val="00D96BE5"/>
    <w:rsid w:val="00DA0996"/>
    <w:rsid w:val="00DA0FDA"/>
    <w:rsid w:val="00DA178E"/>
    <w:rsid w:val="00DA1BAC"/>
    <w:rsid w:val="00DA3A07"/>
    <w:rsid w:val="00DA46F3"/>
    <w:rsid w:val="00DA4794"/>
    <w:rsid w:val="00DA503E"/>
    <w:rsid w:val="00DA5D01"/>
    <w:rsid w:val="00DA6F2B"/>
    <w:rsid w:val="00DA71E4"/>
    <w:rsid w:val="00DA7465"/>
    <w:rsid w:val="00DA7E52"/>
    <w:rsid w:val="00DB26F1"/>
    <w:rsid w:val="00DB3266"/>
    <w:rsid w:val="00DB465E"/>
    <w:rsid w:val="00DB6EF4"/>
    <w:rsid w:val="00DB6FC2"/>
    <w:rsid w:val="00DB7273"/>
    <w:rsid w:val="00DC170B"/>
    <w:rsid w:val="00DC1D46"/>
    <w:rsid w:val="00DC1D4C"/>
    <w:rsid w:val="00DC1FA1"/>
    <w:rsid w:val="00DC2F78"/>
    <w:rsid w:val="00DC386A"/>
    <w:rsid w:val="00DC3E0E"/>
    <w:rsid w:val="00DC42CA"/>
    <w:rsid w:val="00DC4441"/>
    <w:rsid w:val="00DC4DD6"/>
    <w:rsid w:val="00DC4EBE"/>
    <w:rsid w:val="00DC6A69"/>
    <w:rsid w:val="00DD1914"/>
    <w:rsid w:val="00DD22A5"/>
    <w:rsid w:val="00DD24F8"/>
    <w:rsid w:val="00DE020E"/>
    <w:rsid w:val="00DE05F7"/>
    <w:rsid w:val="00DE238B"/>
    <w:rsid w:val="00DE3C02"/>
    <w:rsid w:val="00DE3EC7"/>
    <w:rsid w:val="00DE647D"/>
    <w:rsid w:val="00DE6E4D"/>
    <w:rsid w:val="00DE7563"/>
    <w:rsid w:val="00DF1557"/>
    <w:rsid w:val="00DF3063"/>
    <w:rsid w:val="00DF3177"/>
    <w:rsid w:val="00DF3F76"/>
    <w:rsid w:val="00DF5A96"/>
    <w:rsid w:val="00E01258"/>
    <w:rsid w:val="00E02665"/>
    <w:rsid w:val="00E040C6"/>
    <w:rsid w:val="00E04290"/>
    <w:rsid w:val="00E04FCC"/>
    <w:rsid w:val="00E068B3"/>
    <w:rsid w:val="00E0793D"/>
    <w:rsid w:val="00E10160"/>
    <w:rsid w:val="00E11383"/>
    <w:rsid w:val="00E1146B"/>
    <w:rsid w:val="00E11C55"/>
    <w:rsid w:val="00E1586D"/>
    <w:rsid w:val="00E15A3F"/>
    <w:rsid w:val="00E15E55"/>
    <w:rsid w:val="00E17A69"/>
    <w:rsid w:val="00E20A7D"/>
    <w:rsid w:val="00E21B50"/>
    <w:rsid w:val="00E24283"/>
    <w:rsid w:val="00E25E4D"/>
    <w:rsid w:val="00E263E1"/>
    <w:rsid w:val="00E264B0"/>
    <w:rsid w:val="00E267CE"/>
    <w:rsid w:val="00E2706A"/>
    <w:rsid w:val="00E27287"/>
    <w:rsid w:val="00E27E5E"/>
    <w:rsid w:val="00E30A33"/>
    <w:rsid w:val="00E30A49"/>
    <w:rsid w:val="00E30C64"/>
    <w:rsid w:val="00E3145A"/>
    <w:rsid w:val="00E31FC4"/>
    <w:rsid w:val="00E321B5"/>
    <w:rsid w:val="00E32574"/>
    <w:rsid w:val="00E3573B"/>
    <w:rsid w:val="00E41B6E"/>
    <w:rsid w:val="00E44E24"/>
    <w:rsid w:val="00E46907"/>
    <w:rsid w:val="00E4724B"/>
    <w:rsid w:val="00E47890"/>
    <w:rsid w:val="00E47EBD"/>
    <w:rsid w:val="00E47FE6"/>
    <w:rsid w:val="00E50417"/>
    <w:rsid w:val="00E5419D"/>
    <w:rsid w:val="00E551BD"/>
    <w:rsid w:val="00E57558"/>
    <w:rsid w:val="00E5780C"/>
    <w:rsid w:val="00E61268"/>
    <w:rsid w:val="00E616F9"/>
    <w:rsid w:val="00E61D3A"/>
    <w:rsid w:val="00E62924"/>
    <w:rsid w:val="00E63F90"/>
    <w:rsid w:val="00E6667E"/>
    <w:rsid w:val="00E66C01"/>
    <w:rsid w:val="00E723C0"/>
    <w:rsid w:val="00E73331"/>
    <w:rsid w:val="00E7502D"/>
    <w:rsid w:val="00E76B88"/>
    <w:rsid w:val="00E8064B"/>
    <w:rsid w:val="00E818E3"/>
    <w:rsid w:val="00E81F96"/>
    <w:rsid w:val="00E8295B"/>
    <w:rsid w:val="00E830B4"/>
    <w:rsid w:val="00E83D33"/>
    <w:rsid w:val="00E847ED"/>
    <w:rsid w:val="00E85726"/>
    <w:rsid w:val="00E858C5"/>
    <w:rsid w:val="00E86395"/>
    <w:rsid w:val="00E86AD9"/>
    <w:rsid w:val="00E900CC"/>
    <w:rsid w:val="00E91969"/>
    <w:rsid w:val="00E91A5B"/>
    <w:rsid w:val="00E93E56"/>
    <w:rsid w:val="00E965F6"/>
    <w:rsid w:val="00EA02AA"/>
    <w:rsid w:val="00EA02DC"/>
    <w:rsid w:val="00EA0A22"/>
    <w:rsid w:val="00EA1433"/>
    <w:rsid w:val="00EA3C94"/>
    <w:rsid w:val="00EA3F29"/>
    <w:rsid w:val="00EA4AD2"/>
    <w:rsid w:val="00EA6314"/>
    <w:rsid w:val="00EA65D8"/>
    <w:rsid w:val="00EA66E5"/>
    <w:rsid w:val="00EA6CEC"/>
    <w:rsid w:val="00EA7AE3"/>
    <w:rsid w:val="00EB1F7A"/>
    <w:rsid w:val="00EB212A"/>
    <w:rsid w:val="00EB32FB"/>
    <w:rsid w:val="00EB3F34"/>
    <w:rsid w:val="00EB55A6"/>
    <w:rsid w:val="00EB5817"/>
    <w:rsid w:val="00EB5ED9"/>
    <w:rsid w:val="00EB65FE"/>
    <w:rsid w:val="00EC1073"/>
    <w:rsid w:val="00EC2962"/>
    <w:rsid w:val="00EC5701"/>
    <w:rsid w:val="00EC59E3"/>
    <w:rsid w:val="00EC7944"/>
    <w:rsid w:val="00ED0C26"/>
    <w:rsid w:val="00ED6CB8"/>
    <w:rsid w:val="00ED77CB"/>
    <w:rsid w:val="00EE10E0"/>
    <w:rsid w:val="00EE1DE7"/>
    <w:rsid w:val="00EE2468"/>
    <w:rsid w:val="00EE3DB5"/>
    <w:rsid w:val="00EE3DCA"/>
    <w:rsid w:val="00EE42C1"/>
    <w:rsid w:val="00EE42C9"/>
    <w:rsid w:val="00EE4BA6"/>
    <w:rsid w:val="00EE72B5"/>
    <w:rsid w:val="00EF2915"/>
    <w:rsid w:val="00EF2A45"/>
    <w:rsid w:val="00EF3FB8"/>
    <w:rsid w:val="00EF4271"/>
    <w:rsid w:val="00EF5D43"/>
    <w:rsid w:val="00EF5EA7"/>
    <w:rsid w:val="00EF6B90"/>
    <w:rsid w:val="00EF7A3F"/>
    <w:rsid w:val="00F00184"/>
    <w:rsid w:val="00F007FC"/>
    <w:rsid w:val="00F02554"/>
    <w:rsid w:val="00F02E1A"/>
    <w:rsid w:val="00F038EE"/>
    <w:rsid w:val="00F05EA0"/>
    <w:rsid w:val="00F06430"/>
    <w:rsid w:val="00F06456"/>
    <w:rsid w:val="00F06B19"/>
    <w:rsid w:val="00F07C00"/>
    <w:rsid w:val="00F112A6"/>
    <w:rsid w:val="00F11DC8"/>
    <w:rsid w:val="00F13628"/>
    <w:rsid w:val="00F145BC"/>
    <w:rsid w:val="00F14F08"/>
    <w:rsid w:val="00F17528"/>
    <w:rsid w:val="00F23B47"/>
    <w:rsid w:val="00F23D00"/>
    <w:rsid w:val="00F2486B"/>
    <w:rsid w:val="00F24F72"/>
    <w:rsid w:val="00F263DD"/>
    <w:rsid w:val="00F27938"/>
    <w:rsid w:val="00F33B2A"/>
    <w:rsid w:val="00F34A0F"/>
    <w:rsid w:val="00F34FD3"/>
    <w:rsid w:val="00F357D8"/>
    <w:rsid w:val="00F35FE1"/>
    <w:rsid w:val="00F360F0"/>
    <w:rsid w:val="00F36357"/>
    <w:rsid w:val="00F3645C"/>
    <w:rsid w:val="00F40382"/>
    <w:rsid w:val="00F4366C"/>
    <w:rsid w:val="00F43958"/>
    <w:rsid w:val="00F44787"/>
    <w:rsid w:val="00F44ABC"/>
    <w:rsid w:val="00F44BD7"/>
    <w:rsid w:val="00F47899"/>
    <w:rsid w:val="00F503DB"/>
    <w:rsid w:val="00F50403"/>
    <w:rsid w:val="00F5048C"/>
    <w:rsid w:val="00F50B0E"/>
    <w:rsid w:val="00F52BED"/>
    <w:rsid w:val="00F52FBC"/>
    <w:rsid w:val="00F53F7B"/>
    <w:rsid w:val="00F54CC4"/>
    <w:rsid w:val="00F54EB7"/>
    <w:rsid w:val="00F55140"/>
    <w:rsid w:val="00F5561E"/>
    <w:rsid w:val="00F55ED7"/>
    <w:rsid w:val="00F566F1"/>
    <w:rsid w:val="00F569F9"/>
    <w:rsid w:val="00F56AE7"/>
    <w:rsid w:val="00F56EE8"/>
    <w:rsid w:val="00F57400"/>
    <w:rsid w:val="00F576DB"/>
    <w:rsid w:val="00F57715"/>
    <w:rsid w:val="00F57C7C"/>
    <w:rsid w:val="00F6130F"/>
    <w:rsid w:val="00F638B0"/>
    <w:rsid w:val="00F647E2"/>
    <w:rsid w:val="00F648D4"/>
    <w:rsid w:val="00F65B95"/>
    <w:rsid w:val="00F70343"/>
    <w:rsid w:val="00F70BF5"/>
    <w:rsid w:val="00F7357B"/>
    <w:rsid w:val="00F74792"/>
    <w:rsid w:val="00F763E9"/>
    <w:rsid w:val="00F76A03"/>
    <w:rsid w:val="00F770AE"/>
    <w:rsid w:val="00F776F6"/>
    <w:rsid w:val="00F77EE7"/>
    <w:rsid w:val="00F80D2E"/>
    <w:rsid w:val="00F816C0"/>
    <w:rsid w:val="00F81780"/>
    <w:rsid w:val="00F832DD"/>
    <w:rsid w:val="00F84035"/>
    <w:rsid w:val="00F84158"/>
    <w:rsid w:val="00F85318"/>
    <w:rsid w:val="00F866B4"/>
    <w:rsid w:val="00F87814"/>
    <w:rsid w:val="00F9080F"/>
    <w:rsid w:val="00F9145E"/>
    <w:rsid w:val="00F91631"/>
    <w:rsid w:val="00F91FA1"/>
    <w:rsid w:val="00F9366A"/>
    <w:rsid w:val="00F94D6C"/>
    <w:rsid w:val="00F95782"/>
    <w:rsid w:val="00F95EEF"/>
    <w:rsid w:val="00F96FDD"/>
    <w:rsid w:val="00FA1A95"/>
    <w:rsid w:val="00FA1D40"/>
    <w:rsid w:val="00FA23AA"/>
    <w:rsid w:val="00FA2B58"/>
    <w:rsid w:val="00FA3320"/>
    <w:rsid w:val="00FA4FA1"/>
    <w:rsid w:val="00FA50EB"/>
    <w:rsid w:val="00FA5582"/>
    <w:rsid w:val="00FA69CA"/>
    <w:rsid w:val="00FB032A"/>
    <w:rsid w:val="00FB0F31"/>
    <w:rsid w:val="00FB22FC"/>
    <w:rsid w:val="00FB2509"/>
    <w:rsid w:val="00FB2E8B"/>
    <w:rsid w:val="00FB33F6"/>
    <w:rsid w:val="00FB3BDF"/>
    <w:rsid w:val="00FB3DF9"/>
    <w:rsid w:val="00FB74AF"/>
    <w:rsid w:val="00FC02C3"/>
    <w:rsid w:val="00FC02DD"/>
    <w:rsid w:val="00FC0A9E"/>
    <w:rsid w:val="00FC1B65"/>
    <w:rsid w:val="00FC1FE2"/>
    <w:rsid w:val="00FC214E"/>
    <w:rsid w:val="00FC46F6"/>
    <w:rsid w:val="00FC4966"/>
    <w:rsid w:val="00FC580B"/>
    <w:rsid w:val="00FC72A8"/>
    <w:rsid w:val="00FD1120"/>
    <w:rsid w:val="00FD1476"/>
    <w:rsid w:val="00FD1874"/>
    <w:rsid w:val="00FD36EA"/>
    <w:rsid w:val="00FD387D"/>
    <w:rsid w:val="00FD489D"/>
    <w:rsid w:val="00FD59C5"/>
    <w:rsid w:val="00FD5E72"/>
    <w:rsid w:val="00FD61C6"/>
    <w:rsid w:val="00FE06B3"/>
    <w:rsid w:val="00FE1107"/>
    <w:rsid w:val="00FE26F5"/>
    <w:rsid w:val="00FE416D"/>
    <w:rsid w:val="00FE4629"/>
    <w:rsid w:val="00FE5E10"/>
    <w:rsid w:val="00FE60BE"/>
    <w:rsid w:val="00FF1977"/>
    <w:rsid w:val="00FF1A80"/>
    <w:rsid w:val="00FF1CEB"/>
    <w:rsid w:val="00FF1E0A"/>
    <w:rsid w:val="00FF2080"/>
    <w:rsid w:val="00FF274C"/>
    <w:rsid w:val="00FF2E37"/>
    <w:rsid w:val="00FF4CBA"/>
    <w:rsid w:val="00FF7EDF"/>
    <w:rsid w:val="04750AAE"/>
    <w:rsid w:val="27295A97"/>
    <w:rsid w:val="655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D6F207"/>
  <w15:docId w15:val="{AF016F55-EC7A-40DB-B81E-41064E41B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A3C94"/>
    <w:pPr>
      <w:keepNext/>
      <w:keepLines/>
      <w:numPr>
        <w:ilvl w:val="2"/>
        <w:numId w:val="1"/>
      </w:numPr>
      <w:spacing w:before="200" w:after="0"/>
      <w:ind w:left="284" w:hanging="284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OC7">
    <w:name w:val="toc 7"/>
    <w:basedOn w:val="a"/>
    <w:next w:val="a"/>
    <w:uiPriority w:val="39"/>
    <w:unhideWhenUsed/>
    <w:qFormat/>
    <w:pPr>
      <w:spacing w:after="100"/>
      <w:ind w:left="1320"/>
    </w:pPr>
    <w:rPr>
      <w:lang w:eastAsia="sv-SE"/>
    </w:rPr>
  </w:style>
  <w:style w:type="paragraph" w:styleId="a7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spacing w:after="100"/>
      <w:ind w:left="880"/>
    </w:pPr>
    <w:rPr>
      <w:lang w:eastAsia="sv-SE"/>
    </w:rPr>
  </w:style>
  <w:style w:type="paragraph" w:styleId="TOC3">
    <w:name w:val="toc 3"/>
    <w:basedOn w:val="a"/>
    <w:next w:val="a"/>
    <w:uiPriority w:val="39"/>
    <w:unhideWhenUsed/>
    <w:qFormat/>
    <w:pPr>
      <w:spacing w:after="100"/>
      <w:ind w:left="440"/>
    </w:pPr>
  </w:style>
  <w:style w:type="paragraph" w:styleId="TOC8">
    <w:name w:val="toc 8"/>
    <w:basedOn w:val="a"/>
    <w:next w:val="a"/>
    <w:uiPriority w:val="39"/>
    <w:unhideWhenUsed/>
    <w:qFormat/>
    <w:pPr>
      <w:spacing w:after="100"/>
      <w:ind w:left="1540"/>
    </w:pPr>
    <w:rPr>
      <w:lang w:eastAsia="sv-SE"/>
    </w:rPr>
  </w:style>
  <w:style w:type="paragraph" w:styleId="a8">
    <w:name w:val="Balloon Text"/>
    <w:basedOn w:val="a"/>
    <w:link w:val="a9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uiPriority w:val="39"/>
    <w:unhideWhenUsed/>
    <w:qFormat/>
    <w:pPr>
      <w:spacing w:after="100"/>
      <w:ind w:left="660"/>
    </w:pPr>
    <w:rPr>
      <w:lang w:eastAsia="sv-SE"/>
    </w:rPr>
  </w:style>
  <w:style w:type="paragraph" w:styleId="TOC6">
    <w:name w:val="toc 6"/>
    <w:basedOn w:val="a"/>
    <w:next w:val="a"/>
    <w:uiPriority w:val="39"/>
    <w:unhideWhenUsed/>
    <w:qFormat/>
    <w:pPr>
      <w:spacing w:after="100"/>
      <w:ind w:left="1100"/>
    </w:pPr>
    <w:rPr>
      <w:lang w:eastAsia="sv-SE"/>
    </w:r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2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  <w:rPr>
      <w:lang w:eastAsia="sv-SE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character" w:styleId="af">
    <w:name w:val="FollowedHyperlink"/>
    <w:basedOn w:val="a0"/>
    <w:uiPriority w:val="99"/>
    <w:unhideWhenUsed/>
    <w:qFormat/>
    <w:rPr>
      <w:color w:val="800080"/>
      <w:u w:val="single"/>
    </w:rPr>
  </w:style>
  <w:style w:type="character" w:styleId="af0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unhideWhenUsed/>
    <w:qFormat/>
    <w:rPr>
      <w:sz w:val="16"/>
      <w:szCs w:val="16"/>
    </w:rPr>
  </w:style>
  <w:style w:type="table" w:styleId="af2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  <w:lang w:val="sv-SE"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30">
    <w:name w:val="标题 3 字符"/>
    <w:basedOn w:val="a0"/>
    <w:link w:val="3"/>
    <w:uiPriority w:val="9"/>
    <w:rsid w:val="00EA3C94"/>
    <w:rPr>
      <w:rFonts w:asciiTheme="majorHAnsi" w:eastAsiaTheme="majorEastAsia" w:hAnsiTheme="majorHAnsi" w:cstheme="majorBidi"/>
      <w:b/>
      <w:bCs/>
      <w:sz w:val="22"/>
      <w:szCs w:val="22"/>
      <w:lang w:val="sv-SE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Cs/>
      <w:sz w:val="22"/>
      <w:szCs w:val="22"/>
      <w:lang w:val="sv-SE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0"/>
    <w:link w:val="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CharCharCharCharCharCharCharCharChar">
    <w:name w:val="Char Char Char Char Char Char Char Char Char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1">
    <w:name w:val="列出段落1"/>
    <w:basedOn w:val="a"/>
    <w:link w:val="Char"/>
    <w:uiPriority w:val="34"/>
    <w:qFormat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character" w:customStyle="1" w:styleId="ad">
    <w:name w:val="页眉 字符"/>
    <w:basedOn w:val="a0"/>
    <w:link w:val="ac"/>
    <w:uiPriority w:val="99"/>
    <w:qFormat/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10">
    <w:name w:val="TOC 标题1"/>
    <w:basedOn w:val="1"/>
    <w:next w:val="a"/>
    <w:uiPriority w:val="39"/>
    <w:unhideWhenUsed/>
    <w:qFormat/>
    <w:pPr>
      <w:numPr>
        <w:numId w:val="0"/>
      </w:numPr>
      <w:outlineLvl w:val="9"/>
    </w:pPr>
    <w:rPr>
      <w:lang w:val="en-US" w:eastAsia="ja-JP"/>
    </w:rPr>
  </w:style>
  <w:style w:type="character" w:customStyle="1" w:styleId="a6">
    <w:name w:val="批注文字 字符"/>
    <w:basedOn w:val="a0"/>
    <w:link w:val="a4"/>
    <w:uiPriority w:val="99"/>
    <w:semiHidden/>
    <w:qFormat/>
    <w:rPr>
      <w:sz w:val="20"/>
      <w:szCs w:val="20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sz w:val="20"/>
      <w:szCs w:val="20"/>
    </w:rPr>
  </w:style>
  <w:style w:type="paragraph" w:customStyle="1" w:styleId="CharCharCharCharCharCharCharCharChar1">
    <w:name w:val="Char Char Char Char Char Char Char Char Char1"/>
    <w:basedOn w:val="a"/>
    <w:qFormat/>
    <w:pPr>
      <w:spacing w:after="160" w:line="240" w:lineRule="exact"/>
    </w:pPr>
    <w:rPr>
      <w:rFonts w:ascii="Verdana" w:eastAsia="宋体" w:hAnsi="Verdana" w:cs="Times New Roman"/>
      <w:sz w:val="20"/>
      <w:szCs w:val="20"/>
      <w:lang w:val="en-US"/>
    </w:rPr>
  </w:style>
  <w:style w:type="paragraph" w:customStyle="1" w:styleId="12">
    <w:name w:val="无间隔1"/>
    <w:uiPriority w:val="1"/>
    <w:qFormat/>
    <w:rPr>
      <w:rFonts w:asciiTheme="minorHAnsi" w:eastAsiaTheme="minorEastAsia" w:hAnsiTheme="minorHAnsi" w:cstheme="minorBidi"/>
      <w:sz w:val="22"/>
      <w:szCs w:val="22"/>
      <w:lang w:val="sv-SE" w:eastAsia="en-US"/>
    </w:rPr>
  </w:style>
  <w:style w:type="paragraph" w:customStyle="1" w:styleId="af3">
    <w:name w:val="封面中文题目"/>
    <w:basedOn w:val="a"/>
    <w:pPr>
      <w:spacing w:after="0" w:line="240" w:lineRule="auto"/>
      <w:jc w:val="center"/>
      <w:outlineLvl w:val="0"/>
    </w:pPr>
    <w:rPr>
      <w:rFonts w:ascii="Times New Roman" w:eastAsia="黑体" w:hAnsi="Times New Roman" w:cs="Times New Roman"/>
      <w:iCs/>
      <w:kern w:val="2"/>
      <w:sz w:val="52"/>
      <w:szCs w:val="52"/>
      <w:lang w:val="en-US" w:eastAsia="zh-CN"/>
    </w:rPr>
  </w:style>
  <w:style w:type="paragraph" w:customStyle="1" w:styleId="af4">
    <w:name w:val="封面英文格式"/>
    <w:basedOn w:val="a"/>
    <w:pPr>
      <w:snapToGrid w:val="0"/>
      <w:spacing w:after="0" w:line="240" w:lineRule="auto"/>
      <w:jc w:val="center"/>
      <w:outlineLvl w:val="0"/>
    </w:pPr>
    <w:rPr>
      <w:rFonts w:ascii="黑体" w:eastAsia="黑体" w:hAnsi="Times New Roman" w:cs="Times New Roman"/>
      <w:iCs/>
      <w:kern w:val="2"/>
      <w:sz w:val="36"/>
      <w:szCs w:val="36"/>
      <w:lang w:val="en-US" w:eastAsia="zh-CN"/>
    </w:rPr>
  </w:style>
  <w:style w:type="paragraph" w:customStyle="1" w:styleId="MKSHeading1">
    <w:name w:val="MKS Heading 1"/>
    <w:basedOn w:val="a"/>
    <w:next w:val="a"/>
    <w:link w:val="MKSHeading1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character" w:customStyle="1" w:styleId="MKSHeading1Char">
    <w:name w:val="MKS Heading 1 Char"/>
    <w:basedOn w:val="a0"/>
    <w:link w:val="MKSHeading1"/>
    <w:uiPriority w:val="10"/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customStyle="1" w:styleId="MKSHeading2">
    <w:name w:val="MKS Heading 2"/>
    <w:basedOn w:val="a"/>
    <w:next w:val="a"/>
    <w:link w:val="MKSHeading2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MKSHeading2Char">
    <w:name w:val="MKS Heading 2 Char"/>
    <w:basedOn w:val="a0"/>
    <w:link w:val="MKSHeading2"/>
    <w:uiPriority w:val="10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customStyle="1" w:styleId="MKSHeading3">
    <w:name w:val="MKS Heading 3"/>
    <w:basedOn w:val="a"/>
    <w:next w:val="a"/>
    <w:link w:val="MKSHeading3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character" w:customStyle="1" w:styleId="MKSHeading3Char">
    <w:name w:val="MKS Heading 3 Char"/>
    <w:basedOn w:val="a0"/>
    <w:link w:val="MKSHeading3"/>
    <w:uiPriority w:val="10"/>
    <w:rPr>
      <w:rFonts w:asciiTheme="majorHAnsi" w:eastAsiaTheme="majorEastAsia" w:hAnsiTheme="majorHAnsi" w:cstheme="majorBidi"/>
      <w:b/>
      <w:bCs/>
      <w:color w:val="4F81BD"/>
      <w:sz w:val="24"/>
      <w:szCs w:val="24"/>
    </w:rPr>
  </w:style>
  <w:style w:type="paragraph" w:customStyle="1" w:styleId="MKSHeading4">
    <w:name w:val="MKS Heading 4"/>
    <w:basedOn w:val="a"/>
    <w:next w:val="a"/>
    <w:link w:val="MKSHeading4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MKSHeading4Char">
    <w:name w:val="MKS Heading 4 Char"/>
    <w:basedOn w:val="a0"/>
    <w:link w:val="MKSHeading4"/>
    <w:uiPriority w:val="10"/>
    <w:rPr>
      <w:rFonts w:asciiTheme="majorHAnsi" w:eastAsiaTheme="majorEastAsia" w:hAnsiTheme="majorHAnsi" w:cstheme="majorBidi"/>
      <w:b/>
      <w:bCs/>
      <w:color w:val="4F81BD"/>
      <w:sz w:val="22"/>
      <w:szCs w:val="22"/>
    </w:rPr>
  </w:style>
  <w:style w:type="paragraph" w:customStyle="1" w:styleId="MKSHeading5">
    <w:name w:val="MKS Heading 5"/>
    <w:basedOn w:val="a"/>
    <w:next w:val="a"/>
    <w:link w:val="MKSHeading5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character" w:customStyle="1" w:styleId="MKSHeading5Char">
    <w:name w:val="MKS Heading 5 Char"/>
    <w:basedOn w:val="a0"/>
    <w:link w:val="MKSHeading5"/>
    <w:uiPriority w:val="10"/>
    <w:rPr>
      <w:rFonts w:asciiTheme="majorHAnsi" w:eastAsiaTheme="majorEastAsia" w:hAnsiTheme="majorHAnsi" w:cstheme="majorBidi"/>
      <w:b/>
      <w:bCs/>
      <w:color w:val="4F81BD"/>
      <w:sz w:val="20"/>
      <w:szCs w:val="20"/>
    </w:rPr>
  </w:style>
  <w:style w:type="paragraph" w:customStyle="1" w:styleId="MKSHeading6">
    <w:name w:val="MKS Heading 6"/>
    <w:basedOn w:val="a"/>
    <w:next w:val="a"/>
    <w:link w:val="MKSHeading6Char"/>
    <w:uiPriority w:val="10"/>
    <w:qFormat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character" w:customStyle="1" w:styleId="MKSHeading6Char">
    <w:name w:val="MKS Heading 6 Char"/>
    <w:basedOn w:val="a0"/>
    <w:link w:val="MKSHeading6"/>
    <w:uiPriority w:val="10"/>
    <w:rPr>
      <w:rFonts w:asciiTheme="majorHAnsi" w:eastAsiaTheme="majorEastAsia" w:hAnsiTheme="majorHAnsi" w:cstheme="majorBidi"/>
      <w:b/>
      <w:bCs/>
      <w:color w:val="4F81BD"/>
      <w:sz w:val="18"/>
      <w:szCs w:val="18"/>
    </w:rPr>
  </w:style>
  <w:style w:type="paragraph" w:customStyle="1" w:styleId="MKSCaption">
    <w:name w:val="MKS Caption"/>
    <w:basedOn w:val="a"/>
    <w:next w:val="a"/>
    <w:uiPriority w:val="11"/>
    <w:qFormat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MKSHyperlink">
    <w:name w:val="MKS Hyperlink"/>
    <w:basedOn w:val="a0"/>
    <w:uiPriority w:val="99"/>
    <w:rPr>
      <w:color w:val="0000FF"/>
      <w:u w:val="single"/>
    </w:rPr>
  </w:style>
  <w:style w:type="character" w:customStyle="1" w:styleId="MKSPlaceholderText">
    <w:name w:val="MKS Placeholder Text"/>
    <w:basedOn w:val="a0"/>
    <w:uiPriority w:val="99"/>
    <w:qFormat/>
    <w:rPr>
      <w:color w:val="808080"/>
    </w:rPr>
  </w:style>
  <w:style w:type="character" w:customStyle="1" w:styleId="13">
    <w:name w:val="占位符文本1"/>
    <w:basedOn w:val="a0"/>
    <w:uiPriority w:val="99"/>
    <w:semiHidden/>
    <w:rPr>
      <w:color w:val="808080"/>
    </w:rPr>
  </w:style>
  <w:style w:type="paragraph" w:customStyle="1" w:styleId="HR">
    <w:name w:val="HR正文"/>
    <w:basedOn w:val="a"/>
    <w:link w:val="HRChar"/>
    <w:qFormat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1">
    <w:name w:val="HR标题1"/>
    <w:basedOn w:val="a"/>
    <w:next w:val="HR"/>
    <w:pPr>
      <w:widowControl w:val="0"/>
      <w:numPr>
        <w:numId w:val="2"/>
      </w:numPr>
      <w:spacing w:after="0" w:line="360" w:lineRule="auto"/>
      <w:jc w:val="both"/>
      <w:outlineLvl w:val="0"/>
    </w:pPr>
    <w:rPr>
      <w:rFonts w:ascii="Times New Roman" w:eastAsia="黑体" w:hAnsi="Times New Roman" w:cs="Times New Roman"/>
      <w:kern w:val="2"/>
      <w:sz w:val="32"/>
      <w:szCs w:val="24"/>
      <w:lang w:val="en-US" w:eastAsia="zh-CN"/>
    </w:rPr>
  </w:style>
  <w:style w:type="paragraph" w:customStyle="1" w:styleId="HR2">
    <w:name w:val="HR标题2"/>
    <w:basedOn w:val="a"/>
    <w:next w:val="HR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3">
    <w:name w:val="HR标题3"/>
    <w:basedOn w:val="a"/>
    <w:next w:val="HR"/>
    <w:qFormat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eastAsia="黑体" w:hAnsi="Times New Roman" w:cs="Times New Roman"/>
      <w:kern w:val="2"/>
      <w:sz w:val="28"/>
      <w:szCs w:val="24"/>
      <w:lang w:val="en-US" w:eastAsia="zh-CN"/>
    </w:rPr>
  </w:style>
  <w:style w:type="paragraph" w:customStyle="1" w:styleId="HR4">
    <w:name w:val="HR标题4"/>
    <w:basedOn w:val="a"/>
    <w:next w:val="HR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5">
    <w:name w:val="HR标题5"/>
    <w:basedOn w:val="a"/>
    <w:next w:val="HR"/>
    <w:qFormat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eastAsia="黑体" w:hAnsi="Times New Roman" w:cs="Times New Roman"/>
      <w:kern w:val="2"/>
      <w:sz w:val="21"/>
      <w:szCs w:val="24"/>
      <w:lang w:val="en-US" w:eastAsia="zh-CN"/>
    </w:rPr>
  </w:style>
  <w:style w:type="paragraph" w:customStyle="1" w:styleId="HR6">
    <w:name w:val="HR标题6"/>
    <w:basedOn w:val="a"/>
    <w:next w:val="HR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7">
    <w:name w:val="HR标题7"/>
    <w:basedOn w:val="a"/>
    <w:next w:val="HR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paragraph" w:customStyle="1" w:styleId="HR8">
    <w:name w:val="HR标题8"/>
    <w:basedOn w:val="a"/>
    <w:next w:val="HR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eastAsia="宋体" w:hAnsi="Times New Roman" w:cs="Times New Roman"/>
      <w:kern w:val="2"/>
      <w:sz w:val="21"/>
      <w:szCs w:val="24"/>
      <w:lang w:val="en-US" w:eastAsia="zh-CN"/>
    </w:rPr>
  </w:style>
  <w:style w:type="character" w:customStyle="1" w:styleId="HRChar">
    <w:name w:val="HR正文 Char"/>
    <w:link w:val="HR"/>
    <w:qFormat/>
    <w:rPr>
      <w:kern w:val="2"/>
      <w:sz w:val="21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har">
    <w:name w:val="列出段落 Char"/>
    <w:link w:val="11"/>
    <w:uiPriority w:val="34"/>
    <w:qFormat/>
    <w:rPr>
      <w:rFonts w:ascii="Gill Sans for Saab" w:hAnsi="Gill Sans for Saab"/>
      <w:sz w:val="22"/>
      <w:szCs w:val="22"/>
      <w:lang w:eastAsia="en-US"/>
    </w:rPr>
  </w:style>
  <w:style w:type="paragraph" w:customStyle="1" w:styleId="font0">
    <w:name w:val="font0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sz w:val="20"/>
      <w:szCs w:val="20"/>
      <w:lang w:val="en-US" w:eastAsia="zh-CN"/>
    </w:rPr>
  </w:style>
  <w:style w:type="paragraph" w:customStyle="1" w:styleId="font5">
    <w:name w:val="font5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6">
    <w:name w:val="font6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0"/>
      <w:szCs w:val="20"/>
      <w:lang w:val="en-US" w:eastAsia="zh-CN"/>
    </w:rPr>
  </w:style>
  <w:style w:type="paragraph" w:customStyle="1" w:styleId="font7">
    <w:name w:val="font7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000000"/>
      <w:sz w:val="20"/>
      <w:szCs w:val="20"/>
      <w:lang w:val="en-US" w:eastAsia="zh-CN"/>
    </w:rPr>
  </w:style>
  <w:style w:type="paragraph" w:customStyle="1" w:styleId="font8">
    <w:name w:val="font8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0"/>
      <w:szCs w:val="20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0"/>
      <w:szCs w:val="20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color w:val="FF0000"/>
      <w:sz w:val="20"/>
      <w:szCs w:val="20"/>
      <w:lang w:val="en-US" w:eastAsia="zh-CN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69">
    <w:name w:val="xl69"/>
    <w:basedOn w:val="a"/>
    <w:pP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0">
    <w:name w:val="xl70"/>
    <w:basedOn w:val="a"/>
    <w:pP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1">
    <w:name w:val="xl7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2">
    <w:name w:val="xl7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3">
    <w:name w:val="xl7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4">
    <w:name w:val="xl7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6">
    <w:name w:val="xl7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7">
    <w:name w:val="xl7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8">
    <w:name w:val="xl7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79">
    <w:name w:val="xl7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0">
    <w:name w:val="xl80"/>
    <w:basedOn w:val="a"/>
    <w:pP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1">
    <w:name w:val="xl8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2">
    <w:name w:val="xl82"/>
    <w:basedOn w:val="a"/>
    <w:pP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宋体" w:eastAsia="宋体" w:hAnsi="宋体" w:cs="宋体"/>
      <w:color w:val="000000"/>
      <w:sz w:val="21"/>
      <w:szCs w:val="21"/>
      <w:lang w:val="en-US" w:eastAsia="zh-CN"/>
    </w:rPr>
  </w:style>
  <w:style w:type="paragraph" w:customStyle="1" w:styleId="xl84">
    <w:name w:val="xl8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5">
    <w:name w:val="xl8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6">
    <w:name w:val="xl86"/>
    <w:basedOn w:val="a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7">
    <w:name w:val="xl8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8">
    <w:name w:val="xl8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89">
    <w:name w:val="xl8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0">
    <w:name w:val="xl9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1">
    <w:name w:val="xl9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2">
    <w:name w:val="xl9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3">
    <w:name w:val="xl93"/>
    <w:basedOn w:val="a"/>
    <w:pP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4">
    <w:name w:val="xl9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5">
    <w:name w:val="xl9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6">
    <w:name w:val="xl9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97">
    <w:name w:val="xl97"/>
    <w:basedOn w:val="a"/>
    <w:pPr>
      <w:shd w:val="clear" w:color="000000" w:fill="FF0000"/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8">
    <w:name w:val="xl9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99">
    <w:name w:val="xl9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FFFF"/>
      <w:sz w:val="24"/>
      <w:szCs w:val="24"/>
      <w:lang w:val="en-US" w:eastAsia="zh-CN"/>
    </w:rPr>
  </w:style>
  <w:style w:type="paragraph" w:customStyle="1" w:styleId="xl100">
    <w:name w:val="xl100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1">
    <w:name w:val="xl10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2">
    <w:name w:val="xl10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3">
    <w:name w:val="xl10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4">
    <w:name w:val="xl10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5">
    <w:name w:val="xl10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6">
    <w:name w:val="xl106"/>
    <w:basedOn w:val="a"/>
    <w:pPr>
      <w:spacing w:before="100" w:beforeAutospacing="1" w:after="100" w:afterAutospacing="1" w:line="240" w:lineRule="auto"/>
      <w:jc w:val="center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7">
    <w:name w:val="xl10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8">
    <w:name w:val="xl10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09">
    <w:name w:val="xl10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0">
    <w:name w:val="xl11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FF0000"/>
      <w:sz w:val="24"/>
      <w:szCs w:val="24"/>
      <w:lang w:val="en-US" w:eastAsia="zh-CN"/>
    </w:rPr>
  </w:style>
  <w:style w:type="paragraph" w:customStyle="1" w:styleId="xl111">
    <w:name w:val="xl11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sz w:val="24"/>
      <w:szCs w:val="24"/>
      <w:lang w:val="en-US" w:eastAsia="zh-CN"/>
    </w:rPr>
  </w:style>
  <w:style w:type="paragraph" w:customStyle="1" w:styleId="xl112">
    <w:name w:val="xl112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3">
    <w:name w:val="xl113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黑体" w:eastAsia="黑体" w:hAnsi="黑体" w:cs="宋体"/>
      <w:sz w:val="28"/>
      <w:szCs w:val="28"/>
      <w:lang w:val="en-US" w:eastAsia="zh-CN"/>
    </w:rPr>
  </w:style>
  <w:style w:type="paragraph" w:customStyle="1" w:styleId="xl114">
    <w:name w:val="xl114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xl115">
    <w:name w:val="xl115"/>
    <w:basedOn w:val="a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宋体" w:eastAsia="宋体" w:hAnsi="宋体" w:cs="宋体"/>
      <w:color w:val="000000"/>
      <w:sz w:val="24"/>
      <w:szCs w:val="24"/>
      <w:lang w:val="en-US" w:eastAsia="zh-CN"/>
    </w:rPr>
  </w:style>
  <w:style w:type="paragraph" w:customStyle="1" w:styleId="-1">
    <w:name w:val="标题-1"/>
    <w:basedOn w:val="11"/>
    <w:qFormat/>
    <w:pPr>
      <w:widowControl w:val="0"/>
      <w:numPr>
        <w:numId w:val="3"/>
      </w:numPr>
      <w:spacing w:beforeLines="100" w:before="100" w:afterLines="50" w:after="50" w:line="240" w:lineRule="auto"/>
      <w:contextualSpacing w:val="0"/>
      <w:jc w:val="both"/>
      <w:outlineLvl w:val="0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2">
    <w:name w:val="标题-2"/>
    <w:basedOn w:val="11"/>
    <w:link w:val="-2Char"/>
    <w:qFormat/>
    <w:pPr>
      <w:widowControl w:val="0"/>
      <w:numPr>
        <w:ilvl w:val="1"/>
        <w:numId w:val="3"/>
      </w:numPr>
      <w:spacing w:beforeLines="20" w:before="20" w:afterLines="20" w:after="20" w:line="240" w:lineRule="auto"/>
      <w:contextualSpacing w:val="0"/>
      <w:jc w:val="both"/>
      <w:outlineLvl w:val="1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-3">
    <w:name w:val="标题-3"/>
    <w:basedOn w:val="11"/>
    <w:qFormat/>
    <w:pPr>
      <w:widowControl w:val="0"/>
      <w:numPr>
        <w:ilvl w:val="2"/>
        <w:numId w:val="3"/>
      </w:numPr>
      <w:spacing w:beforeLines="10" w:before="10" w:afterLines="10" w:after="10" w:line="240" w:lineRule="auto"/>
      <w:contextualSpacing w:val="0"/>
      <w:jc w:val="both"/>
      <w:outlineLvl w:val="2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customStyle="1" w:styleId="-2Char">
    <w:name w:val="标题-2 Char"/>
    <w:basedOn w:val="Char"/>
    <w:link w:val="-2"/>
    <w:rPr>
      <w:rFonts w:asciiTheme="minorHAnsi" w:eastAsiaTheme="minorEastAsia" w:hAnsiTheme="minorHAnsi" w:cstheme="minorBidi"/>
      <w:kern w:val="2"/>
      <w:sz w:val="21"/>
      <w:szCs w:val="22"/>
      <w:lang w:eastAsia="en-US"/>
    </w:rPr>
  </w:style>
  <w:style w:type="paragraph" w:customStyle="1" w:styleId="-4">
    <w:name w:val="标题-4"/>
    <w:basedOn w:val="11"/>
    <w:qFormat/>
    <w:pPr>
      <w:widowControl w:val="0"/>
      <w:numPr>
        <w:ilvl w:val="3"/>
        <w:numId w:val="3"/>
      </w:numPr>
      <w:spacing w:after="0" w:line="240" w:lineRule="auto"/>
      <w:contextualSpacing w:val="0"/>
      <w:jc w:val="both"/>
      <w:outlineLvl w:val="3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-5">
    <w:name w:val="标题-5"/>
    <w:basedOn w:val="11"/>
    <w:qFormat/>
    <w:pPr>
      <w:widowControl w:val="0"/>
      <w:numPr>
        <w:ilvl w:val="4"/>
        <w:numId w:val="3"/>
      </w:numPr>
      <w:spacing w:after="0" w:line="240" w:lineRule="auto"/>
      <w:contextualSpacing w:val="0"/>
      <w:jc w:val="both"/>
      <w:outlineLvl w:val="4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paragraph" w:customStyle="1" w:styleId="TableParagraph">
    <w:name w:val="Table Paragraph"/>
    <w:basedOn w:val="a"/>
    <w:uiPriority w:val="1"/>
    <w:qFormat/>
    <w:rsid w:val="00510FCE"/>
    <w:pPr>
      <w:widowControl w:val="0"/>
      <w:spacing w:after="0" w:line="240" w:lineRule="auto"/>
    </w:pPr>
    <w:rPr>
      <w:rFonts w:ascii="Calibri" w:eastAsia="宋体" w:hAnsi="Calibri" w:cs="Times New Roman"/>
      <w:lang w:val="en-US"/>
    </w:rPr>
  </w:style>
  <w:style w:type="paragraph" w:styleId="af5">
    <w:name w:val="List Paragraph"/>
    <w:basedOn w:val="a"/>
    <w:uiPriority w:val="34"/>
    <w:qFormat/>
    <w:rsid w:val="00F35FE1"/>
    <w:pPr>
      <w:ind w:left="720"/>
      <w:contextualSpacing/>
    </w:pPr>
    <w:rPr>
      <w:rFonts w:ascii="Gill Sans for Saab" w:eastAsia="宋体" w:hAnsi="Gill Sans for Saab" w:cs="Times New Roman"/>
      <w:lang w:val="en-US"/>
    </w:rPr>
  </w:style>
  <w:style w:type="paragraph" w:customStyle="1" w:styleId="-">
    <w:name w:val="正文-表格"/>
    <w:basedOn w:val="a"/>
    <w:link w:val="-Char"/>
    <w:qFormat/>
    <w:rsid w:val="001D02E4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-Char">
    <w:name w:val="正文-表格 Char"/>
    <w:basedOn w:val="a0"/>
    <w:link w:val="-"/>
    <w:rsid w:val="001D02E4"/>
    <w:rPr>
      <w:rFonts w:asciiTheme="minorHAnsi" w:eastAsiaTheme="minorEastAsia" w:hAnsiTheme="minorHAnsi" w:cstheme="minorBidi"/>
      <w:kern w:val="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header" Target="header2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oleObject" Target="embeddings/oleObject1.bin"/><Relationship Id="rId33" Type="http://schemas.openxmlformats.org/officeDocument/2006/relationships/image" Target="media/image23.png"/><Relationship Id="rId38" Type="http://schemas.openxmlformats.org/officeDocument/2006/relationships/oleObject" Target="embeddings/oleObject2.bin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oleObject" Target="embeddings/Microsoft_Visio_2003-2010___1.vsd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33"/>
  </customShpExts>
</s:customData>
</file>

<file path=customXml/itemProps1.xml><?xml version="1.0" encoding="utf-8"?>
<ds:datastoreItem xmlns:ds="http://schemas.openxmlformats.org/officeDocument/2006/customXml" ds:itemID="{2FEFCD41-D765-422C-8E77-388A9D2B87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TotalTime>1126</TotalTime>
  <Pages>77</Pages>
  <Words>7319</Words>
  <Characters>41724</Characters>
  <Application>Microsoft Office Word</Application>
  <DocSecurity>0</DocSecurity>
  <Lines>347</Lines>
  <Paragraphs>97</Paragraphs>
  <ScaleCrop>false</ScaleCrop>
  <Company>HP</Company>
  <LinksUpToDate>false</LinksUpToDate>
  <CharactersWithSpaces>48946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EEA Development Trends Guidelines</dc:title>
  <dc:subject/>
  <dc:creator>Lars Persson</dc:creator>
  <cp:keywords/>
  <dc:description/>
  <cp:lastModifiedBy>上官彤(DFCV东风商用车技术中心电控开发部EEA及整车电控开发室)</cp:lastModifiedBy>
  <cp:revision>4</cp:revision>
  <cp:lastPrinted>2021-01-27T13:22:00Z</cp:lastPrinted>
  <dcterms:created xsi:type="dcterms:W3CDTF">2023-10-24T07:19:00Z</dcterms:created>
  <dcterms:modified xsi:type="dcterms:W3CDTF">2023-10-25T06:51:00Z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