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5AD87C42" w14:textId="058CEFEB" w:rsidR="00B75BB5" w:rsidRDefault="00B75BB5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名词及缩写：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402pt" o:ole="">
            <v:imagedata r:id="rId9" o:title=""/>
          </v:shape>
          <o:OLEObject Type="Embed" ProgID="Visio.Drawing.11" ShapeID="_x0000_i1025" DrawAspect="Content" ObjectID="_1783766878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 w:rsidTr="004C6057">
        <w:trPr>
          <w:trHeight w:val="313"/>
        </w:trPr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37A8AB2F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563DC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563DC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563DC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563DC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563DC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563DC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563D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3D39E19D" w:rsidR="00CA2C5F" w:rsidRDefault="00ED6CB8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B42207"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3F31132B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通过标志</w:t>
            </w:r>
            <w:r w:rsidR="00653F29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</w:t>
            </w:r>
            <w:r w:rsidR="008B2F5B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6</w:t>
            </w:r>
            <w:r w:rsidR="00653F29" w:rsidRPr="006B1621">
              <w:rPr>
                <w:rFonts w:ascii="Calibri" w:hAnsi="Calibri" w:cs="宋体"/>
                <w:sz w:val="20"/>
                <w:szCs w:val="20"/>
                <w:lang w:eastAsia="zh-CN"/>
              </w:rPr>
              <w:t>01</w:t>
            </w:r>
            <w:r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标定，“动力电池冷却方式：</w:t>
            </w:r>
            <w:r w:rsidR="008B2F5B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有，风冷</w:t>
            </w:r>
            <w:r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00FE74A6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</w:t>
            </w:r>
            <w:r w:rsidR="008B2F5B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无冷却方式车型、</w:t>
            </w:r>
            <w:r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水冷电池车型，通过标志</w:t>
            </w:r>
            <w:r w:rsidR="008B2F5B" w:rsidRPr="006B1621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PF600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、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PF602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标定，“动力电池冷却方式：有，水冷”</w:t>
            </w:r>
            <w:r w:rsidR="00F769F5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，偏移量</w:t>
            </w:r>
            <w:r w:rsidR="00F769F5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-1000</w:t>
            </w:r>
          </w:p>
          <w:p w14:paraId="38171777" w14:textId="5C4FBF4C" w:rsidR="00F769F5" w:rsidRDefault="00F769F5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 w:rsidRPr="006B1621">
              <w:rPr>
                <w:rFonts w:hint="eastAsia"/>
                <w:sz w:val="20"/>
                <w:highlight w:val="yellow"/>
                <w:lang w:eastAsia="zh-CN"/>
              </w:rPr>
              <w:t>当</w:t>
            </w:r>
            <w:proofErr w:type="gramStart"/>
            <w:r w:rsidRPr="006B1621">
              <w:rPr>
                <w:rFonts w:hint="eastAsia"/>
                <w:sz w:val="20"/>
                <w:highlight w:val="yellow"/>
                <w:lang w:eastAsia="zh-CN"/>
              </w:rPr>
              <w:t>勾选标志</w:t>
            </w:r>
            <w:proofErr w:type="gramEnd"/>
            <w:r w:rsidRPr="006B1621">
              <w:rPr>
                <w:rFonts w:hint="eastAsia"/>
                <w:sz w:val="20"/>
                <w:highlight w:val="yellow"/>
                <w:lang w:eastAsia="zh-CN"/>
              </w:rPr>
              <w:t>PF603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，“有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-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水冷（超充，电流偏移量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-3000A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）”，偏移量</w:t>
            </w:r>
            <w:r w:rsidRPr="006B1621">
              <w:rPr>
                <w:rFonts w:hint="eastAsia"/>
                <w:sz w:val="20"/>
                <w:highlight w:val="yellow"/>
                <w:lang w:eastAsia="zh-CN"/>
              </w:rPr>
              <w:t>-3000A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 w:rsidTr="006B1621">
              <w:trPr>
                <w:trHeight w:val="2784"/>
              </w:trPr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11C01386" w14:textId="77777777" w:rsidR="00F769F5" w:rsidRDefault="00F769F5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PF600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、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PF602</w:t>
                  </w:r>
                </w:p>
                <w:p w14:paraId="4EF5782D" w14:textId="63F038CE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43AA99AD" w14:textId="787C0269" w:rsidR="00F769F5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 w:rsidR="00F769F5"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：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  <w:p w14:paraId="35D15DD5" w14:textId="77777777" w:rsidR="00CA2C5F" w:rsidRDefault="00F769F5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PF603</w:t>
                  </w:r>
                </w:p>
                <w:p w14:paraId="4FF3142C" w14:textId="77777777" w:rsidR="00F769F5" w:rsidRDefault="00F769F5">
                  <w:pPr>
                    <w:rPr>
                      <w:rFonts w:ascii="Times New Roman" w:hAnsi="Times New Roman"/>
                      <w:sz w:val="20"/>
                      <w:szCs w:val="24"/>
                      <w:lang w:eastAsia="zh-CN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  <w:lang w:eastAsia="zh-CN"/>
                    </w:rPr>
                    <w:t>O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ffset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：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-3000 scal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：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0.1</w:t>
                  </w:r>
                </w:p>
                <w:p w14:paraId="3A103B20" w14:textId="538EE824" w:rsidR="00F769F5" w:rsidRDefault="00F769F5">
                  <w:pPr>
                    <w:rPr>
                      <w:rFonts w:ascii="Times New Roman" w:hAnsi="Times New Roman"/>
                      <w:sz w:val="20"/>
                      <w:szCs w:val="24"/>
                      <w:lang w:eastAsia="zh-CN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  <w:lang w:eastAsia="zh-CN"/>
                    </w:rPr>
                    <w:t>范围：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  <w:lang w:eastAsia="zh-CN"/>
                    </w:rPr>
                    <w:t>3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000-0-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  <w:lang w:eastAsia="zh-CN"/>
                    </w:rPr>
                    <w:t>3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6122DFF9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</w:p>
          <w:p w14:paraId="07FA2119" w14:textId="11F74115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lastRenderedPageBreak/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 w:hint="eastAsia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4CF74CBD" w:rsidR="00CA2C5F" w:rsidRDefault="008B2F5B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400-700V</w:t>
            </w: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48D110F" wp14:editId="656605F1">
                  <wp:simplePos x="0" y="0"/>
                  <wp:positionH relativeFrom="column">
                    <wp:posOffset>-739775</wp:posOffset>
                  </wp:positionH>
                  <wp:positionV relativeFrom="paragraph">
                    <wp:posOffset>41275</wp:posOffset>
                  </wp:positionV>
                  <wp:extent cx="848995" cy="583565"/>
                  <wp:effectExtent l="0" t="0" r="8255" b="6985"/>
                  <wp:wrapSquare wrapText="bothSides"/>
                  <wp:docPr id="10796435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48CD003A" w14:textId="77777777" w:rsidR="008B2F5B" w:rsidRDefault="00B42207">
            <w:pPr>
              <w:spacing w:after="0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ID=0x18FECAF4  </w:t>
            </w:r>
          </w:p>
          <w:p w14:paraId="62F7132D" w14:textId="4647BA90" w:rsidR="00CA2C5F" w:rsidRDefault="00B42207" w:rsidP="008B2F5B">
            <w:pPr>
              <w:spacing w:after="0"/>
              <w:ind w:firstLineChars="100" w:firstLine="200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B8E89B5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 或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 w:hint="eastAsia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8pt;height:28.15pt" o:ole="">
                  <v:imagedata r:id="rId24" o:title=""/>
                  <o:lock v:ext="edit" aspectratio="f"/>
                </v:shape>
                <o:OLEObject Type="Embed" ProgID="PBrush" ShapeID="_x0000_i1026" DrawAspect="Content" ObjectID="_1783766879" r:id="rId25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 w:hint="eastAsia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 w:hint="eastAsia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2563DC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2563DC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2563DC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2563DC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2563D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5E17A2" w14:paraId="03C838D7" w14:textId="77777777" w:rsidTr="002563DC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 w:hint="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 w:hint="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498A07B8" w14:textId="77777777" w:rsidR="008B2F5B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  <w:r w:rsidR="008B2F5B">
              <w:rPr>
                <w:lang w:eastAsia="zh-CN"/>
              </w:rPr>
              <w:t xml:space="preserve"> </w:t>
            </w:r>
          </w:p>
          <w:p w14:paraId="7BF0A5AB" w14:textId="33C1F48F" w:rsidR="00A86FB6" w:rsidRPr="00A51408" w:rsidRDefault="008B2F5B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eastAsia="zh-CN"/>
              </w:rPr>
              <w:t>175</w:t>
            </w:r>
            <w:r w:rsidRPr="008B2F5B">
              <w:rPr>
                <w:rFonts w:hint="eastAsia"/>
                <w:highlight w:val="yellow"/>
                <w:lang w:eastAsia="zh-CN"/>
              </w:rPr>
              <w:t>德纳电驱桥，旧车</w:t>
            </w:r>
            <w:r w:rsidRPr="008B2F5B">
              <w:rPr>
                <w:rFonts w:hint="eastAsia"/>
                <w:highlight w:val="yellow"/>
                <w:lang w:eastAsia="zh-CN"/>
              </w:rPr>
              <w:t>-600A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-1000A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2023.02</w:t>
            </w:r>
            <w:r>
              <w:rPr>
                <w:rFonts w:hint="eastAsia"/>
                <w:highlight w:val="yellow"/>
                <w:lang w:eastAsia="zh-CN"/>
              </w:rPr>
              <w:t>开始生产</w:t>
            </w:r>
            <w:r w:rsidRPr="008B2F5B">
              <w:rPr>
                <w:rFonts w:hint="eastAsia"/>
                <w:highlight w:val="yellow"/>
                <w:lang w:eastAsia="zh-CN"/>
              </w:rPr>
              <w:t>）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lang w:eastAsia="zh-CN"/>
              </w:rPr>
              <w:t>&lt;</w:t>
            </w:r>
            <w:r w:rsidRPr="008B2F5B">
              <w:rPr>
                <w:rFonts w:hint="eastAsia"/>
                <w:lang w:eastAsia="zh-CN"/>
              </w:rPr>
              <w:t>变速箱型号及速比</w:t>
            </w:r>
            <w:r w:rsidRPr="008B2F5B">
              <w:rPr>
                <w:rFonts w:hint="eastAsia"/>
                <w:lang w:eastAsia="zh-CN"/>
              </w:rPr>
              <w:t>&gt;</w:t>
            </w:r>
            <w:r w:rsidRPr="008B2F5B">
              <w:rPr>
                <w:lang w:eastAsia="zh-CN"/>
              </w:rPr>
              <w:t>,288,</w:t>
            </w:r>
            <w:r w:rsidRPr="008B2F5B">
              <w:rPr>
                <w:rFonts w:hint="eastAsia"/>
                <w:lang w:eastAsia="zh-CN"/>
              </w:rPr>
              <w:t xml:space="preserve"> </w:t>
            </w:r>
            <w:r w:rsidRPr="008B2F5B">
              <w:rPr>
                <w:rFonts w:hint="eastAsia"/>
                <w:lang w:eastAsia="zh-CN"/>
              </w:rPr>
              <w:t>对应控制器母线电流</w:t>
            </w:r>
            <w:r w:rsidRPr="008B2F5B">
              <w:rPr>
                <w:rFonts w:hint="eastAsia"/>
                <w:lang w:eastAsia="zh-CN"/>
              </w:rPr>
              <w:t>-1000A</w:t>
            </w:r>
          </w:p>
          <w:p w14:paraId="5A108F86" w14:textId="79CB4985" w:rsidR="00A86FB6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 w:hint="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</w:p>
          <w:p w14:paraId="5AD1D576" w14:textId="62CFCA52" w:rsidR="003336EC" w:rsidRDefault="00157269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lastRenderedPageBreak/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 w:hint="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  <w:p w14:paraId="403502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hint="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 w:hint="eastAsia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8pt;height:28.15pt" o:ole="">
                  <v:imagedata r:id="rId37" o:title=""/>
                  <o:lock v:ext="edit" aspectratio="f"/>
                </v:shape>
                <o:OLEObject Type="Embed" ProgID="PBrush" ShapeID="_x0000_i1027" DrawAspect="Content" ObjectID="_1783766880" r:id="rId38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 w:hint="eastAsia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2DAAE3FC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8C632E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: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1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-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9</w:t>
                  </w:r>
                  <w:r w:rsidRPr="008C632E">
                    <w:rPr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1D026721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绿色为正常区域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-6</w:t>
            </w:r>
            <w:r w:rsidR="008C632E">
              <w:rPr>
                <w:rFonts w:hint="eastAsia"/>
                <w:sz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℃，小于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℃指示</w:t>
            </w:r>
            <w:r w:rsidR="008C632E" w:rsidRPr="008C632E">
              <w:rPr>
                <w:rFonts w:hint="eastAsia"/>
                <w:sz w:val="20"/>
                <w:highlight w:val="yellow"/>
                <w:lang w:eastAsia="zh-CN"/>
              </w:rPr>
              <w:t>到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，红色为报警区域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-90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5F5EFE42" w:rsidR="00CA2C5F" w:rsidRDefault="008C632E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</w:t>
            </w:r>
            <w:r w:rsidR="00B42207"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291359D0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指示水温范围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~90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℃，当收到小于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℃时，指示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10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</w:p>
          <w:p w14:paraId="2EFB9F92" w14:textId="142CB401" w:rsidR="008C632E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℃及以上对应的刻线为红色</w:t>
            </w:r>
          </w:p>
          <w:p w14:paraId="14ABA712" w14:textId="77777777" w:rsidR="00CA2C5F" w:rsidRDefault="00B42207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33C8BB6E">
                  <wp:extent cx="1775393" cy="998286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61" cy="1018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0891" w14:textId="144E7B77" w:rsidR="008C632E" w:rsidRDefault="008C632E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1E34FC3" wp14:editId="0AE6D350">
                  <wp:extent cx="1773392" cy="1194179"/>
                  <wp:effectExtent l="0" t="0" r="0" b="6350"/>
                  <wp:docPr id="24811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1072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14" cy="119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0B38EC0E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冷却液温度≥6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℃时点亮，小于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62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5030B90B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E91A5B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:-40-</w:t>
                  </w:r>
                  <w:r w:rsidR="00E91A5B">
                    <w:rPr>
                      <w:rFonts w:hint="eastAsia"/>
                      <w:sz w:val="20"/>
                      <w:highlight w:val="yellow"/>
                    </w:rPr>
                    <w:t>21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5B3854EA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</w:t>
            </w:r>
            <w:r w:rsidR="00737BBD"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大</w:t>
            </w:r>
            <w:r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于140KΩ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lastRenderedPageBreak/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0F2A4E7B" w14:textId="12BDD279" w:rsidR="00571D79" w:rsidRPr="00571D79" w:rsidRDefault="00571D79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571D79">
              <w:rPr>
                <w:rFonts w:ascii="宋体" w:hAnsi="宋体" w:hint="eastAsia"/>
                <w:highlight w:val="yellow"/>
                <w:lang w:eastAsia="zh-CN"/>
              </w:rPr>
              <w:t>整车控制器HCU（单个故障ID=0x18FECA31）红色报警灯亮报文有效</w:t>
            </w:r>
          </w:p>
          <w:p w14:paraId="61863EC2" w14:textId="658DE2AA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电池冷却系统TMS（单个故障ID=0x18FECA82）红色报警灯亮报文有效</w:t>
            </w:r>
          </w:p>
          <w:p w14:paraId="70E92160" w14:textId="7066C0D5" w:rsidR="00571D79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高压转向系统HSCU（单个故障ID=0x18FECA2E）红色报警灯亮报文有效</w:t>
            </w:r>
          </w:p>
          <w:p w14:paraId="022AC039" w14:textId="6A115069" w:rsidR="001C408D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电机系统MCU（单个故障ID=0x18FECAEF）红色报警灯亮报文有效</w:t>
            </w:r>
          </w:p>
          <w:p w14:paraId="5BE9CFA0" w14:textId="7777777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空压机</w:t>
            </w:r>
            <w:r w:rsidRPr="001C408D">
              <w:rPr>
                <w:rFonts w:ascii="宋体" w:hAnsi="宋体" w:hint="eastAsia"/>
                <w:highlight w:val="yellow"/>
                <w:lang w:eastAsia="zh-CN"/>
              </w:rPr>
              <w:t>系统（单个故障ID=0x18FECA30）红色报警灯亮报文有效</w:t>
            </w:r>
          </w:p>
          <w:p w14:paraId="6CDE4C6C" w14:textId="52F353FC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AMT（单个故障ID=0x18FECA03）红色报警灯亮报文有效</w:t>
            </w:r>
          </w:p>
          <w:p w14:paraId="32CFE77D" w14:textId="2428D054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DCDC（单个故障ID=0x18FECA1A）红色报警灯亮报文有效</w:t>
            </w:r>
          </w:p>
          <w:p w14:paraId="5122CD40" w14:textId="49C4811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高压配电盒（单个故障ID=0x18FECA1E）红色报警灯亮报文有效</w:t>
            </w:r>
          </w:p>
          <w:p w14:paraId="6E3A843F" w14:textId="7D1591E1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FCU（单个故障ID=0x18FECAF5）红色报警灯亮报文有效</w:t>
            </w:r>
          </w:p>
          <w:p w14:paraId="3A2A107D" w14:textId="56284662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 w:hint="eastAsia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氢系统（单个故障ID=0x18FECAF6）红色报警灯亮报文有效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1C1EB875" w14:textId="37DB93A3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5、整车控制器黄色报警灯亮报文有效</w:t>
            </w:r>
          </w:p>
          <w:p w14:paraId="61971F84" w14:textId="7D09FBB4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（单个故障ID=0x18FECA31）</w:t>
            </w:r>
          </w:p>
          <w:p w14:paraId="7D227F89" w14:textId="4FDBABB1" w:rsidR="00064061" w:rsidRDefault="00064061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6、电池冷却系统黄色报警灯亮报文有效</w:t>
            </w:r>
          </w:p>
          <w:p w14:paraId="4A679224" w14:textId="44F0809D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（单个故障ID=0x18FECA82）</w:t>
            </w:r>
          </w:p>
          <w:p w14:paraId="4E65C306" w14:textId="1BD38B27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7、电机黄色报警灯亮报文有效</w:t>
            </w:r>
          </w:p>
          <w:p w14:paraId="30F78D81" w14:textId="3AB27147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（单个故障ID=0x18FECAEF）</w:t>
            </w:r>
          </w:p>
          <w:p w14:paraId="3591884B" w14:textId="1A75E351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8、空压机黄色报警灯亮报文有效</w:t>
            </w:r>
          </w:p>
          <w:p w14:paraId="2B26714D" w14:textId="1F0EB040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（单个故障ID=0x18FECA30）</w:t>
            </w:r>
          </w:p>
          <w:p w14:paraId="113C319E" w14:textId="433D2430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9、自动变速箱黄色报警灯亮报文有效</w:t>
            </w:r>
          </w:p>
          <w:p w14:paraId="4D483883" w14:textId="72AA47DC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（单个故障ID=0x18FECA03）</w:t>
            </w:r>
          </w:p>
          <w:p w14:paraId="79582BE7" w14:textId="56451DDE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10、DCDC黄色报警灯亮报文有效</w:t>
            </w:r>
          </w:p>
          <w:p w14:paraId="469925BE" w14:textId="69871B69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（单个故障ID=0x18FECA1A）</w:t>
            </w:r>
          </w:p>
          <w:p w14:paraId="1DA969D4" w14:textId="78694AC3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11、FCU黄色报警灯亮报文有效</w:t>
            </w:r>
          </w:p>
          <w:p w14:paraId="074DB3F9" w14:textId="642A6291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（单个故障ID=0x18FECAF5）</w:t>
            </w:r>
          </w:p>
          <w:p w14:paraId="36278D7C" w14:textId="2DDA35DF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12、</w:t>
            </w:r>
            <w:proofErr w:type="gramStart"/>
            <w:r>
              <w:rPr>
                <w:rFonts w:ascii="宋体" w:hAnsi="宋体" w:hint="eastAsia"/>
                <w:lang w:eastAsia="zh-CN"/>
              </w:rPr>
              <w:t>氢系统</w:t>
            </w:r>
            <w:proofErr w:type="gramEnd"/>
            <w:r>
              <w:rPr>
                <w:rFonts w:ascii="宋体" w:hAnsi="宋体" w:hint="eastAsia"/>
                <w:lang w:eastAsia="zh-CN"/>
              </w:rPr>
              <w:t>黄色报警灯亮报文有效</w:t>
            </w:r>
          </w:p>
          <w:p w14:paraId="266BAD82" w14:textId="79305FEA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（单个故障ID=0x18FECAF6）</w:t>
            </w:r>
          </w:p>
          <w:p w14:paraId="19DD779E" w14:textId="1B589450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13、冷却系统黄色报警灯亮报文有效</w:t>
            </w:r>
          </w:p>
          <w:p w14:paraId="6042A6D0" w14:textId="33ECE178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（单个故障ID=0x18FECAA7、0x18FECAA8）</w:t>
            </w:r>
          </w:p>
          <w:p w14:paraId="4D6BF5DF" w14:textId="0B9903D3" w:rsidR="00064061" w:rsidRDefault="00064061" w:rsidP="00064061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14、燃料电池冷却系统黄色报警灯亮报文有效</w:t>
            </w:r>
          </w:p>
          <w:p w14:paraId="469A76C7" w14:textId="471A65C1" w:rsidR="00064061" w:rsidRPr="00064061" w:rsidRDefault="00064061" w:rsidP="000832C2">
            <w:pPr>
              <w:spacing w:after="0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（单个故障ID=0x18FECA8F）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2563DC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3307C900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lastRenderedPageBreak/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11369D88" w14:textId="77777777" w:rsidR="00CA2C5F" w:rsidRDefault="00B42207">
                  <w:r>
                    <w:t>0x0CFFEAF4</w:t>
                  </w:r>
                </w:p>
                <w:p w14:paraId="709E908C" w14:textId="13F743B5" w:rsidR="00AF7E86" w:rsidRDefault="00AF7E86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PCAN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DA8B383" w:rsidR="00CA2C5F" w:rsidRDefault="00B42207">
                  <w:r>
                    <w:t>0x18FFF2F4</w:t>
                  </w:r>
                  <w:r w:rsidR="00AF7E86">
                    <w:rPr>
                      <w:rFonts w:hint="eastAsia"/>
                      <w:lang w:eastAsia="zh-CN"/>
                    </w:rPr>
                    <w:t>（</w:t>
                  </w:r>
                  <w:r w:rsidR="00AF7E86">
                    <w:rPr>
                      <w:rFonts w:hint="eastAsia"/>
                      <w:lang w:eastAsia="zh-CN"/>
                    </w:rPr>
                    <w:t>PCAN</w:t>
                  </w:r>
                  <w:r w:rsidR="00AF7E86"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02D1BEB6" w:rsidR="00CA2C5F" w:rsidRDefault="00AF7E86">
                  <w:r>
                    <w:rPr>
                      <w:rFonts w:hint="eastAsia"/>
                      <w:lang w:eastAsia="zh-CN"/>
                    </w:rPr>
                    <w:t>0x</w:t>
                  </w:r>
                  <w:r w:rsidR="00B42207">
                    <w:t>18FFF731</w:t>
                  </w: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BCAN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2563DC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2563DC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2563DC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Default="00EE72B5" w:rsidP="00EE72B5">
      <w:pPr>
        <w:rPr>
          <w:lang w:eastAsia="zh-CN"/>
        </w:rPr>
      </w:pPr>
    </w:p>
    <w:p w14:paraId="7E968F59" w14:textId="5736710A" w:rsidR="006F5366" w:rsidRDefault="006F5366" w:rsidP="00EE72B5">
      <w:pPr>
        <w:pStyle w:val="3"/>
      </w:pPr>
      <w:r>
        <w:rPr>
          <w:rFonts w:hint="eastAsia"/>
          <w:lang w:eastAsia="zh-CN"/>
        </w:rPr>
        <w:t>牵引头模式显示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6F5366" w:rsidRPr="000539F8" w14:paraId="30716942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502875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bookmarkStart w:id="2" w:name="_Hlk166158172"/>
            <w:r w:rsidRPr="000539F8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82CF9A1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0539F8">
              <w:rPr>
                <w:rFonts w:hint="eastAsia"/>
                <w:b/>
                <w:lang w:val="en-US" w:eastAsia="zh-CN"/>
              </w:rPr>
              <w:t>牵引头模式显示</w:t>
            </w:r>
          </w:p>
        </w:tc>
      </w:tr>
      <w:tr w:rsidR="006F5366" w:rsidRPr="000539F8" w14:paraId="0E74A7D2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DFE5AB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D7A78AE" w14:textId="53E9452E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发的总线信号，在LCD上显示牵引头模式指示灯。</w:t>
            </w:r>
          </w:p>
        </w:tc>
      </w:tr>
      <w:tr w:rsidR="006F5366" w:rsidRPr="000539F8" w14:paraId="4CC0C9FF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56D977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E16A39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4B4C4D4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5EFD4BB" w14:textId="1E145BC3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发的总线信号，</w:t>
            </w:r>
          </w:p>
        </w:tc>
      </w:tr>
      <w:tr w:rsidR="006F5366" w:rsidRPr="000539F8" w14:paraId="1D8A98B8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12211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18C46F3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仪表显示牵引头模式指示灯</w:t>
            </w:r>
          </w:p>
        </w:tc>
      </w:tr>
      <w:tr w:rsidR="006F5366" w:rsidRPr="000539F8" w14:paraId="1DB5F173" w14:textId="77777777" w:rsidTr="006F5366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11866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05E537E" w14:textId="2390A4A2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7218E8D" wp14:editId="1D669243">
                  <wp:extent cx="304800" cy="303804"/>
                  <wp:effectExtent l="0" t="0" r="0" b="0"/>
                  <wp:docPr id="172" name="图片 17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AC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171">
                            <a:extLst>
                              <a:ext uri="{FF2B5EF4-FFF2-40B4-BE49-F238E27FC236}">
                                <a16:creationId xmlns:a16="http://schemas.microsoft.com/office/drawing/2014/main" id="{00000000-0008-0000-0000-0000A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绿色</w:t>
            </w:r>
          </w:p>
        </w:tc>
      </w:tr>
      <w:tr w:rsidR="006F5366" w:rsidRPr="000539F8" w14:paraId="53F7CBD4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FC991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08A497E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43258D1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A860EF0" w14:textId="49E52B32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</w:t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6F5366" w:rsidRPr="000539F8" w14:paraId="11B5ED1A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3582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8117D22" w14:textId="5F96305F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2"/>
              <w:gridCol w:w="1000"/>
              <w:gridCol w:w="697"/>
              <w:gridCol w:w="1367"/>
              <w:gridCol w:w="602"/>
              <w:gridCol w:w="476"/>
              <w:gridCol w:w="2494"/>
            </w:tblGrid>
            <w:tr w:rsidR="006F5366" w:rsidRPr="000539F8" w14:paraId="020B5503" w14:textId="77777777" w:rsidTr="00A57AA2"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1FA598C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539F8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9" w:type="pct"/>
                  <w:shd w:val="clear" w:color="auto" w:fill="D9D9D9" w:themeFill="background1" w:themeFillShade="D9"/>
                  <w:vAlign w:val="center"/>
                </w:tcPr>
                <w:p w14:paraId="4C49FB5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34" w:type="pct"/>
                  <w:shd w:val="clear" w:color="auto" w:fill="D9D9D9" w:themeFill="background1" w:themeFillShade="D9"/>
                  <w:vAlign w:val="center"/>
                </w:tcPr>
                <w:p w14:paraId="4D3B39C0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26" w:type="pct"/>
                  <w:shd w:val="clear" w:color="auto" w:fill="D9D9D9" w:themeFill="background1" w:themeFillShade="D9"/>
                  <w:vAlign w:val="center"/>
                </w:tcPr>
                <w:p w14:paraId="74236718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11" w:type="pct"/>
                  <w:shd w:val="clear" w:color="auto" w:fill="D9D9D9" w:themeFill="background1" w:themeFillShade="D9"/>
                  <w:vAlign w:val="center"/>
                </w:tcPr>
                <w:p w14:paraId="0D36F696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26" w:type="pct"/>
                  <w:shd w:val="clear" w:color="auto" w:fill="D9D9D9" w:themeFill="background1" w:themeFillShade="D9"/>
                  <w:vAlign w:val="center"/>
                </w:tcPr>
                <w:p w14:paraId="109E9D8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84" w:type="pct"/>
                  <w:shd w:val="clear" w:color="auto" w:fill="D9D9D9" w:themeFill="background1" w:themeFillShade="D9"/>
                  <w:vAlign w:val="center"/>
                </w:tcPr>
                <w:p w14:paraId="300D1C8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备注</w:t>
                  </w:r>
                </w:p>
              </w:tc>
            </w:tr>
            <w:tr w:rsidR="006F5366" w:rsidRPr="000539F8" w14:paraId="60AEA470" w14:textId="77777777" w:rsidTr="00A57AA2">
              <w:tc>
                <w:tcPr>
                  <w:tcW w:w="539" w:type="pct"/>
                  <w:vAlign w:val="center"/>
                </w:tcPr>
                <w:p w14:paraId="07C906E5" w14:textId="74D9AD85" w:rsidR="006F5366" w:rsidRPr="000539F8" w:rsidRDefault="006F5366" w:rsidP="00A57AA2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PRO</w:t>
                  </w:r>
                  <w:r w:rsidRPr="000539F8">
                    <w:rPr>
                      <w:rFonts w:hint="eastAsia"/>
                      <w:sz w:val="18"/>
                      <w:lang w:eastAsia="zh-CN"/>
                    </w:rPr>
                    <w:t>P</w:t>
                  </w:r>
                </w:p>
              </w:tc>
              <w:tc>
                <w:tcPr>
                  <w:tcW w:w="679" w:type="pct"/>
                  <w:shd w:val="clear" w:color="auto" w:fill="auto"/>
                  <w:vAlign w:val="center"/>
                </w:tcPr>
                <w:p w14:paraId="461A3884" w14:textId="7933FACD" w:rsidR="006F5366" w:rsidRPr="000539F8" w:rsidRDefault="006F5366" w:rsidP="00A57AA2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539F8">
                    <w:rPr>
                      <w:sz w:val="18"/>
                      <w:lang w:eastAsia="zh-CN"/>
                    </w:rPr>
                    <w:t>18</w:t>
                  </w:r>
                  <w:r>
                    <w:rPr>
                      <w:rFonts w:hint="eastAsia"/>
                      <w:sz w:val="18"/>
                      <w:lang w:eastAsia="zh-CN"/>
                    </w:rPr>
                    <w:t>FF5527</w:t>
                  </w:r>
                </w:p>
              </w:tc>
              <w:tc>
                <w:tcPr>
                  <w:tcW w:w="434" w:type="pct"/>
                  <w:vAlign w:val="center"/>
                </w:tcPr>
                <w:p w14:paraId="76F6E8B2" w14:textId="2FC75BAD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10</w:t>
                  </w:r>
                  <w:r w:rsidRPr="000539F8">
                    <w:rPr>
                      <w:rFonts w:hint="eastAsia"/>
                      <w:sz w:val="18"/>
                    </w:rPr>
                    <w:t>0ms</w:t>
                  </w:r>
                </w:p>
              </w:tc>
              <w:tc>
                <w:tcPr>
                  <w:tcW w:w="926" w:type="pct"/>
                  <w:shd w:val="clear" w:color="auto" w:fill="auto"/>
                  <w:vAlign w:val="center"/>
                </w:tcPr>
                <w:p w14:paraId="7949F3E4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牵引头模式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14:paraId="251E5C27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26" w:type="pct"/>
                  <w:shd w:val="clear" w:color="auto" w:fill="auto"/>
                  <w:vAlign w:val="center"/>
                </w:tcPr>
                <w:p w14:paraId="18C2146B" w14:textId="035126B1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1684" w:type="pct"/>
                  <w:shd w:val="clear" w:color="auto" w:fill="auto"/>
                  <w:vAlign w:val="center"/>
                </w:tcPr>
                <w:p w14:paraId="689614F3" w14:textId="28B13424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0x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>
                    <w:rPr>
                      <w:rFonts w:hint="eastAsia"/>
                      <w:sz w:val="18"/>
                      <w:lang w:val="sv-SE"/>
                    </w:rPr>
                    <w:t>0x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亮</w:t>
                  </w:r>
                  <w:r w:rsidRPr="000539F8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6E747B0" w14:textId="4B6B5D60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1448CB6A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55C0D6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3D382AB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6C40FEDE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B06D8F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667EECC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6F5366" w:rsidRPr="000539F8" w14:paraId="3C516B9D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7E870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50F0576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12474499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9A4785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BB678DB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68103FD6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1F6FA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80B6435" w14:textId="57550B2B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用于识别空车头模式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和带挂模式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，两种模式下的起步挡位控制策略不同。</w:t>
            </w:r>
          </w:p>
        </w:tc>
      </w:tr>
      <w:bookmarkEnd w:id="2"/>
    </w:tbl>
    <w:p w14:paraId="2D97463C" w14:textId="77777777" w:rsidR="006F5366" w:rsidRPr="006F5366" w:rsidRDefault="006F5366" w:rsidP="00EE72B5">
      <w:pPr>
        <w:rPr>
          <w:lang w:eastAsia="zh-CN"/>
        </w:rPr>
      </w:pPr>
    </w:p>
    <w:p w14:paraId="423EF473" w14:textId="77777777" w:rsidR="00CA2C5F" w:rsidRDefault="00B42207">
      <w:pPr>
        <w:pStyle w:val="2"/>
      </w:pPr>
      <w:proofErr w:type="spellStart"/>
      <w:r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8D657" w14:textId="3C35B76F" w:rsidR="00976533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2563DC">
                  <w:r w:rsidRPr="00DD22A5"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2563DC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09B1FAEA" w:rsidR="005820C8" w:rsidRDefault="0097653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76533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取消SOC＜13%时，仪表显示“——”，改为仪表显示实时SOC数值</w:t>
            </w:r>
            <w:r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-</w:t>
            </w:r>
            <w:r w:rsidRPr="00976533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V2.7更新</w:t>
            </w:r>
          </w:p>
        </w:tc>
      </w:tr>
    </w:tbl>
    <w:p w14:paraId="632C6318" w14:textId="77777777" w:rsidR="005820C8" w:rsidRDefault="005820C8" w:rsidP="005820C8">
      <w:pPr>
        <w:rPr>
          <w:lang w:eastAsia="zh-CN"/>
        </w:rPr>
      </w:pPr>
    </w:p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Data range: 0 to 60000 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bookmarkStart w:id="3" w:name="_Hlk172541043"/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  <w:bookmarkEnd w:id="3"/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  <w:rPr>
                <w:rFonts w:hint="eastAsia"/>
              </w:rPr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 w:hint="eastAsia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lastRenderedPageBreak/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B82A18" w14:paraId="4BBB93D5" w14:textId="77777777" w:rsidTr="00B82A18">
        <w:tc>
          <w:tcPr>
            <w:tcW w:w="1526" w:type="dxa"/>
          </w:tcPr>
          <w:p w14:paraId="5E2830CA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</w:tcPr>
          <w:p w14:paraId="46E49F2E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B82A18" w14:paraId="56005CE7" w14:textId="77777777" w:rsidTr="00B82A18">
        <w:tc>
          <w:tcPr>
            <w:tcW w:w="1526" w:type="dxa"/>
          </w:tcPr>
          <w:p w14:paraId="76233056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</w:tcPr>
          <w:p w14:paraId="3F024AE7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B82A18" w14:paraId="62423F6B" w14:textId="77777777" w:rsidTr="00B82A18">
        <w:tc>
          <w:tcPr>
            <w:tcW w:w="1526" w:type="dxa"/>
          </w:tcPr>
          <w:p w14:paraId="66F8F3B7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</w:tcPr>
          <w:p w14:paraId="77AA9F99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7B9B4E7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DF9BA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</w:p>
        </w:tc>
      </w:tr>
      <w:tr w:rsidR="00B82A18" w14:paraId="0EF049AF" w14:textId="77777777" w:rsidTr="00B82A18">
        <w:tc>
          <w:tcPr>
            <w:tcW w:w="1526" w:type="dxa"/>
          </w:tcPr>
          <w:p w14:paraId="2287C676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</w:tcPr>
          <w:p w14:paraId="4DD5677F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04B350A5" w14:textId="77777777" w:rsidTr="00B82A18">
        <w:trPr>
          <w:trHeight w:val="2027"/>
        </w:trPr>
        <w:tc>
          <w:tcPr>
            <w:tcW w:w="1526" w:type="dxa"/>
          </w:tcPr>
          <w:p w14:paraId="33476A2F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</w:tcPr>
          <w:p w14:paraId="55C15BF9" w14:textId="77777777" w:rsidR="00B82A18" w:rsidRDefault="00B82A18" w:rsidP="007B35FA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9644B52" wp14:editId="27AA76B6">
                  <wp:extent cx="260985" cy="234950"/>
                  <wp:effectExtent l="0" t="0" r="0" b="0"/>
                  <wp:docPr id="634812228" name="图片 634812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2438F" w14:textId="77777777" w:rsidR="00B82A18" w:rsidRDefault="00B82A18" w:rsidP="007B35FA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A16B890" w14:textId="77777777" w:rsidR="00B82A18" w:rsidRDefault="00B82A18" w:rsidP="007B35FA">
            <w:pP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B82A18" w14:paraId="7A8D8BE6" w14:textId="77777777" w:rsidTr="00B82A18">
        <w:tc>
          <w:tcPr>
            <w:tcW w:w="1526" w:type="dxa"/>
          </w:tcPr>
          <w:p w14:paraId="6E2985BB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</w:tcPr>
          <w:p w14:paraId="49FC5530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05CEED2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842ED12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B82A18" w14:paraId="2F11245D" w14:textId="77777777" w:rsidTr="00B82A18">
        <w:tc>
          <w:tcPr>
            <w:tcW w:w="1526" w:type="dxa"/>
          </w:tcPr>
          <w:p w14:paraId="233CF7E2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</w:tcPr>
          <w:p w14:paraId="74FE605B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5DC3794B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B82A18" w14:paraId="3DAB29BA" w14:textId="77777777" w:rsidTr="00B82A18">
        <w:tc>
          <w:tcPr>
            <w:tcW w:w="1526" w:type="dxa"/>
          </w:tcPr>
          <w:p w14:paraId="3FACCFC3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</w:tcPr>
          <w:p w14:paraId="63AB4CB8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34004870" w14:textId="77777777" w:rsidTr="00B82A18">
        <w:tc>
          <w:tcPr>
            <w:tcW w:w="1526" w:type="dxa"/>
          </w:tcPr>
          <w:p w14:paraId="6A6C9A36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</w:tcPr>
          <w:p w14:paraId="6364FB0F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B82A18" w14:paraId="263F1574" w14:textId="77777777" w:rsidTr="00B82A18">
        <w:tc>
          <w:tcPr>
            <w:tcW w:w="1526" w:type="dxa"/>
          </w:tcPr>
          <w:p w14:paraId="09E7D04D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</w:tcPr>
          <w:p w14:paraId="1D2EC4C2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7731B7C7" w14:textId="77777777" w:rsidTr="00B82A18">
        <w:tc>
          <w:tcPr>
            <w:tcW w:w="1526" w:type="dxa"/>
          </w:tcPr>
          <w:p w14:paraId="5D26C7D9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</w:tcPr>
          <w:p w14:paraId="33CDBF54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62755CE4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bookmarkStart w:id="4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 w:rsidR="00B82A1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4"/>
          </w:p>
        </w:tc>
      </w:tr>
      <w:tr w:rsidR="005820C8" w14:paraId="791C32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2563DC">
            <w:pP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5198E980" w14:textId="471417DB" w:rsidR="00B82A18" w:rsidRDefault="00B82A18">
      <w:pPr>
        <w:pStyle w:val="3"/>
        <w:rPr>
          <w:lang w:eastAsia="zh-CN"/>
        </w:rPr>
      </w:pPr>
      <w:r>
        <w:rPr>
          <w:rFonts w:hint="eastAsia"/>
          <w:lang w:eastAsia="zh-CN"/>
        </w:rPr>
        <w:t>燃料电池系统工作时长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B82A18" w14:paraId="37E49276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343F6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25311F4" w14:textId="6FD2937D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燃料电池系统工作时长</w:t>
            </w:r>
          </w:p>
        </w:tc>
      </w:tr>
      <w:tr w:rsidR="00B82A18" w14:paraId="45644B6B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D38405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B7C94C7" w14:textId="65CDB60E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仪表接收燃料电池的总线信号，在仪表菜单界面显示。</w:t>
            </w:r>
          </w:p>
        </w:tc>
      </w:tr>
      <w:tr w:rsidR="00B82A18" w14:paraId="2310AC54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AE1965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9110325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CB278E8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5D54DA6" w14:textId="35B38C39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 收到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FAA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5</w:t>
            </w:r>
          </w:p>
        </w:tc>
      </w:tr>
      <w:tr w:rsidR="00B82A18" w14:paraId="48D420DF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AFCFE2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0C6E1DF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2C8A0E19" w14:textId="77777777" w:rsidTr="007B35FA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FDE454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96F65CF" w14:textId="3D3828C5" w:rsidR="00B82A18" w:rsidRDefault="00B82A18" w:rsidP="007B35FA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FE5389" w:rsidRPr="003153A2" w14:paraId="7DD2F931" w14:textId="77777777" w:rsidTr="007B35FA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42839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08001A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F8C6C7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EE9843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53FF41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74544E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FE5389" w:rsidRPr="003153A2" w14:paraId="34F1442C" w14:textId="77777777" w:rsidTr="007B35FA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ECA3C" w14:textId="18E9BC5C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  <w:t>18F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FAA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  <w:t>F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9115F8" w14:textId="770D4B98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燃料电池累计工作时间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04B172" w14:textId="01E3181C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-3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1840E5" w14:textId="775FFC43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all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E9344" w14:textId="3127F651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CAA91B" w14:textId="2C9A836D" w:rsidR="00FE5389" w:rsidRPr="0082597A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54ABFCF0" w14:textId="66BABD83" w:rsidR="00FE5389" w:rsidRPr="00FE5389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0-1500000h</w:t>
                  </w:r>
                </w:p>
                <w:p w14:paraId="78A32E40" w14:textId="16E29E5A" w:rsidR="00FE5389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0xFF,0xFF,0xFE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”表示异常，显示“</w:t>
                  </w:r>
                  <w:r w:rsidR="00E40D7E">
                    <w:rPr>
                      <w:rFonts w:hint="eastAsia"/>
                      <w:sz w:val="21"/>
                      <w:szCs w:val="21"/>
                      <w:lang w:eastAsia="zh-CN"/>
                    </w:rPr>
                    <w:t>--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</w:t>
                  </w:r>
                </w:p>
                <w:p w14:paraId="0EFDAD62" w14:textId="6A8B24B2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0xFF, 0xFF,0xFF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”表示无效，显示“</w:t>
                  </w:r>
                  <w:r w:rsidR="00E40D7E">
                    <w:rPr>
                      <w:rFonts w:hint="eastAsia"/>
                      <w:sz w:val="21"/>
                      <w:szCs w:val="21"/>
                      <w:lang w:eastAsia="zh-CN"/>
                    </w:rPr>
                    <w:t>--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</w:t>
                  </w:r>
                </w:p>
              </w:tc>
            </w:tr>
          </w:tbl>
          <w:p w14:paraId="3284D271" w14:textId="77777777" w:rsidR="00FE5389" w:rsidRDefault="00FE5389" w:rsidP="007B35FA">
            <w:pP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B82A18" w14:paraId="20762813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4B8EC7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8B13CE3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279AD15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F19F3A" w14:textId="22B75037" w:rsidR="00B82A18" w:rsidRDefault="00FE5389" w:rsidP="007B35FA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2.未收到0x18FFAAF5或收到的报文异常/无效，均显示“</w:t>
            </w:r>
            <w:r w:rsidR="00E40D7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--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”</w:t>
            </w:r>
          </w:p>
        </w:tc>
      </w:tr>
      <w:tr w:rsidR="00B82A18" w14:paraId="2520DDB3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C2DA0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454C8F43" w14:textId="7C454D5B" w:rsidR="00B82A18" w:rsidRPr="00FE5389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</w:tc>
      </w:tr>
      <w:tr w:rsidR="00B82A18" w14:paraId="59C6A123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E5E621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6BA727B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41D0B92D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20AE5B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64CDAF73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B82A18" w14:paraId="5E1733A5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5CCA7C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5D100C4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6BCC6237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2535FB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D94AD63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0EB6AA27" w14:textId="77777777" w:rsidR="00B82A18" w:rsidRPr="00B82A18" w:rsidRDefault="00B82A18" w:rsidP="00B82A18">
      <w:pPr>
        <w:rPr>
          <w:lang w:eastAsia="zh-CN"/>
        </w:rPr>
      </w:pPr>
    </w:p>
    <w:p w14:paraId="1FCE30FF" w14:textId="34EFA9F5" w:rsidR="00B82A18" w:rsidRDefault="00B82A18">
      <w:pPr>
        <w:pStyle w:val="3"/>
        <w:rPr>
          <w:lang w:eastAsia="zh-CN"/>
        </w:rPr>
      </w:pPr>
      <w:r>
        <w:rPr>
          <w:rFonts w:hint="eastAsia"/>
          <w:lang w:eastAsia="zh-CN"/>
        </w:rPr>
        <w:t>车载</w:t>
      </w:r>
      <w:proofErr w:type="gramStart"/>
      <w:r>
        <w:rPr>
          <w:rFonts w:hint="eastAsia"/>
          <w:lang w:eastAsia="zh-CN"/>
        </w:rPr>
        <w:t>氢系统</w:t>
      </w:r>
      <w:proofErr w:type="gramEnd"/>
      <w:r>
        <w:rPr>
          <w:rFonts w:hint="eastAsia"/>
          <w:lang w:eastAsia="zh-CN"/>
        </w:rPr>
        <w:t>高压压力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B82A18" w14:paraId="1083326C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710B15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2C31181" w14:textId="074D4EA5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车载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高压压力</w:t>
            </w:r>
          </w:p>
        </w:tc>
      </w:tr>
      <w:tr w:rsidR="00B82A18" w14:paraId="37F07EB0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320154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D699E73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仪表接收燃料电池的总线信号，在仪表菜单界面显示。</w:t>
            </w:r>
          </w:p>
        </w:tc>
      </w:tr>
      <w:tr w:rsidR="00B82A18" w14:paraId="7D8B2570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908C5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CCCD104" w14:textId="77777777" w:rsidR="00FE5389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87B799E" w14:textId="77777777" w:rsidR="00FE5389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FE84AD2" w14:textId="1527D697" w:rsidR="00B82A18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 收到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FA2F6</w:t>
            </w:r>
          </w:p>
        </w:tc>
      </w:tr>
      <w:tr w:rsidR="00B82A18" w14:paraId="076A603F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84102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52C55D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4414F51D" w14:textId="77777777" w:rsidTr="007B35FA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6FB141A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FE5389" w:rsidRPr="003153A2" w14:paraId="58BDAA72" w14:textId="77777777" w:rsidTr="007B35FA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EA678E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3A049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8C0FF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90E47C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9A3E8A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5E17A2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FE5389" w:rsidRPr="003153A2" w14:paraId="5914E3BE" w14:textId="77777777" w:rsidTr="007B35FA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40B658" w14:textId="3D2397D9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 w:hint="eastAsia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  <w:t>0x18F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FA2F6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A0537D" w14:textId="782D3861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氢气最高压力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AFD6A0" w14:textId="0D98BD0B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-2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C98779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all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5F1483" w14:textId="77777777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2C6E71" w14:textId="77777777" w:rsidR="00FE5389" w:rsidRPr="0082597A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1959BD4" w14:textId="2829774B" w:rsidR="00FE5389" w:rsidRPr="00FE5389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0-1000Mpa</w:t>
                  </w:r>
                </w:p>
                <w:p w14:paraId="3387BF07" w14:textId="23607EAF" w:rsidR="00FE5389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0xFFFE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”表示异常，显示“</w:t>
                  </w:r>
                  <w:r w:rsidR="00E40D7E">
                    <w:rPr>
                      <w:rFonts w:hint="eastAsia"/>
                      <w:sz w:val="21"/>
                      <w:szCs w:val="21"/>
                      <w:lang w:eastAsia="zh-CN"/>
                    </w:rPr>
                    <w:t>--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</w:t>
                  </w:r>
                </w:p>
                <w:p w14:paraId="411EE3C5" w14:textId="535DF326" w:rsidR="00FE5389" w:rsidRPr="003153A2" w:rsidRDefault="00FE5389" w:rsidP="00FE5389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0xFFFF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”表示无效，显示“</w:t>
                  </w:r>
                  <w:r w:rsidR="00E40D7E">
                    <w:rPr>
                      <w:rFonts w:hint="eastAsia"/>
                      <w:sz w:val="21"/>
                      <w:szCs w:val="21"/>
                      <w:lang w:eastAsia="zh-CN"/>
                    </w:rPr>
                    <w:t>--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”</w:t>
                  </w:r>
                </w:p>
              </w:tc>
            </w:tr>
          </w:tbl>
          <w:p w14:paraId="0DBDC400" w14:textId="56094D11" w:rsidR="00B82A18" w:rsidRDefault="00B82A18" w:rsidP="007B35FA">
            <w:pP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B82A18" w14:paraId="7499D3CF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0C2D74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21EC3E" w14:textId="77777777" w:rsidR="00FE5389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970DDAB" w14:textId="77777777" w:rsidR="00FE5389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1235C53" w14:textId="47075E05" w:rsidR="00B82A18" w:rsidRDefault="00FE5389" w:rsidP="00FE5389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2.未收到0x18FFAAF5或收到的报文异常/无效，均显示“</w:t>
            </w:r>
            <w:r w:rsidR="00E40D7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--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”</w:t>
            </w:r>
          </w:p>
        </w:tc>
      </w:tr>
      <w:tr w:rsidR="00B82A18" w14:paraId="786CA404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5FAF8C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AA43406" w14:textId="49957AD4" w:rsidR="00B82A18" w:rsidRPr="00FE5389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</w:tc>
      </w:tr>
      <w:tr w:rsidR="00B82A18" w14:paraId="7C951783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DD257C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F405F4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76DFDB7D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B3ED6E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7A88414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B82A18" w14:paraId="4B4C3BCD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F43DA7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8EDF13B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82A18" w14:paraId="0E2CCC48" w14:textId="77777777" w:rsidTr="007B35FA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9EF95F" w14:textId="77777777" w:rsidR="00B82A18" w:rsidRDefault="00B82A18" w:rsidP="007B35FA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BD17971" w14:textId="77777777" w:rsidR="00B82A18" w:rsidRDefault="00B82A18" w:rsidP="007B35FA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6ECCCDA5" w14:textId="77777777" w:rsidR="00B82A18" w:rsidRPr="00B82A18" w:rsidRDefault="00B82A18" w:rsidP="00B82A18">
      <w:pPr>
        <w:rPr>
          <w:lang w:eastAsia="zh-CN"/>
        </w:rPr>
      </w:pPr>
    </w:p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5" w:name="_Toc16776623"/>
      <w:bookmarkStart w:id="6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5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 w:hint="eastAsia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2563DC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2563DC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4E1EC28F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09C2F680" w14:textId="77777777" w:rsidR="00D429BE" w:rsidRDefault="00D429BE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7" w:name="_Toc16776624"/>
      <w:bookmarkEnd w:id="6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8647"/>
      </w:tblGrid>
      <w:tr w:rsidR="00073BD0" w:rsidRPr="00B50BFE" w14:paraId="29DCE613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47" w:type="dxa"/>
            <w:vAlign w:val="center"/>
          </w:tcPr>
          <w:p w14:paraId="51C4137D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47" w:type="dxa"/>
            <w:vAlign w:val="center"/>
          </w:tcPr>
          <w:p w14:paraId="1B7F66B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647" w:type="dxa"/>
            <w:vAlign w:val="center"/>
          </w:tcPr>
          <w:p w14:paraId="26D53D56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647" w:type="dxa"/>
            <w:vAlign w:val="center"/>
          </w:tcPr>
          <w:p w14:paraId="1709DF7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47" w:type="dxa"/>
            <w:vAlign w:val="center"/>
          </w:tcPr>
          <w:p w14:paraId="5C9BF1A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47" w:type="dxa"/>
            <w:vAlign w:val="center"/>
          </w:tcPr>
          <w:p w14:paraId="39C40414" w14:textId="77777777" w:rsidR="00073BD0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744A76B2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305F138F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47" w:type="dxa"/>
            <w:vAlign w:val="center"/>
          </w:tcPr>
          <w:p w14:paraId="0DF0A05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647" w:type="dxa"/>
            <w:vAlign w:val="center"/>
          </w:tcPr>
          <w:p w14:paraId="62C5234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647" w:type="dxa"/>
            <w:vAlign w:val="center"/>
          </w:tcPr>
          <w:p w14:paraId="06A34C93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647" w:type="dxa"/>
            <w:vAlign w:val="center"/>
          </w:tcPr>
          <w:p w14:paraId="6D4FBFE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8647" w:type="dxa"/>
            <w:vAlign w:val="center"/>
          </w:tcPr>
          <w:p w14:paraId="70185915" w14:textId="71D09124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2563DC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2563DC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E6C9DFD" w14:textId="77777777" w:rsidR="000E0549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  <w:p w14:paraId="5678FB1A" w14:textId="77777777" w:rsidR="00776C2A" w:rsidRDefault="00776C2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当&lt;变速箱类型</w:t>
            </w:r>
            <w:r w:rsidRPr="003D6957">
              <w:rPr>
                <w:rFonts w:asciiTheme="minorEastAsia" w:hAnsiTheme="minorEastAsia" w:cs="Arial"/>
                <w:sz w:val="20"/>
                <w:szCs w:val="20"/>
                <w:highlight w:val="yellow"/>
                <w:lang w:eastAsia="zh-CN"/>
              </w:rPr>
              <w:t>&gt;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标定值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为：33（无-适用于纯电动车型）、27（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苏州绿控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6档）、30（德纳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电驱桥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2档、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绿控电驱桥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2档）、34（精进1档）</w:t>
            </w:r>
            <w:r w:rsidR="003D6957"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时，优先接收TC1报文显示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3D6957" w:rsidRPr="00B50BFE" w14:paraId="6FEE7984" w14:textId="77777777" w:rsidTr="00D91245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342BED81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1443386C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1D83071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DC75B83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40E58D4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5728540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356E9F9F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3D6957" w:rsidRPr="00B50BFE" w14:paraId="1BCF1760" w14:textId="77777777" w:rsidTr="00D91245">
              <w:tc>
                <w:tcPr>
                  <w:tcW w:w="687" w:type="pct"/>
                  <w:vAlign w:val="center"/>
                </w:tcPr>
                <w:p w14:paraId="2AB8A63B" w14:textId="74351ABF" w:rsidR="003D6957" w:rsidRPr="00B50BFE" w:rsidRDefault="003D6957" w:rsidP="003D695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TC1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08CDE0DB" w14:textId="1EC770BE" w:rsidR="003D6957" w:rsidRPr="00B50BFE" w:rsidRDefault="003D6957" w:rsidP="003D695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0C010305</w:t>
                  </w:r>
                </w:p>
              </w:tc>
              <w:tc>
                <w:tcPr>
                  <w:tcW w:w="477" w:type="pct"/>
                  <w:vAlign w:val="center"/>
                </w:tcPr>
                <w:p w14:paraId="5D37E69B" w14:textId="52821AC0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5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96B93A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54CB5A4" w14:textId="4392FC13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E15109" w14:textId="71F2F786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40EE94CB" w14:textId="7C56105E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0A8D70A7" w:rsidR="003D6957" w:rsidRPr="00B50BFE" w:rsidRDefault="003D69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2C1A5CD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C5293E" w:rsidRPr="00B50BFE" w14:paraId="7717F4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2B5C0B6C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2563DC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2563DC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0A684A2C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7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39E985F0" w:rsidR="0085108B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2、仪表收到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任一</w:t>
            </w:r>
          </w:p>
          <w:p w14:paraId="5B1DB5AD" w14:textId="2B01CC5B" w:rsidR="00FA4FA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FA4FA1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报文1：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177"/>
              <w:gridCol w:w="1930"/>
              <w:gridCol w:w="623"/>
              <w:gridCol w:w="755"/>
              <w:gridCol w:w="1682"/>
            </w:tblGrid>
            <w:tr w:rsidR="00FA4FA1" w:rsidRPr="009315FC" w14:paraId="1D2AF1B0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50052731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759" w:type="pct"/>
                  <w:vAlign w:val="center"/>
                </w:tcPr>
                <w:p w14:paraId="70BD5F56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2BFF4C99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7C2A41DA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7C2D31D7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6CDE09CD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FA4FA1" w:rsidRPr="009315FC" w14:paraId="1F880C0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1386BC4A" w14:textId="01859693" w:rsidR="00FA4FA1" w:rsidRPr="009315FC" w:rsidRDefault="00FA4FA1" w:rsidP="00FA4FA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lastRenderedPageBreak/>
                    <w:t>0xCEF3103</w:t>
                  </w:r>
                </w:p>
              </w:tc>
              <w:tc>
                <w:tcPr>
                  <w:tcW w:w="759" w:type="pct"/>
                  <w:vAlign w:val="center"/>
                </w:tcPr>
                <w:p w14:paraId="32F22412" w14:textId="6EB7BE01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highlight w:val="yellow"/>
                      <w:lang w:val="sv-SE"/>
                    </w:rPr>
                  </w:pPr>
                  <w:r w:rsidRPr="00FA4FA1">
                    <w:rPr>
                      <w:rFonts w:hint="eastAsia"/>
                      <w:color w:val="000000" w:themeColor="text1"/>
                      <w:sz w:val="18"/>
                      <w:highlight w:val="yellow"/>
                      <w:lang w:val="sv-SE"/>
                    </w:rPr>
                    <w:t>20ms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0E5EA16E" w14:textId="7A73277C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变速箱取力</w:t>
                  </w:r>
                  <w:proofErr w:type="gramEnd"/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5F63B919" w14:textId="133DC3D2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0FC0E082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75718855" w14:textId="7F9A1A8A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0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灭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</w:t>
                  </w:r>
                </w:p>
              </w:tc>
            </w:tr>
            <w:tr w:rsidR="00FA4FA1" w:rsidRPr="009315FC" w14:paraId="443AAAB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41435392" w14:textId="236C97D5" w:rsidR="00FA4FA1" w:rsidRPr="00FA4FA1" w:rsidRDefault="00FA4FA1" w:rsidP="00FA4FA1">
                  <w:pPr>
                    <w:spacing w:after="0" w:line="240" w:lineRule="auto"/>
                    <w:jc w:val="both"/>
                    <w:rPr>
                      <w:strike/>
                      <w:color w:val="FF0000"/>
                      <w:sz w:val="18"/>
                      <w:lang w:eastAsia="zh-CN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eastAsia="zh-CN"/>
                    </w:rPr>
                    <w:t>0x187021E</w:t>
                  </w:r>
                </w:p>
              </w:tc>
              <w:tc>
                <w:tcPr>
                  <w:tcW w:w="759" w:type="pct"/>
                  <w:vAlign w:val="center"/>
                </w:tcPr>
                <w:p w14:paraId="4EE9E3C0" w14:textId="72DD3295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7DD3232C" w14:textId="1176C927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上装正极继电器状态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27F95ACD" w14:textId="3B549C22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241D4237" w14:textId="78FC446B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1182065C" w14:textId="51C95454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0-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灭，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开</w:t>
                  </w:r>
                </w:p>
              </w:tc>
            </w:tr>
          </w:tbl>
          <w:p w14:paraId="26CF59C7" w14:textId="77777777" w:rsidR="00FA4FA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  <w:p w14:paraId="5CEBB5D0" w14:textId="6292EF0C" w:rsidR="00FA4FA1" w:rsidRPr="00A018B1" w:rsidRDefault="00FA4FA1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报文2：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"/>
              <w:gridCol w:w="1359"/>
              <w:gridCol w:w="1011"/>
              <w:gridCol w:w="1357"/>
              <w:gridCol w:w="836"/>
              <w:gridCol w:w="648"/>
              <w:gridCol w:w="1447"/>
            </w:tblGrid>
            <w:tr w:rsidR="002D3597" w:rsidRPr="009315FC" w14:paraId="2749D574" w14:textId="77777777" w:rsidTr="00FA4FA1">
              <w:tc>
                <w:tcPr>
                  <w:tcW w:w="706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FA4FA1">
              <w:tc>
                <w:tcPr>
                  <w:tcW w:w="706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A4FA1">
              <w:tc>
                <w:tcPr>
                  <w:tcW w:w="706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FA4FA1" w:rsidRPr="009315FC" w14:paraId="7706045E" w14:textId="77777777" w:rsidTr="00FA4FA1">
              <w:tc>
                <w:tcPr>
                  <w:tcW w:w="5000" w:type="pct"/>
                  <w:gridSpan w:val="7"/>
                  <w:vAlign w:val="center"/>
                </w:tcPr>
                <w:p w14:paraId="63221E2C" w14:textId="77777777" w:rsidR="00FA4FA1" w:rsidRPr="00AB7198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不论取力开关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状态，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常亮，同时有声音报警提醒；</w:t>
                  </w:r>
                </w:p>
                <w:p w14:paraId="7418D08F" w14:textId="3C39E817" w:rsidR="00FA4FA1" w:rsidRPr="00FA4FA1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≠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闪烁，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1Hz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。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61E26D6E" w14:textId="1E44835B" w:rsidR="001E0EC0" w:rsidRPr="005831D6" w:rsidRDefault="00B128DE" w:rsidP="00FA4FA1">
            <w:pPr>
              <w:rPr>
                <w:sz w:val="20"/>
                <w:lang w:eastAsia="zh-CN"/>
              </w:rPr>
            </w:pPr>
            <w:r w:rsidRPr="00B128DE">
              <w:rPr>
                <w:rFonts w:hint="eastAsia"/>
                <w:sz w:val="20"/>
                <w:highlight w:val="yellow"/>
                <w:lang w:eastAsia="zh-CN"/>
              </w:rPr>
              <w:t>根据车型不同，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TCU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反馈的</w:t>
            </w:r>
            <w:proofErr w:type="gramStart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取力状态</w:t>
            </w:r>
            <w:proofErr w:type="gramEnd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可能包含以上两种报文或其中一条</w:t>
            </w: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8" w:name="_Toc16776625"/>
      <w:proofErr w:type="spellStart"/>
      <w:r>
        <w:rPr>
          <w:rFonts w:hint="eastAsia"/>
        </w:rPr>
        <w:t>轮差开启</w:t>
      </w:r>
      <w:bookmarkEnd w:id="8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9" w:name="_Toc16776626"/>
      <w:proofErr w:type="spellStart"/>
      <w:r>
        <w:t>轴差</w:t>
      </w:r>
      <w:r>
        <w:rPr>
          <w:rFonts w:hint="eastAsia"/>
        </w:rPr>
        <w:t>开启</w:t>
      </w:r>
      <w:bookmarkEnd w:id="9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2563DC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2563DC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2563DC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2563DC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2563DC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2563DC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2563DC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2563DC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2563DC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2563DC">
            <w:pPr>
              <w:spacing w:after="120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2563DC">
            <w:pPr>
              <w:spacing w:after="120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剧中断发生，右对齐文字函数在被中断打断篡改时的数据出现负值（极大值），刷写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六法规限扭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限速条款的角度,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2563DC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2563DC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2563DC">
            <w:pPr>
              <w:spacing w:after="0" w:line="36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2563DC">
            <w:pPr>
              <w:spacing w:after="0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2563DC">
            <w:pPr>
              <w:rPr>
                <w:rFonts w:ascii="宋体" w:hAnsi="宋体" w:cs="Arial" w:hint="eastAsia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2563DC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  <w:tr w:rsidR="00856C57" w:rsidRPr="00B50BFE" w14:paraId="537590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="宋体" w:hAnsi="宋体" w:cs="Arial" w:hint="eastAsia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2563DC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2563DC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2563DC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2563DC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2563DC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2563DC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AT箱，使用ETC7</w:t>
            </w:r>
          </w:p>
          <w:p w14:paraId="1AAB673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2563DC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2563DC">
              <w:tc>
                <w:tcPr>
                  <w:tcW w:w="879" w:type="dxa"/>
                </w:tcPr>
                <w:p w14:paraId="54BE20C4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2563DC">
              <w:tc>
                <w:tcPr>
                  <w:tcW w:w="879" w:type="dxa"/>
                </w:tcPr>
                <w:p w14:paraId="3702FE4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2563DC">
              <w:tc>
                <w:tcPr>
                  <w:tcW w:w="879" w:type="dxa"/>
                </w:tcPr>
                <w:p w14:paraId="566D0FAC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2563DC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lastRenderedPageBreak/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209945C2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t>转向锁止指示灯</w:t>
      </w:r>
      <w:proofErr w:type="gramEnd"/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2236EB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740E934B" w14:textId="2DACD1D9" w:rsidR="00766453" w:rsidRPr="00B50BFE" w:rsidRDefault="006E39D1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目前唯一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10×4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纯电动车型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）具备此功能，不影响其他量产车型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，软件版本V1.08.00</w:t>
            </w:r>
            <w:r w:rsidR="00141CB8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46FBFA4" w14:textId="77777777" w:rsidR="001B42AA" w:rsidRPr="006E39D1" w:rsidRDefault="001B42AA" w:rsidP="001B42AA">
      <w:pPr>
        <w:rPr>
          <w:lang w:eastAsia="zh-CN"/>
        </w:rPr>
      </w:pPr>
    </w:p>
    <w:p w14:paraId="48FC0297" w14:textId="1E107AF1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E39D1" w:rsidRPr="00B50BFE" w14:paraId="42330BA7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6E39D1" w:rsidRPr="00B50BFE" w:rsidRDefault="006E39D1" w:rsidP="006E39D1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554B3B69" w14:textId="38D17C9A" w:rsidR="006E39D1" w:rsidRPr="00B50BFE" w:rsidRDefault="00141CB8" w:rsidP="006E39D1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任务来源DM22111013，仅TZ9A（目前唯一10×4纯电动车型）具备此功能，不影响其他量产车型，软件版本V1.08.00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185828DB" w14:textId="3224D2F4" w:rsidR="00E1586D" w:rsidRPr="00B50BFE" w:rsidRDefault="003056BD" w:rsidP="00E1586D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换挡</w:t>
      </w:r>
      <w:r w:rsidR="00E1586D">
        <w:rPr>
          <w:rFonts w:hint="eastAsia"/>
          <w:lang w:eastAsia="zh-CN"/>
        </w:rPr>
        <w:t>开关未回零提醒</w:t>
      </w:r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E1586D" w14:paraId="2421ADA0" w14:textId="77777777" w:rsidTr="002563DC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5048C31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A8324A5" w14:textId="1E62F2E5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换挡开关未回零提醒</w:t>
            </w:r>
          </w:p>
        </w:tc>
      </w:tr>
      <w:tr w:rsidR="00E1586D" w14:paraId="01023254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B0EAB3E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C3461" w14:textId="3CC2F7DB" w:rsidR="00E1586D" w:rsidRPr="003056BD" w:rsidRDefault="006103BE" w:rsidP="006103BE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3056BD">
              <w:rPr>
                <w:rFonts w:asciiTheme="minorEastAsia" w:hAnsiTheme="minorEastAsia" w:cs="Calibri"/>
                <w:sz w:val="20"/>
                <w:szCs w:val="20"/>
                <w:lang w:eastAsia="zh-CN"/>
              </w:rPr>
              <w:t>HCU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判断车辆无法上高压原因</w:t>
            </w:r>
            <w:r w:rsidR="00DB465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为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换档手柄与变速箱实际档位不符时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，仪表接收HCU报文信号显示文字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，提醒驾驶员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1586D" w14:paraId="0BA697AC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15FC3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38BDD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6A9824B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4BE78358" w14:textId="3609B9D2" w:rsidR="00E1586D" w:rsidRPr="003056BD" w:rsidRDefault="00E1586D" w:rsidP="003056BD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3056BD">
              <w:rPr>
                <w:rFonts w:hint="eastAsia"/>
                <w:lang w:eastAsia="zh-CN"/>
              </w:rPr>
              <w:t>接收到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报文。</w:t>
            </w:r>
          </w:p>
        </w:tc>
      </w:tr>
      <w:tr w:rsidR="00E1586D" w14:paraId="6A4EDEE7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1546A7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95837" w14:textId="5950B516" w:rsidR="00E1586D" w:rsidRDefault="00E1586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“换挡开关未回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档”</w:t>
            </w:r>
            <w:r w:rsid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（中文显示界面）；</w:t>
            </w:r>
          </w:p>
          <w:p w14:paraId="78442BBD" w14:textId="2E99BED4" w:rsidR="003056BD" w:rsidRPr="003056BD" w:rsidRDefault="003056B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Please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put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the</w:t>
            </w:r>
            <w:r w:rsidR="00DB465E">
              <w:rPr>
                <w:sz w:val="20"/>
                <w:szCs w:val="20"/>
                <w:highlight w:val="yellow"/>
                <w:lang w:eastAsia="zh-CN"/>
              </w:rPr>
              <w:t xml:space="preserve"> gear lever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to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（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英文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显示界面）；</w:t>
            </w:r>
          </w:p>
        </w:tc>
      </w:tr>
      <w:tr w:rsidR="00E1586D" w14:paraId="65F52D8C" w14:textId="77777777" w:rsidTr="002563DC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CA3DD3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E52F2" w14:textId="0900AFDC" w:rsidR="00E1586D" w:rsidRPr="003056BD" w:rsidRDefault="00E1586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 w:rsidRPr="003056BD">
              <w:rPr>
                <w:rFonts w:ascii="宋体" w:hAnsi="宋体" w:cs="Arial" w:hint="eastAsia"/>
                <w:sz w:val="20"/>
                <w:szCs w:val="20"/>
              </w:rPr>
              <w:t>点火锁OFF</w:t>
            </w:r>
            <w:proofErr w:type="spellEnd"/>
            <w:r w:rsidRPr="003056BD">
              <w:rPr>
                <w:rFonts w:ascii="宋体" w:hAnsi="宋体" w:cs="Arial" w:hint="eastAsia"/>
                <w:sz w:val="20"/>
                <w:szCs w:val="20"/>
              </w:rPr>
              <w:t>/ACC；</w:t>
            </w:r>
          </w:p>
          <w:p w14:paraId="5FB2B5CC" w14:textId="19036E21" w:rsidR="003056BD" w:rsidRPr="003056BD" w:rsidRDefault="003056B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 w:hint="eastAsia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未收到报文信号</w:t>
            </w:r>
          </w:p>
        </w:tc>
      </w:tr>
      <w:tr w:rsidR="00E1586D" w14:paraId="1EEB5266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136EB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48DCB" w14:textId="09421DEA" w:rsidR="00E1586D" w:rsidRDefault="00E1586D" w:rsidP="002563DC">
            <w:pPr>
              <w:rPr>
                <w:sz w:val="20"/>
                <w:lang w:eastAsia="zh-CN"/>
              </w:rPr>
            </w:pPr>
          </w:p>
          <w:tbl>
            <w:tblPr>
              <w:tblW w:w="805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</w:tblGrid>
            <w:tr w:rsidR="003056BD" w:rsidRPr="00570468" w14:paraId="484EFAB8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</w:tcPr>
                <w:p w14:paraId="59CF3475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shd w:val="clear" w:color="auto" w:fill="FFFF00"/>
                </w:tcPr>
                <w:p w14:paraId="7D1C618A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shd w:val="clear" w:color="auto" w:fill="FFFF00"/>
                </w:tcPr>
                <w:p w14:paraId="44D6E0B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shd w:val="clear" w:color="auto" w:fill="FFFF00"/>
                </w:tcPr>
                <w:p w14:paraId="0276E65B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266FF4CC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shd w:val="clear" w:color="auto" w:fill="FFFF00"/>
                </w:tcPr>
                <w:p w14:paraId="300EF16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</w:tr>
            <w:tr w:rsidR="003056BD" w:rsidRPr="00570468" w14:paraId="12FCD9F4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  <w:vAlign w:val="center"/>
                </w:tcPr>
                <w:p w14:paraId="18F52E93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6" w:type="dxa"/>
                  <w:shd w:val="clear" w:color="auto" w:fill="FFFF00"/>
                  <w:vAlign w:val="center"/>
                </w:tcPr>
                <w:p w14:paraId="11088D0E" w14:textId="77777777" w:rsidR="003056BD" w:rsidRPr="00570468" w:rsidRDefault="003056BD" w:rsidP="003056BD">
                  <w:pPr>
                    <w:rPr>
                      <w:rFonts w:ascii="宋体" w:hAnsi="宋体" w:cs="Arial" w:hint="eastAsia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7</w:t>
                  </w:r>
                </w:p>
              </w:tc>
              <w:tc>
                <w:tcPr>
                  <w:tcW w:w="572" w:type="dxa"/>
                  <w:shd w:val="clear" w:color="auto" w:fill="FFFF00"/>
                  <w:vAlign w:val="center"/>
                </w:tcPr>
                <w:p w14:paraId="101808C9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7-8</w:t>
                  </w:r>
                </w:p>
              </w:tc>
              <w:tc>
                <w:tcPr>
                  <w:tcW w:w="1218" w:type="dxa"/>
                  <w:shd w:val="clear" w:color="auto" w:fill="FFFF00"/>
                  <w:vAlign w:val="center"/>
                </w:tcPr>
                <w:p w14:paraId="0515D16D" w14:textId="77777777" w:rsidR="003056BD" w:rsidRPr="00570468" w:rsidRDefault="003056BD" w:rsidP="003056BD">
                  <w:pPr>
                    <w:rPr>
                      <w:rFonts w:ascii="宋体" w:hAnsi="宋体" w:cs="Arial" w:hint="eastAsia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档位状态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3110043C" w14:textId="77777777" w:rsidR="003056BD" w:rsidRPr="00570468" w:rsidRDefault="003056BD" w:rsidP="003056BD">
                  <w:pPr>
                    <w:rPr>
                      <w:rFonts w:ascii="宋体" w:hAnsi="宋体" w:cs="Arial" w:hint="eastAsia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shd w:val="clear" w:color="auto" w:fill="FFFF00"/>
                  <w:vAlign w:val="center"/>
                </w:tcPr>
                <w:p w14:paraId="4E7F5022" w14:textId="77777777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：手柄档位与实际一致</w:t>
                  </w:r>
                </w:p>
                <w:p w14:paraId="0531F622" w14:textId="5F897CF2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：手柄档位与实际不一致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，仪表显示文字提醒“换挡开关未回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档”</w:t>
                  </w:r>
                </w:p>
                <w:p w14:paraId="68BC184B" w14:textId="77777777" w:rsidR="003056BD" w:rsidRPr="00570468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暂不用</w:t>
                  </w:r>
                </w:p>
              </w:tc>
            </w:tr>
          </w:tbl>
          <w:p w14:paraId="1A8C998C" w14:textId="77777777" w:rsidR="00E1586D" w:rsidRDefault="00E1586D" w:rsidP="002563DC">
            <w:pPr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</w:p>
        </w:tc>
      </w:tr>
      <w:tr w:rsidR="00E1586D" w14:paraId="5C2DB509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C4D1EB" w14:textId="77777777" w:rsidR="00E1586D" w:rsidRDefault="00E1586D" w:rsidP="002563DC">
            <w:pPr>
              <w:jc w:val="center"/>
              <w:rPr>
                <w:rFonts w:ascii="宋体" w:hAnsi="宋体" w:cs="Arial"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60D6C" w14:textId="77777777" w:rsidR="00E1586D" w:rsidRDefault="00E1586D" w:rsidP="002563DC">
            <w:pPr>
              <w:rPr>
                <w:rFonts w:ascii="宋体" w:hAnsi="宋体" w:cs="Arial" w:hint="eastAsia"/>
                <w:sz w:val="20"/>
                <w:szCs w:val="20"/>
              </w:rPr>
            </w:pPr>
          </w:p>
        </w:tc>
      </w:tr>
    </w:tbl>
    <w:p w14:paraId="41FE5202" w14:textId="77777777" w:rsidR="00770110" w:rsidRPr="001B42AA" w:rsidRDefault="00770110" w:rsidP="001B42AA">
      <w:pPr>
        <w:rPr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lastRenderedPageBreak/>
        <w:t>制动系统</w:t>
      </w:r>
      <w:proofErr w:type="spellEnd"/>
    </w:p>
    <w:p w14:paraId="3CAD2813" w14:textId="77777777" w:rsidR="00BF356C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435D7946" w14:textId="43206A6D" w:rsidR="008B2F5B" w:rsidRDefault="005A43BD" w:rsidP="00BF356C">
      <w:pPr>
        <w:rPr>
          <w:lang w:eastAsia="zh-CN"/>
        </w:rPr>
      </w:pPr>
      <w:r>
        <w:rPr>
          <w:rFonts w:hint="eastAsia"/>
          <w:lang w:eastAsia="zh-CN"/>
        </w:rPr>
        <w:t>坡道起步指示</w:t>
      </w:r>
      <w:r>
        <w:rPr>
          <w:rFonts w:hint="eastAsia"/>
          <w:lang w:eastAsia="zh-CN"/>
        </w:rPr>
        <w:t>-202309</w:t>
      </w:r>
      <w:r>
        <w:rPr>
          <w:rFonts w:hint="eastAsia"/>
          <w:lang w:eastAsia="zh-CN"/>
        </w:rPr>
        <w:t>量产版本实现</w:t>
      </w:r>
    </w:p>
    <w:p w14:paraId="2B670B14" w14:textId="12AFD586" w:rsidR="0085299A" w:rsidRDefault="0085299A" w:rsidP="0085299A">
      <w:pPr>
        <w:pStyle w:val="3"/>
        <w:rPr>
          <w:lang w:eastAsia="zh-CN"/>
        </w:rPr>
      </w:pPr>
      <w:r>
        <w:rPr>
          <w:rFonts w:hint="eastAsia"/>
          <w:lang w:eastAsia="zh-CN"/>
        </w:rPr>
        <w:t>坡道起步指示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299A" w:rsidRPr="00AE69A3" w14:paraId="56AEA274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7FCED0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62DD0C2" w14:textId="77777777" w:rsidR="0085299A" w:rsidRPr="00AE69A3" w:rsidRDefault="0085299A" w:rsidP="0085299A">
            <w:pPr>
              <w:pStyle w:val="3"/>
              <w:numPr>
                <w:ilvl w:val="0"/>
                <w:numId w:val="0"/>
              </w:numPr>
              <w:spacing w:after="120"/>
              <w:ind w:left="720"/>
              <w:jc w:val="center"/>
              <w:rPr>
                <w:lang w:val="en-US" w:eastAsia="zh-CN"/>
              </w:rPr>
            </w:pPr>
            <w:r w:rsidRPr="00AE69A3">
              <w:rPr>
                <w:rFonts w:hint="eastAsia"/>
                <w:lang w:val="en-US" w:eastAsia="zh-CN"/>
              </w:rPr>
              <w:t>坡道起步指示</w:t>
            </w:r>
          </w:p>
        </w:tc>
      </w:tr>
      <w:tr w:rsidR="0085299A" w:rsidRPr="00AE69A3" w14:paraId="11389AA6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9B1F4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E0B7FD2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目前该功能只在匹配AMT时才有</w:t>
            </w:r>
          </w:p>
          <w:p w14:paraId="2A336864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仪表接收ABS/EBS发的总线信号，在LCD上显示坡道起步指示灯。</w:t>
            </w:r>
          </w:p>
        </w:tc>
      </w:tr>
      <w:tr w:rsidR="0085299A" w:rsidRPr="00AE69A3" w14:paraId="0461AE37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918F5F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2360AC6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2E4830E9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1.ON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电源接通；</w:t>
            </w:r>
          </w:p>
          <w:p w14:paraId="22893276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2.收到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ABS/EBS发的总线信号，</w:t>
            </w:r>
          </w:p>
        </w:tc>
      </w:tr>
      <w:tr w:rsidR="0085299A" w:rsidRPr="00AE69A3" w14:paraId="40FF54F8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652330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D03AC8B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仪表显示坡道起步指示灯</w:t>
            </w:r>
          </w:p>
        </w:tc>
      </w:tr>
      <w:tr w:rsidR="0085299A" w:rsidRPr="00AE69A3" w14:paraId="1BED29D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6B8D54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F19A430" w14:textId="4E291C20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</w:p>
          <w:p w14:paraId="35BC82A8" w14:textId="4C8CCAAB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/>
                <w:noProof/>
                <w:sz w:val="20"/>
                <w:lang w:val="en-US" w:eastAsia="zh-CN"/>
              </w:rPr>
              <w:drawing>
                <wp:inline distT="0" distB="0" distL="0" distR="0" wp14:anchorId="445A6D81" wp14:editId="5C27B784">
                  <wp:extent cx="381000" cy="381000"/>
                  <wp:effectExtent l="0" t="0" r="0" b="0"/>
                  <wp:docPr id="70" name="图片 70" descr="F:\仪表&amp;IVI开发\仪表原有设计文档\D760\改型驾驶室\HMI\40_40_slices\坡道起步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仪表&amp;IVI开发\仪表原有设计文档\D760\改型驾驶室\HMI\40_40_slices\坡道起步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99A" w:rsidRPr="00AE69A3" w14:paraId="34243ED4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C0462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F12287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3C689DB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1.ON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电源断开；</w:t>
            </w:r>
          </w:p>
          <w:p w14:paraId="62A3774A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仪表收不到ABS/EBS总线信号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，或者信号无效</w:t>
            </w:r>
          </w:p>
        </w:tc>
      </w:tr>
      <w:tr w:rsidR="0085299A" w:rsidRPr="00AE69A3" w14:paraId="3FF48522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8B28E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B8981EC" w14:textId="12E18FA9" w:rsidR="0085299A" w:rsidRPr="00AE69A3" w:rsidRDefault="00650574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接收总线信号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7"/>
              <w:gridCol w:w="1004"/>
              <w:gridCol w:w="666"/>
              <w:gridCol w:w="1373"/>
              <w:gridCol w:w="608"/>
              <w:gridCol w:w="573"/>
              <w:gridCol w:w="2407"/>
            </w:tblGrid>
            <w:tr w:rsidR="0085299A" w:rsidRPr="00AE69A3" w14:paraId="0B29FF05" w14:textId="77777777" w:rsidTr="00650574">
              <w:tc>
                <w:tcPr>
                  <w:tcW w:w="536" w:type="pct"/>
                  <w:shd w:val="clear" w:color="auto" w:fill="D9D9D9" w:themeFill="background1" w:themeFillShade="D9"/>
                  <w:vAlign w:val="center"/>
                </w:tcPr>
                <w:p w14:paraId="0549F6D5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bookmarkStart w:id="10" w:name="_Hlk149137381"/>
                  <w:proofErr w:type="gramStart"/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6" w:type="pct"/>
                  <w:shd w:val="clear" w:color="auto" w:fill="D9D9D9" w:themeFill="background1" w:themeFillShade="D9"/>
                  <w:vAlign w:val="center"/>
                </w:tcPr>
                <w:p w14:paraId="018EF06C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48" w:type="pct"/>
                  <w:shd w:val="clear" w:color="auto" w:fill="D9D9D9" w:themeFill="background1" w:themeFillShade="D9"/>
                  <w:vAlign w:val="center"/>
                </w:tcPr>
                <w:p w14:paraId="63AA04B2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周期</w:t>
                  </w:r>
                </w:p>
              </w:tc>
              <w:tc>
                <w:tcPr>
                  <w:tcW w:w="924" w:type="pct"/>
                  <w:shd w:val="clear" w:color="auto" w:fill="D9D9D9" w:themeFill="background1" w:themeFillShade="D9"/>
                  <w:vAlign w:val="center"/>
                </w:tcPr>
                <w:p w14:paraId="0C8319FA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内容</w:t>
                  </w:r>
                </w:p>
              </w:tc>
              <w:tc>
                <w:tcPr>
                  <w:tcW w:w="409" w:type="pct"/>
                  <w:shd w:val="clear" w:color="auto" w:fill="D9D9D9" w:themeFill="background1" w:themeFillShade="D9"/>
                  <w:vAlign w:val="center"/>
                </w:tcPr>
                <w:p w14:paraId="1C884DAF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字节</w:t>
                  </w:r>
                </w:p>
              </w:tc>
              <w:tc>
                <w:tcPr>
                  <w:tcW w:w="386" w:type="pct"/>
                  <w:shd w:val="clear" w:color="auto" w:fill="D9D9D9" w:themeFill="background1" w:themeFillShade="D9"/>
                  <w:vAlign w:val="center"/>
                </w:tcPr>
                <w:p w14:paraId="3418FF74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位</w:t>
                  </w:r>
                </w:p>
              </w:tc>
              <w:tc>
                <w:tcPr>
                  <w:tcW w:w="1620" w:type="pct"/>
                  <w:shd w:val="clear" w:color="auto" w:fill="D9D9D9" w:themeFill="background1" w:themeFillShade="D9"/>
                  <w:vAlign w:val="center"/>
                </w:tcPr>
                <w:p w14:paraId="3E0CC68E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备注</w:t>
                  </w:r>
                </w:p>
              </w:tc>
            </w:tr>
            <w:tr w:rsidR="0085299A" w:rsidRPr="00AE69A3" w14:paraId="2F8FB1C5" w14:textId="77777777" w:rsidTr="00650574">
              <w:tc>
                <w:tcPr>
                  <w:tcW w:w="536" w:type="pct"/>
                  <w:vAlign w:val="center"/>
                </w:tcPr>
                <w:p w14:paraId="65291697" w14:textId="3DCC5085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EBC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1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74548C66" w14:textId="7E47D842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/>
                      <w:sz w:val="18"/>
                      <w:lang w:eastAsia="zh-CN"/>
                    </w:rPr>
                    <w:t>18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F0010B</w:t>
                  </w:r>
                </w:p>
              </w:tc>
              <w:tc>
                <w:tcPr>
                  <w:tcW w:w="448" w:type="pct"/>
                  <w:vAlign w:val="center"/>
                </w:tcPr>
                <w:p w14:paraId="6A9B1452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5A6783F3" w14:textId="223C4951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坡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起开关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503DEC46" w14:textId="7F55A604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729E21F4" w14:textId="3447FB54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37897664" w14:textId="6FCCCCC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01-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白色指示灯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闪烁（1Hz）</w:t>
                  </w:r>
                </w:p>
              </w:tc>
            </w:tr>
            <w:tr w:rsidR="0085299A" w:rsidRPr="00AE69A3" w14:paraId="60AD6A79" w14:textId="77777777" w:rsidTr="00650574">
              <w:tc>
                <w:tcPr>
                  <w:tcW w:w="536" w:type="pct"/>
                  <w:vAlign w:val="center"/>
                </w:tcPr>
                <w:p w14:paraId="687A91AB" w14:textId="032B815C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EBC5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41334049" w14:textId="5F1D9C1B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/>
                      <w:sz w:val="18"/>
                      <w:lang w:eastAsia="zh-CN"/>
                    </w:rPr>
                    <w:t>8FDC40B</w:t>
                  </w:r>
                </w:p>
              </w:tc>
              <w:tc>
                <w:tcPr>
                  <w:tcW w:w="448" w:type="pct"/>
                  <w:vAlign w:val="center"/>
                </w:tcPr>
                <w:p w14:paraId="66361153" w14:textId="203DBF6D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43439111" w14:textId="44CD5E51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坡道起步模式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122112F1" w14:textId="48819278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19E07242" w14:textId="1F77C236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6-8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4F392A93" w14:textId="414B9CC7" w:rsidR="0085299A" w:rsidRDefault="0085299A" w:rsidP="0085299A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85299A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</w:t>
                  </w:r>
                  <w:r w:rsidRPr="0085299A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绿色指示灯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点亮</w:t>
                  </w:r>
                </w:p>
                <w:p w14:paraId="528C051F" w14:textId="3C928328" w:rsidR="0085299A" w:rsidRPr="00AE69A3" w:rsidRDefault="0085299A" w:rsidP="0085299A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010-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绿色指示灯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闪烁（2.5Hz）</w:t>
                  </w:r>
                </w:p>
              </w:tc>
            </w:tr>
          </w:tbl>
          <w:bookmarkEnd w:id="10"/>
          <w:p w14:paraId="36A3AB6F" w14:textId="2B3FC688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标定为ZF AMT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（17）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、自主AMT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（20、22、32）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陕齿AMT（29、31），伊顿AMT（28）有效</w:t>
            </w:r>
          </w:p>
        </w:tc>
      </w:tr>
      <w:tr w:rsidR="0085299A" w:rsidRPr="00AE69A3" w14:paraId="4126F7C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A451F4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4E8C700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5299A" w:rsidRPr="00AE69A3" w14:paraId="63C5A1E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FD8B81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DD9C65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5299A" w:rsidRPr="00AE69A3" w14:paraId="5A903469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E2467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6B5E148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</w:tbl>
    <w:p w14:paraId="397B7D43" w14:textId="77777777" w:rsidR="005A43BD" w:rsidRPr="00A76C6A" w:rsidRDefault="005A43BD" w:rsidP="00BF356C">
      <w:pPr>
        <w:rPr>
          <w:lang w:eastAsia="zh-CN"/>
        </w:rPr>
      </w:pPr>
    </w:p>
    <w:p w14:paraId="394466DE" w14:textId="6EE4940E" w:rsidR="002E532D" w:rsidRDefault="002E532D">
      <w:pPr>
        <w:pStyle w:val="2"/>
      </w:pPr>
      <w:proofErr w:type="spellStart"/>
      <w:r>
        <w:t>车身及</w:t>
      </w:r>
      <w:proofErr w:type="spellEnd"/>
      <w:r w:rsidR="00064061">
        <w:rPr>
          <w:rFonts w:hint="eastAsia"/>
          <w:lang w:eastAsia="zh-CN"/>
        </w:rPr>
        <w:t>底</w:t>
      </w:r>
      <w:proofErr w:type="spellStart"/>
      <w:r>
        <w:t>盘附件</w:t>
      </w:r>
      <w:proofErr w:type="spellEnd"/>
    </w:p>
    <w:p w14:paraId="06DCE468" w14:textId="32323F1E" w:rsidR="00064061" w:rsidRPr="00B50BFE" w:rsidRDefault="00064061" w:rsidP="00064061">
      <w:pPr>
        <w:pStyle w:val="3"/>
        <w:ind w:left="720" w:hanging="720"/>
        <w:rPr>
          <w:lang w:val="en-US" w:eastAsia="zh-CN"/>
        </w:rPr>
      </w:pPr>
      <w:r>
        <w:rPr>
          <w:rFonts w:hint="eastAsia"/>
          <w:lang w:val="en-US" w:eastAsia="zh-CN"/>
        </w:rPr>
        <w:t>后视镜加热指示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64061" w:rsidRPr="00B50BFE" w14:paraId="7FD06E3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33293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CC229F5" w14:textId="489BE2BD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后视镜加热指示</w:t>
            </w:r>
          </w:p>
        </w:tc>
      </w:tr>
      <w:tr w:rsidR="00064061" w:rsidRPr="00B50BFE" w14:paraId="21F0543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207E54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B9B5A9F" w14:textId="726853E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仪表检测到后视镜加热开关高电平信号</w:t>
            </w:r>
            <w:r w:rsidR="004639EE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或收到报文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，点亮指示灯。</w:t>
            </w:r>
          </w:p>
        </w:tc>
      </w:tr>
      <w:tr w:rsidR="00064061" w:rsidRPr="00B50BFE" w14:paraId="670DD4CB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DB7C47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53B54E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03555F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1. </w:t>
            </w:r>
            <w:r w:rsidRPr="00F84AED">
              <w:rPr>
                <w:rFonts w:hint="eastAsia"/>
                <w:sz w:val="20"/>
                <w:lang w:eastAsia="zh-CN"/>
              </w:rPr>
              <w:t>常电</w:t>
            </w:r>
            <w:r w:rsidRPr="00F84AED">
              <w:rPr>
                <w:rFonts w:hint="eastAsia"/>
                <w:sz w:val="20"/>
                <w:lang w:eastAsia="zh-CN"/>
              </w:rPr>
              <w:t>/on</w:t>
            </w:r>
            <w:proofErr w:type="gramStart"/>
            <w:r w:rsidRPr="00F84AE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F84AED">
              <w:rPr>
                <w:rFonts w:hint="eastAsia"/>
                <w:sz w:val="20"/>
                <w:lang w:eastAsia="zh-CN"/>
              </w:rPr>
              <w:t>接通；</w:t>
            </w:r>
          </w:p>
          <w:p w14:paraId="4CC97156" w14:textId="1131E242" w:rsidR="00064061" w:rsidRPr="00064061" w:rsidRDefault="00064061" w:rsidP="00064061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2. </w:t>
            </w:r>
            <w:r w:rsidRPr="00F84AED">
              <w:rPr>
                <w:rFonts w:hint="eastAsia"/>
                <w:sz w:val="20"/>
                <w:lang w:eastAsia="zh-CN"/>
              </w:rPr>
              <w:t>且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检测</w:t>
            </w:r>
            <w:r w:rsidR="004639EE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硬线高电平信号或收到报文</w:t>
            </w:r>
          </w:p>
        </w:tc>
      </w:tr>
      <w:tr w:rsidR="00064061" w:rsidRPr="00B50BFE" w14:paraId="0242630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8A966C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9DBC412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报警灯</w:t>
            </w:r>
          </w:p>
          <w:p w14:paraId="2364E79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2B1D475" wp14:editId="0B305CE8">
                  <wp:extent cx="320040" cy="365760"/>
                  <wp:effectExtent l="0" t="0" r="3810" b="0"/>
                  <wp:docPr id="1128395139" name="图片 112839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9DEBA" w14:textId="40C1F03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064061" w:rsidRPr="00B50BFE" w14:paraId="69DD416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DD0A9C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5ECD613" w14:textId="2C2B4738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20D7B009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224C6D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261A9D" w14:textId="1357EBBD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14B36BC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90930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D4112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硬线：</w:t>
            </w:r>
          </w:p>
          <w:p w14:paraId="08E7AF81" w14:textId="054F0EDE" w:rsidR="00064061" w:rsidRDefault="004639EE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A25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pin脚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到后视镜</w:t>
            </w:r>
            <w:proofErr w:type="gramStart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加热高</w:t>
            </w:r>
            <w:proofErr w:type="gramEnd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电平信号</w:t>
            </w:r>
          </w:p>
          <w:p w14:paraId="1551D5AD" w14:textId="77777777" w:rsidR="004639EE" w:rsidRDefault="004639EE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7"/>
              <w:gridCol w:w="1004"/>
              <w:gridCol w:w="666"/>
              <w:gridCol w:w="1373"/>
              <w:gridCol w:w="608"/>
              <w:gridCol w:w="573"/>
              <w:gridCol w:w="2407"/>
            </w:tblGrid>
            <w:tr w:rsidR="004639EE" w:rsidRPr="00AE69A3" w14:paraId="41E3471C" w14:textId="77777777" w:rsidTr="00E72336">
              <w:tc>
                <w:tcPr>
                  <w:tcW w:w="536" w:type="pct"/>
                  <w:shd w:val="clear" w:color="auto" w:fill="D9D9D9" w:themeFill="background1" w:themeFillShade="D9"/>
                  <w:vAlign w:val="center"/>
                </w:tcPr>
                <w:p w14:paraId="5B6FCA19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proofErr w:type="gramStart"/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6" w:type="pct"/>
                  <w:shd w:val="clear" w:color="auto" w:fill="D9D9D9" w:themeFill="background1" w:themeFillShade="D9"/>
                  <w:vAlign w:val="center"/>
                </w:tcPr>
                <w:p w14:paraId="6AA91631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48" w:type="pct"/>
                  <w:shd w:val="clear" w:color="auto" w:fill="D9D9D9" w:themeFill="background1" w:themeFillShade="D9"/>
                  <w:vAlign w:val="center"/>
                </w:tcPr>
                <w:p w14:paraId="73C55254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周期</w:t>
                  </w:r>
                </w:p>
              </w:tc>
              <w:tc>
                <w:tcPr>
                  <w:tcW w:w="924" w:type="pct"/>
                  <w:shd w:val="clear" w:color="auto" w:fill="D9D9D9" w:themeFill="background1" w:themeFillShade="D9"/>
                  <w:vAlign w:val="center"/>
                </w:tcPr>
                <w:p w14:paraId="73F45C5F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内容</w:t>
                  </w:r>
                </w:p>
              </w:tc>
              <w:tc>
                <w:tcPr>
                  <w:tcW w:w="409" w:type="pct"/>
                  <w:shd w:val="clear" w:color="auto" w:fill="D9D9D9" w:themeFill="background1" w:themeFillShade="D9"/>
                  <w:vAlign w:val="center"/>
                </w:tcPr>
                <w:p w14:paraId="00888C18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字节</w:t>
                  </w:r>
                </w:p>
              </w:tc>
              <w:tc>
                <w:tcPr>
                  <w:tcW w:w="386" w:type="pct"/>
                  <w:shd w:val="clear" w:color="auto" w:fill="D9D9D9" w:themeFill="background1" w:themeFillShade="D9"/>
                  <w:vAlign w:val="center"/>
                </w:tcPr>
                <w:p w14:paraId="117337A2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位</w:t>
                  </w:r>
                </w:p>
              </w:tc>
              <w:tc>
                <w:tcPr>
                  <w:tcW w:w="1620" w:type="pct"/>
                  <w:shd w:val="clear" w:color="auto" w:fill="D9D9D9" w:themeFill="background1" w:themeFillShade="D9"/>
                  <w:vAlign w:val="center"/>
                </w:tcPr>
                <w:p w14:paraId="0C29FD33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备注</w:t>
                  </w:r>
                </w:p>
              </w:tc>
            </w:tr>
            <w:tr w:rsidR="004639EE" w:rsidRPr="00AE69A3" w14:paraId="5FD4FDD0" w14:textId="77777777" w:rsidTr="00E72336">
              <w:tc>
                <w:tcPr>
                  <w:tcW w:w="536" w:type="pct"/>
                  <w:vAlign w:val="center"/>
                </w:tcPr>
                <w:p w14:paraId="472BDA7F" w14:textId="7F9CA7F8" w:rsidR="004639EE" w:rsidRPr="00AE69A3" w:rsidRDefault="004639EE" w:rsidP="004639EE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DCMD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786A09B5" w14:textId="45E15971" w:rsidR="004639EE" w:rsidRPr="00AE69A3" w:rsidRDefault="004639EE" w:rsidP="004639EE">
                  <w:pPr>
                    <w:spacing w:after="120"/>
                    <w:jc w:val="both"/>
                    <w:rPr>
                      <w:rFonts w:asciiTheme="minorEastAsia" w:hAnsiTheme="minorEastAsia" w:hint="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/>
                      <w:sz w:val="18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8FF28EC</w:t>
                  </w:r>
                </w:p>
              </w:tc>
              <w:tc>
                <w:tcPr>
                  <w:tcW w:w="448" w:type="pct"/>
                  <w:vAlign w:val="center"/>
                </w:tcPr>
                <w:p w14:paraId="17036136" w14:textId="7777777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77B52337" w14:textId="1761D8CF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后视镜加热指示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7B14E392" w14:textId="3891C3C9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6B6B5C23" w14:textId="4EE1AAB7" w:rsidR="004639EE" w:rsidRPr="00AE69A3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006AC10D" w14:textId="1A7CB33E" w:rsidR="004639EE" w:rsidRDefault="004639EE" w:rsidP="004639EE">
                  <w:pPr>
                    <w:pStyle w:val="HR"/>
                    <w:numPr>
                      <w:ilvl w:val="0"/>
                      <w:numId w:val="20"/>
                    </w:numPr>
                    <w:spacing w:after="120" w:line="240" w:lineRule="auto"/>
                    <w:ind w:firstLineChars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off</w:t>
                  </w:r>
                </w:p>
                <w:p w14:paraId="2613F0D5" w14:textId="77777777" w:rsidR="004639EE" w:rsidRDefault="004639EE" w:rsidP="004639EE">
                  <w:pPr>
                    <w:pStyle w:val="HR"/>
                    <w:numPr>
                      <w:ilvl w:val="0"/>
                      <w:numId w:val="20"/>
                    </w:numPr>
                    <w:spacing w:after="120" w:line="240" w:lineRule="auto"/>
                    <w:ind w:firstLineChars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ON</w:t>
                  </w:r>
                </w:p>
                <w:p w14:paraId="120BCD3D" w14:textId="77777777" w:rsidR="004639EE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10-Error</w:t>
                  </w:r>
                </w:p>
                <w:p w14:paraId="10BA8D8C" w14:textId="7F6A237E" w:rsidR="004639EE" w:rsidRPr="004639EE" w:rsidRDefault="004639EE" w:rsidP="004639EE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11-Not available</w:t>
                  </w:r>
                </w:p>
              </w:tc>
            </w:tr>
          </w:tbl>
          <w:p w14:paraId="1F887708" w14:textId="27C3373D" w:rsidR="004639EE" w:rsidRPr="004639EE" w:rsidRDefault="004639EE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6674BC4D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7FB96A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7F8FFA9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1D4CD6D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68C1D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8E25110" w14:textId="0C423DCB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</w:t>
            </w:r>
          </w:p>
        </w:tc>
      </w:tr>
      <w:tr w:rsidR="00064061" w:rsidRPr="00B50BFE" w14:paraId="0E9548CE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DAABA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F9072F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AC9B15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6B931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CB42AC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</w:tbl>
    <w:p w14:paraId="18EB889E" w14:textId="3CE64D92" w:rsidR="00B1286D" w:rsidRPr="00B50BFE" w:rsidRDefault="00B1286D" w:rsidP="00B1286D">
      <w:pPr>
        <w:pStyle w:val="3"/>
        <w:ind w:left="720" w:hanging="720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空滤阻塞</w:t>
      </w:r>
      <w:proofErr w:type="gramEnd"/>
      <w:r>
        <w:rPr>
          <w:rFonts w:hint="eastAsia"/>
          <w:lang w:val="en-US" w:eastAsia="zh-CN"/>
        </w:rPr>
        <w:t>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B1286D" w:rsidRPr="00B1286D" w14:paraId="0796C27E" w14:textId="77777777" w:rsidTr="00333060">
        <w:trPr>
          <w:trHeight w:val="5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722B5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bookmarkStart w:id="11" w:name="_Hlk144812540"/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F524E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指示</w:t>
            </w:r>
          </w:p>
        </w:tc>
      </w:tr>
      <w:tr w:rsidR="00B1286D" w:rsidRPr="00B1286D" w14:paraId="3F5DC244" w14:textId="77777777" w:rsidTr="00485F8C">
        <w:trPr>
          <w:trHeight w:val="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B001EA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D37C3C2" w14:textId="7014A056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当仪表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收到空滤阻塞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（A7</w:t>
            </w:r>
            <w:r w:rsidR="00485F8C"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管脚）</w:t>
            </w: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为低电平时，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指示灯点亮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B1286D" w:rsidRPr="00B1286D" w14:paraId="2CA08F9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F28DE9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63AEA01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D2FF157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F84F395" w14:textId="0CD1960D" w:rsid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2.</w:t>
            </w:r>
            <w:r w:rsidRPr="00B1286D">
              <w:rPr>
                <w:rFonts w:hint="eastAsia"/>
                <w:lang w:eastAsia="zh-CN"/>
              </w:rPr>
              <w:t xml:space="preserve"> </w:t>
            </w:r>
            <w:proofErr w:type="gramStart"/>
            <w:r w:rsidRPr="00B1286D">
              <w:rPr>
                <w:rFonts w:hint="eastAsia"/>
                <w:lang w:eastAsia="zh-CN"/>
              </w:rPr>
              <w:t>且</w:t>
            </w:r>
            <w:r w:rsidRPr="00B1286D">
              <w:rPr>
                <w:rFonts w:hint="eastAsia"/>
                <w:sz w:val="20"/>
                <w:lang w:eastAsia="zh-CN"/>
              </w:rPr>
              <w:t>空滤阻塞</w:t>
            </w:r>
            <w:proofErr w:type="gramEnd"/>
            <w:r w:rsidRPr="00B1286D">
              <w:rPr>
                <w:rFonts w:hint="eastAsia"/>
                <w:sz w:val="20"/>
                <w:lang w:eastAsia="zh-CN"/>
              </w:rPr>
              <w:t>报警开关为低电平</w:t>
            </w:r>
          </w:p>
          <w:p w14:paraId="295E95AB" w14:textId="170C4D2F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B1286D" w:rsidRPr="00B1286D" w14:paraId="79D2D39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B0B4B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410F6A4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</w:rPr>
            </w:pPr>
            <w:proofErr w:type="spellStart"/>
            <w:r w:rsidRPr="00B1286D">
              <w:rPr>
                <w:rFonts w:ascii="宋体" w:hAnsi="宋体" w:cs="Arial" w:hint="eastAsia"/>
                <w:sz w:val="20"/>
                <w:szCs w:val="20"/>
              </w:rPr>
              <w:t>空滤阻塞指示灯亮</w:t>
            </w:r>
            <w:proofErr w:type="spellEnd"/>
          </w:p>
        </w:tc>
      </w:tr>
      <w:tr w:rsidR="00B1286D" w:rsidRPr="00B1286D" w14:paraId="377B67E3" w14:textId="77777777" w:rsidTr="00B1286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0BEB7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C54590A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AE8D2A9" w14:textId="4A7FDDE0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6FAFA5" wp14:editId="7B338B8A">
                  <wp:extent cx="267195" cy="267195"/>
                  <wp:effectExtent l="0" t="0" r="0" b="0"/>
                  <wp:docPr id="266" name="图片 2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1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65">
                            <a:extLst>
                              <a:ext uri="{FF2B5EF4-FFF2-40B4-BE49-F238E27FC236}">
                                <a16:creationId xmlns:a16="http://schemas.microsoft.com/office/drawing/2014/main" id="{00000000-0008-0000-0000-00000A01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79" cy="26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8B50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>黄色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B1286D" w:rsidRPr="00B1286D" w14:paraId="3780D97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D318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072D000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FA291C6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ABF49D9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B1286D">
              <w:rPr>
                <w:rFonts w:hint="eastAsia"/>
                <w:sz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lang w:eastAsia="zh-CN"/>
              </w:rPr>
              <w:t>或滤阻塞开关非低电平</w:t>
            </w:r>
          </w:p>
        </w:tc>
      </w:tr>
      <w:tr w:rsidR="00B1286D" w:rsidRPr="00B1286D" w14:paraId="3235F7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420B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60909CB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13C97263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报警开关信号</w:t>
            </w:r>
          </w:p>
        </w:tc>
      </w:tr>
      <w:tr w:rsidR="00B1286D" w:rsidRPr="00B1286D" w14:paraId="1FA4FF1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757FF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7110F9" w14:textId="121E9B8D" w:rsidR="00B1286D" w:rsidRPr="00B1286D" w:rsidRDefault="00485F8C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B1286D" w:rsidRPr="00B1286D" w14:paraId="07A98C1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AFF02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775A78C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1286D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B1286D" w:rsidRPr="00B1286D" w14:paraId="2CF9438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F125D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6203760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B1286D" w:rsidRPr="00B1286D" w14:paraId="7380CA4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164B7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57A1C148" w14:textId="05E06203" w:rsidR="00B1286D" w:rsidRPr="00B1286D" w:rsidRDefault="001B7567" w:rsidP="00B1286D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当驱动型式标定为11（10×4）时，显示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</w:t>
            </w:r>
            <w:proofErr w:type="gramEnd"/>
          </w:p>
        </w:tc>
      </w:tr>
      <w:tr w:rsidR="00B1286D" w:rsidRPr="00B1286D" w14:paraId="2658E8A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DD384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658C3B5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bookmarkEnd w:id="11"/>
    </w:tbl>
    <w:p w14:paraId="10A124FD" w14:textId="77777777" w:rsidR="00064061" w:rsidRPr="00064061" w:rsidRDefault="00064061" w:rsidP="00064061"/>
    <w:p w14:paraId="2DDDE4F6" w14:textId="5AAC8130" w:rsidR="002E532D" w:rsidRPr="002E532D" w:rsidRDefault="005A43BD" w:rsidP="002E532D">
      <w:pPr>
        <w:rPr>
          <w:lang w:eastAsia="zh-CN"/>
        </w:rPr>
      </w:pPr>
      <w:r>
        <w:rPr>
          <w:rFonts w:hint="eastAsia"/>
          <w:lang w:eastAsia="zh-CN"/>
        </w:rPr>
        <w:t>其余</w:t>
      </w:r>
      <w:r w:rsidR="002E532D">
        <w:rPr>
          <w:lang w:eastAsia="zh-CN"/>
        </w:rPr>
        <w:t>见《</w:t>
      </w:r>
      <w:r w:rsidR="002E532D" w:rsidRPr="002E532D">
        <w:rPr>
          <w:rFonts w:hint="eastAsia"/>
          <w:lang w:eastAsia="zh-CN"/>
        </w:rPr>
        <w:t>TF_04</w:t>
      </w:r>
      <w:r w:rsidR="002E532D" w:rsidRPr="002E532D">
        <w:rPr>
          <w:rFonts w:hint="eastAsia"/>
          <w:lang w:eastAsia="zh-CN"/>
        </w:rPr>
        <w:t>仪表匹配车身底盘及附件系统功能及报警要求</w:t>
      </w:r>
      <w:r w:rsidR="002E532D"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7327A757" w14:textId="1B71F0EF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气压传感器及报警开关数量</w:t>
      </w:r>
    </w:p>
    <w:tbl>
      <w:tblPr>
        <w:tblW w:w="960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702"/>
        <w:gridCol w:w="1565"/>
        <w:gridCol w:w="1682"/>
        <w:gridCol w:w="1586"/>
        <w:gridCol w:w="1374"/>
      </w:tblGrid>
      <w:tr w:rsidR="008B2F5B" w:rsidRPr="00AE69A3" w14:paraId="4A3E4B9D" w14:textId="77777777" w:rsidTr="008B2F5B">
        <w:trPr>
          <w:trHeight w:val="48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AD65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序号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F6BA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平台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FAC9" w14:textId="77777777" w:rsidR="008B2F5B" w:rsidRPr="008B2F5B" w:rsidRDefault="008B2F5B" w:rsidP="0033306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行车压力传感器</w:t>
            </w:r>
            <w:proofErr w:type="spellEnd"/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DA38" w14:textId="77777777" w:rsidR="008B2F5B" w:rsidRPr="008B2F5B" w:rsidRDefault="008B2F5B" w:rsidP="0033306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驻车压力传感器</w:t>
            </w:r>
            <w:proofErr w:type="spellEnd"/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7114" w14:textId="77777777" w:rsidR="008B2F5B" w:rsidRPr="008B2F5B" w:rsidRDefault="008B2F5B" w:rsidP="0033306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气压传感器总数</w:t>
            </w:r>
            <w:proofErr w:type="spellEnd"/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0B33" w14:textId="77777777" w:rsidR="008B2F5B" w:rsidRPr="008B2F5B" w:rsidRDefault="008B2F5B" w:rsidP="0033306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P</w:t>
            </w: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灯报警开关</w:t>
            </w:r>
            <w:proofErr w:type="spellEnd"/>
          </w:p>
        </w:tc>
      </w:tr>
      <w:tr w:rsidR="008B2F5B" w:rsidRPr="00AE69A3" w14:paraId="18BA2F75" w14:textId="77777777" w:rsidTr="008B2F5B">
        <w:trPr>
          <w:trHeight w:val="45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A6B2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D149" w14:textId="1809E6F5" w:rsidR="008B2F5B" w:rsidRPr="00AE69A3" w:rsidRDefault="008B2F5B" w:rsidP="00333060">
            <w:pPr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D320（3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9018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D9DD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B167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3</w:t>
            </w:r>
          </w:p>
        </w:tc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F8625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</w:tr>
      <w:tr w:rsidR="008B2F5B" w:rsidRPr="00AE69A3" w14:paraId="3341B58E" w14:textId="77777777" w:rsidTr="008B2F5B">
        <w:trPr>
          <w:trHeight w:val="48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5247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3F2A" w14:textId="7AC48D14" w:rsidR="008B2F5B" w:rsidRPr="00AE69A3" w:rsidRDefault="008B2F5B" w:rsidP="00333060">
            <w:pPr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D560（2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1223" w14:textId="77777777" w:rsidR="008B2F5B" w:rsidRPr="00AE69A3" w:rsidRDefault="008B2F5B" w:rsidP="00333060">
            <w:pPr>
              <w:rPr>
                <w:rFonts w:ascii="宋体" w:hAnsi="宋体" w:hint="eastAsia"/>
                <w:color w:val="000000"/>
                <w:kern w:val="2"/>
                <w:sz w:val="21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A76D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CADA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E743" w14:textId="77777777" w:rsidR="008B2F5B" w:rsidRPr="00AE69A3" w:rsidRDefault="008B2F5B" w:rsidP="00333060">
            <w:pPr>
              <w:rPr>
                <w:rFonts w:ascii="宋体" w:hAnsi="宋体" w:hint="eastAsia"/>
                <w:color w:val="000000"/>
                <w:kern w:val="2"/>
                <w:sz w:val="21"/>
              </w:rPr>
            </w:pPr>
          </w:p>
        </w:tc>
      </w:tr>
    </w:tbl>
    <w:p w14:paraId="3B086B4C" w14:textId="77777777" w:rsidR="008B2F5B" w:rsidRDefault="008B2F5B" w:rsidP="00A76C6A">
      <w:pPr>
        <w:rPr>
          <w:lang w:eastAsia="zh-CN"/>
        </w:rPr>
      </w:pPr>
    </w:p>
    <w:p w14:paraId="6E3CEE5E" w14:textId="25C609BA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气压显示定义</w:t>
      </w:r>
    </w:p>
    <w:tbl>
      <w:tblPr>
        <w:tblW w:w="9520" w:type="dxa"/>
        <w:tblInd w:w="-10" w:type="dxa"/>
        <w:tblLook w:val="0000" w:firstRow="0" w:lastRow="0" w:firstColumn="0" w:lastColumn="0" w:noHBand="0" w:noVBand="0"/>
      </w:tblPr>
      <w:tblGrid>
        <w:gridCol w:w="1081"/>
        <w:gridCol w:w="1250"/>
        <w:gridCol w:w="1106"/>
        <w:gridCol w:w="1244"/>
        <w:gridCol w:w="1243"/>
        <w:gridCol w:w="1244"/>
        <w:gridCol w:w="1246"/>
        <w:gridCol w:w="1106"/>
      </w:tblGrid>
      <w:tr w:rsidR="008B2F5B" w:rsidRPr="00AE69A3" w14:paraId="7B3169B4" w14:textId="77777777" w:rsidTr="008B2F5B">
        <w:trPr>
          <w:trHeight w:val="378"/>
        </w:trPr>
        <w:tc>
          <w:tcPr>
            <w:tcW w:w="233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2EB18AB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proofErr w:type="spellStart"/>
            <w:r w:rsidRPr="00AE69A3">
              <w:rPr>
                <w:rFonts w:ascii="宋体" w:hAnsi="宋体" w:cs="宋体" w:hint="eastAsia"/>
                <w:b/>
              </w:rPr>
              <w:t>序号</w:t>
            </w:r>
            <w:proofErr w:type="spellEnd"/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1E41B2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1</w:t>
            </w:r>
          </w:p>
        </w:tc>
        <w:tc>
          <w:tcPr>
            <w:tcW w:w="12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CB20E2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2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B94211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3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282FFC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4</w: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8C5BE05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/>
                <w:b/>
              </w:rPr>
              <w:t>5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7C01A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b/>
              </w:rPr>
            </w:pPr>
            <w:r w:rsidRPr="00AE69A3">
              <w:rPr>
                <w:rFonts w:ascii="宋体" w:hAnsi="宋体" w:cs="宋体"/>
                <w:b/>
              </w:rPr>
              <w:t>6</w:t>
            </w:r>
          </w:p>
        </w:tc>
      </w:tr>
      <w:tr w:rsidR="008B2F5B" w:rsidRPr="00AE69A3" w14:paraId="7FA77FD9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10A70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传感器位置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A41D4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lang w:eastAsia="zh-CN"/>
              </w:rPr>
            </w:pPr>
            <w:r w:rsidRPr="00AE69A3">
              <w:rPr>
                <w:rFonts w:ascii="宋体" w:hAnsi="宋体" w:cs="宋体" w:hint="eastAsia"/>
              </w:rPr>
              <w:t>前</w:t>
            </w:r>
            <w:r w:rsidRPr="00AE69A3">
              <w:rPr>
                <w:rFonts w:ascii="宋体" w:hAnsi="宋体" w:cs="宋体" w:hint="eastAsia"/>
                <w:lang w:eastAsia="zh-CN"/>
              </w:rPr>
              <w:t>回路</w:t>
            </w:r>
          </w:p>
          <w:p w14:paraId="08EC4560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限压前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B2E21F4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lang w:eastAsia="zh-CN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后回路</w:t>
            </w:r>
          </w:p>
          <w:p w14:paraId="63D982AD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限压前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771C90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前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68F8180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AE69A3">
              <w:rPr>
                <w:rFonts w:ascii="宋体" w:hAnsi="宋体"/>
              </w:rPr>
              <w:t>限压后</w:t>
            </w:r>
            <w:proofErr w:type="spellEnd"/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7E664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后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EFE4A78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AE69A3">
              <w:rPr>
                <w:rFonts w:ascii="宋体" w:hAnsi="宋体"/>
              </w:rPr>
              <w:t>限压后</w:t>
            </w:r>
            <w:proofErr w:type="spellEnd"/>
          </w:p>
        </w:tc>
        <w:tc>
          <w:tcPr>
            <w:tcW w:w="12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BA3A7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驻挂</w:t>
            </w:r>
            <w:proofErr w:type="spellEnd"/>
          </w:p>
          <w:p w14:paraId="6E421123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proofErr w:type="spellStart"/>
            <w:r w:rsidRPr="00AE69A3">
              <w:rPr>
                <w:rFonts w:ascii="宋体" w:hAnsi="宋体" w:hint="eastAsia"/>
              </w:rPr>
              <w:t>回路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852E3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  <w:lang w:eastAsia="zh-CN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手控阀</w:t>
            </w:r>
            <w:proofErr w:type="spellEnd"/>
          </w:p>
          <w:p w14:paraId="29B0D350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21口</w:t>
            </w:r>
          </w:p>
        </w:tc>
      </w:tr>
      <w:tr w:rsidR="008B2F5B" w:rsidRPr="00AE69A3" w14:paraId="5F27BAD4" w14:textId="77777777" w:rsidTr="008B2F5B">
        <w:trPr>
          <w:trHeight w:val="252"/>
        </w:trPr>
        <w:tc>
          <w:tcPr>
            <w:tcW w:w="1081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57E0953A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液晶屏显示回路</w:t>
            </w:r>
            <w:proofErr w:type="spellEnd"/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9B367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2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44E63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8403845" wp14:editId="12BB7DAB">
                  <wp:extent cx="316800" cy="288000"/>
                  <wp:effectExtent l="0" t="0" r="7620" b="0"/>
                  <wp:docPr id="160" name="图片 160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6FE8E2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DD0D15A" wp14:editId="0EFC476F">
                  <wp:extent cx="334080" cy="288000"/>
                  <wp:effectExtent l="0" t="0" r="8890" b="0"/>
                  <wp:docPr id="161" name="图片 161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5F36E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9887D2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F5A5C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A3172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1BECEE4A" w14:textId="77777777" w:rsidTr="008B2F5B">
        <w:trPr>
          <w:trHeight w:val="252"/>
        </w:trPr>
        <w:tc>
          <w:tcPr>
            <w:tcW w:w="1081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12373DBF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7CFC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3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FBD05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F4D29B6" wp14:editId="4E463AC1">
                  <wp:extent cx="316800" cy="288000"/>
                  <wp:effectExtent l="0" t="0" r="7620" b="0"/>
                  <wp:docPr id="162" name="图片 162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F332AD5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748DFE4" wp14:editId="41C22F9B">
                  <wp:extent cx="334080" cy="288000"/>
                  <wp:effectExtent l="0" t="0" r="8890" b="0"/>
                  <wp:docPr id="163" name="图片 163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FEE1D4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A618D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D2866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A917DD" wp14:editId="5F0548DC">
                  <wp:extent cx="318857" cy="288000"/>
                  <wp:effectExtent l="0" t="0" r="5080" b="0"/>
                  <wp:docPr id="164" name="图片 164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3CA83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51A4BF00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6A0FE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报警灯</w:t>
            </w:r>
            <w:proofErr w:type="spellEnd"/>
          </w:p>
        </w:tc>
        <w:tc>
          <w:tcPr>
            <w:tcW w:w="60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B228A" w14:textId="77777777" w:rsidR="008B2F5B" w:rsidRPr="00AE69A3" w:rsidRDefault="008B2F5B" w:rsidP="00333060">
            <w:pPr>
              <w:jc w:val="center"/>
              <w:rPr>
                <w:rFonts w:ascii="宋体" w:hAnsi="宋体" w:hint="eastAsia"/>
                <w:noProof/>
              </w:rPr>
            </w:pPr>
            <w:r w:rsidRPr="00AE69A3">
              <w:rPr>
                <w:noProof/>
                <w:lang w:val="en-US" w:eastAsia="zh-CN"/>
              </w:rPr>
              <w:drawing>
                <wp:inline distT="0" distB="0" distL="0" distR="0" wp14:anchorId="6DDD42B7" wp14:editId="5C555D51">
                  <wp:extent cx="315100" cy="293370"/>
                  <wp:effectExtent l="0" t="0" r="8890" b="0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62" cy="29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8E20C" w14:textId="77777777" w:rsidR="008B2F5B" w:rsidRPr="00AE69A3" w:rsidRDefault="008B2F5B" w:rsidP="00333060">
            <w:pPr>
              <w:jc w:val="center"/>
              <w:rPr>
                <w:rFonts w:ascii="宋体" w:hAnsi="宋体" w:cs="宋体" w:hint="eastAsia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E9C990" wp14:editId="10E66AB0">
                  <wp:extent cx="318857" cy="288000"/>
                  <wp:effectExtent l="0" t="0" r="5080" b="0"/>
                  <wp:docPr id="196" name="图片 196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1D8DB" w14:textId="77777777" w:rsidR="008B2F5B" w:rsidRDefault="008B2F5B" w:rsidP="00A76C6A">
      <w:pPr>
        <w:rPr>
          <w:lang w:val="en-US" w:eastAsia="zh-CN"/>
        </w:rPr>
      </w:pPr>
    </w:p>
    <w:p w14:paraId="521E707E" w14:textId="3A39EB93" w:rsidR="008B2F5B" w:rsidRDefault="008B2F5B" w:rsidP="008B2F5B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计算公式</w:t>
      </w:r>
    </w:p>
    <w:p w14:paraId="3579A011" w14:textId="586FBFD0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P=(</w:t>
      </w:r>
      <w:proofErr w:type="spellStart"/>
      <w:r w:rsidRPr="008B2F5B">
        <w:rPr>
          <w:rFonts w:hint="eastAsia"/>
          <w:lang w:val="en-US" w:eastAsia="zh-CN"/>
        </w:rPr>
        <w:t>Vout</w:t>
      </w:r>
      <w:proofErr w:type="spellEnd"/>
      <w:r w:rsidRPr="008B2F5B">
        <w:rPr>
          <w:rFonts w:hint="eastAsia"/>
          <w:lang w:val="en-US" w:eastAsia="zh-CN"/>
        </w:rPr>
        <w:t>/</w:t>
      </w: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*100-10)/54.222*1000</w:t>
      </w:r>
    </w:p>
    <w:p w14:paraId="15FE7503" w14:textId="77777777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(</w:t>
      </w:r>
      <w:r w:rsidRPr="008B2F5B">
        <w:rPr>
          <w:rFonts w:hint="eastAsia"/>
          <w:lang w:val="en-US" w:eastAsia="zh-CN"/>
        </w:rPr>
        <w:t>单位：</w:t>
      </w:r>
      <w:r w:rsidRPr="008B2F5B">
        <w:rPr>
          <w:rFonts w:hint="eastAsia"/>
          <w:lang w:val="en-US" w:eastAsia="zh-CN"/>
        </w:rPr>
        <w:t>Kpa)</w:t>
      </w:r>
    </w:p>
    <w:p w14:paraId="5DDBAD7C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lastRenderedPageBreak/>
        <w:t>Vout</w:t>
      </w:r>
      <w:proofErr w:type="spellEnd"/>
      <w:r w:rsidRPr="008B2F5B">
        <w:rPr>
          <w:rFonts w:hint="eastAsia"/>
          <w:lang w:val="en-US" w:eastAsia="zh-CN"/>
        </w:rPr>
        <w:t>传感器输出电压</w:t>
      </w:r>
    </w:p>
    <w:p w14:paraId="4F9B4D21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传感器供电电压</w:t>
      </w:r>
    </w:p>
    <w:p w14:paraId="58AD598C" w14:textId="382EC45A" w:rsidR="008B2F5B" w:rsidRPr="008B2F5B" w:rsidRDefault="008B2F5B" w:rsidP="00A76C6A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量程</w:t>
      </w:r>
      <w:r>
        <w:rPr>
          <w:rFonts w:hint="eastAsia"/>
          <w:lang w:val="en-US" w:eastAsia="zh-CN"/>
        </w:rPr>
        <w:t>0-13bar</w:t>
      </w:r>
      <w:r>
        <w:rPr>
          <w:rFonts w:hint="eastAsia"/>
          <w:lang w:val="en-US" w:eastAsia="zh-CN"/>
        </w:rPr>
        <w:t>，如计算后超过</w:t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t>且满足</w:t>
      </w:r>
      <w:proofErr w:type="spellStart"/>
      <w:r>
        <w:rPr>
          <w:rFonts w:hint="eastAsia"/>
          <w:lang w:val="en-US" w:eastAsia="zh-CN"/>
        </w:rPr>
        <w:t>Vout</w:t>
      </w:r>
      <w:proofErr w:type="spellEnd"/>
      <w:r>
        <w:rPr>
          <w:rFonts w:hint="eastAsia"/>
          <w:lang w:val="en-US" w:eastAsia="zh-CN"/>
        </w:rPr>
        <w:t>＜</w:t>
      </w:r>
      <w:r>
        <w:rPr>
          <w:rFonts w:hint="eastAsia"/>
          <w:lang w:val="en-US" w:eastAsia="zh-CN"/>
        </w:rPr>
        <w:t>96%Vcc</w:t>
      </w:r>
      <w:r>
        <w:rPr>
          <w:rFonts w:hint="eastAsia"/>
          <w:lang w:val="en-US" w:eastAsia="zh-CN"/>
        </w:rPr>
        <w:t>，仪表只显示</w:t>
      </w:r>
      <w:r>
        <w:rPr>
          <w:rFonts w:hint="eastAsia"/>
          <w:lang w:val="en-US" w:eastAsia="zh-CN"/>
        </w:rPr>
        <w:t>13bar</w:t>
      </w:r>
    </w:p>
    <w:p w14:paraId="009FCB26" w14:textId="2197708C" w:rsidR="008B2F5B" w:rsidRPr="00AE69A3" w:rsidRDefault="008B2F5B" w:rsidP="008B2F5B">
      <w:pPr>
        <w:pStyle w:val="3"/>
        <w:spacing w:after="120"/>
        <w:ind w:left="722" w:hanging="722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仪表诊断气压传感器策略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1417"/>
        <w:gridCol w:w="1985"/>
        <w:gridCol w:w="1559"/>
      </w:tblGrid>
      <w:tr w:rsidR="008B2F5B" w:rsidRPr="008B2F5B" w14:paraId="43E9DC8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9EB8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DM1报文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E7D20" w14:textId="1CEF57EB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旧诊断策略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32CF7" w14:textId="3F501405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旧策略存在问题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0A86B" w14:textId="0F0F9B4A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  <w:lang w:val="en-US" w:eastAsia="zh-CN"/>
              </w:rPr>
              <w:t>调整策略</w:t>
            </w:r>
          </w:p>
        </w:tc>
      </w:tr>
      <w:tr w:rsidR="008B2F5B" w:rsidRPr="008B2F5B" w14:paraId="4F7C8254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ED23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仪表：前桥回路气压传感器电压高（523004，3）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0670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7CAD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4890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0CBD268C" w14:textId="306728C1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2E776948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0B69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仪表：前桥回路气压传感器电压低（523004，4）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8C1A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99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2984C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45998B0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0FBA5FDF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EAB8D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仪表：后桥回路气压传感器电压高（523005，3）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80322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D110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1D53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7F8440E4" w14:textId="2D5364A0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1B774B3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C96F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仪表：后桥回路气压传感器电压低（523005，4）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99C3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9B87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6EE65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61447CDE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</w:tbl>
    <w:p w14:paraId="636BBE6A" w14:textId="4C55234F" w:rsidR="00C87B25" w:rsidRPr="007D6A78" w:rsidRDefault="008B2F5B" w:rsidP="00C87B25">
      <w:pPr>
        <w:rPr>
          <w:lang w:val="en-US" w:eastAsia="zh-CN"/>
        </w:rPr>
      </w:pPr>
      <w:r>
        <w:rPr>
          <w:lang w:val="en-US" w:eastAsia="zh-CN"/>
        </w:rPr>
        <w:t xml:space="preserve"> 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调整策略（</w:t>
      </w:r>
      <w:r>
        <w:rPr>
          <w:rFonts w:asciiTheme="minorEastAsia" w:hAnsiTheme="minorEastAsia" w:cs="Calibri" w:hint="eastAsia"/>
          <w:color w:val="000000"/>
          <w:lang w:val="en-US" w:eastAsia="zh-CN"/>
        </w:rPr>
        <w:t>已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在V1.09.00</w:t>
      </w:r>
      <w:r w:rsidRPr="008B2F5B">
        <w:rPr>
          <w:rFonts w:asciiTheme="minorEastAsia" w:hAnsiTheme="minorEastAsia" w:cs="Calibri"/>
          <w:color w:val="000000"/>
          <w:lang w:val="en-US" w:eastAsia="zh-CN"/>
        </w:rPr>
        <w:t>_20230724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版本量产实现）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19540C4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驻车制动指示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67546D4E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5876E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A097182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697079" w14:paraId="562A6C59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F224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06D24D2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当车辆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处于驻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车制动状态时，仪表上P灯点亮。</w:t>
            </w:r>
          </w:p>
        </w:tc>
      </w:tr>
      <w:tr w:rsidR="008B2F5B" w:rsidRPr="00697079" w14:paraId="132E1957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8B66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2F86EB5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FBC0312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1.仪表ON档电；</w:t>
            </w:r>
          </w:p>
          <w:p w14:paraId="1ACECA45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>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收到驻车制动指示有效信号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DBF96EA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0A326EF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4BD6DE0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0D10A18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5210F8C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7025C4F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02E2B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5BDF49B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A0D57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5CD5BD0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0EC1760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EDADF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5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1DCFABC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42FDB3F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9EE70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1：点灯</w:t>
                  </w:r>
                </w:p>
                <w:p w14:paraId="6B71545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其余不点</w:t>
                  </w:r>
                </w:p>
              </w:tc>
            </w:tr>
          </w:tbl>
          <w:p w14:paraId="135DDE84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</w:rPr>
            </w:pPr>
          </w:p>
        </w:tc>
      </w:tr>
      <w:tr w:rsidR="008B2F5B" w:rsidRPr="00697079" w14:paraId="11A9FCD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8ED89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518560E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P灯点亮</w:t>
            </w:r>
          </w:p>
        </w:tc>
      </w:tr>
      <w:tr w:rsidR="008B2F5B" w:rsidRPr="00697079" w14:paraId="536CE9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55FFA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B3D75F3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LED</w:t>
            </w:r>
          </w:p>
          <w:p w14:paraId="1FE29B4F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图标： </w:t>
            </w:r>
            <w:r w:rsidRPr="00697079">
              <w:rPr>
                <w:noProof/>
                <w:sz w:val="20"/>
                <w:lang w:val="en-US" w:eastAsia="zh-CN"/>
              </w:rPr>
              <w:drawing>
                <wp:inline distT="0" distB="0" distL="0" distR="0" wp14:anchorId="2E136062" wp14:editId="386557FC">
                  <wp:extent cx="249381" cy="249381"/>
                  <wp:effectExtent l="0" t="0" r="0" b="0"/>
                  <wp:docPr id="234" name="图片 234" descr="D:\D320sw\gravisV0605_V3.01\PRJ\res\img\ImgResources\WarnIcon\LargeIcon\WarnL_0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320sw\gravisV0605_V3.01\PRJ\res\img\ImgResources\WarnIcon\LargeIcon\WarnL_0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0" cy="24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红色   </w:t>
            </w:r>
          </w:p>
        </w:tc>
      </w:tr>
      <w:tr w:rsidR="008B2F5B" w:rsidRPr="00697079" w14:paraId="127BD1F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FA87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EFDB40B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75F0DE4A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1.仪表进入休眠状态</w:t>
            </w:r>
          </w:p>
          <w:p w14:paraId="348CA3FC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3894B30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33AFC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0EB291A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6F5230F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A59CB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5B79EBA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34B741C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2D88F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ED252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F453DF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64403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2201848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008192E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775F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26406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仪表无法识别是否带EPB系统，兼容接收CCVS_00中驻车制动开关信号，两者任</w:t>
            </w:r>
            <w:proofErr w:type="gramStart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一</w:t>
            </w:r>
            <w:proofErr w:type="gramEnd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有效点亮P灯。</w:t>
            </w:r>
          </w:p>
        </w:tc>
      </w:tr>
      <w:tr w:rsidR="008B2F5B" w:rsidRPr="00697079" w14:paraId="6ECAEF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E49F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198679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221F71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54805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6CBC3B3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203F0E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60CC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8CB66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p w14:paraId="4A9A8344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EPB</w:t>
      </w:r>
      <w:proofErr w:type="gramStart"/>
      <w:r w:rsidRPr="00697079">
        <w:rPr>
          <w:rFonts w:asciiTheme="minorEastAsia" w:eastAsiaTheme="minorEastAsia" w:hAnsiTheme="minorEastAsia" w:hint="eastAsia"/>
          <w:lang w:val="en-US" w:eastAsia="zh-CN"/>
        </w:rPr>
        <w:t>临停激活</w:t>
      </w:r>
      <w:proofErr w:type="gramEnd"/>
      <w:r w:rsidRPr="00697079">
        <w:rPr>
          <w:rFonts w:asciiTheme="minorEastAsia" w:eastAsiaTheme="minorEastAsia" w:hAnsiTheme="minorEastAsia" w:hint="eastAsia"/>
          <w:lang w:val="en-US" w:eastAsia="zh-CN"/>
        </w:rPr>
        <w:t>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1C8DC255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982FC8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E6DFCF3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EPB</w:t>
            </w:r>
            <w:proofErr w:type="gram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提醒</w:t>
            </w:r>
          </w:p>
        </w:tc>
      </w:tr>
      <w:tr w:rsidR="008B2F5B" w:rsidRPr="00697079" w14:paraId="416A16E1" w14:textId="77777777" w:rsidTr="00333060">
        <w:trPr>
          <w:trHeight w:val="90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64F85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D98FE8D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当系统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开启临停功能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，采用行车制动作为驻车，仪表接收EPB发送信号，屏幕显示临时停车启动，提醒驾驶员；若临停时间过长，则自动转成驻车制动，此时仪表显示字消失，</w:t>
            </w:r>
            <w:r w:rsidRPr="00697079">
              <w:rPr>
                <w:rFonts w:asciiTheme="minorEastAsia" w:hAnsiTheme="minorEastAsia" w:cs="Arial"/>
                <w:sz w:val="20"/>
                <w:lang w:eastAsia="zh-CN"/>
              </w:rPr>
              <w:t>P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灯点亮。</w:t>
            </w:r>
          </w:p>
        </w:tc>
      </w:tr>
      <w:tr w:rsidR="008B2F5B" w:rsidRPr="00697079" w14:paraId="6D4DECDA" w14:textId="77777777" w:rsidTr="00333060">
        <w:trPr>
          <w:trHeight w:val="1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FC7D4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A5F91FD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3F709EC1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5E873817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7"/>
              <w:gridCol w:w="848"/>
              <w:gridCol w:w="710"/>
              <w:gridCol w:w="567"/>
              <w:gridCol w:w="989"/>
              <w:gridCol w:w="3147"/>
            </w:tblGrid>
            <w:tr w:rsidR="008B2F5B" w:rsidRPr="00697079" w14:paraId="5F8281F6" w14:textId="77777777" w:rsidTr="00333060">
              <w:tc>
                <w:tcPr>
                  <w:tcW w:w="785" w:type="pct"/>
                  <w:shd w:val="clear" w:color="auto" w:fill="D9D9D9" w:themeFill="background1" w:themeFillShade="D9"/>
                  <w:vAlign w:val="center"/>
                </w:tcPr>
                <w:p w14:paraId="047FAC5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310435B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78" w:type="pct"/>
                  <w:shd w:val="clear" w:color="auto" w:fill="D9D9D9" w:themeFill="background1" w:themeFillShade="D9"/>
                  <w:vAlign w:val="center"/>
                </w:tcPr>
                <w:p w14:paraId="098E783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382" w:type="pct"/>
                  <w:shd w:val="clear" w:color="auto" w:fill="D9D9D9" w:themeFill="background1" w:themeFillShade="D9"/>
                  <w:vAlign w:val="center"/>
                </w:tcPr>
                <w:p w14:paraId="39A6A6A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666" w:type="pct"/>
                  <w:shd w:val="clear" w:color="auto" w:fill="D9D9D9" w:themeFill="background1" w:themeFillShade="D9"/>
                  <w:vAlign w:val="center"/>
                </w:tcPr>
                <w:p w14:paraId="49552CB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2118" w:type="pct"/>
                  <w:shd w:val="clear" w:color="auto" w:fill="D9D9D9" w:themeFill="background1" w:themeFillShade="D9"/>
                  <w:vAlign w:val="center"/>
                </w:tcPr>
                <w:p w14:paraId="63A22C1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49E5A89" w14:textId="77777777" w:rsidTr="00333060">
              <w:tc>
                <w:tcPr>
                  <w:tcW w:w="785" w:type="pct"/>
                  <w:shd w:val="clear" w:color="auto" w:fill="auto"/>
                  <w:vAlign w:val="center"/>
                </w:tcPr>
                <w:p w14:paraId="2CC0B4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7CB0FD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442B40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478" w:type="pct"/>
                  <w:shd w:val="clear" w:color="auto" w:fill="auto"/>
                  <w:vAlign w:val="center"/>
                </w:tcPr>
                <w:p w14:paraId="4A65FF1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382" w:type="pct"/>
                  <w:shd w:val="clear" w:color="auto" w:fill="auto"/>
                  <w:vAlign w:val="center"/>
                </w:tcPr>
                <w:p w14:paraId="45F7E40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1-2</w:t>
                  </w:r>
                </w:p>
              </w:tc>
              <w:tc>
                <w:tcPr>
                  <w:tcW w:w="666" w:type="pct"/>
                  <w:vAlign w:val="center"/>
                </w:tcPr>
                <w:p w14:paraId="51F3D61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临停激活</w:t>
                  </w:r>
                  <w:proofErr w:type="gramEnd"/>
                </w:p>
              </w:tc>
              <w:tc>
                <w:tcPr>
                  <w:tcW w:w="2118" w:type="pct"/>
                  <w:shd w:val="clear" w:color="auto" w:fill="auto"/>
                  <w:vAlign w:val="center"/>
                </w:tcPr>
                <w:p w14:paraId="1269A36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1：文字“临时停车制动启动”</w:t>
                  </w:r>
                </w:p>
                <w:p w14:paraId="79AF495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5A042D62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8B2F5B" w:rsidRPr="00697079" w14:paraId="0B305B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68B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FB3437A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</w:rPr>
            </w:pPr>
          </w:p>
        </w:tc>
      </w:tr>
      <w:tr w:rsidR="008B2F5B" w:rsidRPr="00697079" w14:paraId="2C04221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40FE2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D6237D1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文字提醒“临时停车制动启动”</w:t>
            </w:r>
          </w:p>
        </w:tc>
      </w:tr>
      <w:tr w:rsidR="008B2F5B" w:rsidRPr="00697079" w14:paraId="3E1F9FB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DC6E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0E40B8C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479BB0DB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ADCA7D6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659CCD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3F540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E873F86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</w:t>
            </w:r>
          </w:p>
        </w:tc>
      </w:tr>
      <w:tr w:rsidR="008B2F5B" w:rsidRPr="00697079" w14:paraId="068E5FA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7AD4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231AB8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70D9C56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7EB4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808B37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A0F3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7E7B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C0096A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1DE9773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2A8F1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651099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6BF416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903E6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8B67D5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077F8B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FCE73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3A3E6A4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43F73E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EA4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3C47CD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p w14:paraId="4145EE1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lastRenderedPageBreak/>
        <w:t>手刹释放失败原因提醒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5C57645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5FA1D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392BEF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手刹释放失败原因提醒</w:t>
            </w:r>
          </w:p>
        </w:tc>
      </w:tr>
      <w:tr w:rsidR="008B2F5B" w:rsidRPr="00697079" w14:paraId="5772A80D" w14:textId="77777777" w:rsidTr="00333060">
        <w:trPr>
          <w:trHeight w:val="12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B1227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984064C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当驾驶员未踩下制动踏板，操作EPB开关要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车时，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，仪表根据EPB发出的信号，提醒驾驶员踩脚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刹才能释放驻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车。</w:t>
            </w:r>
          </w:p>
          <w:p w14:paraId="08F26E00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当车辆气压过低时，若驾驶员操作EPB开关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车，EPB限制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车制动，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仪表接收EPB发送信号，提醒驾驶员。</w:t>
            </w:r>
          </w:p>
        </w:tc>
      </w:tr>
      <w:tr w:rsidR="008B2F5B" w:rsidRPr="00697079" w14:paraId="0B596532" w14:textId="77777777" w:rsidTr="00333060">
        <w:trPr>
          <w:trHeight w:val="166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A5E1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AC6D3BD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48B5E721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0570C54B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收到EPB的提醒信号有效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8A47523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524D7BB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0190723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1D7AE4E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EAB3BF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5A2963B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00E33C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96E019D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482E85E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3BD49B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663D0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E34248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16A45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1-4</w:t>
                  </w:r>
                </w:p>
              </w:tc>
              <w:tc>
                <w:tcPr>
                  <w:tcW w:w="1050" w:type="pct"/>
                  <w:vAlign w:val="center"/>
                </w:tcPr>
                <w:p w14:paraId="74EAE70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2AD711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</w:t>
                  </w:r>
                  <w:r w:rsidRPr="00697079">
                    <w:rPr>
                      <w:rFonts w:asciiTheme="minorEastAsia" w:hAnsiTheme="minorEastAsia" w:hint="eastAsia"/>
                      <w:sz w:val="20"/>
                      <w:szCs w:val="20"/>
                    </w:rPr>
                    <w:t>请踩住脚刹释放驻车</w:t>
                  </w: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”</w:t>
                  </w:r>
                </w:p>
                <w:p w14:paraId="02D8B49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3：文字“气压低，驻车暂时无法解除”</w:t>
                  </w:r>
                </w:p>
                <w:p w14:paraId="4E95872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6C40C1D8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8B2F5B" w:rsidRPr="00697079" w14:paraId="0727732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8BEE0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6376B98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</w:rPr>
            </w:pPr>
          </w:p>
        </w:tc>
      </w:tr>
      <w:tr w:rsidR="008B2F5B" w:rsidRPr="00697079" w14:paraId="5969307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7A27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C450675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文字提醒“请踩住脚刹释放驻车”或“</w:t>
            </w:r>
            <w:r w:rsidRPr="00697079">
              <w:rPr>
                <w:rFonts w:asciiTheme="minorEastAsia" w:hAnsiTheme="minorEastAsia" w:hint="eastAsia"/>
                <w:sz w:val="20"/>
                <w:szCs w:val="24"/>
                <w:lang w:eastAsia="zh-CN"/>
              </w:rPr>
              <w:t>气压低，驻车暂时无法解除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”，同时增加滴滴滴3声（3s）提醒驾驶员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声音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要求：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（2.6±0.5）khz，扬声器响动频率：1Hz，占空比50 % ，音量：75±5dB</w:t>
            </w:r>
          </w:p>
          <w:p w14:paraId="5F159104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仪表收到信号，持续时间≤3s，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则文字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和声音都持续3s；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若信号持续时间＞3s，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则文字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提醒显示时间与信号有效时间保持同步，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报警声仅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蜂鸣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3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s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。</w:t>
            </w:r>
          </w:p>
        </w:tc>
      </w:tr>
      <w:tr w:rsidR="008B2F5B" w:rsidRPr="00697079" w14:paraId="6BA8623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7592F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0949F25" w14:textId="77777777" w:rsidR="008B2F5B" w:rsidRPr="00697079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20AA20DD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9BB90A2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 未收到信号或收到信号但无效</w:t>
            </w:r>
          </w:p>
        </w:tc>
      </w:tr>
      <w:tr w:rsidR="008B2F5B" w:rsidRPr="00697079" w14:paraId="39DF1FC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CD40E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E40E007" w14:textId="77777777" w:rsidR="008B2F5B" w:rsidRPr="00697079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5EC6D31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D391E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29024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49FBF84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9CEFA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BA37CE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5D045D7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7052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0E2DE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697079" w14:paraId="7C123C2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82C14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3D7DD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51D68D2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9BBA0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B3D82FB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 w:rsidRPr="00697079">
              <w:rPr>
                <w:rFonts w:asciiTheme="minorEastAsia" w:hAnsiTheme="minorEastAsia" w:hint="eastAsia"/>
                <w:sz w:val="20"/>
              </w:rPr>
              <w:t>当车辆气压过低时限制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车制动，等待气压恢复正常时才能释放，如需强制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车，需踩住脚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刹并长按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EPB开关5秒。</w:t>
            </w:r>
          </w:p>
        </w:tc>
      </w:tr>
      <w:tr w:rsidR="008B2F5B" w:rsidRPr="00697079" w14:paraId="2DD34F9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F122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3D0D6F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697079" w14:paraId="7C3011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A144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DEF3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p w14:paraId="566015C5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lastRenderedPageBreak/>
        <w:t>EPB系统故障灯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2F31BB1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60336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A1331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EPB系统故障灯</w:t>
            </w:r>
          </w:p>
        </w:tc>
      </w:tr>
      <w:tr w:rsidR="008B2F5B" w:rsidRPr="00697079" w14:paraId="735E8A48" w14:textId="77777777" w:rsidTr="00333060">
        <w:trPr>
          <w:trHeight w:val="50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1E2607B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49C185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当EPB系统检测到故障时，会发出报警灯信号，仪表点亮故障灯。</w:t>
            </w:r>
          </w:p>
        </w:tc>
      </w:tr>
      <w:tr w:rsidR="008B2F5B" w:rsidRPr="00697079" w14:paraId="7F680C2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EBF3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2F10A7E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042C764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8C1D7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DM1中故障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灯有效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信号</w:t>
            </w:r>
          </w:p>
        </w:tc>
      </w:tr>
      <w:tr w:rsidR="008B2F5B" w:rsidRPr="00697079" w14:paraId="5852C77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A7CA6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10BAF5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1DC20D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BA19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068DA3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Warning灯：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3615D39" wp14:editId="2942309F">
                  <wp:extent cx="248705" cy="221673"/>
                  <wp:effectExtent l="0" t="0" r="0" b="0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0" cy="22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，黄色</w:t>
            </w:r>
          </w:p>
          <w:p w14:paraId="6187472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STOP灯：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B50003A" wp14:editId="7725A14F">
                  <wp:extent cx="401782" cy="187036"/>
                  <wp:effectExtent l="0" t="0" r="0" b="0"/>
                  <wp:docPr id="1119843251" name="图片 1119843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，红色</w:t>
            </w:r>
          </w:p>
        </w:tc>
      </w:tr>
      <w:tr w:rsidR="008B2F5B" w:rsidRPr="00697079" w14:paraId="746AA86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88AE3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8F40C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08B3F36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7A8C537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4C518483" w14:textId="77777777" w:rsidTr="00333060">
        <w:trPr>
          <w:trHeight w:val="130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CB11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9B3C3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1044"/>
              <w:gridCol w:w="709"/>
              <w:gridCol w:w="709"/>
              <w:gridCol w:w="874"/>
              <w:gridCol w:w="1252"/>
              <w:gridCol w:w="2013"/>
            </w:tblGrid>
            <w:tr w:rsidR="008B2F5B" w:rsidRPr="00697079" w14:paraId="3C82BE41" w14:textId="77777777" w:rsidTr="00333060">
              <w:tc>
                <w:tcPr>
                  <w:tcW w:w="556" w:type="pct"/>
                  <w:shd w:val="clear" w:color="auto" w:fill="D9D9D9" w:themeFill="background1" w:themeFillShade="D9"/>
                  <w:vAlign w:val="center"/>
                </w:tcPr>
                <w:p w14:paraId="605C621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703" w:type="pct"/>
                  <w:shd w:val="clear" w:color="auto" w:fill="D9D9D9" w:themeFill="background1" w:themeFillShade="D9"/>
                  <w:vAlign w:val="center"/>
                </w:tcPr>
                <w:p w14:paraId="532D03F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0FE309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29ACF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588" w:type="pct"/>
                  <w:shd w:val="clear" w:color="auto" w:fill="D9D9D9" w:themeFill="background1" w:themeFillShade="D9"/>
                  <w:vAlign w:val="center"/>
                </w:tcPr>
                <w:p w14:paraId="7808AFE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843" w:type="pct"/>
                  <w:shd w:val="clear" w:color="auto" w:fill="D9D9D9" w:themeFill="background1" w:themeFillShade="D9"/>
                  <w:vAlign w:val="center"/>
                </w:tcPr>
                <w:p w14:paraId="0052106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355" w:type="pct"/>
                  <w:shd w:val="clear" w:color="auto" w:fill="D9D9D9" w:themeFill="background1" w:themeFillShade="D9"/>
                  <w:vAlign w:val="center"/>
                </w:tcPr>
                <w:p w14:paraId="674AD2B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A07D184" w14:textId="77777777" w:rsidTr="00333060">
              <w:tc>
                <w:tcPr>
                  <w:tcW w:w="556" w:type="pct"/>
                  <w:vAlign w:val="center"/>
                </w:tcPr>
                <w:p w14:paraId="7EC98A91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DM1</w:t>
                  </w: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14D5DD68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18FECA50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B9B94A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  <w:r w:rsidRPr="00697079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  <w:t>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A2BB8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6000595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3-4</w:t>
                  </w:r>
                </w:p>
              </w:tc>
              <w:tc>
                <w:tcPr>
                  <w:tcW w:w="843" w:type="pct"/>
                  <w:vAlign w:val="center"/>
                </w:tcPr>
                <w:p w14:paraId="08706D1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Warning灯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C17042B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  <w:tr w:rsidR="008B2F5B" w:rsidRPr="00697079" w14:paraId="7B04D310" w14:textId="77777777" w:rsidTr="00333060">
              <w:tc>
                <w:tcPr>
                  <w:tcW w:w="556" w:type="pct"/>
                  <w:vAlign w:val="center"/>
                </w:tcPr>
                <w:p w14:paraId="18FDA460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5597AE3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70489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2141D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4AE829E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5-6</w:t>
                  </w:r>
                </w:p>
              </w:tc>
              <w:tc>
                <w:tcPr>
                  <w:tcW w:w="843" w:type="pct"/>
                  <w:vAlign w:val="center"/>
                </w:tcPr>
                <w:p w14:paraId="479C575D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STOP灯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3D05975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</w:tbl>
          <w:p w14:paraId="03220CC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46D7D2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57B5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069C31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572BA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67256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B137B6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1C87C1D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5FDE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F4199F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0CF369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24A0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B3DE6E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4667879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DBAB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4A198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21CA47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A52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48D36D8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80282D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DF12D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E2D4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</w:tbl>
    <w:p w14:paraId="059CE08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02305A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D17D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138FC3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DM1故障显示</w:t>
            </w:r>
          </w:p>
        </w:tc>
      </w:tr>
      <w:tr w:rsidR="008B2F5B" w:rsidRPr="00697079" w14:paraId="20C89D2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087F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517E5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仪表接收EPB发的DM1报文，解读SPN-FMI，根据故障清单显示相关故障</w:t>
            </w:r>
            <w:r w:rsidRPr="00697079"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  <w:t xml:space="preserve"> </w:t>
            </w:r>
          </w:p>
        </w:tc>
      </w:tr>
      <w:tr w:rsidR="008B2F5B" w:rsidRPr="00697079" w14:paraId="28AF7A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411B7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C6D0C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3545055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3E9BAC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DM1故障</w:t>
            </w:r>
          </w:p>
        </w:tc>
      </w:tr>
      <w:tr w:rsidR="008B2F5B" w:rsidRPr="00697079" w14:paraId="2358544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E828B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B6DEE3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CD974F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A5E64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D8044B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显示文字故障“EPB:XXXXXX(SPN-FMI)”</w:t>
            </w:r>
          </w:p>
        </w:tc>
      </w:tr>
      <w:tr w:rsidR="008B2F5B" w:rsidRPr="00697079" w14:paraId="05B5C0C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6979C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270C04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5A8D0B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6FF0D8B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6DF87996" w14:textId="77777777" w:rsidTr="00333060">
        <w:trPr>
          <w:trHeight w:val="99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D72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33BA72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8B2F5B" w:rsidRPr="00697079" w14:paraId="3F0A7029" w14:textId="77777777" w:rsidTr="00333060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42873EE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598615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07E6CAE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3C02767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4588048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E21AF1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45EFB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8B2F5B" w:rsidRPr="00697079" w14:paraId="20D840AE" w14:textId="77777777" w:rsidTr="00333060">
              <w:tc>
                <w:tcPr>
                  <w:tcW w:w="706" w:type="pct"/>
                  <w:vAlign w:val="center"/>
                </w:tcPr>
                <w:p w14:paraId="0E7DBA93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DM1_50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086B5F8A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ECA50</w:t>
                  </w:r>
                </w:p>
              </w:tc>
              <w:tc>
                <w:tcPr>
                  <w:tcW w:w="652" w:type="pct"/>
                  <w:vAlign w:val="center"/>
                </w:tcPr>
                <w:p w14:paraId="1A3CE53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2D32055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302867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2EE144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428C710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23361CB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6DACAD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05D58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828F8B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F5CC8E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A386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66016F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0E0E1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935B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36595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A16634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0282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B5154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681143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EAEE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AC4446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32B9B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F0371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5A7DB23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64912F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0A0E7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ADC7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</w:pPr>
          </w:p>
        </w:tc>
      </w:tr>
    </w:tbl>
    <w:p w14:paraId="5BEEB18D" w14:textId="77777777" w:rsidR="008B2F5B" w:rsidRPr="00E269F8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highlight w:val="yellow"/>
          <w:lang w:val="en-US" w:eastAsia="zh-CN"/>
        </w:rPr>
      </w:pPr>
      <w:r w:rsidRPr="00E269F8">
        <w:rPr>
          <w:rFonts w:asciiTheme="minorEastAsia" w:eastAsiaTheme="minorEastAsia" w:hAnsiTheme="minorEastAsia" w:hint="eastAsia"/>
          <w:highlight w:val="yellow"/>
          <w:lang w:val="en-US" w:eastAsia="zh-CN"/>
        </w:rPr>
        <w:t>EPB工作模式指示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746D6807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BB95E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9718E50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596C56CD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3CD3F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C9DB66D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目前的工作模式+超时提醒</w:t>
            </w:r>
          </w:p>
        </w:tc>
      </w:tr>
      <w:tr w:rsidR="008B2F5B" w:rsidRPr="00B76A57" w14:paraId="1887D2FC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4AE33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FFABE25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15D6822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5770C042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工作模式有效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04669968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1B8C910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7AA36B7D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6A5F86F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6DCA2C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00205B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693D6E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6436455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6F17D09E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FAB332F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5D7809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76D1E1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027134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061C090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工作模式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C9310C7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30F7AE2F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254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28E21FB6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05E74C68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156AE99B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31701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超时：文字提醒</w:t>
                  </w:r>
                </w:p>
                <w:p w14:paraId="41909F26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110F71A7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8B2F5B" w:rsidRPr="00B76A57" w14:paraId="4D01875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B5D3A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38694A7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28E9BAD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2B335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3891C97A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7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4BEB2343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254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16B4A84B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手动操作E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PB开关功能失效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2BA90EC1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：文字提醒“车间模式，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熄火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自动驻车制动无法应用”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0FA7BCDC" w14:textId="77777777" w:rsidR="008B2F5B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>
              <w:rPr>
                <w:rFonts w:asciiTheme="minorEastAsia" w:eastAsiaTheme="minorEastAsia" w:hAnsiTheme="minorEastAsia"/>
                <w:sz w:val="20"/>
              </w:rPr>
              <w:t>仪表接收</w:t>
            </w:r>
            <w:r w:rsidRPr="00B31701">
              <w:rPr>
                <w:rFonts w:asciiTheme="minorEastAsia" w:eastAsiaTheme="minorEastAsia" w:hAnsiTheme="minorEastAsia"/>
                <w:sz w:val="20"/>
              </w:rPr>
              <w:t>EPB1</w:t>
            </w:r>
            <w:r>
              <w:rPr>
                <w:rFonts w:asciiTheme="minorEastAsia" w:eastAsiaTheme="minorEastAsia" w:hAnsiTheme="minorEastAsia" w:hint="eastAsia"/>
                <w:sz w:val="20"/>
              </w:rPr>
              <w:t>报文超时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310506FC" w14:textId="77777777" w:rsidR="008B2F5B" w:rsidRPr="00704B30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仪表收到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上述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信号，同时增加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蜂鸣器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（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持续时间3s</w:t>
            </w:r>
            <w:r>
              <w:rPr>
                <w:rFonts w:asciiTheme="minorEastAsia" w:hAnsiTheme="minorEastAsia"/>
                <w:sz w:val="20"/>
                <w:lang w:eastAsia="zh-CN"/>
              </w:rPr>
              <w:t>,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频率1</w:t>
            </w:r>
            <w:r>
              <w:rPr>
                <w:rFonts w:asciiTheme="minorEastAsia" w:hAnsiTheme="minorEastAsia"/>
                <w:sz w:val="20"/>
                <w:lang w:eastAsia="zh-CN"/>
              </w:rPr>
              <w:t>H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z，报文触发时间小于3s的，按照3s进行报警）</w:t>
            </w:r>
          </w:p>
        </w:tc>
      </w:tr>
      <w:tr w:rsidR="008B2F5B" w:rsidRPr="00B76A57" w14:paraId="4F2C315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B1233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BA0EAC5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75B4FB9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450E42F9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lastRenderedPageBreak/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16E7D47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6D72C7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AD92186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5B833EB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CDC6D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5142FA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1AF6E8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0AFBA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42BF4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C384A3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487E0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116A15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610D219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830D7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CA996DC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仪表需要识别车辆是否匹配E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PB,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如车辆配置E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系统的车辆检测到E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PB1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信号超时，需要文字提醒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”</w:t>
            </w:r>
          </w:p>
        </w:tc>
      </w:tr>
      <w:tr w:rsidR="008B2F5B" w:rsidRPr="00B76A57" w14:paraId="13D8258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CF0D2D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395754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B76A57" w14:paraId="214EE32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23A69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00BB022B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5C7046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6CCCC5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AF88E19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</w:tbl>
    <w:p w14:paraId="2B9F4663" w14:textId="77777777" w:rsidR="008B2F5B" w:rsidRPr="00421062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 w:hint="eastAsia"/>
          <w:highlight w:val="yellow"/>
          <w:lang w:val="en-US" w:eastAsia="zh-CN"/>
        </w:rPr>
      </w:pPr>
      <w:r w:rsidRPr="00D52326">
        <w:rPr>
          <w:rFonts w:asciiTheme="minorEastAsia" w:hAnsiTheme="minorEastAsia" w:hint="eastAsia"/>
          <w:highlight w:val="yellow"/>
          <w:lang w:val="en-US" w:eastAsia="zh-CN"/>
        </w:rPr>
        <w:t>驻车制动挂车测试激活状态指示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3F8D5BB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2A4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AAD90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7913066C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42D76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450C144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 w:rsidRPr="00242A63">
              <w:rPr>
                <w:rFonts w:asciiTheme="minorEastAsia" w:hAnsiTheme="minorEastAsia" w:cs="Arial" w:hint="eastAsia"/>
                <w:sz w:val="20"/>
                <w:lang w:eastAsia="zh-CN"/>
              </w:rPr>
              <w:t>驻车制动</w:t>
            </w:r>
            <w:r w:rsidRPr="00E9678C">
              <w:rPr>
                <w:rFonts w:asciiTheme="minorEastAsia" w:hAnsiTheme="minorEastAsia" w:cs="Arial" w:hint="eastAsia"/>
                <w:sz w:val="20"/>
                <w:lang w:eastAsia="zh-CN"/>
              </w:rPr>
              <w:t>挂车测试激活状态</w:t>
            </w:r>
          </w:p>
        </w:tc>
      </w:tr>
      <w:tr w:rsidR="008B2F5B" w:rsidRPr="00B76A57" w14:paraId="345BDABF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EA4A54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326456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14401FB2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7B0CAB14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挂</w:t>
            </w:r>
            <w:r w:rsidRPr="00E9678C">
              <w:rPr>
                <w:rFonts w:asciiTheme="minorEastAsia" w:hAnsiTheme="minorEastAsia" w:hint="eastAsia"/>
                <w:sz w:val="20"/>
                <w:lang w:eastAsia="zh-CN"/>
              </w:rPr>
              <w:t>车测试激活状态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42CF4535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300C200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5C36108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2125C0C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0622834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10AD216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5CE7C722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387F7BF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49EE4A3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EB607A5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28503B41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8FDFF4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3366E3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1050" w:type="pct"/>
                  <w:vAlign w:val="center"/>
                </w:tcPr>
                <w:p w14:paraId="4A2F8C7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 w:rsidRPr="00E9678C"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挂车测试激活状态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D2BE86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hint="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</w:tc>
            </w:tr>
          </w:tbl>
          <w:p w14:paraId="0DC40761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</w:p>
        </w:tc>
      </w:tr>
      <w:tr w:rsidR="008B2F5B" w:rsidRPr="00B76A57" w14:paraId="058BADA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2E3A84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2BC86C9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0FB7E05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92ABD3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47D69FA9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 w:hint="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 xml:space="preserve"> “驻车制动</w:t>
            </w:r>
            <w:r w:rsidRPr="00894518">
              <w:rPr>
                <w:rFonts w:asciiTheme="minorEastAsia" w:eastAsiaTheme="minorEastAsia" w:hAnsiTheme="minorEastAsia"/>
                <w:sz w:val="20"/>
                <w:lang w:val="sv-SE"/>
              </w:rPr>
              <w:t>正在执行挂车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检查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测试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</w:p>
        </w:tc>
      </w:tr>
      <w:tr w:rsidR="008B2F5B" w:rsidRPr="00B76A57" w14:paraId="0F2A04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269AE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10C72A" w14:textId="77777777" w:rsidR="008B2F5B" w:rsidRPr="00B76A57" w:rsidRDefault="008B2F5B" w:rsidP="00333060">
            <w:pPr>
              <w:rPr>
                <w:rFonts w:asciiTheme="minorEastAsia" w:hAnsiTheme="minorEastAsia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6EB561C8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3F753975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22A57D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F9FD3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6749C85" w14:textId="77777777" w:rsidR="008B2F5B" w:rsidRPr="00B76A57" w:rsidRDefault="008B2F5B" w:rsidP="00333060">
            <w:pPr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7231A8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C1C48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19E550D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61F2B2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62A0700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55B7DB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FC7C1E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C6A84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E319901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</w:p>
        </w:tc>
      </w:tr>
      <w:tr w:rsidR="008B2F5B" w:rsidRPr="00B76A57" w14:paraId="6C76CE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67D05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B1076D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B76A57" w14:paraId="1AF2F6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E3497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3E854D4A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8B2F5B" w:rsidRPr="00B76A57" w14:paraId="26F8E6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E8B9C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C2B5F6E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29B1EF9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E69E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4F1C225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 w:hint="eastAsia"/>
                <w:sz w:val="20"/>
                <w:szCs w:val="20"/>
                <w:highlight w:val="yellow"/>
              </w:rPr>
            </w:pPr>
          </w:p>
        </w:tc>
      </w:tr>
    </w:tbl>
    <w:p w14:paraId="4BD21638" w14:textId="77777777" w:rsidR="00AA70F7" w:rsidRPr="008B2F5B" w:rsidRDefault="00AA70F7" w:rsidP="00A76C6A">
      <w:pPr>
        <w:rPr>
          <w:lang w:val="en-US"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702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696"/>
        <w:gridCol w:w="916"/>
        <w:gridCol w:w="2299"/>
        <w:gridCol w:w="1427"/>
      </w:tblGrid>
      <w:tr w:rsidR="00CA2C5F" w14:paraId="14984956" w14:textId="77777777" w:rsidTr="00DC4441">
        <w:trPr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 w:rsidTr="00DC4441">
        <w:trPr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 w:rsidTr="00DC4441">
        <w:trPr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 w:rsidTr="00DC4441">
        <w:trPr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 w:rsidTr="00DC4441">
        <w:trPr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整车状态信息，</w:t>
            </w:r>
          </w:p>
        </w:tc>
      </w:tr>
      <w:tr w:rsidR="00CA2C5F" w14:paraId="096FFF83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 w:rsidTr="00DC4441">
        <w:trPr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 w:rsidTr="00DC4441">
        <w:trPr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3056BD" w14:paraId="37D2AF28" w14:textId="77777777" w:rsidTr="00DC4441">
        <w:trPr>
          <w:trHeight w:val="519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2AA16E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7FE767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DD5096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6928D7" w14:textId="18BE624F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0893C" w14:textId="1E65D2D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ADB2E4" w14:textId="7FDE89A7" w:rsidR="003056BD" w:rsidRDefault="003056BD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B48F97" w14:textId="77777777" w:rsidR="003056BD" w:rsidRDefault="003056BD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00：手柄档位与实际一致</w:t>
            </w:r>
          </w:p>
          <w:p w14:paraId="7CB4A479" w14:textId="151D0F22" w:rsidR="003056BD" w:rsidRDefault="003056BD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01：手柄档位与实际不一致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6B962" w14:textId="71669805" w:rsidR="003056BD" w:rsidRDefault="003056BD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</w:tr>
      <w:tr w:rsidR="00CA2C5F" w14:paraId="763C91E4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 w:rsidTr="00DC4441">
        <w:trPr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t>仪表发送</w:t>
      </w:r>
      <w:r w:rsidR="00503626">
        <w:t>报文</w:t>
      </w:r>
      <w:proofErr w:type="spellEnd"/>
    </w:p>
    <w:p w14:paraId="4C7C5669" w14:textId="016AB4BA" w:rsid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14F13E81" w14:textId="4BA4FF09" w:rsidR="00347E55" w:rsidRDefault="00347E55" w:rsidP="00503626">
      <w:pPr>
        <w:rPr>
          <w:lang w:eastAsia="zh-CN"/>
        </w:rPr>
      </w:pPr>
      <w:r>
        <w:rPr>
          <w:rFonts w:hint="eastAsia"/>
          <w:lang w:eastAsia="zh-CN"/>
        </w:rPr>
        <w:t>注：因</w:t>
      </w:r>
      <w:r>
        <w:rPr>
          <w:rFonts w:hint="eastAsia"/>
          <w:lang w:eastAsia="zh-CN"/>
        </w:rPr>
        <w:t>EBS</w:t>
      </w:r>
      <w:r>
        <w:rPr>
          <w:rFonts w:hint="eastAsia"/>
          <w:lang w:eastAsia="zh-CN"/>
        </w:rPr>
        <w:t>匹配</w:t>
      </w:r>
      <w:r>
        <w:rPr>
          <w:rFonts w:hint="eastAsia"/>
          <w:lang w:eastAsia="zh-CN"/>
        </w:rPr>
        <w:t>KT3C</w:t>
      </w:r>
      <w:r>
        <w:rPr>
          <w:rFonts w:hint="eastAsia"/>
          <w:lang w:eastAsia="zh-CN"/>
        </w:rPr>
        <w:t>时报错（未收到</w:t>
      </w:r>
      <w:r>
        <w:rPr>
          <w:rFonts w:hint="eastAsia"/>
          <w:lang w:eastAsia="zh-CN"/>
        </w:rPr>
        <w:t>AIR1</w:t>
      </w:r>
      <w:r>
        <w:rPr>
          <w:rFonts w:hint="eastAsia"/>
          <w:lang w:eastAsia="zh-CN"/>
        </w:rPr>
        <w:t>报文，</w:t>
      </w:r>
      <w:r>
        <w:rPr>
          <w:rFonts w:hint="eastAsia"/>
          <w:lang w:eastAsia="zh-CN"/>
        </w:rPr>
        <w:t>EBS</w:t>
      </w:r>
      <w:r>
        <w:rPr>
          <w:rFonts w:hint="eastAsia"/>
          <w:lang w:eastAsia="zh-CN"/>
        </w:rPr>
        <w:t>只识别</w:t>
      </w:r>
      <w:r>
        <w:rPr>
          <w:rFonts w:hint="eastAsia"/>
          <w:lang w:eastAsia="zh-CN"/>
        </w:rPr>
        <w:t>0x18FEAE30</w:t>
      </w:r>
      <w:r>
        <w:rPr>
          <w:rFonts w:hint="eastAsia"/>
          <w:lang w:eastAsia="zh-CN"/>
        </w:rPr>
        <w:t>），自</w:t>
      </w:r>
      <w:r>
        <w:rPr>
          <w:rFonts w:hint="eastAsia"/>
          <w:lang w:eastAsia="zh-CN"/>
        </w:rPr>
        <w:t>V1.11.00_20240506</w:t>
      </w:r>
      <w:r>
        <w:rPr>
          <w:rFonts w:hint="eastAsia"/>
          <w:lang w:eastAsia="zh-CN"/>
        </w:rPr>
        <w:t>版本开始，</w:t>
      </w:r>
      <w:r>
        <w:rPr>
          <w:rFonts w:hint="eastAsia"/>
          <w:lang w:eastAsia="zh-CN"/>
        </w:rPr>
        <w:t>0x18F13017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0x18FEAE30</w:t>
      </w:r>
      <w:r>
        <w:rPr>
          <w:rFonts w:hint="eastAsia"/>
          <w:lang w:eastAsia="zh-CN"/>
        </w:rPr>
        <w:t>报文</w:t>
      </w:r>
      <w:proofErr w:type="gramStart"/>
      <w:r>
        <w:rPr>
          <w:rFonts w:hint="eastAsia"/>
          <w:lang w:eastAsia="zh-CN"/>
        </w:rPr>
        <w:t>仪表均外发</w:t>
      </w:r>
      <w:proofErr w:type="gramEnd"/>
    </w:p>
    <w:tbl>
      <w:tblPr>
        <w:tblpPr w:leftFromText="180" w:rightFromText="180" w:vertAnchor="text" w:tblpY="1"/>
        <w:tblOverlap w:val="never"/>
        <w:tblW w:w="9702" w:type="dxa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2196"/>
        <w:gridCol w:w="617"/>
        <w:gridCol w:w="697"/>
        <w:gridCol w:w="917"/>
        <w:gridCol w:w="2301"/>
        <w:gridCol w:w="1419"/>
      </w:tblGrid>
      <w:tr w:rsidR="007D6A78" w14:paraId="1D090661" w14:textId="77777777" w:rsidTr="00347E55">
        <w:trPr>
          <w:trHeight w:val="69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8B72F91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6A8D779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65EF1EF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3742168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9328CD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51E9E6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886F591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C87B3CA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7D6A78" w14:paraId="0AFAA35E" w14:textId="77777777" w:rsidTr="00347E55">
        <w:trPr>
          <w:trHeight w:val="26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46815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DCD918" w14:textId="1A143FC6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0815C8A" w14:textId="14365E33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0x18F13017</w:t>
            </w:r>
            <w:r w:rsid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（C5104发送）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C7E67C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8E20069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367C0F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4222F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E443D91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7D6A78" w14:paraId="34197C36" w14:textId="77777777" w:rsidTr="00347E55">
        <w:trPr>
          <w:trHeight w:val="50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A0FC2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B71AD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B869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387AF" w14:textId="5507B83D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921DC" w14:textId="73AEC772" w:rsidR="007D6A78" w:rsidRDefault="00347E55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All</w:t>
            </w:r>
            <w:r w:rsidR="007D6A78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4D43B" w14:textId="5BB9D89B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9EB712" w14:textId="04421677" w:rsidR="007D6A78" w:rsidRDefault="00347E55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10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20D00" w14:textId="49F570CD" w:rsidR="007D6A78" w:rsidRDefault="00347E55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</w:tr>
      <w:tr w:rsidR="007D6A78" w14:paraId="500237D3" w14:textId="77777777" w:rsidTr="00347E55">
        <w:trPr>
          <w:trHeight w:val="98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EFAD5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9A7B4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37491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B9FCB" w14:textId="3D21225E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DDC4D" w14:textId="68CD1796" w:rsidR="007D6A78" w:rsidRDefault="00347E55" w:rsidP="00A57AA2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96098" w14:textId="77DF330F" w:rsidR="007D6A78" w:rsidRDefault="007D6A78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后回路气压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B9344" w14:textId="2170ED08" w:rsidR="007D6A78" w:rsidRDefault="00347E55" w:rsidP="00347E55">
            <w:pPr>
              <w:spacing w:after="0" w:line="240" w:lineRule="auto"/>
              <w:jc w:val="both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10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6ED9" w14:textId="4A82A4CF" w:rsidR="007D6A78" w:rsidRDefault="00347E55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后回路气压</w:t>
            </w:r>
          </w:p>
        </w:tc>
      </w:tr>
      <w:tr w:rsidR="00347E55" w14:paraId="558006F2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46DF3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C405" w14:textId="385AA934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1s　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A4E6" w14:textId="54F982D2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0x18FEAE30（C3104、C3106发送）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8CC6C" w14:textId="50DD553A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7387A" w14:textId="082C9310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E9A3A" w14:textId="27175A5D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驻车气压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F914B" w14:textId="55AF3ECD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5A538" w14:textId="04B2CB54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  <w:tr w:rsidR="00347E55" w14:paraId="3DBEF77E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879C6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482A3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47BA8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8D112" w14:textId="561B676A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96EBE" w14:textId="31128CA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A2247" w14:textId="2B65D49F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1BA90" w14:textId="278CD961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EE5B4" w14:textId="77777777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  <w:tr w:rsidR="00347E55" w14:paraId="6BC31A57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62A79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6D74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BBA9C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2A061" w14:textId="745B2313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F7B70" w14:textId="2FAAB338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F3520" w14:textId="36D84236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后回路气压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60ABC" w14:textId="43AE27E5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681ED" w14:textId="77777777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</w:tbl>
    <w:p w14:paraId="6DD0A783" w14:textId="77777777" w:rsidR="007D6A78" w:rsidRPr="00503626" w:rsidRDefault="007D6A78" w:rsidP="00503626">
      <w:pPr>
        <w:rPr>
          <w:lang w:eastAsia="zh-CN"/>
        </w:rPr>
      </w:pP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450"/>
      </w:tblGrid>
      <w:tr w:rsidR="001D02E4" w:rsidRPr="00DB3A14" w14:paraId="094FA6C9" w14:textId="77777777" w:rsidTr="008B2F5B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bookmarkStart w:id="12" w:name="_Hlk141447504"/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450" w:type="dxa"/>
            <w:vAlign w:val="center"/>
          </w:tcPr>
          <w:p w14:paraId="47BBC3B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33247B" w:rsidRPr="00DB3A14" w14:paraId="22E120EF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8375AA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405" w:type="dxa"/>
            <w:vAlign w:val="center"/>
          </w:tcPr>
          <w:p w14:paraId="3E9DAD6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111" w:type="dxa"/>
            <w:vAlign w:val="center"/>
          </w:tcPr>
          <w:p w14:paraId="4212487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6450" w:type="dxa"/>
            <w:vAlign w:val="center"/>
          </w:tcPr>
          <w:p w14:paraId="52730DB1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</w:tr>
      <w:tr w:rsidR="001D02E4" w:rsidRPr="00DB3A14" w14:paraId="29D9DBEE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03D552E5" w14:textId="1C4C46D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62836BB6" w14:textId="29CF1D78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A508F0C" w14:textId="77777777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2D7689B5" w14:textId="563342CD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4653114" w14:textId="77777777" w:rsidR="00441A24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077CE95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.17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转向</w:t>
            </w:r>
            <w:proofErr w:type="gramStart"/>
            <w:r>
              <w:rPr>
                <w:sz w:val="20"/>
              </w:rPr>
              <w:t>锁</w:t>
            </w:r>
            <w:r w:rsidR="006238C8">
              <w:rPr>
                <w:rFonts w:hint="eastAsia"/>
                <w:sz w:val="20"/>
              </w:rPr>
              <w:t>止指示</w:t>
            </w:r>
            <w:r>
              <w:rPr>
                <w:sz w:val="20"/>
              </w:rPr>
              <w:t>灯</w:t>
            </w:r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  <w:p w14:paraId="427AB230" w14:textId="22A0667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 xml:space="preserve">.18 </w:t>
            </w:r>
            <w:r>
              <w:rPr>
                <w:sz w:val="20"/>
              </w:rPr>
              <w:t>三桥提升指示灯</w:t>
            </w:r>
            <w:proofErr w:type="gramStart"/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</w:tc>
      </w:tr>
      <w:tr w:rsidR="00DB465E" w:rsidRPr="00DB3A14" w14:paraId="52C094EC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5C601EA" w14:textId="632A89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V1</w:t>
            </w:r>
            <w:r w:rsidRPr="008A7B08">
              <w:rPr>
                <w:sz w:val="20"/>
              </w:rPr>
              <w:t>.8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84439D7" w14:textId="02C0FBCF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2</w:t>
            </w:r>
            <w:r w:rsidRPr="008A7B08">
              <w:rPr>
                <w:sz w:val="20"/>
              </w:rPr>
              <w:t>0230419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6B99B0" w14:textId="346AFCA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06F3D1B4" w14:textId="01D84A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新增</w:t>
            </w:r>
            <w:r w:rsidRPr="008A7B08">
              <w:rPr>
                <w:rFonts w:hint="eastAsia"/>
                <w:sz w:val="20"/>
              </w:rPr>
              <w:t>3.13.19</w:t>
            </w:r>
            <w:r w:rsidRPr="008A7B08">
              <w:rPr>
                <w:sz w:val="20"/>
              </w:rPr>
              <w:t xml:space="preserve"> </w:t>
            </w:r>
            <w:r w:rsidRPr="008A7B08">
              <w:rPr>
                <w:rFonts w:hint="eastAsia"/>
                <w:sz w:val="20"/>
              </w:rPr>
              <w:t>换挡开关未回零提醒</w:t>
            </w:r>
          </w:p>
        </w:tc>
      </w:tr>
      <w:tr w:rsidR="008A7B08" w:rsidRPr="00DB3A14" w14:paraId="3480EE41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6972540" w14:textId="7E095723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F7CE22A" w14:textId="4FED7BA6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2023050</w:t>
            </w:r>
            <w:r w:rsidR="00064061">
              <w:rPr>
                <w:rFonts w:hint="eastAsia"/>
                <w:sz w:val="20"/>
              </w:rPr>
              <w:t>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FD3DE6" w14:textId="2E17E632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72E4CDCE" w14:textId="2A9E8488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新能源仪表故障</w:t>
            </w:r>
            <w:proofErr w:type="gramStart"/>
            <w:r>
              <w:rPr>
                <w:rFonts w:hint="eastAsia"/>
                <w:sz w:val="20"/>
              </w:rPr>
              <w:t>码显示</w:t>
            </w:r>
            <w:proofErr w:type="gramEnd"/>
            <w:r>
              <w:rPr>
                <w:rFonts w:hint="eastAsia"/>
                <w:sz w:val="20"/>
              </w:rPr>
              <w:t>净化（</w:t>
            </w:r>
            <w:r>
              <w:rPr>
                <w:rFonts w:hint="eastAsia"/>
                <w:sz w:val="20"/>
              </w:rPr>
              <w:t>DM23033330203</w:t>
            </w:r>
            <w:r>
              <w:rPr>
                <w:rFonts w:hint="eastAsia"/>
                <w:sz w:val="20"/>
              </w:rPr>
              <w:t>），新增</w:t>
            </w:r>
            <w:r>
              <w:rPr>
                <w:rFonts w:hint="eastAsia"/>
                <w:sz w:val="20"/>
              </w:rPr>
              <w:t>STOP</w:t>
            </w:r>
            <w:r>
              <w:rPr>
                <w:rFonts w:hint="eastAsia"/>
                <w:sz w:val="20"/>
              </w:rPr>
              <w:t>灯源地址</w:t>
            </w:r>
          </w:p>
          <w:p w14:paraId="2953E952" w14:textId="77777777" w:rsidR="008A7B08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3.10</w:t>
            </w:r>
            <w:r w:rsidR="008A7B08">
              <w:rPr>
                <w:rFonts w:hint="eastAsia"/>
                <w:sz w:val="20"/>
              </w:rPr>
              <w:t>新能源仪表故障</w:t>
            </w:r>
            <w:proofErr w:type="gramStart"/>
            <w:r w:rsidR="008A7B08">
              <w:rPr>
                <w:rFonts w:hint="eastAsia"/>
                <w:sz w:val="20"/>
              </w:rPr>
              <w:t>码显示</w:t>
            </w:r>
            <w:proofErr w:type="gramEnd"/>
            <w:r w:rsidR="008A7B08">
              <w:rPr>
                <w:rFonts w:hint="eastAsia"/>
                <w:sz w:val="20"/>
              </w:rPr>
              <w:t>净化（</w:t>
            </w:r>
            <w:r w:rsidR="008A7B08">
              <w:rPr>
                <w:rFonts w:hint="eastAsia"/>
                <w:sz w:val="20"/>
              </w:rPr>
              <w:t>DM23033330203</w:t>
            </w:r>
            <w:r w:rsidR="008A7B08">
              <w:rPr>
                <w:rFonts w:hint="eastAsia"/>
                <w:sz w:val="20"/>
              </w:rPr>
              <w:t>），</w:t>
            </w:r>
            <w:r>
              <w:rPr>
                <w:rFonts w:hint="eastAsia"/>
                <w:sz w:val="20"/>
              </w:rPr>
              <w:t>新增</w:t>
            </w:r>
            <w:r w:rsidR="008A7B08">
              <w:rPr>
                <w:rFonts w:hint="eastAsia"/>
                <w:sz w:val="20"/>
              </w:rPr>
              <w:t>Warning</w:t>
            </w:r>
            <w:proofErr w:type="gramStart"/>
            <w:r w:rsidR="008A7B08">
              <w:rPr>
                <w:rFonts w:hint="eastAsia"/>
                <w:sz w:val="20"/>
              </w:rPr>
              <w:t>灯显示</w:t>
            </w:r>
            <w:proofErr w:type="gramEnd"/>
            <w:r w:rsidR="008A7B08">
              <w:rPr>
                <w:rFonts w:hint="eastAsia"/>
                <w:sz w:val="20"/>
              </w:rPr>
              <w:t>源地址</w:t>
            </w:r>
          </w:p>
          <w:p w14:paraId="123C75D4" w14:textId="74D54F4D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3.15.1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后视镜加热指示</w:t>
            </w:r>
          </w:p>
        </w:tc>
      </w:tr>
      <w:tr w:rsidR="00904EEE" w:rsidRPr="00DB3A14" w14:paraId="6BF68686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072087DF" w14:textId="6027A059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V2.0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609369B" w14:textId="2B9D7602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20230714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A807B74" w14:textId="1F363DD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1E0CCBE3" w14:textId="364CC8E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3.13.5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变速箱取力指示</w:t>
            </w:r>
            <w:proofErr w:type="gramEnd"/>
            <w:r>
              <w:rPr>
                <w:rFonts w:hint="eastAsia"/>
                <w:sz w:val="20"/>
              </w:rPr>
              <w:t>删除接收上装正极继电器状态点亮指示灯</w:t>
            </w:r>
          </w:p>
        </w:tc>
      </w:tr>
      <w:tr w:rsidR="008C632E" w:rsidRPr="00DB3A14" w14:paraId="44CF1D35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4AEF912" w14:textId="6F3CCCD4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V2.1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795EAAD" w14:textId="38C9A011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20230728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D58BF18" w14:textId="70BF94A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C704100" w14:textId="0229136E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根据</w:t>
            </w:r>
            <w:r w:rsidRPr="00B1286D">
              <w:rPr>
                <w:rFonts w:hint="eastAsia"/>
                <w:sz w:val="20"/>
              </w:rPr>
              <w:t>DM23072006</w:t>
            </w:r>
            <w:r w:rsidRPr="00B1286D">
              <w:rPr>
                <w:rFonts w:hint="eastAsia"/>
                <w:sz w:val="20"/>
              </w:rPr>
              <w:t>做如下更新：</w:t>
            </w:r>
          </w:p>
          <w:p w14:paraId="096A8880" w14:textId="2FA51DAD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3.8.1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冷却水温指示，仪表显示水温范围从</w:t>
            </w:r>
            <w:r w:rsidRPr="00B1286D">
              <w:rPr>
                <w:rFonts w:hint="eastAsia"/>
                <w:sz w:val="20"/>
              </w:rPr>
              <w:t>-10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℃变更为</w:t>
            </w:r>
            <w:r w:rsidRPr="00B1286D">
              <w:rPr>
                <w:rFonts w:hint="eastAsia"/>
                <w:sz w:val="20"/>
              </w:rPr>
              <w:t>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</w:t>
            </w:r>
          </w:p>
          <w:p w14:paraId="7A41847C" w14:textId="7777777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lastRenderedPageBreak/>
              <w:t>3.8.2</w:t>
            </w:r>
            <w:r w:rsidRPr="00B1286D">
              <w:rPr>
                <w:sz w:val="20"/>
              </w:rPr>
              <w:t xml:space="preserve"> </w:t>
            </w:r>
            <w:proofErr w:type="gramStart"/>
            <w:r w:rsidRPr="00B1286D">
              <w:rPr>
                <w:rFonts w:hint="eastAsia"/>
                <w:sz w:val="20"/>
              </w:rPr>
              <w:t>冷却液过温</w:t>
            </w:r>
            <w:proofErr w:type="gramEnd"/>
            <w:r w:rsidRPr="00B1286D">
              <w:rPr>
                <w:rFonts w:hint="eastAsia"/>
                <w:sz w:val="20"/>
              </w:rPr>
              <w:t>报警，修改报警温度（</w:t>
            </w:r>
            <w:r w:rsidRPr="00B1286D">
              <w:rPr>
                <w:rFonts w:hint="eastAsia"/>
                <w:sz w:val="20"/>
              </w:rPr>
              <w:t>58</w:t>
            </w:r>
            <w:r w:rsidRPr="00B1286D">
              <w:rPr>
                <w:rFonts w:hint="eastAsia"/>
                <w:sz w:val="20"/>
              </w:rPr>
              <w:t>℃改为</w:t>
            </w:r>
            <w:r w:rsidRPr="00B1286D">
              <w:rPr>
                <w:rFonts w:hint="eastAsia"/>
                <w:sz w:val="20"/>
              </w:rPr>
              <w:t>65</w:t>
            </w:r>
            <w:r w:rsidRPr="00B1286D">
              <w:rPr>
                <w:rFonts w:hint="eastAsia"/>
                <w:sz w:val="20"/>
              </w:rPr>
              <w:t>℃）</w:t>
            </w:r>
          </w:p>
          <w:p w14:paraId="00A7EA2B" w14:textId="1EEBCF1C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3.8.3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冷却液</w:t>
            </w:r>
            <w:proofErr w:type="gramStart"/>
            <w:r w:rsidRPr="00B1286D">
              <w:rPr>
                <w:rFonts w:hint="eastAsia"/>
                <w:sz w:val="20"/>
              </w:rPr>
              <w:t>液</w:t>
            </w:r>
            <w:proofErr w:type="gramEnd"/>
            <w:r w:rsidRPr="00B1286D">
              <w:rPr>
                <w:rFonts w:hint="eastAsia"/>
                <w:sz w:val="20"/>
              </w:rPr>
              <w:t>位低（预留），笔误，修正。</w:t>
            </w:r>
          </w:p>
        </w:tc>
      </w:tr>
      <w:tr w:rsidR="00B1286D" w:rsidRPr="00DB3A14" w14:paraId="0B042404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79B6F931" w14:textId="11D24256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V2.2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B82CB6D" w14:textId="754345F8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2023090</w:t>
            </w:r>
            <w:r w:rsidR="00485F8C">
              <w:rPr>
                <w:rFonts w:hint="eastAsia"/>
                <w:sz w:val="20"/>
              </w:rPr>
              <w:t>5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3C313E6" w14:textId="5DBD06A1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4DDF4FC5" w14:textId="1D935092" w:rsidR="00B1286D" w:rsidRDefault="00485F8C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 3.15.2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空滤阻塞</w:t>
            </w:r>
            <w:proofErr w:type="gramEnd"/>
            <w:r>
              <w:rPr>
                <w:rFonts w:hint="eastAsia"/>
                <w:sz w:val="20"/>
              </w:rPr>
              <w:t>指示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（便函</w:t>
            </w:r>
            <w:r>
              <w:rPr>
                <w:rFonts w:hint="eastAsia"/>
                <w:sz w:val="20"/>
              </w:rPr>
              <w:t>DM23090115</w:t>
            </w:r>
            <w:r>
              <w:rPr>
                <w:rFonts w:hint="eastAsia"/>
                <w:sz w:val="20"/>
              </w:rPr>
              <w:t>）</w:t>
            </w:r>
          </w:p>
        </w:tc>
      </w:tr>
      <w:tr w:rsidR="0033247B" w:rsidRPr="00DB3A14" w14:paraId="6864AD1A" w14:textId="77777777" w:rsidTr="003D6957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A39D99B" w14:textId="2A049E2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V2.3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85DCCFA" w14:textId="7F9701FD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</w:t>
            </w:r>
            <w:r w:rsidR="008B2F5B">
              <w:rPr>
                <w:rFonts w:hint="eastAsia"/>
                <w:sz w:val="20"/>
              </w:rPr>
              <w:t>13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18D591B" w14:textId="3A662C8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E9DEA27" w14:textId="69C054E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3.2.2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动力电池输出电流，修改“无”冷却方式对应偏移量“</w:t>
            </w:r>
            <w:r>
              <w:rPr>
                <w:rFonts w:hint="eastAsia"/>
                <w:sz w:val="20"/>
              </w:rPr>
              <w:t>-1000</w:t>
            </w:r>
            <w:r>
              <w:rPr>
                <w:rFonts w:hint="eastAsia"/>
                <w:sz w:val="20"/>
              </w:rPr>
              <w:t>”（</w:t>
            </w:r>
            <w:r>
              <w:rPr>
                <w:rFonts w:hint="eastAsia"/>
                <w:sz w:val="20"/>
              </w:rPr>
              <w:t>DM23051721</w:t>
            </w:r>
            <w:r>
              <w:rPr>
                <w:rFonts w:hint="eastAsia"/>
                <w:sz w:val="20"/>
              </w:rPr>
              <w:t>）</w:t>
            </w:r>
          </w:p>
          <w:p w14:paraId="3AFBA91C" w14:textId="44BD2A2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辅助制动显示，补充标定为</w:t>
            </w:r>
            <w:r>
              <w:rPr>
                <w:rFonts w:hint="eastAsia"/>
                <w:sz w:val="20"/>
              </w:rPr>
              <w:t>175-</w:t>
            </w:r>
            <w:r>
              <w:rPr>
                <w:rFonts w:hint="eastAsia"/>
                <w:sz w:val="20"/>
              </w:rPr>
              <w:t>德纳电驱桥，旧车偏移量</w:t>
            </w:r>
            <w:r>
              <w:rPr>
                <w:rFonts w:hint="eastAsia"/>
                <w:sz w:val="20"/>
              </w:rPr>
              <w:t>-600A</w:t>
            </w:r>
          </w:p>
          <w:p w14:paraId="7395A04C" w14:textId="674FF3F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气压显示及报警补充完整：</w:t>
            </w:r>
          </w:p>
          <w:p w14:paraId="0338897C" w14:textId="09FA3BE3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气压传感器及报警开关数量</w:t>
            </w:r>
          </w:p>
          <w:p w14:paraId="34CE6F92" w14:textId="36F74D0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3.19.2</w:t>
            </w:r>
            <w:r>
              <w:rPr>
                <w:rFonts w:hint="eastAsia"/>
                <w:sz w:val="20"/>
              </w:rPr>
              <w:t>气压显示定义</w:t>
            </w:r>
          </w:p>
          <w:p w14:paraId="0A901A40" w14:textId="7C6EF466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3.19.3</w:t>
            </w:r>
            <w:r>
              <w:rPr>
                <w:rFonts w:hint="eastAsia"/>
                <w:sz w:val="20"/>
              </w:rPr>
              <w:t>仪表诊断气压传感器策略</w:t>
            </w:r>
          </w:p>
          <w:p w14:paraId="4EBD7ED4" w14:textId="5AB7A68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3.20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功能补充完整（参考</w:t>
            </w:r>
            <w:r>
              <w:rPr>
                <w:rFonts w:hint="eastAsia"/>
                <w:sz w:val="20"/>
              </w:rPr>
              <w:t>TF03</w:t>
            </w:r>
            <w:r>
              <w:rPr>
                <w:sz w:val="20"/>
              </w:rPr>
              <w:t>_</w:t>
            </w:r>
            <w:r>
              <w:rPr>
                <w:rFonts w:hint="eastAsia"/>
                <w:sz w:val="20"/>
              </w:rPr>
              <w:t>V3.1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20230814</w:t>
            </w:r>
            <w:r>
              <w:rPr>
                <w:rFonts w:hint="eastAsia"/>
                <w:sz w:val="20"/>
              </w:rPr>
              <w:t>）：</w:t>
            </w:r>
          </w:p>
          <w:p w14:paraId="59DD8CB4" w14:textId="7777777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工作模式指示</w:t>
            </w:r>
          </w:p>
          <w:p w14:paraId="26A022D3" w14:textId="06A65BBA" w:rsidR="005A43BD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3.20.7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驻车制动挂车测试激活状态</w:t>
            </w:r>
            <w:r w:rsidR="005A43BD">
              <w:rPr>
                <w:rFonts w:hint="eastAsia"/>
                <w:sz w:val="20"/>
              </w:rPr>
              <w:t>指示</w:t>
            </w:r>
          </w:p>
        </w:tc>
      </w:tr>
      <w:tr w:rsidR="003D6957" w:rsidRPr="00DB3A14" w14:paraId="4DF0ABA5" w14:textId="77777777" w:rsidTr="00C87B25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27746B76" w14:textId="3762796B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V2.4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84B44CA" w14:textId="3F57F539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20231024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A9AD8B1" w14:textId="46524064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2859A5CB" w14:textId="77777777" w:rsidR="003D6957" w:rsidRDefault="003D6957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3.13.3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E/P</w:t>
            </w:r>
            <w:r>
              <w:rPr>
                <w:rFonts w:hint="eastAsia"/>
                <w:sz w:val="20"/>
              </w:rPr>
              <w:t>模式显示，新增在非变速箱标定下接收</w:t>
            </w:r>
            <w:r>
              <w:rPr>
                <w:rFonts w:hint="eastAsia"/>
                <w:sz w:val="20"/>
              </w:rPr>
              <w:t>TC1</w:t>
            </w:r>
            <w:r>
              <w:rPr>
                <w:rFonts w:hint="eastAsia"/>
                <w:sz w:val="20"/>
              </w:rPr>
              <w:t>报文显示</w:t>
            </w:r>
          </w:p>
          <w:p w14:paraId="6177D9F0" w14:textId="6CFA942D" w:rsidR="0085299A" w:rsidRDefault="0085299A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3.14.1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坡道起步指示</w:t>
            </w:r>
            <w:r>
              <w:rPr>
                <w:rFonts w:hint="eastAsia"/>
                <w:sz w:val="20"/>
              </w:rPr>
              <w:t>-DM23101329</w:t>
            </w:r>
          </w:p>
        </w:tc>
      </w:tr>
      <w:tr w:rsidR="00C87B25" w:rsidRPr="00DB3A14" w14:paraId="152BD057" w14:textId="77777777" w:rsidTr="00F769F5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99FFDA8" w14:textId="024FFDD6" w:rsidR="00C87B25" w:rsidRDefault="00C87B2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V2.5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49D2F4D1" w14:textId="51778C42" w:rsidR="00C87B25" w:rsidRDefault="00C87B2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20240509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D06C726" w14:textId="6C9F9662" w:rsidR="00C87B25" w:rsidRDefault="00C87B2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D73ED58" w14:textId="5B6DCAC1" w:rsidR="00347E55" w:rsidRDefault="00C87B25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3.11.16 </w:t>
            </w:r>
            <w:r>
              <w:rPr>
                <w:rFonts w:hint="eastAsia"/>
                <w:sz w:val="20"/>
              </w:rPr>
              <w:t>牵引头模式显示</w:t>
            </w:r>
          </w:p>
          <w:p w14:paraId="4812D2BF" w14:textId="368668BE" w:rsidR="00347E55" w:rsidRPr="00347E55" w:rsidRDefault="007D6A78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更新</w:t>
            </w:r>
            <w:r>
              <w:rPr>
                <w:rFonts w:hint="eastAsia"/>
                <w:sz w:val="20"/>
              </w:rPr>
              <w:t xml:space="preserve"> 4.2</w:t>
            </w:r>
            <w:r>
              <w:rPr>
                <w:rFonts w:hint="eastAsia"/>
                <w:sz w:val="20"/>
              </w:rPr>
              <w:t>仪表发送报文：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气压报</w:t>
            </w:r>
            <w:r w:rsidR="00347E55">
              <w:rPr>
                <w:rFonts w:hint="eastAsia"/>
                <w:sz w:val="20"/>
              </w:rPr>
              <w:t>文</w:t>
            </w:r>
          </w:p>
        </w:tc>
      </w:tr>
      <w:tr w:rsidR="004639EE" w:rsidRPr="00DB3A14" w14:paraId="4C2E6EFD" w14:textId="77777777" w:rsidTr="00F769F5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552530C7" w14:textId="43CB4B4B" w:rsidR="004639EE" w:rsidRDefault="004639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V2.6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ECD375F" w14:textId="02C895FB" w:rsidR="004639EE" w:rsidRDefault="004639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20240611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1D1F70C" w14:textId="596D8E22" w:rsidR="004639EE" w:rsidRDefault="004639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1EFF88C3" w14:textId="2AB8A30C" w:rsidR="004639EE" w:rsidRDefault="004639EE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3.15.1 </w:t>
            </w:r>
            <w:r>
              <w:rPr>
                <w:rFonts w:hint="eastAsia"/>
                <w:sz w:val="20"/>
              </w:rPr>
              <w:t>后视镜加热指示，补充接收报文</w:t>
            </w:r>
          </w:p>
        </w:tc>
      </w:tr>
      <w:tr w:rsidR="00F769F5" w:rsidRPr="00DB3A14" w14:paraId="59D35C82" w14:textId="77777777" w:rsidTr="00FE5389">
        <w:trPr>
          <w:trHeight w:val="413"/>
        </w:trPr>
        <w:tc>
          <w:tcPr>
            <w:tcW w:w="810" w:type="dxa"/>
            <w:shd w:val="clear" w:color="auto" w:fill="C2D69B" w:themeFill="accent3" w:themeFillTint="99"/>
            <w:vAlign w:val="center"/>
          </w:tcPr>
          <w:p w14:paraId="347D5EC0" w14:textId="6E415034" w:rsidR="00F769F5" w:rsidRDefault="00F769F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V2.7</w:t>
            </w:r>
          </w:p>
        </w:tc>
        <w:tc>
          <w:tcPr>
            <w:tcW w:w="1405" w:type="dxa"/>
            <w:shd w:val="clear" w:color="auto" w:fill="C2D69B" w:themeFill="accent3" w:themeFillTint="99"/>
            <w:vAlign w:val="center"/>
          </w:tcPr>
          <w:p w14:paraId="48A8C477" w14:textId="256EA971" w:rsidR="00F769F5" w:rsidRDefault="00F769F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2024072</w:t>
            </w:r>
            <w:r w:rsidR="000426AA">
              <w:rPr>
                <w:rFonts w:hint="eastAsia"/>
                <w:sz w:val="20"/>
              </w:rPr>
              <w:t>9</w:t>
            </w:r>
          </w:p>
        </w:tc>
        <w:tc>
          <w:tcPr>
            <w:tcW w:w="1111" w:type="dxa"/>
            <w:shd w:val="clear" w:color="auto" w:fill="C2D69B" w:themeFill="accent3" w:themeFillTint="99"/>
            <w:vAlign w:val="center"/>
          </w:tcPr>
          <w:p w14:paraId="0D85E578" w14:textId="341EC90A" w:rsidR="00F769F5" w:rsidRDefault="00F769F5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C2D69B" w:themeFill="accent3" w:themeFillTint="99"/>
            <w:vAlign w:val="center"/>
          </w:tcPr>
          <w:p w14:paraId="3C728868" w14:textId="28FAB5F5" w:rsidR="00F769F5" w:rsidRDefault="00F769F5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3.2.2 </w:t>
            </w:r>
            <w:r>
              <w:rPr>
                <w:rFonts w:hint="eastAsia"/>
                <w:sz w:val="20"/>
              </w:rPr>
              <w:t>动力电池输出电流，新增</w:t>
            </w:r>
            <w:r>
              <w:rPr>
                <w:rFonts w:hint="eastAsia"/>
                <w:sz w:val="20"/>
              </w:rPr>
              <w:t>PF603</w:t>
            </w:r>
            <w:r>
              <w:rPr>
                <w:rFonts w:hint="eastAsia"/>
                <w:sz w:val="20"/>
              </w:rPr>
              <w:t>“有</w:t>
            </w:r>
            <w:r>
              <w:rPr>
                <w:rFonts w:hint="eastAsia"/>
                <w:sz w:val="20"/>
              </w:rPr>
              <w:t>-</w:t>
            </w:r>
            <w:r>
              <w:rPr>
                <w:rFonts w:hint="eastAsia"/>
                <w:sz w:val="20"/>
              </w:rPr>
              <w:t>水冷（超充，电流偏移量</w:t>
            </w:r>
            <w:r>
              <w:rPr>
                <w:rFonts w:hint="eastAsia"/>
                <w:sz w:val="20"/>
              </w:rPr>
              <w:t>-3000A</w:t>
            </w:r>
            <w:r>
              <w:rPr>
                <w:rFonts w:hint="eastAsia"/>
                <w:sz w:val="20"/>
              </w:rPr>
              <w:t>）”，偏移量</w:t>
            </w:r>
            <w:r>
              <w:rPr>
                <w:rFonts w:hint="eastAsia"/>
                <w:sz w:val="20"/>
              </w:rPr>
              <w:t>-3000</w:t>
            </w:r>
          </w:p>
          <w:p w14:paraId="76812243" w14:textId="627C946D" w:rsidR="00F769F5" w:rsidRDefault="00F769F5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3.11.14 </w:t>
            </w:r>
            <w:r>
              <w:rPr>
                <w:rFonts w:hint="eastAsia"/>
                <w:sz w:val="20"/>
              </w:rPr>
              <w:t>整车模式</w:t>
            </w:r>
            <w:r w:rsidR="006B1621">
              <w:rPr>
                <w:rFonts w:hint="eastAsia"/>
                <w:sz w:val="20"/>
              </w:rPr>
              <w:t>显示</w:t>
            </w:r>
            <w:r>
              <w:rPr>
                <w:rFonts w:hint="eastAsia"/>
                <w:sz w:val="20"/>
              </w:rPr>
              <w:t>优化，</w:t>
            </w:r>
            <w:r w:rsidR="006B1621">
              <w:rPr>
                <w:rFonts w:hint="eastAsia"/>
                <w:sz w:val="20"/>
              </w:rPr>
              <w:t>由英文缩写改为汉字描述，“</w:t>
            </w:r>
            <w:r w:rsidR="006B1621">
              <w:rPr>
                <w:rFonts w:hint="eastAsia"/>
                <w:sz w:val="20"/>
              </w:rPr>
              <w:t>EV</w:t>
            </w:r>
            <w:r w:rsidR="006B1621">
              <w:rPr>
                <w:rFonts w:hint="eastAsia"/>
                <w:sz w:val="20"/>
              </w:rPr>
              <w:t>”改为“纯电优先”、“</w:t>
            </w:r>
            <w:r w:rsidR="006B1621">
              <w:rPr>
                <w:rFonts w:hint="eastAsia"/>
                <w:sz w:val="20"/>
              </w:rPr>
              <w:t>FCV</w:t>
            </w:r>
            <w:r w:rsidR="006B1621">
              <w:rPr>
                <w:rFonts w:hint="eastAsia"/>
                <w:sz w:val="20"/>
              </w:rPr>
              <w:t>”改为“氢电混合”</w:t>
            </w:r>
            <w:r w:rsidR="00C50FE8" w:rsidRPr="00C50FE8">
              <w:rPr>
                <w:sz w:val="20"/>
                <w:lang w:val="sv-SE"/>
              </w:rPr>
              <w:t>–DM24071102</w:t>
            </w:r>
          </w:p>
          <w:p w14:paraId="3667C606" w14:textId="03AD6C28" w:rsidR="006B1621" w:rsidRDefault="00976533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3.12.2 </w:t>
            </w:r>
            <w:r>
              <w:rPr>
                <w:rFonts w:hint="eastAsia"/>
                <w:sz w:val="20"/>
              </w:rPr>
              <w:t>氢气</w:t>
            </w:r>
            <w:r>
              <w:rPr>
                <w:rFonts w:hint="eastAsia"/>
                <w:sz w:val="20"/>
              </w:rPr>
              <w:t>SOC</w:t>
            </w:r>
            <w:r>
              <w:rPr>
                <w:rFonts w:hint="eastAsia"/>
                <w:sz w:val="20"/>
              </w:rPr>
              <w:t>，取消</w:t>
            </w:r>
            <w:r>
              <w:rPr>
                <w:rFonts w:hint="eastAsia"/>
                <w:sz w:val="20"/>
              </w:rPr>
              <w:t>SOC&lt;13%</w:t>
            </w:r>
            <w:r>
              <w:rPr>
                <w:rFonts w:hint="eastAsia"/>
                <w:sz w:val="20"/>
              </w:rPr>
              <w:t>时，仪表显示“——”，改为实时显示</w:t>
            </w:r>
            <w:r>
              <w:rPr>
                <w:rFonts w:hint="eastAsia"/>
                <w:sz w:val="20"/>
              </w:rPr>
              <w:t>SOC</w:t>
            </w:r>
            <w:r>
              <w:rPr>
                <w:rFonts w:hint="eastAsia"/>
                <w:sz w:val="20"/>
              </w:rPr>
              <w:t>数值</w:t>
            </w:r>
            <w:r w:rsidR="00C50FE8">
              <w:rPr>
                <w:rFonts w:hint="eastAsia"/>
                <w:sz w:val="20"/>
              </w:rPr>
              <w:t xml:space="preserve"> </w:t>
            </w:r>
            <w:r w:rsidR="00C50FE8" w:rsidRPr="00C50FE8">
              <w:rPr>
                <w:sz w:val="20"/>
                <w:lang w:val="sv-SE"/>
              </w:rPr>
              <w:t>–DM24071102</w:t>
            </w:r>
          </w:p>
          <w:p w14:paraId="455DC03A" w14:textId="4AD25FAE" w:rsidR="00976533" w:rsidRDefault="00FE5389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3.12.13 </w:t>
            </w:r>
            <w:r>
              <w:rPr>
                <w:rFonts w:hint="eastAsia"/>
                <w:sz w:val="20"/>
              </w:rPr>
              <w:t>燃料电池系统工作时长</w:t>
            </w:r>
            <w:r w:rsidR="00C50FE8">
              <w:rPr>
                <w:rFonts w:hint="eastAsia"/>
                <w:sz w:val="20"/>
              </w:rPr>
              <w:t xml:space="preserve"> </w:t>
            </w:r>
            <w:r w:rsidR="00C50FE8" w:rsidRPr="00C50FE8">
              <w:rPr>
                <w:sz w:val="20"/>
                <w:lang w:val="sv-SE"/>
              </w:rPr>
              <w:t>–DM24071102</w:t>
            </w:r>
          </w:p>
          <w:p w14:paraId="64C0F712" w14:textId="67E156F8" w:rsidR="00FE5389" w:rsidRPr="006B1621" w:rsidRDefault="00FE5389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3.12.14 </w:t>
            </w:r>
            <w:r>
              <w:rPr>
                <w:rFonts w:hint="eastAsia"/>
                <w:sz w:val="20"/>
              </w:rPr>
              <w:t>车载</w:t>
            </w:r>
            <w:proofErr w:type="gramStart"/>
            <w:r>
              <w:rPr>
                <w:rFonts w:hint="eastAsia"/>
                <w:sz w:val="20"/>
              </w:rPr>
              <w:t>氢系统</w:t>
            </w:r>
            <w:proofErr w:type="gramEnd"/>
            <w:r>
              <w:rPr>
                <w:rFonts w:hint="eastAsia"/>
                <w:sz w:val="20"/>
              </w:rPr>
              <w:t>高压压力</w:t>
            </w:r>
            <w:r w:rsidR="00C50FE8">
              <w:rPr>
                <w:rFonts w:hint="eastAsia"/>
                <w:sz w:val="20"/>
              </w:rPr>
              <w:t xml:space="preserve"> </w:t>
            </w:r>
            <w:r w:rsidR="00C50FE8" w:rsidRPr="00C50FE8">
              <w:rPr>
                <w:sz w:val="20"/>
                <w:lang w:val="sv-SE"/>
              </w:rPr>
              <w:t>–DM24071102</w:t>
            </w:r>
          </w:p>
        </w:tc>
      </w:tr>
      <w:bookmarkEnd w:id="12"/>
    </w:tbl>
    <w:p w14:paraId="241B1112" w14:textId="77777777" w:rsidR="001D02E4" w:rsidRPr="000426AA" w:rsidRDefault="001D02E4" w:rsidP="001D02E4">
      <w:pPr>
        <w:rPr>
          <w:lang w:eastAsia="zh-CN"/>
        </w:rPr>
      </w:pPr>
    </w:p>
    <w:sectPr w:rsidR="001D02E4" w:rsidRPr="000426AA">
      <w:headerReference w:type="even" r:id="rId80"/>
      <w:headerReference w:type="default" r:id="rId81"/>
      <w:headerReference w:type="first" r:id="rId82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33D80" w14:textId="77777777" w:rsidR="009E2B15" w:rsidRDefault="009E2B15">
      <w:pPr>
        <w:spacing w:after="0" w:line="240" w:lineRule="auto"/>
      </w:pPr>
      <w:r>
        <w:separator/>
      </w:r>
    </w:p>
  </w:endnote>
  <w:endnote w:type="continuationSeparator" w:id="0">
    <w:p w14:paraId="29A8C11C" w14:textId="77777777" w:rsidR="009E2B15" w:rsidRDefault="009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7134C" w14:textId="77777777" w:rsidR="009E2B15" w:rsidRDefault="009E2B15">
      <w:pPr>
        <w:spacing w:after="0" w:line="240" w:lineRule="auto"/>
      </w:pPr>
      <w:r>
        <w:separator/>
      </w:r>
    </w:p>
  </w:footnote>
  <w:footnote w:type="continuationSeparator" w:id="0">
    <w:p w14:paraId="58C87FA8" w14:textId="77777777" w:rsidR="009E2B15" w:rsidRDefault="009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</w:t>
          </w:r>
          <w:r w:rsidR="00764DBC">
            <w:rPr>
              <w:noProof/>
            </w:rPr>
            <w:t>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47B01100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4E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159049C2" wp14:editId="581C107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13665"/>
                    <wp:effectExtent l="0" t="0" r="0" b="0"/>
                    <wp:wrapNone/>
                    <wp:docPr id="1244760450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136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 w:rsidRPr="00064061"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9049C2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594.65pt;height:8.9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BR8wEAAMQDAAAOAAAAZHJzL2Uyb0RvYy54bWysU8GO0zAQvSPxD5bvNElR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" o:allowincell="f" filled="f" stroked="f"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 w:rsidRPr="00064061"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D19"/>
    <w:multiLevelType w:val="multilevel"/>
    <w:tmpl w:val="93E0A380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decimalZero"/>
      <w:lvlText w:val="%3-"/>
      <w:lvlJc w:val="left"/>
      <w:pPr>
        <w:ind w:left="12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AF0E97"/>
    <w:multiLevelType w:val="hybridMultilevel"/>
    <w:tmpl w:val="27868490"/>
    <w:lvl w:ilvl="0" w:tplc="032C2D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045D2C0"/>
    <w:multiLevelType w:val="multilevel"/>
    <w:tmpl w:val="C82E14E6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60" w:hanging="36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CBE068A"/>
    <w:multiLevelType w:val="hybridMultilevel"/>
    <w:tmpl w:val="10FAB5BC"/>
    <w:lvl w:ilvl="0" w:tplc="FA808EB4">
      <w:numFmt w:val="decimalZero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8"/>
  </w:num>
  <w:num w:numId="2" w16cid:durableId="1371565988">
    <w:abstractNumId w:val="13"/>
  </w:num>
  <w:num w:numId="3" w16cid:durableId="32848051">
    <w:abstractNumId w:val="3"/>
  </w:num>
  <w:num w:numId="4" w16cid:durableId="2029983969">
    <w:abstractNumId w:val="8"/>
    <w:lvlOverride w:ilvl="0">
      <w:startOverride w:val="1"/>
    </w:lvlOverride>
  </w:num>
  <w:num w:numId="5" w16cid:durableId="472526481">
    <w:abstractNumId w:val="11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4"/>
  </w:num>
  <w:num w:numId="10" w16cid:durableId="1710759352">
    <w:abstractNumId w:val="12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9"/>
  </w:num>
  <w:num w:numId="15" w16cid:durableId="2091808361">
    <w:abstractNumId w:val="10"/>
  </w:num>
  <w:num w:numId="16" w16cid:durableId="579875959">
    <w:abstractNumId w:val="8"/>
  </w:num>
  <w:num w:numId="17" w16cid:durableId="1226598858">
    <w:abstractNumId w:val="17"/>
  </w:num>
  <w:num w:numId="18" w16cid:durableId="2037122780">
    <w:abstractNumId w:val="15"/>
  </w:num>
  <w:num w:numId="19" w16cid:durableId="477385544">
    <w:abstractNumId w:val="7"/>
  </w:num>
  <w:num w:numId="20" w16cid:durableId="12841187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26AA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5530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061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4CFE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022"/>
    <w:rsid w:val="000F3443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25CE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2BD"/>
    <w:rsid w:val="001405D9"/>
    <w:rsid w:val="00141CB8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6B90"/>
    <w:rsid w:val="00157269"/>
    <w:rsid w:val="001572BE"/>
    <w:rsid w:val="00160664"/>
    <w:rsid w:val="0016190E"/>
    <w:rsid w:val="001668FF"/>
    <w:rsid w:val="001712C5"/>
    <w:rsid w:val="0017164B"/>
    <w:rsid w:val="00171A06"/>
    <w:rsid w:val="00171AB9"/>
    <w:rsid w:val="001728DB"/>
    <w:rsid w:val="00174E42"/>
    <w:rsid w:val="001752DE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6E80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B7567"/>
    <w:rsid w:val="001C1540"/>
    <w:rsid w:val="001C29F3"/>
    <w:rsid w:val="001C2B2F"/>
    <w:rsid w:val="001C3351"/>
    <w:rsid w:val="001C408D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4F37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8C9"/>
    <w:rsid w:val="00200E24"/>
    <w:rsid w:val="00201225"/>
    <w:rsid w:val="00201363"/>
    <w:rsid w:val="002022AE"/>
    <w:rsid w:val="002028FB"/>
    <w:rsid w:val="00202FC2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AE0"/>
    <w:rsid w:val="00232D66"/>
    <w:rsid w:val="002330CD"/>
    <w:rsid w:val="002364B8"/>
    <w:rsid w:val="002368E5"/>
    <w:rsid w:val="00237AF9"/>
    <w:rsid w:val="00241000"/>
    <w:rsid w:val="0024263A"/>
    <w:rsid w:val="00242BAD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563DC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44D2"/>
    <w:rsid w:val="002750D2"/>
    <w:rsid w:val="00275416"/>
    <w:rsid w:val="00275BBB"/>
    <w:rsid w:val="002766C8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39E5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2F70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6BD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2BAC"/>
    <w:rsid w:val="0032357E"/>
    <w:rsid w:val="00323F71"/>
    <w:rsid w:val="0032530F"/>
    <w:rsid w:val="00325DBF"/>
    <w:rsid w:val="00327178"/>
    <w:rsid w:val="00331592"/>
    <w:rsid w:val="003316C8"/>
    <w:rsid w:val="0033247B"/>
    <w:rsid w:val="0033306C"/>
    <w:rsid w:val="003336EC"/>
    <w:rsid w:val="00334A0C"/>
    <w:rsid w:val="0033659A"/>
    <w:rsid w:val="00337DD9"/>
    <w:rsid w:val="00343F8F"/>
    <w:rsid w:val="003466F8"/>
    <w:rsid w:val="00346887"/>
    <w:rsid w:val="00347E55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C5B76"/>
    <w:rsid w:val="003D0B06"/>
    <w:rsid w:val="003D158D"/>
    <w:rsid w:val="003D36B7"/>
    <w:rsid w:val="003D4DED"/>
    <w:rsid w:val="003D53B6"/>
    <w:rsid w:val="003D6957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39EE"/>
    <w:rsid w:val="00464C9E"/>
    <w:rsid w:val="00465505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5F8C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057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2A71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1D79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43BD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3BE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38C8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574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55D0"/>
    <w:rsid w:val="0068608B"/>
    <w:rsid w:val="00687151"/>
    <w:rsid w:val="00690379"/>
    <w:rsid w:val="0069098B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1621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39D1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366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1D6E"/>
    <w:rsid w:val="00722205"/>
    <w:rsid w:val="0072228B"/>
    <w:rsid w:val="007232DE"/>
    <w:rsid w:val="00723A53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BBD"/>
    <w:rsid w:val="00737C3C"/>
    <w:rsid w:val="00741340"/>
    <w:rsid w:val="00742174"/>
    <w:rsid w:val="00742BF1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6C2A"/>
    <w:rsid w:val="00776E89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1C3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6A78"/>
    <w:rsid w:val="007D7C0D"/>
    <w:rsid w:val="007E0C84"/>
    <w:rsid w:val="007E1021"/>
    <w:rsid w:val="007E19E2"/>
    <w:rsid w:val="007E32CA"/>
    <w:rsid w:val="007E3C8E"/>
    <w:rsid w:val="007E5F73"/>
    <w:rsid w:val="007E6932"/>
    <w:rsid w:val="007F0698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9A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77779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1BF7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A7B08"/>
    <w:rsid w:val="008B0D00"/>
    <w:rsid w:val="008B16A5"/>
    <w:rsid w:val="008B1A90"/>
    <w:rsid w:val="008B21DC"/>
    <w:rsid w:val="008B2F5B"/>
    <w:rsid w:val="008B374D"/>
    <w:rsid w:val="008B51DE"/>
    <w:rsid w:val="008B6B3A"/>
    <w:rsid w:val="008B7BF5"/>
    <w:rsid w:val="008C0A07"/>
    <w:rsid w:val="008C0D29"/>
    <w:rsid w:val="008C0E9F"/>
    <w:rsid w:val="008C523D"/>
    <w:rsid w:val="008C53D7"/>
    <w:rsid w:val="008C632E"/>
    <w:rsid w:val="008C6FA9"/>
    <w:rsid w:val="008C72AB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4EEE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6533"/>
    <w:rsid w:val="009765FD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09A4"/>
    <w:rsid w:val="009E2B15"/>
    <w:rsid w:val="009E5C9C"/>
    <w:rsid w:val="009E5EAA"/>
    <w:rsid w:val="009E6C2F"/>
    <w:rsid w:val="009E6C40"/>
    <w:rsid w:val="009E789D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2C5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AF7E86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286D"/>
    <w:rsid w:val="00B128DE"/>
    <w:rsid w:val="00B149C4"/>
    <w:rsid w:val="00B14DFD"/>
    <w:rsid w:val="00B159F8"/>
    <w:rsid w:val="00B15D21"/>
    <w:rsid w:val="00B1655F"/>
    <w:rsid w:val="00B20DD9"/>
    <w:rsid w:val="00B20ED4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5BB5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2A18"/>
    <w:rsid w:val="00B83CAC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5F57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0FE8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B25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3F36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50C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297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3B97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35A9"/>
    <w:rsid w:val="00D83C31"/>
    <w:rsid w:val="00D83F4D"/>
    <w:rsid w:val="00D8564D"/>
    <w:rsid w:val="00D8644C"/>
    <w:rsid w:val="00D86656"/>
    <w:rsid w:val="00D87EFB"/>
    <w:rsid w:val="00D91F7F"/>
    <w:rsid w:val="00D920F0"/>
    <w:rsid w:val="00D92CDD"/>
    <w:rsid w:val="00D9627F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05B2"/>
    <w:rsid w:val="00DB26F1"/>
    <w:rsid w:val="00DB3266"/>
    <w:rsid w:val="00DB465E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441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E7A75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86D"/>
    <w:rsid w:val="00E15A3F"/>
    <w:rsid w:val="00E15E55"/>
    <w:rsid w:val="00E17A69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573B"/>
    <w:rsid w:val="00E40D7E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1A5B"/>
    <w:rsid w:val="00E93E56"/>
    <w:rsid w:val="00E965F6"/>
    <w:rsid w:val="00EA02AA"/>
    <w:rsid w:val="00EA02DC"/>
    <w:rsid w:val="00EA0A22"/>
    <w:rsid w:val="00EA1433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404E"/>
    <w:rsid w:val="00EC5701"/>
    <w:rsid w:val="00EC59E3"/>
    <w:rsid w:val="00EC7944"/>
    <w:rsid w:val="00ED0C26"/>
    <w:rsid w:val="00ED6CB8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4FD3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57C7C"/>
    <w:rsid w:val="00F6130F"/>
    <w:rsid w:val="00F638B0"/>
    <w:rsid w:val="00F647E2"/>
    <w:rsid w:val="00F648D4"/>
    <w:rsid w:val="00F65B95"/>
    <w:rsid w:val="00F70343"/>
    <w:rsid w:val="00F70BF5"/>
    <w:rsid w:val="00F7357B"/>
    <w:rsid w:val="00F74792"/>
    <w:rsid w:val="00F763E9"/>
    <w:rsid w:val="00F769F5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4FA1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389"/>
    <w:rsid w:val="00FE5E10"/>
    <w:rsid w:val="00FE60BE"/>
    <w:rsid w:val="00FF1977"/>
    <w:rsid w:val="00FF1A80"/>
    <w:rsid w:val="00FF1CEB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AF016F55-EC7A-40DB-B81E-41064E4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82" Type="http://schemas.openxmlformats.org/officeDocument/2006/relationships/header" Target="header3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jpe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oleObject" Target="embeddings/oleObject1.bin"/><Relationship Id="rId33" Type="http://schemas.openxmlformats.org/officeDocument/2006/relationships/image" Target="media/image23.png"/><Relationship Id="rId38" Type="http://schemas.openxmlformats.org/officeDocument/2006/relationships/oleObject" Target="embeddings/oleObject2.bin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Props1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1468</TotalTime>
  <Pages>80</Pages>
  <Words>7682</Words>
  <Characters>43791</Characters>
  <Application>Microsoft Office Word</Application>
  <DocSecurity>0</DocSecurity>
  <Lines>364</Lines>
  <Paragraphs>102</Paragraphs>
  <ScaleCrop>false</ScaleCrop>
  <Company>HP</Company>
  <LinksUpToDate>false</LinksUpToDate>
  <CharactersWithSpaces>51371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subject/>
  <dc:creator>Lars Persson</dc:creator>
  <cp:keywords/>
  <dc:description/>
  <cp:lastModifiedBy>上官彤(DFCV东风商用车技术中心电控开发部EEA及整车电控开发室)</cp:lastModifiedBy>
  <cp:revision>10</cp:revision>
  <cp:lastPrinted>2021-01-27T13:22:00Z</cp:lastPrinted>
  <dcterms:created xsi:type="dcterms:W3CDTF">2023-10-24T07:19:00Z</dcterms:created>
  <dcterms:modified xsi:type="dcterms:W3CDTF">2024-07-29T06:01:00Z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