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范围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本文档适用于D310、D530、D320、D560、D760平台仪表。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空气悬架系统在各平台匹配如下：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364"/>
        <w:gridCol w:w="1418"/>
        <w:gridCol w:w="992"/>
        <w:gridCol w:w="992"/>
        <w:gridCol w:w="1276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</w:trPr>
        <w:tc>
          <w:tcPr>
            <w:tcW w:w="1579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空气悬架系统</w:t>
            </w:r>
          </w:p>
        </w:tc>
        <w:tc>
          <w:tcPr>
            <w:tcW w:w="136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D310&amp;D530</w:t>
            </w:r>
          </w:p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国五</w:t>
            </w:r>
          </w:p>
        </w:tc>
        <w:tc>
          <w:tcPr>
            <w:tcW w:w="1418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D310&amp;D530</w:t>
            </w:r>
          </w:p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国六</w:t>
            </w:r>
          </w:p>
        </w:tc>
        <w:tc>
          <w:tcPr>
            <w:tcW w:w="992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D320</w:t>
            </w:r>
          </w:p>
        </w:tc>
        <w:tc>
          <w:tcPr>
            <w:tcW w:w="992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D560</w:t>
            </w:r>
          </w:p>
        </w:tc>
        <w:tc>
          <w:tcPr>
            <w:tcW w:w="127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highlight w:val="cyan"/>
                <w:lang w:val="en-US" w:eastAsia="zh-CN"/>
              </w:rPr>
              <w:t>D760常规</w:t>
            </w:r>
          </w:p>
        </w:tc>
        <w:tc>
          <w:tcPr>
            <w:tcW w:w="21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/>
                <w:b/>
                <w:highlight w:val="cyan"/>
                <w:lang w:val="en-US" w:eastAsia="zh-CN"/>
              </w:rPr>
              <w:t>D760大改型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579" w:type="dxa"/>
            <w:vAlign w:val="center"/>
          </w:tcPr>
          <w:p>
            <w:pPr>
              <w:spacing w:after="0" w:line="240" w:lineRule="auto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机械式</w:t>
            </w:r>
          </w:p>
        </w:tc>
        <w:tc>
          <w:tcPr>
            <w:tcW w:w="1364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579" w:type="dxa"/>
            <w:vAlign w:val="center"/>
          </w:tcPr>
          <w:p>
            <w:pPr>
              <w:spacing w:after="0" w:line="240" w:lineRule="auto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WABCO ECAS</w:t>
            </w:r>
          </w:p>
        </w:tc>
        <w:tc>
          <w:tcPr>
            <w:tcW w:w="1364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579" w:type="dxa"/>
            <w:vAlign w:val="center"/>
          </w:tcPr>
          <w:p>
            <w:pPr>
              <w:spacing w:after="0" w:line="240" w:lineRule="auto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Knorr ELC</w:t>
            </w:r>
          </w:p>
        </w:tc>
        <w:tc>
          <w:tcPr>
            <w:tcW w:w="136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yellow"/>
                <w:lang w:val="en-US" w:eastAsia="zh-CN"/>
              </w:rPr>
              <w:t>√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yellow"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yellow"/>
                <w:lang w:val="en-US" w:eastAsia="zh-CN"/>
              </w:rPr>
              <w:t>√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yellow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579" w:type="dxa"/>
            <w:vAlign w:val="center"/>
          </w:tcPr>
          <w:p>
            <w:pPr>
              <w:spacing w:after="0" w:line="240" w:lineRule="auto"/>
              <w:jc w:val="center"/>
              <w:rPr>
                <w:highlight w:val="cyan"/>
                <w:lang w:val="en-US" w:eastAsia="zh-CN"/>
              </w:rPr>
            </w:pPr>
            <w:r>
              <w:rPr>
                <w:rFonts w:hint="eastAsia"/>
                <w:highlight w:val="cyan"/>
                <w:lang w:val="en-US" w:eastAsia="zh-CN"/>
              </w:rPr>
              <w:t>瑞丽ECAS</w:t>
            </w:r>
          </w:p>
        </w:tc>
        <w:tc>
          <w:tcPr>
            <w:tcW w:w="1364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</w:p>
        </w:tc>
      </w:tr>
    </w:tbl>
    <w:p>
      <w:pPr>
        <w:rPr>
          <w:lang w:val="en-US" w:eastAsia="zh-CN"/>
        </w:rPr>
      </w:pPr>
      <w:r>
        <w:rPr>
          <w:rFonts w:hint="eastAsia"/>
          <w:lang w:val="en-US" w:eastAsia="zh-CN"/>
        </w:rPr>
        <w:t>不论WABCO ECAS还是Knorr ELC，仪表界面报警指示、故障显示统一称呼ECAS。</w:t>
      </w:r>
    </w:p>
    <w:p>
      <w:pPr>
        <w:rPr>
          <w:rFonts w:cs="Arial" w:asciiTheme="minorEastAsia" w:hAnsiTheme="minorEastAsia"/>
          <w:lang w:val="en-US" w:eastAsia="zh-CN"/>
        </w:rPr>
      </w:pPr>
      <w:r>
        <w:rPr>
          <w:rFonts w:hint="eastAsia" w:cs="Arial" w:asciiTheme="minorEastAsia" w:hAnsiTheme="minorEastAsia"/>
          <w:highlight w:val="cyan"/>
          <w:lang w:val="en-US" w:eastAsia="zh-CN"/>
        </w:rPr>
        <w:t>不同悬架系统配置通过标定参数区分：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738"/>
        <w:gridCol w:w="3728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38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标定系统号</w:t>
            </w:r>
          </w:p>
        </w:tc>
        <w:tc>
          <w:tcPr>
            <w:tcW w:w="3738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DFIN2</w:t>
            </w:r>
          </w:p>
        </w:tc>
        <w:tc>
          <w:tcPr>
            <w:tcW w:w="3728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DFINS</w:t>
            </w:r>
          </w:p>
        </w:tc>
        <w:tc>
          <w:tcPr>
            <w:tcW w:w="992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38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适用平台</w:t>
            </w:r>
          </w:p>
        </w:tc>
        <w:tc>
          <w:tcPr>
            <w:tcW w:w="373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lang w:val="en-US" w:eastAsia="zh-CN"/>
              </w:rPr>
              <w:t>D320、D560</w:t>
            </w:r>
          </w:p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lang w:val="en-US" w:eastAsia="zh-CN"/>
              </w:rPr>
              <w:t>D310&amp;D530国六</w:t>
            </w:r>
          </w:p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lang w:val="en-US" w:eastAsia="zh-CN"/>
              </w:rPr>
              <w:t>D760大改型</w:t>
            </w:r>
          </w:p>
        </w:tc>
        <w:tc>
          <w:tcPr>
            <w:tcW w:w="372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lang w:val="en-US" w:eastAsia="zh-CN"/>
              </w:rPr>
              <w:t>D760常规</w:t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138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lang w:val="en-US" w:eastAsia="zh-CN"/>
              </w:rPr>
              <w:t>参数值含义</w:t>
            </w:r>
          </w:p>
        </w:tc>
        <w:tc>
          <w:tcPr>
            <w:tcW w:w="373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2236470" cy="1325880"/>
                  <wp:effectExtent l="0" t="0" r="0" b="762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650" cy="132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2169160" cy="1325880"/>
                  <wp:effectExtent l="0" t="0" r="2540" b="762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22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lang w:val="en-US" w:eastAsia="zh-CN"/>
              </w:rPr>
            </w:pPr>
          </w:p>
        </w:tc>
      </w:tr>
    </w:tbl>
    <w:p>
      <w:pPr>
        <w:rPr>
          <w:lang w:val="en-US" w:eastAsia="zh-CN"/>
        </w:rPr>
      </w:pPr>
    </w:p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系统功能介绍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功能概述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仪表匹配悬架系统，需要实现气囊充放气提醒、悬架系统高度指示、驱动辅助指示等，以及一些文字提醒功能。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功能清单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悬架系统涉及仪表相关功能清单如下表：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268"/>
        <w:gridCol w:w="1418"/>
        <w:gridCol w:w="1134"/>
        <w:gridCol w:w="1559"/>
        <w:gridCol w:w="1276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17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序号</w:t>
            </w:r>
          </w:p>
        </w:tc>
        <w:tc>
          <w:tcPr>
            <w:tcW w:w="2268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both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功能</w:t>
            </w:r>
          </w:p>
        </w:tc>
        <w:tc>
          <w:tcPr>
            <w:tcW w:w="1418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both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图标</w:t>
            </w:r>
          </w:p>
        </w:tc>
        <w:tc>
          <w:tcPr>
            <w:tcW w:w="1134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机械式</w:t>
            </w:r>
          </w:p>
        </w:tc>
        <w:tc>
          <w:tcPr>
            <w:tcW w:w="1559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WABCO ECAS</w:t>
            </w:r>
          </w:p>
        </w:tc>
        <w:tc>
          <w:tcPr>
            <w:tcW w:w="127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Knorr ELC</w:t>
            </w:r>
          </w:p>
        </w:tc>
        <w:tc>
          <w:tcPr>
            <w:tcW w:w="1275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/>
                <w:b/>
                <w:highlight w:val="cyan"/>
                <w:lang w:val="en-US" w:eastAsia="zh-CN"/>
              </w:rPr>
              <w:t>瑞立ECAS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机械式空气悬架充放气提醒及指示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lang w:val="en-US" w:eastAsia="zh-CN"/>
              </w:rPr>
            </w:pP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338455" cy="245745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" cy="24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lang w:val="en-US" w:eastAsia="zh-CN"/>
              </w:rPr>
              <w:t>黄色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275" w:type="dxa"/>
          </w:tcPr>
          <w:p>
            <w:pPr>
              <w:spacing w:after="120"/>
              <w:jc w:val="center"/>
              <w:rPr>
                <w:b/>
                <w:highlight w:val="cyan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高度控制指示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29260" cy="30480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01" cy="304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lang w:val="en-US" w:eastAsia="zh-CN"/>
              </w:rPr>
              <w:t>黄色</w:t>
            </w:r>
          </w:p>
          <w:p>
            <w:pPr>
              <w:spacing w:after="120"/>
              <w:jc w:val="center"/>
              <w:rPr>
                <w:rFonts w:asciiTheme="minorEastAsia" w:hAnsiTheme="minorEastAsia"/>
                <w:lang w:val="en-US" w:eastAsia="zh-CN"/>
              </w:rPr>
            </w:pP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262255" cy="211455"/>
                  <wp:effectExtent l="0" t="0" r="0" b="0"/>
                  <wp:docPr id="29" name="图片 2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黄色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举升桥提升状态指示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31800" cy="2540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黄色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驱动辅助状态指示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31800" cy="33845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3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黄色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ECAS警告灯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262255" cy="211455"/>
                  <wp:effectExtent l="0" t="0" r="0" b="0"/>
                  <wp:docPr id="7" name="图片 7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黄色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ECAS失效灯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262255" cy="211455"/>
                  <wp:effectExtent l="0" t="0" r="0" b="0"/>
                  <wp:docPr id="8" name="图片 8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红色</w:t>
            </w: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轴荷显示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sz w:val="20"/>
                <w:szCs w:val="20"/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系统超时报警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26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DM1故障显示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lang w:val="en-US" w:eastAsia="zh-CN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5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highlight w:val="cyan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highlight w:val="cyan"/>
                <w:lang w:val="en-US" w:eastAsia="zh-CN"/>
              </w:rPr>
              <w:t>√</w:t>
            </w:r>
          </w:p>
        </w:tc>
      </w:tr>
    </w:tbl>
    <w:p>
      <w:pPr>
        <w:rPr>
          <w:lang w:val="en-US"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系统功能框图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匹配机械式空气悬架系统</w:t>
      </w:r>
    </w:p>
    <w:p>
      <w:pPr>
        <w:rPr>
          <w:lang w:val="en-US" w:eastAsia="zh-CN"/>
        </w:rPr>
      </w:pPr>
      <w:r>
        <w:rPr>
          <w:lang w:val="en-US" w:eastAsia="zh-CN"/>
        </w:rPr>
        <mc:AlternateContent>
          <mc:Choice Requires="wpc">
            <w:drawing>
              <wp:inline distT="0" distB="0" distL="0" distR="0">
                <wp:extent cx="5650230" cy="763905"/>
                <wp:effectExtent l="0" t="0" r="0" b="0"/>
                <wp:docPr id="28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393065" y="252730"/>
                            <a:ext cx="1744345" cy="3746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空气悬架调整开关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3273425" y="252730"/>
                            <a:ext cx="1089025" cy="373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1"/>
                        <wps:cNvCnPr>
                          <a:cxnSpLocks noChangeShapeType="1"/>
                          <a:stCxn id="25" idx="3"/>
                          <a:endCxn id="26" idx="1"/>
                        </wps:cNvCnPr>
                        <wps:spPr bwMode="auto">
                          <a:xfrm flipV="1">
                            <a:off x="2137410" y="439420"/>
                            <a:ext cx="113601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3" o:spid="_x0000_s1026" o:spt="203" style="height:60.15pt;width:444.9pt;" coordsize="5650230,763905" editas="canvas" o:gfxdata="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">
                <o:lock v:ext="edit" aspectratio="f"/>
                <v:shape id="画布 3" o:spid="_x0000_s1026" style="position:absolute;left:0;top:0;height:763905;width:5650230;" filled="f" stroked="f" coordsize="21600,21600" o:gfxdata="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G6VVMbWAAAABQEAAA8AAAAAAAAAAQAgAAAA&#10;IgAAAGRycy9kb3ducmV2LnhtbFBLAQIUABQAAAAIAIdO4kB0avXBYwMAANEKAAAOAAAAAAAAAAEA&#10;IAAAACUBAABkcnMvZTJvRG9jLnhtbFBLBQYAAAAABgAGAFkBAAD6BgAAAAA=&#10;">
                  <v:fill on="f" focussize="0,0"/>
                  <v:stroke on="f"/>
                  <v:imagedata o:title=""/>
                  <o:lock v:ext="edit" aspectratio="t"/>
                </v:shape>
                <v:roundrect id="AutoShape 4" o:spid="_x0000_s1026" o:spt="2" style="position:absolute;left:393065;top:252730;height:374650;width:1744345;" fillcolor="#FCD5B5 [1305]" filled="t" stroked="t" coordsize="21600,21600" arcsize="0.166666666666667" o:gfxdata="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qpIKXVAAAABQEAAA8AAAAAAAAAAQAgAAAAIgAAAGRycy9kb3ducmV2LnhtbFBLAQIUABQA&#10;AAAIAIdO4kA1KBYTZQIAAOUEAAAOAAAAAAAAAAEAIAAAACQBAABkcnMvZTJvRG9jLnhtbFBLBQYA&#10;AAAABgAGAFkBAAD7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空气悬架调整开关</w:t>
                        </w:r>
                      </w:p>
                    </w:txbxContent>
                  </v:textbox>
                </v:roundrect>
                <v:roundrect id="AutoShape 5" o:spid="_x0000_s1026" o:spt="2" style="position:absolute;left:3273425;top:252730;height:373380;width:1089025;" fillcolor="#FCD5B5 [1305]" filled="t" stroked="t" coordsize="21600,21600" arcsize="0.166666666666667" o:gfxdata="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qpIKXVAAAABQEAAA8AAAAAAAAAAQAgAAAAIgAAAGRycy9kb3ducmV2LnhtbFBLAQIUABQA&#10;AAAIAIdO4kDmUELjZQIAAOYEAAAOAAAAAAAAAAEAIAAAACQBAABkcnMvZTJvRG9jLnhtbFBLBQYA&#10;AAAABgAGAFkBAAD7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IC</w:t>
                        </w:r>
                      </w:p>
                    </w:txbxContent>
                  </v:textbox>
                </v:roundrect>
                <v:shape id="AutoShape 11" o:spid="_x0000_s1026" o:spt="32" type="#_x0000_t32" style="position:absolute;left:2137410;top:439420;flip:y;height:635;width:1136015;" filled="f" stroked="t" coordsize="21600,21600" o:gfxdata="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zDt47TAAAABQEAAA8AAAAAAAAA&#10;AQAgAAAAIgAAAGRycy9kb3ducmV2LnhtbFBLAQIUABQAAAAIAIdO4kBk0FQ/FgIAADcEAAAOAAAA&#10;AAAAAAEAIAAAACIBAABkcnMvZTJvRG9jLnhtbFBLBQYAAAAABgAGAFkBAACqBQAAAAA=&#10;">
                  <v:fill on="f" focussize="0,0"/>
                  <v:stroke weight="1pt" color="#000000 [3229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匹配电控空气悬架系统</w:t>
      </w:r>
    </w:p>
    <w:p>
      <w:pPr>
        <w:pStyle w:val="5"/>
        <w:rPr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D310&amp;D530&amp;D320&amp;D560&amp;D760常规</w:t>
      </w:r>
    </w:p>
    <w:p>
      <w:pPr>
        <w:rPr>
          <w:lang w:val="en-US" w:eastAsia="zh-CN"/>
        </w:rPr>
      </w:pPr>
      <w:r>
        <w:rPr>
          <w:lang w:val="en-US" w:eastAsia="zh-CN"/>
        </w:rPr>
        <mc:AlternateContent>
          <mc:Choice Requires="wpc">
            <w:drawing>
              <wp:inline distT="0" distB="0" distL="0" distR="0">
                <wp:extent cx="5650230" cy="763905"/>
                <wp:effectExtent l="0" t="0" r="0" b="0"/>
                <wp:docPr id="24" name="画布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9" name="AutoShape 25"/>
                        <wps:cNvSpPr>
                          <a:spLocks noChangeArrowheads="1"/>
                        </wps:cNvSpPr>
                        <wps:spPr bwMode="auto">
                          <a:xfrm>
                            <a:off x="393065" y="252730"/>
                            <a:ext cx="1089025" cy="3746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ECAS/ELC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3273425" y="252730"/>
                            <a:ext cx="1089025" cy="373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1482090" y="378460"/>
                            <a:ext cx="179133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1489710" y="469900"/>
                            <a:ext cx="1791335" cy="6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2048510" y="118110"/>
                            <a:ext cx="85534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BCAN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3" o:spid="_x0000_s1026" o:spt="203" style="height:60.15pt;width:444.9pt;" coordsize="5650230,763905" editas="canvas" o:gfxdata="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bpVUxtYAAAAFAQAADwAAAAAAAAABACAAAAAiAAAAZHJzL2Rvd25yZXYueG1s&#10;UEsBAhQAFAAAAAgAh07iQAbZLEv7AwAAPg8AAA4AAAAAAAAAAQAgAAAAJQEAAGRycy9lMm9Eb2Mu&#10;eG1sUEsFBgAAAAAGAAYAWQEAAJIHAAAAAA==&#10;">
                <o:lock v:ext="edit" aspectratio="f"/>
                <v:shape id="画布 23" o:spid="_x0000_s1026" style="position:absolute;left:0;top:0;height:763905;width:5650230;" filled="f" stroked="f" coordsize="21600,21600" o:gfxdata="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G6VVMbWAAAABQEAAA8AAAAA&#10;AAAAAQAgAAAAIgAAAGRycy9kb3ducmV2LnhtbFBLAQIUABQAAAAIAIdO4kDkp9ZipQMAAJgOAAAO&#10;AAAAAAAAAAEAIAAAACUBAABkcnMvZTJvRG9jLnhtbFBLBQYAAAAABgAGAFkBAAA8BwAAAAA=&#10;">
                  <v:fill on="f" focussize="0,0"/>
                  <v:stroke on="f"/>
                  <v:imagedata o:title=""/>
                  <o:lock v:ext="edit" aspectratio="t"/>
                </v:shape>
                <v:roundrect id="AutoShape 25" o:spid="_x0000_s1026" o:spt="2" style="position:absolute;left:393065;top:252730;height:374650;width:1089025;" fillcolor="#FCD5B5 [1305]" filled="t" stroked="t" coordsize="21600,21600" arcsize="0.166666666666667" o:gfxdata="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qkgpdUAAAAFAQAADwAAAAAAAAABACAAAAAiAAAAZHJzL2Rvd25yZXYueG1sUEsBAhQA&#10;FAAAAAgAh07iQLHvk81nAgAA5gQAAA4AAAAAAAAAAQAgAAAAJAEAAGRycy9lMm9Eb2MueG1sUEsF&#10;BgAAAAAGAAYAWQEAAP0F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ECAS/ELC</w:t>
                        </w:r>
                      </w:p>
                    </w:txbxContent>
                  </v:textbox>
                </v:roundrect>
                <v:roundrect id="AutoShape 26" o:spid="_x0000_s1026" o:spt="2" style="position:absolute;left:3273425;top:252730;height:373380;width:1089025;" fillcolor="#FCD5B5 [1305]" filled="t" stroked="t" coordsize="21600,21600" arcsize="0.166666666666667" o:gfxdata="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qpIKXVAAAABQEAAA8AAAAAAAAAAQAgAAAAIgAAAGRycy9kb3ducmV2LnhtbFBLAQIUABQA&#10;AAAIAIdO4kAiYPYIZQIAAOcEAAAOAAAAAAAAAAEAIAAAACQBAABkcnMvZTJvRG9jLnhtbFBLBQYA&#10;AAAABgAGAFkBAAD7BQ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IC</w:t>
                        </w:r>
                      </w:p>
                    </w:txbxContent>
                  </v:textbox>
                </v:roundrect>
                <v:shape id="AutoShape 27" o:spid="_x0000_s1026" o:spt="32" type="#_x0000_t32" style="position:absolute;left:1482090;top:378460;flip:y;height:635;width:1791335;" filled="f" stroked="t" coordsize="21600,21600" o:gfxdata="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yL0BO&#10;0wAAAAUBAAAPAAAAAAAAAAEAIAAAACIAAABkcnMvZG93bnJldi54bWxQSwECFAAUAAAACACHTuJA&#10;MQiMBe0BAADMAwAADgAAAAAAAAABACAAAAAiAQAAZHJzL2Uyb0RvYy54bWxQSwUGAAAAAAYABgBZ&#10;AQAAgQUAAAAA&#10;">
                  <v:fill on="f" focussize="0,0"/>
                  <v:stroke weight="1pt" color="#FFFF00" joinstyle="round"/>
                  <v:imagedata o:title=""/>
                  <o:lock v:ext="edit" aspectratio="f"/>
                </v:shape>
                <v:shape id="AutoShape 28" o:spid="_x0000_s1026" o:spt="32" type="#_x0000_t32" style="position:absolute;left:1489710;top:469900;flip:y;height:635;width:1791335;" filled="f" stroked="t" coordsize="21600,21600" o:gfxdata="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gki&#10;E9MAAAAFAQAADwAAAAAAAAABACAAAAAiAAAAZHJzL2Rvd25yZXYueG1sUEsBAhQAFAAAAAgAh07i&#10;QP6Pb3LuAQAAzAMAAA4AAAAAAAAAAQAgAAAAIgEAAGRycy9lMm9Eb2MueG1sUEsFBgAAAAAGAAYA&#10;WQEAAIIFAAAAAA==&#10;">
                  <v:fill on="f" focussize="0,0"/>
                  <v:stroke weight="1pt" color="#92D050" joinstyle="round"/>
                  <v:imagedata o:title=""/>
                  <o:lock v:ext="edit" aspectratio="f"/>
                </v:shape>
                <v:shape id="Text Box 32" o:spid="_x0000_s1026" o:spt="202" type="#_x0000_t202" style="position:absolute;left:2048510;top:118110;height:457200;width:855345;" filled="f" stroked="f" coordsize="21600,21600" o:gfxdata="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JKLQTTAAAABQEAAA8AAAAAAAAAAQAgAAAA&#10;IgAAAGRycy9kb3ducmV2LnhtbFBLAQIUABQAAAAIAIdO4kCfaN34EAIAACAEAAAOAAAAAAAAAAEA&#10;IAAAACIBAABkcnMvZTJvRG9jLnhtbFBLBQYAAAAABgAGAFkBAACk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BCAN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5"/>
        <w:rPr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D760大改型</w:t>
      </w:r>
    </w:p>
    <w:p>
      <w:pPr>
        <w:rPr>
          <w:lang w:val="en-US" w:eastAsia="zh-CN"/>
        </w:rPr>
      </w:pPr>
      <w:r>
        <w:rPr>
          <w:rFonts w:asciiTheme="minorEastAsia" w:hAnsiTheme="minorEastAsia"/>
          <w:color w:val="FF0000"/>
          <w:lang w:val="en-US" w:eastAsia="zh-CN"/>
        </w:rPr>
        <mc:AlternateContent>
          <mc:Choice Requires="wpc">
            <w:drawing>
              <wp:inline distT="0" distB="0" distL="0" distR="0">
                <wp:extent cx="5551170" cy="2717800"/>
                <wp:effectExtent l="0" t="0" r="0" b="6350"/>
                <wp:docPr id="48" name="画布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9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291715" y="1178560"/>
                            <a:ext cx="1089025" cy="373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CGW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652780" y="854075"/>
                            <a:ext cx="435927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652780" y="1867535"/>
                            <a:ext cx="435927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652780" y="1986915"/>
                            <a:ext cx="435927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77165" y="608330"/>
                            <a:ext cx="787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MCAN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77165" y="1797050"/>
                            <a:ext cx="787400" cy="38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CCAN</w:t>
                              </w:r>
                            </w:p>
                            <w:p>
                              <w:pPr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2734310" y="1551940"/>
                            <a:ext cx="635" cy="3162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13410" y="742950"/>
                            <a:ext cx="435927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2874645" y="1551940"/>
                            <a:ext cx="635" cy="4349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492885" y="2305050"/>
                            <a:ext cx="1089025" cy="3746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ECAS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911350" y="2000250"/>
                            <a:ext cx="635" cy="3162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036445" y="1868170"/>
                            <a:ext cx="635" cy="4349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0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2734945" y="862965"/>
                            <a:ext cx="635" cy="3162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874010" y="757555"/>
                            <a:ext cx="635" cy="4349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3194685" y="419100"/>
                            <a:ext cx="635" cy="4349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92D05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3054350" y="441325"/>
                            <a:ext cx="635" cy="3162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FF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7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2520315" y="66675"/>
                            <a:ext cx="1089025" cy="3746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sz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  <w:lang w:eastAsia="zh-CN"/>
                                </w:rPr>
                                <w:t>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14pt;width:437.1pt;" coordsize="5551170,2717800" editas="canvas" o:gfxdata="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">
                <o:lock v:ext="edit" aspectratio="f"/>
                <v:shape id="_x0000_s1026" o:spid="_x0000_s1026" style="position:absolute;left:0;top:0;height:2717800;width:5551170;" filled="f" stroked="f" coordsize="21600,21600" o:gfxdata="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J6XWq1wAAAAUBAAAPAAAA&#10;AAAAAAEAIAAAACIAAABkcnMvZG93bnJldi54bWxQSwECFAAUAAAACACHTuJAHyI0KjQFAACsJgAA&#10;DgAAAAAAAAABACAAAAAmAQAAZHJzL2Uyb0RvYy54bWxQSwUGAAAAAAYABgBZAQAAzAgAAAAA&#10;">
                  <v:fill on="f" focussize="0,0"/>
                  <v:stroke on="f"/>
                  <v:imagedata o:title=""/>
                  <o:lock v:ext="edit" aspectratio="t"/>
                </v:shape>
                <v:roundrect id="AutoShape 5" o:spid="_x0000_s1026" o:spt="2" style="position:absolute;left:2291715;top:1178560;height:373380;width:1089025;" fillcolor="#C6D9F1 [671]" filled="t" stroked="t" coordsize="21600,21600" arcsize="0.166666666666667" o:gfxdata="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6X1sw1wAAAAUBAAAPAAAAAAAAAAEAIAAAACIAAABkcnMvZG93bnJldi54bWxQSwECFAAU&#10;AAAACACHTuJA2HWpFWQCAADmBAAADgAAAAAAAAABACAAAAAmAQAAZHJzL2Uyb0RvYy54bWxQSwUG&#10;AAAAAAYABgBZAQAA/AUAAAAA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CGW</w:t>
                        </w:r>
                      </w:p>
                    </w:txbxContent>
                  </v:textbox>
                </v:roundrect>
                <v:shape id="AutoShape 6" o:spid="_x0000_s1026" o:spt="32" type="#_x0000_t32" style="position:absolute;left:652780;top:854075;height:635;width:435927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Wt5iX0wAAAAUB&#10;AAAPAAAAAAAAAAEAIAAAACIAAABkcnMvZG93bnJldi54bWxQSwECFAAUAAAACACHTuJAal6dB+cB&#10;AADAAwAADgAAAAAAAAABACAAAAAiAQAAZHJzL2Uyb0RvYy54bWxQSwUGAAAAAAYABgBZAQAAewUA&#10;AAAA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shape id="AutoShape 7" o:spid="_x0000_s1026" o:spt="32" type="#_x0000_t32" style="position:absolute;left:652780;top:1867535;height:635;width:435927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0f16LRAAAABQEA&#10;AA8AAAAAAAAAAQAgAAAAIgAAAGRycy9kb3ducmV2LnhtbFBLAQIUABQAAAAIAIdO4kD5xVgb6AEA&#10;AMEDAAAOAAAAAAAAAAEAIAAAACABAABkcnMvZTJvRG9jLnhtbFBLBQYAAAAABgAGAFkBAAB6BQAA&#10;AAA=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shape id="AutoShape 8" o:spid="_x0000_s1026" o:spt="32" type="#_x0000_t32" style="position:absolute;left:652780;top:1986915;height:635;width:435927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Wt5iX0wAA&#10;AAUBAAAPAAAAAAAAAAEAIAAAACIAAABkcnMvZG93bnJldi54bWxQSwECFAAUAAAACACHTuJA7X20&#10;SuoBAADBAwAADgAAAAAAAAABACAAAAAiAQAAZHJzL2Uyb0RvYy54bWxQSwUGAAAAAAYABgBZAQAA&#10;fgUAAAAA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shape id="Text Box 9" o:spid="_x0000_s1026" o:spt="202" type="#_x0000_t202" style="position:absolute;left:177165;top:608330;height:304800;width:787400;" filled="f" stroked="f" coordsize="21600,21600" o:gfxdata="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U2DGjTAAAABQEAAA8AAAAAAAAAAQAgAAAA&#10;IgAAAGRycy9kb3ducmV2LnhtbFBLAQIUABQAAAAIAIdO4kCAOhVqEAIAAB4EAAAOAAAAAAAAAAEA&#10;IAAAACIBAABkcnMvZTJvRG9jLnhtbFBLBQYAAAAABgAGAFkBAACk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MCAN</w:t>
                        </w:r>
                      </w:p>
                    </w:txbxContent>
                  </v:textbox>
                </v:shape>
                <v:shape id="Text Box 10" o:spid="_x0000_s1026" o:spt="202" type="#_x0000_t202" style="position:absolute;left:177165;top:1797050;height:389890;width:787400;" filled="f" stroked="f" coordsize="21600,21600" o:gfxdata="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5TYMaNMAAAAFAQAADwAAAAAAAAABACAA&#10;AAAiAAAAZHJzL2Rvd25yZXYueG1sUEsBAhQAFAAAAAgAh07iQHC6vfkSAgAAIAQAAA4AAAAAAAAA&#10;AQAgAAAAIgEAAGRycy9lMm9Eb2MueG1sUEsFBgAAAAAGAAYAWQEAAKY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CCAN</w:t>
                        </w:r>
                      </w:p>
                      <w:p>
                        <w:pPr>
                          <w:rPr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500</w:t>
                        </w:r>
                      </w:p>
                    </w:txbxContent>
                  </v:textbox>
                </v:shape>
                <v:shape id="AutoShape 11" o:spid="_x0000_s1026" o:spt="32" type="#_x0000_t32" style="position:absolute;left:2734310;top:1551940;height:316230;width:63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R/XotEAAAAFAQAA&#10;DwAAAAAAAAABACAAAAAiAAAAZHJzL2Rvd25yZXYueG1sUEsBAhQAFAAAAAgAh07iQFcJ9WjnAQAA&#10;wgMAAA4AAAAAAAAAAQAgAAAAIAEAAGRycy9lMm9Eb2MueG1sUEsFBgAAAAAGAAYAWQEAAHkFAAAA&#10;AA==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shape id="AutoShape 12" o:spid="_x0000_s1026" o:spt="32" type="#_x0000_t32" style="position:absolute;left:613410;top:742950;height:635;width:435927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0f16LRAAAABQEA&#10;AA8AAAAAAAAAAQAgAAAAIgAAAGRycy9kb3ducmV2LnhtbFBLAQIUABQAAAAIAIdO4kA67yWz6AEA&#10;AMEDAAAOAAAAAAAAAAEAIAAAACABAABkcnMvZTJvRG9jLnhtbFBLBQYAAAAABgAGAFkBAAB6BQAA&#10;AAA=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shape id="AutoShape 13" o:spid="_x0000_s1026" o:spt="32" type="#_x0000_t32" style="position:absolute;left:2874645;top:1551940;height:434975;width:63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a3mJfTAAAA&#10;BQEAAA8AAAAAAAAAAQAgAAAAIgAAAGRycy9kb3ducmV2LnhtbFBLAQIUABQAAAAIAIdO4kBlW1sZ&#10;6QEAAMIDAAAOAAAAAAAAAAEAIAAAACIBAABkcnMvZTJvRG9jLnhtbFBLBQYAAAAABgAGAFkBAAB9&#10;BQAAAAA=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roundrect id="AutoShape 14" o:spid="_x0000_s1026" o:spt="2" style="position:absolute;left:1492885;top:2305050;height:374650;width:1089025;" fillcolor="#C6D9F1 [671]" filled="t" stroked="t" coordsize="21600,21600" arcsize="0.166666666666667" o:gfxdata="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l9bMNcAAAAFAQAADwAAAAAAAAABACAAAAAiAAAAZHJzL2Rvd25yZXYueG1sUEsBAhQA&#10;FAAAAAgAh07iQE8A/NNlAgAA6AQAAA4AAAAAAAAAAQAgAAAAJgEAAGRycy9lMm9Eb2MueG1sUEsF&#10;BgAAAAAGAAYAWQEAAP0F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ECAS</w:t>
                        </w:r>
                      </w:p>
                    </w:txbxContent>
                  </v:textbox>
                </v:roundrect>
                <v:shape id="AutoShape 15" o:spid="_x0000_s1026" o:spt="32" type="#_x0000_t32" style="position:absolute;left:1911350;top:2000250;height:316230;width:63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Wt5iX0wAAAAUB&#10;AAAPAAAAAAAAAAEAIAAAACIAAABkcnMvZG93bnJldi54bWxQSwECFAAUAAAACACHTuJAUbANm+cB&#10;AADCAwAADgAAAAAAAAABACAAAAAiAQAAZHJzL2Uyb0RvYy54bWxQSwUGAAAAAAYABgBZAQAAewUA&#10;AAAA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shape id="AutoShape 16" o:spid="_x0000_s1026" o:spt="32" type="#_x0000_t32" style="position:absolute;left:2036445;top:1868170;height:434975;width:63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dH9ei0QAAAAUB&#10;AAAPAAAAAAAAAAEAIAAAACIAAABkcnMvZG93bnJldi54bWxQSwECFAAUAAAACACHTuJApuMhrekB&#10;AADCAwAADgAAAAAAAAABACAAAAAgAQAAZHJzL2Uyb0RvYy54bWxQSwUGAAAAAAYABgBZAQAAewUA&#10;AAAA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shape id="AutoShape 17" o:spid="_x0000_s1026" o:spt="32" type="#_x0000_t32" style="position:absolute;left:2734945;top:862965;height:316230;width:63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reYl9MAAAAF&#10;AQAADwAAAAAAAAABACAAAAAiAAAAZHJzL2Rvd25yZXYueG1sUEsBAhQAFAAAAAgAh07iQOXI80jo&#10;AQAAwQMAAA4AAAAAAAAAAQAgAAAAIgEAAGRycy9lMm9Eb2MueG1sUEsFBgAAAAAGAAYAWQEAAHwF&#10;AAAAAA==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shape id="AutoShape 18" o:spid="_x0000_s1026" o:spt="32" type="#_x0000_t32" style="position:absolute;left:2874010;top:757555;height:434975;width:63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dH9ei0QAAAAUB&#10;AAAPAAAAAAAAAAEAIAAAACIAAABkcnMvZG93bnJldi54bWxQSwECFAAUAAAACACHTuJACa0TOukB&#10;AADBAwAADgAAAAAAAAABACAAAAAgAQAAZHJzL2Uyb0RvYy54bWxQSwUGAAAAAAYABgBZAQAAewUA&#10;AAAA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shape id="AutoShape 22" o:spid="_x0000_s1026" o:spt="32" type="#_x0000_t32" style="position:absolute;left:3194685;top:419100;height:434975;width:635;" filled="f" stroked="t" coordsize="21600,21600" o:gfxdata="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a3mJfTAAAABQEA&#10;AA8AAAAAAAAAAQAgAAAAIgAAAGRycy9kb3ducmV2LnhtbFBLAQIUABQAAAAIAIdO4kDCkv2p5gEA&#10;AMEDAAAOAAAAAAAAAAEAIAAAACIBAABkcnMvZTJvRG9jLnhtbFBLBQYAAAAABgAGAFkBAAB6BQAA&#10;AAA=&#10;">
                  <v:fill on="f" focussize="0,0"/>
                  <v:stroke weight="2pt" color="#92D050" joinstyle="round"/>
                  <v:imagedata o:title=""/>
                  <o:lock v:ext="edit" aspectratio="f"/>
                </v:shape>
                <v:shape id="AutoShape 23" o:spid="_x0000_s1026" o:spt="32" type="#_x0000_t32" style="position:absolute;left:3054350;top:441325;height:316230;width:635;" filled="f" stroked="t" coordsize="21600,21600" o:gfxdata="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0f16LRAAAABQEA&#10;AA8AAAAAAAAAAQAgAAAAIgAAAGRycy9kb3ducmV2LnhtbFBLAQIUABQAAAAIAIdO4kDjRavj6AEA&#10;AMEDAAAOAAAAAAAAAAEAIAAAACABAABkcnMvZTJvRG9jLnhtbFBLBQYAAAAABgAGAFkBAAB6BQAA&#10;AAA=&#10;">
                  <v:fill on="f" focussize="0,0"/>
                  <v:stroke weight="2pt" color="#FFFF00" joinstyle="round"/>
                  <v:imagedata o:title=""/>
                  <o:lock v:ext="edit" aspectratio="f"/>
                </v:shape>
                <v:roundrect id="AutoShape 24" o:spid="_x0000_s1026" o:spt="2" style="position:absolute;left:2520315;top:66675;height:374650;width:1089025;" fillcolor="#FCD5B5 [1305]" filled="t" stroked="t" coordsize="21600,21600" arcsize="0.166666666666667" o:gfxdata="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HdUBydYAAAAFAQAADwAAAAAAAAABACAAAAAiAAAAZHJzL2Rvd25yZXYueG1sUEsBAhQA&#10;FAAAAAgAh07iQLgZhsdmAgAA5gQAAA4AAAAAAAAAAQAgAAAAJQEAAGRycy9lMm9Eb2MueG1sUEsF&#10;BgAAAAAGAAYAWQEAAP0F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b/>
                            <w:sz w:val="24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  <w:lang w:eastAsia="zh-CN"/>
                          </w:rPr>
                          <w:t>IC</w:t>
                        </w:r>
                      </w:p>
                    </w:txbxContent>
                  </v:textbox>
                </v:roundrect>
                <w10:wrap type="none"/>
                <w10:anchorlock/>
              </v:group>
            </w:pict>
          </mc:Fallback>
        </mc:AlternateContent>
      </w:r>
    </w:p>
    <w:p>
      <w:pPr>
        <w:pStyle w:val="3"/>
        <w:rPr>
          <w:rFonts w:ascii="Arial" w:hAnsi="Arial" w:cs="Arial"/>
          <w:lang w:val="en-US"/>
        </w:rPr>
      </w:pPr>
      <w:r>
        <w:rPr>
          <w:rFonts w:hint="eastAsia" w:ascii="Arial" w:hAnsi="Arial" w:cs="Arial"/>
          <w:lang w:val="en-US" w:eastAsia="zh-CN"/>
        </w:rPr>
        <w:t>功能需求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机械式空气悬架充放气提醒及指示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机械式空气悬架充放气提醒及指示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当标定为机械式空气悬架时，</w:t>
            </w:r>
            <w:r>
              <w:rPr>
                <w:rFonts w:hint="eastAsia" w:ascii="宋体" w:hAnsi="宋体" w:cs="Arial"/>
                <w:sz w:val="20"/>
                <w:szCs w:val="20"/>
                <w:highlight w:val="cyan"/>
                <w:lang w:eastAsia="zh-CN"/>
              </w:rPr>
              <w:t>仅支持一键充放气功能。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按下开关，气囊放气，仪表需要报警，仪表点亮空气悬架指示灯；复位开关，气囊需要充气一段时间，仪表继续报警5min后停止。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highlight w:val="cyan"/>
                <w:lang w:eastAsia="zh-CN"/>
              </w:rPr>
              <w:t>D310、D530、D320、D560、D760 常规平台仪表，仪表检测硬线开关信号；D760大改型，仪表接收总线信号。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且收到空气悬架开关闭合信号（高电平），信号消失后，报警持续5min；</w:t>
            </w:r>
            <w:r>
              <w:rPr>
                <w:rFonts w:hint="eastAsia"/>
                <w:sz w:val="20"/>
                <w:highlight w:val="cyan"/>
                <w:lang w:eastAsia="zh-CN"/>
              </w:rPr>
              <w:t>或者接收到总线有效信号</w:t>
            </w:r>
          </w:p>
          <w:p>
            <w:pPr>
              <w:spacing w:after="0" w:line="240" w:lineRule="auto"/>
              <w:rPr>
                <w:sz w:val="20"/>
                <w:highlight w:val="cyan"/>
                <w:lang w:eastAsia="zh-CN"/>
              </w:rPr>
            </w:pPr>
            <w:r>
              <w:rPr>
                <w:rFonts w:hint="eastAsia"/>
                <w:sz w:val="20"/>
                <w:highlight w:val="cyan"/>
                <w:lang w:eastAsia="zh-CN"/>
              </w:rPr>
              <w:t>D760大改型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704"/>
              <w:gridCol w:w="709"/>
              <w:gridCol w:w="566"/>
              <w:gridCol w:w="1984"/>
              <w:gridCol w:w="1559"/>
              <w:gridCol w:w="88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ID</w:t>
                  </w:r>
                </w:p>
              </w:tc>
              <w:tc>
                <w:tcPr>
                  <w:tcW w:w="47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字节</w:t>
                  </w:r>
                </w:p>
              </w:tc>
              <w:tc>
                <w:tcPr>
                  <w:tcW w:w="38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位</w:t>
                  </w:r>
                </w:p>
              </w:tc>
              <w:tc>
                <w:tcPr>
                  <w:tcW w:w="1335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内容</w:t>
                  </w:r>
                </w:p>
              </w:tc>
              <w:tc>
                <w:tcPr>
                  <w:tcW w:w="10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说明</w:t>
                  </w:r>
                </w:p>
              </w:tc>
              <w:tc>
                <w:tcPr>
                  <w:tcW w:w="592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BCMI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18FF2732</w:t>
                  </w:r>
                </w:p>
              </w:tc>
              <w:tc>
                <w:tcPr>
                  <w:tcW w:w="47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7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1-2</w:t>
                  </w:r>
                </w:p>
              </w:tc>
              <w:tc>
                <w:tcPr>
                  <w:tcW w:w="1335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机械式空气悬架开关</w:t>
                  </w:r>
                </w:p>
              </w:tc>
              <w:tc>
                <w:tcPr>
                  <w:tcW w:w="1049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Theme="minorEastAsia"/>
                      <w:sz w:val="18"/>
                      <w:szCs w:val="18"/>
                      <w:highlight w:val="cyan"/>
                      <w:lang w:val="sv-SE"/>
                    </w:rPr>
                    <w:t>1-亮，其余不亮</w:t>
                  </w:r>
                </w:p>
              </w:tc>
              <w:tc>
                <w:tcPr>
                  <w:tcW w:w="59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LCD上空气悬架报警灯激活，</w:t>
            </w:r>
            <w:r>
              <w:rPr>
                <w:rFonts w:hint="eastAsia"/>
                <w:sz w:val="20"/>
                <w:szCs w:val="20"/>
                <w:lang w:eastAsia="zh-CN"/>
              </w:rPr>
              <w:t>显示大图标1.5s；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大图标消失后，文字显示“空气弹簧处于充放气状态”；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 xml:space="preserve">同时有声音报警，扬声器以一定频率鸣叫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347345" cy="245745"/>
                  <wp:effectExtent l="0" t="0" r="0" b="1905"/>
                  <wp:docPr id="18" name="图片 47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7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" cy="24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 黄色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或连续5min未收到空气悬架开关信号（高电平）</w:t>
            </w:r>
            <w:r>
              <w:rPr>
                <w:rFonts w:hint="eastAsia"/>
                <w:sz w:val="20"/>
                <w:highlight w:val="cyan"/>
                <w:lang w:eastAsia="zh-CN"/>
              </w:rPr>
              <w:t>/总线信号无效或未收到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硬线</w:t>
            </w:r>
            <w:r>
              <w:rPr>
                <w:rFonts w:hint="eastAsia" w:ascii="宋体" w:hAnsi="宋体" w:cs="Arial"/>
                <w:sz w:val="20"/>
                <w:szCs w:val="20"/>
                <w:highlight w:val="cyan"/>
                <w:lang w:eastAsia="zh-CN"/>
              </w:rPr>
              <w:t>/总线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机械式空气悬架开关信号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空气悬架开关信号，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18FF7117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第6字节1-2位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D310、D530现生产仪表、D760仪表不发总线信号，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D320、D560、D310&amp;D530国六仪表发出总线信号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扬声器特性：（</w:t>
            </w:r>
            <w:r>
              <w:rPr>
                <w:sz w:val="20"/>
                <w:lang w:eastAsia="zh-CN"/>
              </w:rPr>
              <w:t>2.6</w:t>
            </w:r>
            <w:r>
              <w:rPr>
                <w:rFonts w:hint="eastAsia"/>
                <w:sz w:val="20"/>
                <w:lang w:eastAsia="zh-CN"/>
              </w:rPr>
              <w:t>±</w:t>
            </w:r>
            <w:r>
              <w:rPr>
                <w:sz w:val="20"/>
                <w:lang w:eastAsia="zh-CN"/>
              </w:rPr>
              <w:t>0.5</w:t>
            </w:r>
            <w:r>
              <w:rPr>
                <w:rFonts w:hint="eastAsia"/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>khz</w:t>
            </w:r>
            <w:r>
              <w:rPr>
                <w:rFonts w:hint="eastAsia"/>
                <w:sz w:val="20"/>
                <w:lang w:eastAsia="zh-CN"/>
              </w:rPr>
              <w:t>，音量（</w:t>
            </w:r>
            <w:r>
              <w:rPr>
                <w:sz w:val="20"/>
                <w:lang w:eastAsia="zh-CN"/>
              </w:rPr>
              <w:t>75</w:t>
            </w:r>
            <w:r>
              <w:rPr>
                <w:rFonts w:hint="eastAsia"/>
                <w:sz w:val="20"/>
                <w:lang w:eastAsia="zh-CN"/>
              </w:rPr>
              <w:t>±</w:t>
            </w:r>
            <w:r>
              <w:rPr>
                <w:sz w:val="20"/>
                <w:lang w:eastAsia="zh-CN"/>
              </w:rPr>
              <w:t>5</w:t>
            </w:r>
            <w:r>
              <w:rPr>
                <w:rFonts w:hint="eastAsia"/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>db</w:t>
            </w:r>
            <w:r>
              <w:rPr>
                <w:rFonts w:hint="eastAsia"/>
                <w:sz w:val="20"/>
                <w:lang w:eastAsia="zh-CN"/>
              </w:rPr>
              <w:t>，频率：</w:t>
            </w:r>
            <w:r>
              <w:rPr>
                <w:sz w:val="20"/>
                <w:lang w:eastAsia="zh-CN"/>
              </w:rPr>
              <w:t>1HZ</w:t>
            </w:r>
            <w:r>
              <w:rPr>
                <w:rFonts w:hint="eastAsia"/>
                <w:sz w:val="20"/>
                <w:lang w:eastAsia="zh-CN"/>
              </w:rPr>
              <w:t>，占空比</w:t>
            </w:r>
            <w:r>
              <w:rPr>
                <w:sz w:val="20"/>
                <w:lang w:eastAsia="zh-CN"/>
              </w:rPr>
              <w:t>50%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sz w:val="20"/>
                <w:highlight w:val="cyan"/>
                <w:lang w:eastAsia="zh-CN"/>
              </w:rPr>
            </w:pPr>
            <w:r>
              <w:rPr>
                <w:rFonts w:hint="eastAsia"/>
                <w:sz w:val="20"/>
                <w:highlight w:val="cyan"/>
                <w:lang w:eastAsia="zh-CN"/>
              </w:rPr>
              <w:t>D760大改型初版定义：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704"/>
              <w:gridCol w:w="709"/>
              <w:gridCol w:w="566"/>
              <w:gridCol w:w="1984"/>
              <w:gridCol w:w="1559"/>
              <w:gridCol w:w="88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ID</w:t>
                  </w:r>
                </w:p>
              </w:tc>
              <w:tc>
                <w:tcPr>
                  <w:tcW w:w="47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字节</w:t>
                  </w:r>
                </w:p>
              </w:tc>
              <w:tc>
                <w:tcPr>
                  <w:tcW w:w="38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位</w:t>
                  </w:r>
                </w:p>
              </w:tc>
              <w:tc>
                <w:tcPr>
                  <w:tcW w:w="1335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内容</w:t>
                  </w:r>
                </w:p>
              </w:tc>
              <w:tc>
                <w:tcPr>
                  <w:tcW w:w="10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说明</w:t>
                  </w:r>
                </w:p>
              </w:tc>
              <w:tc>
                <w:tcPr>
                  <w:tcW w:w="592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BCMI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18FF2732</w:t>
                  </w:r>
                </w:p>
              </w:tc>
              <w:tc>
                <w:tcPr>
                  <w:tcW w:w="47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4</w:t>
                  </w:r>
                </w:p>
              </w:tc>
              <w:tc>
                <w:tcPr>
                  <w:tcW w:w="38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1</w:t>
                  </w:r>
                </w:p>
              </w:tc>
              <w:tc>
                <w:tcPr>
                  <w:tcW w:w="1335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highlight w:val="cya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  <w:highlight w:val="cyan"/>
                    </w:rPr>
                    <w:t>机械式空气悬架开关</w:t>
                  </w:r>
                </w:p>
              </w:tc>
              <w:tc>
                <w:tcPr>
                  <w:tcW w:w="1049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Theme="minorEastAsia"/>
                      <w:sz w:val="18"/>
                      <w:szCs w:val="18"/>
                      <w:highlight w:val="cyan"/>
                      <w:lang w:val="sv-SE"/>
                    </w:rPr>
                    <w:t>1-亮，其余不亮</w:t>
                  </w:r>
                </w:p>
              </w:tc>
              <w:tc>
                <w:tcPr>
                  <w:tcW w:w="59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cyan"/>
                <w:lang w:eastAsia="zh-CN"/>
              </w:rPr>
              <w:t>D760大改型BCM在检测到有开关信号输入，且诊断无电磁阀短路故障时，才会输出有效信号。</w:t>
            </w: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高度控制指示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高度控制指示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当仪表收到高度控制指示总线报文相应位置位信息时，LCD上有高度控制指示。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 且收到高度控制指示点亮总线信号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4"/>
              <w:gridCol w:w="991"/>
              <w:gridCol w:w="707"/>
              <w:gridCol w:w="567"/>
              <w:gridCol w:w="709"/>
              <w:gridCol w:w="2188"/>
              <w:gridCol w:w="124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8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ID</w:t>
                  </w:r>
                </w:p>
              </w:tc>
              <w:tc>
                <w:tcPr>
                  <w:tcW w:w="66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</w:rPr>
                    <w:t>内容</w:t>
                  </w:r>
                </w:p>
              </w:tc>
              <w:tc>
                <w:tcPr>
                  <w:tcW w:w="4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</w:rPr>
                    <w:t>位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周期</w:t>
                  </w:r>
                </w:p>
              </w:tc>
              <w:tc>
                <w:tcPr>
                  <w:tcW w:w="147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说明</w:t>
                  </w:r>
                </w:p>
              </w:tc>
              <w:tc>
                <w:tcPr>
                  <w:tcW w:w="83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8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0CFE5A2F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后桥高度状态指示</w:t>
                  </w:r>
                </w:p>
              </w:tc>
              <w:tc>
                <w:tcPr>
                  <w:tcW w:w="476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1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5-8</w:t>
                  </w:r>
                </w:p>
              </w:tc>
              <w:tc>
                <w:tcPr>
                  <w:tcW w:w="477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0.1s</w:t>
                  </w:r>
                </w:p>
              </w:tc>
              <w:tc>
                <w:tcPr>
                  <w:tcW w:w="1473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0001、0010、0011：正常告高度1、2、3；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</w:rPr>
                    <w:t>其余：非正常高度</w:t>
                  </w:r>
                </w:p>
              </w:tc>
              <w:tc>
                <w:tcPr>
                  <w:tcW w:w="836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</w:rPr>
                  </w:pPr>
                  <w:r>
                    <w:rPr>
                      <w:rFonts w:hint="eastAsia" w:ascii="宋体" w:hAnsi="宋体" w:eastAsiaTheme="minorEastAsia"/>
                      <w:sz w:val="18"/>
                      <w:szCs w:val="20"/>
                      <w:lang w:val="sv-SE"/>
                    </w:rPr>
                    <w:t>除0010、0011亮灯外</w:t>
                  </w:r>
                  <w:r>
                    <w:rPr>
                      <w:rFonts w:ascii="宋体" w:hAnsi="宋体" w:eastAsiaTheme="minorEastAsia"/>
                      <w:sz w:val="18"/>
                      <w:szCs w:val="20"/>
                      <w:lang w:val="sv-SE"/>
                    </w:rPr>
                    <w:t>；其余无效（不</w:t>
                  </w:r>
                  <w:r>
                    <w:rPr>
                      <w:rFonts w:hint="eastAsia" w:ascii="宋体" w:hAnsi="宋体" w:eastAsiaTheme="minorEastAsia"/>
                      <w:sz w:val="18"/>
                      <w:szCs w:val="20"/>
                      <w:lang w:val="sv-SE"/>
                    </w:rPr>
                    <w:t>亮）</w:t>
                  </w:r>
                </w:p>
              </w:tc>
            </w:tr>
          </w:tbl>
          <w:p>
            <w:pPr>
              <w:spacing w:after="0" w:line="36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正常高度1不点灯，正常高度2、3点灯。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仪表显示高度控制指示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</w:p>
          <w:p>
            <w:pPr>
              <w:spacing w:after="0"/>
            </w:pPr>
            <w:r>
              <w:rPr>
                <w:rFonts w:hint="eastAsia"/>
                <w:sz w:val="20"/>
                <w:szCs w:val="20"/>
              </w:rPr>
              <w:t xml:space="preserve">图标： </w:t>
            </w:r>
            <w:r>
              <w:rPr>
                <w:lang w:val="en-US" w:eastAsia="zh-CN"/>
              </w:rPr>
              <w:drawing>
                <wp:inline distT="0" distB="0" distL="0" distR="0">
                  <wp:extent cx="525145" cy="372745"/>
                  <wp:effectExtent l="0" t="0" r="8255" b="8255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37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Arial"/>
                <w:sz w:val="20"/>
                <w:szCs w:val="20"/>
              </w:rPr>
              <w:t>黄色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36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360" w:lineRule="auto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或收到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高度控制指示熄灭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总线：</w:t>
            </w:r>
          </w:p>
          <w:p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高度控制指示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不在正常高度1、2、3时，需要点亮ECAS黄灯。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目前对外宣传ECAS黄灯代表悬架不在正常高度。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举升桥提升状态指示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举升桥提升状态指示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当仪表收到举升桥状态指示总线报文相应位置位信息时，LCD上有举升桥提升状态指示。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 且收到举升桥提升状态指示点亮总线信号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1261"/>
              <w:gridCol w:w="719"/>
              <w:gridCol w:w="709"/>
              <w:gridCol w:w="856"/>
              <w:gridCol w:w="1619"/>
              <w:gridCol w:w="12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8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内容</w:t>
                  </w:r>
                </w:p>
              </w:tc>
              <w:tc>
                <w:tcPr>
                  <w:tcW w:w="48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位</w:t>
                  </w:r>
                </w:p>
              </w:tc>
              <w:tc>
                <w:tcPr>
                  <w:tcW w:w="5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周期</w:t>
                  </w:r>
                </w:p>
              </w:tc>
              <w:tc>
                <w:tcPr>
                  <w:tcW w:w="109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说明</w:t>
                  </w:r>
                </w:p>
              </w:tc>
              <w:tc>
                <w:tcPr>
                  <w:tcW w:w="83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0CFE5A2F</w:t>
                  </w:r>
                </w:p>
              </w:tc>
              <w:tc>
                <w:tcPr>
                  <w:tcW w:w="84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举升桥提升状态指示</w:t>
                  </w:r>
                </w:p>
              </w:tc>
              <w:tc>
                <w:tcPr>
                  <w:tcW w:w="48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7-8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0.1s</w:t>
                  </w:r>
                </w:p>
              </w:tc>
              <w:tc>
                <w:tcPr>
                  <w:tcW w:w="1090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Theme="minorEastAsia"/>
                      <w:sz w:val="18"/>
                      <w:szCs w:val="18"/>
                      <w:lang w:val="sv-SE"/>
                    </w:rPr>
                    <w:t>1-亮，其余不亮</w:t>
                  </w: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仪表显示举升桥提升状态指示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</w:p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图标： </w:t>
            </w:r>
            <w:r>
              <w:rPr>
                <w:lang w:val="en-US" w:eastAsia="zh-CN"/>
              </w:rPr>
              <w:drawing>
                <wp:inline distT="0" distB="0" distL="0" distR="0">
                  <wp:extent cx="431800" cy="254000"/>
                  <wp:effectExtent l="0" t="0" r="6350" b="0"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黄色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或收到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举升桥提升状态指示熄灭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举升桥提升状态指示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驱动辅助状态指示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驱动辅助状态指示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当仪表收到驱动辅助状态指示报文相应位置位时，LCD上有驱动辅助状态指示。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且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收到驱动辅助状态指示点亮总线信号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1261"/>
              <w:gridCol w:w="719"/>
              <w:gridCol w:w="709"/>
              <w:gridCol w:w="856"/>
              <w:gridCol w:w="1619"/>
              <w:gridCol w:w="12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ID</w:t>
                  </w:r>
                </w:p>
              </w:tc>
              <w:tc>
                <w:tcPr>
                  <w:tcW w:w="8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内容</w:t>
                  </w:r>
                </w:p>
              </w:tc>
              <w:tc>
                <w:tcPr>
                  <w:tcW w:w="48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位</w:t>
                  </w:r>
                </w:p>
              </w:tc>
              <w:tc>
                <w:tcPr>
                  <w:tcW w:w="5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周期</w:t>
                  </w:r>
                </w:p>
              </w:tc>
              <w:tc>
                <w:tcPr>
                  <w:tcW w:w="109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说明</w:t>
                  </w:r>
                </w:p>
              </w:tc>
              <w:tc>
                <w:tcPr>
                  <w:tcW w:w="83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0CFE5A2F</w:t>
                  </w:r>
                </w:p>
              </w:tc>
              <w:tc>
                <w:tcPr>
                  <w:tcW w:w="84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驱动辅助状态指示</w:t>
                  </w:r>
                </w:p>
              </w:tc>
              <w:tc>
                <w:tcPr>
                  <w:tcW w:w="48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5-8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0.1s</w:t>
                  </w:r>
                </w:p>
              </w:tc>
              <w:tc>
                <w:tcPr>
                  <w:tcW w:w="1090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="宋体" w:hAnsi="宋体" w:eastAsiaTheme="minorEastAsia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ascii="宋体" w:hAnsi="宋体" w:eastAsiaTheme="minorEastAsia"/>
                      <w:sz w:val="18"/>
                      <w:szCs w:val="20"/>
                      <w:lang w:val="sv-SE"/>
                    </w:rPr>
                    <w:t>除0001、0010、0111亮灯外</w:t>
                  </w:r>
                  <w:r>
                    <w:rPr>
                      <w:rFonts w:ascii="宋体" w:hAnsi="宋体" w:eastAsiaTheme="minorEastAsia"/>
                      <w:sz w:val="18"/>
                      <w:szCs w:val="20"/>
                      <w:lang w:val="sv-SE"/>
                    </w:rPr>
                    <w:t>；其余不</w:t>
                  </w:r>
                  <w:r>
                    <w:rPr>
                      <w:rFonts w:hint="eastAsia" w:ascii="宋体" w:hAnsi="宋体" w:eastAsiaTheme="minorEastAsia"/>
                      <w:sz w:val="18"/>
                      <w:szCs w:val="20"/>
                      <w:lang w:val="sv-SE"/>
                    </w:rPr>
                    <w:t>亮</w:t>
                  </w: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仪表显示驱动辅助状态指示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</w:p>
          <w:p>
            <w:pPr>
              <w:spacing w:after="0" w:line="240" w:lineRule="auto"/>
            </w:pPr>
            <w:r>
              <w:rPr>
                <w:rFonts w:hint="eastAsia"/>
                <w:sz w:val="20"/>
                <w:szCs w:val="20"/>
              </w:rPr>
              <w:t xml:space="preserve">图标： </w:t>
            </w:r>
            <w:r>
              <w:rPr>
                <w:lang w:val="en-US" w:eastAsia="zh-CN"/>
              </w:rPr>
              <w:drawing>
                <wp:inline distT="0" distB="0" distL="0" distR="0">
                  <wp:extent cx="431800" cy="347345"/>
                  <wp:effectExtent l="0" t="0" r="6350" b="0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Arial"/>
                <w:sz w:val="20"/>
                <w:szCs w:val="20"/>
              </w:rPr>
              <w:t>黄色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或收到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驱动辅助状态指示熄灭总线信号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驱动辅助状态指示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ISO2575汽车控制件，指示器及信号灯的标志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ECAS警告灯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ECAS警告灯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当悬架系统不在正常高度时，仪表判断ECAS警告总线信号，点亮ECAS警告灯。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0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2.且收到ECAS警告指示点亮总线信号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1261"/>
              <w:gridCol w:w="719"/>
              <w:gridCol w:w="709"/>
              <w:gridCol w:w="856"/>
              <w:gridCol w:w="1619"/>
              <w:gridCol w:w="12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ID</w:t>
                  </w:r>
                </w:p>
              </w:tc>
              <w:tc>
                <w:tcPr>
                  <w:tcW w:w="8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内容</w:t>
                  </w:r>
                </w:p>
              </w:tc>
              <w:tc>
                <w:tcPr>
                  <w:tcW w:w="48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位</w:t>
                  </w:r>
                </w:p>
              </w:tc>
              <w:tc>
                <w:tcPr>
                  <w:tcW w:w="5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周期</w:t>
                  </w:r>
                </w:p>
              </w:tc>
              <w:tc>
                <w:tcPr>
                  <w:tcW w:w="109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</w:rPr>
                    <w:t>说明</w:t>
                  </w:r>
                </w:p>
              </w:tc>
              <w:tc>
                <w:tcPr>
                  <w:tcW w:w="83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51" w:hRule="atLeast"/>
              </w:trPr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0"/>
                      <w:szCs w:val="20"/>
                    </w:rPr>
                    <w:t>0CFE5A2F</w:t>
                  </w:r>
                </w:p>
              </w:tc>
              <w:tc>
                <w:tcPr>
                  <w:tcW w:w="84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高度状态指示</w:t>
                  </w:r>
                </w:p>
              </w:tc>
              <w:tc>
                <w:tcPr>
                  <w:tcW w:w="48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5-8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0.1s</w:t>
                  </w:r>
                </w:p>
              </w:tc>
              <w:tc>
                <w:tcPr>
                  <w:tcW w:w="1090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若不为0001或0010或0011，ECAS黄灯点亮</w:t>
                  </w: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20"/>
                    </w:rPr>
                  </w:pPr>
                </w:p>
              </w:tc>
            </w:tr>
          </w:tbl>
          <w:p>
            <w:pPr>
              <w:spacing w:after="0"/>
              <w:rPr>
                <w:sz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ECAS警告指示灯亮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262255" cy="211455"/>
                  <wp:effectExtent l="0" t="0" r="4445" b="0"/>
                  <wp:docPr id="13" name="图片 17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7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颜色：黄色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收到ECAS警告指示熄灭总线信号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ECAS警告信号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Cs/>
                <w:sz w:val="20"/>
                <w:szCs w:val="20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ON档电源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匹配WABCO ECAS、Knorr ELC</w:t>
            </w:r>
            <w:r>
              <w:rPr>
                <w:rFonts w:hint="eastAsia"/>
                <w:sz w:val="20"/>
                <w:szCs w:val="20"/>
                <w:highlight w:val="cyan"/>
                <w:lang w:eastAsia="zh-CN"/>
              </w:rPr>
              <w:t>、瑞立ECAS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</w:p>
          <w:p>
            <w:pPr>
              <w:spacing w:after="120" w:line="240" w:lineRule="auto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收到ECAS黄灯点亮信号，仪表报警，显示ECAS报警灯黄色/白色大图标（彩屏仪表：黄色，黑白屏仪表：白色），同时文字显示“ECAS警告”，1.5s后大图标消失；当车速超过30km/h且ECAS黄灯点亮信号持续30s，该故障再次触发，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白色/红色（彩屏仪表：红色，黑白屏仪表：白色）</w:t>
            </w:r>
            <w:r>
              <w:rPr>
                <w:rFonts w:hint="eastAsia"/>
                <w:sz w:val="20"/>
                <w:szCs w:val="20"/>
                <w:lang w:eastAsia="zh-CN"/>
              </w:rPr>
              <w:t>文字显示“空气悬架偏离正常高度”。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906780" cy="85344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785" cy="86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ECAS失效灯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ECAS失效灯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当气囊不在正常高度后，仪表收到ECAS失效总线信号时，点亮ECAS失效灯。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2.且收到ECAS失效指示点亮总线信号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1261"/>
              <w:gridCol w:w="719"/>
              <w:gridCol w:w="709"/>
              <w:gridCol w:w="856"/>
              <w:gridCol w:w="1619"/>
              <w:gridCol w:w="123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84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内容</w:t>
                  </w:r>
                </w:p>
              </w:tc>
              <w:tc>
                <w:tcPr>
                  <w:tcW w:w="48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位</w:t>
                  </w:r>
                </w:p>
              </w:tc>
              <w:tc>
                <w:tcPr>
                  <w:tcW w:w="5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周期</w:t>
                  </w:r>
                </w:p>
              </w:tc>
              <w:tc>
                <w:tcPr>
                  <w:tcW w:w="109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说明</w:t>
                  </w:r>
                </w:p>
              </w:tc>
              <w:tc>
                <w:tcPr>
                  <w:tcW w:w="83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89" w:hRule="atLeast"/>
              </w:trPr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18FECA2F</w:t>
                  </w:r>
                </w:p>
              </w:tc>
              <w:tc>
                <w:tcPr>
                  <w:tcW w:w="84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红色报警灯</w:t>
                  </w:r>
                </w:p>
              </w:tc>
              <w:tc>
                <w:tcPr>
                  <w:tcW w:w="48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3-4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0.1s</w:t>
                  </w:r>
                </w:p>
              </w:tc>
              <w:tc>
                <w:tcPr>
                  <w:tcW w:w="1090" w:type="pct"/>
                  <w:vMerge w:val="restar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  <w:lang w:val="sv-SE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任意一个为1，均点灯</w:t>
                  </w: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18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66" w:hRule="atLeast"/>
              </w:trPr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</w:p>
              </w:tc>
              <w:tc>
                <w:tcPr>
                  <w:tcW w:w="84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红色报警灯</w:t>
                  </w:r>
                </w:p>
              </w:tc>
              <w:tc>
                <w:tcPr>
                  <w:tcW w:w="48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5-6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18"/>
                    </w:rPr>
                    <w:t>0.1s</w:t>
                  </w:r>
                </w:p>
              </w:tc>
              <w:tc>
                <w:tcPr>
                  <w:tcW w:w="1090" w:type="pct"/>
                  <w:vMerge w:val="continue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18"/>
                    </w:rPr>
                  </w:pPr>
                </w:p>
              </w:tc>
              <w:tc>
                <w:tcPr>
                  <w:tcW w:w="833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spacing w:after="0"/>
              <w:rPr>
                <w:sz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ECAS失效指示灯亮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262255" cy="211455"/>
                  <wp:effectExtent l="0" t="0" r="4445" b="0"/>
                  <wp:docPr id="12" name="图片 8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颜色：红色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收到ECAS失效指示熄灭总线信号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ECAS失效信号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ON档电源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匹配WABCO ECAS、Knorr ELC</w:t>
            </w:r>
            <w:r>
              <w:rPr>
                <w:rFonts w:hint="eastAsia"/>
                <w:sz w:val="20"/>
                <w:szCs w:val="20"/>
                <w:highlight w:val="cyan"/>
                <w:lang w:eastAsia="zh-CN"/>
              </w:rPr>
              <w:t>、瑞立ECAS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</w:p>
          <w:p>
            <w:pPr>
              <w:spacing w:after="12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当收到ECAS红灯点亮信号，仪表报警，显示ECAS报警灯红色/白色大图标（彩屏仪表：红色；黑白屏仪表：白色），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同时有下表所示故障，仪表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白色/红色（彩屏仪表：红色，黑白屏仪表：白色）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文字显示“ECAS高度传感器异常”；无附件1故障则显示“ECAS失效”。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942340" cy="853440"/>
                  <wp:effectExtent l="0" t="0" r="0" b="0"/>
                  <wp:docPr id="14" name="图片 14" descr="cid:image002.jpg@01D38EAD.0F601D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id:image002.jpg@01D38EAD.0F601D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30" cy="857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highlight w:val="cyan"/>
                <w:lang w:eastAsia="zh-CN"/>
              </w:rPr>
              <w:t>与瑞立确认，瑞立DM1 Byte1 bite5-6无效，仪表软件做兼容。</w:t>
            </w:r>
          </w:p>
        </w:tc>
      </w:tr>
    </w:tbl>
    <w:p>
      <w:pPr>
        <w:jc w:val="center"/>
        <w:rPr>
          <w:lang w:eastAsia="zh-CN"/>
        </w:rPr>
      </w:pPr>
    </w:p>
    <w:p>
      <w:pPr>
        <w:spacing w:after="0"/>
        <w:jc w:val="center"/>
        <w:rPr>
          <w:lang w:eastAsia="zh-CN"/>
        </w:rPr>
      </w:pPr>
      <w:r>
        <w:rPr>
          <w:rFonts w:hint="eastAsia"/>
          <w:lang w:eastAsia="zh-CN"/>
        </w:rPr>
        <w:t>附件1故障清单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匹配WABCO ECAS，识别下表故障清单：</w:t>
      </w:r>
    </w:p>
    <w:tbl>
      <w:tblPr>
        <w:tblStyle w:val="27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52"/>
        <w:gridCol w:w="992"/>
        <w:gridCol w:w="453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36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  <w:lang w:eastAsia="zh-CN"/>
              </w:rPr>
              <w:t>SID</w:t>
            </w:r>
            <w:r>
              <w:rPr>
                <w:rFonts w:hint="eastAsia"/>
                <w:b/>
                <w:bCs/>
                <w:sz w:val="18"/>
              </w:rPr>
              <w:br w:type="textWrapping"/>
            </w:r>
            <w:r>
              <w:rPr>
                <w:rFonts w:hint="eastAsia"/>
                <w:b/>
                <w:bCs/>
                <w:sz w:val="18"/>
              </w:rPr>
              <w:t>（不同于标准SPN</w:t>
            </w:r>
            <w:r>
              <w:rPr>
                <w:rFonts w:hint="eastAsia"/>
                <w:b/>
                <w:bCs/>
                <w:sz w:val="18"/>
                <w:lang w:eastAsia="zh-CN"/>
              </w:rPr>
              <w:t>，只采用SPN低8位</w:t>
            </w:r>
            <w:r>
              <w:rPr>
                <w:rFonts w:hint="eastAsia"/>
                <w:b/>
                <w:bCs/>
                <w:sz w:val="18"/>
              </w:rPr>
              <w:t>）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FMI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前轴右高度传感器内部电压超出范围或运行错误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前轴右高度传感器短路到电源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前轴右高度传感器开路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前轴右高度传感器短路到地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后轴右高度传感器内部电压超出范围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后轴右高度传感器短路到电源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后轴右高度传感器开路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后轴右高度传感器短路到地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后轴左高度传感器内部电压超出范围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后轴左高度传感器短路到电源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后轴左高度传感器开路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" w:hRule="atLeast"/>
        </w:trPr>
        <w:tc>
          <w:tcPr>
            <w:tcW w:w="36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rFonts w:ascii="宋体" w:hAnsi="宋体" w:cs="宋体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后轴左高度传感器短路到地</w:t>
            </w:r>
          </w:p>
        </w:tc>
      </w:tr>
    </w:tbl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匹配Knorr ELC，识别下表故障清单：</w:t>
      </w:r>
    </w:p>
    <w:tbl>
      <w:tblPr>
        <w:tblStyle w:val="27"/>
        <w:tblW w:w="9214" w:type="dxa"/>
        <w:tblInd w:w="-3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36"/>
        <w:gridCol w:w="1275"/>
        <w:gridCol w:w="510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8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SPN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FMI</w:t>
            </w:r>
          </w:p>
        </w:tc>
        <w:tc>
          <w:tcPr>
            <w:tcW w:w="5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故障描述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3840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12</w:t>
            </w:r>
          </w:p>
        </w:tc>
        <w:tc>
          <w:tcPr>
            <w:tcW w:w="5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ELC高度传感器部件故障</w:t>
            </w:r>
          </w:p>
        </w:tc>
      </w:tr>
    </w:tbl>
    <w:p>
      <w:pPr>
        <w:rPr>
          <w:lang w:eastAsia="zh-CN"/>
        </w:rPr>
      </w:pPr>
    </w:p>
    <w:p>
      <w:pPr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匹配瑞立ECAS，识别下表故障清单：</w:t>
      </w:r>
    </w:p>
    <w:tbl>
      <w:tblPr>
        <w:tblStyle w:val="27"/>
        <w:tblW w:w="9214" w:type="dxa"/>
        <w:tblInd w:w="-3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36"/>
        <w:gridCol w:w="1275"/>
        <w:gridCol w:w="510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  <w:highlight w:val="cyan"/>
              </w:rPr>
            </w:pPr>
            <w:r>
              <w:rPr>
                <w:rFonts w:hint="eastAsia"/>
                <w:b/>
                <w:bCs/>
                <w:sz w:val="18"/>
                <w:highlight w:val="cyan"/>
              </w:rPr>
              <w:t>SPN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  <w:highlight w:val="cyan"/>
              </w:rPr>
            </w:pPr>
            <w:r>
              <w:rPr>
                <w:rFonts w:hint="eastAsia"/>
                <w:b/>
                <w:bCs/>
                <w:sz w:val="18"/>
                <w:highlight w:val="cyan"/>
              </w:rPr>
              <w:t>FMI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/>
              <w:jc w:val="center"/>
              <w:rPr>
                <w:b/>
                <w:bCs/>
                <w:sz w:val="18"/>
                <w:highlight w:val="cyan"/>
              </w:rPr>
            </w:pPr>
            <w:r>
              <w:rPr>
                <w:rFonts w:hint="eastAsia"/>
                <w:b/>
                <w:bCs/>
                <w:sz w:val="18"/>
                <w:highlight w:val="cyan"/>
              </w:rPr>
              <w:t>故障描述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16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3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前桥高度传感器与主电源短路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16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5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前桥高度传感器开路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16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6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前桥高度传感器与地线短路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18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3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右后桥高度传感器与主电源短路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18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5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右后桥高度传感器开路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18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6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右后桥高度传感器与地线短路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19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3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左后桥高度传感器与主电源短路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8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19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highlight w:val="cya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</w:rPr>
              <w:t>5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0"/>
                <w:highlight w:val="cyan"/>
                <w:lang w:eastAsia="zh-CN"/>
              </w:rPr>
              <w:t>左后桥高度传感器开路</w:t>
            </w: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轴荷显示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轴荷显示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仪表接收轴荷报文，在LCD中显示轴荷信息（在菜单界面查看，非默认界面）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只显示驱动轴轴荷（根据报文判断识别）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1.点火锁ON档/START档.</w:t>
            </w:r>
          </w:p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2.且收到轴荷相关指示信息信号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"/>
              <w:gridCol w:w="845"/>
              <w:gridCol w:w="1135"/>
              <w:gridCol w:w="709"/>
              <w:gridCol w:w="856"/>
              <w:gridCol w:w="2263"/>
              <w:gridCol w:w="59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ID</w:t>
                  </w:r>
                </w:p>
              </w:tc>
              <w:tc>
                <w:tcPr>
                  <w:tcW w:w="56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周期</w:t>
                  </w:r>
                </w:p>
              </w:tc>
              <w:tc>
                <w:tcPr>
                  <w:tcW w:w="764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字节</w:t>
                  </w:r>
                </w:p>
              </w:tc>
              <w:tc>
                <w:tcPr>
                  <w:tcW w:w="57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位</w:t>
                  </w:r>
                </w:p>
              </w:tc>
              <w:tc>
                <w:tcPr>
                  <w:tcW w:w="1523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说明</w:t>
                  </w:r>
                </w:p>
              </w:tc>
              <w:tc>
                <w:tcPr>
                  <w:tcW w:w="40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VW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18FEEA2F</w:t>
                  </w:r>
                </w:p>
              </w:tc>
              <w:tc>
                <w:tcPr>
                  <w:tcW w:w="56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0.1s</w:t>
                  </w:r>
                </w:p>
              </w:tc>
              <w:tc>
                <w:tcPr>
                  <w:tcW w:w="76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轴位置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A</w:t>
                  </w: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ll</w:t>
                  </w:r>
                </w:p>
              </w:tc>
              <w:tc>
                <w:tcPr>
                  <w:tcW w:w="1523" w:type="pct"/>
                  <w:vAlign w:val="center"/>
                </w:tcPr>
                <w:p>
                  <w:pPr>
                    <w:spacing w:after="0" w:line="240" w:lineRule="auto"/>
                    <w:rPr>
                      <w:rFonts w:cs="Arial" w:asciiTheme="minorEastAsia" w:hAnsiTheme="minor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  <w:lang w:eastAsia="zh-CN"/>
                    </w:rPr>
                    <w:t>0000 1111 轴1（前桥）</w:t>
                  </w:r>
                </w:p>
                <w:p>
                  <w:pPr>
                    <w:spacing w:after="0" w:line="240" w:lineRule="auto"/>
                    <w:rPr>
                      <w:rFonts w:cs="Arial" w:asciiTheme="minorEastAsia" w:hAnsiTheme="minorEastAsia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  <w:lang w:eastAsia="zh-CN"/>
                    </w:rPr>
                    <w:t>0001 1111 轴2（中桥）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="宋体" w:hAnsi="宋体" w:eastAsiaTheme="minorEastAsia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</w:rPr>
                    <w:t>0010 1111 轴3（后桥）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</w:p>
              </w:tc>
              <w:tc>
                <w:tcPr>
                  <w:tcW w:w="56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</w:p>
              </w:tc>
              <w:tc>
                <w:tcPr>
                  <w:tcW w:w="76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轴荷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2-3</w:t>
                  </w: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</w:pPr>
                  <w:r>
                    <w:rPr>
                      <w:rFonts w:asciiTheme="minorEastAsia" w:hAnsiTheme="minorEastAsia" w:eastAsiaTheme="minorEastAsia"/>
                      <w:sz w:val="18"/>
                      <w:szCs w:val="20"/>
                    </w:rPr>
                    <w:t>A</w:t>
                  </w:r>
                  <w:r>
                    <w:rPr>
                      <w:rFonts w:hint="eastAsia" w:asciiTheme="minorEastAsia" w:hAnsiTheme="minorEastAsia" w:eastAsiaTheme="minorEastAsia"/>
                      <w:sz w:val="18"/>
                      <w:szCs w:val="20"/>
                    </w:rPr>
                    <w:t>ll</w:t>
                  </w:r>
                </w:p>
              </w:tc>
              <w:tc>
                <w:tcPr>
                  <w:tcW w:w="1523" w:type="pct"/>
                  <w:vAlign w:val="center"/>
                </w:tcPr>
                <w:p>
                  <w:pPr>
                    <w:spacing w:after="0" w:line="240" w:lineRule="auto"/>
                    <w:rPr>
                      <w:rFonts w:cs="Arial"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</w:rPr>
                    <w:t>增益:0.5kg</w:t>
                  </w: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  <w:lang w:eastAsia="zh-CN"/>
                    </w:rPr>
                    <w:t>/bit</w:t>
                  </w: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</w:rPr>
                    <w:t>;偏移量:0kg;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="宋体" w:hAnsi="宋体" w:eastAsiaTheme="minorEastAsia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</w:rPr>
                    <w:t>范围:0-</w:t>
                  </w:r>
                  <w:r>
                    <w:rPr>
                      <w:rFonts w:cs="Arial" w:asciiTheme="minorEastAsia" w:hAnsiTheme="minorEastAsia"/>
                      <w:sz w:val="18"/>
                      <w:szCs w:val="18"/>
                    </w:rPr>
                    <w:t>32127</w:t>
                  </w:r>
                  <w:r>
                    <w:rPr>
                      <w:rFonts w:hint="eastAsia" w:cs="Arial" w:asciiTheme="minorEastAsia" w:hAnsiTheme="minorEastAsia"/>
                      <w:sz w:val="18"/>
                      <w:szCs w:val="18"/>
                    </w:rPr>
                    <w:t>.</w:t>
                  </w:r>
                  <w:r>
                    <w:rPr>
                      <w:rFonts w:cs="Arial" w:asciiTheme="minorEastAsia" w:hAnsiTheme="minorEastAsia"/>
                      <w:sz w:val="18"/>
                      <w:szCs w:val="18"/>
                    </w:rPr>
                    <w:t>5 kg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z w:val="18"/>
                      <w:szCs w:val="20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91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  <w:t>DM1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  <w:t>18FECA2F</w:t>
                  </w:r>
                </w:p>
              </w:tc>
              <w:tc>
                <w:tcPr>
                  <w:tcW w:w="56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  <w:t>1s</w:t>
                  </w:r>
                </w:p>
              </w:tc>
              <w:tc>
                <w:tcPr>
                  <w:tcW w:w="764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trike/>
                      <w:sz w:val="18"/>
                      <w:szCs w:val="20"/>
                      <w:highlight w:val="yellow"/>
                    </w:rPr>
                    <w:t>DTC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</w:rPr>
                  </w:pPr>
                </w:p>
              </w:tc>
              <w:tc>
                <w:tcPr>
                  <w:tcW w:w="57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trike/>
                      <w:sz w:val="18"/>
                      <w:szCs w:val="20"/>
                    </w:rPr>
                  </w:pPr>
                </w:p>
              </w:tc>
              <w:tc>
                <w:tcPr>
                  <w:tcW w:w="1523" w:type="pct"/>
                  <w:vAlign w:val="center"/>
                </w:tcPr>
                <w:p>
                  <w:pPr>
                    <w:spacing w:after="0" w:line="240" w:lineRule="auto"/>
                    <w:rPr>
                      <w:rFonts w:cs="Arial" w:asciiTheme="minorEastAsia" w:hAnsiTheme="minorEastAsia"/>
                      <w:strike/>
                      <w:sz w:val="18"/>
                      <w:szCs w:val="18"/>
                    </w:rPr>
                  </w:pP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b/>
                      <w:strike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菜单界面：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轴荷信息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object>
                <v:shape id="_x0000_i1025" o:spt="75" type="#_x0000_t75" style="height:116.4pt;width:336pt;" o:ole="t" filled="f" coordsize="21600,21600">
                  <v:path/>
                  <v:fill on="f" focussize="0,0"/>
                  <v:stroke/>
                  <v:imagedata r:id="rId19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1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总线：轴荷报文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pStyle w:val="69"/>
              <w:ind w:firstLine="0" w:firstLineChars="0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当ECAS标定为KNORR的ELC时，显示轴荷信息如上定义。</w:t>
            </w:r>
            <w:bookmarkStart w:id="0" w:name="_GoBack"/>
            <w:bookmarkEnd w:id="0"/>
          </w:p>
          <w:p>
            <w:pPr>
              <w:pStyle w:val="69"/>
              <w:ind w:firstLine="0" w:firstLineChars="0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当无报文时，显示</w:t>
            </w:r>
            <w:r>
              <w:rPr>
                <w:rFonts w:ascii="宋体" w:hAnsi="宋体" w:cs="Arial"/>
                <w:kern w:val="0"/>
                <w:sz w:val="20"/>
                <w:szCs w:val="20"/>
              </w:rPr>
              <w:t>—</w:t>
            </w:r>
            <w:r>
              <w:rPr>
                <w:rFonts w:hint="eastAsia" w:ascii="宋体" w:hAnsi="宋体" w:cs="Arial"/>
                <w:kern w:val="0"/>
                <w:sz w:val="20"/>
                <w:szCs w:val="20"/>
              </w:rPr>
              <w:t>T</w:t>
            </w:r>
          </w:p>
          <w:p>
            <w:pPr>
              <w:pStyle w:val="69"/>
              <w:ind w:firstLine="0" w:firstLineChars="0"/>
              <w:rPr>
                <w:rFonts w:ascii="宋体" w:hAnsi="宋体" w:cs="Arial"/>
                <w:kern w:val="0"/>
                <w:sz w:val="20"/>
                <w:szCs w:val="20"/>
              </w:rPr>
            </w:pPr>
            <w:r>
              <w:rPr>
                <w:rFonts w:hint="eastAsia"/>
                <w:sz w:val="20"/>
                <w:lang w:val="sv-SE"/>
              </w:rPr>
              <w:t>仪表识别到第2、3字节是0</w:t>
            </w:r>
            <w:r>
              <w:rPr>
                <w:sz w:val="20"/>
                <w:lang w:val="sv-SE"/>
              </w:rPr>
              <w:t>Xffff</w:t>
            </w:r>
            <w:r>
              <w:rPr>
                <w:rFonts w:hint="eastAsia"/>
                <w:sz w:val="20"/>
                <w:lang w:val="sv-SE"/>
              </w:rPr>
              <w:t>时，不显示该轴轴荷；非0</w:t>
            </w:r>
            <w:r>
              <w:rPr>
                <w:sz w:val="20"/>
                <w:lang w:val="sv-SE"/>
              </w:rPr>
              <w:t>Xffff</w:t>
            </w:r>
            <w:r>
              <w:rPr>
                <w:rFonts w:hint="eastAsia"/>
                <w:sz w:val="20"/>
                <w:lang w:val="sv-SE"/>
              </w:rPr>
              <w:t>的，根据第一字节轴位置，显示对应轴荷，</w:t>
            </w:r>
            <w:r>
              <w:rPr>
                <w:sz w:val="20"/>
                <w:lang w:val="sv-SE"/>
              </w:rPr>
              <w:t>Knorr ELC</w:t>
            </w:r>
            <w:r>
              <w:rPr>
                <w:rFonts w:hint="eastAsia"/>
                <w:sz w:val="20"/>
                <w:lang w:val="sv-SE"/>
              </w:rPr>
              <w:t>发送轴荷信息是依次发出的。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pStyle w:val="69"/>
              <w:ind w:firstLine="0" w:firstLineChars="0"/>
              <w:rPr>
                <w:rFonts w:ascii="宋体" w:hAnsi="宋体" w:cs="Arial"/>
                <w:kern w:val="0"/>
                <w:sz w:val="20"/>
                <w:szCs w:val="20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系统超时报警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b/>
                <w:sz w:val="21"/>
                <w:szCs w:val="20"/>
                <w:lang w:eastAsia="zh-CN"/>
              </w:rPr>
              <w:t>系统超时报警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根据车辆标定配置，在点火锁ON档仪表工作时，若仪表一定周期内未收到ECAS的</w:t>
            </w:r>
            <w:r>
              <w:rPr>
                <w:rFonts w:hint="eastAsia" w:cs="Arial" w:asciiTheme="minorEastAsia" w:hAnsiTheme="minorEastAsia"/>
                <w:color w:val="000000"/>
                <w:sz w:val="20"/>
                <w:szCs w:val="20"/>
                <w:lang w:eastAsia="zh-CN"/>
              </w:rPr>
              <w:t>ASC1</w:t>
            </w: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报文，则报出“ECAS CAN报文超时”，如后面又收到报文，则故障立刻消除。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1.点火锁ON档/START档；</w:t>
            </w:r>
          </w:p>
          <w:p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2.一定周期未收到ASC1报文</w:t>
            </w:r>
          </w:p>
          <w:p>
            <w:pPr>
              <w:spacing w:after="0"/>
              <w:rPr>
                <w:strike/>
                <w:sz w:val="20"/>
                <w:lang w:eastAsia="zh-CN"/>
              </w:rPr>
            </w:pPr>
            <w:r>
              <w:rPr>
                <w:rFonts w:hint="eastAsia"/>
                <w:strike/>
                <w:sz w:val="20"/>
                <w:lang w:eastAsia="zh-CN"/>
              </w:rPr>
              <w:t>D310&amp;D530 EOL仪表、D760仪表：3s</w:t>
            </w:r>
          </w:p>
          <w:p>
            <w:pPr>
              <w:spacing w:after="0"/>
              <w:rPr>
                <w:strike/>
                <w:sz w:val="20"/>
                <w:lang w:eastAsia="zh-CN"/>
              </w:rPr>
            </w:pPr>
            <w:r>
              <w:rPr>
                <w:rFonts w:hint="eastAsia"/>
                <w:strike/>
                <w:sz w:val="20"/>
                <w:lang w:eastAsia="zh-CN"/>
              </w:rPr>
              <w:t>D320、D560仪表：5倍周期</w:t>
            </w:r>
          </w:p>
          <w:p>
            <w:pPr>
              <w:spacing w:after="0"/>
              <w:rPr>
                <w:strike/>
                <w:sz w:val="20"/>
                <w:lang w:eastAsia="zh-CN"/>
              </w:rPr>
            </w:pPr>
            <w:r>
              <w:rPr>
                <w:rFonts w:hint="eastAsia"/>
                <w:strike/>
                <w:sz w:val="20"/>
                <w:highlight w:val="yellow"/>
                <w:lang w:eastAsia="zh-CN"/>
              </w:rPr>
              <w:t>D760大改型：对所有ECU统一为，上电自检完成后（3s），若5s未收到相应报文，报超时故障</w:t>
            </w:r>
          </w:p>
          <w:p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所有平台全部统一为：仪表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ON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档上电后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5s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开始判断，报文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倍周期小于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3s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采用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3s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，大于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3s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采用</w:t>
            </w:r>
            <w:r>
              <w:rPr>
                <w:rFonts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5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magenta"/>
                <w:lang w:eastAsia="zh-CN"/>
              </w:rPr>
              <w:t>倍周期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仪表显示：ECAS CAN报文超时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2.或收到ASC1报文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总线：</w:t>
            </w:r>
          </w:p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ASC1报文  0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CFE5A2F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cs="Arial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ON档电源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rFonts w:asciiTheme="minorEastAsia" w:hAnsiTheme="minorEastAsia"/>
          <w:lang w:eastAsia="zh-CN"/>
        </w:rPr>
      </w:pPr>
    </w:p>
    <w:p>
      <w:pPr>
        <w:pStyle w:val="4"/>
        <w:rPr>
          <w:rFonts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DM1故障显示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DM1故障显示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仪表接收ECAS发的DM1报文，解读SPN/SID-FMI，根据故障清单显示相关故障</w:t>
            </w:r>
            <w:r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2.未收到</w:t>
            </w: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DM1故障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显示文字故障“ECAS:XXXXXX(SPN/SID-FMI)”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仪表收到系统故障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总线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报文名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14:textFill>
                        <w14:solidFill>
                          <w14:schemeClr w14:val="tx1"/>
                        </w14:solidFill>
                      </w14:textFill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6" w:type="pct"/>
                  <w:vAlign w:val="center"/>
                </w:tcPr>
                <w:p>
                  <w:pPr>
                    <w:spacing w:after="0" w:line="240" w:lineRule="auto"/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/>
                      <w:color w:val="000000" w:themeColor="text1"/>
                      <w:sz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DM1_2F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>
                  <w:pPr>
                    <w:spacing w:after="0" w:line="240" w:lineRule="auto"/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18F</w:t>
                  </w:r>
                  <w:r>
                    <w:rPr>
                      <w:rFonts w:hint="eastAsia" w:asciiTheme="minorEastAsia" w:hAnsiTheme="minorEastAsia"/>
                      <w:color w:val="000000" w:themeColor="text1"/>
                      <w:sz w:val="18"/>
                      <w:lang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ECA2F</w:t>
                  </w:r>
                </w:p>
              </w:tc>
              <w:tc>
                <w:tcPr>
                  <w:tcW w:w="652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color w:val="000000" w:themeColor="text1"/>
                      <w:sz w:val="18"/>
                      <w:lang w:val="sv-S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WABCO SID-FMI，SID只看DM1的byte3，不看byte4和byte5bit1-5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highlight w:val="cyan"/>
                <w:lang w:eastAsia="zh-CN"/>
                <w14:textFill>
                  <w14:solidFill>
                    <w14:schemeClr w14:val="tx1"/>
                  </w14:solidFill>
                </w14:textFill>
              </w:rPr>
              <w:t>Knorr ELC和瑞立的ECAS DM1都是按照标准定义。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Theme="minorEastAsia" w:hAnsiTheme="minorEastAsia"/>
          <w:lang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通讯协议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接收报文</w:t>
      </w:r>
    </w:p>
    <w:tbl>
      <w:tblPr>
        <w:tblStyle w:val="28"/>
        <w:tblW w:w="0" w:type="auto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709"/>
        <w:gridCol w:w="1134"/>
        <w:gridCol w:w="709"/>
        <w:gridCol w:w="567"/>
        <w:gridCol w:w="1842"/>
        <w:gridCol w:w="2694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  <w:t>报文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Cs/>
                <w:sz w:val="18"/>
                <w:szCs w:val="18"/>
              </w:rPr>
            </w:pPr>
            <w:r>
              <w:rPr>
                <w:rFonts w:cs="Arial" w:asciiTheme="minorEastAsia" w:hAnsiTheme="minorEastAsia"/>
                <w:bCs/>
                <w:sz w:val="18"/>
                <w:szCs w:val="18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Cs/>
                <w:sz w:val="18"/>
                <w:szCs w:val="18"/>
              </w:rPr>
            </w:pPr>
            <w:r>
              <w:rPr>
                <w:rFonts w:cs="Arial" w:asciiTheme="minorEastAsia" w:hAnsiTheme="minorEastAsia"/>
                <w:bCs/>
                <w:sz w:val="18"/>
                <w:szCs w:val="18"/>
              </w:rPr>
              <w:t>Bit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Cs/>
                <w:sz w:val="18"/>
                <w:szCs w:val="18"/>
              </w:rPr>
            </w:pPr>
            <w:r>
              <w:rPr>
                <w:rFonts w:cs="Arial" w:asciiTheme="minorEastAsia" w:hAnsiTheme="minorEastAsia"/>
                <w:bCs/>
                <w:sz w:val="18"/>
                <w:szCs w:val="18"/>
              </w:rPr>
              <w:t>Data content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bCs/>
                <w:sz w:val="18"/>
                <w:szCs w:val="18"/>
              </w:rPr>
            </w:pPr>
            <w:r>
              <w:rPr>
                <w:rFonts w:cs="Arial" w:asciiTheme="minorEastAsia" w:hAnsiTheme="minorEastAsia"/>
                <w:bCs/>
                <w:sz w:val="18"/>
                <w:szCs w:val="18"/>
              </w:rPr>
              <w:t xml:space="preserve">Value 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</w:pPr>
            <w:r>
              <w:rPr>
                <w:rFonts w:cs="Arial" w:asciiTheme="minorEastAsia" w:hAnsiTheme="minorEastAsia"/>
                <w:sz w:val="18"/>
                <w:szCs w:val="18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DM1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18FECA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2F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WABCO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3-4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黄色报警灯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0：灯灭；1：灯亮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ECAS红灯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5-6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红色报警灯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0：灯灭；1：灯亮</w:t>
            </w: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8 least significant bits of SPN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Factor:1SPN｜Offset: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Range:0~524287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SID=byte3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second byte of SPN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0x2F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1-5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FMI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Factor:1FMI｜Offset: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Range:0~31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6-8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3 most significant bits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0x04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1-7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Occurrence Count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Factor:1OC｜Offset: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Range:0~126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DM1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18FECA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2F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Knorr</w:t>
            </w:r>
            <w:r>
              <w:rPr>
                <w:rFonts w:hint="eastAsia" w:cs="Arial" w:asciiTheme="minorEastAsia" w:hAnsiTheme="minorEastAsia"/>
                <w:sz w:val="18"/>
                <w:szCs w:val="18"/>
                <w:highlight w:val="cyan"/>
                <w:lang w:eastAsia="zh-CN"/>
              </w:rPr>
              <w:t>、瑞立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3-4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黄色报警灯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0：灯灭；1：灯亮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ECAS红灯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5-6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红色报警灯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0：灯灭；1：灯亮</w:t>
            </w:r>
          </w:p>
        </w:tc>
        <w:tc>
          <w:tcPr>
            <w:tcW w:w="155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8 least significant bits of SPN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Factor:1SPN｜Offset: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Range:0~524287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 xml:space="preserve">00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second byte of SPN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1-5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FMI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Factor:1FMI｜Offset: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Range:0~31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FMI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6-8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SPN, 3 most significant bits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1-7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Occurrence Count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Factor:1OC｜Offset: 0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∣</w:t>
            </w:r>
            <w:r>
              <w:rPr>
                <w:rFonts w:cs="Arial" w:asciiTheme="minorEastAsia" w:hAnsiTheme="minorEastAsia"/>
                <w:sz w:val="18"/>
                <w:szCs w:val="18"/>
              </w:rPr>
              <w:t>Range:0~126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ASC1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0.1s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0CFE5A2F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WABCO、Knorr、</w:t>
            </w:r>
            <w:r>
              <w:rPr>
                <w:rFonts w:hint="eastAsia" w:cs="Arial" w:asciiTheme="minorEastAsia" w:hAnsiTheme="minorEastAsia"/>
                <w:sz w:val="18"/>
                <w:szCs w:val="18"/>
                <w:highlight w:val="cyan"/>
                <w:lang w:eastAsia="zh-CN"/>
              </w:rPr>
              <w:t>瑞立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　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ECAS 黄灯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若不为</w:t>
            </w:r>
            <w:r>
              <w:rPr>
                <w:rFonts w:cs="Arial" w:asciiTheme="minorEastAsia" w:hAnsiTheme="minorEastAsia"/>
                <w:sz w:val="18"/>
                <w:szCs w:val="18"/>
                <w:lang w:eastAsia="zh-CN"/>
              </w:rPr>
              <w:t>0001</w:t>
            </w: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或</w:t>
            </w:r>
            <w:r>
              <w:rPr>
                <w:rFonts w:cs="Arial" w:asciiTheme="minorEastAsia" w:hAnsiTheme="minorEastAsia"/>
                <w:sz w:val="18"/>
                <w:szCs w:val="18"/>
                <w:lang w:eastAsia="zh-CN"/>
              </w:rPr>
              <w:t>0010</w:t>
            </w: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或</w:t>
            </w:r>
            <w:r>
              <w:rPr>
                <w:rFonts w:cs="Arial" w:asciiTheme="minorEastAsia" w:hAnsiTheme="minorEastAsia"/>
                <w:sz w:val="18"/>
                <w:szCs w:val="18"/>
                <w:lang w:eastAsia="zh-CN"/>
              </w:rPr>
              <w:t>0011</w:t>
            </w: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，黄灯点亮。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高度状态指示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除0010、0011亮灯外，其余均不亮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驱动辅助状态指示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0001，0010,0111亮灯，其余不亮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7-8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举升桥提升状态指示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01：亮灯；其余不亮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VW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0.1s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18FE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EA2F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Knorr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轴位置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0000 1111 轴1（前桥）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0001 1111 轴2（中桥）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0010 1111 轴3（后桥）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  <w:lang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2-3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cs="Arial" w:asciiTheme="minorEastAsia" w:hAnsiTheme="minorEastAsia"/>
                <w:sz w:val="18"/>
                <w:szCs w:val="18"/>
              </w:rPr>
              <w:t>A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ll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轴荷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增益:0.5kg</w:t>
            </w:r>
            <w:r>
              <w:rPr>
                <w:rFonts w:hint="eastAsia" w:cs="Arial" w:asciiTheme="minorEastAsia" w:hAnsiTheme="minorEastAsia"/>
                <w:sz w:val="18"/>
                <w:szCs w:val="18"/>
                <w:lang w:eastAsia="zh-CN"/>
              </w:rPr>
              <w:t>/bit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;偏移量:0kg;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  <w:r>
              <w:rPr>
                <w:rFonts w:hint="eastAsia" w:cs="Arial" w:asciiTheme="minorEastAsia" w:hAnsiTheme="minorEastAsia"/>
                <w:sz w:val="18"/>
                <w:szCs w:val="18"/>
              </w:rPr>
              <w:t>范围:0-</w:t>
            </w:r>
            <w:r>
              <w:rPr>
                <w:rFonts w:cs="Arial" w:asciiTheme="minorEastAsia" w:hAnsiTheme="minorEastAsia"/>
                <w:sz w:val="18"/>
                <w:szCs w:val="18"/>
              </w:rPr>
              <w:t>32127</w:t>
            </w:r>
            <w:r>
              <w:rPr>
                <w:rFonts w:hint="eastAsia" w:cs="Arial" w:asciiTheme="minorEastAsia" w:hAnsiTheme="minorEastAsia"/>
                <w:sz w:val="18"/>
                <w:szCs w:val="18"/>
              </w:rPr>
              <w:t>.</w:t>
            </w:r>
            <w:r>
              <w:rPr>
                <w:rFonts w:cs="Arial" w:asciiTheme="minorEastAsia" w:hAnsiTheme="minorEastAsia"/>
                <w:sz w:val="18"/>
                <w:szCs w:val="18"/>
              </w:rPr>
              <w:t>5 kg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18"/>
                <w:szCs w:val="18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发送报文</w:t>
      </w:r>
    </w:p>
    <w:p>
      <w:pPr>
        <w:rPr>
          <w:lang w:eastAsia="zh-CN"/>
        </w:rPr>
      </w:pPr>
      <w:r>
        <w:rPr>
          <w:rFonts w:hint="eastAsia"/>
          <w:lang w:eastAsia="zh-CN"/>
        </w:rPr>
        <w:t>无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转发报文</w:t>
      </w:r>
    </w:p>
    <w:p>
      <w:pPr>
        <w:spacing w:after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匹配Knorr ELC时，悬架系统需要获取制动系统转向、制动、轮速信号。</w:t>
      </w:r>
    </w:p>
    <w:p>
      <w:pPr>
        <w:spacing w:after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highlight w:val="yellow"/>
          <w:lang w:eastAsia="zh-CN"/>
        </w:rPr>
        <w:t>针对D320、</w:t>
      </w:r>
      <w:r>
        <w:rPr>
          <w:rFonts w:hint="eastAsia" w:asciiTheme="minorEastAsia" w:hAnsiTheme="minorEastAsia"/>
          <w:color w:val="000000" w:themeColor="text1"/>
          <w:highlight w:val="cyan"/>
          <w:lang w:eastAsia="zh-CN"/>
          <w14:textFill>
            <w14:solidFill>
              <w14:schemeClr w14:val="tx1"/>
            </w14:solidFill>
          </w14:textFill>
        </w:rPr>
        <w:t>D760 5寸屏</w:t>
      </w:r>
      <w:r>
        <w:rPr>
          <w:rFonts w:hint="eastAsia" w:asciiTheme="minorEastAsia" w:hAnsiTheme="minorEastAsia"/>
          <w:highlight w:val="yellow"/>
          <w:lang w:eastAsia="zh-CN"/>
        </w:rPr>
        <w:t>平台，</w:t>
      </w:r>
      <w:r>
        <w:rPr>
          <w:rFonts w:hint="eastAsia" w:asciiTheme="minorEastAsia" w:hAnsiTheme="minorEastAsia"/>
          <w:lang w:eastAsia="zh-CN"/>
        </w:rPr>
        <w:t>需要仪表将PCAN上以下报文转发到BCAN。</w:t>
      </w:r>
    </w:p>
    <w:p>
      <w:pPr>
        <w:spacing w:after="0"/>
        <w:rPr>
          <w:rFonts w:asciiTheme="minorEastAsia" w:hAnsiTheme="minorEastAsia"/>
          <w:lang w:eastAsia="zh-CN"/>
        </w:rPr>
      </w:pPr>
      <w:r>
        <w:rPr>
          <w:rFonts w:hint="eastAsia" w:asciiTheme="minorEastAsia" w:hAnsiTheme="minorEastAsia"/>
          <w:lang w:eastAsia="zh-CN"/>
        </w:rPr>
        <w:t>PCAN转发到BCAN:</w:t>
      </w:r>
    </w:p>
    <w:tbl>
      <w:tblPr>
        <w:tblStyle w:val="28"/>
        <w:tblW w:w="1006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843"/>
        <w:gridCol w:w="3260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报文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周期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b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VDC2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18F0090B</w:t>
            </w:r>
          </w:p>
        </w:tc>
        <w:tc>
          <w:tcPr>
            <w:tcW w:w="283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strike/>
                <w:color w:val="000000" w:themeColor="text1"/>
                <w:sz w:val="18"/>
                <w:szCs w:val="20"/>
                <w:highlight w:val="cyan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</w:t>
            </w: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不关联标定项，全部转发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EBC1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18F0010B</w:t>
            </w:r>
          </w:p>
        </w:tc>
        <w:tc>
          <w:tcPr>
            <w:tcW w:w="283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EBC2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0.1s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18FEBF0B</w:t>
            </w:r>
          </w:p>
        </w:tc>
        <w:tc>
          <w:tcPr>
            <w:tcW w:w="283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color w:val="000000" w:themeColor="text1"/>
                <w:sz w:val="18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spacing w:before="240" w:beforeLines="100" w:after="0"/>
        <w:rPr>
          <w:lang w:eastAsia="zh-CN"/>
        </w:rPr>
      </w:pPr>
      <w:r>
        <w:rPr>
          <w:rFonts w:hint="eastAsia"/>
          <w:highlight w:val="cyan"/>
          <w:lang w:eastAsia="zh-CN"/>
        </w:rPr>
        <w:t>D760大改型仪表只接信息CAN，无报文转发职责。</w:t>
      </w:r>
    </w:p>
    <w:p>
      <w:pPr>
        <w:spacing w:before="240" w:beforeLines="100" w:after="0"/>
        <w:rPr>
          <w:lang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仪表显示内容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法规需求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7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shd w:val="clear" w:color="auto" w:fill="9FD3A4" w:themeFill="background1" w:themeFillShade="D9"/>
            <w:vAlign w:val="center"/>
          </w:tcPr>
          <w:p>
            <w:pPr>
              <w:jc w:val="both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法规</w:t>
            </w:r>
          </w:p>
        </w:tc>
        <w:tc>
          <w:tcPr>
            <w:tcW w:w="5777" w:type="dxa"/>
            <w:shd w:val="clear" w:color="auto" w:fill="9FD3A4" w:themeFill="background1" w:themeFillShade="D9"/>
            <w:vAlign w:val="center"/>
          </w:tcPr>
          <w:p>
            <w:pPr>
              <w:jc w:val="both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>
            <w:pPr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 4094-2016  汽车操纵件、指示器及信号装置的标志</w:t>
            </w:r>
          </w:p>
        </w:tc>
        <w:tc>
          <w:tcPr>
            <w:tcW w:w="5777" w:type="dxa"/>
            <w:vAlign w:val="center"/>
          </w:tcPr>
          <w:p>
            <w:pPr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无悬架系统相关指示灯定义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>
            <w:pPr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ISO+2575-2010道路车辆.控制器、指示器和信号装置用符号</w:t>
            </w:r>
          </w:p>
        </w:tc>
        <w:tc>
          <w:tcPr>
            <w:tcW w:w="5777" w:type="dxa"/>
            <w:vAlign w:val="center"/>
          </w:tcPr>
          <w:p>
            <w:pPr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无悬架系统相关指示灯定义</w:t>
            </w:r>
          </w:p>
        </w:tc>
      </w:tr>
    </w:tbl>
    <w:p>
      <w:pPr>
        <w:rPr>
          <w:rFonts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3"/>
        </w:numPr>
        <w:rPr>
          <w:rFonts w:cs="Arial"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文档跟踪</w:t>
      </w:r>
    </w:p>
    <w:p>
      <w:pPr>
        <w:pStyle w:val="3"/>
        <w:rPr>
          <w:rFonts w:cs="Arial"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变更日志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126"/>
        <w:gridCol w:w="1134"/>
        <w:gridCol w:w="57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384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2126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134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作者</w:t>
            </w:r>
          </w:p>
        </w:tc>
        <w:tc>
          <w:tcPr>
            <w:tcW w:w="5777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变更描述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384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777" w:type="dxa"/>
            <w:vAlign w:val="center"/>
          </w:tcPr>
          <w:p>
            <w:pPr>
              <w:spacing w:after="0"/>
              <w:jc w:val="both"/>
              <w:rPr>
                <w:rFonts w:asciiTheme="minorEastAsia" w:hAnsi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color w:val="FF0000"/>
          <w:lang w:val="en-US" w:eastAsia="zh-CN"/>
        </w:rPr>
      </w:pPr>
    </w:p>
    <w:p>
      <w:pPr>
        <w:rPr>
          <w:lang w:val="en-US" w:eastAsia="zh-CN"/>
        </w:rPr>
      </w:pPr>
    </w:p>
    <w:sectPr>
      <w:headerReference r:id="rId6" w:type="first"/>
      <w:headerReference r:id="rId5" w:type="default"/>
      <w:pgSz w:w="11906" w:h="16838"/>
      <w:pgMar w:top="1134" w:right="567" w:bottom="851" w:left="1134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5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Gill Sans for Saab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12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>
              <v:shape id="_x0000_s2055" o:spid="_x0000_s2055" o:spt="136" type="#_x0000_t136" style="position:absolute;left:0pt;height:124.75pt;width:594.65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 o:allowincell="f">
                <v:path/>
                <v:fill on="t" opacity="32768f" focussize="0,0"/>
                <v:stroke on="f"/>
                <v:imagedata o:title=""/>
                <o:lock v:ext="edit"/>
                <v:textpath on="t" fitshape="t" fitpath="t" trim="t" xscale="f" string="Confidential" style="font-family:Arial Unicode MS;font-size:1pt;v-text-align:center;"/>
              </v:shape>
            </w:pict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12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A798D"/>
    <w:multiLevelType w:val="multilevel"/>
    <w:tmpl w:val="198A798D"/>
    <w:lvl w:ilvl="0" w:tentative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5C65402"/>
    <w:multiLevelType w:val="multilevel"/>
    <w:tmpl w:val="25C6540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decimal"/>
        <w:pStyle w:val="70"/>
        <w:lvlText w:val="%1"/>
        <w:lvlJc w:val="left"/>
        <w:pPr>
          <w:tabs>
            <w:tab w:val="left" w:pos="284"/>
          </w:tabs>
          <w:ind w:left="0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71"/>
        <w:lvlText w:val="%1.%2"/>
        <w:lvlJc w:val="left"/>
        <w:pPr>
          <w:tabs>
            <w:tab w:val="left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 w14:prst="orthographicFront"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  <w14:cntxtalts w14:val="0"/>
        </w:rPr>
      </w:lvl>
    </w:lvlOverride>
    <w:lvlOverride w:ilvl="2">
      <w:lvl w:ilvl="2" w:tentative="1">
        <w:start w:val="1"/>
        <w:numFmt w:val="decimal"/>
        <w:pStyle w:val="72"/>
        <w:lvlText w:val="%1.%2.%3"/>
        <w:lvlJc w:val="left"/>
        <w:pPr>
          <w:tabs>
            <w:tab w:val="left" w:pos="624"/>
          </w:tabs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73"/>
        <w:lvlText w:val="%1.%2.%3.%4"/>
        <w:lvlJc w:val="left"/>
        <w:pPr>
          <w:tabs>
            <w:tab w:val="left" w:pos="1361"/>
          </w:tabs>
          <w:ind w:left="567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74"/>
        <w:lvlText w:val="%1.%2.%3.%4.%5"/>
        <w:lvlJc w:val="left"/>
        <w:pPr>
          <w:tabs>
            <w:tab w:val="left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 w14:prst="orthographicFront"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  <w14:cntxtalts w14:val="0"/>
        </w:rPr>
      </w:lvl>
    </w:lvlOverride>
    <w:lvlOverride w:ilvl="5">
      <w:lvl w:ilvl="5" w:tentative="1">
        <w:start w:val="1"/>
        <w:numFmt w:val="decimal"/>
        <w:pStyle w:val="75"/>
        <w:lvlText w:val="%1.%2.%3.%4.%5.%6"/>
        <w:lvlJc w:val="left"/>
        <w:pPr>
          <w:tabs>
            <w:tab w:val="left" w:pos="1134"/>
          </w:tabs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6"/>
        <w:lvlText w:val="%1.%2.%3.%4.%5.%6.%7"/>
        <w:lvlJc w:val="left"/>
        <w:pPr>
          <w:tabs>
            <w:tab w:val="left" w:pos="1332"/>
          </w:tabs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77"/>
        <w:lvlText w:val="%1.%2.%3.%4.%5.%6.%7.%8"/>
        <w:lvlJc w:val="left"/>
        <w:pPr>
          <w:tabs>
            <w:tab w:val="left" w:pos="1531"/>
          </w:tabs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attachedTemplate r:id="rId1"/>
  <w:documentProtection w:enforcement="0"/>
  <w:defaultTabStop w:val="1304"/>
  <w:hyphenationZone w:val="425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1YWJkYWRmYWI0ODUyMDBlZTcwNDE0MzEwMzk3ZTMifQ=="/>
  </w:docVars>
  <w:rsids>
    <w:rsidRoot w:val="00587AE0"/>
    <w:rsid w:val="0000250A"/>
    <w:rsid w:val="0000534B"/>
    <w:rsid w:val="00005F12"/>
    <w:rsid w:val="00013DED"/>
    <w:rsid w:val="00020B60"/>
    <w:rsid w:val="00022B6A"/>
    <w:rsid w:val="000241CA"/>
    <w:rsid w:val="000267AF"/>
    <w:rsid w:val="00032CB9"/>
    <w:rsid w:val="000358CE"/>
    <w:rsid w:val="00043BA4"/>
    <w:rsid w:val="00044B71"/>
    <w:rsid w:val="00045B3D"/>
    <w:rsid w:val="000505A3"/>
    <w:rsid w:val="00052460"/>
    <w:rsid w:val="0005325D"/>
    <w:rsid w:val="00053BED"/>
    <w:rsid w:val="0005657E"/>
    <w:rsid w:val="00056E34"/>
    <w:rsid w:val="00061A2B"/>
    <w:rsid w:val="00062621"/>
    <w:rsid w:val="00065EE9"/>
    <w:rsid w:val="0007285C"/>
    <w:rsid w:val="00075420"/>
    <w:rsid w:val="00076778"/>
    <w:rsid w:val="000803F6"/>
    <w:rsid w:val="000835DF"/>
    <w:rsid w:val="00085173"/>
    <w:rsid w:val="0009073C"/>
    <w:rsid w:val="00090875"/>
    <w:rsid w:val="00091329"/>
    <w:rsid w:val="00093C39"/>
    <w:rsid w:val="00094580"/>
    <w:rsid w:val="000A3A19"/>
    <w:rsid w:val="000A3C8D"/>
    <w:rsid w:val="000A49F6"/>
    <w:rsid w:val="000A7695"/>
    <w:rsid w:val="000B015A"/>
    <w:rsid w:val="000B2185"/>
    <w:rsid w:val="000B6AB5"/>
    <w:rsid w:val="000C01AA"/>
    <w:rsid w:val="000C1023"/>
    <w:rsid w:val="000C35EB"/>
    <w:rsid w:val="000C5DBF"/>
    <w:rsid w:val="000C6772"/>
    <w:rsid w:val="000D56B6"/>
    <w:rsid w:val="000E3247"/>
    <w:rsid w:val="000E51D7"/>
    <w:rsid w:val="000E61F1"/>
    <w:rsid w:val="001007BC"/>
    <w:rsid w:val="00103F49"/>
    <w:rsid w:val="0010550B"/>
    <w:rsid w:val="00105FA0"/>
    <w:rsid w:val="0011181D"/>
    <w:rsid w:val="00124658"/>
    <w:rsid w:val="0012491A"/>
    <w:rsid w:val="00124B27"/>
    <w:rsid w:val="001257E7"/>
    <w:rsid w:val="00126852"/>
    <w:rsid w:val="00131705"/>
    <w:rsid w:val="0014017C"/>
    <w:rsid w:val="0014330A"/>
    <w:rsid w:val="001438FE"/>
    <w:rsid w:val="001460E6"/>
    <w:rsid w:val="00150CEC"/>
    <w:rsid w:val="00160664"/>
    <w:rsid w:val="0016190E"/>
    <w:rsid w:val="001632F7"/>
    <w:rsid w:val="001651F6"/>
    <w:rsid w:val="001668FF"/>
    <w:rsid w:val="001712C5"/>
    <w:rsid w:val="00171AB9"/>
    <w:rsid w:val="0019252D"/>
    <w:rsid w:val="00192FD1"/>
    <w:rsid w:val="001A33F3"/>
    <w:rsid w:val="001A3FC8"/>
    <w:rsid w:val="001A5CC4"/>
    <w:rsid w:val="001B07A7"/>
    <w:rsid w:val="001B1DAC"/>
    <w:rsid w:val="001B2FCF"/>
    <w:rsid w:val="001B339B"/>
    <w:rsid w:val="001C28F0"/>
    <w:rsid w:val="001C2B2F"/>
    <w:rsid w:val="001C4198"/>
    <w:rsid w:val="001C4763"/>
    <w:rsid w:val="001D0627"/>
    <w:rsid w:val="001D0CBD"/>
    <w:rsid w:val="001D1863"/>
    <w:rsid w:val="001D3627"/>
    <w:rsid w:val="001D61A8"/>
    <w:rsid w:val="001D7E8C"/>
    <w:rsid w:val="001E0777"/>
    <w:rsid w:val="001E1B7E"/>
    <w:rsid w:val="001E25FE"/>
    <w:rsid w:val="001E2A35"/>
    <w:rsid w:val="001E31E7"/>
    <w:rsid w:val="001E46C5"/>
    <w:rsid w:val="001E6773"/>
    <w:rsid w:val="001F31B7"/>
    <w:rsid w:val="001F3355"/>
    <w:rsid w:val="001F36FD"/>
    <w:rsid w:val="001F4A56"/>
    <w:rsid w:val="00200E24"/>
    <w:rsid w:val="00201225"/>
    <w:rsid w:val="002062B4"/>
    <w:rsid w:val="00210070"/>
    <w:rsid w:val="0021223D"/>
    <w:rsid w:val="00214191"/>
    <w:rsid w:val="00217236"/>
    <w:rsid w:val="00225814"/>
    <w:rsid w:val="002277B8"/>
    <w:rsid w:val="002303BE"/>
    <w:rsid w:val="002315FC"/>
    <w:rsid w:val="00235D92"/>
    <w:rsid w:val="00236178"/>
    <w:rsid w:val="00237F01"/>
    <w:rsid w:val="0024263A"/>
    <w:rsid w:val="00246FF8"/>
    <w:rsid w:val="00250096"/>
    <w:rsid w:val="00250358"/>
    <w:rsid w:val="0025306A"/>
    <w:rsid w:val="00256190"/>
    <w:rsid w:val="00257C3E"/>
    <w:rsid w:val="002651D7"/>
    <w:rsid w:val="00265BE7"/>
    <w:rsid w:val="002678A4"/>
    <w:rsid w:val="00275416"/>
    <w:rsid w:val="00283A6D"/>
    <w:rsid w:val="00284BFB"/>
    <w:rsid w:val="00286E51"/>
    <w:rsid w:val="00287099"/>
    <w:rsid w:val="00287E7F"/>
    <w:rsid w:val="00290A2F"/>
    <w:rsid w:val="00291172"/>
    <w:rsid w:val="00291A9F"/>
    <w:rsid w:val="00291FD8"/>
    <w:rsid w:val="0029368D"/>
    <w:rsid w:val="0029589B"/>
    <w:rsid w:val="002A071C"/>
    <w:rsid w:val="002A1592"/>
    <w:rsid w:val="002A32EE"/>
    <w:rsid w:val="002A3E1A"/>
    <w:rsid w:val="002A5008"/>
    <w:rsid w:val="002B411F"/>
    <w:rsid w:val="002B6BC5"/>
    <w:rsid w:val="002B6BF0"/>
    <w:rsid w:val="002B71F1"/>
    <w:rsid w:val="002C2A0E"/>
    <w:rsid w:val="002C3E45"/>
    <w:rsid w:val="002C51D0"/>
    <w:rsid w:val="002C6E96"/>
    <w:rsid w:val="002D026D"/>
    <w:rsid w:val="002D0C65"/>
    <w:rsid w:val="002D3D61"/>
    <w:rsid w:val="002D3E14"/>
    <w:rsid w:val="002E0727"/>
    <w:rsid w:val="002E5D47"/>
    <w:rsid w:val="002E6AD6"/>
    <w:rsid w:val="002E7D49"/>
    <w:rsid w:val="002F04D0"/>
    <w:rsid w:val="002F0FB5"/>
    <w:rsid w:val="002F272B"/>
    <w:rsid w:val="002F32E1"/>
    <w:rsid w:val="002F3A93"/>
    <w:rsid w:val="002F434B"/>
    <w:rsid w:val="003002D5"/>
    <w:rsid w:val="003012FA"/>
    <w:rsid w:val="003026CC"/>
    <w:rsid w:val="003107DF"/>
    <w:rsid w:val="00313C53"/>
    <w:rsid w:val="00315029"/>
    <w:rsid w:val="00317C9B"/>
    <w:rsid w:val="00320B8D"/>
    <w:rsid w:val="003231CD"/>
    <w:rsid w:val="00341119"/>
    <w:rsid w:val="003466F8"/>
    <w:rsid w:val="0035056F"/>
    <w:rsid w:val="00350612"/>
    <w:rsid w:val="00352E92"/>
    <w:rsid w:val="00353734"/>
    <w:rsid w:val="00353975"/>
    <w:rsid w:val="00355AB1"/>
    <w:rsid w:val="00357902"/>
    <w:rsid w:val="00361DF2"/>
    <w:rsid w:val="00366564"/>
    <w:rsid w:val="00371471"/>
    <w:rsid w:val="003747F0"/>
    <w:rsid w:val="00377E7D"/>
    <w:rsid w:val="0038402A"/>
    <w:rsid w:val="0038686A"/>
    <w:rsid w:val="00393370"/>
    <w:rsid w:val="003937DC"/>
    <w:rsid w:val="00393F73"/>
    <w:rsid w:val="003960F6"/>
    <w:rsid w:val="0039628E"/>
    <w:rsid w:val="003966D5"/>
    <w:rsid w:val="003A1C3F"/>
    <w:rsid w:val="003A3D3B"/>
    <w:rsid w:val="003A5C6D"/>
    <w:rsid w:val="003B232A"/>
    <w:rsid w:val="003B2476"/>
    <w:rsid w:val="003B43F9"/>
    <w:rsid w:val="003B53CB"/>
    <w:rsid w:val="003C1847"/>
    <w:rsid w:val="003D158D"/>
    <w:rsid w:val="003D446D"/>
    <w:rsid w:val="003D53B6"/>
    <w:rsid w:val="003E4C2A"/>
    <w:rsid w:val="003E5A18"/>
    <w:rsid w:val="003E5D23"/>
    <w:rsid w:val="003E6721"/>
    <w:rsid w:val="003E67B1"/>
    <w:rsid w:val="003F406B"/>
    <w:rsid w:val="003F723D"/>
    <w:rsid w:val="0040536D"/>
    <w:rsid w:val="004055C5"/>
    <w:rsid w:val="00406370"/>
    <w:rsid w:val="0041036E"/>
    <w:rsid w:val="00415567"/>
    <w:rsid w:val="0041697F"/>
    <w:rsid w:val="004200D3"/>
    <w:rsid w:val="004213AA"/>
    <w:rsid w:val="004239DE"/>
    <w:rsid w:val="0042650C"/>
    <w:rsid w:val="004269AD"/>
    <w:rsid w:val="00430E75"/>
    <w:rsid w:val="00437AF6"/>
    <w:rsid w:val="00442A45"/>
    <w:rsid w:val="00444A0F"/>
    <w:rsid w:val="0045117F"/>
    <w:rsid w:val="004524ED"/>
    <w:rsid w:val="00454E9C"/>
    <w:rsid w:val="0045578F"/>
    <w:rsid w:val="004615FF"/>
    <w:rsid w:val="00461B81"/>
    <w:rsid w:val="00462726"/>
    <w:rsid w:val="00463217"/>
    <w:rsid w:val="004638C0"/>
    <w:rsid w:val="004763CF"/>
    <w:rsid w:val="00476486"/>
    <w:rsid w:val="00477C41"/>
    <w:rsid w:val="004820DB"/>
    <w:rsid w:val="0048624B"/>
    <w:rsid w:val="00486451"/>
    <w:rsid w:val="004873B9"/>
    <w:rsid w:val="00487D1D"/>
    <w:rsid w:val="004907B6"/>
    <w:rsid w:val="004A192D"/>
    <w:rsid w:val="004A287E"/>
    <w:rsid w:val="004A37F4"/>
    <w:rsid w:val="004A70FE"/>
    <w:rsid w:val="004A760E"/>
    <w:rsid w:val="004B17C7"/>
    <w:rsid w:val="004B2D39"/>
    <w:rsid w:val="004B7E8C"/>
    <w:rsid w:val="004C1CE8"/>
    <w:rsid w:val="004C21F5"/>
    <w:rsid w:val="004C6699"/>
    <w:rsid w:val="004C66FC"/>
    <w:rsid w:val="004D1745"/>
    <w:rsid w:val="004D5F12"/>
    <w:rsid w:val="004D78FC"/>
    <w:rsid w:val="004E1FC2"/>
    <w:rsid w:val="004F0963"/>
    <w:rsid w:val="00501EA8"/>
    <w:rsid w:val="00507851"/>
    <w:rsid w:val="005147AE"/>
    <w:rsid w:val="0052112B"/>
    <w:rsid w:val="00522540"/>
    <w:rsid w:val="005228EC"/>
    <w:rsid w:val="00525276"/>
    <w:rsid w:val="00525F3E"/>
    <w:rsid w:val="00535B5C"/>
    <w:rsid w:val="00535D5B"/>
    <w:rsid w:val="00536095"/>
    <w:rsid w:val="00540E81"/>
    <w:rsid w:val="0054281D"/>
    <w:rsid w:val="0054309A"/>
    <w:rsid w:val="0054441A"/>
    <w:rsid w:val="00551D06"/>
    <w:rsid w:val="0055650A"/>
    <w:rsid w:val="00561D86"/>
    <w:rsid w:val="00563184"/>
    <w:rsid w:val="00563944"/>
    <w:rsid w:val="00565BCE"/>
    <w:rsid w:val="0057236C"/>
    <w:rsid w:val="005724B4"/>
    <w:rsid w:val="0057491F"/>
    <w:rsid w:val="00576C89"/>
    <w:rsid w:val="00577560"/>
    <w:rsid w:val="00580BBE"/>
    <w:rsid w:val="0058677C"/>
    <w:rsid w:val="00587AE0"/>
    <w:rsid w:val="00590EF3"/>
    <w:rsid w:val="00591A74"/>
    <w:rsid w:val="00593BCC"/>
    <w:rsid w:val="00596E82"/>
    <w:rsid w:val="00597147"/>
    <w:rsid w:val="005A0579"/>
    <w:rsid w:val="005B173C"/>
    <w:rsid w:val="005B3D71"/>
    <w:rsid w:val="005C2105"/>
    <w:rsid w:val="005C256D"/>
    <w:rsid w:val="005C2F5B"/>
    <w:rsid w:val="005C3B24"/>
    <w:rsid w:val="005D2810"/>
    <w:rsid w:val="005D4B6B"/>
    <w:rsid w:val="005D57DB"/>
    <w:rsid w:val="005E0AEE"/>
    <w:rsid w:val="005E3384"/>
    <w:rsid w:val="005E34EA"/>
    <w:rsid w:val="005E3940"/>
    <w:rsid w:val="005E49D1"/>
    <w:rsid w:val="005E4C2E"/>
    <w:rsid w:val="005E7D5F"/>
    <w:rsid w:val="005F1AA6"/>
    <w:rsid w:val="006012AA"/>
    <w:rsid w:val="00605DD8"/>
    <w:rsid w:val="006111D8"/>
    <w:rsid w:val="0061228E"/>
    <w:rsid w:val="006141D0"/>
    <w:rsid w:val="006213C6"/>
    <w:rsid w:val="006219FF"/>
    <w:rsid w:val="00626625"/>
    <w:rsid w:val="00634314"/>
    <w:rsid w:val="0063446A"/>
    <w:rsid w:val="00635DEE"/>
    <w:rsid w:val="006509C8"/>
    <w:rsid w:val="00653EF0"/>
    <w:rsid w:val="006638AA"/>
    <w:rsid w:val="00664A06"/>
    <w:rsid w:val="00673CC2"/>
    <w:rsid w:val="0067552A"/>
    <w:rsid w:val="00681E2A"/>
    <w:rsid w:val="00682B1C"/>
    <w:rsid w:val="006840E6"/>
    <w:rsid w:val="00690379"/>
    <w:rsid w:val="00693197"/>
    <w:rsid w:val="00693FE9"/>
    <w:rsid w:val="00694C95"/>
    <w:rsid w:val="006953B4"/>
    <w:rsid w:val="00695E33"/>
    <w:rsid w:val="00696D28"/>
    <w:rsid w:val="006A0769"/>
    <w:rsid w:val="006B0E5C"/>
    <w:rsid w:val="006B584C"/>
    <w:rsid w:val="006B6748"/>
    <w:rsid w:val="006C2509"/>
    <w:rsid w:val="006C47C7"/>
    <w:rsid w:val="006D5BCD"/>
    <w:rsid w:val="006D6160"/>
    <w:rsid w:val="006D7251"/>
    <w:rsid w:val="006E0DA7"/>
    <w:rsid w:val="006E2879"/>
    <w:rsid w:val="006E648D"/>
    <w:rsid w:val="006F422D"/>
    <w:rsid w:val="006F5C44"/>
    <w:rsid w:val="006F7226"/>
    <w:rsid w:val="006F775C"/>
    <w:rsid w:val="00700417"/>
    <w:rsid w:val="00701228"/>
    <w:rsid w:val="00702C34"/>
    <w:rsid w:val="0070314E"/>
    <w:rsid w:val="0071127B"/>
    <w:rsid w:val="00711932"/>
    <w:rsid w:val="0071436C"/>
    <w:rsid w:val="007151F5"/>
    <w:rsid w:val="007215F9"/>
    <w:rsid w:val="00721930"/>
    <w:rsid w:val="00722205"/>
    <w:rsid w:val="00723A53"/>
    <w:rsid w:val="00734E5E"/>
    <w:rsid w:val="0073501A"/>
    <w:rsid w:val="00736297"/>
    <w:rsid w:val="0074394A"/>
    <w:rsid w:val="007449FB"/>
    <w:rsid w:val="00746D98"/>
    <w:rsid w:val="00747010"/>
    <w:rsid w:val="007516AA"/>
    <w:rsid w:val="00751C4A"/>
    <w:rsid w:val="00755AAA"/>
    <w:rsid w:val="007655F3"/>
    <w:rsid w:val="007712ED"/>
    <w:rsid w:val="0077158B"/>
    <w:rsid w:val="00774F03"/>
    <w:rsid w:val="00775A2C"/>
    <w:rsid w:val="00780201"/>
    <w:rsid w:val="0078213A"/>
    <w:rsid w:val="00783673"/>
    <w:rsid w:val="00785BE4"/>
    <w:rsid w:val="007863D4"/>
    <w:rsid w:val="00786A8D"/>
    <w:rsid w:val="00793A89"/>
    <w:rsid w:val="00796CF1"/>
    <w:rsid w:val="007A0094"/>
    <w:rsid w:val="007A5FB6"/>
    <w:rsid w:val="007A7778"/>
    <w:rsid w:val="007B116F"/>
    <w:rsid w:val="007B2D2C"/>
    <w:rsid w:val="007B34F9"/>
    <w:rsid w:val="007B4CD1"/>
    <w:rsid w:val="007B7E5F"/>
    <w:rsid w:val="007C3ED3"/>
    <w:rsid w:val="007D0F41"/>
    <w:rsid w:val="007D1652"/>
    <w:rsid w:val="007D494F"/>
    <w:rsid w:val="007E26FA"/>
    <w:rsid w:val="007E32CA"/>
    <w:rsid w:val="007E55B4"/>
    <w:rsid w:val="007E5F73"/>
    <w:rsid w:val="007F2EEC"/>
    <w:rsid w:val="007F63B7"/>
    <w:rsid w:val="0080272F"/>
    <w:rsid w:val="00807B4F"/>
    <w:rsid w:val="00811F10"/>
    <w:rsid w:val="00813E5D"/>
    <w:rsid w:val="00814C57"/>
    <w:rsid w:val="008151EA"/>
    <w:rsid w:val="008159D0"/>
    <w:rsid w:val="008164C1"/>
    <w:rsid w:val="008165CB"/>
    <w:rsid w:val="008169A6"/>
    <w:rsid w:val="00821CF2"/>
    <w:rsid w:val="00822801"/>
    <w:rsid w:val="008254A4"/>
    <w:rsid w:val="00832ACE"/>
    <w:rsid w:val="0083391C"/>
    <w:rsid w:val="008430D3"/>
    <w:rsid w:val="00843675"/>
    <w:rsid w:val="00843C7A"/>
    <w:rsid w:val="00850C69"/>
    <w:rsid w:val="00851CDF"/>
    <w:rsid w:val="00860865"/>
    <w:rsid w:val="008610D7"/>
    <w:rsid w:val="00864F19"/>
    <w:rsid w:val="00867586"/>
    <w:rsid w:val="0087028A"/>
    <w:rsid w:val="00871A93"/>
    <w:rsid w:val="00873111"/>
    <w:rsid w:val="00873674"/>
    <w:rsid w:val="00874582"/>
    <w:rsid w:val="008754A9"/>
    <w:rsid w:val="008767A2"/>
    <w:rsid w:val="008806E0"/>
    <w:rsid w:val="008832B5"/>
    <w:rsid w:val="00884292"/>
    <w:rsid w:val="00884ACF"/>
    <w:rsid w:val="00890364"/>
    <w:rsid w:val="00894933"/>
    <w:rsid w:val="008A0AA7"/>
    <w:rsid w:val="008A19C9"/>
    <w:rsid w:val="008A3675"/>
    <w:rsid w:val="008A6D19"/>
    <w:rsid w:val="008B1A90"/>
    <w:rsid w:val="008C0A07"/>
    <w:rsid w:val="008D7D02"/>
    <w:rsid w:val="008E4091"/>
    <w:rsid w:val="008E5131"/>
    <w:rsid w:val="008E5FEA"/>
    <w:rsid w:val="008E693D"/>
    <w:rsid w:val="008F1630"/>
    <w:rsid w:val="008F2BBC"/>
    <w:rsid w:val="008F5790"/>
    <w:rsid w:val="0090210A"/>
    <w:rsid w:val="00902404"/>
    <w:rsid w:val="00903563"/>
    <w:rsid w:val="009038EE"/>
    <w:rsid w:val="00905D2E"/>
    <w:rsid w:val="009120B4"/>
    <w:rsid w:val="00915ADE"/>
    <w:rsid w:val="0091747E"/>
    <w:rsid w:val="0091753C"/>
    <w:rsid w:val="00923115"/>
    <w:rsid w:val="00926803"/>
    <w:rsid w:val="00927472"/>
    <w:rsid w:val="00927A5B"/>
    <w:rsid w:val="00932987"/>
    <w:rsid w:val="0093384C"/>
    <w:rsid w:val="00937C62"/>
    <w:rsid w:val="00940886"/>
    <w:rsid w:val="009439E9"/>
    <w:rsid w:val="00943B65"/>
    <w:rsid w:val="009447DF"/>
    <w:rsid w:val="00945F5D"/>
    <w:rsid w:val="00946FAF"/>
    <w:rsid w:val="009532E2"/>
    <w:rsid w:val="00960033"/>
    <w:rsid w:val="009648DF"/>
    <w:rsid w:val="00972896"/>
    <w:rsid w:val="0098362E"/>
    <w:rsid w:val="009876F8"/>
    <w:rsid w:val="00992A58"/>
    <w:rsid w:val="00994BC8"/>
    <w:rsid w:val="009A26C8"/>
    <w:rsid w:val="009B5522"/>
    <w:rsid w:val="009B7145"/>
    <w:rsid w:val="009C2E11"/>
    <w:rsid w:val="009C5792"/>
    <w:rsid w:val="009D01A0"/>
    <w:rsid w:val="009D02F0"/>
    <w:rsid w:val="009D0997"/>
    <w:rsid w:val="009D1E96"/>
    <w:rsid w:val="009D4870"/>
    <w:rsid w:val="009E5C9C"/>
    <w:rsid w:val="009E5EAA"/>
    <w:rsid w:val="009E6C40"/>
    <w:rsid w:val="009F290D"/>
    <w:rsid w:val="009F2BEF"/>
    <w:rsid w:val="009F7F8D"/>
    <w:rsid w:val="00A00595"/>
    <w:rsid w:val="00A0663E"/>
    <w:rsid w:val="00A134C2"/>
    <w:rsid w:val="00A21402"/>
    <w:rsid w:val="00A2171B"/>
    <w:rsid w:val="00A21E11"/>
    <w:rsid w:val="00A302E0"/>
    <w:rsid w:val="00A33D96"/>
    <w:rsid w:val="00A453E5"/>
    <w:rsid w:val="00A52CB2"/>
    <w:rsid w:val="00A56139"/>
    <w:rsid w:val="00A56152"/>
    <w:rsid w:val="00A56D47"/>
    <w:rsid w:val="00A7068E"/>
    <w:rsid w:val="00A7574F"/>
    <w:rsid w:val="00A8193E"/>
    <w:rsid w:val="00A826F9"/>
    <w:rsid w:val="00A85AF2"/>
    <w:rsid w:val="00A867CE"/>
    <w:rsid w:val="00A9043C"/>
    <w:rsid w:val="00A916B8"/>
    <w:rsid w:val="00A92AAB"/>
    <w:rsid w:val="00A92F4F"/>
    <w:rsid w:val="00A933A1"/>
    <w:rsid w:val="00A973D6"/>
    <w:rsid w:val="00A977E0"/>
    <w:rsid w:val="00AA309D"/>
    <w:rsid w:val="00AA3E28"/>
    <w:rsid w:val="00AA5418"/>
    <w:rsid w:val="00AA5F0E"/>
    <w:rsid w:val="00AA6E0F"/>
    <w:rsid w:val="00AB32FF"/>
    <w:rsid w:val="00AB3C37"/>
    <w:rsid w:val="00AB55C4"/>
    <w:rsid w:val="00AC1546"/>
    <w:rsid w:val="00AC3829"/>
    <w:rsid w:val="00AC68DB"/>
    <w:rsid w:val="00AD2600"/>
    <w:rsid w:val="00AD4589"/>
    <w:rsid w:val="00AD687D"/>
    <w:rsid w:val="00AE1AF5"/>
    <w:rsid w:val="00AE329A"/>
    <w:rsid w:val="00AF099B"/>
    <w:rsid w:val="00AF0A06"/>
    <w:rsid w:val="00AF1C0C"/>
    <w:rsid w:val="00AF24DE"/>
    <w:rsid w:val="00AF36A5"/>
    <w:rsid w:val="00AF5782"/>
    <w:rsid w:val="00AF79C9"/>
    <w:rsid w:val="00B0055B"/>
    <w:rsid w:val="00B022D5"/>
    <w:rsid w:val="00B057D4"/>
    <w:rsid w:val="00B109AF"/>
    <w:rsid w:val="00B10D2B"/>
    <w:rsid w:val="00B15D21"/>
    <w:rsid w:val="00B21245"/>
    <w:rsid w:val="00B223A6"/>
    <w:rsid w:val="00B2286E"/>
    <w:rsid w:val="00B27B1B"/>
    <w:rsid w:val="00B33337"/>
    <w:rsid w:val="00B351D7"/>
    <w:rsid w:val="00B37F50"/>
    <w:rsid w:val="00B4424A"/>
    <w:rsid w:val="00B45605"/>
    <w:rsid w:val="00B51645"/>
    <w:rsid w:val="00B53CAD"/>
    <w:rsid w:val="00B57060"/>
    <w:rsid w:val="00B73F8D"/>
    <w:rsid w:val="00B7702F"/>
    <w:rsid w:val="00B8042D"/>
    <w:rsid w:val="00B81C4A"/>
    <w:rsid w:val="00B81E23"/>
    <w:rsid w:val="00B87607"/>
    <w:rsid w:val="00B93521"/>
    <w:rsid w:val="00B9469F"/>
    <w:rsid w:val="00BA3E2D"/>
    <w:rsid w:val="00BB31DF"/>
    <w:rsid w:val="00BB3E0C"/>
    <w:rsid w:val="00BB53D7"/>
    <w:rsid w:val="00BB55A9"/>
    <w:rsid w:val="00BB567D"/>
    <w:rsid w:val="00BB63DB"/>
    <w:rsid w:val="00BC0C61"/>
    <w:rsid w:val="00BC5975"/>
    <w:rsid w:val="00BC5FEF"/>
    <w:rsid w:val="00BD2DAA"/>
    <w:rsid w:val="00BD3352"/>
    <w:rsid w:val="00BE1A22"/>
    <w:rsid w:val="00BE5D88"/>
    <w:rsid w:val="00BE66CC"/>
    <w:rsid w:val="00BE7CD6"/>
    <w:rsid w:val="00BF43F5"/>
    <w:rsid w:val="00BF5036"/>
    <w:rsid w:val="00BF5611"/>
    <w:rsid w:val="00BF67C3"/>
    <w:rsid w:val="00C04F21"/>
    <w:rsid w:val="00C06219"/>
    <w:rsid w:val="00C0699A"/>
    <w:rsid w:val="00C122D4"/>
    <w:rsid w:val="00C15CEC"/>
    <w:rsid w:val="00C160F3"/>
    <w:rsid w:val="00C2149E"/>
    <w:rsid w:val="00C26488"/>
    <w:rsid w:val="00C26D44"/>
    <w:rsid w:val="00C3095F"/>
    <w:rsid w:val="00C31C4C"/>
    <w:rsid w:val="00C3499E"/>
    <w:rsid w:val="00C365A7"/>
    <w:rsid w:val="00C36C57"/>
    <w:rsid w:val="00C41762"/>
    <w:rsid w:val="00C526C3"/>
    <w:rsid w:val="00C5536F"/>
    <w:rsid w:val="00C60223"/>
    <w:rsid w:val="00C6340D"/>
    <w:rsid w:val="00C65073"/>
    <w:rsid w:val="00C66317"/>
    <w:rsid w:val="00C71034"/>
    <w:rsid w:val="00C71369"/>
    <w:rsid w:val="00C7420D"/>
    <w:rsid w:val="00C75AE4"/>
    <w:rsid w:val="00C7695C"/>
    <w:rsid w:val="00C76F0E"/>
    <w:rsid w:val="00C80949"/>
    <w:rsid w:val="00C81531"/>
    <w:rsid w:val="00C82C2C"/>
    <w:rsid w:val="00C84979"/>
    <w:rsid w:val="00C92609"/>
    <w:rsid w:val="00C93679"/>
    <w:rsid w:val="00C94FD5"/>
    <w:rsid w:val="00C97BFA"/>
    <w:rsid w:val="00CA2E5D"/>
    <w:rsid w:val="00CA326E"/>
    <w:rsid w:val="00CA36EC"/>
    <w:rsid w:val="00CA7B55"/>
    <w:rsid w:val="00CB1901"/>
    <w:rsid w:val="00CB348F"/>
    <w:rsid w:val="00CC4E1D"/>
    <w:rsid w:val="00CE4808"/>
    <w:rsid w:val="00CE549B"/>
    <w:rsid w:val="00CF05A4"/>
    <w:rsid w:val="00CF494C"/>
    <w:rsid w:val="00CF5709"/>
    <w:rsid w:val="00CF7F25"/>
    <w:rsid w:val="00D00312"/>
    <w:rsid w:val="00D01222"/>
    <w:rsid w:val="00D01919"/>
    <w:rsid w:val="00D01D3A"/>
    <w:rsid w:val="00D078BF"/>
    <w:rsid w:val="00D07931"/>
    <w:rsid w:val="00D102B9"/>
    <w:rsid w:val="00D11E52"/>
    <w:rsid w:val="00D12235"/>
    <w:rsid w:val="00D12C86"/>
    <w:rsid w:val="00D13AAB"/>
    <w:rsid w:val="00D14839"/>
    <w:rsid w:val="00D170E0"/>
    <w:rsid w:val="00D21120"/>
    <w:rsid w:val="00D21E94"/>
    <w:rsid w:val="00D233D7"/>
    <w:rsid w:val="00D25719"/>
    <w:rsid w:val="00D258B9"/>
    <w:rsid w:val="00D2595E"/>
    <w:rsid w:val="00D2730A"/>
    <w:rsid w:val="00D30915"/>
    <w:rsid w:val="00D31A8C"/>
    <w:rsid w:val="00D32DAD"/>
    <w:rsid w:val="00D34F0C"/>
    <w:rsid w:val="00D3698D"/>
    <w:rsid w:val="00D42A57"/>
    <w:rsid w:val="00D4303A"/>
    <w:rsid w:val="00D45F72"/>
    <w:rsid w:val="00D514F3"/>
    <w:rsid w:val="00D55084"/>
    <w:rsid w:val="00D6035D"/>
    <w:rsid w:val="00D616FA"/>
    <w:rsid w:val="00D62661"/>
    <w:rsid w:val="00D6526E"/>
    <w:rsid w:val="00D66919"/>
    <w:rsid w:val="00D66B22"/>
    <w:rsid w:val="00D71640"/>
    <w:rsid w:val="00D72907"/>
    <w:rsid w:val="00D75B34"/>
    <w:rsid w:val="00D75DF4"/>
    <w:rsid w:val="00D8564D"/>
    <w:rsid w:val="00D87EFB"/>
    <w:rsid w:val="00D91F7F"/>
    <w:rsid w:val="00D96A5D"/>
    <w:rsid w:val="00D96BE5"/>
    <w:rsid w:val="00DA0996"/>
    <w:rsid w:val="00DA4794"/>
    <w:rsid w:val="00DA503E"/>
    <w:rsid w:val="00DA6F2B"/>
    <w:rsid w:val="00DA71E4"/>
    <w:rsid w:val="00DB26F1"/>
    <w:rsid w:val="00DB3266"/>
    <w:rsid w:val="00DB583E"/>
    <w:rsid w:val="00DB6FC2"/>
    <w:rsid w:val="00DB7273"/>
    <w:rsid w:val="00DC1FA1"/>
    <w:rsid w:val="00DC3E0E"/>
    <w:rsid w:val="00DD12DA"/>
    <w:rsid w:val="00DD24F8"/>
    <w:rsid w:val="00DE020E"/>
    <w:rsid w:val="00DE647D"/>
    <w:rsid w:val="00DE6E4D"/>
    <w:rsid w:val="00DF3177"/>
    <w:rsid w:val="00DF5945"/>
    <w:rsid w:val="00DF7928"/>
    <w:rsid w:val="00E01258"/>
    <w:rsid w:val="00E10AE2"/>
    <w:rsid w:val="00E1146B"/>
    <w:rsid w:val="00E20A7D"/>
    <w:rsid w:val="00E20B92"/>
    <w:rsid w:val="00E21B50"/>
    <w:rsid w:val="00E25080"/>
    <w:rsid w:val="00E25E4D"/>
    <w:rsid w:val="00E263E1"/>
    <w:rsid w:val="00E264B0"/>
    <w:rsid w:val="00E27E5E"/>
    <w:rsid w:val="00E30C64"/>
    <w:rsid w:val="00E31FC4"/>
    <w:rsid w:val="00E321B5"/>
    <w:rsid w:val="00E41006"/>
    <w:rsid w:val="00E44E24"/>
    <w:rsid w:val="00E50C87"/>
    <w:rsid w:val="00E5780C"/>
    <w:rsid w:val="00E61268"/>
    <w:rsid w:val="00E61D3A"/>
    <w:rsid w:val="00E63F90"/>
    <w:rsid w:val="00E665B1"/>
    <w:rsid w:val="00E7502D"/>
    <w:rsid w:val="00E76F3E"/>
    <w:rsid w:val="00E81F96"/>
    <w:rsid w:val="00E830B4"/>
    <w:rsid w:val="00E83D33"/>
    <w:rsid w:val="00E85D6A"/>
    <w:rsid w:val="00E86AD9"/>
    <w:rsid w:val="00E900CC"/>
    <w:rsid w:val="00E90A15"/>
    <w:rsid w:val="00E91969"/>
    <w:rsid w:val="00EA02AA"/>
    <w:rsid w:val="00EA0A22"/>
    <w:rsid w:val="00EA0A89"/>
    <w:rsid w:val="00EA65D8"/>
    <w:rsid w:val="00EA66E5"/>
    <w:rsid w:val="00EA7AE3"/>
    <w:rsid w:val="00EB3E64"/>
    <w:rsid w:val="00EB5ED9"/>
    <w:rsid w:val="00EB65FE"/>
    <w:rsid w:val="00EC43DC"/>
    <w:rsid w:val="00EE1DE7"/>
    <w:rsid w:val="00EE351A"/>
    <w:rsid w:val="00EE375C"/>
    <w:rsid w:val="00EE3DB5"/>
    <w:rsid w:val="00EE42C1"/>
    <w:rsid w:val="00EE42C9"/>
    <w:rsid w:val="00EF4271"/>
    <w:rsid w:val="00F038EE"/>
    <w:rsid w:val="00F13628"/>
    <w:rsid w:val="00F13EFD"/>
    <w:rsid w:val="00F145BC"/>
    <w:rsid w:val="00F27938"/>
    <w:rsid w:val="00F360F0"/>
    <w:rsid w:val="00F36357"/>
    <w:rsid w:val="00F40382"/>
    <w:rsid w:val="00F43958"/>
    <w:rsid w:val="00F44787"/>
    <w:rsid w:val="00F44ABC"/>
    <w:rsid w:val="00F503DB"/>
    <w:rsid w:val="00F50B0E"/>
    <w:rsid w:val="00F52BED"/>
    <w:rsid w:val="00F569F9"/>
    <w:rsid w:val="00F57400"/>
    <w:rsid w:val="00F57EDC"/>
    <w:rsid w:val="00F62016"/>
    <w:rsid w:val="00F65B95"/>
    <w:rsid w:val="00F7357B"/>
    <w:rsid w:val="00F776F6"/>
    <w:rsid w:val="00F832DD"/>
    <w:rsid w:val="00F91631"/>
    <w:rsid w:val="00F91FA1"/>
    <w:rsid w:val="00F9206B"/>
    <w:rsid w:val="00F94D6C"/>
    <w:rsid w:val="00F96FDD"/>
    <w:rsid w:val="00FA5582"/>
    <w:rsid w:val="00FA69CA"/>
    <w:rsid w:val="00FB0F31"/>
    <w:rsid w:val="00FB33F6"/>
    <w:rsid w:val="00FC02C3"/>
    <w:rsid w:val="00FC1FE2"/>
    <w:rsid w:val="00FC4966"/>
    <w:rsid w:val="00FD1874"/>
    <w:rsid w:val="00FD61C6"/>
    <w:rsid w:val="00FD6890"/>
    <w:rsid w:val="00FE06B3"/>
    <w:rsid w:val="00FE1107"/>
    <w:rsid w:val="00FE29B1"/>
    <w:rsid w:val="00FF2E37"/>
    <w:rsid w:val="00FF4CBA"/>
    <w:rsid w:val="04750AAE"/>
    <w:rsid w:val="3AAD00B5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  <w:rPr>
      <w:lang w:eastAsia="sv-SE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annotation text"/>
    <w:basedOn w:val="1"/>
    <w:link w:val="4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4">
    <w:name w:val="toc 5"/>
    <w:basedOn w:val="1"/>
    <w:next w:val="1"/>
    <w:unhideWhenUsed/>
    <w:qFormat/>
    <w:uiPriority w:val="39"/>
    <w:pPr>
      <w:spacing w:after="100"/>
      <w:ind w:left="880"/>
    </w:pPr>
    <w:rPr>
      <w:lang w:eastAsia="sv-SE"/>
    </w:rPr>
  </w:style>
  <w:style w:type="paragraph" w:styleId="15">
    <w:name w:val="toc 3"/>
    <w:basedOn w:val="1"/>
    <w:next w:val="1"/>
    <w:unhideWhenUsed/>
    <w:uiPriority w:val="39"/>
    <w:pPr>
      <w:spacing w:after="100"/>
      <w:ind w:left="440"/>
    </w:pPr>
  </w:style>
  <w:style w:type="paragraph" w:styleId="16">
    <w:name w:val="toc 8"/>
    <w:basedOn w:val="1"/>
    <w:next w:val="1"/>
    <w:unhideWhenUsed/>
    <w:uiPriority w:val="39"/>
    <w:pPr>
      <w:spacing w:after="100"/>
      <w:ind w:left="1540"/>
    </w:pPr>
    <w:rPr>
      <w:lang w:eastAsia="sv-SE"/>
    </w:rPr>
  </w:style>
  <w:style w:type="paragraph" w:styleId="17">
    <w:name w:val="Balloon Text"/>
    <w:basedOn w:val="1"/>
    <w:link w:val="4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footer"/>
    <w:basedOn w:val="1"/>
    <w:link w:val="44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3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spacing w:after="100"/>
    </w:pPr>
  </w:style>
  <w:style w:type="paragraph" w:styleId="21">
    <w:name w:val="toc 4"/>
    <w:basedOn w:val="1"/>
    <w:next w:val="1"/>
    <w:unhideWhenUsed/>
    <w:uiPriority w:val="39"/>
    <w:pPr>
      <w:spacing w:after="100"/>
      <w:ind w:left="660"/>
    </w:pPr>
    <w:rPr>
      <w:lang w:eastAsia="sv-SE"/>
    </w:rPr>
  </w:style>
  <w:style w:type="paragraph" w:styleId="22">
    <w:name w:val="toc 6"/>
    <w:basedOn w:val="1"/>
    <w:next w:val="1"/>
    <w:unhideWhenUsed/>
    <w:qFormat/>
    <w:uiPriority w:val="39"/>
    <w:pPr>
      <w:spacing w:after="100"/>
      <w:ind w:left="1100"/>
    </w:pPr>
    <w:rPr>
      <w:lang w:eastAsia="sv-SE"/>
    </w:rPr>
  </w:style>
  <w:style w:type="paragraph" w:styleId="23">
    <w:name w:val="toc 2"/>
    <w:basedOn w:val="1"/>
    <w:next w:val="1"/>
    <w:unhideWhenUsed/>
    <w:uiPriority w:val="39"/>
    <w:pPr>
      <w:spacing w:after="100"/>
      <w:ind w:left="220"/>
    </w:pPr>
  </w:style>
  <w:style w:type="paragraph" w:styleId="24">
    <w:name w:val="toc 9"/>
    <w:basedOn w:val="1"/>
    <w:next w:val="1"/>
    <w:unhideWhenUsed/>
    <w:uiPriority w:val="39"/>
    <w:pPr>
      <w:spacing w:after="100"/>
      <w:ind w:left="1760"/>
    </w:pPr>
    <w:rPr>
      <w:lang w:eastAsia="sv-SE"/>
    </w:rPr>
  </w:style>
  <w:style w:type="paragraph" w:styleId="2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26">
    <w:name w:val="annotation subject"/>
    <w:basedOn w:val="13"/>
    <w:next w:val="13"/>
    <w:link w:val="48"/>
    <w:semiHidden/>
    <w:unhideWhenUsed/>
    <w:uiPriority w:val="99"/>
    <w:rPr>
      <w:b/>
      <w:bCs/>
    </w:rPr>
  </w:style>
  <w:style w:type="table" w:styleId="28">
    <w:name w:val="Table Grid"/>
    <w:basedOn w:val="2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Hyperlink"/>
    <w:basedOn w:val="2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1">
    <w:name w:val="annotation reference"/>
    <w:basedOn w:val="29"/>
    <w:semiHidden/>
    <w:unhideWhenUsed/>
    <w:qFormat/>
    <w:uiPriority w:val="99"/>
    <w:rPr>
      <w:sz w:val="16"/>
      <w:szCs w:val="16"/>
    </w:rPr>
  </w:style>
  <w:style w:type="character" w:customStyle="1" w:styleId="32">
    <w:name w:val="标题 1 Char"/>
    <w:basedOn w:val="29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val="sv-SE" w:eastAsia="en-US"/>
    </w:rPr>
  </w:style>
  <w:style w:type="character" w:customStyle="1" w:styleId="33">
    <w:name w:val="标题 2 Char"/>
    <w:basedOn w:val="29"/>
    <w:link w:val="3"/>
    <w:uiPriority w:val="9"/>
    <w:rPr>
      <w:rFonts w:asciiTheme="majorHAnsi" w:hAnsiTheme="majorHAnsi" w:eastAsiaTheme="majorEastAsia" w:cstheme="majorBidi"/>
      <w:b/>
      <w:bCs/>
      <w:sz w:val="26"/>
      <w:szCs w:val="26"/>
      <w:lang w:val="sv-SE" w:eastAsia="en-US"/>
    </w:rPr>
  </w:style>
  <w:style w:type="character" w:customStyle="1" w:styleId="34">
    <w:name w:val="标题 3 Char"/>
    <w:basedOn w:val="29"/>
    <w:link w:val="4"/>
    <w:uiPriority w:val="9"/>
    <w:rPr>
      <w:rFonts w:asciiTheme="majorHAnsi" w:hAnsiTheme="majorHAnsi" w:eastAsiaTheme="majorEastAsia" w:cstheme="majorBidi"/>
      <w:b/>
      <w:bCs/>
      <w:sz w:val="22"/>
      <w:szCs w:val="22"/>
      <w:lang w:val="sv-SE" w:eastAsia="en-US"/>
    </w:rPr>
  </w:style>
  <w:style w:type="character" w:customStyle="1" w:styleId="35">
    <w:name w:val="标题 4 Char"/>
    <w:basedOn w:val="29"/>
    <w:link w:val="5"/>
    <w:uiPriority w:val="9"/>
    <w:rPr>
      <w:rFonts w:asciiTheme="majorHAnsi" w:hAnsiTheme="majorHAnsi" w:eastAsiaTheme="majorEastAsia" w:cstheme="majorBidi"/>
      <w:b/>
      <w:bCs/>
      <w:iCs/>
      <w:sz w:val="22"/>
      <w:szCs w:val="22"/>
      <w:lang w:val="sv-SE" w:eastAsia="en-US"/>
    </w:rPr>
  </w:style>
  <w:style w:type="character" w:customStyle="1" w:styleId="36">
    <w:name w:val="标题 5 Char"/>
    <w:basedOn w:val="29"/>
    <w:link w:val="6"/>
    <w:uiPriority w:val="9"/>
    <w:rPr>
      <w:rFonts w:asciiTheme="majorHAnsi" w:hAnsiTheme="majorHAnsi" w:eastAsiaTheme="majorEastAsia" w:cstheme="majorBidi"/>
    </w:rPr>
  </w:style>
  <w:style w:type="character" w:customStyle="1" w:styleId="37">
    <w:name w:val="标题 6 Char"/>
    <w:basedOn w:val="29"/>
    <w:link w:val="7"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8">
    <w:name w:val="标题 7 Char"/>
    <w:basedOn w:val="29"/>
    <w:link w:val="8"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标题 8 Char"/>
    <w:basedOn w:val="29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标题 9 Char"/>
    <w:basedOn w:val="29"/>
    <w:link w:val="10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Char Char Char Char Char Char Char Char Char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42">
    <w:name w:val="List Paragraph"/>
    <w:basedOn w:val="1"/>
    <w:qFormat/>
    <w:uiPriority w:val="34"/>
    <w:pPr>
      <w:ind w:left="720"/>
      <w:contextualSpacing/>
    </w:pPr>
    <w:rPr>
      <w:rFonts w:ascii="Gill Sans for Saab" w:hAnsi="Gill Sans for Saab" w:eastAsia="宋体" w:cs="Times New Roman"/>
      <w:lang w:val="en-US"/>
    </w:rPr>
  </w:style>
  <w:style w:type="character" w:customStyle="1" w:styleId="43">
    <w:name w:val="页眉 Char"/>
    <w:basedOn w:val="29"/>
    <w:link w:val="19"/>
    <w:qFormat/>
    <w:uiPriority w:val="99"/>
  </w:style>
  <w:style w:type="character" w:customStyle="1" w:styleId="44">
    <w:name w:val="页脚 Char"/>
    <w:basedOn w:val="29"/>
    <w:link w:val="18"/>
    <w:uiPriority w:val="99"/>
  </w:style>
  <w:style w:type="character" w:customStyle="1" w:styleId="45">
    <w:name w:val="批注框文本 Char"/>
    <w:basedOn w:val="29"/>
    <w:link w:val="17"/>
    <w:semiHidden/>
    <w:uiPriority w:val="99"/>
    <w:rPr>
      <w:rFonts w:ascii="Tahoma" w:hAnsi="Tahoma" w:cs="Tahoma"/>
      <w:sz w:val="16"/>
      <w:szCs w:val="16"/>
    </w:rPr>
  </w:style>
  <w:style w:type="paragraph" w:customStyle="1" w:styleId="46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lang w:val="en-US" w:eastAsia="ja-JP"/>
    </w:rPr>
  </w:style>
  <w:style w:type="character" w:customStyle="1" w:styleId="47">
    <w:name w:val="批注文字 Char"/>
    <w:basedOn w:val="29"/>
    <w:link w:val="13"/>
    <w:semiHidden/>
    <w:qFormat/>
    <w:uiPriority w:val="99"/>
    <w:rPr>
      <w:sz w:val="20"/>
      <w:szCs w:val="20"/>
    </w:rPr>
  </w:style>
  <w:style w:type="character" w:customStyle="1" w:styleId="48">
    <w:name w:val="批注主题 Char"/>
    <w:basedOn w:val="47"/>
    <w:link w:val="26"/>
    <w:semiHidden/>
    <w:uiPriority w:val="99"/>
    <w:rPr>
      <w:b/>
      <w:bCs/>
      <w:sz w:val="20"/>
      <w:szCs w:val="20"/>
    </w:rPr>
  </w:style>
  <w:style w:type="paragraph" w:customStyle="1" w:styleId="49">
    <w:name w:val="Char Char Char Char Char Char Char Char Char1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customStyle="1" w:styleId="51">
    <w:name w:val="封面中文题目"/>
    <w:basedOn w:val="1"/>
    <w:uiPriority w:val="0"/>
    <w:pPr>
      <w:spacing w:after="0" w:line="240" w:lineRule="auto"/>
      <w:jc w:val="center"/>
      <w:outlineLvl w:val="0"/>
    </w:pPr>
    <w:rPr>
      <w:rFonts w:ascii="Times New Roman" w:hAnsi="Times New Roman" w:eastAsia="黑体" w:cs="Times New Roman"/>
      <w:iCs/>
      <w:kern w:val="2"/>
      <w:sz w:val="52"/>
      <w:szCs w:val="52"/>
      <w:lang w:val="en-US" w:eastAsia="zh-CN"/>
    </w:rPr>
  </w:style>
  <w:style w:type="paragraph" w:customStyle="1" w:styleId="52">
    <w:name w:val="封面英文格式"/>
    <w:basedOn w:val="1"/>
    <w:uiPriority w:val="0"/>
    <w:pPr>
      <w:snapToGrid w:val="0"/>
      <w:spacing w:after="0" w:line="240" w:lineRule="auto"/>
      <w:jc w:val="center"/>
      <w:outlineLvl w:val="0"/>
    </w:pPr>
    <w:rPr>
      <w:rFonts w:ascii="黑体" w:hAnsi="Times New Roman" w:eastAsia="黑体" w:cs="Times New Roman"/>
      <w:iCs/>
      <w:kern w:val="2"/>
      <w:sz w:val="36"/>
      <w:szCs w:val="36"/>
      <w:lang w:val="en-US" w:eastAsia="zh-CN"/>
    </w:rPr>
  </w:style>
  <w:style w:type="paragraph" w:customStyle="1" w:styleId="53">
    <w:name w:val="MKS Heading 1"/>
    <w:basedOn w:val="1"/>
    <w:next w:val="1"/>
    <w:link w:val="5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character" w:customStyle="1" w:styleId="54">
    <w:name w:val="MKS Heading 1 Char"/>
    <w:basedOn w:val="29"/>
    <w:link w:val="53"/>
    <w:uiPriority w:val="10"/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paragraph" w:customStyle="1" w:styleId="55">
    <w:name w:val="MKS Heading 2"/>
    <w:basedOn w:val="1"/>
    <w:next w:val="1"/>
    <w:link w:val="56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56">
    <w:name w:val="MKS Heading 2 Char"/>
    <w:basedOn w:val="29"/>
    <w:link w:val="55"/>
    <w:uiPriority w:val="10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customStyle="1" w:styleId="57">
    <w:name w:val="MKS Heading 3"/>
    <w:basedOn w:val="1"/>
    <w:next w:val="1"/>
    <w:link w:val="58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character" w:customStyle="1" w:styleId="58">
    <w:name w:val="MKS Heading 3 Char"/>
    <w:basedOn w:val="29"/>
    <w:link w:val="57"/>
    <w:uiPriority w:val="10"/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paragraph" w:customStyle="1" w:styleId="59">
    <w:name w:val="MKS Heading 4"/>
    <w:basedOn w:val="1"/>
    <w:next w:val="1"/>
    <w:link w:val="60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60">
    <w:name w:val="MKS Heading 4 Char"/>
    <w:basedOn w:val="29"/>
    <w:link w:val="59"/>
    <w:uiPriority w:val="10"/>
    <w:rPr>
      <w:rFonts w:asciiTheme="majorHAnsi" w:hAnsiTheme="majorHAnsi" w:eastAsiaTheme="majorEastAsia" w:cstheme="majorBidi"/>
      <w:b/>
      <w:bCs/>
      <w:color w:val="4F81BD"/>
      <w:sz w:val="22"/>
      <w:szCs w:val="22"/>
    </w:rPr>
  </w:style>
  <w:style w:type="paragraph" w:customStyle="1" w:styleId="61">
    <w:name w:val="MKS Heading 5"/>
    <w:basedOn w:val="1"/>
    <w:next w:val="1"/>
    <w:link w:val="62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character" w:customStyle="1" w:styleId="62">
    <w:name w:val="MKS Heading 5 Char"/>
    <w:basedOn w:val="29"/>
    <w:link w:val="61"/>
    <w:uiPriority w:val="10"/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paragraph" w:customStyle="1" w:styleId="63">
    <w:name w:val="MKS Heading 6"/>
    <w:basedOn w:val="1"/>
    <w:next w:val="1"/>
    <w:link w:val="6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character" w:customStyle="1" w:styleId="64">
    <w:name w:val="MKS Heading 6 Char"/>
    <w:basedOn w:val="29"/>
    <w:link w:val="63"/>
    <w:uiPriority w:val="10"/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paragraph" w:customStyle="1" w:styleId="65">
    <w:name w:val="MKS Caption"/>
    <w:basedOn w:val="1"/>
    <w:next w:val="1"/>
    <w:qFormat/>
    <w:uiPriority w:val="11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66">
    <w:name w:val="MKS Hyperlink"/>
    <w:basedOn w:val="29"/>
    <w:uiPriority w:val="99"/>
    <w:rPr>
      <w:color w:val="0000FF"/>
      <w:u w:val="single"/>
    </w:rPr>
  </w:style>
  <w:style w:type="character" w:customStyle="1" w:styleId="67">
    <w:name w:val="MKS Placeholder Text"/>
    <w:basedOn w:val="29"/>
    <w:uiPriority w:val="99"/>
    <w:rPr>
      <w:color w:val="808080"/>
    </w:rPr>
  </w:style>
  <w:style w:type="character" w:styleId="68">
    <w:name w:val="Placeholder Text"/>
    <w:basedOn w:val="29"/>
    <w:semiHidden/>
    <w:uiPriority w:val="99"/>
    <w:rPr>
      <w:color w:val="808080"/>
    </w:rPr>
  </w:style>
  <w:style w:type="paragraph" w:customStyle="1" w:styleId="69">
    <w:name w:val="HR正文"/>
    <w:basedOn w:val="1"/>
    <w:link w:val="78"/>
    <w:uiPriority w:val="0"/>
    <w:pPr>
      <w:widowControl w:val="0"/>
      <w:spacing w:after="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0">
    <w:name w:val="HR标题1"/>
    <w:basedOn w:val="1"/>
    <w:next w:val="69"/>
    <w:uiPriority w:val="0"/>
    <w:pPr>
      <w:widowControl w:val="0"/>
      <w:numPr>
        <w:ilvl w:val="0"/>
        <w:numId w:val="2"/>
      </w:numPr>
      <w:spacing w:after="0" w:line="360" w:lineRule="auto"/>
      <w:jc w:val="both"/>
      <w:outlineLvl w:val="0"/>
    </w:pPr>
    <w:rPr>
      <w:rFonts w:ascii="Times New Roman" w:hAnsi="Times New Roman" w:eastAsia="黑体" w:cs="Times New Roman"/>
      <w:kern w:val="2"/>
      <w:sz w:val="32"/>
      <w:szCs w:val="24"/>
      <w:lang w:val="en-US" w:eastAsia="zh-CN"/>
    </w:rPr>
  </w:style>
  <w:style w:type="paragraph" w:customStyle="1" w:styleId="71">
    <w:name w:val="HR标题2"/>
    <w:basedOn w:val="1"/>
    <w:next w:val="69"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2">
    <w:name w:val="HR标题3"/>
    <w:basedOn w:val="1"/>
    <w:next w:val="69"/>
    <w:uiPriority w:val="0"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3">
    <w:name w:val="HR标题4"/>
    <w:basedOn w:val="1"/>
    <w:next w:val="69"/>
    <w:uiPriority w:val="0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4">
    <w:name w:val="HR标题5"/>
    <w:basedOn w:val="1"/>
    <w:next w:val="69"/>
    <w:uiPriority w:val="0"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5">
    <w:name w:val="HR标题6"/>
    <w:basedOn w:val="1"/>
    <w:next w:val="69"/>
    <w:uiPriority w:val="0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6">
    <w:name w:val="HR标题7"/>
    <w:basedOn w:val="1"/>
    <w:next w:val="69"/>
    <w:uiPriority w:val="0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7">
    <w:name w:val="HR标题8"/>
    <w:basedOn w:val="1"/>
    <w:next w:val="69"/>
    <w:uiPriority w:val="0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customStyle="1" w:styleId="78">
    <w:name w:val="HR正文 Char"/>
    <w:link w:val="69"/>
    <w:uiPriority w:val="0"/>
    <w:rPr>
      <w:kern w:val="2"/>
      <w:sz w:val="21"/>
      <w:szCs w:val="24"/>
    </w:rPr>
  </w:style>
  <w:style w:type="paragraph" w:customStyle="1" w:styleId="79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oleObject" Target="embeddings/oleObject1.bin"/><Relationship Id="rId17" Type="http://schemas.openxmlformats.org/officeDocument/2006/relationships/image" Target="cid:image002.jpg@01D38EAD.0F601D80" TargetMode="External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5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A24661-2CAE-4826-B0B4-DBF716DA41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</Template>
  <Company>HP</Company>
  <Pages>12</Pages>
  <Words>4316</Words>
  <Characters>5951</Characters>
  <Lines>51</Lines>
  <Paragraphs>14</Paragraphs>
  <TotalTime>18</TotalTime>
  <ScaleCrop>false</ScaleCrop>
  <LinksUpToDate>false</LinksUpToDate>
  <CharactersWithSpaces>6102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2020-10-15T08:07:00Z</dcterms:created>
  <dc:creator>Lars Persson</dc:creator>
  <cp:lastModifiedBy>Seaman</cp:lastModifiedBy>
  <cp:lastPrinted>2017-06-14T05:01:00Z</cp:lastPrinted>
  <dcterms:modified xsi:type="dcterms:W3CDTF">2022-07-30T10:04:36Z</dcterms:modified>
  <dc:title>EEA Development Trends Guidelines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9562180984264EC0909C3BF462EAF3B1</vt:lpwstr>
  </property>
</Properties>
</file>