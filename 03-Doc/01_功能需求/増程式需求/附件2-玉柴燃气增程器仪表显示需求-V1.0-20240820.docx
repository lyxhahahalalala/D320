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EB7B63" w14:textId="77777777" w:rsidR="003E67B1" w:rsidRPr="00033E2F" w:rsidRDefault="003E67B1" w:rsidP="00334BE2">
      <w:pPr>
        <w:pStyle w:val="-"/>
      </w:pPr>
      <w:r w:rsidRPr="00033E2F">
        <w:t>范围</w:t>
      </w:r>
    </w:p>
    <w:p w14:paraId="285B2D6B" w14:textId="11FE1092" w:rsidR="00C526A6" w:rsidRPr="00033E2F" w:rsidRDefault="003E67B1" w:rsidP="009E0A37">
      <w:pPr>
        <w:spacing w:after="0"/>
        <w:rPr>
          <w:rFonts w:ascii="Times New Roman" w:hAnsi="Times New Roman" w:cs="Times New Roman"/>
          <w:lang w:val="en-US" w:eastAsia="zh-CN"/>
        </w:rPr>
      </w:pPr>
      <w:r w:rsidRPr="00033E2F">
        <w:rPr>
          <w:rFonts w:ascii="Times New Roman" w:hAnsi="Times New Roman" w:cs="Times New Roman"/>
          <w:lang w:val="en-US" w:eastAsia="zh-CN"/>
        </w:rPr>
        <w:t>本文档</w:t>
      </w:r>
      <w:r w:rsidR="00A2325E">
        <w:rPr>
          <w:rFonts w:ascii="Times New Roman" w:hAnsi="Times New Roman" w:cs="Times New Roman" w:hint="eastAsia"/>
          <w:lang w:val="en-US" w:eastAsia="zh-CN"/>
        </w:rPr>
        <w:t>适用于</w:t>
      </w:r>
      <w:r w:rsidR="00A2325E">
        <w:rPr>
          <w:rFonts w:ascii="Times New Roman" w:hAnsi="Times New Roman" w:cs="Times New Roman" w:hint="eastAsia"/>
          <w:lang w:val="en-US" w:eastAsia="zh-CN"/>
        </w:rPr>
        <w:t>X</w:t>
      </w:r>
      <w:r w:rsidR="00A2325E">
        <w:rPr>
          <w:rFonts w:ascii="Times New Roman" w:hAnsi="Times New Roman" w:cs="Times New Roman"/>
          <w:lang w:val="en-US" w:eastAsia="zh-CN"/>
        </w:rPr>
        <w:t>X</w:t>
      </w:r>
      <w:r w:rsidR="00FA2DB3">
        <w:rPr>
          <w:rFonts w:ascii="Times New Roman" w:hAnsi="Times New Roman" w:cs="Times New Roman" w:hint="eastAsia"/>
          <w:lang w:val="en-US" w:eastAsia="zh-CN"/>
        </w:rPr>
        <w:t>增程器</w:t>
      </w:r>
    </w:p>
    <w:p w14:paraId="7C8A8E71" w14:textId="57B5B7A5" w:rsidR="00EA7AE3" w:rsidRDefault="002A5008" w:rsidP="00EA7AE3">
      <w:pPr>
        <w:pStyle w:val="1"/>
        <w:numPr>
          <w:ilvl w:val="0"/>
          <w:numId w:val="2"/>
        </w:numPr>
        <w:rPr>
          <w:rFonts w:ascii="Times New Roman" w:hAnsi="Times New Roman" w:cs="Times New Roman"/>
          <w:lang w:val="en-US" w:eastAsia="zh-CN"/>
        </w:rPr>
      </w:pPr>
      <w:r w:rsidRPr="00033E2F">
        <w:rPr>
          <w:rFonts w:ascii="Times New Roman" w:hAnsi="Times New Roman" w:cs="Times New Roman"/>
          <w:lang w:val="en-US" w:eastAsia="zh-CN"/>
        </w:rPr>
        <w:t>系统功能介绍</w:t>
      </w:r>
    </w:p>
    <w:p w14:paraId="7153239C" w14:textId="10572B08" w:rsidR="00A2325E" w:rsidRDefault="00FA2DB3" w:rsidP="00A2325E">
      <w:pPr>
        <w:rPr>
          <w:lang w:val="en-US" w:eastAsia="zh-CN"/>
        </w:rPr>
      </w:pPr>
      <w:r>
        <w:rPr>
          <w:rFonts w:hint="eastAsia"/>
          <w:lang w:val="en-US" w:eastAsia="zh-CN"/>
        </w:rPr>
        <w:t>简要描述玉柴</w:t>
      </w:r>
      <w:proofErr w:type="gramStart"/>
      <w:r>
        <w:rPr>
          <w:rFonts w:hint="eastAsia"/>
          <w:lang w:val="en-US" w:eastAsia="zh-CN"/>
        </w:rPr>
        <w:t>增程器</w:t>
      </w:r>
      <w:r w:rsidR="00804117">
        <w:rPr>
          <w:rFonts w:hint="eastAsia"/>
          <w:lang w:val="en-US" w:eastAsia="zh-CN"/>
        </w:rPr>
        <w:t>仪表</w:t>
      </w:r>
      <w:proofErr w:type="gramEnd"/>
      <w:r w:rsidR="00804117">
        <w:rPr>
          <w:rFonts w:hint="eastAsia"/>
          <w:lang w:val="en-US" w:eastAsia="zh-CN"/>
        </w:rPr>
        <w:t>显示。</w:t>
      </w:r>
    </w:p>
    <w:p w14:paraId="46D74B9B" w14:textId="651C9AA4" w:rsidR="00705E33" w:rsidRPr="00A2325E" w:rsidRDefault="00705E33" w:rsidP="00A232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</w:t>
      </w:r>
      <w:r>
        <w:rPr>
          <w:rFonts w:hint="eastAsia"/>
          <w:lang w:val="en-US" w:eastAsia="zh-CN"/>
        </w:rPr>
        <w:t>发动机类型</w:t>
      </w:r>
      <w:r>
        <w:rPr>
          <w:rFonts w:hint="eastAsia"/>
          <w:lang w:val="en-US" w:eastAsia="zh-CN"/>
        </w:rPr>
        <w:t xml:space="preserve">&gt; </w:t>
      </w:r>
      <w:r>
        <w:rPr>
          <w:rFonts w:hint="eastAsia"/>
          <w:lang w:val="en-US" w:eastAsia="zh-CN"/>
        </w:rPr>
        <w:t>标志</w:t>
      </w:r>
      <w:r>
        <w:rPr>
          <w:rFonts w:hint="eastAsia"/>
          <w:lang w:val="en-US" w:eastAsia="zh-CN"/>
        </w:rPr>
        <w:t>B40AB</w:t>
      </w:r>
      <w:r>
        <w:rPr>
          <w:rFonts w:hint="eastAsia"/>
          <w:lang w:val="en-US" w:eastAsia="zh-CN"/>
        </w:rPr>
        <w:t>，标定项</w:t>
      </w:r>
      <w:r>
        <w:rPr>
          <w:rFonts w:hint="eastAsia"/>
          <w:lang w:val="en-US" w:eastAsia="zh-CN"/>
        </w:rPr>
        <w:t>57</w:t>
      </w:r>
    </w:p>
    <w:p w14:paraId="6A87778A" w14:textId="2BCDDC07" w:rsidR="003E67B1" w:rsidRPr="00033E2F" w:rsidRDefault="003E67B1" w:rsidP="003E67B1">
      <w:pPr>
        <w:pStyle w:val="2"/>
        <w:rPr>
          <w:rFonts w:ascii="Times New Roman" w:hAnsi="Times New Roman" w:cs="Times New Roman"/>
          <w:lang w:val="en-US" w:eastAsia="zh-CN"/>
        </w:rPr>
      </w:pPr>
      <w:r w:rsidRPr="00033E2F">
        <w:rPr>
          <w:rFonts w:ascii="Times New Roman" w:hAnsi="Times New Roman" w:cs="Times New Roman"/>
          <w:lang w:val="en-US" w:eastAsia="zh-CN"/>
        </w:rPr>
        <w:t>功能清单</w:t>
      </w:r>
    </w:p>
    <w:p w14:paraId="6A01D7F3" w14:textId="1784D0EB" w:rsidR="002B004A" w:rsidRDefault="00FA2DB3" w:rsidP="009240DC">
      <w:pPr>
        <w:pStyle w:val="3"/>
        <w:rPr>
          <w:color w:val="000000" w:themeColor="text1"/>
          <w:lang w:val="en-US" w:eastAsia="zh-CN"/>
        </w:rPr>
      </w:pPr>
      <w:r>
        <w:rPr>
          <w:rFonts w:hint="eastAsia"/>
          <w:color w:val="000000" w:themeColor="text1"/>
          <w:lang w:val="en-US" w:eastAsia="zh-CN"/>
        </w:rPr>
        <w:t>首页</w:t>
      </w:r>
      <w:proofErr w:type="gramStart"/>
      <w:r>
        <w:rPr>
          <w:rFonts w:hint="eastAsia"/>
          <w:color w:val="000000" w:themeColor="text1"/>
          <w:lang w:val="en-US" w:eastAsia="zh-CN"/>
        </w:rPr>
        <w:t>面</w:t>
      </w:r>
      <w:r w:rsidR="00804117">
        <w:rPr>
          <w:rFonts w:hint="eastAsia"/>
          <w:color w:val="000000" w:themeColor="text1"/>
          <w:lang w:val="en-US" w:eastAsia="zh-CN"/>
        </w:rPr>
        <w:t>针对</w:t>
      </w:r>
      <w:proofErr w:type="gramEnd"/>
      <w:r w:rsidR="008B6602">
        <w:rPr>
          <w:rFonts w:hint="eastAsia"/>
          <w:color w:val="000000" w:themeColor="text1"/>
          <w:lang w:val="en-US" w:eastAsia="zh-CN"/>
        </w:rPr>
        <w:t>发动机相关的</w:t>
      </w:r>
      <w:r w:rsidR="00A2325E">
        <w:rPr>
          <w:rFonts w:hint="eastAsia"/>
          <w:color w:val="000000" w:themeColor="text1"/>
          <w:lang w:val="en-US" w:eastAsia="zh-CN"/>
        </w:rPr>
        <w:t>显示需求</w:t>
      </w:r>
      <w:r w:rsidR="00804117" w:rsidRPr="00033E2F">
        <w:rPr>
          <w:color w:val="000000" w:themeColor="text1"/>
          <w:lang w:val="en-US" w:eastAsia="zh-CN"/>
        </w:rPr>
        <w:t xml:space="preserve"> </w:t>
      </w:r>
      <w:r w:rsidR="008B6602">
        <w:rPr>
          <w:color w:val="000000" w:themeColor="text1"/>
          <w:lang w:val="en-US" w:eastAsia="zh-CN"/>
        </w:rPr>
        <w:t>（</w:t>
      </w:r>
      <w:r w:rsidR="003867CE">
        <w:rPr>
          <w:color w:val="000000" w:themeColor="text1"/>
          <w:lang w:val="en-US" w:eastAsia="zh-CN"/>
        </w:rPr>
        <w:t>燃油</w:t>
      </w:r>
      <w:r w:rsidR="008B6602">
        <w:rPr>
          <w:color w:val="000000" w:themeColor="text1"/>
          <w:lang w:val="en-US" w:eastAsia="zh-CN"/>
        </w:rPr>
        <w:t>车显示信息）</w:t>
      </w:r>
      <w:r w:rsidR="00B22C8A">
        <w:rPr>
          <w:color w:val="000000" w:themeColor="text1"/>
          <w:lang w:val="en-US" w:eastAsia="zh-CN"/>
        </w:rPr>
        <w:t>。</w:t>
      </w:r>
    </w:p>
    <w:p w14:paraId="41F74423" w14:textId="49C8AC60" w:rsidR="00B87742" w:rsidRDefault="00B87742" w:rsidP="00B87742">
      <w:pPr>
        <w:rPr>
          <w:rFonts w:hint="eastAsia"/>
          <w:lang w:val="en-US" w:eastAsia="zh-CN"/>
        </w:rPr>
      </w:pPr>
      <w:r>
        <w:rPr>
          <w:noProof/>
          <w:lang w:val="en-US" w:eastAsia="zh-CN"/>
        </w:rPr>
        <w:drawing>
          <wp:inline distT="0" distB="0" distL="0" distR="0" wp14:anchorId="0C6B822D" wp14:editId="573BDAC1">
            <wp:extent cx="5600515" cy="3313954"/>
            <wp:effectExtent l="0" t="0" r="635" b="1270"/>
            <wp:docPr id="5611410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695" cy="33229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58385D" w14:textId="77777777" w:rsidR="00B87742" w:rsidRPr="00B87742" w:rsidRDefault="00B87742" w:rsidP="00B87742">
      <w:pPr>
        <w:rPr>
          <w:rFonts w:hint="eastAsia"/>
          <w:lang w:val="en-US" w:eastAsia="zh-CN"/>
        </w:rPr>
      </w:pPr>
    </w:p>
    <w:p w14:paraId="63C677EA" w14:textId="68A9C3B4" w:rsidR="002B343F" w:rsidRPr="00033E2F" w:rsidRDefault="00A2325E" w:rsidP="003E67B1">
      <w:pPr>
        <w:rPr>
          <w:rFonts w:ascii="Times New Roman" w:hAnsi="Times New Roman" w:cs="Times New Roman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详细描述（建议表格化，图形化）</w:t>
      </w:r>
      <w:r w:rsidR="003E67B1" w:rsidRPr="00033E2F">
        <w:rPr>
          <w:rFonts w:ascii="Times New Roman" w:hAnsi="Times New Roman" w:cs="Times New Roman"/>
          <w:lang w:val="en-US" w:eastAsia="zh-CN"/>
        </w:rPr>
        <w:t>：</w:t>
      </w:r>
      <w:r w:rsidR="00B22C8A" w:rsidRPr="00033E2F">
        <w:rPr>
          <w:rFonts w:ascii="Times New Roman" w:hAnsi="Times New Roman" w:cs="Times New Roman"/>
          <w:lang w:val="en-US" w:eastAsia="zh-CN"/>
        </w:rPr>
        <w:t xml:space="preserve"> </w:t>
      </w:r>
    </w:p>
    <w:tbl>
      <w:tblPr>
        <w:tblStyle w:val="af1"/>
        <w:tblW w:w="4516" w:type="pct"/>
        <w:tblLayout w:type="fixed"/>
        <w:tblLook w:val="04A0" w:firstRow="1" w:lastRow="0" w:firstColumn="1" w:lastColumn="0" w:noHBand="0" w:noVBand="1"/>
      </w:tblPr>
      <w:tblGrid>
        <w:gridCol w:w="800"/>
        <w:gridCol w:w="2029"/>
        <w:gridCol w:w="2982"/>
        <w:gridCol w:w="1134"/>
        <w:gridCol w:w="2263"/>
      </w:tblGrid>
      <w:tr w:rsidR="00897AB6" w:rsidRPr="00033E2F" w14:paraId="611C34ED" w14:textId="77777777" w:rsidTr="007948B9">
        <w:trPr>
          <w:trHeight w:val="420"/>
        </w:trPr>
        <w:tc>
          <w:tcPr>
            <w:tcW w:w="434" w:type="pct"/>
            <w:vAlign w:val="center"/>
          </w:tcPr>
          <w:p w14:paraId="4FF348C3" w14:textId="77777777" w:rsidR="00B22C8A" w:rsidRPr="00033E2F" w:rsidRDefault="00B22C8A" w:rsidP="00B22C8A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 w:eastAsia="zh-CN"/>
              </w:rPr>
            </w:pPr>
            <w:r w:rsidRPr="00033E2F">
              <w:rPr>
                <w:rFonts w:ascii="Times New Roman" w:hAnsi="Times New Roman" w:cs="Times New Roman"/>
                <w:b/>
                <w:sz w:val="20"/>
                <w:szCs w:val="20"/>
                <w:lang w:val="en-US" w:eastAsia="zh-CN"/>
              </w:rPr>
              <w:t>序号</w:t>
            </w:r>
          </w:p>
        </w:tc>
        <w:tc>
          <w:tcPr>
            <w:tcW w:w="1102" w:type="pct"/>
            <w:vAlign w:val="center"/>
          </w:tcPr>
          <w:p w14:paraId="433B4B3D" w14:textId="77777777" w:rsidR="00B22C8A" w:rsidRPr="00033E2F" w:rsidRDefault="00B22C8A" w:rsidP="00B22C8A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en-US" w:eastAsia="zh-CN"/>
              </w:rPr>
            </w:pPr>
            <w:r w:rsidRPr="00033E2F">
              <w:rPr>
                <w:rFonts w:ascii="Times New Roman" w:hAnsi="Times New Roman" w:cs="Times New Roman"/>
                <w:b/>
                <w:sz w:val="20"/>
                <w:szCs w:val="20"/>
                <w:lang w:val="en-US" w:eastAsia="zh-CN"/>
              </w:rPr>
              <w:t>功能</w:t>
            </w:r>
          </w:p>
        </w:tc>
        <w:tc>
          <w:tcPr>
            <w:tcW w:w="1619" w:type="pct"/>
            <w:vAlign w:val="center"/>
          </w:tcPr>
          <w:p w14:paraId="2E7834A6" w14:textId="39CBED84" w:rsidR="00B22C8A" w:rsidRDefault="00B22C8A" w:rsidP="00B22C8A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sz w:val="20"/>
                <w:szCs w:val="20"/>
                <w:lang w:val="en-US" w:eastAsia="zh-CN"/>
              </w:rPr>
              <w:t>报文名称及报文</w:t>
            </w:r>
          </w:p>
        </w:tc>
        <w:tc>
          <w:tcPr>
            <w:tcW w:w="616" w:type="pct"/>
            <w:vAlign w:val="center"/>
          </w:tcPr>
          <w:p w14:paraId="446E1D3C" w14:textId="61A101BC" w:rsidR="00B22C8A" w:rsidRDefault="00B22C8A" w:rsidP="00B22C8A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sz w:val="20"/>
                <w:szCs w:val="20"/>
                <w:lang w:val="en-US" w:eastAsia="zh-CN"/>
              </w:rPr>
              <w:t>是否新增</w:t>
            </w:r>
          </w:p>
        </w:tc>
        <w:tc>
          <w:tcPr>
            <w:tcW w:w="1229" w:type="pct"/>
            <w:vAlign w:val="center"/>
          </w:tcPr>
          <w:p w14:paraId="2AD4D26A" w14:textId="21D08610" w:rsidR="00B22C8A" w:rsidRPr="00033E2F" w:rsidRDefault="00B22C8A" w:rsidP="00B22C8A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sz w:val="20"/>
                <w:szCs w:val="20"/>
                <w:lang w:val="en-US" w:eastAsia="zh-CN"/>
              </w:rPr>
              <w:t>显示备注</w:t>
            </w:r>
          </w:p>
        </w:tc>
      </w:tr>
      <w:tr w:rsidR="00897AB6" w:rsidRPr="00033E2F" w14:paraId="7D176D02" w14:textId="77777777" w:rsidTr="007948B9">
        <w:trPr>
          <w:trHeight w:val="225"/>
        </w:trPr>
        <w:tc>
          <w:tcPr>
            <w:tcW w:w="434" w:type="pct"/>
            <w:vAlign w:val="center"/>
          </w:tcPr>
          <w:p w14:paraId="1E5EBBF5" w14:textId="0FF92FCF" w:rsidR="00B22C8A" w:rsidRPr="00897AB6" w:rsidRDefault="00B22C8A" w:rsidP="00B22C8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</w:pPr>
            <w:r w:rsidRPr="00897AB6"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1102" w:type="pct"/>
            <w:vAlign w:val="center"/>
          </w:tcPr>
          <w:p w14:paraId="335D74D4" w14:textId="064023CE" w:rsidR="00B22C8A" w:rsidRPr="00897AB6" w:rsidRDefault="00B22C8A" w:rsidP="00B22C8A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</w:pPr>
            <w:r w:rsidRPr="00897AB6">
              <w:rPr>
                <w:sz w:val="20"/>
                <w:szCs w:val="20"/>
                <w:lang w:eastAsia="zh-CN"/>
              </w:rPr>
              <w:t>气</w:t>
            </w:r>
            <w:r w:rsidR="00705E33">
              <w:rPr>
                <w:rFonts w:hint="eastAsia"/>
                <w:sz w:val="20"/>
                <w:szCs w:val="20"/>
                <w:lang w:eastAsia="zh-CN"/>
              </w:rPr>
              <w:t>量</w:t>
            </w:r>
            <w:r w:rsidRPr="00897AB6">
              <w:rPr>
                <w:sz w:val="20"/>
                <w:szCs w:val="20"/>
                <w:lang w:eastAsia="zh-CN"/>
              </w:rPr>
              <w:t>显示</w:t>
            </w:r>
          </w:p>
        </w:tc>
        <w:tc>
          <w:tcPr>
            <w:tcW w:w="1619" w:type="pct"/>
            <w:vAlign w:val="center"/>
          </w:tcPr>
          <w:p w14:paraId="2E953097" w14:textId="09C8B108" w:rsidR="00B22C8A" w:rsidRPr="00897AB6" w:rsidRDefault="00B22C8A" w:rsidP="00B22C8A">
            <w:pPr>
              <w:spacing w:after="0"/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</w:pPr>
            <w:r w:rsidRPr="00897AB6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GFC：0x1CFEAF00</w:t>
            </w:r>
          </w:p>
        </w:tc>
        <w:tc>
          <w:tcPr>
            <w:tcW w:w="616" w:type="pct"/>
            <w:vAlign w:val="center"/>
          </w:tcPr>
          <w:p w14:paraId="59211BC8" w14:textId="6E3C054A" w:rsidR="00B22C8A" w:rsidRPr="00897AB6" w:rsidRDefault="00B22C8A" w:rsidP="00B22C8A">
            <w:pPr>
              <w:spacing w:after="0"/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</w:pPr>
            <w:r w:rsidRPr="00897AB6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1229" w:type="pct"/>
            <w:vAlign w:val="center"/>
          </w:tcPr>
          <w:p w14:paraId="2357C627" w14:textId="3EB890BC" w:rsidR="00B22C8A" w:rsidRPr="00897AB6" w:rsidRDefault="00897AB6" w:rsidP="00B22C8A">
            <w:pPr>
              <w:spacing w:after="0"/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</w:pPr>
            <w:r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1</w:t>
            </w:r>
            <w:r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.</w:t>
            </w:r>
            <w:r w:rsidR="00B22C8A" w:rsidRPr="00897AB6"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与动力电池S</w:t>
            </w:r>
            <w:r w:rsidR="00B22C8A" w:rsidRPr="00897AB6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OC显示图标一致。</w:t>
            </w:r>
          </w:p>
        </w:tc>
      </w:tr>
      <w:tr w:rsidR="00897AB6" w:rsidRPr="00033E2F" w14:paraId="6B1ADBBA" w14:textId="77777777" w:rsidTr="007948B9">
        <w:trPr>
          <w:trHeight w:val="225"/>
        </w:trPr>
        <w:tc>
          <w:tcPr>
            <w:tcW w:w="434" w:type="pct"/>
            <w:vAlign w:val="center"/>
          </w:tcPr>
          <w:p w14:paraId="4EC96863" w14:textId="25FC1DCD" w:rsidR="00B22C8A" w:rsidRPr="00897AB6" w:rsidRDefault="00B22C8A" w:rsidP="00B22C8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</w:pPr>
            <w:r w:rsidRPr="00897AB6"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1102" w:type="pct"/>
            <w:vAlign w:val="center"/>
          </w:tcPr>
          <w:p w14:paraId="1FB67FE6" w14:textId="3EEEE17B" w:rsidR="00B22C8A" w:rsidRPr="00897AB6" w:rsidRDefault="00B22C8A" w:rsidP="00B22C8A">
            <w:pPr>
              <w:spacing w:after="0"/>
              <w:rPr>
                <w:sz w:val="20"/>
                <w:szCs w:val="20"/>
                <w:lang w:eastAsia="zh-CN"/>
              </w:rPr>
            </w:pPr>
            <w:r w:rsidRPr="00897AB6">
              <w:rPr>
                <w:sz w:val="20"/>
                <w:szCs w:val="20"/>
                <w:lang w:eastAsia="zh-CN"/>
              </w:rPr>
              <w:t>动力电池</w:t>
            </w:r>
            <w:r w:rsidRPr="00897AB6">
              <w:rPr>
                <w:rFonts w:hint="eastAsia"/>
                <w:sz w:val="20"/>
                <w:szCs w:val="20"/>
                <w:lang w:eastAsia="zh-CN"/>
              </w:rPr>
              <w:t>S</w:t>
            </w:r>
            <w:r w:rsidRPr="00897AB6">
              <w:rPr>
                <w:sz w:val="20"/>
                <w:szCs w:val="20"/>
                <w:lang w:eastAsia="zh-CN"/>
              </w:rPr>
              <w:t>OC</w:t>
            </w:r>
            <w:r w:rsidRPr="00897AB6">
              <w:rPr>
                <w:sz w:val="20"/>
                <w:szCs w:val="20"/>
                <w:lang w:eastAsia="zh-CN"/>
              </w:rPr>
              <w:t>显示</w:t>
            </w:r>
          </w:p>
        </w:tc>
        <w:tc>
          <w:tcPr>
            <w:tcW w:w="1619" w:type="pct"/>
            <w:vAlign w:val="center"/>
          </w:tcPr>
          <w:p w14:paraId="37555D8B" w14:textId="7B9A2904" w:rsidR="00B22C8A" w:rsidRPr="00897AB6" w:rsidRDefault="00B22C8A" w:rsidP="00B22C8A">
            <w:pPr>
              <w:spacing w:after="0"/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</w:pPr>
            <w:r w:rsidRPr="00897AB6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BST1_BMS: 0x0CFFEAF4x</w:t>
            </w:r>
          </w:p>
        </w:tc>
        <w:tc>
          <w:tcPr>
            <w:tcW w:w="616" w:type="pct"/>
            <w:vAlign w:val="center"/>
          </w:tcPr>
          <w:p w14:paraId="6822FBA6" w14:textId="246D318A" w:rsidR="00B22C8A" w:rsidRPr="00897AB6" w:rsidRDefault="00B22C8A" w:rsidP="00B22C8A">
            <w:pPr>
              <w:spacing w:after="0"/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</w:pPr>
            <w:r w:rsidRPr="00897AB6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1229" w:type="pct"/>
            <w:vAlign w:val="center"/>
          </w:tcPr>
          <w:p w14:paraId="60F25FCE" w14:textId="005896ED" w:rsidR="00B22C8A" w:rsidRPr="00897AB6" w:rsidRDefault="00897AB6" w:rsidP="00B22C8A">
            <w:pPr>
              <w:spacing w:after="0"/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</w:pPr>
            <w:r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1</w:t>
            </w:r>
            <w:r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.</w:t>
            </w:r>
            <w:r w:rsidR="00B22C8A" w:rsidRPr="00897AB6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原有电车一致。</w:t>
            </w:r>
          </w:p>
        </w:tc>
      </w:tr>
      <w:tr w:rsidR="00897AB6" w:rsidRPr="00033E2F" w14:paraId="7A6D9B82" w14:textId="77777777" w:rsidTr="007948B9">
        <w:trPr>
          <w:trHeight w:val="225"/>
        </w:trPr>
        <w:tc>
          <w:tcPr>
            <w:tcW w:w="434" w:type="pct"/>
            <w:vAlign w:val="center"/>
          </w:tcPr>
          <w:p w14:paraId="44937D2D" w14:textId="61371CFB" w:rsidR="00B22C8A" w:rsidRPr="00897AB6" w:rsidRDefault="00B22C8A" w:rsidP="00B22C8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</w:pPr>
            <w:r w:rsidRPr="00897AB6"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1102" w:type="pct"/>
            <w:vAlign w:val="center"/>
          </w:tcPr>
          <w:p w14:paraId="693610B2" w14:textId="67436AAB" w:rsidR="00B22C8A" w:rsidRPr="00897AB6" w:rsidRDefault="00B22C8A" w:rsidP="00B22C8A">
            <w:pPr>
              <w:spacing w:after="0"/>
              <w:rPr>
                <w:sz w:val="20"/>
                <w:szCs w:val="20"/>
                <w:lang w:eastAsia="zh-CN"/>
              </w:rPr>
            </w:pPr>
            <w:r w:rsidRPr="00897AB6">
              <w:rPr>
                <w:sz w:val="20"/>
                <w:szCs w:val="20"/>
                <w:lang w:eastAsia="zh-CN"/>
              </w:rPr>
              <w:t>机油压力显示</w:t>
            </w:r>
            <w:r w:rsidR="00897AB6" w:rsidRPr="00897AB6">
              <w:rPr>
                <w:rFonts w:hint="eastAsia"/>
                <w:sz w:val="20"/>
                <w:szCs w:val="20"/>
                <w:lang w:eastAsia="zh-CN"/>
              </w:rPr>
              <w:t>&amp;</w:t>
            </w:r>
            <w:r w:rsidR="00897AB6" w:rsidRPr="00897AB6">
              <w:rPr>
                <w:rFonts w:hint="eastAsia"/>
                <w:sz w:val="20"/>
                <w:szCs w:val="20"/>
                <w:lang w:eastAsia="zh-CN"/>
              </w:rPr>
              <w:t>报警</w:t>
            </w:r>
          </w:p>
        </w:tc>
        <w:tc>
          <w:tcPr>
            <w:tcW w:w="1619" w:type="pct"/>
            <w:vAlign w:val="center"/>
          </w:tcPr>
          <w:p w14:paraId="763CD261" w14:textId="77777777" w:rsidR="00B22C8A" w:rsidRDefault="00B22C8A" w:rsidP="00B22C8A">
            <w:pPr>
              <w:spacing w:after="0"/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</w:pPr>
            <w:r w:rsidRPr="00897AB6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EFL/P1: 0x18FEEF00</w:t>
            </w:r>
          </w:p>
          <w:p w14:paraId="42F2FDC0" w14:textId="53B0A0F7" w:rsidR="007948B9" w:rsidRPr="00897AB6" w:rsidRDefault="007948B9" w:rsidP="00B22C8A">
            <w:pPr>
              <w:spacing w:after="0"/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</w:pPr>
            <w:r w:rsidRPr="00897AB6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DLCC1：0x18FD0700</w:t>
            </w:r>
          </w:p>
        </w:tc>
        <w:tc>
          <w:tcPr>
            <w:tcW w:w="616" w:type="pct"/>
            <w:vAlign w:val="center"/>
          </w:tcPr>
          <w:p w14:paraId="6FA165A9" w14:textId="084A4ADE" w:rsidR="00B22C8A" w:rsidRPr="00897AB6" w:rsidRDefault="00B22C8A" w:rsidP="00B22C8A">
            <w:pPr>
              <w:spacing w:after="0"/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</w:pPr>
            <w:r w:rsidRPr="00897AB6"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1229" w:type="pct"/>
            <w:vAlign w:val="center"/>
          </w:tcPr>
          <w:p w14:paraId="0D0424C7" w14:textId="12BD46CB" w:rsidR="007948B9" w:rsidRPr="007948B9" w:rsidRDefault="007948B9" w:rsidP="007948B9">
            <w:pPr>
              <w:spacing w:after="0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1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.</w:t>
            </w:r>
            <w:r w:rsidR="00897AB6" w:rsidRPr="007948B9">
              <w:rPr>
                <w:rFonts w:asciiTheme="minorEastAsia" w:hAnsiTheme="minorEastAsia"/>
                <w:sz w:val="20"/>
                <w:szCs w:val="20"/>
                <w:lang w:eastAsia="zh-CN"/>
              </w:rPr>
              <w:t>主页面显示报警，</w:t>
            </w:r>
          </w:p>
          <w:p w14:paraId="5A2B6556" w14:textId="60E8F4C8" w:rsidR="00B22C8A" w:rsidRPr="007948B9" w:rsidRDefault="007948B9" w:rsidP="007948B9">
            <w:pPr>
              <w:spacing w:after="0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.</w:t>
            </w:r>
            <w:r w:rsidR="00897AB6" w:rsidRPr="007948B9"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子菜单显示机油压力。 </w:t>
            </w:r>
          </w:p>
        </w:tc>
      </w:tr>
      <w:tr w:rsidR="00897AB6" w:rsidRPr="00033E2F" w14:paraId="5D0A7D30" w14:textId="2A18A09F" w:rsidTr="007948B9">
        <w:trPr>
          <w:trHeight w:val="225"/>
        </w:trPr>
        <w:tc>
          <w:tcPr>
            <w:tcW w:w="434" w:type="pct"/>
            <w:vAlign w:val="center"/>
          </w:tcPr>
          <w:p w14:paraId="423F3FB8" w14:textId="64485478" w:rsidR="00B22C8A" w:rsidRPr="00897AB6" w:rsidRDefault="00B22C8A" w:rsidP="00B22C8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</w:pPr>
            <w:r w:rsidRPr="00897AB6"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02" w:type="pct"/>
            <w:vAlign w:val="center"/>
          </w:tcPr>
          <w:p w14:paraId="0F7C59BA" w14:textId="035CBABD" w:rsidR="00B22C8A" w:rsidRPr="00897AB6" w:rsidRDefault="00B22C8A" w:rsidP="00B22C8A">
            <w:pPr>
              <w:spacing w:after="0"/>
              <w:rPr>
                <w:sz w:val="20"/>
                <w:szCs w:val="20"/>
                <w:lang w:eastAsia="zh-CN"/>
              </w:rPr>
            </w:pPr>
            <w:r w:rsidRPr="00897AB6">
              <w:rPr>
                <w:sz w:val="20"/>
                <w:szCs w:val="20"/>
                <w:lang w:eastAsia="zh-CN"/>
              </w:rPr>
              <w:t>发动机水温</w:t>
            </w:r>
            <w:r w:rsidR="00897AB6">
              <w:rPr>
                <w:rFonts w:hint="eastAsia"/>
                <w:sz w:val="20"/>
                <w:szCs w:val="20"/>
                <w:lang w:eastAsia="zh-CN"/>
              </w:rPr>
              <w:t>&amp;</w:t>
            </w:r>
            <w:r w:rsidR="00897AB6">
              <w:rPr>
                <w:rFonts w:hint="eastAsia"/>
                <w:sz w:val="20"/>
                <w:szCs w:val="20"/>
                <w:lang w:eastAsia="zh-CN"/>
              </w:rPr>
              <w:t>报警</w:t>
            </w:r>
          </w:p>
        </w:tc>
        <w:tc>
          <w:tcPr>
            <w:tcW w:w="1619" w:type="pct"/>
            <w:vAlign w:val="center"/>
          </w:tcPr>
          <w:p w14:paraId="3A1C085C" w14:textId="77777777" w:rsidR="00B22C8A" w:rsidRDefault="00B22C8A" w:rsidP="00B22C8A">
            <w:pPr>
              <w:spacing w:after="0"/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</w:pPr>
            <w:r w:rsidRPr="00897AB6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ET1：0x18FEEE00</w:t>
            </w:r>
          </w:p>
          <w:p w14:paraId="5E822521" w14:textId="60798916" w:rsidR="007948B9" w:rsidRPr="00897AB6" w:rsidRDefault="007948B9" w:rsidP="00B22C8A">
            <w:pPr>
              <w:spacing w:after="0"/>
              <w:rPr>
                <w:sz w:val="20"/>
                <w:szCs w:val="20"/>
                <w:lang w:eastAsia="zh-CN"/>
              </w:rPr>
            </w:pPr>
            <w:r w:rsidRPr="00897AB6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DLCC1：0x18FD0700</w:t>
            </w:r>
          </w:p>
        </w:tc>
        <w:tc>
          <w:tcPr>
            <w:tcW w:w="616" w:type="pct"/>
            <w:vAlign w:val="center"/>
          </w:tcPr>
          <w:p w14:paraId="4CF69E02" w14:textId="020BDA6D" w:rsidR="00B22C8A" w:rsidRPr="00897AB6" w:rsidRDefault="00B22C8A" w:rsidP="00B22C8A">
            <w:pPr>
              <w:spacing w:after="0"/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</w:pPr>
            <w:r w:rsidRPr="00897AB6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1229" w:type="pct"/>
            <w:vAlign w:val="center"/>
          </w:tcPr>
          <w:p w14:paraId="577DC970" w14:textId="2985229C" w:rsidR="00B22C8A" w:rsidRPr="00897AB6" w:rsidRDefault="00897AB6" w:rsidP="00B22C8A">
            <w:pPr>
              <w:spacing w:after="0"/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</w:pPr>
            <w:r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1</w:t>
            </w:r>
            <w:r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.</w:t>
            </w:r>
            <w:r w:rsidR="00B22C8A" w:rsidRPr="00897AB6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主界面显示发动机水温</w:t>
            </w:r>
            <w:r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报警灯</w:t>
            </w:r>
            <w:r w:rsidR="00B22C8A" w:rsidRPr="00897AB6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，子菜单栏显示电机水温；</w:t>
            </w:r>
          </w:p>
          <w:p w14:paraId="308AECEB" w14:textId="1825A72C" w:rsidR="00B22C8A" w:rsidRPr="00897AB6" w:rsidRDefault="00897AB6" w:rsidP="00B22C8A">
            <w:pPr>
              <w:spacing w:after="0"/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</w:pPr>
            <w:r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2</w:t>
            </w:r>
            <w:r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.</w:t>
            </w:r>
            <w:r w:rsidR="00B22C8A" w:rsidRPr="00897AB6"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电机水温与原有电车保持一致。</w:t>
            </w:r>
          </w:p>
        </w:tc>
      </w:tr>
      <w:tr w:rsidR="00897AB6" w:rsidRPr="00033E2F" w14:paraId="72BA7026" w14:textId="690C3DAA" w:rsidTr="007948B9">
        <w:trPr>
          <w:trHeight w:val="225"/>
        </w:trPr>
        <w:tc>
          <w:tcPr>
            <w:tcW w:w="434" w:type="pct"/>
            <w:vAlign w:val="center"/>
          </w:tcPr>
          <w:p w14:paraId="322E38C5" w14:textId="5016A3F8" w:rsidR="00B22C8A" w:rsidRPr="00897AB6" w:rsidRDefault="00B22C8A" w:rsidP="00B22C8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</w:pPr>
            <w:r w:rsidRPr="00897AB6">
              <w:rPr>
                <w:rFonts w:ascii="Times New Roman" w:hAnsi="Times New Roman" w:cs="Times New Roman" w:hint="eastAsia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02" w:type="pct"/>
            <w:vAlign w:val="center"/>
          </w:tcPr>
          <w:p w14:paraId="32449F94" w14:textId="29161B00" w:rsidR="00B22C8A" w:rsidRPr="00897AB6" w:rsidRDefault="00B22C8A" w:rsidP="00B22C8A">
            <w:pPr>
              <w:spacing w:after="0"/>
              <w:rPr>
                <w:sz w:val="20"/>
                <w:szCs w:val="20"/>
                <w:lang w:eastAsia="zh-CN"/>
              </w:rPr>
            </w:pPr>
            <w:r w:rsidRPr="00897AB6">
              <w:rPr>
                <w:rFonts w:hint="eastAsia"/>
                <w:sz w:val="20"/>
                <w:szCs w:val="20"/>
                <w:lang w:eastAsia="zh-CN"/>
              </w:rPr>
              <w:t>M</w:t>
            </w:r>
            <w:r w:rsidRPr="00897AB6">
              <w:rPr>
                <w:sz w:val="20"/>
                <w:szCs w:val="20"/>
                <w:lang w:eastAsia="zh-CN"/>
              </w:rPr>
              <w:t>IL</w:t>
            </w:r>
            <w:r w:rsidRPr="00897AB6">
              <w:rPr>
                <w:sz w:val="20"/>
                <w:szCs w:val="20"/>
                <w:lang w:eastAsia="zh-CN"/>
              </w:rPr>
              <w:t>灯</w:t>
            </w:r>
          </w:p>
        </w:tc>
        <w:tc>
          <w:tcPr>
            <w:tcW w:w="1619" w:type="pct"/>
            <w:vAlign w:val="center"/>
          </w:tcPr>
          <w:p w14:paraId="7DDA2DEB" w14:textId="67DE8922" w:rsidR="00B22C8A" w:rsidRPr="00897AB6" w:rsidRDefault="00B22C8A" w:rsidP="00B22C8A">
            <w:pPr>
              <w:spacing w:after="0"/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</w:pPr>
            <w:r w:rsidRPr="00897AB6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DLCC1：0x18FD0700</w:t>
            </w:r>
          </w:p>
        </w:tc>
        <w:tc>
          <w:tcPr>
            <w:tcW w:w="616" w:type="pct"/>
            <w:vAlign w:val="center"/>
          </w:tcPr>
          <w:p w14:paraId="42A4E191" w14:textId="5377CE24" w:rsidR="00B22C8A" w:rsidRPr="00897AB6" w:rsidRDefault="00B22C8A" w:rsidP="00B22C8A">
            <w:pPr>
              <w:spacing w:after="0"/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</w:pPr>
            <w:r w:rsidRPr="00897AB6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1229" w:type="pct"/>
            <w:vAlign w:val="center"/>
          </w:tcPr>
          <w:p w14:paraId="0DAACB95" w14:textId="676E6546" w:rsidR="00B22C8A" w:rsidRPr="00897AB6" w:rsidRDefault="00897AB6" w:rsidP="00897AB6">
            <w:pPr>
              <w:widowControl w:val="0"/>
              <w:tabs>
                <w:tab w:val="left" w:pos="224"/>
              </w:tabs>
              <w:adjustRightInd w:val="0"/>
              <w:snapToGrid w:val="0"/>
              <w:spacing w:after="0" w:line="240" w:lineRule="auto"/>
              <w:jc w:val="both"/>
              <w:rPr>
                <w:rFonts w:ascii="宋体" w:hAnsi="宋体" w:cs="宋体" w:hint="eastAsia"/>
                <w:sz w:val="18"/>
                <w:szCs w:val="18"/>
                <w:lang w:eastAsia="zh-CN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eastAsia="zh-CN"/>
              </w:rPr>
              <w:t>1</w:t>
            </w:r>
            <w:r>
              <w:rPr>
                <w:rFonts w:ascii="宋体" w:hAnsi="宋体" w:cs="宋体"/>
                <w:sz w:val="18"/>
                <w:szCs w:val="18"/>
                <w:lang w:eastAsia="zh-CN"/>
              </w:rPr>
              <w:t>.</w:t>
            </w:r>
            <w:r>
              <w:rPr>
                <w:rFonts w:ascii="宋体" w:hAnsi="宋体" w:cs="宋体" w:hint="eastAsia"/>
                <w:sz w:val="18"/>
                <w:szCs w:val="18"/>
                <w:lang w:eastAsia="zh-CN"/>
              </w:rPr>
              <w:t>显示排放相关类故障；</w:t>
            </w:r>
          </w:p>
        </w:tc>
      </w:tr>
      <w:tr w:rsidR="00897AB6" w:rsidRPr="00033E2F" w14:paraId="1E5E99D8" w14:textId="77777777" w:rsidTr="007948B9">
        <w:trPr>
          <w:trHeight w:val="225"/>
        </w:trPr>
        <w:tc>
          <w:tcPr>
            <w:tcW w:w="434" w:type="pct"/>
            <w:vAlign w:val="center"/>
          </w:tcPr>
          <w:p w14:paraId="1D7F2B22" w14:textId="7856B500" w:rsidR="00B22C8A" w:rsidRPr="00897AB6" w:rsidRDefault="00B22C8A" w:rsidP="00B22C8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</w:pPr>
            <w:r w:rsidRPr="00897AB6">
              <w:rPr>
                <w:rFonts w:ascii="Times New Roman" w:hAnsi="Times New Roman" w:cs="Times New Roman" w:hint="eastAsia"/>
                <w:sz w:val="20"/>
                <w:szCs w:val="20"/>
                <w:lang w:val="en-US" w:eastAsia="zh-CN"/>
              </w:rPr>
              <w:lastRenderedPageBreak/>
              <w:t>6</w:t>
            </w:r>
          </w:p>
        </w:tc>
        <w:tc>
          <w:tcPr>
            <w:tcW w:w="1102" w:type="pct"/>
            <w:vAlign w:val="center"/>
          </w:tcPr>
          <w:p w14:paraId="32A676B4" w14:textId="2A797C2C" w:rsidR="00B22C8A" w:rsidRPr="00897AB6" w:rsidRDefault="008D6D7B" w:rsidP="00B22C8A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发动机</w:t>
            </w:r>
            <w:r w:rsidR="00B22C8A" w:rsidRPr="00897AB6">
              <w:rPr>
                <w:rFonts w:hint="eastAsia"/>
                <w:sz w:val="20"/>
                <w:szCs w:val="20"/>
                <w:lang w:eastAsia="zh-CN"/>
              </w:rPr>
              <w:t>故障指示灯</w:t>
            </w:r>
          </w:p>
        </w:tc>
        <w:tc>
          <w:tcPr>
            <w:tcW w:w="1619" w:type="pct"/>
            <w:vAlign w:val="center"/>
          </w:tcPr>
          <w:p w14:paraId="1B42DE8C" w14:textId="0DB93C0F" w:rsidR="00B22C8A" w:rsidRPr="00897AB6" w:rsidRDefault="00B22C8A" w:rsidP="00B22C8A">
            <w:pPr>
              <w:spacing w:after="0"/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</w:pPr>
            <w:r w:rsidRPr="00897AB6"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D</w:t>
            </w:r>
            <w:r w:rsidRPr="00897AB6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M1：0x18FECA00</w:t>
            </w:r>
          </w:p>
        </w:tc>
        <w:tc>
          <w:tcPr>
            <w:tcW w:w="616" w:type="pct"/>
            <w:vAlign w:val="center"/>
          </w:tcPr>
          <w:p w14:paraId="04DB2AE6" w14:textId="0E6AC784" w:rsidR="00B22C8A" w:rsidRPr="00897AB6" w:rsidRDefault="00B22C8A" w:rsidP="00B22C8A">
            <w:pPr>
              <w:spacing w:after="0"/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</w:pPr>
            <w:r w:rsidRPr="00897AB6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1229" w:type="pct"/>
            <w:vAlign w:val="center"/>
          </w:tcPr>
          <w:p w14:paraId="3724B431" w14:textId="492D6BE9" w:rsidR="00B22C8A" w:rsidRPr="00897AB6" w:rsidRDefault="00897AB6" w:rsidP="00B22C8A">
            <w:pPr>
              <w:spacing w:after="0"/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</w:pPr>
            <w:r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1.</w:t>
            </w:r>
            <w:r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显示发动机和整车的</w:t>
            </w:r>
            <w:r w:rsidRPr="00897AB6"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故障状态，方便司机和维修人员判断发动机和整车的状态，指示灯点亮后必须清晰可见。</w:t>
            </w:r>
          </w:p>
        </w:tc>
      </w:tr>
      <w:tr w:rsidR="00897AB6" w:rsidRPr="00033E2F" w14:paraId="2E986E7E" w14:textId="77777777" w:rsidTr="007948B9">
        <w:trPr>
          <w:trHeight w:val="225"/>
        </w:trPr>
        <w:tc>
          <w:tcPr>
            <w:tcW w:w="434" w:type="pct"/>
            <w:vAlign w:val="center"/>
          </w:tcPr>
          <w:p w14:paraId="4C0D242B" w14:textId="316AC360" w:rsidR="00B22C8A" w:rsidRPr="00897AB6" w:rsidRDefault="00B22C8A" w:rsidP="00B22C8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</w:pPr>
            <w:r w:rsidRPr="00897AB6">
              <w:rPr>
                <w:rFonts w:ascii="Times New Roman" w:hAnsi="Times New Roman" w:cs="Times New Roman" w:hint="eastAsia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1102" w:type="pct"/>
            <w:vAlign w:val="center"/>
          </w:tcPr>
          <w:p w14:paraId="2F315246" w14:textId="3C67E205" w:rsidR="00B22C8A" w:rsidRPr="00897AB6" w:rsidRDefault="00B22C8A" w:rsidP="00B22C8A">
            <w:pPr>
              <w:spacing w:after="0"/>
              <w:rPr>
                <w:sz w:val="20"/>
                <w:szCs w:val="20"/>
                <w:lang w:eastAsia="zh-CN"/>
              </w:rPr>
            </w:pPr>
            <w:r w:rsidRPr="00897AB6">
              <w:rPr>
                <w:rFonts w:hint="eastAsia"/>
                <w:sz w:val="20"/>
                <w:szCs w:val="20"/>
                <w:lang w:eastAsia="zh-CN"/>
              </w:rPr>
              <w:t>驾驶员警告灯</w:t>
            </w:r>
          </w:p>
        </w:tc>
        <w:tc>
          <w:tcPr>
            <w:tcW w:w="1619" w:type="pct"/>
            <w:vAlign w:val="center"/>
          </w:tcPr>
          <w:p w14:paraId="5FA400FD" w14:textId="766EDE27" w:rsidR="00B22C8A" w:rsidRPr="00897AB6" w:rsidRDefault="00B22C8A" w:rsidP="00B22C8A">
            <w:pPr>
              <w:spacing w:after="0"/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</w:pPr>
            <w:r w:rsidRPr="00897AB6"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O</w:t>
            </w:r>
            <w:r w:rsidRPr="00897AB6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I：0x18FEFF00</w:t>
            </w:r>
          </w:p>
        </w:tc>
        <w:tc>
          <w:tcPr>
            <w:tcW w:w="616" w:type="pct"/>
            <w:vAlign w:val="center"/>
          </w:tcPr>
          <w:p w14:paraId="6CF99C7C" w14:textId="50FB7F8D" w:rsidR="00B22C8A" w:rsidRPr="00897AB6" w:rsidRDefault="00B22C8A" w:rsidP="00B22C8A">
            <w:pPr>
              <w:spacing w:after="0"/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</w:pPr>
            <w:r w:rsidRPr="00897AB6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1229" w:type="pct"/>
            <w:vAlign w:val="center"/>
          </w:tcPr>
          <w:p w14:paraId="122E25C4" w14:textId="1880263B" w:rsidR="00B22C8A" w:rsidRPr="00897AB6" w:rsidRDefault="00B22C8A" w:rsidP="00B22C8A">
            <w:pPr>
              <w:spacing w:after="0"/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</w:pPr>
            <w:r w:rsidRPr="00897AB6"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/</w:t>
            </w:r>
          </w:p>
        </w:tc>
      </w:tr>
      <w:tr w:rsidR="00897AB6" w:rsidRPr="00033E2F" w14:paraId="4694FCC3" w14:textId="77777777" w:rsidTr="007948B9">
        <w:trPr>
          <w:trHeight w:val="225"/>
        </w:trPr>
        <w:tc>
          <w:tcPr>
            <w:tcW w:w="434" w:type="pct"/>
            <w:vAlign w:val="center"/>
          </w:tcPr>
          <w:p w14:paraId="3A62F8A0" w14:textId="06DA79F6" w:rsidR="00B22C8A" w:rsidRPr="008D6D7B" w:rsidRDefault="00B22C8A" w:rsidP="00B22C8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 w:eastAsia="zh-CN"/>
              </w:rPr>
            </w:pPr>
            <w:r w:rsidRPr="008D6D7B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 w:eastAsia="zh-CN"/>
              </w:rPr>
              <w:t>8</w:t>
            </w:r>
          </w:p>
        </w:tc>
        <w:tc>
          <w:tcPr>
            <w:tcW w:w="1102" w:type="pct"/>
            <w:vAlign w:val="center"/>
          </w:tcPr>
          <w:p w14:paraId="01E8DF9B" w14:textId="79C723F4" w:rsidR="00B22C8A" w:rsidRPr="008D6D7B" w:rsidRDefault="00B22C8A" w:rsidP="00B22C8A">
            <w:pPr>
              <w:spacing w:after="0"/>
              <w:rPr>
                <w:sz w:val="20"/>
                <w:szCs w:val="20"/>
                <w:highlight w:val="yellow"/>
                <w:lang w:eastAsia="zh-CN"/>
              </w:rPr>
            </w:pPr>
            <w:r w:rsidRPr="008D6D7B">
              <w:rPr>
                <w:rFonts w:hint="eastAsia"/>
                <w:sz w:val="20"/>
                <w:szCs w:val="20"/>
                <w:highlight w:val="yellow"/>
                <w:lang w:eastAsia="zh-CN"/>
              </w:rPr>
              <w:t>R</w:t>
            </w:r>
            <w:r w:rsidRPr="008D6D7B">
              <w:rPr>
                <w:sz w:val="20"/>
                <w:szCs w:val="20"/>
                <w:highlight w:val="yellow"/>
                <w:lang w:eastAsia="zh-CN"/>
              </w:rPr>
              <w:t>CU</w:t>
            </w:r>
            <w:r w:rsidRPr="008D6D7B">
              <w:rPr>
                <w:sz w:val="20"/>
                <w:szCs w:val="20"/>
                <w:highlight w:val="yellow"/>
                <w:lang w:eastAsia="zh-CN"/>
              </w:rPr>
              <w:t>、</w:t>
            </w:r>
            <w:r w:rsidRPr="008D6D7B">
              <w:rPr>
                <w:rFonts w:hint="eastAsia"/>
                <w:sz w:val="20"/>
                <w:szCs w:val="20"/>
                <w:highlight w:val="yellow"/>
                <w:lang w:eastAsia="zh-CN"/>
              </w:rPr>
              <w:t>G</w:t>
            </w:r>
            <w:r w:rsidRPr="008D6D7B">
              <w:rPr>
                <w:sz w:val="20"/>
                <w:szCs w:val="20"/>
                <w:highlight w:val="yellow"/>
                <w:lang w:eastAsia="zh-CN"/>
              </w:rPr>
              <w:t>CU</w:t>
            </w:r>
            <w:r w:rsidRPr="008D6D7B">
              <w:rPr>
                <w:sz w:val="20"/>
                <w:szCs w:val="20"/>
                <w:highlight w:val="yellow"/>
                <w:lang w:eastAsia="zh-CN"/>
              </w:rPr>
              <w:t>故障显示</w:t>
            </w:r>
          </w:p>
        </w:tc>
        <w:tc>
          <w:tcPr>
            <w:tcW w:w="1619" w:type="pct"/>
            <w:vAlign w:val="center"/>
          </w:tcPr>
          <w:p w14:paraId="5DD6E9BD" w14:textId="6369E237" w:rsidR="00B22C8A" w:rsidRPr="008D6D7B" w:rsidRDefault="00B22C8A" w:rsidP="00B22C8A">
            <w:pPr>
              <w:spacing w:after="0"/>
              <w:rPr>
                <w:rFonts w:asciiTheme="minorEastAsia" w:hAnsiTheme="minorEastAsia" w:cs="Times New Roman" w:hint="eastAsia"/>
                <w:sz w:val="20"/>
                <w:szCs w:val="20"/>
                <w:highlight w:val="yellow"/>
                <w:lang w:val="en-US" w:eastAsia="zh-CN"/>
              </w:rPr>
            </w:pPr>
            <w:r w:rsidRPr="008D6D7B">
              <w:rPr>
                <w:rFonts w:asciiTheme="minorEastAsia" w:hAnsiTheme="minorEastAsia" w:cs="Times New Roman" w:hint="eastAsia"/>
                <w:sz w:val="20"/>
                <w:szCs w:val="20"/>
                <w:highlight w:val="yellow"/>
                <w:lang w:val="en-US" w:eastAsia="zh-CN"/>
              </w:rPr>
              <w:t>待定（玉柴协议使用私有报文发送</w:t>
            </w:r>
            <w:r w:rsidRPr="008D6D7B">
              <w:rPr>
                <w:rFonts w:asciiTheme="minorEastAsia" w:hAnsiTheme="minorEastAsia" w:cs="Times New Roman"/>
                <w:sz w:val="20"/>
                <w:szCs w:val="20"/>
                <w:highlight w:val="yellow"/>
                <w:lang w:eastAsia="zh-CN"/>
              </w:rPr>
              <w:t>RCUDTC1：0x18019894</w:t>
            </w:r>
            <w:r w:rsidRPr="008D6D7B">
              <w:rPr>
                <w:rFonts w:asciiTheme="minorEastAsia" w:hAnsiTheme="minorEastAsia" w:cs="Times New Roman" w:hint="eastAsia"/>
                <w:sz w:val="20"/>
                <w:szCs w:val="20"/>
                <w:highlight w:val="yellow"/>
                <w:lang w:val="en-US" w:eastAsia="zh-CN"/>
              </w:rPr>
              <w:t>）</w:t>
            </w:r>
          </w:p>
        </w:tc>
        <w:tc>
          <w:tcPr>
            <w:tcW w:w="616" w:type="pct"/>
            <w:vAlign w:val="center"/>
          </w:tcPr>
          <w:p w14:paraId="5FE3BC72" w14:textId="11C86192" w:rsidR="00B22C8A" w:rsidRPr="008D6D7B" w:rsidRDefault="00B22C8A" w:rsidP="00B22C8A">
            <w:pPr>
              <w:spacing w:after="0"/>
              <w:rPr>
                <w:rFonts w:asciiTheme="minorEastAsia" w:hAnsiTheme="minorEastAsia" w:cs="Times New Roman" w:hint="eastAsia"/>
                <w:sz w:val="20"/>
                <w:szCs w:val="20"/>
                <w:highlight w:val="yellow"/>
                <w:lang w:val="en-US" w:eastAsia="zh-CN"/>
              </w:rPr>
            </w:pPr>
            <w:r w:rsidRPr="008D6D7B">
              <w:rPr>
                <w:rFonts w:asciiTheme="minorEastAsia" w:hAnsiTheme="minorEastAsia" w:cs="Times New Roman"/>
                <w:sz w:val="20"/>
                <w:szCs w:val="20"/>
                <w:highlight w:val="yellow"/>
                <w:lang w:val="en-US" w:eastAsia="zh-CN"/>
              </w:rPr>
              <w:t>是</w:t>
            </w:r>
          </w:p>
        </w:tc>
        <w:tc>
          <w:tcPr>
            <w:tcW w:w="1229" w:type="pct"/>
            <w:vAlign w:val="center"/>
          </w:tcPr>
          <w:p w14:paraId="18D1ECDA" w14:textId="2F6FCB4E" w:rsidR="00B22C8A" w:rsidRPr="008D6D7B" w:rsidRDefault="00B22C8A" w:rsidP="00B22C8A">
            <w:pPr>
              <w:spacing w:after="0"/>
              <w:rPr>
                <w:rFonts w:asciiTheme="minorEastAsia" w:hAnsiTheme="minorEastAsia" w:cs="Times New Roman" w:hint="eastAsia"/>
                <w:sz w:val="20"/>
                <w:szCs w:val="20"/>
                <w:highlight w:val="yellow"/>
                <w:lang w:val="en-US" w:eastAsia="zh-CN"/>
              </w:rPr>
            </w:pPr>
            <w:r w:rsidRPr="008D6D7B">
              <w:rPr>
                <w:rFonts w:asciiTheme="minorEastAsia" w:hAnsiTheme="minorEastAsia" w:cs="Times New Roman" w:hint="eastAsia"/>
                <w:sz w:val="20"/>
                <w:szCs w:val="20"/>
                <w:highlight w:val="yellow"/>
                <w:lang w:val="en-US" w:eastAsia="zh-CN"/>
              </w:rPr>
              <w:t>待定，要求玉柴采用D</w:t>
            </w:r>
            <w:r w:rsidRPr="008D6D7B">
              <w:rPr>
                <w:rFonts w:asciiTheme="minorEastAsia" w:hAnsiTheme="minorEastAsia" w:cs="Times New Roman"/>
                <w:sz w:val="20"/>
                <w:szCs w:val="20"/>
                <w:highlight w:val="yellow"/>
                <w:lang w:val="en-US" w:eastAsia="zh-CN"/>
              </w:rPr>
              <w:t>M1发送</w:t>
            </w:r>
          </w:p>
        </w:tc>
      </w:tr>
      <w:tr w:rsidR="00897AB6" w:rsidRPr="00033E2F" w14:paraId="097FB02F" w14:textId="77777777" w:rsidTr="007948B9">
        <w:trPr>
          <w:trHeight w:val="225"/>
        </w:trPr>
        <w:tc>
          <w:tcPr>
            <w:tcW w:w="434" w:type="pct"/>
            <w:vAlign w:val="center"/>
          </w:tcPr>
          <w:p w14:paraId="44090A61" w14:textId="06858699" w:rsidR="00B22C8A" w:rsidRPr="00897AB6" w:rsidRDefault="00B22C8A" w:rsidP="00B22C8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</w:pPr>
            <w:r w:rsidRPr="00897AB6">
              <w:rPr>
                <w:rFonts w:ascii="Times New Roman" w:hAnsi="Times New Roman" w:cs="Times New Roman" w:hint="eastAsia"/>
                <w:sz w:val="20"/>
                <w:szCs w:val="20"/>
                <w:lang w:val="en-US" w:eastAsia="zh-CN"/>
              </w:rPr>
              <w:t>9</w:t>
            </w:r>
          </w:p>
        </w:tc>
        <w:tc>
          <w:tcPr>
            <w:tcW w:w="1102" w:type="pct"/>
            <w:vAlign w:val="center"/>
          </w:tcPr>
          <w:p w14:paraId="29E0150A" w14:textId="1D909986" w:rsidR="00B22C8A" w:rsidRPr="00897AB6" w:rsidRDefault="00B22C8A" w:rsidP="00B22C8A">
            <w:pPr>
              <w:spacing w:after="0"/>
              <w:rPr>
                <w:sz w:val="20"/>
                <w:szCs w:val="20"/>
                <w:lang w:eastAsia="zh-CN"/>
              </w:rPr>
            </w:pPr>
            <w:r w:rsidRPr="00897AB6">
              <w:rPr>
                <w:sz w:val="20"/>
                <w:szCs w:val="20"/>
                <w:lang w:eastAsia="zh-CN"/>
              </w:rPr>
              <w:t>供气系统相关显示</w:t>
            </w:r>
            <w:r w:rsidR="00897AB6">
              <w:rPr>
                <w:rFonts w:hint="eastAsia"/>
                <w:sz w:val="20"/>
                <w:szCs w:val="20"/>
                <w:lang w:eastAsia="zh-CN"/>
              </w:rPr>
              <w:t>&amp;</w:t>
            </w:r>
            <w:r w:rsidR="00897AB6">
              <w:rPr>
                <w:rFonts w:hint="eastAsia"/>
                <w:sz w:val="20"/>
                <w:szCs w:val="20"/>
                <w:lang w:eastAsia="zh-CN"/>
              </w:rPr>
              <w:t>报警</w:t>
            </w:r>
          </w:p>
        </w:tc>
        <w:tc>
          <w:tcPr>
            <w:tcW w:w="1619" w:type="pct"/>
            <w:vAlign w:val="center"/>
          </w:tcPr>
          <w:p w14:paraId="2E97DC24" w14:textId="790C08BB" w:rsidR="00897AB6" w:rsidRPr="00897AB6" w:rsidRDefault="00897AB6" w:rsidP="00B22C8A">
            <w:pPr>
              <w:spacing w:after="0"/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hAnsi="宋体" w:hint="eastAsia"/>
                <w:color w:val="000000"/>
              </w:rPr>
              <w:t>气瓶</w:t>
            </w:r>
            <w:proofErr w:type="spellEnd"/>
            <w:r>
              <w:rPr>
                <w:rFonts w:ascii="宋体" w:hAnsi="宋体" w:hint="eastAsia"/>
                <w:color w:val="000000"/>
                <w:lang w:eastAsia="zh-CN"/>
              </w:rPr>
              <w:t>1报文：</w:t>
            </w:r>
            <w:r>
              <w:rPr>
                <w:rFonts w:ascii="宋体" w:hAnsi="宋体" w:hint="eastAsia"/>
                <w:color w:val="000000"/>
              </w:rPr>
              <w:t>18FFEB4E</w:t>
            </w:r>
          </w:p>
        </w:tc>
        <w:tc>
          <w:tcPr>
            <w:tcW w:w="616" w:type="pct"/>
            <w:vAlign w:val="center"/>
          </w:tcPr>
          <w:p w14:paraId="15AC228E" w14:textId="595CBAD8" w:rsidR="00B22C8A" w:rsidRPr="00897AB6" w:rsidRDefault="00B22C8A" w:rsidP="00B22C8A">
            <w:pPr>
              <w:spacing w:after="0"/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</w:pPr>
            <w:r w:rsidRPr="00897AB6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1229" w:type="pct"/>
            <w:vAlign w:val="center"/>
          </w:tcPr>
          <w:p w14:paraId="1493E665" w14:textId="07C2AC83" w:rsidR="00B22C8A" w:rsidRPr="00897AB6" w:rsidRDefault="00B22C8A" w:rsidP="00B22C8A">
            <w:pPr>
              <w:spacing w:after="0"/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</w:pPr>
            <w:r w:rsidRPr="00897AB6"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/</w:t>
            </w:r>
          </w:p>
        </w:tc>
      </w:tr>
    </w:tbl>
    <w:p w14:paraId="3ED560CA" w14:textId="7578BFE9" w:rsidR="00A2325E" w:rsidRPr="00A2325E" w:rsidRDefault="00FA2DB3" w:rsidP="00804117">
      <w:pPr>
        <w:pStyle w:val="3"/>
        <w:rPr>
          <w:color w:val="000000" w:themeColor="text1"/>
          <w:lang w:val="en-US" w:eastAsia="zh-CN"/>
        </w:rPr>
      </w:pPr>
      <w:r>
        <w:rPr>
          <w:rFonts w:hint="eastAsia"/>
          <w:color w:val="000000" w:themeColor="text1"/>
          <w:lang w:val="en-US" w:eastAsia="zh-CN"/>
        </w:rPr>
        <w:t>仪表首页面</w:t>
      </w:r>
      <w:r w:rsidR="00A2325E" w:rsidRPr="00A2325E">
        <w:rPr>
          <w:rFonts w:hint="eastAsia"/>
          <w:color w:val="000000" w:themeColor="text1"/>
          <w:lang w:val="en-US" w:eastAsia="zh-CN"/>
        </w:rPr>
        <w:t>显示</w:t>
      </w:r>
      <w:r>
        <w:rPr>
          <w:rFonts w:hint="eastAsia"/>
          <w:color w:val="000000" w:themeColor="text1"/>
          <w:lang w:val="en-US" w:eastAsia="zh-CN"/>
        </w:rPr>
        <w:t>动力电池信息</w:t>
      </w:r>
      <w:r w:rsidR="00A2325E" w:rsidRPr="00A2325E">
        <w:rPr>
          <w:rFonts w:hint="eastAsia"/>
          <w:color w:val="000000" w:themeColor="text1"/>
          <w:lang w:val="en-US" w:eastAsia="zh-CN"/>
        </w:rPr>
        <w:t>需求</w:t>
      </w:r>
      <w:r w:rsidR="00804117">
        <w:rPr>
          <w:rFonts w:hint="eastAsia"/>
          <w:color w:val="000000" w:themeColor="text1"/>
          <w:lang w:val="en-US" w:eastAsia="zh-CN"/>
        </w:rPr>
        <w:t>（原有纯电动车显示信息）</w:t>
      </w:r>
    </w:p>
    <w:p w14:paraId="553D24C4" w14:textId="77777777" w:rsidR="00A2325E" w:rsidRDefault="00A2325E" w:rsidP="00A2325E">
      <w:pPr>
        <w:rPr>
          <w:rFonts w:ascii="Times New Roman" w:hAnsi="Times New Roman" w:cs="Times New Roman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详细描述（建议表格化，图形化）</w:t>
      </w:r>
      <w:r w:rsidRPr="00033E2F">
        <w:rPr>
          <w:rFonts w:ascii="Times New Roman" w:hAnsi="Times New Roman" w:cs="Times New Roman"/>
          <w:lang w:val="en-US" w:eastAsia="zh-CN"/>
        </w:rPr>
        <w:t>：</w:t>
      </w:r>
    </w:p>
    <w:p w14:paraId="7C9B69CC" w14:textId="4ECC17AC" w:rsidR="00973A91" w:rsidRPr="00973A91" w:rsidRDefault="00897AB6" w:rsidP="00A2325E">
      <w:pPr>
        <w:rPr>
          <w:rFonts w:ascii="Times New Roman" w:hAnsi="Times New Roman" w:cs="Times New Roman"/>
          <w:lang w:val="en-US" w:eastAsia="zh-CN"/>
        </w:rPr>
      </w:pPr>
      <w:r>
        <w:rPr>
          <w:rFonts w:ascii="Times New Roman" w:hAnsi="Times New Roman" w:cs="Times New Roman"/>
          <w:lang w:val="en-US" w:eastAsia="zh-CN"/>
        </w:rPr>
        <w:t>电车部分，</w:t>
      </w:r>
      <w:r w:rsidR="00973A91">
        <w:rPr>
          <w:rFonts w:ascii="Times New Roman" w:hAnsi="Times New Roman" w:cs="Times New Roman"/>
          <w:lang w:val="en-US" w:eastAsia="zh-CN"/>
        </w:rPr>
        <w:t>保持原有纯电动车</w:t>
      </w:r>
      <w:r>
        <w:rPr>
          <w:rFonts w:ascii="Times New Roman" w:hAnsi="Times New Roman" w:cs="Times New Roman"/>
          <w:lang w:val="en-US" w:eastAsia="zh-CN"/>
        </w:rPr>
        <w:t>的</w:t>
      </w:r>
      <w:r w:rsidR="00973A91">
        <w:rPr>
          <w:rFonts w:ascii="Times New Roman" w:hAnsi="Times New Roman" w:cs="Times New Roman"/>
          <w:lang w:val="en-US" w:eastAsia="zh-CN"/>
        </w:rPr>
        <w:t>显示。</w:t>
      </w:r>
    </w:p>
    <w:p w14:paraId="658144BC" w14:textId="5547C074" w:rsidR="001E25FE" w:rsidRPr="00033E2F" w:rsidRDefault="00A2325E">
      <w:pPr>
        <w:pStyle w:val="2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 w:hint="eastAsia"/>
          <w:lang w:val="en-US" w:eastAsia="zh-CN"/>
        </w:rPr>
        <w:t>点灯逻辑</w:t>
      </w:r>
      <w:r w:rsidR="0010550B" w:rsidRPr="00033E2F">
        <w:rPr>
          <w:rFonts w:ascii="Times New Roman" w:hAnsi="Times New Roman" w:cs="Times New Roman"/>
          <w:lang w:val="en-US" w:eastAsia="zh-CN"/>
        </w:rPr>
        <w:t>需求</w:t>
      </w:r>
    </w:p>
    <w:p w14:paraId="2B36CF0B" w14:textId="58038ECD" w:rsidR="00B57060" w:rsidRPr="00033E2F" w:rsidRDefault="00B22C8A" w:rsidP="00522540">
      <w:pPr>
        <w:pStyle w:val="3"/>
        <w:rPr>
          <w:rFonts w:ascii="Times New Roman" w:hAnsi="Times New Roman" w:cs="Times New Roman"/>
          <w:lang w:val="en-US" w:eastAsia="zh-CN"/>
        </w:rPr>
      </w:pPr>
      <w:r>
        <w:rPr>
          <w:rFonts w:ascii="Times New Roman" w:hAnsi="Times New Roman" w:cs="Times New Roman"/>
          <w:lang w:val="en-US" w:eastAsia="zh-CN"/>
        </w:rPr>
        <w:t>气耗</w:t>
      </w:r>
      <w:r w:rsidR="008B6602">
        <w:rPr>
          <w:rFonts w:ascii="Times New Roman" w:hAnsi="Times New Roman" w:cs="Times New Roman"/>
          <w:lang w:val="en-US" w:eastAsia="zh-CN"/>
        </w:rPr>
        <w:t>显示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14"/>
        <w:gridCol w:w="7595"/>
      </w:tblGrid>
      <w:tr w:rsidR="007D590C" w:rsidRPr="00033E2F" w14:paraId="16AE9EDC" w14:textId="77777777" w:rsidTr="008B6602">
        <w:trPr>
          <w:trHeight w:val="527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70B19E4D" w14:textId="77777777" w:rsidR="00B57060" w:rsidRPr="00033E2F" w:rsidRDefault="00B57060" w:rsidP="00522540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59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12F0D9" w14:textId="24E47DB6" w:rsidR="00B57060" w:rsidRPr="00033E2F" w:rsidRDefault="00B22C8A" w:rsidP="00522540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气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耗</w:t>
            </w:r>
            <w:r w:rsidR="008B6602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显示</w:t>
            </w:r>
            <w:proofErr w:type="gramEnd"/>
          </w:p>
        </w:tc>
      </w:tr>
      <w:tr w:rsidR="007D590C" w:rsidRPr="00033E2F" w14:paraId="173410C3" w14:textId="77777777" w:rsidTr="00A2325E">
        <w:trPr>
          <w:trHeight w:val="559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44111239" w14:textId="77777777" w:rsidR="00B57060" w:rsidRPr="00033E2F" w:rsidRDefault="00B57060" w:rsidP="00522540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595" w:type="dxa"/>
            <w:vAlign w:val="center"/>
          </w:tcPr>
          <w:p w14:paraId="5DF4E64D" w14:textId="55B15488" w:rsidR="00B57060" w:rsidRPr="00033E2F" w:rsidRDefault="00897AB6" w:rsidP="00897AB6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仪表收到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RCU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发送的气耗信号，在仪表上显示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燃气车气耗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信息，</w:t>
            </w:r>
            <w:r w:rsidRPr="00033E2F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其中采用柱状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+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数字显示气耗信息。</w:t>
            </w:r>
          </w:p>
        </w:tc>
      </w:tr>
      <w:tr w:rsidR="007D590C" w:rsidRPr="00033E2F" w14:paraId="766182ED" w14:textId="77777777" w:rsidTr="00A2325E">
        <w:trPr>
          <w:trHeight w:val="106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4373B4D3" w14:textId="77777777" w:rsidR="00B57060" w:rsidRPr="00033E2F" w:rsidRDefault="00B57060" w:rsidP="00522540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595" w:type="dxa"/>
            <w:vAlign w:val="center"/>
          </w:tcPr>
          <w:p w14:paraId="48ECCE08" w14:textId="77777777" w:rsidR="00B57060" w:rsidRPr="00033E2F" w:rsidRDefault="00B57060" w:rsidP="00522540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以下所有条件满足时，进入</w:t>
            </w:r>
          </w:p>
          <w:p w14:paraId="3FA8D868" w14:textId="77777777" w:rsidR="00B57060" w:rsidRPr="00033E2F" w:rsidRDefault="00B57060" w:rsidP="00522540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1.ON</w:t>
            </w:r>
            <w:proofErr w:type="gramStart"/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档</w:t>
            </w:r>
            <w:proofErr w:type="gramEnd"/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电源接通；</w:t>
            </w:r>
          </w:p>
          <w:p w14:paraId="4B82DCE8" w14:textId="6A5FA3C9" w:rsidR="00B57060" w:rsidRPr="00033E2F" w:rsidRDefault="00B57060" w:rsidP="002B343F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2.</w:t>
            </w:r>
            <w:r w:rsidR="00897AB6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收到</w:t>
            </w:r>
            <w:proofErr w:type="gramStart"/>
            <w:r w:rsidR="00897AB6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燃气机气</w:t>
            </w:r>
            <w:proofErr w:type="gramEnd"/>
            <w:r w:rsidR="00897AB6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耗</w:t>
            </w:r>
            <w:r w:rsidR="00804117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信号；</w:t>
            </w:r>
          </w:p>
        </w:tc>
      </w:tr>
      <w:tr w:rsidR="007D590C" w:rsidRPr="00033E2F" w14:paraId="68F1D27B" w14:textId="77777777" w:rsidTr="008B6602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15E8A55A" w14:textId="77777777" w:rsidR="00B57060" w:rsidRPr="00033E2F" w:rsidRDefault="00B57060" w:rsidP="00522540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595" w:type="dxa"/>
            <w:tcBorders>
              <w:bottom w:val="single" w:sz="4" w:space="0" w:color="auto"/>
            </w:tcBorders>
            <w:vAlign w:val="center"/>
          </w:tcPr>
          <w:p w14:paraId="191C2CDD" w14:textId="408CF5A0" w:rsidR="00B57060" w:rsidRPr="00033E2F" w:rsidRDefault="00897AB6" w:rsidP="00897AB6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与电车电耗显示类似，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采用柱状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+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数字显示气耗信息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。</w:t>
            </w:r>
          </w:p>
        </w:tc>
      </w:tr>
      <w:tr w:rsidR="007D590C" w:rsidRPr="00033E2F" w14:paraId="5727552F" w14:textId="77777777" w:rsidTr="008B6602">
        <w:trPr>
          <w:trHeight w:val="700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20249B5E" w14:textId="77777777" w:rsidR="00B57060" w:rsidRPr="00033E2F" w:rsidRDefault="00B57060" w:rsidP="00522540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595" w:type="dxa"/>
            <w:tcBorders>
              <w:top w:val="single" w:sz="4" w:space="0" w:color="auto"/>
            </w:tcBorders>
            <w:vAlign w:val="center"/>
          </w:tcPr>
          <w:p w14:paraId="37692118" w14:textId="73D52DC8" w:rsidR="006C2509" w:rsidRPr="00033E2F" w:rsidRDefault="007948B9" w:rsidP="007948B9">
            <w:pPr>
              <w:spacing w:after="120" w:line="240" w:lineRule="auto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图标与燃油</w:t>
            </w:r>
            <w:proofErr w:type="gramStart"/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车一致</w:t>
            </w:r>
            <w:proofErr w:type="gramEnd"/>
          </w:p>
        </w:tc>
      </w:tr>
      <w:tr w:rsidR="007D590C" w:rsidRPr="00033E2F" w14:paraId="18614167" w14:textId="77777777" w:rsidTr="00A2325E">
        <w:trPr>
          <w:trHeight w:val="1055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1AFBC025" w14:textId="77777777" w:rsidR="00B57060" w:rsidRPr="00033E2F" w:rsidRDefault="00B57060" w:rsidP="00522540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595" w:type="dxa"/>
            <w:vAlign w:val="center"/>
          </w:tcPr>
          <w:p w14:paraId="47071DA3" w14:textId="77777777" w:rsidR="00B57060" w:rsidRPr="00033E2F" w:rsidRDefault="00B57060" w:rsidP="00522540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以下任意条件满足时，退出</w:t>
            </w:r>
          </w:p>
          <w:p w14:paraId="7708DA04" w14:textId="77777777" w:rsidR="00B57060" w:rsidRPr="00033E2F" w:rsidRDefault="00B57060" w:rsidP="00522540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1.ON</w:t>
            </w:r>
            <w:proofErr w:type="gramStart"/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档</w:t>
            </w:r>
            <w:proofErr w:type="gramEnd"/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电源断开；</w:t>
            </w:r>
          </w:p>
          <w:p w14:paraId="29A0C98F" w14:textId="74008BCE" w:rsidR="00B57060" w:rsidRPr="00033E2F" w:rsidRDefault="00B57060" w:rsidP="00897AB6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2.</w:t>
            </w:r>
            <w:r w:rsidR="006C2509"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仪表收不到</w:t>
            </w:r>
            <w:r w:rsidR="00897AB6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气耗</w:t>
            </w:r>
            <w:r w:rsidR="006C2509"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信号</w:t>
            </w:r>
            <w:r w:rsidR="00804117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；</w:t>
            </w:r>
          </w:p>
        </w:tc>
      </w:tr>
      <w:tr w:rsidR="007D590C" w:rsidRPr="00033E2F" w14:paraId="479FB6C3" w14:textId="77777777" w:rsidTr="00A2325E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6616C6B6" w14:textId="77777777" w:rsidR="00B57060" w:rsidRPr="00033E2F" w:rsidRDefault="00B57060" w:rsidP="00522540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595" w:type="dxa"/>
            <w:vAlign w:val="center"/>
          </w:tcPr>
          <w:p w14:paraId="4996A46B" w14:textId="20221D6B" w:rsidR="005975A5" w:rsidRPr="005975A5" w:rsidRDefault="00B57060" w:rsidP="002B343F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总线</w:t>
            </w:r>
            <w:r w:rsidR="00475AC8"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信息如下，</w:t>
            </w:r>
            <w:r w:rsidR="00804117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报文名称</w:t>
            </w:r>
            <w:r w:rsidR="00475AC8"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：</w:t>
            </w:r>
            <w:r w:rsidR="00897AB6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GFC</w:t>
            </w:r>
            <w:r w:rsidR="008B6602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，源地址</w:t>
            </w:r>
            <w:r w:rsidR="008B6602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0</w:t>
            </w:r>
            <w:r w:rsidR="008B6602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0</w:t>
            </w:r>
            <w:r w:rsidR="00FE6C96" w:rsidRPr="00033E2F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。</w:t>
            </w:r>
          </w:p>
          <w:tbl>
            <w:tblPr>
              <w:tblW w:w="4999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55"/>
              <w:gridCol w:w="1339"/>
              <w:gridCol w:w="883"/>
              <w:gridCol w:w="635"/>
              <w:gridCol w:w="600"/>
              <w:gridCol w:w="1207"/>
              <w:gridCol w:w="1849"/>
            </w:tblGrid>
            <w:tr w:rsidR="007D590C" w:rsidRPr="00033E2F" w14:paraId="6FE2AEC1" w14:textId="77777777" w:rsidTr="00804117">
              <w:trPr>
                <w:trHeight w:val="242"/>
              </w:trPr>
              <w:tc>
                <w:tcPr>
                  <w:tcW w:w="624" w:type="pct"/>
                  <w:shd w:val="clear" w:color="auto" w:fill="D9D9D9" w:themeFill="background1" w:themeFillShade="D9"/>
                  <w:vAlign w:val="center"/>
                </w:tcPr>
                <w:p w14:paraId="213FECBA" w14:textId="490DBC30" w:rsidR="00F865B4" w:rsidRPr="00033E2F" w:rsidRDefault="00804117" w:rsidP="00F865B4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proofErr w:type="gramStart"/>
                  <w:r>
                    <w:rPr>
                      <w:sz w:val="20"/>
                    </w:rPr>
                    <w:t>报</w:t>
                  </w:r>
                  <w:r w:rsidR="00F865B4" w:rsidRPr="00033E2F">
                    <w:rPr>
                      <w:sz w:val="20"/>
                    </w:rPr>
                    <w:t>文名</w:t>
                  </w:r>
                  <w:proofErr w:type="gramEnd"/>
                </w:p>
              </w:tc>
              <w:tc>
                <w:tcPr>
                  <w:tcW w:w="786" w:type="pct"/>
                  <w:shd w:val="clear" w:color="auto" w:fill="D9D9D9" w:themeFill="background1" w:themeFillShade="D9"/>
                  <w:vAlign w:val="center"/>
                </w:tcPr>
                <w:p w14:paraId="2C696587" w14:textId="77777777" w:rsidR="00F865B4" w:rsidRPr="00033E2F" w:rsidRDefault="00F865B4" w:rsidP="00F865B4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  <w:lang w:val="sv-SE"/>
                    </w:rPr>
                    <w:t>ID</w:t>
                  </w:r>
                </w:p>
              </w:tc>
              <w:tc>
                <w:tcPr>
                  <w:tcW w:w="502" w:type="pct"/>
                  <w:shd w:val="clear" w:color="auto" w:fill="D9D9D9" w:themeFill="background1" w:themeFillShade="D9"/>
                  <w:vAlign w:val="center"/>
                </w:tcPr>
                <w:p w14:paraId="6268AA3B" w14:textId="77777777" w:rsidR="00F865B4" w:rsidRPr="00033E2F" w:rsidRDefault="00F865B4" w:rsidP="00F865B4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</w:rPr>
                    <w:t>周期</w:t>
                  </w:r>
                </w:p>
              </w:tc>
              <w:tc>
                <w:tcPr>
                  <w:tcW w:w="475" w:type="pct"/>
                  <w:shd w:val="clear" w:color="auto" w:fill="D9D9D9" w:themeFill="background1" w:themeFillShade="D9"/>
                  <w:vAlign w:val="center"/>
                </w:tcPr>
                <w:p w14:paraId="6457907E" w14:textId="77777777" w:rsidR="00F865B4" w:rsidRPr="00033E2F" w:rsidRDefault="00F865B4" w:rsidP="00F865B4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451" w:type="pct"/>
                  <w:shd w:val="clear" w:color="auto" w:fill="D9D9D9" w:themeFill="background1" w:themeFillShade="D9"/>
                  <w:vAlign w:val="center"/>
                </w:tcPr>
                <w:p w14:paraId="0E4F23AB" w14:textId="77777777" w:rsidR="00F865B4" w:rsidRPr="00033E2F" w:rsidRDefault="00F865B4" w:rsidP="00F865B4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863" w:type="pct"/>
                  <w:shd w:val="clear" w:color="auto" w:fill="D9D9D9" w:themeFill="background1" w:themeFillShade="D9"/>
                  <w:vAlign w:val="center"/>
                </w:tcPr>
                <w:p w14:paraId="0D180E32" w14:textId="77777777" w:rsidR="00F865B4" w:rsidRPr="00033E2F" w:rsidRDefault="00F865B4" w:rsidP="00F865B4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rFonts w:hint="eastAsia"/>
                      <w:sz w:val="20"/>
                    </w:rPr>
                    <w:t>信号名</w:t>
                  </w:r>
                </w:p>
              </w:tc>
              <w:tc>
                <w:tcPr>
                  <w:tcW w:w="1298" w:type="pct"/>
                  <w:shd w:val="clear" w:color="auto" w:fill="D9D9D9" w:themeFill="background1" w:themeFillShade="D9"/>
                  <w:vAlign w:val="center"/>
                </w:tcPr>
                <w:p w14:paraId="6EE55B0B" w14:textId="77777777" w:rsidR="00F865B4" w:rsidRPr="00033E2F" w:rsidRDefault="00F865B4" w:rsidP="00F865B4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</w:rPr>
                    <w:t>备注</w:t>
                  </w:r>
                </w:p>
              </w:tc>
            </w:tr>
            <w:tr w:rsidR="007D590C" w:rsidRPr="00033E2F" w14:paraId="33B8CFBF" w14:textId="77777777" w:rsidTr="00804117">
              <w:trPr>
                <w:trHeight w:val="242"/>
              </w:trPr>
              <w:tc>
                <w:tcPr>
                  <w:tcW w:w="624" w:type="pct"/>
                  <w:vAlign w:val="center"/>
                </w:tcPr>
                <w:p w14:paraId="66570265" w14:textId="1FE07026" w:rsidR="00F865B4" w:rsidRPr="00033E2F" w:rsidRDefault="00897AB6" w:rsidP="00F865B4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eastAsia="zh-CN"/>
                    </w:rPr>
                  </w:pPr>
                  <w:r w:rsidRPr="00897AB6">
                    <w:rPr>
                      <w:rFonts w:ascii="Times New Roman" w:hAnsi="Times New Roman" w:cs="Times New Roman"/>
                      <w:sz w:val="20"/>
                      <w:szCs w:val="20"/>
                      <w:lang w:eastAsia="zh-CN"/>
                    </w:rPr>
                    <w:t>GFC</w:t>
                  </w:r>
                </w:p>
              </w:tc>
              <w:tc>
                <w:tcPr>
                  <w:tcW w:w="786" w:type="pct"/>
                  <w:shd w:val="clear" w:color="auto" w:fill="auto"/>
                  <w:vAlign w:val="center"/>
                </w:tcPr>
                <w:p w14:paraId="3303C644" w14:textId="15A13F90" w:rsidR="009A4D9A" w:rsidRPr="008D6D7B" w:rsidRDefault="00897AB6" w:rsidP="00F865B4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eastAsia="zh-CN"/>
                    </w:rPr>
                  </w:pPr>
                  <w:r w:rsidRPr="008D6D7B">
                    <w:rPr>
                      <w:rFonts w:ascii="Times New Roman" w:hAnsi="Times New Roman" w:cs="Times New Roman"/>
                      <w:sz w:val="20"/>
                      <w:szCs w:val="20"/>
                      <w:lang w:eastAsia="zh-CN"/>
                    </w:rPr>
                    <w:t>0x1CFEAF00</w:t>
                  </w:r>
                </w:p>
              </w:tc>
              <w:tc>
                <w:tcPr>
                  <w:tcW w:w="502" w:type="pct"/>
                  <w:shd w:val="clear" w:color="auto" w:fill="auto"/>
                  <w:vAlign w:val="center"/>
                </w:tcPr>
                <w:p w14:paraId="32D9F5EC" w14:textId="11E0B6E7" w:rsidR="00F865B4" w:rsidRPr="008D6D7B" w:rsidRDefault="00897AB6" w:rsidP="00F865B4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8D6D7B">
                    <w:rPr>
                      <w:sz w:val="20"/>
                      <w:lang w:val="sv-SE"/>
                    </w:rPr>
                    <w:t>IfActive</w:t>
                  </w:r>
                </w:p>
              </w:tc>
              <w:tc>
                <w:tcPr>
                  <w:tcW w:w="475" w:type="pct"/>
                  <w:shd w:val="clear" w:color="auto" w:fill="auto"/>
                  <w:vAlign w:val="center"/>
                </w:tcPr>
                <w:p w14:paraId="6EBC22B1" w14:textId="0D520D13" w:rsidR="00F865B4" w:rsidRPr="00033E2F" w:rsidRDefault="00897AB6" w:rsidP="00F865B4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>
                    <w:rPr>
                      <w:sz w:val="20"/>
                      <w:lang w:val="sv-SE"/>
                    </w:rPr>
                    <w:t>4-7</w:t>
                  </w:r>
                </w:p>
              </w:tc>
              <w:tc>
                <w:tcPr>
                  <w:tcW w:w="451" w:type="pct"/>
                  <w:shd w:val="clear" w:color="auto" w:fill="auto"/>
                  <w:vAlign w:val="center"/>
                </w:tcPr>
                <w:p w14:paraId="428BD6D6" w14:textId="08BD9415" w:rsidR="00F865B4" w:rsidRPr="00033E2F" w:rsidRDefault="00897AB6" w:rsidP="00804117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>
                    <w:rPr>
                      <w:rFonts w:hint="eastAsia"/>
                      <w:sz w:val="20"/>
                      <w:lang w:val="sv-SE"/>
                    </w:rPr>
                    <w:t>3</w:t>
                  </w:r>
                  <w:r>
                    <w:rPr>
                      <w:sz w:val="20"/>
                      <w:lang w:val="sv-SE"/>
                    </w:rPr>
                    <w:t>2-63</w:t>
                  </w:r>
                </w:p>
              </w:tc>
              <w:tc>
                <w:tcPr>
                  <w:tcW w:w="863" w:type="pct"/>
                  <w:vAlign w:val="center"/>
                </w:tcPr>
                <w:p w14:paraId="09BDB75F" w14:textId="0CC010FF" w:rsidR="00F865B4" w:rsidRPr="00033E2F" w:rsidRDefault="00897AB6" w:rsidP="00F865B4">
                  <w:pPr>
                    <w:spacing w:after="0" w:line="240" w:lineRule="auto"/>
                    <w:jc w:val="both"/>
                    <w:rPr>
                      <w:rFonts w:asciiTheme="minorEastAsia" w:hAnsiTheme="minorEastAsia" w:cs="Times New Roman" w:hint="eastAsia"/>
                      <w:sz w:val="20"/>
                      <w:szCs w:val="20"/>
                      <w:lang w:val="en-US" w:eastAsia="zh-CN"/>
                    </w:rPr>
                  </w:pPr>
                  <w:r w:rsidRPr="00897AB6">
                    <w:rPr>
                      <w:rFonts w:asciiTheme="minorEastAsia" w:hAnsiTheme="minorEastAsia" w:cs="Times New Roman"/>
                      <w:sz w:val="20"/>
                      <w:szCs w:val="20"/>
                      <w:lang w:eastAsia="zh-CN"/>
                    </w:rPr>
                    <w:t>总燃气消耗量</w:t>
                  </w:r>
                </w:p>
              </w:tc>
              <w:tc>
                <w:tcPr>
                  <w:tcW w:w="1298" w:type="pct"/>
                  <w:shd w:val="clear" w:color="auto" w:fill="auto"/>
                  <w:vAlign w:val="center"/>
                </w:tcPr>
                <w:p w14:paraId="4E307301" w14:textId="4493B799" w:rsidR="00F865B4" w:rsidRPr="00033E2F" w:rsidRDefault="008B6602" w:rsidP="00F865B4">
                  <w:pPr>
                    <w:spacing w:after="0" w:line="240" w:lineRule="auto"/>
                    <w:jc w:val="both"/>
                    <w:rPr>
                      <w:rFonts w:asciiTheme="minorEastAsia" w:hAnsiTheme="minorEastAsia" w:cs="Times New Roman" w:hint="eastAsia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asciiTheme="minorEastAsia" w:hAnsiTheme="minorEastAsia" w:cs="Times New Roman" w:hint="eastAsia"/>
                      <w:sz w:val="20"/>
                      <w:szCs w:val="20"/>
                      <w:lang w:val="en-US" w:eastAsia="zh-CN"/>
                    </w:rPr>
                    <w:t>精度：0</w:t>
                  </w:r>
                  <w:r w:rsidR="00897AB6">
                    <w:rPr>
                      <w:rFonts w:asciiTheme="minorEastAsia" w:hAnsiTheme="minorEastAsia" w:cs="Times New Roman"/>
                      <w:sz w:val="20"/>
                      <w:szCs w:val="20"/>
                      <w:lang w:val="en-US" w:eastAsia="zh-CN"/>
                    </w:rPr>
                    <w:t>.5kg</w:t>
                  </w:r>
                  <w:r>
                    <w:rPr>
                      <w:rFonts w:asciiTheme="minorEastAsia" w:hAnsiTheme="minorEastAsia" w:cs="Times New Roman"/>
                      <w:sz w:val="20"/>
                      <w:szCs w:val="20"/>
                      <w:lang w:val="en-US" w:eastAsia="zh-CN"/>
                    </w:rPr>
                    <w:t>,偏移</w:t>
                  </w:r>
                  <w:r>
                    <w:rPr>
                      <w:rFonts w:asciiTheme="minorEastAsia" w:hAnsiTheme="minorEastAsia" w:cs="Times New Roman" w:hint="eastAsia"/>
                      <w:sz w:val="20"/>
                      <w:szCs w:val="20"/>
                      <w:lang w:val="en-US" w:eastAsia="zh-CN"/>
                    </w:rPr>
                    <w:t>0，范围：0</w:t>
                  </w:r>
                  <w:r>
                    <w:rPr>
                      <w:rFonts w:asciiTheme="minorEastAsia" w:hAnsiTheme="minorEastAsia" w:cs="Times New Roman"/>
                      <w:sz w:val="20"/>
                      <w:szCs w:val="20"/>
                      <w:lang w:val="en-US" w:eastAsia="zh-CN"/>
                    </w:rPr>
                    <w:t>~</w:t>
                  </w:r>
                  <w:r w:rsidR="00897AB6" w:rsidRPr="00897AB6">
                    <w:t xml:space="preserve"> </w:t>
                  </w:r>
                  <w:r w:rsidR="00897AB6" w:rsidRPr="00897AB6">
                    <w:rPr>
                      <w:rFonts w:asciiTheme="minorEastAsia" w:hAnsiTheme="minorEastAsia" w:cs="Times New Roman"/>
                      <w:sz w:val="20"/>
                      <w:szCs w:val="20"/>
                      <w:lang w:eastAsia="zh-CN"/>
                    </w:rPr>
                    <w:t>2147483647.5</w:t>
                  </w:r>
                  <w:r w:rsidR="00897AB6">
                    <w:rPr>
                      <w:rFonts w:asciiTheme="minorEastAsia" w:hAnsiTheme="minorEastAsia" w:cs="Times New Roman"/>
                      <w:sz w:val="20"/>
                      <w:szCs w:val="20"/>
                      <w:lang w:eastAsia="zh-CN"/>
                    </w:rPr>
                    <w:t>kg</w:t>
                  </w:r>
                </w:p>
              </w:tc>
            </w:tr>
          </w:tbl>
          <w:p w14:paraId="1F562A41" w14:textId="302BFAC1" w:rsidR="00F628E1" w:rsidRPr="009240DC" w:rsidRDefault="00F628E1" w:rsidP="009240DC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</w:tr>
      <w:tr w:rsidR="007D590C" w:rsidRPr="00033E2F" w14:paraId="51C60CFC" w14:textId="77777777" w:rsidTr="00A2325E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553324B0" w14:textId="77777777" w:rsidR="00B57060" w:rsidRPr="00033E2F" w:rsidRDefault="00B57060" w:rsidP="00522540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595" w:type="dxa"/>
            <w:vAlign w:val="center"/>
          </w:tcPr>
          <w:p w14:paraId="26136994" w14:textId="77777777" w:rsidR="00B57060" w:rsidRPr="00033E2F" w:rsidRDefault="00923095" w:rsidP="00522540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无</w:t>
            </w:r>
          </w:p>
        </w:tc>
      </w:tr>
      <w:tr w:rsidR="007D590C" w:rsidRPr="00033E2F" w14:paraId="59D9FD0F" w14:textId="77777777" w:rsidTr="00A2325E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35ECFE8F" w14:textId="77777777" w:rsidR="00522540" w:rsidRPr="00033E2F" w:rsidRDefault="00522540" w:rsidP="00522540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595" w:type="dxa"/>
            <w:vAlign w:val="center"/>
          </w:tcPr>
          <w:p w14:paraId="5FEE73B6" w14:textId="0C59B249" w:rsidR="00522540" w:rsidRPr="00033E2F" w:rsidRDefault="00746D98" w:rsidP="00522540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ON</w:t>
            </w:r>
            <w:r w:rsidR="00804117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档上电</w:t>
            </w:r>
          </w:p>
        </w:tc>
      </w:tr>
      <w:tr w:rsidR="007D590C" w:rsidRPr="00033E2F" w14:paraId="78BD9233" w14:textId="77777777" w:rsidTr="00A2325E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1ACE1087" w14:textId="77777777" w:rsidR="00522540" w:rsidRPr="00033E2F" w:rsidRDefault="00522540" w:rsidP="00522540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595" w:type="dxa"/>
            <w:vAlign w:val="center"/>
          </w:tcPr>
          <w:p w14:paraId="6E5CC9FB" w14:textId="77777777" w:rsidR="00522540" w:rsidRPr="00033E2F" w:rsidRDefault="00522540" w:rsidP="00522540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</w:tr>
      <w:tr w:rsidR="007D590C" w:rsidRPr="00033E2F" w14:paraId="7A3D5D7F" w14:textId="77777777" w:rsidTr="00A2325E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1B9E9DA6" w14:textId="77777777" w:rsidR="00522540" w:rsidRPr="00033E2F" w:rsidRDefault="00522540" w:rsidP="00522540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595" w:type="dxa"/>
            <w:vAlign w:val="center"/>
          </w:tcPr>
          <w:p w14:paraId="2F12AB2B" w14:textId="77777777" w:rsidR="00522540" w:rsidRPr="00033E2F" w:rsidRDefault="00522540" w:rsidP="00522540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</w:tr>
      <w:tr w:rsidR="007D590C" w:rsidRPr="00033E2F" w14:paraId="333B4A6B" w14:textId="77777777" w:rsidTr="00A2325E">
        <w:trPr>
          <w:trHeight w:val="728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1F38B8EA" w14:textId="77777777" w:rsidR="00923095" w:rsidRPr="00033E2F" w:rsidRDefault="00923095" w:rsidP="00522540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595" w:type="dxa"/>
            <w:vAlign w:val="center"/>
          </w:tcPr>
          <w:p w14:paraId="0ACB45A4" w14:textId="5FE65A02" w:rsidR="00923095" w:rsidRPr="00033E2F" w:rsidRDefault="00923095" w:rsidP="00FE6C96">
            <w:pPr>
              <w:spacing w:afterLines="50" w:after="120"/>
              <w:rPr>
                <w:rFonts w:ascii="Times New Roman" w:hAnsi="Times New Roman" w:cs="Times New Roman"/>
                <w:lang w:eastAsia="zh-CN"/>
              </w:rPr>
            </w:pPr>
          </w:p>
        </w:tc>
      </w:tr>
    </w:tbl>
    <w:p w14:paraId="015BB84B" w14:textId="132D85C6" w:rsidR="00897AB6" w:rsidRPr="00897AB6" w:rsidRDefault="00897AB6" w:rsidP="00804117">
      <w:pPr>
        <w:pStyle w:val="3"/>
        <w:rPr>
          <w:rFonts w:ascii="Times New Roman" w:hAnsi="Times New Roman" w:cs="Times New Roman"/>
          <w:lang w:val="en-US" w:eastAsia="zh-CN"/>
        </w:rPr>
      </w:pPr>
      <w:r w:rsidRPr="00897AB6">
        <w:rPr>
          <w:rFonts w:ascii="Times New Roman" w:hAnsi="Times New Roman" w:cs="Times New Roman"/>
          <w:lang w:eastAsia="zh-CN"/>
        </w:rPr>
        <w:lastRenderedPageBreak/>
        <w:t>动力电池</w:t>
      </w:r>
      <w:r w:rsidRPr="00897AB6">
        <w:rPr>
          <w:rFonts w:ascii="Times New Roman" w:hAnsi="Times New Roman" w:cs="Times New Roman" w:hint="eastAsia"/>
          <w:lang w:eastAsia="zh-CN"/>
        </w:rPr>
        <w:t>S</w:t>
      </w:r>
      <w:r w:rsidRPr="00897AB6">
        <w:rPr>
          <w:rFonts w:ascii="Times New Roman" w:hAnsi="Times New Roman" w:cs="Times New Roman"/>
          <w:lang w:eastAsia="zh-CN"/>
        </w:rPr>
        <w:t>OC</w:t>
      </w:r>
      <w:r w:rsidRPr="00897AB6">
        <w:rPr>
          <w:rFonts w:ascii="Times New Roman" w:hAnsi="Times New Roman" w:cs="Times New Roman"/>
          <w:lang w:eastAsia="zh-CN"/>
        </w:rPr>
        <w:t>显示</w:t>
      </w:r>
      <w:r>
        <w:rPr>
          <w:rFonts w:ascii="Times New Roman" w:hAnsi="Times New Roman" w:cs="Times New Roman"/>
          <w:lang w:eastAsia="zh-CN"/>
        </w:rPr>
        <w:t>（与原有电车保持一致，报文：</w:t>
      </w:r>
      <w:r w:rsidRPr="00897AB6">
        <w:rPr>
          <w:rFonts w:ascii="Times New Roman" w:hAnsi="Times New Roman" w:cs="Times New Roman"/>
          <w:lang w:val="en-US" w:eastAsia="zh-CN"/>
        </w:rPr>
        <w:t>0x0CFFEAF4</w:t>
      </w:r>
      <w:r>
        <w:rPr>
          <w:rFonts w:ascii="Times New Roman" w:hAnsi="Times New Roman" w:cs="Times New Roman"/>
          <w:lang w:eastAsia="zh-CN"/>
        </w:rPr>
        <w:t>）</w:t>
      </w:r>
    </w:p>
    <w:p w14:paraId="0288D1BA" w14:textId="3DE601B7" w:rsidR="00A2325E" w:rsidRDefault="008B6602" w:rsidP="00804117">
      <w:pPr>
        <w:pStyle w:val="3"/>
        <w:rPr>
          <w:rFonts w:ascii="Times New Roman" w:hAnsi="Times New Roman" w:cs="Times New Roman"/>
          <w:lang w:val="en-US" w:eastAsia="zh-CN"/>
        </w:rPr>
      </w:pPr>
      <w:r>
        <w:rPr>
          <w:lang w:eastAsia="zh-CN"/>
        </w:rPr>
        <w:t>机油压力</w:t>
      </w:r>
      <w:r w:rsidR="00897AB6">
        <w:rPr>
          <w:lang w:eastAsia="zh-CN"/>
        </w:rPr>
        <w:t>显</w:t>
      </w:r>
      <w:r>
        <w:rPr>
          <w:lang w:eastAsia="zh-CN"/>
        </w:rPr>
        <w:t>示</w:t>
      </w:r>
      <w:r w:rsidR="00897AB6">
        <w:rPr>
          <w:rFonts w:hint="eastAsia"/>
          <w:lang w:eastAsia="zh-CN"/>
        </w:rPr>
        <w:t>&amp;</w:t>
      </w:r>
      <w:r w:rsidR="00897AB6">
        <w:rPr>
          <w:rFonts w:hint="eastAsia"/>
          <w:lang w:eastAsia="zh-CN"/>
        </w:rPr>
        <w:t>报警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14"/>
        <w:gridCol w:w="7595"/>
      </w:tblGrid>
      <w:tr w:rsidR="00804117" w:rsidRPr="00033E2F" w14:paraId="290DE7B5" w14:textId="77777777" w:rsidTr="008B6602">
        <w:trPr>
          <w:trHeight w:val="407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5D253E56" w14:textId="77777777" w:rsidR="00804117" w:rsidRPr="00033E2F" w:rsidRDefault="00804117" w:rsidP="00A13FF4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595" w:type="dxa"/>
            <w:shd w:val="clear" w:color="auto" w:fill="D9D9D9" w:themeFill="background1" w:themeFillShade="D9"/>
            <w:vAlign w:val="center"/>
          </w:tcPr>
          <w:p w14:paraId="78D546E6" w14:textId="2114F08E" w:rsidR="00804117" w:rsidRPr="00033E2F" w:rsidRDefault="008B6602" w:rsidP="00897AB6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机油压力</w:t>
            </w:r>
            <w:r w:rsidR="00897AB6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显示</w:t>
            </w:r>
            <w:r w:rsidR="00897AB6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  <w:lang w:eastAsia="zh-CN"/>
              </w:rPr>
              <w:t>&amp;</w:t>
            </w:r>
            <w:r w:rsidR="00897AB6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  <w:lang w:eastAsia="zh-CN"/>
              </w:rPr>
              <w:t>报警</w:t>
            </w:r>
          </w:p>
        </w:tc>
      </w:tr>
      <w:tr w:rsidR="00804117" w:rsidRPr="00033E2F" w14:paraId="39DED78D" w14:textId="77777777" w:rsidTr="00A13FF4">
        <w:trPr>
          <w:trHeight w:val="559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157ED1DD" w14:textId="77777777" w:rsidR="00804117" w:rsidRPr="00033E2F" w:rsidRDefault="00804117" w:rsidP="00A13FF4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595" w:type="dxa"/>
            <w:vAlign w:val="center"/>
          </w:tcPr>
          <w:p w14:paraId="3D45CD39" w14:textId="7DD748DA" w:rsidR="00804117" w:rsidRPr="00033E2F" w:rsidRDefault="00804117" w:rsidP="00897AB6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仪表接收</w:t>
            </w:r>
            <w:r w:rsidR="00897AB6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RCU</w:t>
            </w:r>
            <w:r w:rsidR="008B6602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的机油压力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信号，显示</w:t>
            </w:r>
            <w:r w:rsidR="00897AB6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机油压力；同时根据</w:t>
            </w:r>
            <w:r w:rsidR="00897AB6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D</w:t>
            </w:r>
            <w:r w:rsidR="00897AB6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LCC1</w:t>
            </w:r>
            <w:r w:rsidR="00897AB6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点亮机油压力低灯</w:t>
            </w: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。</w:t>
            </w:r>
          </w:p>
        </w:tc>
      </w:tr>
      <w:tr w:rsidR="00804117" w:rsidRPr="00033E2F" w14:paraId="0FA7347A" w14:textId="77777777" w:rsidTr="00A13FF4">
        <w:trPr>
          <w:trHeight w:val="106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35001FE1" w14:textId="77777777" w:rsidR="00804117" w:rsidRPr="00033E2F" w:rsidRDefault="00804117" w:rsidP="00A13FF4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595" w:type="dxa"/>
            <w:vAlign w:val="center"/>
          </w:tcPr>
          <w:p w14:paraId="60D3C48A" w14:textId="77777777" w:rsidR="00804117" w:rsidRPr="00033E2F" w:rsidRDefault="00804117" w:rsidP="00A13FF4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以下所有条件满足时，进入</w:t>
            </w:r>
          </w:p>
          <w:p w14:paraId="76EB0FAB" w14:textId="32C50CA8" w:rsidR="00804117" w:rsidRPr="00804117" w:rsidRDefault="00804117" w:rsidP="006B6862">
            <w:pPr>
              <w:pStyle w:val="af2"/>
              <w:numPr>
                <w:ilvl w:val="0"/>
                <w:numId w:val="6"/>
              </w:numPr>
              <w:spacing w:after="12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804117">
              <w:rPr>
                <w:rFonts w:ascii="Times New Roman" w:hAnsi="Times New Roman"/>
                <w:sz w:val="20"/>
                <w:szCs w:val="20"/>
                <w:lang w:eastAsia="zh-CN"/>
              </w:rPr>
              <w:t>ON</w:t>
            </w:r>
            <w:proofErr w:type="gramStart"/>
            <w:r w:rsidRPr="00804117">
              <w:rPr>
                <w:rFonts w:ascii="Times New Roman" w:hAnsi="Times New Roman"/>
                <w:sz w:val="20"/>
                <w:szCs w:val="20"/>
                <w:lang w:eastAsia="zh-CN"/>
              </w:rPr>
              <w:t>档</w:t>
            </w:r>
            <w:proofErr w:type="gramEnd"/>
            <w:r w:rsidRPr="00804117">
              <w:rPr>
                <w:rFonts w:ascii="Times New Roman" w:hAnsi="Times New Roman"/>
                <w:sz w:val="20"/>
                <w:szCs w:val="20"/>
                <w:lang w:eastAsia="zh-CN"/>
              </w:rPr>
              <w:t>电源接通；</w:t>
            </w:r>
          </w:p>
          <w:p w14:paraId="3727DF1D" w14:textId="5DB9FD78" w:rsidR="00804117" w:rsidRPr="00804117" w:rsidRDefault="00897AB6" w:rsidP="00897AB6">
            <w:pPr>
              <w:pStyle w:val="af2"/>
              <w:numPr>
                <w:ilvl w:val="0"/>
                <w:numId w:val="6"/>
              </w:numPr>
              <w:spacing w:after="12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szCs w:val="20"/>
                <w:lang w:eastAsia="zh-CN"/>
              </w:rPr>
              <w:t>未</w:t>
            </w:r>
            <w:r w:rsidR="008B6602">
              <w:rPr>
                <w:rFonts w:ascii="Times New Roman" w:hAnsi="Times New Roman" w:hint="eastAsia"/>
                <w:sz w:val="20"/>
                <w:szCs w:val="20"/>
                <w:lang w:eastAsia="zh-CN"/>
              </w:rPr>
              <w:t>收到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机油压力信号或者机油压力低的</w:t>
            </w:r>
            <w:r w:rsidR="008B6602">
              <w:rPr>
                <w:rFonts w:ascii="Times New Roman" w:hAnsi="Times New Roman"/>
                <w:sz w:val="20"/>
                <w:szCs w:val="20"/>
                <w:lang w:eastAsia="zh-CN"/>
              </w:rPr>
              <w:t>信号。</w:t>
            </w:r>
          </w:p>
        </w:tc>
      </w:tr>
      <w:tr w:rsidR="00804117" w:rsidRPr="00033E2F" w14:paraId="1CB0840B" w14:textId="77777777" w:rsidTr="00A13FF4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1C94F71A" w14:textId="77777777" w:rsidR="00804117" w:rsidRPr="00033E2F" w:rsidRDefault="00804117" w:rsidP="00A13FF4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595" w:type="dxa"/>
            <w:vAlign w:val="center"/>
          </w:tcPr>
          <w:p w14:paraId="19D85E90" w14:textId="2C585B60" w:rsidR="00804117" w:rsidRPr="00033E2F" w:rsidRDefault="00897AB6" w:rsidP="00A13FF4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仪表主页面显示机油压力低报警灯，菜单页面显示机油压力值。</w:t>
            </w:r>
          </w:p>
        </w:tc>
      </w:tr>
      <w:tr w:rsidR="00804117" w:rsidRPr="00033E2F" w14:paraId="046C3CC5" w14:textId="77777777" w:rsidTr="00A13FF4">
        <w:trPr>
          <w:trHeight w:val="700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3AC669A5" w14:textId="77777777" w:rsidR="00804117" w:rsidRPr="00033E2F" w:rsidRDefault="00804117" w:rsidP="00A13FF4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595" w:type="dxa"/>
            <w:vAlign w:val="center"/>
          </w:tcPr>
          <w:p w14:paraId="68CFBC00" w14:textId="25FD7F99" w:rsidR="00804117" w:rsidRPr="00033E2F" w:rsidRDefault="007948B9" w:rsidP="00A13FF4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图标与燃油</w:t>
            </w:r>
            <w:proofErr w:type="gramStart"/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车一致</w:t>
            </w:r>
            <w:proofErr w:type="gramEnd"/>
          </w:p>
        </w:tc>
      </w:tr>
      <w:tr w:rsidR="00804117" w:rsidRPr="00033E2F" w14:paraId="7A7A2322" w14:textId="77777777" w:rsidTr="00A13FF4">
        <w:trPr>
          <w:trHeight w:val="1055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47641334" w14:textId="77777777" w:rsidR="00804117" w:rsidRPr="00033E2F" w:rsidRDefault="00804117" w:rsidP="00A13FF4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595" w:type="dxa"/>
            <w:vAlign w:val="center"/>
          </w:tcPr>
          <w:p w14:paraId="65419039" w14:textId="77777777" w:rsidR="00804117" w:rsidRPr="00033E2F" w:rsidRDefault="00804117" w:rsidP="00A13FF4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以下任意条件满足时，退出</w:t>
            </w:r>
          </w:p>
          <w:p w14:paraId="5369B97F" w14:textId="19FE2657" w:rsidR="00804117" w:rsidRPr="008B6602" w:rsidRDefault="00804117" w:rsidP="008B6602">
            <w:pPr>
              <w:pStyle w:val="af2"/>
              <w:numPr>
                <w:ilvl w:val="0"/>
                <w:numId w:val="10"/>
              </w:numPr>
              <w:spacing w:after="12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8B6602">
              <w:rPr>
                <w:rFonts w:ascii="Times New Roman" w:hAnsi="Times New Roman"/>
                <w:sz w:val="20"/>
                <w:szCs w:val="20"/>
                <w:lang w:eastAsia="zh-CN"/>
              </w:rPr>
              <w:t>ON</w:t>
            </w:r>
            <w:proofErr w:type="gramStart"/>
            <w:r w:rsidRPr="008B6602">
              <w:rPr>
                <w:rFonts w:ascii="Times New Roman" w:hAnsi="Times New Roman"/>
                <w:sz w:val="20"/>
                <w:szCs w:val="20"/>
                <w:lang w:eastAsia="zh-CN"/>
              </w:rPr>
              <w:t>档</w:t>
            </w:r>
            <w:proofErr w:type="gramEnd"/>
            <w:r w:rsidRPr="008B6602">
              <w:rPr>
                <w:rFonts w:ascii="Times New Roman" w:hAnsi="Times New Roman"/>
                <w:sz w:val="20"/>
                <w:szCs w:val="20"/>
                <w:lang w:eastAsia="zh-CN"/>
              </w:rPr>
              <w:t>电源断开；</w:t>
            </w:r>
          </w:p>
          <w:p w14:paraId="1F46CED9" w14:textId="6A6D3084" w:rsidR="008B6602" w:rsidRPr="008B6602" w:rsidRDefault="00897AB6" w:rsidP="008B6602">
            <w:pPr>
              <w:pStyle w:val="af2"/>
              <w:numPr>
                <w:ilvl w:val="0"/>
                <w:numId w:val="10"/>
              </w:numPr>
              <w:spacing w:after="12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未收到</w:t>
            </w:r>
            <w:r w:rsidR="008B6602">
              <w:rPr>
                <w:rFonts w:ascii="Times New Roman" w:hAnsi="Times New Roman"/>
                <w:sz w:val="20"/>
                <w:szCs w:val="20"/>
                <w:lang w:eastAsia="zh-CN"/>
              </w:rPr>
              <w:t>机油压力信号或者机油压力</w:t>
            </w:r>
            <w:proofErr w:type="gramStart"/>
            <w:r w:rsidR="008B6602">
              <w:rPr>
                <w:rFonts w:ascii="Times New Roman" w:hAnsi="Times New Roman"/>
                <w:sz w:val="20"/>
                <w:szCs w:val="20"/>
                <w:lang w:eastAsia="zh-CN"/>
              </w:rPr>
              <w:t>低相关</w:t>
            </w:r>
            <w:proofErr w:type="gramEnd"/>
            <w:r w:rsidR="008B6602">
              <w:rPr>
                <w:rFonts w:ascii="Times New Roman" w:hAnsi="Times New Roman"/>
                <w:sz w:val="20"/>
                <w:szCs w:val="20"/>
                <w:lang w:eastAsia="zh-CN"/>
              </w:rPr>
              <w:t>的报警信号。</w:t>
            </w:r>
          </w:p>
        </w:tc>
      </w:tr>
      <w:tr w:rsidR="00804117" w:rsidRPr="00033E2F" w14:paraId="69B8F3EF" w14:textId="77777777" w:rsidTr="00A13FF4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3AA2DA6B" w14:textId="77777777" w:rsidR="00804117" w:rsidRPr="00033E2F" w:rsidRDefault="00804117" w:rsidP="00A13FF4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595" w:type="dxa"/>
            <w:vAlign w:val="center"/>
          </w:tcPr>
          <w:p w14:paraId="14A21982" w14:textId="73001434" w:rsidR="00804117" w:rsidRPr="00033E2F" w:rsidRDefault="00804117" w:rsidP="00A13FF4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总线信息如下，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报文名称</w:t>
            </w: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：</w:t>
            </w:r>
            <w:r w:rsidR="00897AB6" w:rsidRPr="00897AB6"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>EFL/P1</w:t>
            </w:r>
            <w:r w:rsidR="00897AB6"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>，</w:t>
            </w:r>
            <w:r w:rsidR="00897AB6">
              <w:rPr>
                <w:rFonts w:ascii="Times New Roman" w:hAnsi="Times New Roman" w:cs="Times New Roman" w:hint="eastAsia"/>
                <w:sz w:val="20"/>
                <w:szCs w:val="20"/>
                <w:lang w:val="en-US" w:eastAsia="zh-CN"/>
              </w:rPr>
              <w:t>D</w:t>
            </w:r>
            <w:r w:rsidR="00897AB6"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>LCC1</w:t>
            </w:r>
            <w:r w:rsidR="00897AB6"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>，源地址</w:t>
            </w:r>
            <w:r w:rsidR="00897AB6">
              <w:rPr>
                <w:rFonts w:ascii="Times New Roman" w:hAnsi="Times New Roman" w:cs="Times New Roman" w:hint="eastAsia"/>
                <w:sz w:val="20"/>
                <w:szCs w:val="20"/>
                <w:lang w:val="en-US" w:eastAsia="zh-CN"/>
              </w:rPr>
              <w:t>0</w:t>
            </w:r>
            <w:r w:rsidR="00897AB6"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>0</w:t>
            </w:r>
            <w:r w:rsidRPr="00033E2F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。</w:t>
            </w:r>
          </w:p>
          <w:tbl>
            <w:tblPr>
              <w:tblW w:w="4999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50"/>
              <w:gridCol w:w="1284"/>
              <w:gridCol w:w="883"/>
              <w:gridCol w:w="575"/>
              <w:gridCol w:w="576"/>
              <w:gridCol w:w="1619"/>
              <w:gridCol w:w="1581"/>
            </w:tblGrid>
            <w:tr w:rsidR="00804117" w:rsidRPr="00033E2F" w14:paraId="7DF2CDF1" w14:textId="77777777" w:rsidTr="00897AB6">
              <w:trPr>
                <w:trHeight w:val="242"/>
              </w:trPr>
              <w:tc>
                <w:tcPr>
                  <w:tcW w:w="577" w:type="pct"/>
                  <w:shd w:val="clear" w:color="auto" w:fill="D9D9D9" w:themeFill="background1" w:themeFillShade="D9"/>
                  <w:vAlign w:val="center"/>
                </w:tcPr>
                <w:p w14:paraId="29B95384" w14:textId="77777777" w:rsidR="00804117" w:rsidRPr="00033E2F" w:rsidRDefault="00804117" w:rsidP="00A13FF4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proofErr w:type="gramStart"/>
                  <w:r w:rsidRPr="00033E2F">
                    <w:rPr>
                      <w:sz w:val="20"/>
                    </w:rPr>
                    <w:t>报文名</w:t>
                  </w:r>
                  <w:proofErr w:type="gramEnd"/>
                </w:p>
              </w:tc>
              <w:tc>
                <w:tcPr>
                  <w:tcW w:w="871" w:type="pct"/>
                  <w:shd w:val="clear" w:color="auto" w:fill="D9D9D9" w:themeFill="background1" w:themeFillShade="D9"/>
                  <w:vAlign w:val="center"/>
                </w:tcPr>
                <w:p w14:paraId="45C5A6C6" w14:textId="77777777" w:rsidR="00804117" w:rsidRPr="00033E2F" w:rsidRDefault="00804117" w:rsidP="00A13FF4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  <w:lang w:val="sv-SE"/>
                    </w:rPr>
                    <w:t>ID</w:t>
                  </w:r>
                </w:p>
              </w:tc>
              <w:tc>
                <w:tcPr>
                  <w:tcW w:w="599" w:type="pct"/>
                  <w:shd w:val="clear" w:color="auto" w:fill="D9D9D9" w:themeFill="background1" w:themeFillShade="D9"/>
                  <w:vAlign w:val="center"/>
                </w:tcPr>
                <w:p w14:paraId="4A9BE022" w14:textId="77777777" w:rsidR="00804117" w:rsidRPr="00033E2F" w:rsidRDefault="00804117" w:rsidP="00A13FF4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</w:rPr>
                    <w:t>周期</w:t>
                  </w:r>
                </w:p>
              </w:tc>
              <w:tc>
                <w:tcPr>
                  <w:tcW w:w="390" w:type="pct"/>
                  <w:shd w:val="clear" w:color="auto" w:fill="D9D9D9" w:themeFill="background1" w:themeFillShade="D9"/>
                  <w:vAlign w:val="center"/>
                </w:tcPr>
                <w:p w14:paraId="58F248E6" w14:textId="77777777" w:rsidR="00804117" w:rsidRPr="00033E2F" w:rsidRDefault="00804117" w:rsidP="00A13FF4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391" w:type="pct"/>
                  <w:shd w:val="clear" w:color="auto" w:fill="D9D9D9" w:themeFill="background1" w:themeFillShade="D9"/>
                  <w:vAlign w:val="center"/>
                </w:tcPr>
                <w:p w14:paraId="61E38382" w14:textId="77777777" w:rsidR="00804117" w:rsidRPr="00033E2F" w:rsidRDefault="00804117" w:rsidP="00A13FF4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1099" w:type="pct"/>
                  <w:shd w:val="clear" w:color="auto" w:fill="D9D9D9" w:themeFill="background1" w:themeFillShade="D9"/>
                  <w:vAlign w:val="center"/>
                </w:tcPr>
                <w:p w14:paraId="7038F7E7" w14:textId="77777777" w:rsidR="00804117" w:rsidRPr="00033E2F" w:rsidRDefault="00804117" w:rsidP="00A13FF4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rFonts w:hint="eastAsia"/>
                      <w:sz w:val="20"/>
                    </w:rPr>
                    <w:t>信号名</w:t>
                  </w:r>
                </w:p>
              </w:tc>
              <w:tc>
                <w:tcPr>
                  <w:tcW w:w="1074" w:type="pct"/>
                  <w:shd w:val="clear" w:color="auto" w:fill="D9D9D9" w:themeFill="background1" w:themeFillShade="D9"/>
                  <w:vAlign w:val="center"/>
                </w:tcPr>
                <w:p w14:paraId="548B456A" w14:textId="77777777" w:rsidR="00804117" w:rsidRPr="00033E2F" w:rsidRDefault="00804117" w:rsidP="00A13FF4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</w:rPr>
                    <w:t>备注</w:t>
                  </w:r>
                </w:p>
              </w:tc>
            </w:tr>
            <w:tr w:rsidR="00804117" w:rsidRPr="00033E2F" w14:paraId="2373AC86" w14:textId="77777777" w:rsidTr="00897AB6">
              <w:trPr>
                <w:trHeight w:val="242"/>
              </w:trPr>
              <w:tc>
                <w:tcPr>
                  <w:tcW w:w="577" w:type="pct"/>
                  <w:vAlign w:val="center"/>
                </w:tcPr>
                <w:p w14:paraId="66D39FF8" w14:textId="63DCE9D5" w:rsidR="00804117" w:rsidRPr="008D6D7B" w:rsidRDefault="008B6602" w:rsidP="00A13FF4">
                  <w:pPr>
                    <w:spacing w:after="0"/>
                    <w:jc w:val="both"/>
                    <w:rPr>
                      <w:rFonts w:asciiTheme="minorEastAsia" w:hAnsiTheme="minorEastAsia" w:cs="Times New Roman" w:hint="eastAsia"/>
                      <w:sz w:val="20"/>
                      <w:szCs w:val="20"/>
                      <w:lang w:val="en-US" w:eastAsia="zh-CN"/>
                    </w:rPr>
                  </w:pPr>
                  <w:r w:rsidRPr="008D6D7B">
                    <w:rPr>
                      <w:rFonts w:asciiTheme="minorEastAsia" w:hAnsiTheme="minorEastAsia" w:cs="Times New Roman"/>
                      <w:sz w:val="20"/>
                      <w:szCs w:val="20"/>
                      <w:lang w:val="en-US" w:eastAsia="zh-CN"/>
                    </w:rPr>
                    <w:t>EFL</w:t>
                  </w:r>
                  <w:r w:rsidR="00897AB6" w:rsidRPr="008D6D7B">
                    <w:rPr>
                      <w:rFonts w:asciiTheme="minorEastAsia" w:hAnsiTheme="minorEastAsia" w:cs="Times New Roman"/>
                      <w:sz w:val="20"/>
                      <w:szCs w:val="20"/>
                      <w:lang w:val="en-US" w:eastAsia="zh-CN"/>
                    </w:rPr>
                    <w:t>/</w:t>
                  </w:r>
                  <w:r w:rsidRPr="008D6D7B">
                    <w:rPr>
                      <w:rFonts w:asciiTheme="minorEastAsia" w:hAnsiTheme="minorEastAsia" w:cs="Times New Roman"/>
                      <w:sz w:val="20"/>
                      <w:szCs w:val="20"/>
                      <w:lang w:val="en-US" w:eastAsia="zh-CN"/>
                    </w:rPr>
                    <w:t>P1</w:t>
                  </w:r>
                </w:p>
              </w:tc>
              <w:tc>
                <w:tcPr>
                  <w:tcW w:w="871" w:type="pct"/>
                  <w:shd w:val="clear" w:color="auto" w:fill="auto"/>
                  <w:vAlign w:val="center"/>
                </w:tcPr>
                <w:p w14:paraId="5FACCC07" w14:textId="3FDAF853" w:rsidR="00804117" w:rsidRPr="008D6D7B" w:rsidRDefault="008B6602" w:rsidP="00A13FF4">
                  <w:pPr>
                    <w:spacing w:after="0"/>
                    <w:jc w:val="both"/>
                    <w:rPr>
                      <w:rFonts w:asciiTheme="minorEastAsia" w:hAnsiTheme="minorEastAsia" w:cs="Times New Roman" w:hint="eastAsia"/>
                      <w:sz w:val="20"/>
                      <w:szCs w:val="20"/>
                      <w:lang w:val="en-US" w:eastAsia="zh-CN"/>
                    </w:rPr>
                  </w:pPr>
                  <w:r w:rsidRPr="008D6D7B">
                    <w:rPr>
                      <w:rFonts w:asciiTheme="minorEastAsia" w:hAnsiTheme="minorEastAsia" w:cs="Times New Roman"/>
                      <w:sz w:val="20"/>
                      <w:szCs w:val="20"/>
                      <w:lang w:val="en-US" w:eastAsia="zh-CN"/>
                    </w:rPr>
                    <w:t>0x18FEEF00</w:t>
                  </w:r>
                </w:p>
              </w:tc>
              <w:tc>
                <w:tcPr>
                  <w:tcW w:w="599" w:type="pct"/>
                  <w:shd w:val="clear" w:color="auto" w:fill="auto"/>
                  <w:vAlign w:val="center"/>
                </w:tcPr>
                <w:p w14:paraId="031C07B5" w14:textId="1D90313F" w:rsidR="00804117" w:rsidRPr="008D6D7B" w:rsidRDefault="008B6602" w:rsidP="00A13FF4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kern w:val="0"/>
                      <w:sz w:val="20"/>
                      <w:szCs w:val="20"/>
                    </w:rPr>
                  </w:pPr>
                  <w:r w:rsidRPr="008D6D7B">
                    <w:rPr>
                      <w:rFonts w:asciiTheme="minorEastAsia" w:eastAsiaTheme="minorEastAsia" w:hAnsiTheme="minorEastAsia"/>
                      <w:kern w:val="0"/>
                      <w:sz w:val="20"/>
                      <w:szCs w:val="20"/>
                    </w:rPr>
                    <w:t>500ms</w:t>
                  </w:r>
                </w:p>
              </w:tc>
              <w:tc>
                <w:tcPr>
                  <w:tcW w:w="390" w:type="pct"/>
                  <w:shd w:val="clear" w:color="auto" w:fill="auto"/>
                  <w:vAlign w:val="center"/>
                </w:tcPr>
                <w:p w14:paraId="65605217" w14:textId="3FBE1242" w:rsidR="00804117" w:rsidRPr="008D6D7B" w:rsidRDefault="008B6602" w:rsidP="00A13FF4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kern w:val="0"/>
                      <w:sz w:val="20"/>
                      <w:szCs w:val="20"/>
                    </w:rPr>
                  </w:pPr>
                  <w:r w:rsidRPr="008D6D7B">
                    <w:rPr>
                      <w:rFonts w:asciiTheme="minorEastAsia" w:eastAsiaTheme="minorEastAsia" w:hAnsiTheme="minorEastAsia" w:hint="eastAsia"/>
                      <w:kern w:val="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391" w:type="pct"/>
                  <w:shd w:val="clear" w:color="auto" w:fill="auto"/>
                  <w:vAlign w:val="center"/>
                </w:tcPr>
                <w:p w14:paraId="3B3A240F" w14:textId="280251A2" w:rsidR="00804117" w:rsidRPr="008D6D7B" w:rsidRDefault="00897AB6" w:rsidP="00A13FF4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kern w:val="0"/>
                      <w:sz w:val="20"/>
                      <w:szCs w:val="20"/>
                    </w:rPr>
                  </w:pPr>
                  <w:r w:rsidRPr="008D6D7B">
                    <w:rPr>
                      <w:rFonts w:asciiTheme="minorEastAsia" w:eastAsiaTheme="minorEastAsia" w:hAnsiTheme="minorEastAsia"/>
                      <w:kern w:val="0"/>
                      <w:sz w:val="20"/>
                      <w:szCs w:val="20"/>
                    </w:rPr>
                    <w:t>24-31</w:t>
                  </w:r>
                </w:p>
              </w:tc>
              <w:tc>
                <w:tcPr>
                  <w:tcW w:w="1099" w:type="pct"/>
                </w:tcPr>
                <w:p w14:paraId="40862CEA" w14:textId="59EF0A0F" w:rsidR="00804117" w:rsidRPr="008B6602" w:rsidRDefault="008B6602" w:rsidP="00A13FF4">
                  <w:pPr>
                    <w:spacing w:after="0" w:line="240" w:lineRule="auto"/>
                    <w:jc w:val="both"/>
                    <w:rPr>
                      <w:rFonts w:asciiTheme="minorEastAsia" w:hAnsiTheme="minorEastAsia" w:cs="Times New Roman" w:hint="eastAsia"/>
                      <w:sz w:val="20"/>
                      <w:szCs w:val="20"/>
                      <w:lang w:val="en-US" w:eastAsia="zh-CN"/>
                    </w:rPr>
                  </w:pPr>
                  <w:r w:rsidRPr="008B6602">
                    <w:rPr>
                      <w:rFonts w:asciiTheme="minorEastAsia" w:hAnsiTheme="minorEastAsia" w:cs="Times New Roman" w:hint="eastAsia"/>
                      <w:sz w:val="20"/>
                      <w:szCs w:val="20"/>
                      <w:lang w:val="en-US" w:eastAsia="zh-CN"/>
                    </w:rPr>
                    <w:t>发动机机油压力</w:t>
                  </w:r>
                </w:p>
              </w:tc>
              <w:tc>
                <w:tcPr>
                  <w:tcW w:w="1074" w:type="pct"/>
                  <w:shd w:val="clear" w:color="auto" w:fill="auto"/>
                  <w:vAlign w:val="center"/>
                </w:tcPr>
                <w:p w14:paraId="7675E233" w14:textId="2F6C98F5" w:rsidR="00804117" w:rsidRPr="008D6D7B" w:rsidRDefault="008B6602" w:rsidP="00A13FF4">
                  <w:pPr>
                    <w:spacing w:after="0" w:line="240" w:lineRule="auto"/>
                    <w:jc w:val="both"/>
                    <w:rPr>
                      <w:rFonts w:asciiTheme="minorEastAsia" w:hAnsiTheme="minorEastAsia" w:cs="Times New Roman" w:hint="eastAsia"/>
                      <w:sz w:val="20"/>
                      <w:szCs w:val="20"/>
                      <w:lang w:val="en-US" w:eastAsia="zh-CN"/>
                    </w:rPr>
                  </w:pPr>
                  <w:r w:rsidRPr="008D6D7B">
                    <w:rPr>
                      <w:rFonts w:asciiTheme="minorEastAsia" w:hAnsiTheme="minorEastAsia" w:cs="Times New Roman" w:hint="eastAsia"/>
                      <w:sz w:val="20"/>
                      <w:szCs w:val="20"/>
                      <w:lang w:val="en-US" w:eastAsia="zh-CN"/>
                    </w:rPr>
                    <w:t>精度：4；偏移：</w:t>
                  </w:r>
                  <w:r w:rsidRPr="008D6D7B">
                    <w:rPr>
                      <w:rFonts w:asciiTheme="minorEastAsia" w:hAnsiTheme="minorEastAsia" w:cs="Times New Roman"/>
                      <w:sz w:val="20"/>
                      <w:szCs w:val="20"/>
                      <w:lang w:val="en-US" w:eastAsia="zh-CN"/>
                    </w:rPr>
                    <w:t>0；范围：</w:t>
                  </w:r>
                  <w:r w:rsidRPr="008D6D7B">
                    <w:rPr>
                      <w:rFonts w:asciiTheme="minorEastAsia" w:hAnsiTheme="minorEastAsia" w:cs="Times New Roman" w:hint="eastAsia"/>
                      <w:sz w:val="20"/>
                      <w:szCs w:val="20"/>
                      <w:lang w:val="en-US" w:eastAsia="zh-CN"/>
                    </w:rPr>
                    <w:t>0</w:t>
                  </w:r>
                  <w:r w:rsidRPr="008D6D7B">
                    <w:rPr>
                      <w:rFonts w:asciiTheme="minorEastAsia" w:hAnsiTheme="minorEastAsia" w:cs="Times New Roman"/>
                      <w:sz w:val="20"/>
                      <w:szCs w:val="20"/>
                      <w:lang w:val="en-US" w:eastAsia="zh-CN"/>
                    </w:rPr>
                    <w:t>-1000kpa</w:t>
                  </w:r>
                </w:p>
              </w:tc>
            </w:tr>
            <w:tr w:rsidR="00897AB6" w:rsidRPr="00033E2F" w14:paraId="26C9CCFB" w14:textId="77777777" w:rsidTr="00897AB6">
              <w:trPr>
                <w:trHeight w:val="242"/>
              </w:trPr>
              <w:tc>
                <w:tcPr>
                  <w:tcW w:w="577" w:type="pct"/>
                  <w:vAlign w:val="center"/>
                </w:tcPr>
                <w:p w14:paraId="2CC22463" w14:textId="15969ACB" w:rsidR="00897AB6" w:rsidRPr="008D6D7B" w:rsidRDefault="00897AB6" w:rsidP="008D6D7B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8D6D7B">
                    <w:rPr>
                      <w:sz w:val="20"/>
                      <w:lang w:val="sv-SE"/>
                    </w:rPr>
                    <w:t>DLCC1</w:t>
                  </w:r>
                </w:p>
              </w:tc>
              <w:tc>
                <w:tcPr>
                  <w:tcW w:w="871" w:type="pct"/>
                  <w:shd w:val="clear" w:color="auto" w:fill="auto"/>
                  <w:vAlign w:val="center"/>
                </w:tcPr>
                <w:p w14:paraId="2EFAA77B" w14:textId="55BF8F2D" w:rsidR="00897AB6" w:rsidRPr="008D6D7B" w:rsidRDefault="00897AB6" w:rsidP="008D6D7B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8D6D7B">
                    <w:rPr>
                      <w:sz w:val="20"/>
                      <w:lang w:val="sv-SE"/>
                    </w:rPr>
                    <w:t>0x18FD0700</w:t>
                  </w:r>
                </w:p>
              </w:tc>
              <w:tc>
                <w:tcPr>
                  <w:tcW w:w="599" w:type="pct"/>
                  <w:shd w:val="clear" w:color="auto" w:fill="auto"/>
                  <w:vAlign w:val="center"/>
                </w:tcPr>
                <w:p w14:paraId="60F7F864" w14:textId="55FFB554" w:rsidR="00897AB6" w:rsidRPr="008D6D7B" w:rsidRDefault="00897AB6" w:rsidP="008D6D7B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8D6D7B">
                    <w:rPr>
                      <w:rFonts w:hint="eastAsia"/>
                      <w:sz w:val="20"/>
                      <w:lang w:val="sv-SE"/>
                    </w:rPr>
                    <w:t>1</w:t>
                  </w:r>
                  <w:r w:rsidRPr="008D6D7B">
                    <w:rPr>
                      <w:sz w:val="20"/>
                      <w:lang w:val="sv-SE"/>
                    </w:rPr>
                    <w:t>000ms</w:t>
                  </w:r>
                </w:p>
              </w:tc>
              <w:tc>
                <w:tcPr>
                  <w:tcW w:w="390" w:type="pct"/>
                  <w:shd w:val="clear" w:color="auto" w:fill="auto"/>
                  <w:vAlign w:val="center"/>
                </w:tcPr>
                <w:p w14:paraId="240104F3" w14:textId="30E495AE" w:rsidR="00897AB6" w:rsidRPr="008B6602" w:rsidRDefault="00897AB6" w:rsidP="008D6D7B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>
                    <w:rPr>
                      <w:rFonts w:hint="eastAsia"/>
                      <w:sz w:val="20"/>
                      <w:lang w:val="sv-SE"/>
                    </w:rPr>
                    <w:t>1</w:t>
                  </w:r>
                </w:p>
              </w:tc>
              <w:tc>
                <w:tcPr>
                  <w:tcW w:w="391" w:type="pct"/>
                  <w:shd w:val="clear" w:color="auto" w:fill="auto"/>
                  <w:vAlign w:val="center"/>
                </w:tcPr>
                <w:p w14:paraId="562791FA" w14:textId="3AE7264F" w:rsidR="00897AB6" w:rsidRPr="008B6602" w:rsidRDefault="00897AB6" w:rsidP="008D6D7B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>
                    <w:rPr>
                      <w:rFonts w:hint="eastAsia"/>
                      <w:sz w:val="20"/>
                      <w:lang w:val="sv-SE"/>
                    </w:rPr>
                    <w:t>1</w:t>
                  </w:r>
                  <w:r>
                    <w:rPr>
                      <w:sz w:val="20"/>
                      <w:lang w:val="sv-SE"/>
                    </w:rPr>
                    <w:t>2-13</w:t>
                  </w:r>
                </w:p>
              </w:tc>
              <w:tc>
                <w:tcPr>
                  <w:tcW w:w="1099" w:type="pct"/>
                </w:tcPr>
                <w:p w14:paraId="47180A66" w14:textId="14FA78FD" w:rsidR="00897AB6" w:rsidRPr="008D6D7B" w:rsidRDefault="00897AB6" w:rsidP="008D6D7B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8D6D7B">
                    <w:rPr>
                      <w:rFonts w:hint="eastAsia"/>
                      <w:sz w:val="20"/>
                      <w:lang w:val="sv-SE"/>
                    </w:rPr>
                    <w:t>机油压力低灯</w:t>
                  </w:r>
                </w:p>
              </w:tc>
              <w:tc>
                <w:tcPr>
                  <w:tcW w:w="1074" w:type="pct"/>
                  <w:shd w:val="clear" w:color="auto" w:fill="auto"/>
                  <w:vAlign w:val="center"/>
                </w:tcPr>
                <w:p w14:paraId="15D73ECA" w14:textId="77777777" w:rsidR="00897AB6" w:rsidRPr="008D6D7B" w:rsidRDefault="00897AB6" w:rsidP="008D6D7B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8D6D7B">
                    <w:rPr>
                      <w:rFonts w:hint="eastAsia"/>
                      <w:sz w:val="20"/>
                      <w:lang w:val="sv-SE"/>
                    </w:rPr>
                    <w:t xml:space="preserve">0x00 </w:t>
                  </w:r>
                  <w:r w:rsidRPr="008D6D7B">
                    <w:rPr>
                      <w:rFonts w:hint="eastAsia"/>
                      <w:sz w:val="20"/>
                      <w:lang w:val="sv-SE"/>
                    </w:rPr>
                    <w:t>：</w:t>
                  </w:r>
                  <w:proofErr w:type="gramStart"/>
                  <w:r w:rsidRPr="008D6D7B">
                    <w:rPr>
                      <w:rFonts w:hint="eastAsia"/>
                      <w:sz w:val="20"/>
                      <w:lang w:val="sv-SE"/>
                    </w:rPr>
                    <w:t>不</w:t>
                  </w:r>
                  <w:proofErr w:type="gramEnd"/>
                  <w:r w:rsidRPr="008D6D7B">
                    <w:rPr>
                      <w:rFonts w:hint="eastAsia"/>
                      <w:sz w:val="20"/>
                      <w:lang w:val="sv-SE"/>
                    </w:rPr>
                    <w:t>激活</w:t>
                  </w:r>
                </w:p>
                <w:p w14:paraId="7D9084B3" w14:textId="77777777" w:rsidR="00897AB6" w:rsidRPr="008D6D7B" w:rsidRDefault="00897AB6" w:rsidP="008D6D7B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8D6D7B">
                    <w:rPr>
                      <w:rFonts w:hint="eastAsia"/>
                      <w:sz w:val="20"/>
                      <w:lang w:val="sv-SE"/>
                    </w:rPr>
                    <w:t xml:space="preserve">0x01 </w:t>
                  </w:r>
                  <w:r w:rsidRPr="008D6D7B">
                    <w:rPr>
                      <w:rFonts w:hint="eastAsia"/>
                      <w:sz w:val="20"/>
                      <w:lang w:val="sv-SE"/>
                    </w:rPr>
                    <w:t>：激活</w:t>
                  </w:r>
                </w:p>
                <w:p w14:paraId="2C3FC582" w14:textId="77777777" w:rsidR="00897AB6" w:rsidRPr="008D6D7B" w:rsidRDefault="00897AB6" w:rsidP="008D6D7B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8D6D7B">
                    <w:rPr>
                      <w:rFonts w:hint="eastAsia"/>
                      <w:sz w:val="20"/>
                      <w:lang w:val="sv-SE"/>
                    </w:rPr>
                    <w:t xml:space="preserve">0x02 </w:t>
                  </w:r>
                  <w:r w:rsidRPr="008D6D7B">
                    <w:rPr>
                      <w:rFonts w:hint="eastAsia"/>
                      <w:sz w:val="20"/>
                      <w:lang w:val="sv-SE"/>
                    </w:rPr>
                    <w:t>：保留</w:t>
                  </w:r>
                </w:p>
                <w:p w14:paraId="0053B816" w14:textId="2588D715" w:rsidR="00897AB6" w:rsidRPr="008D6D7B" w:rsidRDefault="00897AB6" w:rsidP="008D6D7B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8D6D7B">
                    <w:rPr>
                      <w:rFonts w:hint="eastAsia"/>
                      <w:sz w:val="20"/>
                      <w:lang w:val="sv-SE"/>
                    </w:rPr>
                    <w:t xml:space="preserve">0x03 </w:t>
                  </w:r>
                  <w:r w:rsidRPr="008D6D7B">
                    <w:rPr>
                      <w:rFonts w:hint="eastAsia"/>
                      <w:sz w:val="20"/>
                      <w:lang w:val="sv-SE"/>
                    </w:rPr>
                    <w:t>：无效</w:t>
                  </w:r>
                </w:p>
              </w:tc>
            </w:tr>
          </w:tbl>
          <w:p w14:paraId="0E8A4655" w14:textId="77777777" w:rsidR="00804117" w:rsidRPr="009240DC" w:rsidRDefault="00804117" w:rsidP="00A13FF4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</w:tr>
      <w:tr w:rsidR="00804117" w:rsidRPr="00033E2F" w14:paraId="135BE5DA" w14:textId="77777777" w:rsidTr="00A13FF4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7772F57B" w14:textId="77777777" w:rsidR="00804117" w:rsidRPr="00033E2F" w:rsidRDefault="00804117" w:rsidP="00A13FF4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595" w:type="dxa"/>
            <w:vAlign w:val="center"/>
          </w:tcPr>
          <w:p w14:paraId="104071D6" w14:textId="77777777" w:rsidR="00804117" w:rsidRPr="00033E2F" w:rsidRDefault="00804117" w:rsidP="00A13FF4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无</w:t>
            </w:r>
          </w:p>
        </w:tc>
      </w:tr>
      <w:tr w:rsidR="00804117" w:rsidRPr="00033E2F" w14:paraId="37762BD2" w14:textId="77777777" w:rsidTr="00A13FF4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478D9E22" w14:textId="77777777" w:rsidR="00804117" w:rsidRPr="00033E2F" w:rsidRDefault="00804117" w:rsidP="00A13FF4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595" w:type="dxa"/>
            <w:vAlign w:val="center"/>
          </w:tcPr>
          <w:p w14:paraId="1EF85233" w14:textId="77777777" w:rsidR="00804117" w:rsidRPr="00033E2F" w:rsidRDefault="00804117" w:rsidP="00A13FF4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ON</w:t>
            </w:r>
            <w:proofErr w:type="gramStart"/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804117" w:rsidRPr="00033E2F" w14:paraId="78ECB82E" w14:textId="77777777" w:rsidTr="00A13FF4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4B7BE118" w14:textId="77777777" w:rsidR="00804117" w:rsidRPr="00033E2F" w:rsidRDefault="00804117" w:rsidP="00A13FF4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595" w:type="dxa"/>
            <w:vAlign w:val="center"/>
          </w:tcPr>
          <w:p w14:paraId="6A772C55" w14:textId="5D04D597" w:rsidR="00804117" w:rsidRPr="00033E2F" w:rsidRDefault="008D6D7B" w:rsidP="00A13FF4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按法规显示</w:t>
            </w:r>
          </w:p>
        </w:tc>
      </w:tr>
      <w:tr w:rsidR="00804117" w:rsidRPr="00033E2F" w14:paraId="04263E53" w14:textId="77777777" w:rsidTr="00A13FF4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2C62ADDB" w14:textId="77777777" w:rsidR="00804117" w:rsidRPr="00033E2F" w:rsidRDefault="00804117" w:rsidP="00A13FF4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595" w:type="dxa"/>
            <w:vAlign w:val="center"/>
          </w:tcPr>
          <w:p w14:paraId="60B468D3" w14:textId="77777777" w:rsidR="00804117" w:rsidRPr="00033E2F" w:rsidRDefault="00804117" w:rsidP="00A13FF4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</w:tr>
      <w:tr w:rsidR="00804117" w:rsidRPr="00033E2F" w14:paraId="460941F0" w14:textId="77777777" w:rsidTr="00A13FF4">
        <w:trPr>
          <w:trHeight w:val="728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4A319732" w14:textId="77777777" w:rsidR="00804117" w:rsidRPr="00033E2F" w:rsidRDefault="00804117" w:rsidP="00A13FF4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595" w:type="dxa"/>
            <w:vAlign w:val="center"/>
          </w:tcPr>
          <w:p w14:paraId="6B8236F9" w14:textId="77777777" w:rsidR="00804117" w:rsidRPr="00033E2F" w:rsidRDefault="00804117" w:rsidP="00A13FF4">
            <w:pPr>
              <w:spacing w:afterLines="50" w:after="120" w:line="240" w:lineRule="auto"/>
              <w:jc w:val="both"/>
              <w:rPr>
                <w:rFonts w:ascii="Times New Roman" w:hAnsi="Times New Roman" w:cs="Times New Roman"/>
                <w:lang w:eastAsia="zh-CN"/>
              </w:rPr>
            </w:pPr>
          </w:p>
          <w:p w14:paraId="7D83D82D" w14:textId="77777777" w:rsidR="00804117" w:rsidRPr="00033E2F" w:rsidRDefault="00804117" w:rsidP="00A13FF4">
            <w:pPr>
              <w:spacing w:afterLines="50" w:after="120"/>
              <w:rPr>
                <w:rFonts w:ascii="Times New Roman" w:hAnsi="Times New Roman" w:cs="Times New Roman"/>
                <w:lang w:eastAsia="zh-CN"/>
              </w:rPr>
            </w:pPr>
          </w:p>
        </w:tc>
      </w:tr>
    </w:tbl>
    <w:p w14:paraId="3498615E" w14:textId="0FFF621D" w:rsidR="00804117" w:rsidRPr="00804117" w:rsidRDefault="00804117" w:rsidP="00804117">
      <w:pPr>
        <w:pStyle w:val="3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发动机水温</w:t>
      </w:r>
      <w:r w:rsidR="00897AB6">
        <w:rPr>
          <w:rFonts w:ascii="Times New Roman" w:hAnsi="Times New Roman" w:cs="Times New Roman" w:hint="eastAsia"/>
          <w:lang w:eastAsia="zh-CN"/>
        </w:rPr>
        <w:t>&amp;</w:t>
      </w:r>
      <w:r w:rsidR="008B6602">
        <w:rPr>
          <w:rFonts w:ascii="Times New Roman" w:hAnsi="Times New Roman" w:cs="Times New Roman"/>
          <w:lang w:eastAsia="zh-CN"/>
        </w:rPr>
        <w:t>报警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14"/>
        <w:gridCol w:w="7595"/>
      </w:tblGrid>
      <w:tr w:rsidR="00804117" w:rsidRPr="00033E2F" w14:paraId="51B3D560" w14:textId="77777777" w:rsidTr="00A13FF4">
        <w:trPr>
          <w:trHeight w:val="527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6422627F" w14:textId="77777777" w:rsidR="00804117" w:rsidRPr="00033E2F" w:rsidRDefault="00804117" w:rsidP="00A13FF4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595" w:type="dxa"/>
            <w:shd w:val="clear" w:color="auto" w:fill="D9D9D9" w:themeFill="background1" w:themeFillShade="D9"/>
            <w:vAlign w:val="center"/>
          </w:tcPr>
          <w:p w14:paraId="162983D9" w14:textId="75FC3B67" w:rsidR="00804117" w:rsidRPr="00033E2F" w:rsidRDefault="00804117" w:rsidP="00A13FF4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发动机</w:t>
            </w:r>
            <w:r w:rsidR="00897AB6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  <w:lang w:eastAsia="zh-CN"/>
              </w:rPr>
              <w:t>/</w:t>
            </w:r>
            <w:r w:rsidR="00897AB6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电机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水温</w:t>
            </w:r>
            <w:r w:rsidR="00897AB6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  <w:lang w:eastAsia="zh-CN"/>
              </w:rPr>
              <w:t>&amp;</w:t>
            </w:r>
            <w:r w:rsidR="00897AB6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  <w:lang w:eastAsia="zh-CN"/>
              </w:rPr>
              <w:t>报警</w:t>
            </w:r>
          </w:p>
        </w:tc>
      </w:tr>
      <w:tr w:rsidR="00804117" w:rsidRPr="00033E2F" w14:paraId="05E860B9" w14:textId="77777777" w:rsidTr="00A13FF4">
        <w:trPr>
          <w:trHeight w:val="559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7B0DB0E4" w14:textId="77777777" w:rsidR="00804117" w:rsidRPr="00033E2F" w:rsidRDefault="00804117" w:rsidP="00A13FF4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595" w:type="dxa"/>
            <w:vAlign w:val="center"/>
          </w:tcPr>
          <w:p w14:paraId="5748260B" w14:textId="5FB8FCA5" w:rsidR="00804117" w:rsidRPr="00033E2F" w:rsidRDefault="00804117" w:rsidP="00897AB6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仪表接收</w:t>
            </w:r>
            <w:r w:rsidR="00897AB6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RCU</w:t>
            </w:r>
            <w:r w:rsidR="008B6602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的发动机水温信号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，显示发动机水温值</w:t>
            </w:r>
            <w:r w:rsidR="008B6602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，同时根据水温信号，点亮水温高报警灯</w:t>
            </w: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。</w:t>
            </w:r>
          </w:p>
        </w:tc>
      </w:tr>
      <w:tr w:rsidR="00804117" w:rsidRPr="00033E2F" w14:paraId="2660F566" w14:textId="77777777" w:rsidTr="00A13FF4">
        <w:trPr>
          <w:trHeight w:val="106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3ED33BD3" w14:textId="77777777" w:rsidR="00804117" w:rsidRPr="00033E2F" w:rsidRDefault="00804117" w:rsidP="00A13FF4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595" w:type="dxa"/>
            <w:vAlign w:val="center"/>
          </w:tcPr>
          <w:p w14:paraId="48AAE458" w14:textId="77777777" w:rsidR="00804117" w:rsidRPr="00033E2F" w:rsidRDefault="00804117" w:rsidP="00A13FF4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以下所有条件满足时，进入</w:t>
            </w:r>
          </w:p>
          <w:p w14:paraId="4D4F5587" w14:textId="7790F02F" w:rsidR="00804117" w:rsidRPr="00804117" w:rsidRDefault="00804117" w:rsidP="006B6862">
            <w:pPr>
              <w:pStyle w:val="af2"/>
              <w:numPr>
                <w:ilvl w:val="0"/>
                <w:numId w:val="7"/>
              </w:numPr>
              <w:spacing w:after="12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804117">
              <w:rPr>
                <w:rFonts w:ascii="Times New Roman" w:hAnsi="Times New Roman"/>
                <w:sz w:val="20"/>
                <w:szCs w:val="20"/>
                <w:lang w:eastAsia="zh-CN"/>
              </w:rPr>
              <w:t>ON</w:t>
            </w:r>
            <w:proofErr w:type="gramStart"/>
            <w:r w:rsidRPr="00804117">
              <w:rPr>
                <w:rFonts w:ascii="Times New Roman" w:hAnsi="Times New Roman"/>
                <w:sz w:val="20"/>
                <w:szCs w:val="20"/>
                <w:lang w:eastAsia="zh-CN"/>
              </w:rPr>
              <w:t>档</w:t>
            </w:r>
            <w:proofErr w:type="gramEnd"/>
            <w:r w:rsidRPr="00804117">
              <w:rPr>
                <w:rFonts w:ascii="Times New Roman" w:hAnsi="Times New Roman"/>
                <w:sz w:val="20"/>
                <w:szCs w:val="20"/>
                <w:lang w:eastAsia="zh-CN"/>
              </w:rPr>
              <w:t>电源接通；</w:t>
            </w:r>
          </w:p>
          <w:p w14:paraId="5F06E3E0" w14:textId="60BF08B5" w:rsidR="00804117" w:rsidRPr="00804117" w:rsidRDefault="00897AB6" w:rsidP="006B6862">
            <w:pPr>
              <w:pStyle w:val="af2"/>
              <w:numPr>
                <w:ilvl w:val="0"/>
                <w:numId w:val="7"/>
              </w:numPr>
              <w:spacing w:after="12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收到发动机水温信号，和</w:t>
            </w:r>
            <w:r w:rsidR="008B6602" w:rsidRPr="008B6602">
              <w:rPr>
                <w:rFonts w:ascii="Times New Roman" w:hAnsi="Times New Roman"/>
                <w:sz w:val="20"/>
                <w:szCs w:val="20"/>
                <w:lang w:eastAsia="zh-CN"/>
              </w:rPr>
              <w:t>达到报警点信号</w:t>
            </w:r>
          </w:p>
        </w:tc>
      </w:tr>
      <w:tr w:rsidR="00804117" w:rsidRPr="00033E2F" w14:paraId="1A71D2A9" w14:textId="77777777" w:rsidTr="00A13FF4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70B3088B" w14:textId="77777777" w:rsidR="00804117" w:rsidRPr="00033E2F" w:rsidRDefault="00804117" w:rsidP="00A13FF4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595" w:type="dxa"/>
            <w:vAlign w:val="center"/>
          </w:tcPr>
          <w:p w14:paraId="4092AFE2" w14:textId="7EA3FD34" w:rsidR="00897AB6" w:rsidRPr="00897AB6" w:rsidRDefault="00897AB6" w:rsidP="00897AB6">
            <w:pPr>
              <w:spacing w:after="0"/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</w:pPr>
            <w:r w:rsidRPr="00897AB6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主界面显示发动机水温</w:t>
            </w:r>
            <w:r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报警灯</w:t>
            </w:r>
            <w:r w:rsidRPr="00897AB6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，菜单栏显示电机水温</w:t>
            </w:r>
            <w:r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值</w:t>
            </w:r>
            <w:r w:rsidRPr="00897AB6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；</w:t>
            </w:r>
          </w:p>
          <w:p w14:paraId="1F5BA912" w14:textId="16313216" w:rsidR="00804117" w:rsidRPr="00033E2F" w:rsidRDefault="00897AB6" w:rsidP="00897AB6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（电机水温与原有电车保持一致）。</w:t>
            </w:r>
          </w:p>
        </w:tc>
      </w:tr>
      <w:tr w:rsidR="00804117" w:rsidRPr="00033E2F" w14:paraId="15B5475D" w14:textId="77777777" w:rsidTr="00A13FF4">
        <w:trPr>
          <w:trHeight w:val="700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1BAB5CF0" w14:textId="77777777" w:rsidR="00804117" w:rsidRPr="00033E2F" w:rsidRDefault="00804117" w:rsidP="00A13FF4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HMI</w:t>
            </w:r>
          </w:p>
        </w:tc>
        <w:tc>
          <w:tcPr>
            <w:tcW w:w="7595" w:type="dxa"/>
            <w:vAlign w:val="center"/>
          </w:tcPr>
          <w:p w14:paraId="181917DD" w14:textId="3C5EDB08" w:rsidR="00804117" w:rsidRPr="007948B9" w:rsidRDefault="007948B9" w:rsidP="00A13FF4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发动机报警与燃油车一致</w:t>
            </w:r>
            <w:r w:rsidR="00897AB6" w:rsidRPr="007948B9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，菜单显示</w:t>
            </w:r>
            <w:r w:rsidR="00897AB6" w:rsidRPr="007948B9"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发动机水温</w:t>
            </w:r>
            <w:r w:rsidR="00897AB6" w:rsidRPr="007948B9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值，主页面显示报警。</w:t>
            </w:r>
          </w:p>
        </w:tc>
      </w:tr>
      <w:tr w:rsidR="00804117" w:rsidRPr="00033E2F" w14:paraId="312AF6E4" w14:textId="77777777" w:rsidTr="00A13FF4">
        <w:trPr>
          <w:trHeight w:val="1055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667F7899" w14:textId="77777777" w:rsidR="00804117" w:rsidRPr="00033E2F" w:rsidRDefault="00804117" w:rsidP="00A13FF4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595" w:type="dxa"/>
            <w:vAlign w:val="center"/>
          </w:tcPr>
          <w:p w14:paraId="4342802A" w14:textId="77777777" w:rsidR="00804117" w:rsidRPr="00033E2F" w:rsidRDefault="00804117" w:rsidP="00A13FF4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以下任意条件满足时，退出</w:t>
            </w:r>
          </w:p>
          <w:p w14:paraId="77C08798" w14:textId="301EC203" w:rsidR="00804117" w:rsidRPr="00897AB6" w:rsidRDefault="00804117" w:rsidP="00897AB6">
            <w:pPr>
              <w:pStyle w:val="af2"/>
              <w:numPr>
                <w:ilvl w:val="0"/>
                <w:numId w:val="17"/>
              </w:numPr>
              <w:spacing w:after="12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897AB6">
              <w:rPr>
                <w:rFonts w:ascii="Times New Roman" w:hAnsi="Times New Roman"/>
                <w:sz w:val="20"/>
                <w:szCs w:val="20"/>
                <w:lang w:eastAsia="zh-CN"/>
              </w:rPr>
              <w:t>ON</w:t>
            </w:r>
            <w:proofErr w:type="gramStart"/>
            <w:r w:rsidRPr="00897AB6">
              <w:rPr>
                <w:rFonts w:ascii="Times New Roman" w:hAnsi="Times New Roman"/>
                <w:sz w:val="20"/>
                <w:szCs w:val="20"/>
                <w:lang w:eastAsia="zh-CN"/>
              </w:rPr>
              <w:t>档</w:t>
            </w:r>
            <w:proofErr w:type="gramEnd"/>
            <w:r w:rsidRPr="00897AB6">
              <w:rPr>
                <w:rFonts w:ascii="Times New Roman" w:hAnsi="Times New Roman"/>
                <w:sz w:val="20"/>
                <w:szCs w:val="20"/>
                <w:lang w:eastAsia="zh-CN"/>
              </w:rPr>
              <w:t>电源断开；</w:t>
            </w:r>
          </w:p>
          <w:p w14:paraId="693BAB63" w14:textId="718D887A" w:rsidR="00897AB6" w:rsidRPr="00897AB6" w:rsidRDefault="00897AB6" w:rsidP="00897AB6">
            <w:pPr>
              <w:pStyle w:val="af2"/>
              <w:numPr>
                <w:ilvl w:val="0"/>
                <w:numId w:val="17"/>
              </w:numPr>
              <w:spacing w:after="12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未收到发动机水温信号及发动机水温高信号。</w:t>
            </w:r>
          </w:p>
        </w:tc>
      </w:tr>
      <w:tr w:rsidR="00804117" w:rsidRPr="00033E2F" w14:paraId="08E8ED5F" w14:textId="77777777" w:rsidTr="00A13FF4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584E6151" w14:textId="77777777" w:rsidR="00804117" w:rsidRPr="00033E2F" w:rsidRDefault="00804117" w:rsidP="00A13FF4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595" w:type="dxa"/>
            <w:vAlign w:val="center"/>
          </w:tcPr>
          <w:p w14:paraId="51F84E1F" w14:textId="28E3EDEC" w:rsidR="00804117" w:rsidRPr="00033E2F" w:rsidRDefault="00804117" w:rsidP="00A13FF4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总线信息如下，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报文名称</w:t>
            </w: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：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ET1</w:t>
            </w:r>
            <w:r w:rsidR="00897AB6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，</w:t>
            </w:r>
            <w:r w:rsidR="00897AB6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D</w:t>
            </w:r>
            <w:r w:rsidR="00897AB6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LCC1</w:t>
            </w:r>
            <w:r w:rsidR="00897AB6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；源地址：</w:t>
            </w:r>
            <w:r w:rsidR="00897AB6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0</w:t>
            </w:r>
            <w:r w:rsidR="00897AB6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0</w:t>
            </w:r>
            <w:r w:rsidRPr="00033E2F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。</w:t>
            </w:r>
          </w:p>
          <w:tbl>
            <w:tblPr>
              <w:tblW w:w="4999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51"/>
              <w:gridCol w:w="1294"/>
              <w:gridCol w:w="883"/>
              <w:gridCol w:w="561"/>
              <w:gridCol w:w="735"/>
              <w:gridCol w:w="1634"/>
              <w:gridCol w:w="1410"/>
            </w:tblGrid>
            <w:tr w:rsidR="00804117" w:rsidRPr="00033E2F" w14:paraId="221EA99E" w14:textId="77777777" w:rsidTr="008B6602">
              <w:trPr>
                <w:trHeight w:val="242"/>
              </w:trPr>
              <w:tc>
                <w:tcPr>
                  <w:tcW w:w="577" w:type="pct"/>
                  <w:shd w:val="clear" w:color="auto" w:fill="D9D9D9" w:themeFill="background1" w:themeFillShade="D9"/>
                  <w:vAlign w:val="center"/>
                </w:tcPr>
                <w:p w14:paraId="3DD9D21B" w14:textId="77777777" w:rsidR="00804117" w:rsidRPr="00033E2F" w:rsidRDefault="00804117" w:rsidP="00A13FF4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proofErr w:type="gramStart"/>
                  <w:r w:rsidRPr="00033E2F">
                    <w:rPr>
                      <w:sz w:val="20"/>
                    </w:rPr>
                    <w:t>报文名</w:t>
                  </w:r>
                  <w:proofErr w:type="gramEnd"/>
                </w:p>
              </w:tc>
              <w:tc>
                <w:tcPr>
                  <w:tcW w:w="878" w:type="pct"/>
                  <w:shd w:val="clear" w:color="auto" w:fill="D9D9D9" w:themeFill="background1" w:themeFillShade="D9"/>
                  <w:vAlign w:val="center"/>
                </w:tcPr>
                <w:p w14:paraId="685E1D4A" w14:textId="77777777" w:rsidR="00804117" w:rsidRPr="00033E2F" w:rsidRDefault="00804117" w:rsidP="00A13FF4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  <w:lang w:val="sv-SE"/>
                    </w:rPr>
                    <w:t>ID</w:t>
                  </w:r>
                </w:p>
              </w:tc>
              <w:tc>
                <w:tcPr>
                  <w:tcW w:w="599" w:type="pct"/>
                  <w:shd w:val="clear" w:color="auto" w:fill="D9D9D9" w:themeFill="background1" w:themeFillShade="D9"/>
                  <w:vAlign w:val="center"/>
                </w:tcPr>
                <w:p w14:paraId="7D9684A8" w14:textId="77777777" w:rsidR="00804117" w:rsidRPr="00033E2F" w:rsidRDefault="00804117" w:rsidP="00A13FF4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</w:rPr>
                    <w:t>周期</w:t>
                  </w:r>
                </w:p>
              </w:tc>
              <w:tc>
                <w:tcPr>
                  <w:tcW w:w="381" w:type="pct"/>
                  <w:shd w:val="clear" w:color="auto" w:fill="D9D9D9" w:themeFill="background1" w:themeFillShade="D9"/>
                  <w:vAlign w:val="center"/>
                </w:tcPr>
                <w:p w14:paraId="126C2D00" w14:textId="77777777" w:rsidR="00804117" w:rsidRPr="00033E2F" w:rsidRDefault="00804117" w:rsidP="00A13FF4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499" w:type="pct"/>
                  <w:shd w:val="clear" w:color="auto" w:fill="D9D9D9" w:themeFill="background1" w:themeFillShade="D9"/>
                  <w:vAlign w:val="center"/>
                </w:tcPr>
                <w:p w14:paraId="5B07182A" w14:textId="77777777" w:rsidR="00804117" w:rsidRPr="00033E2F" w:rsidRDefault="00804117" w:rsidP="00A13FF4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1109" w:type="pct"/>
                  <w:shd w:val="clear" w:color="auto" w:fill="D9D9D9" w:themeFill="background1" w:themeFillShade="D9"/>
                  <w:vAlign w:val="center"/>
                </w:tcPr>
                <w:p w14:paraId="3A36E1D1" w14:textId="77777777" w:rsidR="00804117" w:rsidRPr="00033E2F" w:rsidRDefault="00804117" w:rsidP="00A13FF4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rFonts w:hint="eastAsia"/>
                      <w:sz w:val="20"/>
                    </w:rPr>
                    <w:t>信号名</w:t>
                  </w:r>
                </w:p>
              </w:tc>
              <w:tc>
                <w:tcPr>
                  <w:tcW w:w="957" w:type="pct"/>
                  <w:shd w:val="clear" w:color="auto" w:fill="D9D9D9" w:themeFill="background1" w:themeFillShade="D9"/>
                  <w:vAlign w:val="center"/>
                </w:tcPr>
                <w:p w14:paraId="6681F19B" w14:textId="77777777" w:rsidR="00804117" w:rsidRPr="00033E2F" w:rsidRDefault="00804117" w:rsidP="00A13FF4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</w:rPr>
                    <w:t>备注</w:t>
                  </w:r>
                </w:p>
              </w:tc>
            </w:tr>
            <w:tr w:rsidR="00804117" w:rsidRPr="00033E2F" w14:paraId="1FF014C7" w14:textId="77777777" w:rsidTr="008B6602">
              <w:trPr>
                <w:trHeight w:val="242"/>
              </w:trPr>
              <w:tc>
                <w:tcPr>
                  <w:tcW w:w="577" w:type="pct"/>
                  <w:vAlign w:val="center"/>
                </w:tcPr>
                <w:p w14:paraId="0D5DD1DE" w14:textId="5035F6E6" w:rsidR="00804117" w:rsidRPr="008D6D7B" w:rsidRDefault="00804117" w:rsidP="00A13FF4">
                  <w:pPr>
                    <w:spacing w:after="0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eastAsia="zh-CN"/>
                    </w:rPr>
                  </w:pPr>
                  <w:r w:rsidRPr="008D6D7B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eastAsia="zh-CN"/>
                    </w:rPr>
                    <w:t>ET1</w:t>
                  </w:r>
                </w:p>
              </w:tc>
              <w:tc>
                <w:tcPr>
                  <w:tcW w:w="878" w:type="pct"/>
                  <w:shd w:val="clear" w:color="auto" w:fill="auto"/>
                  <w:vAlign w:val="center"/>
                </w:tcPr>
                <w:p w14:paraId="6348DF5A" w14:textId="3B385382" w:rsidR="00804117" w:rsidRPr="008D6D7B" w:rsidRDefault="00804117" w:rsidP="00A13FF4">
                  <w:pPr>
                    <w:spacing w:after="0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eastAsia="zh-CN"/>
                    </w:rPr>
                  </w:pPr>
                  <w:r w:rsidRPr="008D6D7B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eastAsia="zh-CN"/>
                    </w:rPr>
                    <w:t>0x18FEEE00</w:t>
                  </w:r>
                </w:p>
              </w:tc>
              <w:tc>
                <w:tcPr>
                  <w:tcW w:w="599" w:type="pct"/>
                  <w:shd w:val="clear" w:color="auto" w:fill="auto"/>
                  <w:vAlign w:val="center"/>
                </w:tcPr>
                <w:p w14:paraId="7DAD7840" w14:textId="0E3E21B9" w:rsidR="00804117" w:rsidRPr="00033E2F" w:rsidRDefault="00804117" w:rsidP="00A13FF4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8D6D7B">
                    <w:rPr>
                      <w:sz w:val="20"/>
                      <w:lang w:val="sv-SE"/>
                    </w:rPr>
                    <w:t>1000</w:t>
                  </w:r>
                  <w:r w:rsidR="008B6602" w:rsidRPr="008D6D7B">
                    <w:rPr>
                      <w:sz w:val="20"/>
                      <w:lang w:val="sv-SE"/>
                    </w:rPr>
                    <w:t>ms</w:t>
                  </w:r>
                </w:p>
              </w:tc>
              <w:tc>
                <w:tcPr>
                  <w:tcW w:w="381" w:type="pct"/>
                  <w:shd w:val="clear" w:color="auto" w:fill="auto"/>
                  <w:vAlign w:val="center"/>
                </w:tcPr>
                <w:p w14:paraId="02EB396C" w14:textId="19806F5D" w:rsidR="00804117" w:rsidRPr="00033E2F" w:rsidRDefault="008B6602" w:rsidP="00A13FF4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>
                    <w:rPr>
                      <w:sz w:val="20"/>
                      <w:lang w:val="sv-SE"/>
                    </w:rPr>
                    <w:t>0</w:t>
                  </w:r>
                </w:p>
              </w:tc>
              <w:tc>
                <w:tcPr>
                  <w:tcW w:w="499" w:type="pct"/>
                  <w:shd w:val="clear" w:color="auto" w:fill="auto"/>
                  <w:vAlign w:val="center"/>
                </w:tcPr>
                <w:p w14:paraId="1506959D" w14:textId="340C1A50" w:rsidR="00804117" w:rsidRPr="00033E2F" w:rsidRDefault="00897AB6" w:rsidP="00A13FF4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>
                    <w:rPr>
                      <w:sz w:val="20"/>
                      <w:lang w:val="sv-SE"/>
                    </w:rPr>
                    <w:t>0-7</w:t>
                  </w:r>
                </w:p>
              </w:tc>
              <w:tc>
                <w:tcPr>
                  <w:tcW w:w="1109" w:type="pct"/>
                </w:tcPr>
                <w:p w14:paraId="38A6766A" w14:textId="289F0C0E" w:rsidR="00804117" w:rsidRPr="008D6D7B" w:rsidRDefault="008B6602" w:rsidP="008D6D7B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8D6D7B">
                    <w:rPr>
                      <w:sz w:val="20"/>
                      <w:lang w:val="sv-SE"/>
                    </w:rPr>
                    <w:t>发动机水温</w:t>
                  </w:r>
                </w:p>
              </w:tc>
              <w:tc>
                <w:tcPr>
                  <w:tcW w:w="957" w:type="pct"/>
                  <w:shd w:val="clear" w:color="auto" w:fill="auto"/>
                  <w:vAlign w:val="center"/>
                </w:tcPr>
                <w:p w14:paraId="65198AD6" w14:textId="17442450" w:rsidR="00804117" w:rsidRPr="008D6D7B" w:rsidRDefault="008B6602" w:rsidP="008D6D7B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8D6D7B">
                    <w:rPr>
                      <w:rFonts w:hint="eastAsia"/>
                      <w:sz w:val="20"/>
                      <w:lang w:val="sv-SE"/>
                    </w:rPr>
                    <w:t>精度：</w:t>
                  </w:r>
                  <w:r w:rsidRPr="008D6D7B">
                    <w:rPr>
                      <w:sz w:val="20"/>
                      <w:lang w:val="sv-SE"/>
                    </w:rPr>
                    <w:t>1</w:t>
                  </w:r>
                  <w:r w:rsidRPr="008D6D7B">
                    <w:rPr>
                      <w:rFonts w:hint="eastAsia"/>
                      <w:sz w:val="20"/>
                      <w:lang w:val="sv-SE"/>
                    </w:rPr>
                    <w:t>；偏移：</w:t>
                  </w:r>
                  <w:r w:rsidRPr="008D6D7B">
                    <w:rPr>
                      <w:sz w:val="20"/>
                      <w:lang w:val="sv-SE"/>
                    </w:rPr>
                    <w:t>-40</w:t>
                  </w:r>
                  <w:r w:rsidRPr="008D6D7B">
                    <w:rPr>
                      <w:sz w:val="20"/>
                      <w:lang w:val="sv-SE"/>
                    </w:rPr>
                    <w:t>；范围：</w:t>
                  </w:r>
                  <w:r w:rsidRPr="008D6D7B">
                    <w:rPr>
                      <w:sz w:val="20"/>
                      <w:lang w:val="sv-SE"/>
                    </w:rPr>
                    <w:t>-40~210 degC</w:t>
                  </w:r>
                </w:p>
              </w:tc>
            </w:tr>
            <w:tr w:rsidR="008B6602" w:rsidRPr="00033E2F" w14:paraId="64F95E0C" w14:textId="77777777" w:rsidTr="008B6602">
              <w:trPr>
                <w:trHeight w:val="242"/>
              </w:trPr>
              <w:tc>
                <w:tcPr>
                  <w:tcW w:w="577" w:type="pct"/>
                  <w:vAlign w:val="center"/>
                </w:tcPr>
                <w:p w14:paraId="762A5EA4" w14:textId="242B49DA" w:rsidR="008B6602" w:rsidRPr="008D6D7B" w:rsidRDefault="008B6602" w:rsidP="00A13FF4">
                  <w:pPr>
                    <w:spacing w:after="0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eastAsia="zh-CN"/>
                    </w:rPr>
                  </w:pPr>
                  <w:r w:rsidRPr="008D6D7B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eastAsia="zh-CN"/>
                    </w:rPr>
                    <w:t>DLCC1</w:t>
                  </w:r>
                </w:p>
              </w:tc>
              <w:tc>
                <w:tcPr>
                  <w:tcW w:w="878" w:type="pct"/>
                  <w:shd w:val="clear" w:color="auto" w:fill="auto"/>
                  <w:vAlign w:val="center"/>
                </w:tcPr>
                <w:p w14:paraId="527DAFD0" w14:textId="61CB83DB" w:rsidR="008B6602" w:rsidRPr="008D6D7B" w:rsidRDefault="008B6602" w:rsidP="00A13FF4">
                  <w:pPr>
                    <w:spacing w:after="0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eastAsia="zh-CN"/>
                    </w:rPr>
                  </w:pPr>
                  <w:r w:rsidRPr="008D6D7B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eastAsia="zh-CN"/>
                    </w:rPr>
                    <w:t>0x18FD0700</w:t>
                  </w:r>
                </w:p>
              </w:tc>
              <w:tc>
                <w:tcPr>
                  <w:tcW w:w="599" w:type="pct"/>
                  <w:shd w:val="clear" w:color="auto" w:fill="auto"/>
                  <w:vAlign w:val="center"/>
                </w:tcPr>
                <w:p w14:paraId="3ACEB0AE" w14:textId="5AE4A610" w:rsidR="008B6602" w:rsidRPr="008D6D7B" w:rsidRDefault="008B6602" w:rsidP="00A13FF4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8D6D7B">
                    <w:rPr>
                      <w:rFonts w:hint="eastAsia"/>
                      <w:sz w:val="20"/>
                      <w:lang w:val="sv-SE"/>
                    </w:rPr>
                    <w:t>1</w:t>
                  </w:r>
                  <w:r w:rsidRPr="008D6D7B">
                    <w:rPr>
                      <w:sz w:val="20"/>
                      <w:lang w:val="sv-SE"/>
                    </w:rPr>
                    <w:t>000ms</w:t>
                  </w:r>
                </w:p>
              </w:tc>
              <w:tc>
                <w:tcPr>
                  <w:tcW w:w="381" w:type="pct"/>
                  <w:shd w:val="clear" w:color="auto" w:fill="auto"/>
                  <w:vAlign w:val="center"/>
                </w:tcPr>
                <w:p w14:paraId="265CCF31" w14:textId="10C395D2" w:rsidR="008B6602" w:rsidRDefault="008B6602" w:rsidP="00A13FF4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>
                    <w:rPr>
                      <w:rFonts w:hint="eastAsia"/>
                      <w:sz w:val="20"/>
                      <w:lang w:val="sv-SE"/>
                    </w:rPr>
                    <w:t>1</w:t>
                  </w:r>
                </w:p>
              </w:tc>
              <w:tc>
                <w:tcPr>
                  <w:tcW w:w="499" w:type="pct"/>
                  <w:shd w:val="clear" w:color="auto" w:fill="auto"/>
                  <w:vAlign w:val="center"/>
                </w:tcPr>
                <w:p w14:paraId="51854552" w14:textId="3B313D5E" w:rsidR="008B6602" w:rsidRDefault="00897AB6" w:rsidP="00A13FF4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>
                    <w:rPr>
                      <w:sz w:val="20"/>
                      <w:lang w:val="sv-SE"/>
                    </w:rPr>
                    <w:t>14-15</w:t>
                  </w:r>
                </w:p>
              </w:tc>
              <w:tc>
                <w:tcPr>
                  <w:tcW w:w="1109" w:type="pct"/>
                </w:tcPr>
                <w:p w14:paraId="00C12F50" w14:textId="3C471EA4" w:rsidR="008B6602" w:rsidRPr="008D6D7B" w:rsidRDefault="008B6602" w:rsidP="008D6D7B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8D6D7B">
                    <w:rPr>
                      <w:rFonts w:hint="eastAsia"/>
                      <w:sz w:val="20"/>
                      <w:lang w:val="sv-SE"/>
                    </w:rPr>
                    <w:t>发动机冷却水温度高灯</w:t>
                  </w:r>
                </w:p>
              </w:tc>
              <w:tc>
                <w:tcPr>
                  <w:tcW w:w="957" w:type="pct"/>
                  <w:shd w:val="clear" w:color="auto" w:fill="auto"/>
                  <w:vAlign w:val="center"/>
                </w:tcPr>
                <w:p w14:paraId="5CE2DE0F" w14:textId="77777777" w:rsidR="008B6602" w:rsidRPr="008D6D7B" w:rsidRDefault="008B6602" w:rsidP="008D6D7B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8D6D7B">
                    <w:rPr>
                      <w:rFonts w:hint="eastAsia"/>
                      <w:sz w:val="20"/>
                      <w:lang w:val="sv-SE"/>
                    </w:rPr>
                    <w:t xml:space="preserve">0x0: </w:t>
                  </w:r>
                  <w:r w:rsidRPr="008D6D7B">
                    <w:rPr>
                      <w:rFonts w:hint="eastAsia"/>
                      <w:sz w:val="20"/>
                      <w:lang w:val="sv-SE"/>
                    </w:rPr>
                    <w:t>灯灭</w:t>
                  </w:r>
                </w:p>
                <w:p w14:paraId="066DDC24" w14:textId="77777777" w:rsidR="008B6602" w:rsidRPr="008D6D7B" w:rsidRDefault="008B6602" w:rsidP="008D6D7B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8D6D7B">
                    <w:rPr>
                      <w:rFonts w:hint="eastAsia"/>
                      <w:sz w:val="20"/>
                      <w:lang w:val="sv-SE"/>
                    </w:rPr>
                    <w:t xml:space="preserve">0x1: </w:t>
                  </w:r>
                  <w:r w:rsidRPr="008D6D7B">
                    <w:rPr>
                      <w:rFonts w:hint="eastAsia"/>
                      <w:sz w:val="20"/>
                      <w:lang w:val="sv-SE"/>
                    </w:rPr>
                    <w:t>灯亮</w:t>
                  </w:r>
                </w:p>
                <w:p w14:paraId="3FA2F9C4" w14:textId="77777777" w:rsidR="008B6602" w:rsidRPr="008D6D7B" w:rsidRDefault="008B6602" w:rsidP="008D6D7B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8D6D7B">
                    <w:rPr>
                      <w:rFonts w:hint="eastAsia"/>
                      <w:sz w:val="20"/>
                      <w:lang w:val="sv-SE"/>
                    </w:rPr>
                    <w:t xml:space="preserve">0x02 </w:t>
                  </w:r>
                  <w:r w:rsidRPr="008D6D7B">
                    <w:rPr>
                      <w:rFonts w:hint="eastAsia"/>
                      <w:sz w:val="20"/>
                      <w:lang w:val="sv-SE"/>
                    </w:rPr>
                    <w:t>：保留</w:t>
                  </w:r>
                </w:p>
                <w:p w14:paraId="0E40BF58" w14:textId="6A549FE1" w:rsidR="008B6602" w:rsidRPr="008D6D7B" w:rsidRDefault="008B6602" w:rsidP="008D6D7B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8D6D7B">
                    <w:rPr>
                      <w:rFonts w:hint="eastAsia"/>
                      <w:sz w:val="20"/>
                      <w:lang w:val="sv-SE"/>
                    </w:rPr>
                    <w:t xml:space="preserve">0x03 </w:t>
                  </w:r>
                  <w:r w:rsidRPr="008D6D7B">
                    <w:rPr>
                      <w:rFonts w:hint="eastAsia"/>
                      <w:sz w:val="20"/>
                      <w:lang w:val="sv-SE"/>
                    </w:rPr>
                    <w:t>：无效</w:t>
                  </w:r>
                </w:p>
              </w:tc>
            </w:tr>
          </w:tbl>
          <w:p w14:paraId="5859D262" w14:textId="77777777" w:rsidR="00804117" w:rsidRPr="009240DC" w:rsidRDefault="00804117" w:rsidP="00A13FF4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</w:tr>
      <w:tr w:rsidR="00804117" w:rsidRPr="00033E2F" w14:paraId="6F310B09" w14:textId="77777777" w:rsidTr="00A13FF4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6AE6FAF9" w14:textId="77777777" w:rsidR="00804117" w:rsidRPr="00033E2F" w:rsidRDefault="00804117" w:rsidP="00A13FF4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595" w:type="dxa"/>
            <w:vAlign w:val="center"/>
          </w:tcPr>
          <w:p w14:paraId="3A371BC4" w14:textId="77777777" w:rsidR="00804117" w:rsidRPr="00033E2F" w:rsidRDefault="00804117" w:rsidP="00A13FF4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无</w:t>
            </w:r>
          </w:p>
        </w:tc>
      </w:tr>
      <w:tr w:rsidR="00804117" w:rsidRPr="00033E2F" w14:paraId="796E43AA" w14:textId="77777777" w:rsidTr="00A13FF4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47815A7F" w14:textId="77777777" w:rsidR="00804117" w:rsidRPr="00033E2F" w:rsidRDefault="00804117" w:rsidP="00A13FF4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595" w:type="dxa"/>
            <w:vAlign w:val="center"/>
          </w:tcPr>
          <w:p w14:paraId="48798849" w14:textId="77777777" w:rsidR="00804117" w:rsidRPr="00033E2F" w:rsidRDefault="00804117" w:rsidP="00A13FF4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ON</w:t>
            </w:r>
            <w:proofErr w:type="gramStart"/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804117" w:rsidRPr="00033E2F" w14:paraId="185F561C" w14:textId="77777777" w:rsidTr="00A13FF4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1626C739" w14:textId="77777777" w:rsidR="00804117" w:rsidRPr="00033E2F" w:rsidRDefault="00804117" w:rsidP="00A13FF4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595" w:type="dxa"/>
            <w:vAlign w:val="center"/>
          </w:tcPr>
          <w:p w14:paraId="68B58FED" w14:textId="795B62C6" w:rsidR="00804117" w:rsidRPr="00033E2F" w:rsidRDefault="008D6D7B" w:rsidP="00A13FF4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按法规显示</w:t>
            </w:r>
          </w:p>
        </w:tc>
      </w:tr>
      <w:tr w:rsidR="00804117" w:rsidRPr="00033E2F" w14:paraId="20A6EE48" w14:textId="77777777" w:rsidTr="00A13FF4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1C772FF0" w14:textId="77777777" w:rsidR="00804117" w:rsidRPr="00033E2F" w:rsidRDefault="00804117" w:rsidP="00A13FF4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595" w:type="dxa"/>
            <w:vAlign w:val="center"/>
          </w:tcPr>
          <w:p w14:paraId="2376D3C5" w14:textId="77777777" w:rsidR="00804117" w:rsidRPr="00033E2F" w:rsidRDefault="00804117" w:rsidP="00A13FF4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</w:tr>
      <w:tr w:rsidR="00804117" w:rsidRPr="00033E2F" w14:paraId="66F57CC9" w14:textId="77777777" w:rsidTr="00A13FF4">
        <w:trPr>
          <w:trHeight w:val="728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3F0FFF19" w14:textId="77777777" w:rsidR="00804117" w:rsidRPr="00033E2F" w:rsidRDefault="00804117" w:rsidP="00A13FF4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595" w:type="dxa"/>
            <w:vAlign w:val="center"/>
          </w:tcPr>
          <w:p w14:paraId="63BA2BBC" w14:textId="77777777" w:rsidR="00804117" w:rsidRPr="00033E2F" w:rsidRDefault="00804117" w:rsidP="00A13FF4">
            <w:pPr>
              <w:spacing w:afterLines="50" w:after="120" w:line="240" w:lineRule="auto"/>
              <w:jc w:val="both"/>
              <w:rPr>
                <w:rFonts w:ascii="Times New Roman" w:hAnsi="Times New Roman" w:cs="Times New Roman"/>
                <w:lang w:eastAsia="zh-CN"/>
              </w:rPr>
            </w:pPr>
          </w:p>
          <w:p w14:paraId="782CBA56" w14:textId="77777777" w:rsidR="00804117" w:rsidRPr="00033E2F" w:rsidRDefault="00804117" w:rsidP="00A13FF4">
            <w:pPr>
              <w:spacing w:afterLines="50" w:after="120"/>
              <w:rPr>
                <w:rFonts w:ascii="Times New Roman" w:hAnsi="Times New Roman" w:cs="Times New Roman"/>
                <w:lang w:eastAsia="zh-CN"/>
              </w:rPr>
            </w:pPr>
          </w:p>
        </w:tc>
      </w:tr>
    </w:tbl>
    <w:p w14:paraId="5F7290E7" w14:textId="69276934" w:rsidR="008B6602" w:rsidRPr="008B6602" w:rsidRDefault="00897AB6" w:rsidP="008B6602">
      <w:pPr>
        <w:pStyle w:val="3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 w:hint="eastAsia"/>
          <w:lang w:eastAsia="zh-CN"/>
        </w:rPr>
        <w:t>M</w:t>
      </w:r>
      <w:r>
        <w:rPr>
          <w:rFonts w:ascii="Times New Roman" w:hAnsi="Times New Roman" w:cs="Times New Roman"/>
          <w:lang w:eastAsia="zh-CN"/>
        </w:rPr>
        <w:t>IL</w:t>
      </w:r>
      <w:r>
        <w:rPr>
          <w:rFonts w:ascii="Times New Roman" w:hAnsi="Times New Roman" w:cs="Times New Roman"/>
          <w:lang w:eastAsia="zh-CN"/>
        </w:rPr>
        <w:t>灯显示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14"/>
        <w:gridCol w:w="7595"/>
      </w:tblGrid>
      <w:tr w:rsidR="008B6602" w:rsidRPr="00033E2F" w14:paraId="16AC3F2C" w14:textId="77777777" w:rsidTr="00D032B6">
        <w:trPr>
          <w:trHeight w:val="527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5518E8C6" w14:textId="77777777" w:rsidR="008B6602" w:rsidRPr="00033E2F" w:rsidRDefault="008B6602" w:rsidP="00D032B6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595" w:type="dxa"/>
            <w:shd w:val="clear" w:color="auto" w:fill="D9D9D9" w:themeFill="background1" w:themeFillShade="D9"/>
            <w:vAlign w:val="center"/>
          </w:tcPr>
          <w:p w14:paraId="37A6D7A9" w14:textId="78CE5414" w:rsidR="008B6602" w:rsidRPr="008B6602" w:rsidRDefault="00897AB6" w:rsidP="008B6602">
            <w:pPr>
              <w:pStyle w:val="3"/>
              <w:numPr>
                <w:ilvl w:val="0"/>
                <w:numId w:val="0"/>
              </w:numPr>
              <w:ind w:left="1685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M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IL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灯显示</w:t>
            </w:r>
            <w:proofErr w:type="gramEnd"/>
          </w:p>
        </w:tc>
      </w:tr>
      <w:tr w:rsidR="008B6602" w:rsidRPr="00033E2F" w14:paraId="2A5B9C3D" w14:textId="77777777" w:rsidTr="00D032B6">
        <w:trPr>
          <w:trHeight w:val="559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6900271D" w14:textId="77777777" w:rsidR="008B6602" w:rsidRPr="00033E2F" w:rsidRDefault="008B6602" w:rsidP="00D032B6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595" w:type="dxa"/>
            <w:vAlign w:val="center"/>
          </w:tcPr>
          <w:p w14:paraId="0B90AC03" w14:textId="404418CB" w:rsidR="00897AB6" w:rsidRDefault="00897AB6" w:rsidP="00897AB6">
            <w:pPr>
              <w:widowControl w:val="0"/>
              <w:tabs>
                <w:tab w:val="left" w:pos="224"/>
              </w:tabs>
              <w:adjustRightInd w:val="0"/>
              <w:snapToGrid w:val="0"/>
              <w:spacing w:after="0" w:line="240" w:lineRule="auto"/>
              <w:jc w:val="both"/>
              <w:rPr>
                <w:rFonts w:ascii="宋体" w:hAnsi="宋体" w:cs="宋体" w:hint="eastAsia"/>
                <w:sz w:val="18"/>
                <w:szCs w:val="18"/>
                <w:lang w:eastAsia="zh-CN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eastAsia="zh-CN"/>
              </w:rPr>
              <w:t>1、显示排放相关类故障；</w:t>
            </w:r>
          </w:p>
          <w:p w14:paraId="45E98337" w14:textId="0B677CBA" w:rsidR="008B6602" w:rsidRPr="00033E2F" w:rsidRDefault="00897AB6" w:rsidP="00897AB6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、</w:t>
            </w:r>
            <w:r w:rsidR="008B6602"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仪表接收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RCU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的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M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IL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灯</w:t>
            </w:r>
            <w:r w:rsidR="008B6602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信号，并且显示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M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IL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灯指示</w:t>
            </w:r>
            <w:r w:rsidR="008B6602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。</w:t>
            </w:r>
          </w:p>
        </w:tc>
      </w:tr>
      <w:tr w:rsidR="008B6602" w:rsidRPr="00033E2F" w14:paraId="6A4A349E" w14:textId="77777777" w:rsidTr="00D032B6">
        <w:trPr>
          <w:trHeight w:val="106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1785A009" w14:textId="38914F59" w:rsidR="008B6602" w:rsidRPr="00033E2F" w:rsidRDefault="00897AB6" w:rsidP="00D032B6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595" w:type="dxa"/>
            <w:vAlign w:val="center"/>
          </w:tcPr>
          <w:p w14:paraId="7C5944DE" w14:textId="77777777" w:rsidR="008B6602" w:rsidRPr="00033E2F" w:rsidRDefault="008B6602" w:rsidP="00D032B6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以下所有条件满足时，进入</w:t>
            </w:r>
          </w:p>
          <w:p w14:paraId="07B4036B" w14:textId="25D36F3C" w:rsidR="008B6602" w:rsidRPr="00897AB6" w:rsidRDefault="00897AB6" w:rsidP="00897AB6">
            <w:pPr>
              <w:spacing w:after="12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1.</w:t>
            </w:r>
            <w:r w:rsidR="008B6602" w:rsidRPr="00897AB6">
              <w:rPr>
                <w:rFonts w:ascii="Times New Roman" w:hAnsi="Times New Roman"/>
                <w:sz w:val="20"/>
                <w:szCs w:val="20"/>
                <w:lang w:eastAsia="zh-CN"/>
              </w:rPr>
              <w:t>ON</w:t>
            </w:r>
            <w:proofErr w:type="gramStart"/>
            <w:r w:rsidR="008B6602" w:rsidRPr="00897AB6">
              <w:rPr>
                <w:rFonts w:ascii="Times New Roman" w:hAnsi="Times New Roman"/>
                <w:sz w:val="20"/>
                <w:szCs w:val="20"/>
                <w:lang w:eastAsia="zh-CN"/>
              </w:rPr>
              <w:t>档</w:t>
            </w:r>
            <w:proofErr w:type="gramEnd"/>
            <w:r w:rsidR="008B6602" w:rsidRPr="00897AB6">
              <w:rPr>
                <w:rFonts w:ascii="Times New Roman" w:hAnsi="Times New Roman"/>
                <w:sz w:val="20"/>
                <w:szCs w:val="20"/>
                <w:lang w:eastAsia="zh-CN"/>
              </w:rPr>
              <w:t>电源接通；</w:t>
            </w:r>
          </w:p>
          <w:p w14:paraId="1FF3E2A2" w14:textId="143533FC" w:rsidR="008B6602" w:rsidRPr="00897AB6" w:rsidRDefault="00897AB6" w:rsidP="00897AB6">
            <w:pPr>
              <w:spacing w:after="12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szCs w:val="20"/>
                <w:lang w:eastAsia="zh-CN"/>
              </w:rPr>
              <w:t>2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.</w:t>
            </w:r>
            <w:r w:rsidR="008B6602" w:rsidRPr="00897AB6">
              <w:rPr>
                <w:rFonts w:ascii="Times New Roman" w:hAnsi="Times New Roman"/>
                <w:sz w:val="20"/>
                <w:szCs w:val="20"/>
                <w:lang w:eastAsia="zh-CN"/>
              </w:rPr>
              <w:t>收到</w:t>
            </w:r>
            <w:r w:rsidRPr="00897AB6">
              <w:rPr>
                <w:rFonts w:ascii="Times New Roman" w:hAnsi="Times New Roman" w:hint="eastAsia"/>
                <w:sz w:val="20"/>
                <w:szCs w:val="20"/>
                <w:lang w:eastAsia="zh-CN"/>
              </w:rPr>
              <w:t>M</w:t>
            </w:r>
            <w:r w:rsidRPr="00897AB6">
              <w:rPr>
                <w:rFonts w:ascii="Times New Roman" w:hAnsi="Times New Roman"/>
                <w:sz w:val="20"/>
                <w:szCs w:val="20"/>
                <w:lang w:eastAsia="zh-CN"/>
              </w:rPr>
              <w:t>IL</w:t>
            </w:r>
            <w:r w:rsidRPr="00897AB6">
              <w:rPr>
                <w:rFonts w:ascii="Times New Roman" w:hAnsi="Times New Roman"/>
                <w:sz w:val="20"/>
                <w:szCs w:val="20"/>
                <w:lang w:eastAsia="zh-CN"/>
              </w:rPr>
              <w:t>灯指示</w:t>
            </w:r>
            <w:r w:rsidR="008B6602" w:rsidRPr="00897AB6">
              <w:rPr>
                <w:rFonts w:ascii="Times New Roman" w:hAnsi="Times New Roman"/>
                <w:sz w:val="20"/>
                <w:szCs w:val="20"/>
                <w:lang w:eastAsia="zh-CN"/>
              </w:rPr>
              <w:t>信号</w:t>
            </w:r>
            <w:r w:rsidRPr="00897AB6">
              <w:rPr>
                <w:rFonts w:ascii="Times New Roman" w:hAnsi="Times New Roman"/>
                <w:sz w:val="20"/>
                <w:szCs w:val="20"/>
                <w:lang w:eastAsia="zh-CN"/>
              </w:rPr>
              <w:t>。</w:t>
            </w:r>
          </w:p>
        </w:tc>
      </w:tr>
      <w:tr w:rsidR="008B6602" w:rsidRPr="00033E2F" w14:paraId="083848A3" w14:textId="77777777" w:rsidTr="00D032B6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3BD19473" w14:textId="77777777" w:rsidR="008B6602" w:rsidRPr="00033E2F" w:rsidRDefault="008B6602" w:rsidP="00D032B6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595" w:type="dxa"/>
            <w:vAlign w:val="center"/>
          </w:tcPr>
          <w:p w14:paraId="7238CDB3" w14:textId="663044FD" w:rsidR="008B6602" w:rsidRPr="00033E2F" w:rsidRDefault="00897AB6" w:rsidP="00D032B6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仪表点亮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M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IL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灯</w:t>
            </w:r>
          </w:p>
        </w:tc>
      </w:tr>
      <w:tr w:rsidR="008B6602" w:rsidRPr="00033E2F" w14:paraId="636D310F" w14:textId="77777777" w:rsidTr="00D032B6">
        <w:trPr>
          <w:trHeight w:val="700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72474B63" w14:textId="77777777" w:rsidR="008B6602" w:rsidRPr="00033E2F" w:rsidRDefault="008B6602" w:rsidP="00D032B6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595" w:type="dxa"/>
            <w:vAlign w:val="center"/>
          </w:tcPr>
          <w:p w14:paraId="3423FB51" w14:textId="75DCB2E6" w:rsidR="008B6602" w:rsidRPr="00033E2F" w:rsidRDefault="00897AB6" w:rsidP="00D032B6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宋体" w:hAnsi="宋体" w:cs="宋体"/>
                <w:noProof/>
                <w:spacing w:val="-11"/>
                <w:sz w:val="18"/>
                <w:szCs w:val="18"/>
                <w:lang w:val="en-US" w:eastAsia="zh-CN"/>
              </w:rPr>
              <w:drawing>
                <wp:inline distT="0" distB="0" distL="0" distR="0" wp14:anchorId="47CCD29D" wp14:editId="17B89D64">
                  <wp:extent cx="476250" cy="381000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，</w:t>
            </w:r>
            <w:r w:rsidRPr="00897AB6"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>定义使用黄色或</w:t>
            </w:r>
            <w:r w:rsidRPr="00897AB6"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 xml:space="preserve"> </w:t>
            </w:r>
            <w:r w:rsidRPr="00897AB6"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>琥珀色警报信号</w:t>
            </w:r>
            <w:r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>。</w:t>
            </w:r>
          </w:p>
        </w:tc>
      </w:tr>
      <w:tr w:rsidR="008B6602" w:rsidRPr="00033E2F" w14:paraId="6BFD85C6" w14:textId="77777777" w:rsidTr="00D032B6">
        <w:trPr>
          <w:trHeight w:val="1055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6EFFF618" w14:textId="77777777" w:rsidR="008B6602" w:rsidRPr="00033E2F" w:rsidRDefault="008B6602" w:rsidP="00D032B6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595" w:type="dxa"/>
            <w:vAlign w:val="center"/>
          </w:tcPr>
          <w:p w14:paraId="6C90FB44" w14:textId="77777777" w:rsidR="008B6602" w:rsidRPr="00033E2F" w:rsidRDefault="008B6602" w:rsidP="00D032B6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以下任意条件满足时，退出</w:t>
            </w:r>
          </w:p>
          <w:p w14:paraId="6621C044" w14:textId="37D9E478" w:rsidR="008B6602" w:rsidRPr="008B6602" w:rsidRDefault="008B6602" w:rsidP="008B6602">
            <w:pPr>
              <w:pStyle w:val="af2"/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8B6602">
              <w:rPr>
                <w:rFonts w:ascii="Times New Roman" w:hAnsi="Times New Roman"/>
                <w:sz w:val="20"/>
                <w:szCs w:val="20"/>
                <w:lang w:eastAsia="zh-CN"/>
              </w:rPr>
              <w:t>ON</w:t>
            </w:r>
            <w:proofErr w:type="gramStart"/>
            <w:r w:rsidRPr="008B6602">
              <w:rPr>
                <w:rFonts w:ascii="Times New Roman" w:hAnsi="Times New Roman"/>
                <w:sz w:val="20"/>
                <w:szCs w:val="20"/>
                <w:lang w:eastAsia="zh-CN"/>
              </w:rPr>
              <w:t>档</w:t>
            </w:r>
            <w:proofErr w:type="gramEnd"/>
            <w:r w:rsidRPr="008B6602">
              <w:rPr>
                <w:rFonts w:ascii="Times New Roman" w:hAnsi="Times New Roman"/>
                <w:sz w:val="20"/>
                <w:szCs w:val="20"/>
                <w:lang w:eastAsia="zh-CN"/>
              </w:rPr>
              <w:t>电源断开；</w:t>
            </w:r>
          </w:p>
          <w:p w14:paraId="110445FC" w14:textId="5DE6EB2F" w:rsidR="008B6602" w:rsidRPr="008B6602" w:rsidRDefault="008B6602" w:rsidP="00897AB6">
            <w:pPr>
              <w:pStyle w:val="af2"/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未收到</w:t>
            </w:r>
            <w:r w:rsidR="00897AB6">
              <w:rPr>
                <w:rFonts w:ascii="Times New Roman" w:hAnsi="Times New Roman" w:hint="eastAsia"/>
                <w:sz w:val="20"/>
                <w:szCs w:val="20"/>
                <w:lang w:eastAsia="zh-CN"/>
              </w:rPr>
              <w:t>M</w:t>
            </w:r>
            <w:r w:rsidR="00897AB6">
              <w:rPr>
                <w:rFonts w:ascii="Times New Roman" w:hAnsi="Times New Roman"/>
                <w:sz w:val="20"/>
                <w:szCs w:val="20"/>
                <w:lang w:eastAsia="zh-CN"/>
              </w:rPr>
              <w:t>IL</w:t>
            </w:r>
            <w:r w:rsidR="00897AB6">
              <w:rPr>
                <w:rFonts w:ascii="Times New Roman" w:hAnsi="Times New Roman"/>
                <w:sz w:val="20"/>
                <w:szCs w:val="20"/>
                <w:lang w:eastAsia="zh-CN"/>
              </w:rPr>
              <w:t>灯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信号</w:t>
            </w:r>
            <w:r w:rsidR="00897AB6">
              <w:rPr>
                <w:rFonts w:ascii="Times New Roman" w:hAnsi="Times New Roman"/>
                <w:sz w:val="20"/>
                <w:szCs w:val="20"/>
                <w:lang w:eastAsia="zh-CN"/>
              </w:rPr>
              <w:t>，或者</w:t>
            </w:r>
            <w:r w:rsidR="00897AB6">
              <w:rPr>
                <w:rFonts w:ascii="Times New Roman" w:hAnsi="Times New Roman" w:hint="eastAsia"/>
                <w:sz w:val="20"/>
                <w:szCs w:val="20"/>
                <w:lang w:eastAsia="zh-CN"/>
              </w:rPr>
              <w:t>M</w:t>
            </w:r>
            <w:r w:rsidR="00897AB6">
              <w:rPr>
                <w:rFonts w:ascii="Times New Roman" w:hAnsi="Times New Roman"/>
                <w:sz w:val="20"/>
                <w:szCs w:val="20"/>
                <w:lang w:eastAsia="zh-CN"/>
              </w:rPr>
              <w:t>IL</w:t>
            </w:r>
            <w:r w:rsidR="00897AB6">
              <w:rPr>
                <w:rFonts w:ascii="Times New Roman" w:hAnsi="Times New Roman"/>
                <w:sz w:val="20"/>
                <w:szCs w:val="20"/>
                <w:lang w:eastAsia="zh-CN"/>
              </w:rPr>
              <w:t>灯信号无效。</w:t>
            </w:r>
          </w:p>
        </w:tc>
      </w:tr>
      <w:tr w:rsidR="008B6602" w:rsidRPr="00033E2F" w14:paraId="6FB77808" w14:textId="77777777" w:rsidTr="00D032B6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7801E3BA" w14:textId="77777777" w:rsidR="008B6602" w:rsidRPr="00033E2F" w:rsidRDefault="008B6602" w:rsidP="00D032B6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595" w:type="dxa"/>
            <w:vAlign w:val="center"/>
          </w:tcPr>
          <w:p w14:paraId="7B8A5EDD" w14:textId="0F40F5F0" w:rsidR="008B6602" w:rsidRPr="00033E2F" w:rsidRDefault="008B6602" w:rsidP="00D032B6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总线信息如下，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报文名称</w:t>
            </w: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：</w:t>
            </w:r>
            <w:r w:rsidR="00897AB6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DLCC1</w:t>
            </w:r>
            <w:r w:rsidR="00897AB6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，源地址：</w:t>
            </w:r>
            <w:r w:rsidR="00897AB6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0</w:t>
            </w:r>
            <w:r w:rsidR="00897AB6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0</w:t>
            </w:r>
            <w:r w:rsidRPr="00033E2F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。</w:t>
            </w:r>
          </w:p>
          <w:tbl>
            <w:tblPr>
              <w:tblW w:w="4999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50"/>
              <w:gridCol w:w="1281"/>
              <w:gridCol w:w="883"/>
              <w:gridCol w:w="536"/>
              <w:gridCol w:w="722"/>
              <w:gridCol w:w="1622"/>
              <w:gridCol w:w="1474"/>
            </w:tblGrid>
            <w:tr w:rsidR="008B6602" w:rsidRPr="00033E2F" w14:paraId="0EBA1666" w14:textId="77777777" w:rsidTr="00897AB6">
              <w:trPr>
                <w:trHeight w:val="242"/>
              </w:trPr>
              <w:tc>
                <w:tcPr>
                  <w:tcW w:w="577" w:type="pct"/>
                  <w:shd w:val="clear" w:color="auto" w:fill="D9D9D9" w:themeFill="background1" w:themeFillShade="D9"/>
                  <w:vAlign w:val="center"/>
                </w:tcPr>
                <w:p w14:paraId="06662DB7" w14:textId="77777777" w:rsidR="008B6602" w:rsidRPr="00033E2F" w:rsidRDefault="008B6602" w:rsidP="00D032B6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proofErr w:type="gramStart"/>
                  <w:r w:rsidRPr="00033E2F">
                    <w:rPr>
                      <w:sz w:val="20"/>
                    </w:rPr>
                    <w:t>报文名</w:t>
                  </w:r>
                  <w:proofErr w:type="gramEnd"/>
                </w:p>
              </w:tc>
              <w:tc>
                <w:tcPr>
                  <w:tcW w:w="869" w:type="pct"/>
                  <w:shd w:val="clear" w:color="auto" w:fill="D9D9D9" w:themeFill="background1" w:themeFillShade="D9"/>
                  <w:vAlign w:val="center"/>
                </w:tcPr>
                <w:p w14:paraId="18F4687A" w14:textId="77777777" w:rsidR="008B6602" w:rsidRPr="00033E2F" w:rsidRDefault="008B6602" w:rsidP="00D032B6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  <w:lang w:val="sv-SE"/>
                    </w:rPr>
                    <w:t>ID</w:t>
                  </w:r>
                </w:p>
              </w:tc>
              <w:tc>
                <w:tcPr>
                  <w:tcW w:w="599" w:type="pct"/>
                  <w:shd w:val="clear" w:color="auto" w:fill="D9D9D9" w:themeFill="background1" w:themeFillShade="D9"/>
                  <w:vAlign w:val="center"/>
                </w:tcPr>
                <w:p w14:paraId="7358BD20" w14:textId="77777777" w:rsidR="008B6602" w:rsidRPr="00033E2F" w:rsidRDefault="008B6602" w:rsidP="00D032B6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</w:rPr>
                    <w:t>周期</w:t>
                  </w:r>
                </w:p>
              </w:tc>
              <w:tc>
                <w:tcPr>
                  <w:tcW w:w="364" w:type="pct"/>
                  <w:shd w:val="clear" w:color="auto" w:fill="D9D9D9" w:themeFill="background1" w:themeFillShade="D9"/>
                  <w:vAlign w:val="center"/>
                </w:tcPr>
                <w:p w14:paraId="2E5C664B" w14:textId="77777777" w:rsidR="008B6602" w:rsidRPr="00033E2F" w:rsidRDefault="008B6602" w:rsidP="00D032B6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490" w:type="pct"/>
                  <w:shd w:val="clear" w:color="auto" w:fill="D9D9D9" w:themeFill="background1" w:themeFillShade="D9"/>
                  <w:vAlign w:val="center"/>
                </w:tcPr>
                <w:p w14:paraId="29CD13DA" w14:textId="77777777" w:rsidR="008B6602" w:rsidRPr="00033E2F" w:rsidRDefault="008B6602" w:rsidP="00D032B6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1101" w:type="pct"/>
                  <w:shd w:val="clear" w:color="auto" w:fill="D9D9D9" w:themeFill="background1" w:themeFillShade="D9"/>
                  <w:vAlign w:val="center"/>
                </w:tcPr>
                <w:p w14:paraId="3B7F6C69" w14:textId="77777777" w:rsidR="008B6602" w:rsidRPr="00033E2F" w:rsidRDefault="008B6602" w:rsidP="00D032B6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rFonts w:hint="eastAsia"/>
                      <w:sz w:val="20"/>
                    </w:rPr>
                    <w:t>信号名</w:t>
                  </w:r>
                </w:p>
              </w:tc>
              <w:tc>
                <w:tcPr>
                  <w:tcW w:w="1000" w:type="pct"/>
                  <w:shd w:val="clear" w:color="auto" w:fill="D9D9D9" w:themeFill="background1" w:themeFillShade="D9"/>
                  <w:vAlign w:val="center"/>
                </w:tcPr>
                <w:p w14:paraId="226EC64C" w14:textId="77777777" w:rsidR="008B6602" w:rsidRPr="00033E2F" w:rsidRDefault="008B6602" w:rsidP="00D032B6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</w:rPr>
                    <w:t>备注</w:t>
                  </w:r>
                </w:p>
              </w:tc>
            </w:tr>
            <w:tr w:rsidR="008B6602" w:rsidRPr="00033E2F" w14:paraId="166F99CD" w14:textId="77777777" w:rsidTr="00897AB6">
              <w:trPr>
                <w:trHeight w:val="242"/>
              </w:trPr>
              <w:tc>
                <w:tcPr>
                  <w:tcW w:w="577" w:type="pct"/>
                  <w:vAlign w:val="center"/>
                </w:tcPr>
                <w:p w14:paraId="13F9F0CB" w14:textId="63F848AA" w:rsidR="008B6602" w:rsidRPr="00033E2F" w:rsidRDefault="00897AB6" w:rsidP="00D032B6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  <w:lang w:eastAsia="zh-CN"/>
                    </w:rPr>
                    <w:t>DLCC1</w:t>
                  </w:r>
                </w:p>
              </w:tc>
              <w:tc>
                <w:tcPr>
                  <w:tcW w:w="869" w:type="pct"/>
                  <w:shd w:val="clear" w:color="auto" w:fill="auto"/>
                  <w:vAlign w:val="center"/>
                </w:tcPr>
                <w:p w14:paraId="769755E3" w14:textId="6ECF068C" w:rsidR="008B6602" w:rsidRPr="00033E2F" w:rsidRDefault="00897AB6" w:rsidP="00D032B6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eastAsia="zh-CN"/>
                    </w:rPr>
                  </w:pPr>
                  <w:r w:rsidRPr="00897AB6">
                    <w:rPr>
                      <w:rFonts w:ascii="Times New Roman" w:hAnsi="Times New Roman" w:cs="Times New Roman"/>
                      <w:sz w:val="20"/>
                      <w:szCs w:val="20"/>
                      <w:lang w:eastAsia="zh-CN"/>
                    </w:rPr>
                    <w:t>0x18FD0700</w:t>
                  </w:r>
                </w:p>
              </w:tc>
              <w:tc>
                <w:tcPr>
                  <w:tcW w:w="599" w:type="pct"/>
                  <w:shd w:val="clear" w:color="auto" w:fill="auto"/>
                  <w:vAlign w:val="center"/>
                </w:tcPr>
                <w:p w14:paraId="26C6E3DF" w14:textId="77777777" w:rsidR="008B6602" w:rsidRPr="00033E2F" w:rsidRDefault="008B6602" w:rsidP="00D032B6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804117">
                    <w:t>1000</w:t>
                  </w:r>
                  <w:r>
                    <w:t>ms</w:t>
                  </w:r>
                </w:p>
              </w:tc>
              <w:tc>
                <w:tcPr>
                  <w:tcW w:w="364" w:type="pct"/>
                  <w:shd w:val="clear" w:color="auto" w:fill="auto"/>
                  <w:vAlign w:val="center"/>
                </w:tcPr>
                <w:p w14:paraId="3720A5F9" w14:textId="5F0A2FAC" w:rsidR="008B6602" w:rsidRPr="00033E2F" w:rsidRDefault="00897AB6" w:rsidP="00D032B6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>
                    <w:rPr>
                      <w:sz w:val="20"/>
                      <w:lang w:val="sv-SE"/>
                    </w:rPr>
                    <w:t>0</w:t>
                  </w:r>
                </w:p>
              </w:tc>
              <w:tc>
                <w:tcPr>
                  <w:tcW w:w="490" w:type="pct"/>
                  <w:shd w:val="clear" w:color="auto" w:fill="auto"/>
                  <w:vAlign w:val="center"/>
                </w:tcPr>
                <w:p w14:paraId="7A8C11A1" w14:textId="72A0ACBA" w:rsidR="008B6602" w:rsidRPr="00033E2F" w:rsidRDefault="00897AB6" w:rsidP="00D032B6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>
                    <w:rPr>
                      <w:sz w:val="20"/>
                      <w:lang w:val="sv-SE"/>
                    </w:rPr>
                    <w:t>6-7</w:t>
                  </w:r>
                </w:p>
              </w:tc>
              <w:tc>
                <w:tcPr>
                  <w:tcW w:w="1101" w:type="pct"/>
                </w:tcPr>
                <w:p w14:paraId="6A8D34F6" w14:textId="318E5832" w:rsidR="008B6602" w:rsidRPr="008D6D7B" w:rsidRDefault="00897AB6" w:rsidP="00D032B6">
                  <w:pPr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eastAsia="zh-CN"/>
                    </w:rPr>
                  </w:pPr>
                  <w:r w:rsidRPr="008D6D7B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eastAsia="zh-CN"/>
                    </w:rPr>
                    <w:t xml:space="preserve">OBD Malfunction Indicator Lamp </w:t>
                  </w:r>
                  <w:r w:rsidRPr="008D6D7B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eastAsia="zh-CN"/>
                    </w:rPr>
                    <w:lastRenderedPageBreak/>
                    <w:t>Command OBDMIL</w:t>
                  </w:r>
                  <w:r w:rsidRPr="008D6D7B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eastAsia="zh-CN"/>
                    </w:rPr>
                    <w:t>灯</w:t>
                  </w:r>
                </w:p>
              </w:tc>
              <w:tc>
                <w:tcPr>
                  <w:tcW w:w="1000" w:type="pct"/>
                  <w:shd w:val="clear" w:color="auto" w:fill="auto"/>
                  <w:vAlign w:val="center"/>
                </w:tcPr>
                <w:p w14:paraId="2286E5F9" w14:textId="77777777" w:rsidR="00897AB6" w:rsidRPr="008D6D7B" w:rsidRDefault="00897AB6" w:rsidP="00897AB6">
                  <w:pPr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eastAsia="zh-CN"/>
                    </w:rPr>
                  </w:pPr>
                  <w:r w:rsidRPr="008D6D7B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eastAsia="zh-CN"/>
                    </w:rPr>
                    <w:lastRenderedPageBreak/>
                    <w:t xml:space="preserve">0x00 </w:t>
                  </w:r>
                  <w:r w:rsidRPr="008D6D7B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eastAsia="zh-CN"/>
                    </w:rPr>
                    <w:t>：灯灭</w:t>
                  </w:r>
                </w:p>
                <w:p w14:paraId="4635BBBA" w14:textId="3E3D0F3C" w:rsidR="008B6602" w:rsidRPr="008D6D7B" w:rsidRDefault="00897AB6" w:rsidP="00E0667C">
                  <w:pPr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eastAsia="zh-CN"/>
                    </w:rPr>
                  </w:pPr>
                  <w:r w:rsidRPr="008D6D7B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eastAsia="zh-CN"/>
                    </w:rPr>
                    <w:t>0x0</w:t>
                  </w:r>
                  <w:r w:rsidRPr="008D6D7B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eastAsia="zh-CN"/>
                    </w:rPr>
                    <w:t>1</w:t>
                  </w:r>
                  <w:r w:rsidRPr="008D6D7B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eastAsia="zh-CN"/>
                    </w:rPr>
                    <w:t>：</w:t>
                  </w:r>
                  <w:r w:rsidRPr="008D6D7B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eastAsia="zh-CN"/>
                    </w:rPr>
                    <w:t>灯亮</w:t>
                  </w:r>
                </w:p>
              </w:tc>
            </w:tr>
          </w:tbl>
          <w:p w14:paraId="66694636" w14:textId="77777777" w:rsidR="008B6602" w:rsidRPr="009240DC" w:rsidRDefault="008B6602" w:rsidP="00D032B6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</w:tr>
      <w:tr w:rsidR="008B6602" w:rsidRPr="00033E2F" w14:paraId="2A910336" w14:textId="77777777" w:rsidTr="00D032B6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6C84B2C1" w14:textId="77777777" w:rsidR="008B6602" w:rsidRPr="00033E2F" w:rsidRDefault="008B6602" w:rsidP="00D032B6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7595" w:type="dxa"/>
            <w:vAlign w:val="center"/>
          </w:tcPr>
          <w:p w14:paraId="39CA8D06" w14:textId="77777777" w:rsidR="008B6602" w:rsidRPr="00033E2F" w:rsidRDefault="008B6602" w:rsidP="00D032B6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无</w:t>
            </w:r>
          </w:p>
        </w:tc>
      </w:tr>
      <w:tr w:rsidR="008B6602" w:rsidRPr="00033E2F" w14:paraId="29379C47" w14:textId="77777777" w:rsidTr="00D032B6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1834F4E7" w14:textId="77777777" w:rsidR="008B6602" w:rsidRPr="00033E2F" w:rsidRDefault="008B6602" w:rsidP="00D032B6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595" w:type="dxa"/>
            <w:vAlign w:val="center"/>
          </w:tcPr>
          <w:p w14:paraId="42A403EE" w14:textId="77777777" w:rsidR="008B6602" w:rsidRPr="00033E2F" w:rsidRDefault="008B6602" w:rsidP="00D032B6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ON</w:t>
            </w:r>
            <w:proofErr w:type="gramStart"/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8B6602" w:rsidRPr="00033E2F" w14:paraId="5CEE7EBD" w14:textId="77777777" w:rsidTr="00D032B6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557308F6" w14:textId="77777777" w:rsidR="008B6602" w:rsidRPr="00033E2F" w:rsidRDefault="008B6602" w:rsidP="00D032B6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595" w:type="dxa"/>
            <w:vAlign w:val="center"/>
          </w:tcPr>
          <w:p w14:paraId="392BB5E9" w14:textId="7AD0B0E5" w:rsidR="008B6602" w:rsidRPr="00033E2F" w:rsidRDefault="00897AB6" w:rsidP="00D032B6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宋体" w:hAnsi="宋体" w:cs="宋体"/>
                <w:sz w:val="18"/>
                <w:szCs w:val="18"/>
              </w:rPr>
              <w:t>按法规</w:t>
            </w:r>
            <w:proofErr w:type="spellEnd"/>
            <w:r>
              <w:rPr>
                <w:rFonts w:ascii="宋体" w:hAnsi="宋体" w:cs="宋体"/>
                <w:spacing w:val="-10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显示</w:t>
            </w:r>
            <w:proofErr w:type="spellEnd"/>
          </w:p>
        </w:tc>
      </w:tr>
      <w:tr w:rsidR="008B6602" w:rsidRPr="00033E2F" w14:paraId="2B7E84C6" w14:textId="77777777" w:rsidTr="00D032B6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4481035C" w14:textId="77777777" w:rsidR="008B6602" w:rsidRPr="00033E2F" w:rsidRDefault="008B6602" w:rsidP="00D032B6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595" w:type="dxa"/>
            <w:vAlign w:val="center"/>
          </w:tcPr>
          <w:p w14:paraId="246AAD13" w14:textId="77777777" w:rsidR="008B6602" w:rsidRPr="00033E2F" w:rsidRDefault="008B6602" w:rsidP="00D032B6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</w:tr>
      <w:tr w:rsidR="008B6602" w:rsidRPr="00033E2F" w14:paraId="4B2F9980" w14:textId="77777777" w:rsidTr="00D032B6">
        <w:trPr>
          <w:trHeight w:val="728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2FB875B9" w14:textId="77777777" w:rsidR="008B6602" w:rsidRPr="00033E2F" w:rsidRDefault="008B6602" w:rsidP="00D032B6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595" w:type="dxa"/>
            <w:vAlign w:val="center"/>
          </w:tcPr>
          <w:p w14:paraId="52891339" w14:textId="77777777" w:rsidR="008B6602" w:rsidRPr="00033E2F" w:rsidRDefault="008B6602" w:rsidP="00D032B6">
            <w:pPr>
              <w:spacing w:afterLines="50" w:after="120" w:line="240" w:lineRule="auto"/>
              <w:jc w:val="both"/>
              <w:rPr>
                <w:rFonts w:ascii="Times New Roman" w:hAnsi="Times New Roman" w:cs="Times New Roman"/>
                <w:lang w:eastAsia="zh-CN"/>
              </w:rPr>
            </w:pPr>
          </w:p>
          <w:p w14:paraId="6FB34374" w14:textId="77777777" w:rsidR="008B6602" w:rsidRPr="00033E2F" w:rsidRDefault="008B6602" w:rsidP="00D032B6">
            <w:pPr>
              <w:spacing w:afterLines="50" w:after="120"/>
              <w:rPr>
                <w:rFonts w:ascii="Times New Roman" w:hAnsi="Times New Roman" w:cs="Times New Roman"/>
                <w:lang w:eastAsia="zh-CN"/>
              </w:rPr>
            </w:pPr>
          </w:p>
        </w:tc>
      </w:tr>
    </w:tbl>
    <w:p w14:paraId="06779EDE" w14:textId="5AC785E3" w:rsidR="00897AB6" w:rsidRPr="00897AB6" w:rsidRDefault="008D6D7B" w:rsidP="00897AB6">
      <w:pPr>
        <w:pStyle w:val="3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 w:hint="eastAsia"/>
          <w:lang w:eastAsia="zh-CN"/>
        </w:rPr>
        <w:t>发动机</w:t>
      </w:r>
      <w:r w:rsidR="00897AB6" w:rsidRPr="00897AB6">
        <w:rPr>
          <w:rFonts w:ascii="Times New Roman" w:hAnsi="Times New Roman" w:cs="Times New Roman" w:hint="eastAsia"/>
          <w:lang w:eastAsia="zh-CN"/>
        </w:rPr>
        <w:t>故障指示灯</w:t>
      </w:r>
      <w:r w:rsidR="00897AB6">
        <w:rPr>
          <w:rFonts w:ascii="Times New Roman" w:hAnsi="Times New Roman" w:cs="Times New Roman" w:hint="eastAsia"/>
          <w:lang w:eastAsia="zh-CN"/>
        </w:rPr>
        <w:t>显示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14"/>
        <w:gridCol w:w="7708"/>
      </w:tblGrid>
      <w:tr w:rsidR="00897AB6" w:rsidRPr="00033E2F" w14:paraId="6190A0E2" w14:textId="77777777" w:rsidTr="00615582">
        <w:trPr>
          <w:trHeight w:val="527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4B266952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595" w:type="dxa"/>
            <w:shd w:val="clear" w:color="auto" w:fill="D9D9D9" w:themeFill="background1" w:themeFillShade="D9"/>
            <w:vAlign w:val="center"/>
          </w:tcPr>
          <w:p w14:paraId="1BA344BC" w14:textId="08F4A472" w:rsidR="00897AB6" w:rsidRPr="008B6602" w:rsidRDefault="008D6D7B" w:rsidP="00615582">
            <w:pPr>
              <w:pStyle w:val="3"/>
              <w:numPr>
                <w:ilvl w:val="0"/>
                <w:numId w:val="0"/>
              </w:numPr>
              <w:ind w:left="1685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发动机</w:t>
            </w:r>
            <w:r w:rsidR="00897AB6" w:rsidRPr="00897AB6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故障指示灯</w:t>
            </w:r>
            <w:r w:rsidR="00897AB6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显示</w:t>
            </w:r>
          </w:p>
        </w:tc>
      </w:tr>
      <w:tr w:rsidR="00897AB6" w:rsidRPr="00033E2F" w14:paraId="06CFA1F5" w14:textId="77777777" w:rsidTr="00615582">
        <w:trPr>
          <w:trHeight w:val="559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0478EDF9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595" w:type="dxa"/>
            <w:vAlign w:val="center"/>
          </w:tcPr>
          <w:p w14:paraId="301660F5" w14:textId="65927184" w:rsidR="00897AB6" w:rsidRDefault="00897AB6" w:rsidP="00897AB6">
            <w:pPr>
              <w:pStyle w:val="af2"/>
              <w:numPr>
                <w:ilvl w:val="0"/>
                <w:numId w:val="24"/>
              </w:numPr>
              <w:adjustRightInd w:val="0"/>
              <w:snapToGrid w:val="0"/>
              <w:rPr>
                <w:rFonts w:ascii="宋体" w:hAnsi="宋体" w:hint="eastAsia"/>
                <w:sz w:val="18"/>
                <w:szCs w:val="18"/>
                <w:lang w:eastAsia="zh-CN"/>
              </w:rPr>
            </w:pPr>
            <w:r w:rsidRPr="00897AB6">
              <w:rPr>
                <w:rFonts w:ascii="宋体" w:hAnsi="宋体" w:cs="Arial" w:hint="eastAsia"/>
                <w:sz w:val="18"/>
                <w:szCs w:val="18"/>
                <w:lang w:eastAsia="zh-CN"/>
              </w:rPr>
              <w:t>显示</w:t>
            </w:r>
            <w:r w:rsidRPr="00897AB6">
              <w:rPr>
                <w:rFonts w:ascii="宋体" w:hAnsi="宋体" w:hint="eastAsia"/>
                <w:sz w:val="18"/>
                <w:szCs w:val="18"/>
                <w:lang w:eastAsia="zh-CN"/>
              </w:rPr>
              <w:t>发动机和整车的正常和故障状态，方便司机和维修人员判断发动机和整车的状态，</w:t>
            </w:r>
            <w:r w:rsidRPr="00897AB6">
              <w:rPr>
                <w:rFonts w:ascii="宋体" w:hAnsi="宋体" w:cs="Arial"/>
                <w:sz w:val="18"/>
                <w:szCs w:val="18"/>
                <w:lang w:eastAsia="zh-CN"/>
              </w:rPr>
              <w:t>指示灯点亮后必须清晰可见</w:t>
            </w:r>
            <w:r w:rsidRPr="00897AB6">
              <w:rPr>
                <w:rFonts w:ascii="宋体" w:hAnsi="宋体" w:hint="eastAsia"/>
                <w:sz w:val="18"/>
                <w:szCs w:val="18"/>
                <w:lang w:eastAsia="zh-CN"/>
              </w:rPr>
              <w:t>（</w:t>
            </w:r>
            <w:r w:rsidRPr="00897AB6">
              <w:rPr>
                <w:rFonts w:ascii="宋体" w:hAnsi="宋体" w:cs="宋体" w:hint="eastAsia"/>
                <w:sz w:val="18"/>
                <w:szCs w:val="18"/>
                <w:lang w:eastAsia="zh-CN"/>
              </w:rPr>
              <w:t>加装相应指示灯，且</w:t>
            </w:r>
            <w:r w:rsidRPr="00897AB6">
              <w:rPr>
                <w:rFonts w:ascii="宋体" w:hAnsi="宋体" w:cs="Arial"/>
                <w:sz w:val="18"/>
                <w:szCs w:val="18"/>
                <w:lang w:eastAsia="zh-CN"/>
              </w:rPr>
              <w:t>指示灯点亮后必须清晰可见</w:t>
            </w:r>
            <w:r w:rsidRPr="00897AB6">
              <w:rPr>
                <w:rFonts w:ascii="宋体" w:hAnsi="宋体" w:cs="Arial" w:hint="eastAsia"/>
                <w:sz w:val="18"/>
                <w:szCs w:val="18"/>
                <w:lang w:eastAsia="zh-CN"/>
              </w:rPr>
              <w:t xml:space="preserve">, </w:t>
            </w:r>
            <w:proofErr w:type="gramStart"/>
            <w:r w:rsidRPr="00897AB6">
              <w:rPr>
                <w:rFonts w:ascii="宋体" w:hAnsi="宋体" w:cs="Arial" w:hint="eastAsia"/>
                <w:sz w:val="18"/>
                <w:szCs w:val="18"/>
                <w:lang w:eastAsia="zh-CN"/>
              </w:rPr>
              <w:t>闪码输出</w:t>
            </w:r>
            <w:proofErr w:type="gramEnd"/>
            <w:r w:rsidRPr="00897AB6">
              <w:rPr>
                <w:rFonts w:ascii="宋体" w:hAnsi="宋体" w:cs="Arial" w:hint="eastAsia"/>
                <w:sz w:val="18"/>
                <w:szCs w:val="18"/>
                <w:lang w:eastAsia="zh-CN"/>
              </w:rPr>
              <w:t>功能必须为实体灯才可实现，不能通过CAN报文输出</w:t>
            </w:r>
            <w:r w:rsidRPr="00897AB6">
              <w:rPr>
                <w:rFonts w:ascii="宋体" w:hAnsi="宋体" w:hint="eastAsia"/>
                <w:sz w:val="18"/>
                <w:szCs w:val="18"/>
                <w:lang w:eastAsia="zh-CN"/>
              </w:rPr>
              <w:t>）。</w:t>
            </w:r>
          </w:p>
          <w:p w14:paraId="2E4E2434" w14:textId="38DE3EE0" w:rsidR="00897AB6" w:rsidRPr="00897AB6" w:rsidRDefault="00897AB6" w:rsidP="00897AB6">
            <w:pPr>
              <w:pStyle w:val="af2"/>
              <w:numPr>
                <w:ilvl w:val="0"/>
                <w:numId w:val="24"/>
              </w:numPr>
              <w:adjustRightInd w:val="0"/>
              <w:snapToGrid w:val="0"/>
              <w:rPr>
                <w:rFonts w:ascii="宋体" w:hAnsi="宋体" w:hint="eastAsia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  <w:lang w:eastAsia="zh-CN"/>
              </w:rPr>
              <w:t>仪表收到故障指示信号，并显示故障指示灯。</w:t>
            </w:r>
          </w:p>
        </w:tc>
      </w:tr>
      <w:tr w:rsidR="00897AB6" w:rsidRPr="00033E2F" w14:paraId="47FDDA91" w14:textId="77777777" w:rsidTr="00615582">
        <w:trPr>
          <w:trHeight w:val="106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6684D6EB" w14:textId="24997D85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595" w:type="dxa"/>
            <w:vAlign w:val="center"/>
          </w:tcPr>
          <w:p w14:paraId="1135E7F1" w14:textId="77777777" w:rsidR="00897AB6" w:rsidRPr="00033E2F" w:rsidRDefault="00897AB6" w:rsidP="0061558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以下所有条件满足时，进入</w:t>
            </w:r>
          </w:p>
          <w:p w14:paraId="5C0FB19C" w14:textId="18A6E418" w:rsidR="00897AB6" w:rsidRPr="00897AB6" w:rsidRDefault="00897AB6" w:rsidP="00897AB6">
            <w:pPr>
              <w:spacing w:after="12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、</w:t>
            </w:r>
            <w:r w:rsidRPr="00897AB6">
              <w:rPr>
                <w:rFonts w:ascii="Times New Roman" w:hAnsi="Times New Roman"/>
                <w:sz w:val="20"/>
                <w:szCs w:val="20"/>
                <w:lang w:eastAsia="zh-CN"/>
              </w:rPr>
              <w:t>ON</w:t>
            </w:r>
            <w:proofErr w:type="gramStart"/>
            <w:r w:rsidRPr="00897AB6">
              <w:rPr>
                <w:rFonts w:ascii="Times New Roman" w:hAnsi="Times New Roman"/>
                <w:sz w:val="20"/>
                <w:szCs w:val="20"/>
                <w:lang w:eastAsia="zh-CN"/>
              </w:rPr>
              <w:t>档</w:t>
            </w:r>
            <w:proofErr w:type="gramEnd"/>
            <w:r w:rsidRPr="00897AB6">
              <w:rPr>
                <w:rFonts w:ascii="Times New Roman" w:hAnsi="Times New Roman"/>
                <w:sz w:val="20"/>
                <w:szCs w:val="20"/>
                <w:lang w:eastAsia="zh-CN"/>
              </w:rPr>
              <w:t>电源接通；</w:t>
            </w:r>
          </w:p>
          <w:p w14:paraId="611D9C30" w14:textId="50C922E4" w:rsidR="00897AB6" w:rsidRPr="00897AB6" w:rsidRDefault="00897AB6" w:rsidP="00897AB6">
            <w:pPr>
              <w:spacing w:after="12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szCs w:val="20"/>
                <w:lang w:eastAsia="zh-CN"/>
              </w:rPr>
              <w:t>2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、</w:t>
            </w:r>
            <w:r w:rsidRPr="00897AB6">
              <w:rPr>
                <w:rFonts w:ascii="Times New Roman" w:hAnsi="Times New Roman"/>
                <w:sz w:val="20"/>
                <w:szCs w:val="20"/>
                <w:lang w:eastAsia="zh-CN"/>
              </w:rPr>
              <w:t>收到故障指示灯信号；</w:t>
            </w:r>
          </w:p>
        </w:tc>
      </w:tr>
      <w:tr w:rsidR="00897AB6" w:rsidRPr="00033E2F" w14:paraId="6A3DD77D" w14:textId="77777777" w:rsidTr="00615582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70B6D38D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595" w:type="dxa"/>
            <w:vAlign w:val="center"/>
          </w:tcPr>
          <w:p w14:paraId="59F271C9" w14:textId="4D05DC19" w:rsidR="008D6D7B" w:rsidRDefault="008D6D7B" w:rsidP="008D6D7B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  <w:lang w:eastAsia="zh-CN"/>
              </w:rPr>
            </w:pPr>
            <w:r>
              <w:rPr>
                <w:rFonts w:ascii="宋体" w:hAnsi="宋体" w:cs="宋体"/>
                <w:sz w:val="18"/>
                <w:szCs w:val="18"/>
                <w:lang w:eastAsia="zh-CN"/>
              </w:rPr>
              <w:t>熄灭：</w:t>
            </w:r>
            <w:r w:rsidR="00490248">
              <w:rPr>
                <w:rFonts w:ascii="宋体" w:hAnsi="宋体" w:cs="宋体"/>
                <w:sz w:val="18"/>
                <w:szCs w:val="18"/>
                <w:lang w:eastAsia="zh-CN"/>
              </w:rPr>
              <w:t>指的是</w:t>
            </w:r>
            <w:r>
              <w:rPr>
                <w:rFonts w:ascii="宋体" w:hAnsi="宋体" w:cs="宋体"/>
                <w:sz w:val="18"/>
                <w:szCs w:val="18"/>
                <w:lang w:eastAsia="zh-CN"/>
              </w:rPr>
              <w:t>无故障或灯损坏</w:t>
            </w:r>
            <w:r>
              <w:rPr>
                <w:rFonts w:ascii="宋体" w:hAnsi="宋体" w:cs="宋体" w:hint="eastAsia"/>
                <w:sz w:val="18"/>
                <w:szCs w:val="18"/>
                <w:lang w:eastAsia="zh-CN"/>
              </w:rPr>
              <w:t>，带上电自检。</w:t>
            </w:r>
          </w:p>
          <w:p w14:paraId="2DFE92C0" w14:textId="3FB48D92" w:rsidR="008D6D7B" w:rsidRDefault="008D6D7B" w:rsidP="008D6D7B">
            <w:pPr>
              <w:adjustRightInd w:val="0"/>
              <w:snapToGrid w:val="0"/>
              <w:rPr>
                <w:rFonts w:ascii="宋体" w:hAnsi="宋体" w:cs="宋体" w:hint="eastAsia"/>
                <w:sz w:val="18"/>
                <w:szCs w:val="18"/>
                <w:lang w:eastAsia="zh-CN"/>
              </w:rPr>
            </w:pPr>
            <w:r w:rsidRPr="008D6D7B">
              <w:rPr>
                <w:rFonts w:ascii="宋体" w:hAnsi="宋体"/>
                <w:sz w:val="18"/>
                <w:szCs w:val="18"/>
                <w:lang w:eastAsia="zh-CN"/>
              </w:rPr>
              <w:t>常亮：</w:t>
            </w:r>
            <w:r w:rsidR="00490248">
              <w:rPr>
                <w:rFonts w:ascii="宋体" w:hAnsi="宋体"/>
                <w:sz w:val="18"/>
                <w:szCs w:val="18"/>
                <w:lang w:eastAsia="zh-CN"/>
              </w:rPr>
              <w:t>指的是</w:t>
            </w:r>
            <w:r w:rsidRPr="008D6D7B">
              <w:rPr>
                <w:rFonts w:ascii="宋体" w:hAnsi="宋体" w:cs="宋体"/>
                <w:sz w:val="18"/>
                <w:szCs w:val="18"/>
                <w:lang w:eastAsia="zh-CN"/>
              </w:rPr>
              <w:t>发动机端一般故障指示，建议维修</w:t>
            </w:r>
            <w:r>
              <w:rPr>
                <w:rFonts w:ascii="宋体" w:hAnsi="宋体" w:cs="宋体"/>
                <w:sz w:val="18"/>
                <w:szCs w:val="18"/>
                <w:lang w:eastAsia="zh-CN"/>
              </w:rPr>
              <w:t>。</w:t>
            </w:r>
          </w:p>
          <w:p w14:paraId="30DEB120" w14:textId="2E80D768" w:rsidR="00897AB6" w:rsidRPr="008D6D7B" w:rsidRDefault="008D6D7B" w:rsidP="008D6D7B">
            <w:pPr>
              <w:adjustRightInd w:val="0"/>
              <w:snapToGrid w:val="0"/>
              <w:rPr>
                <w:rFonts w:ascii="宋体" w:hAnsi="宋体" w:cs="宋体" w:hint="eastAsia"/>
                <w:sz w:val="18"/>
                <w:szCs w:val="18"/>
                <w:lang w:eastAsia="zh-CN"/>
              </w:rPr>
            </w:pPr>
            <w:r w:rsidRPr="008D6D7B">
              <w:rPr>
                <w:rFonts w:ascii="宋体" w:hAnsi="宋体" w:cs="宋体"/>
                <w:sz w:val="18"/>
                <w:szCs w:val="18"/>
                <w:lang w:eastAsia="zh-CN"/>
              </w:rPr>
              <w:t>闪烁：</w:t>
            </w:r>
            <w:r w:rsidR="00490248">
              <w:rPr>
                <w:rFonts w:ascii="宋体" w:hAnsi="宋体" w:cs="宋体"/>
                <w:sz w:val="18"/>
                <w:szCs w:val="18"/>
                <w:lang w:eastAsia="zh-CN"/>
              </w:rPr>
              <w:t>指的是</w:t>
            </w:r>
            <w:r w:rsidRPr="008D6D7B">
              <w:rPr>
                <w:rFonts w:ascii="宋体" w:hAnsi="宋体" w:cs="宋体"/>
                <w:sz w:val="18"/>
                <w:szCs w:val="18"/>
                <w:lang w:eastAsia="zh-CN"/>
              </w:rPr>
              <w:t>发动机端严重故障指示，尽快维修。</w:t>
            </w:r>
          </w:p>
        </w:tc>
      </w:tr>
      <w:tr w:rsidR="00897AB6" w:rsidRPr="00033E2F" w14:paraId="179426EE" w14:textId="77777777" w:rsidTr="00615582">
        <w:trPr>
          <w:trHeight w:val="700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6180BF75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595" w:type="dxa"/>
            <w:vAlign w:val="center"/>
          </w:tcPr>
          <w:p w14:paraId="233DDEAC" w14:textId="5BFB03F8" w:rsidR="00897AB6" w:rsidRPr="00033E2F" w:rsidRDefault="00897AB6" w:rsidP="0061558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宋体" w:hAnsi="宋体" w:cs="宋体"/>
                <w:noProof/>
                <w:sz w:val="18"/>
                <w:szCs w:val="18"/>
                <w:lang w:val="en-US" w:eastAsia="zh-CN"/>
              </w:rPr>
              <w:drawing>
                <wp:inline distT="0" distB="0" distL="0" distR="0" wp14:anchorId="27FA10D7" wp14:editId="3F64CA91">
                  <wp:extent cx="400050" cy="295275"/>
                  <wp:effectExtent l="0" t="0" r="0" b="9525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或者</w:t>
            </w:r>
            <w:r>
              <w:rPr>
                <w:rFonts w:ascii="宋体" w:hAnsi="宋体" w:cs="Calibri"/>
                <w:noProof/>
                <w:spacing w:val="-19"/>
                <w:sz w:val="18"/>
                <w:szCs w:val="18"/>
                <w:lang w:val="en-US" w:eastAsia="zh-CN"/>
              </w:rPr>
              <w:drawing>
                <wp:inline distT="0" distB="0" distL="0" distR="0" wp14:anchorId="2702DD8B" wp14:editId="33F9D445">
                  <wp:extent cx="438150" cy="304800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，</w:t>
            </w:r>
            <w:r w:rsidRPr="00897AB6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颜色推荐采用红色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897AB6" w:rsidRPr="00033E2F" w14:paraId="755361EA" w14:textId="77777777" w:rsidTr="00615582">
        <w:trPr>
          <w:trHeight w:val="1055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29A64603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595" w:type="dxa"/>
            <w:vAlign w:val="center"/>
          </w:tcPr>
          <w:p w14:paraId="6AD8BADA" w14:textId="77777777" w:rsidR="00897AB6" w:rsidRPr="00033E2F" w:rsidRDefault="00897AB6" w:rsidP="0061558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以下任意条件满足时，退出</w:t>
            </w:r>
          </w:p>
          <w:p w14:paraId="17852E44" w14:textId="249B7377" w:rsidR="00897AB6" w:rsidRPr="00897AB6" w:rsidRDefault="00897AB6" w:rsidP="00897AB6">
            <w:pPr>
              <w:pStyle w:val="af2"/>
              <w:numPr>
                <w:ilvl w:val="0"/>
                <w:numId w:val="28"/>
              </w:numPr>
              <w:spacing w:after="12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897AB6">
              <w:rPr>
                <w:rFonts w:ascii="Times New Roman" w:hAnsi="Times New Roman"/>
                <w:sz w:val="20"/>
                <w:szCs w:val="20"/>
                <w:lang w:eastAsia="zh-CN"/>
              </w:rPr>
              <w:t>ON</w:t>
            </w:r>
            <w:proofErr w:type="gramStart"/>
            <w:r w:rsidRPr="00897AB6">
              <w:rPr>
                <w:rFonts w:ascii="Times New Roman" w:hAnsi="Times New Roman"/>
                <w:sz w:val="20"/>
                <w:szCs w:val="20"/>
                <w:lang w:eastAsia="zh-CN"/>
              </w:rPr>
              <w:t>档</w:t>
            </w:r>
            <w:proofErr w:type="gramEnd"/>
            <w:r w:rsidRPr="00897AB6">
              <w:rPr>
                <w:rFonts w:ascii="Times New Roman" w:hAnsi="Times New Roman"/>
                <w:sz w:val="20"/>
                <w:szCs w:val="20"/>
                <w:lang w:eastAsia="zh-CN"/>
              </w:rPr>
              <w:t>电源断开；</w:t>
            </w:r>
          </w:p>
          <w:p w14:paraId="6B4C9DEC" w14:textId="055A0DCE" w:rsidR="00897AB6" w:rsidRPr="008B6602" w:rsidRDefault="00897AB6" w:rsidP="00897AB6">
            <w:pPr>
              <w:pStyle w:val="af2"/>
              <w:numPr>
                <w:ilvl w:val="0"/>
                <w:numId w:val="28"/>
              </w:numPr>
              <w:spacing w:after="12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未收到与故障指示灯相关的信号；</w:t>
            </w:r>
          </w:p>
        </w:tc>
      </w:tr>
      <w:tr w:rsidR="00897AB6" w:rsidRPr="00033E2F" w14:paraId="61404C3F" w14:textId="77777777" w:rsidTr="00615582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1AE03F87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595" w:type="dxa"/>
            <w:vAlign w:val="center"/>
          </w:tcPr>
          <w:p w14:paraId="27F1D8B7" w14:textId="5530F54F" w:rsidR="00897AB6" w:rsidRPr="00033E2F" w:rsidRDefault="00897AB6" w:rsidP="0061558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总线信息如下，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报文名称</w:t>
            </w: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：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DM1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，源地址：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0</w:t>
            </w:r>
            <w:r w:rsidRPr="00033E2F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。</w:t>
            </w:r>
          </w:p>
          <w:tbl>
            <w:tblPr>
              <w:tblW w:w="7482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19"/>
              <w:gridCol w:w="1348"/>
              <w:gridCol w:w="863"/>
              <w:gridCol w:w="479"/>
              <w:gridCol w:w="702"/>
              <w:gridCol w:w="1529"/>
              <w:gridCol w:w="1742"/>
            </w:tblGrid>
            <w:tr w:rsidR="008D6D7B" w:rsidRPr="00033E2F" w14:paraId="70E459E7" w14:textId="77777777" w:rsidTr="008D6D7B">
              <w:trPr>
                <w:trHeight w:val="242"/>
                <w:jc w:val="center"/>
              </w:trPr>
              <w:tc>
                <w:tcPr>
                  <w:tcW w:w="547" w:type="pct"/>
                  <w:shd w:val="clear" w:color="auto" w:fill="D9D9D9" w:themeFill="background1" w:themeFillShade="D9"/>
                  <w:vAlign w:val="center"/>
                </w:tcPr>
                <w:p w14:paraId="0413A094" w14:textId="77777777" w:rsidR="00897AB6" w:rsidRPr="00033E2F" w:rsidRDefault="00897AB6" w:rsidP="00615582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proofErr w:type="gramStart"/>
                  <w:r w:rsidRPr="00033E2F">
                    <w:rPr>
                      <w:sz w:val="20"/>
                    </w:rPr>
                    <w:t>报文名</w:t>
                  </w:r>
                  <w:proofErr w:type="gramEnd"/>
                </w:p>
              </w:tc>
              <w:tc>
                <w:tcPr>
                  <w:tcW w:w="901" w:type="pct"/>
                  <w:shd w:val="clear" w:color="auto" w:fill="D9D9D9" w:themeFill="background1" w:themeFillShade="D9"/>
                  <w:vAlign w:val="center"/>
                </w:tcPr>
                <w:p w14:paraId="0003F4CF" w14:textId="77777777" w:rsidR="00897AB6" w:rsidRPr="00033E2F" w:rsidRDefault="00897AB6" w:rsidP="00615582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  <w:lang w:val="sv-SE"/>
                    </w:rPr>
                    <w:t>ID</w:t>
                  </w:r>
                </w:p>
              </w:tc>
              <w:tc>
                <w:tcPr>
                  <w:tcW w:w="577" w:type="pct"/>
                  <w:shd w:val="clear" w:color="auto" w:fill="D9D9D9" w:themeFill="background1" w:themeFillShade="D9"/>
                  <w:vAlign w:val="center"/>
                </w:tcPr>
                <w:p w14:paraId="32D34EAA" w14:textId="77777777" w:rsidR="00897AB6" w:rsidRPr="00033E2F" w:rsidRDefault="00897AB6" w:rsidP="00615582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</w:rPr>
                    <w:t>周期</w:t>
                  </w:r>
                </w:p>
              </w:tc>
              <w:tc>
                <w:tcPr>
                  <w:tcW w:w="320" w:type="pct"/>
                  <w:shd w:val="clear" w:color="auto" w:fill="D9D9D9" w:themeFill="background1" w:themeFillShade="D9"/>
                  <w:vAlign w:val="center"/>
                </w:tcPr>
                <w:p w14:paraId="6F7DA2B4" w14:textId="77777777" w:rsidR="00897AB6" w:rsidRPr="00033E2F" w:rsidRDefault="00897AB6" w:rsidP="00615582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469" w:type="pct"/>
                  <w:shd w:val="clear" w:color="auto" w:fill="D9D9D9" w:themeFill="background1" w:themeFillShade="D9"/>
                  <w:vAlign w:val="center"/>
                </w:tcPr>
                <w:p w14:paraId="41D7BDFA" w14:textId="77777777" w:rsidR="00897AB6" w:rsidRPr="00033E2F" w:rsidRDefault="00897AB6" w:rsidP="00615582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1022" w:type="pct"/>
                  <w:shd w:val="clear" w:color="auto" w:fill="D9D9D9" w:themeFill="background1" w:themeFillShade="D9"/>
                  <w:vAlign w:val="center"/>
                </w:tcPr>
                <w:p w14:paraId="0C9FF551" w14:textId="77777777" w:rsidR="00897AB6" w:rsidRPr="00033E2F" w:rsidRDefault="00897AB6" w:rsidP="00615582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rFonts w:hint="eastAsia"/>
                      <w:sz w:val="20"/>
                    </w:rPr>
                    <w:t>信号名</w:t>
                  </w:r>
                </w:p>
              </w:tc>
              <w:tc>
                <w:tcPr>
                  <w:tcW w:w="1165" w:type="pct"/>
                  <w:shd w:val="clear" w:color="auto" w:fill="D9D9D9" w:themeFill="background1" w:themeFillShade="D9"/>
                  <w:vAlign w:val="center"/>
                </w:tcPr>
                <w:p w14:paraId="6F92E191" w14:textId="77777777" w:rsidR="00897AB6" w:rsidRPr="00033E2F" w:rsidRDefault="00897AB6" w:rsidP="00615582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</w:rPr>
                    <w:t>备注</w:t>
                  </w:r>
                </w:p>
              </w:tc>
            </w:tr>
            <w:tr w:rsidR="008D6D7B" w:rsidRPr="00033E2F" w14:paraId="54165EE0" w14:textId="77777777" w:rsidTr="008D6D7B">
              <w:trPr>
                <w:trHeight w:val="242"/>
                <w:jc w:val="center"/>
              </w:trPr>
              <w:tc>
                <w:tcPr>
                  <w:tcW w:w="547" w:type="pct"/>
                  <w:vAlign w:val="center"/>
                </w:tcPr>
                <w:p w14:paraId="0359F838" w14:textId="01033F27" w:rsidR="008D6D7B" w:rsidRPr="00033E2F" w:rsidRDefault="008D6D7B" w:rsidP="008D6D7B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Times New Roman" w:hAnsi="Times New Roman" w:cs="Times New Roman" w:hint="eastAsia"/>
                      <w:sz w:val="20"/>
                      <w:szCs w:val="20"/>
                      <w:lang w:eastAsia="zh-CN"/>
                    </w:rPr>
                    <w:t>D</w: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  <w:lang w:eastAsia="zh-CN"/>
                    </w:rPr>
                    <w:t>M1</w:t>
                  </w:r>
                </w:p>
              </w:tc>
              <w:tc>
                <w:tcPr>
                  <w:tcW w:w="901" w:type="pct"/>
                  <w:shd w:val="clear" w:color="auto" w:fill="auto"/>
                  <w:vAlign w:val="center"/>
                </w:tcPr>
                <w:p w14:paraId="2D943537" w14:textId="36FC6EBE" w:rsidR="008D6D7B" w:rsidRPr="00033E2F" w:rsidRDefault="008D6D7B" w:rsidP="008D6D7B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eastAsia="zh-CN"/>
                    </w:rPr>
                  </w:pPr>
                  <w:r w:rsidRPr="00897AB6">
                    <w:rPr>
                      <w:rFonts w:ascii="Times New Roman" w:hAnsi="Times New Roman" w:cs="Times New Roman"/>
                      <w:sz w:val="20"/>
                      <w:szCs w:val="20"/>
                      <w:lang w:eastAsia="zh-CN"/>
                    </w:rPr>
                    <w:t>0x18FECA00</w:t>
                  </w:r>
                </w:p>
              </w:tc>
              <w:tc>
                <w:tcPr>
                  <w:tcW w:w="577" w:type="pct"/>
                  <w:shd w:val="clear" w:color="auto" w:fill="auto"/>
                  <w:vAlign w:val="center"/>
                </w:tcPr>
                <w:p w14:paraId="29CA53A7" w14:textId="599EDDC4" w:rsidR="008D6D7B" w:rsidRPr="00033E2F" w:rsidRDefault="008D6D7B" w:rsidP="008D6D7B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>
                    <w:rPr>
                      <w:rFonts w:hint="eastAsia"/>
                      <w:sz w:val="20"/>
                      <w:lang w:val="sv-SE"/>
                    </w:rPr>
                    <w:t>1</w:t>
                  </w:r>
                  <w:r>
                    <w:rPr>
                      <w:sz w:val="20"/>
                      <w:lang w:val="sv-SE"/>
                    </w:rPr>
                    <w:t>000ms</w:t>
                  </w:r>
                </w:p>
              </w:tc>
              <w:tc>
                <w:tcPr>
                  <w:tcW w:w="320" w:type="pct"/>
                  <w:shd w:val="clear" w:color="auto" w:fill="auto"/>
                  <w:vAlign w:val="center"/>
                </w:tcPr>
                <w:p w14:paraId="51F7EAE2" w14:textId="0FB29193" w:rsidR="008D6D7B" w:rsidRPr="00033E2F" w:rsidRDefault="008D6D7B" w:rsidP="008D6D7B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>
                    <w:rPr>
                      <w:rFonts w:hint="eastAsia"/>
                      <w:sz w:val="20"/>
                      <w:lang w:val="sv-SE"/>
                    </w:rPr>
                    <w:t>0</w:t>
                  </w:r>
                </w:p>
              </w:tc>
              <w:tc>
                <w:tcPr>
                  <w:tcW w:w="469" w:type="pct"/>
                  <w:shd w:val="clear" w:color="auto" w:fill="auto"/>
                  <w:vAlign w:val="center"/>
                </w:tcPr>
                <w:p w14:paraId="2EFAC94D" w14:textId="5087604F" w:rsidR="008D6D7B" w:rsidRPr="008D6D7B" w:rsidRDefault="008D6D7B" w:rsidP="008D6D7B">
                  <w:pPr>
                    <w:spacing w:after="0" w:line="240" w:lineRule="auto"/>
                    <w:jc w:val="both"/>
                    <w:rPr>
                      <w:rFonts w:asciiTheme="minorEastAsia" w:hAnsiTheme="minorEastAsia" w:cs="Times New Roman" w:hint="eastAsia"/>
                      <w:sz w:val="20"/>
                      <w:szCs w:val="20"/>
                      <w:lang w:val="en-US" w:eastAsia="zh-CN"/>
                    </w:rPr>
                  </w:pPr>
                  <w:r w:rsidRPr="008D6D7B">
                    <w:rPr>
                      <w:rFonts w:asciiTheme="minorEastAsia" w:hAnsiTheme="minorEastAsia" w:cs="Times New Roman" w:hint="eastAsia"/>
                      <w:sz w:val="20"/>
                      <w:szCs w:val="20"/>
                      <w:lang w:val="en-US" w:eastAsia="zh-CN"/>
                    </w:rPr>
                    <w:t>4</w:t>
                  </w:r>
                  <w:r w:rsidRPr="008D6D7B">
                    <w:rPr>
                      <w:rFonts w:asciiTheme="minorEastAsia" w:hAnsiTheme="minorEastAsia" w:cs="Times New Roman"/>
                      <w:sz w:val="20"/>
                      <w:szCs w:val="20"/>
                      <w:lang w:val="en-US" w:eastAsia="zh-CN"/>
                    </w:rPr>
                    <w:t>-5</w:t>
                  </w:r>
                </w:p>
              </w:tc>
              <w:tc>
                <w:tcPr>
                  <w:tcW w:w="1022" w:type="pct"/>
                  <w:vAlign w:val="center"/>
                </w:tcPr>
                <w:p w14:paraId="660969B5" w14:textId="7486A178" w:rsidR="008D6D7B" w:rsidRPr="00033E2F" w:rsidRDefault="008D6D7B" w:rsidP="008D6D7B">
                  <w:pPr>
                    <w:spacing w:after="0" w:line="240" w:lineRule="auto"/>
                    <w:jc w:val="both"/>
                    <w:rPr>
                      <w:rFonts w:asciiTheme="minorEastAsia" w:hAnsiTheme="minorEastAsia" w:cs="Times New Roman" w:hint="eastAsia"/>
                      <w:sz w:val="20"/>
                      <w:szCs w:val="20"/>
                      <w:lang w:val="en-US" w:eastAsia="zh-CN"/>
                    </w:rPr>
                  </w:pPr>
                  <w:r w:rsidRPr="00897AB6">
                    <w:rPr>
                      <w:rFonts w:asciiTheme="minorEastAsia" w:hAnsiTheme="minorEastAsia" w:cs="Times New Roman" w:hint="eastAsia"/>
                      <w:sz w:val="20"/>
                      <w:szCs w:val="20"/>
                      <w:lang w:val="en-US" w:eastAsia="zh-CN"/>
                    </w:rPr>
                    <w:t>发动机故障停机灯</w:t>
                  </w:r>
                </w:p>
              </w:tc>
              <w:tc>
                <w:tcPr>
                  <w:tcW w:w="1165" w:type="pct"/>
                  <w:shd w:val="clear" w:color="auto" w:fill="auto"/>
                  <w:vAlign w:val="center"/>
                </w:tcPr>
                <w:p w14:paraId="122943B0" w14:textId="7BF21497" w:rsidR="008D6D7B" w:rsidRPr="00804117" w:rsidRDefault="008D6D7B" w:rsidP="008D6D7B">
                  <w:pPr>
                    <w:spacing w:after="0" w:line="240" w:lineRule="auto"/>
                    <w:jc w:val="both"/>
                    <w:rPr>
                      <w:lang w:eastAsia="zh-CN"/>
                    </w:rPr>
                  </w:pPr>
                  <w:r w:rsidRPr="008D6D7B">
                    <w:rPr>
                      <w:rFonts w:asciiTheme="minorEastAsia" w:hAnsiTheme="minorEastAsia"/>
                      <w:sz w:val="20"/>
                      <w:szCs w:val="20"/>
                      <w:lang w:eastAsia="zh-CN"/>
                    </w:rPr>
                    <w:t>0x00:Lamp Off 0x01:Lamp On 0x02:Error 0x03:Not available</w:t>
                  </w:r>
                </w:p>
              </w:tc>
            </w:tr>
            <w:tr w:rsidR="008D6D7B" w:rsidRPr="00033E2F" w14:paraId="21EEE9AD" w14:textId="77777777" w:rsidTr="008D6D7B">
              <w:trPr>
                <w:trHeight w:val="242"/>
                <w:jc w:val="center"/>
              </w:trPr>
              <w:tc>
                <w:tcPr>
                  <w:tcW w:w="547" w:type="pct"/>
                  <w:vAlign w:val="center"/>
                </w:tcPr>
                <w:p w14:paraId="191DABF8" w14:textId="77777777" w:rsidR="00897AB6" w:rsidRPr="00804117" w:rsidRDefault="00897AB6" w:rsidP="00897AB6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eastAsia="zh-CN"/>
                    </w:rPr>
                  </w:pPr>
                </w:p>
              </w:tc>
              <w:tc>
                <w:tcPr>
                  <w:tcW w:w="901" w:type="pct"/>
                  <w:shd w:val="clear" w:color="auto" w:fill="auto"/>
                  <w:vAlign w:val="center"/>
                </w:tcPr>
                <w:p w14:paraId="225B07D0" w14:textId="77777777" w:rsidR="00897AB6" w:rsidRPr="00804117" w:rsidRDefault="00897AB6" w:rsidP="00897AB6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eastAsia="zh-CN"/>
                    </w:rPr>
                  </w:pPr>
                </w:p>
              </w:tc>
              <w:tc>
                <w:tcPr>
                  <w:tcW w:w="577" w:type="pct"/>
                  <w:shd w:val="clear" w:color="auto" w:fill="auto"/>
                  <w:vAlign w:val="center"/>
                </w:tcPr>
                <w:p w14:paraId="19476B51" w14:textId="77777777" w:rsidR="00897AB6" w:rsidRPr="00804117" w:rsidRDefault="00897AB6" w:rsidP="00897AB6">
                  <w:pPr>
                    <w:pStyle w:val="HR0"/>
                    <w:spacing w:line="240" w:lineRule="auto"/>
                    <w:ind w:firstLineChars="0" w:firstLine="0"/>
                  </w:pPr>
                </w:p>
              </w:tc>
              <w:tc>
                <w:tcPr>
                  <w:tcW w:w="320" w:type="pct"/>
                  <w:shd w:val="clear" w:color="auto" w:fill="auto"/>
                  <w:vAlign w:val="center"/>
                </w:tcPr>
                <w:p w14:paraId="63ECB11B" w14:textId="360DE3E9" w:rsidR="00897AB6" w:rsidRDefault="008D6D7B" w:rsidP="00897AB6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8D6D7B">
                    <w:rPr>
                      <w:sz w:val="20"/>
                      <w:lang w:val="sv-SE"/>
                    </w:rPr>
                    <w:t>1</w:t>
                  </w:r>
                </w:p>
              </w:tc>
              <w:tc>
                <w:tcPr>
                  <w:tcW w:w="469" w:type="pct"/>
                  <w:shd w:val="clear" w:color="auto" w:fill="auto"/>
                  <w:vAlign w:val="center"/>
                </w:tcPr>
                <w:p w14:paraId="0A5338DF" w14:textId="4471D49E" w:rsidR="00897AB6" w:rsidRPr="008D6D7B" w:rsidRDefault="00897AB6" w:rsidP="008D6D7B">
                  <w:pPr>
                    <w:spacing w:after="0" w:line="240" w:lineRule="auto"/>
                    <w:jc w:val="both"/>
                    <w:rPr>
                      <w:rFonts w:asciiTheme="minorEastAsia" w:hAnsiTheme="minorEastAsia" w:cs="Times New Roman" w:hint="eastAsia"/>
                      <w:sz w:val="20"/>
                      <w:szCs w:val="20"/>
                      <w:lang w:val="en-US" w:eastAsia="zh-CN"/>
                    </w:rPr>
                  </w:pPr>
                  <w:r w:rsidRPr="008D6D7B">
                    <w:rPr>
                      <w:rFonts w:asciiTheme="minorEastAsia" w:hAnsiTheme="minorEastAsia" w:cs="Times New Roman"/>
                      <w:sz w:val="20"/>
                      <w:szCs w:val="20"/>
                      <w:lang w:val="en-US" w:eastAsia="zh-CN"/>
                    </w:rPr>
                    <w:t>12-13</w:t>
                  </w:r>
                </w:p>
              </w:tc>
              <w:tc>
                <w:tcPr>
                  <w:tcW w:w="1022" w:type="pct"/>
                  <w:vAlign w:val="center"/>
                </w:tcPr>
                <w:p w14:paraId="35B9713E" w14:textId="47122747" w:rsidR="00897AB6" w:rsidRPr="00897AB6" w:rsidRDefault="00897AB6" w:rsidP="00897AB6">
                  <w:pPr>
                    <w:spacing w:after="0" w:line="240" w:lineRule="auto"/>
                    <w:jc w:val="both"/>
                    <w:rPr>
                      <w:rFonts w:asciiTheme="minorEastAsia" w:hAnsiTheme="minorEastAsia" w:cs="Times New Roman" w:hint="eastAsia"/>
                      <w:sz w:val="20"/>
                      <w:szCs w:val="20"/>
                      <w:lang w:val="en-US" w:eastAsia="zh-CN"/>
                    </w:rPr>
                  </w:pPr>
                  <w:r w:rsidRPr="00897AB6">
                    <w:rPr>
                      <w:rFonts w:asciiTheme="minorEastAsia" w:hAnsiTheme="minorEastAsia" w:cs="Times New Roman" w:hint="eastAsia"/>
                      <w:sz w:val="20"/>
                      <w:szCs w:val="20"/>
                      <w:lang w:val="en-US" w:eastAsia="zh-CN"/>
                    </w:rPr>
                    <w:t>发动机故障停机</w:t>
                  </w:r>
                  <w:proofErr w:type="gramStart"/>
                  <w:r w:rsidRPr="00897AB6">
                    <w:rPr>
                      <w:rFonts w:asciiTheme="minorEastAsia" w:hAnsiTheme="minorEastAsia" w:cs="Times New Roman" w:hint="eastAsia"/>
                      <w:sz w:val="20"/>
                      <w:szCs w:val="20"/>
                      <w:lang w:val="en-US" w:eastAsia="zh-CN"/>
                    </w:rPr>
                    <w:t>灯状态</w:t>
                  </w:r>
                  <w:proofErr w:type="gramEnd"/>
                  <w:r w:rsidRPr="00897AB6">
                    <w:rPr>
                      <w:rFonts w:asciiTheme="minorEastAsia" w:hAnsiTheme="minorEastAsia" w:cs="Times New Roman" w:hint="eastAsia"/>
                      <w:sz w:val="20"/>
                      <w:szCs w:val="20"/>
                      <w:lang w:val="en-US" w:eastAsia="zh-CN"/>
                    </w:rPr>
                    <w:t>-闪烁</w:t>
                  </w:r>
                </w:p>
              </w:tc>
              <w:tc>
                <w:tcPr>
                  <w:tcW w:w="1165" w:type="pct"/>
                  <w:shd w:val="clear" w:color="auto" w:fill="auto"/>
                  <w:vAlign w:val="center"/>
                </w:tcPr>
                <w:p w14:paraId="6032D922" w14:textId="77777777" w:rsidR="008D6D7B" w:rsidRPr="008D6D7B" w:rsidRDefault="008D6D7B" w:rsidP="008D6D7B">
                  <w:pPr>
                    <w:spacing w:after="0" w:line="240" w:lineRule="auto"/>
                    <w:rPr>
                      <w:rFonts w:asciiTheme="minorEastAsia" w:hAnsiTheme="minorEastAsia" w:cs="Times New Roman" w:hint="eastAsia"/>
                      <w:sz w:val="20"/>
                      <w:szCs w:val="20"/>
                      <w:lang w:val="en-US" w:eastAsia="zh-CN"/>
                    </w:rPr>
                  </w:pPr>
                  <w:r w:rsidRPr="008D6D7B">
                    <w:rPr>
                      <w:rFonts w:asciiTheme="minorEastAsia" w:hAnsiTheme="minorEastAsia" w:cs="Times New Roman"/>
                      <w:sz w:val="20"/>
                      <w:szCs w:val="20"/>
                      <w:lang w:val="en-US" w:eastAsia="zh-CN"/>
                    </w:rPr>
                    <w:t>0x</w:t>
                  </w:r>
                  <w:proofErr w:type="gramStart"/>
                  <w:r w:rsidRPr="008D6D7B">
                    <w:rPr>
                      <w:rFonts w:asciiTheme="minorEastAsia" w:hAnsiTheme="minorEastAsia" w:cs="Times New Roman"/>
                      <w:sz w:val="20"/>
                      <w:szCs w:val="20"/>
                      <w:lang w:val="en-US" w:eastAsia="zh-CN"/>
                    </w:rPr>
                    <w:t>00:Slow</w:t>
                  </w:r>
                  <w:proofErr w:type="gramEnd"/>
                  <w:r w:rsidRPr="008D6D7B">
                    <w:rPr>
                      <w:rFonts w:asciiTheme="minorEastAsia" w:hAnsiTheme="minorEastAsia" w:cs="Times New Roman"/>
                      <w:sz w:val="20"/>
                      <w:szCs w:val="20"/>
                      <w:lang w:val="en-US" w:eastAsia="zh-CN"/>
                    </w:rPr>
                    <w:t xml:space="preserve"> Flash (1 Hz, 50% duty cycle)</w:t>
                  </w:r>
                </w:p>
                <w:p w14:paraId="263A3423" w14:textId="19C0E397" w:rsidR="00897AB6" w:rsidRDefault="008D6D7B" w:rsidP="008D6D7B">
                  <w:pPr>
                    <w:spacing w:after="0" w:line="240" w:lineRule="auto"/>
                    <w:rPr>
                      <w:lang w:eastAsia="zh-CN"/>
                    </w:rPr>
                  </w:pPr>
                  <w:r w:rsidRPr="008D6D7B">
                    <w:rPr>
                      <w:rFonts w:asciiTheme="minorEastAsia" w:hAnsiTheme="minorEastAsia" w:cs="Times New Roman"/>
                      <w:sz w:val="20"/>
                      <w:szCs w:val="20"/>
                      <w:lang w:val="en-US" w:eastAsia="zh-CN"/>
                    </w:rPr>
                    <w:t>0x</w:t>
                  </w:r>
                  <w:proofErr w:type="gramStart"/>
                  <w:r w:rsidRPr="008D6D7B">
                    <w:rPr>
                      <w:rFonts w:asciiTheme="minorEastAsia" w:hAnsiTheme="minorEastAsia" w:cs="Times New Roman"/>
                      <w:sz w:val="20"/>
                      <w:szCs w:val="20"/>
                      <w:lang w:val="en-US" w:eastAsia="zh-CN"/>
                    </w:rPr>
                    <w:t>01:Fast</w:t>
                  </w:r>
                  <w:proofErr w:type="gramEnd"/>
                  <w:r w:rsidRPr="008D6D7B">
                    <w:rPr>
                      <w:rFonts w:asciiTheme="minorEastAsia" w:hAnsiTheme="minorEastAsia" w:cs="Times New Roman"/>
                      <w:sz w:val="20"/>
                      <w:szCs w:val="20"/>
                      <w:lang w:val="en-US" w:eastAsia="zh-CN"/>
                    </w:rPr>
                    <w:t xml:space="preserve"> Flash (2 Hz or faster, 50% duty cycle) 0x02:Reserved </w:t>
                  </w:r>
                  <w:r w:rsidRPr="008D6D7B">
                    <w:rPr>
                      <w:rFonts w:asciiTheme="minorEastAsia" w:hAnsiTheme="minorEastAsia" w:cs="Times New Roman"/>
                      <w:sz w:val="20"/>
                      <w:szCs w:val="20"/>
                      <w:lang w:val="en-US" w:eastAsia="zh-CN"/>
                    </w:rPr>
                    <w:lastRenderedPageBreak/>
                    <w:t>0x03:Unavailabl e / Do Not Flash</w:t>
                  </w:r>
                </w:p>
              </w:tc>
            </w:tr>
          </w:tbl>
          <w:p w14:paraId="611E44BF" w14:textId="77777777" w:rsidR="00897AB6" w:rsidRPr="009240DC" w:rsidRDefault="00897AB6" w:rsidP="0061558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</w:tr>
      <w:tr w:rsidR="00897AB6" w:rsidRPr="00033E2F" w14:paraId="33FB21C1" w14:textId="77777777" w:rsidTr="00615582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7AB9E633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7595" w:type="dxa"/>
            <w:vAlign w:val="center"/>
          </w:tcPr>
          <w:p w14:paraId="48C12026" w14:textId="77777777" w:rsidR="00897AB6" w:rsidRPr="00033E2F" w:rsidRDefault="00897AB6" w:rsidP="0061558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无</w:t>
            </w:r>
          </w:p>
        </w:tc>
      </w:tr>
      <w:tr w:rsidR="00897AB6" w:rsidRPr="00033E2F" w14:paraId="15D3A30F" w14:textId="77777777" w:rsidTr="00615582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444ABBAF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595" w:type="dxa"/>
            <w:vAlign w:val="center"/>
          </w:tcPr>
          <w:p w14:paraId="020F08DC" w14:textId="77777777" w:rsidR="00897AB6" w:rsidRPr="00033E2F" w:rsidRDefault="00897AB6" w:rsidP="0061558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ON</w:t>
            </w:r>
            <w:proofErr w:type="gramStart"/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897AB6" w:rsidRPr="00033E2F" w14:paraId="0848BF59" w14:textId="77777777" w:rsidTr="00615582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732346B2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595" w:type="dxa"/>
            <w:vAlign w:val="center"/>
          </w:tcPr>
          <w:p w14:paraId="2B5C201D" w14:textId="076CC346" w:rsidR="00897AB6" w:rsidRPr="00033E2F" w:rsidRDefault="008D6D7B" w:rsidP="0061558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按法规显示</w:t>
            </w:r>
          </w:p>
        </w:tc>
      </w:tr>
      <w:tr w:rsidR="00897AB6" w:rsidRPr="00033E2F" w14:paraId="035CC3FA" w14:textId="77777777" w:rsidTr="00615582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69E15F65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595" w:type="dxa"/>
            <w:vAlign w:val="center"/>
          </w:tcPr>
          <w:p w14:paraId="06158A06" w14:textId="77777777" w:rsidR="00897AB6" w:rsidRPr="00033E2F" w:rsidRDefault="00897AB6" w:rsidP="0061558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</w:tr>
      <w:tr w:rsidR="00897AB6" w:rsidRPr="00033E2F" w14:paraId="17477CD1" w14:textId="77777777" w:rsidTr="00615582">
        <w:trPr>
          <w:trHeight w:val="728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18D6FF5A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595" w:type="dxa"/>
            <w:vAlign w:val="center"/>
          </w:tcPr>
          <w:p w14:paraId="5326EC63" w14:textId="77777777" w:rsidR="00897AB6" w:rsidRPr="00033E2F" w:rsidRDefault="00897AB6" w:rsidP="00615582">
            <w:pPr>
              <w:spacing w:afterLines="50" w:after="120"/>
              <w:rPr>
                <w:rFonts w:ascii="Times New Roman" w:hAnsi="Times New Roman" w:cs="Times New Roman"/>
                <w:lang w:eastAsia="zh-CN"/>
              </w:rPr>
            </w:pPr>
          </w:p>
        </w:tc>
      </w:tr>
    </w:tbl>
    <w:p w14:paraId="3BD25F24" w14:textId="1BAEEFCB" w:rsidR="00897AB6" w:rsidRPr="00897AB6" w:rsidRDefault="00897AB6" w:rsidP="00897AB6">
      <w:pPr>
        <w:pStyle w:val="3"/>
        <w:rPr>
          <w:rFonts w:ascii="Times New Roman" w:hAnsi="Times New Roman" w:cs="Times New Roman"/>
          <w:lang w:eastAsia="zh-CN"/>
        </w:rPr>
      </w:pPr>
      <w:r w:rsidRPr="00897AB6">
        <w:rPr>
          <w:rFonts w:ascii="Times New Roman" w:hAnsi="Times New Roman" w:cs="Times New Roman" w:hint="eastAsia"/>
          <w:lang w:eastAsia="zh-CN"/>
        </w:rPr>
        <w:t>驾驶员警告灯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14"/>
        <w:gridCol w:w="7595"/>
      </w:tblGrid>
      <w:tr w:rsidR="00897AB6" w:rsidRPr="00033E2F" w14:paraId="5005B95C" w14:textId="77777777" w:rsidTr="00615582">
        <w:trPr>
          <w:trHeight w:val="527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05BB98CC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595" w:type="dxa"/>
            <w:shd w:val="clear" w:color="auto" w:fill="D9D9D9" w:themeFill="background1" w:themeFillShade="D9"/>
            <w:vAlign w:val="center"/>
          </w:tcPr>
          <w:p w14:paraId="08E18DB3" w14:textId="714A0DCF" w:rsidR="00897AB6" w:rsidRPr="008B6602" w:rsidRDefault="00897AB6" w:rsidP="00897AB6">
            <w:pPr>
              <w:pStyle w:val="3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驾驶员警告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灯显示</w:t>
            </w:r>
            <w:proofErr w:type="gramEnd"/>
          </w:p>
        </w:tc>
      </w:tr>
      <w:tr w:rsidR="00897AB6" w:rsidRPr="00033E2F" w14:paraId="38C8107E" w14:textId="77777777" w:rsidTr="00615582">
        <w:trPr>
          <w:trHeight w:val="559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06A4D425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595" w:type="dxa"/>
            <w:vAlign w:val="center"/>
          </w:tcPr>
          <w:p w14:paraId="3DD3EFD6" w14:textId="3CFD0CDD" w:rsidR="00897AB6" w:rsidRDefault="00897AB6" w:rsidP="00897AB6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1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、</w:t>
            </w:r>
            <w:r w:rsidRPr="00897AB6">
              <w:rPr>
                <w:rFonts w:ascii="Times New Roman" w:hAnsi="Times New Roman" w:cs="Times New Roman" w:hint="eastAsia"/>
                <w:sz w:val="20"/>
                <w:szCs w:val="20"/>
                <w:lang w:val="en-US" w:eastAsia="zh-CN"/>
              </w:rPr>
              <w:t>监测系统</w:t>
            </w:r>
            <w:r w:rsidRPr="00897AB6">
              <w:rPr>
                <w:rFonts w:ascii="Times New Roman" w:hAnsi="Times New Roman" w:cs="Times New Roman" w:hint="eastAsia"/>
                <w:sz w:val="20"/>
                <w:szCs w:val="20"/>
                <w:lang w:val="en-US" w:eastAsia="zh-CN"/>
              </w:rPr>
              <w:t>/</w:t>
            </w:r>
            <w:r w:rsidRPr="00897AB6">
              <w:rPr>
                <w:rFonts w:ascii="Times New Roman" w:hAnsi="Times New Roman" w:cs="Times New Roman" w:hint="eastAsia"/>
                <w:sz w:val="20"/>
                <w:szCs w:val="20"/>
                <w:lang w:val="en-US" w:eastAsia="zh-CN"/>
              </w:rPr>
              <w:t>排放后处理器</w:t>
            </w:r>
            <w:r w:rsidRPr="00897AB6">
              <w:rPr>
                <w:rFonts w:ascii="Times New Roman" w:hAnsi="Times New Roman" w:cs="Times New Roman" w:hint="eastAsia"/>
                <w:sz w:val="20"/>
                <w:szCs w:val="20"/>
                <w:lang w:val="en-US" w:eastAsia="zh-CN"/>
              </w:rPr>
              <w:t>A</w:t>
            </w:r>
            <w:r w:rsidRPr="00897AB6">
              <w:rPr>
                <w:rFonts w:ascii="Times New Roman" w:hAnsi="Times New Roman" w:cs="Times New Roman" w:hint="eastAsia"/>
                <w:sz w:val="20"/>
                <w:szCs w:val="20"/>
                <w:lang w:val="en-US" w:eastAsia="zh-CN"/>
              </w:rPr>
              <w:t>类故障</w:t>
            </w:r>
            <w:r w:rsidRPr="00897AB6"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>，建议维修</w:t>
            </w:r>
            <w:r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>。</w:t>
            </w:r>
          </w:p>
          <w:p w14:paraId="7C6B3B1F" w14:textId="3A977CF4" w:rsidR="00897AB6" w:rsidRPr="00033E2F" w:rsidRDefault="00897AB6" w:rsidP="00897AB6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2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、</w:t>
            </w: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仪表接收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RCU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的驾驶员警告灯信号，并且显示点灯。</w:t>
            </w:r>
          </w:p>
        </w:tc>
      </w:tr>
      <w:tr w:rsidR="00897AB6" w:rsidRPr="00033E2F" w14:paraId="6A22F3A6" w14:textId="77777777" w:rsidTr="00615582">
        <w:trPr>
          <w:trHeight w:val="106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6E2D91E7" w14:textId="1FBA93C8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595" w:type="dxa"/>
            <w:vAlign w:val="center"/>
          </w:tcPr>
          <w:p w14:paraId="65434CD7" w14:textId="77777777" w:rsidR="00897AB6" w:rsidRPr="00033E2F" w:rsidRDefault="00897AB6" w:rsidP="0061558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以下所有条件满足时，进入</w:t>
            </w:r>
          </w:p>
          <w:p w14:paraId="61E7D31B" w14:textId="7A171D69" w:rsidR="00897AB6" w:rsidRPr="00897AB6" w:rsidRDefault="00897AB6" w:rsidP="00897AB6">
            <w:pPr>
              <w:pStyle w:val="af2"/>
              <w:numPr>
                <w:ilvl w:val="0"/>
                <w:numId w:val="25"/>
              </w:numPr>
              <w:spacing w:after="12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897AB6">
              <w:rPr>
                <w:rFonts w:ascii="Times New Roman" w:hAnsi="Times New Roman"/>
                <w:sz w:val="20"/>
                <w:szCs w:val="20"/>
                <w:lang w:eastAsia="zh-CN"/>
              </w:rPr>
              <w:t>ON</w:t>
            </w:r>
            <w:proofErr w:type="gramStart"/>
            <w:r w:rsidRPr="00897AB6">
              <w:rPr>
                <w:rFonts w:ascii="Times New Roman" w:hAnsi="Times New Roman"/>
                <w:sz w:val="20"/>
                <w:szCs w:val="20"/>
                <w:lang w:eastAsia="zh-CN"/>
              </w:rPr>
              <w:t>档</w:t>
            </w:r>
            <w:proofErr w:type="gramEnd"/>
            <w:r w:rsidRPr="00897AB6">
              <w:rPr>
                <w:rFonts w:ascii="Times New Roman" w:hAnsi="Times New Roman"/>
                <w:sz w:val="20"/>
                <w:szCs w:val="20"/>
                <w:lang w:eastAsia="zh-CN"/>
              </w:rPr>
              <w:t>电源接通；</w:t>
            </w:r>
          </w:p>
          <w:p w14:paraId="159AAE71" w14:textId="272EBDCF" w:rsidR="00897AB6" w:rsidRPr="00897AB6" w:rsidRDefault="00897AB6" w:rsidP="00897AB6">
            <w:pPr>
              <w:pStyle w:val="af2"/>
              <w:numPr>
                <w:ilvl w:val="0"/>
                <w:numId w:val="25"/>
              </w:numPr>
              <w:spacing w:after="12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897AB6">
              <w:rPr>
                <w:rFonts w:ascii="Times New Roman" w:hAnsi="Times New Roman"/>
                <w:sz w:val="20"/>
                <w:szCs w:val="20"/>
                <w:lang w:eastAsia="zh-CN"/>
              </w:rPr>
              <w:t>收到驾驶员警告灯信号；</w:t>
            </w:r>
          </w:p>
        </w:tc>
      </w:tr>
      <w:tr w:rsidR="00897AB6" w:rsidRPr="00033E2F" w14:paraId="173357A4" w14:textId="77777777" w:rsidTr="00615582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59EA15E6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595" w:type="dxa"/>
            <w:vAlign w:val="center"/>
          </w:tcPr>
          <w:p w14:paraId="0456F64B" w14:textId="54A490F7" w:rsidR="00897AB6" w:rsidRPr="00033E2F" w:rsidRDefault="00897AB6" w:rsidP="0061558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点驾驶员警告灯信号</w:t>
            </w:r>
            <w:r w:rsidRPr="00897AB6">
              <w:rPr>
                <w:rFonts w:ascii="Times New Roman" w:eastAsia="宋体" w:hAnsi="Times New Roman" w:cs="Times New Roman" w:hint="eastAsia"/>
                <w:sz w:val="20"/>
                <w:szCs w:val="20"/>
                <w:lang w:val="en-US" w:eastAsia="zh-CN"/>
              </w:rPr>
              <w:t>，</w:t>
            </w:r>
            <w:r w:rsidRPr="00897AB6">
              <w:rPr>
                <w:rFonts w:ascii="Times New Roman" w:eastAsia="宋体" w:hAnsi="Times New Roman" w:cs="Times New Roman"/>
                <w:sz w:val="20"/>
                <w:szCs w:val="20"/>
                <w:lang w:val="en-US" w:eastAsia="zh-CN"/>
              </w:rPr>
              <w:t>常亮。</w:t>
            </w:r>
          </w:p>
        </w:tc>
      </w:tr>
      <w:tr w:rsidR="00897AB6" w:rsidRPr="00033E2F" w14:paraId="76A29557" w14:textId="77777777" w:rsidTr="00615582">
        <w:trPr>
          <w:trHeight w:val="700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27B5F17E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595" w:type="dxa"/>
            <w:vAlign w:val="center"/>
          </w:tcPr>
          <w:p w14:paraId="09FE2A1F" w14:textId="2D97EE3F" w:rsidR="00897AB6" w:rsidRPr="00033E2F" w:rsidRDefault="00897AB6" w:rsidP="0061558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宋体" w:hAnsi="宋体" w:cs="宋体"/>
                <w:noProof/>
                <w:spacing w:val="-11"/>
                <w:sz w:val="18"/>
                <w:szCs w:val="18"/>
                <w:lang w:val="en-US" w:eastAsia="zh-CN"/>
              </w:rPr>
              <w:drawing>
                <wp:inline distT="0" distB="0" distL="0" distR="0" wp14:anchorId="1EBE3FE4" wp14:editId="15656663">
                  <wp:extent cx="438150" cy="3143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31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97AB6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颜色推荐采用黄色或橙色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897AB6" w:rsidRPr="00033E2F" w14:paraId="6ED3D11E" w14:textId="77777777" w:rsidTr="00615582">
        <w:trPr>
          <w:trHeight w:val="1055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56481FA4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595" w:type="dxa"/>
            <w:vAlign w:val="center"/>
          </w:tcPr>
          <w:p w14:paraId="27F2CC4B" w14:textId="77777777" w:rsidR="00897AB6" w:rsidRPr="00033E2F" w:rsidRDefault="00897AB6" w:rsidP="0061558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以下任意条件满足时，退出</w:t>
            </w:r>
          </w:p>
          <w:p w14:paraId="28941A6F" w14:textId="5FAAF706" w:rsidR="00897AB6" w:rsidRPr="00897AB6" w:rsidRDefault="00897AB6" w:rsidP="00897AB6">
            <w:pPr>
              <w:pStyle w:val="af2"/>
              <w:numPr>
                <w:ilvl w:val="0"/>
                <w:numId w:val="26"/>
              </w:numPr>
              <w:spacing w:after="12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897AB6">
              <w:rPr>
                <w:rFonts w:ascii="Times New Roman" w:hAnsi="Times New Roman"/>
                <w:sz w:val="20"/>
                <w:szCs w:val="20"/>
                <w:lang w:eastAsia="zh-CN"/>
              </w:rPr>
              <w:t>ON</w:t>
            </w:r>
            <w:proofErr w:type="gramStart"/>
            <w:r w:rsidRPr="00897AB6">
              <w:rPr>
                <w:rFonts w:ascii="Times New Roman" w:hAnsi="Times New Roman"/>
                <w:sz w:val="20"/>
                <w:szCs w:val="20"/>
                <w:lang w:eastAsia="zh-CN"/>
              </w:rPr>
              <w:t>档</w:t>
            </w:r>
            <w:proofErr w:type="gramEnd"/>
            <w:r w:rsidRPr="00897AB6">
              <w:rPr>
                <w:rFonts w:ascii="Times New Roman" w:hAnsi="Times New Roman"/>
                <w:sz w:val="20"/>
                <w:szCs w:val="20"/>
                <w:lang w:eastAsia="zh-CN"/>
              </w:rPr>
              <w:t>电源断开；</w:t>
            </w:r>
          </w:p>
          <w:p w14:paraId="54C6EF36" w14:textId="246157F8" w:rsidR="00897AB6" w:rsidRPr="00897AB6" w:rsidRDefault="00897AB6" w:rsidP="00897AB6">
            <w:pPr>
              <w:spacing w:after="12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szCs w:val="20"/>
                <w:lang w:eastAsia="zh-CN"/>
              </w:rPr>
              <w:t>2</w:t>
            </w:r>
            <w:r>
              <w:rPr>
                <w:rFonts w:ascii="Times New Roman" w:hAnsi="Times New Roman" w:hint="eastAsia"/>
                <w:sz w:val="20"/>
                <w:szCs w:val="20"/>
                <w:lang w:eastAsia="zh-CN"/>
              </w:rPr>
              <w:t>、</w:t>
            </w:r>
            <w:r w:rsidRPr="00897AB6">
              <w:rPr>
                <w:rFonts w:ascii="Times New Roman" w:hAnsi="Times New Roman"/>
                <w:sz w:val="20"/>
                <w:szCs w:val="20"/>
                <w:lang w:eastAsia="zh-CN"/>
              </w:rPr>
              <w:t>未收到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驾驶员警告灯</w:t>
            </w:r>
            <w:r w:rsidRPr="00897AB6">
              <w:rPr>
                <w:rFonts w:ascii="Times New Roman" w:hAnsi="Times New Roman"/>
                <w:sz w:val="20"/>
                <w:szCs w:val="20"/>
                <w:lang w:eastAsia="zh-CN"/>
              </w:rPr>
              <w:t>信号</w:t>
            </w:r>
            <w:r w:rsidR="00E0667C">
              <w:rPr>
                <w:rFonts w:ascii="Times New Roman" w:hAnsi="Times New Roman"/>
                <w:sz w:val="20"/>
                <w:szCs w:val="20"/>
                <w:lang w:eastAsia="zh-CN"/>
              </w:rPr>
              <w:t>，或者驾驶员报警系统激活信号无效。</w:t>
            </w:r>
          </w:p>
        </w:tc>
      </w:tr>
      <w:tr w:rsidR="00897AB6" w:rsidRPr="00033E2F" w14:paraId="5DB62337" w14:textId="77777777" w:rsidTr="00615582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4F0A5852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595" w:type="dxa"/>
            <w:vAlign w:val="center"/>
          </w:tcPr>
          <w:p w14:paraId="5AEB1555" w14:textId="4F9E208E" w:rsidR="00897AB6" w:rsidRPr="00033E2F" w:rsidRDefault="00897AB6" w:rsidP="0061558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总线信息如下，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报文名称</w:t>
            </w: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：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OI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，源地址：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0</w:t>
            </w:r>
            <w:r w:rsidRPr="00033E2F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。</w:t>
            </w:r>
          </w:p>
          <w:tbl>
            <w:tblPr>
              <w:tblW w:w="4999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17"/>
              <w:gridCol w:w="1274"/>
              <w:gridCol w:w="988"/>
              <w:gridCol w:w="514"/>
              <w:gridCol w:w="588"/>
              <w:gridCol w:w="1712"/>
              <w:gridCol w:w="1475"/>
            </w:tblGrid>
            <w:tr w:rsidR="00897AB6" w:rsidRPr="00033E2F" w14:paraId="16B495AA" w14:textId="77777777" w:rsidTr="00897AB6">
              <w:trPr>
                <w:trHeight w:val="242"/>
              </w:trPr>
              <w:tc>
                <w:tcPr>
                  <w:tcW w:w="554" w:type="pct"/>
                  <w:shd w:val="clear" w:color="auto" w:fill="D9D9D9" w:themeFill="background1" w:themeFillShade="D9"/>
                  <w:vAlign w:val="center"/>
                </w:tcPr>
                <w:p w14:paraId="079E4C07" w14:textId="77777777" w:rsidR="00897AB6" w:rsidRPr="00033E2F" w:rsidRDefault="00897AB6" w:rsidP="00615582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proofErr w:type="gramStart"/>
                  <w:r w:rsidRPr="00033E2F">
                    <w:rPr>
                      <w:sz w:val="20"/>
                    </w:rPr>
                    <w:t>报文名</w:t>
                  </w:r>
                  <w:proofErr w:type="gramEnd"/>
                </w:p>
              </w:tc>
              <w:tc>
                <w:tcPr>
                  <w:tcW w:w="864" w:type="pct"/>
                  <w:shd w:val="clear" w:color="auto" w:fill="D9D9D9" w:themeFill="background1" w:themeFillShade="D9"/>
                  <w:vAlign w:val="center"/>
                </w:tcPr>
                <w:p w14:paraId="5ED75C77" w14:textId="77777777" w:rsidR="00897AB6" w:rsidRPr="00033E2F" w:rsidRDefault="00897AB6" w:rsidP="00615582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  <w:lang w:val="sv-SE"/>
                    </w:rPr>
                    <w:t>ID</w:t>
                  </w:r>
                </w:p>
              </w:tc>
              <w:tc>
                <w:tcPr>
                  <w:tcW w:w="670" w:type="pct"/>
                  <w:shd w:val="clear" w:color="auto" w:fill="D9D9D9" w:themeFill="background1" w:themeFillShade="D9"/>
                  <w:vAlign w:val="center"/>
                </w:tcPr>
                <w:p w14:paraId="07033CB7" w14:textId="77777777" w:rsidR="00897AB6" w:rsidRPr="00033E2F" w:rsidRDefault="00897AB6" w:rsidP="00615582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</w:rPr>
                    <w:t>周期</w:t>
                  </w:r>
                </w:p>
              </w:tc>
              <w:tc>
                <w:tcPr>
                  <w:tcW w:w="349" w:type="pct"/>
                  <w:shd w:val="clear" w:color="auto" w:fill="D9D9D9" w:themeFill="background1" w:themeFillShade="D9"/>
                  <w:vAlign w:val="center"/>
                </w:tcPr>
                <w:p w14:paraId="223CF925" w14:textId="77777777" w:rsidR="00897AB6" w:rsidRPr="00033E2F" w:rsidRDefault="00897AB6" w:rsidP="00615582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399" w:type="pct"/>
                  <w:shd w:val="clear" w:color="auto" w:fill="D9D9D9" w:themeFill="background1" w:themeFillShade="D9"/>
                  <w:vAlign w:val="center"/>
                </w:tcPr>
                <w:p w14:paraId="182ED0EB" w14:textId="77777777" w:rsidR="00897AB6" w:rsidRPr="00033E2F" w:rsidRDefault="00897AB6" w:rsidP="00615582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1162" w:type="pct"/>
                  <w:shd w:val="clear" w:color="auto" w:fill="D9D9D9" w:themeFill="background1" w:themeFillShade="D9"/>
                  <w:vAlign w:val="center"/>
                </w:tcPr>
                <w:p w14:paraId="57117DFE" w14:textId="77777777" w:rsidR="00897AB6" w:rsidRPr="00033E2F" w:rsidRDefault="00897AB6" w:rsidP="00615582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rFonts w:hint="eastAsia"/>
                      <w:sz w:val="20"/>
                    </w:rPr>
                    <w:t>信号名</w:t>
                  </w:r>
                </w:p>
              </w:tc>
              <w:tc>
                <w:tcPr>
                  <w:tcW w:w="1001" w:type="pct"/>
                  <w:shd w:val="clear" w:color="auto" w:fill="D9D9D9" w:themeFill="background1" w:themeFillShade="D9"/>
                  <w:vAlign w:val="center"/>
                </w:tcPr>
                <w:p w14:paraId="551B6312" w14:textId="77777777" w:rsidR="00897AB6" w:rsidRPr="00033E2F" w:rsidRDefault="00897AB6" w:rsidP="00615582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</w:rPr>
                    <w:t>备注</w:t>
                  </w:r>
                </w:p>
              </w:tc>
            </w:tr>
            <w:tr w:rsidR="00897AB6" w:rsidRPr="00033E2F" w14:paraId="28AF431A" w14:textId="77777777" w:rsidTr="00897AB6">
              <w:trPr>
                <w:trHeight w:val="242"/>
              </w:trPr>
              <w:tc>
                <w:tcPr>
                  <w:tcW w:w="554" w:type="pct"/>
                  <w:vAlign w:val="center"/>
                </w:tcPr>
                <w:p w14:paraId="28DE525B" w14:textId="53F804A8" w:rsidR="00897AB6" w:rsidRPr="008D6D7B" w:rsidRDefault="00897AB6" w:rsidP="00615582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eastAsia="zh-CN"/>
                    </w:rPr>
                  </w:pPr>
                  <w:r w:rsidRPr="008D6D7B">
                    <w:rPr>
                      <w:rFonts w:ascii="Times New Roman" w:hAnsi="Times New Roman" w:cs="Times New Roman"/>
                      <w:sz w:val="20"/>
                      <w:szCs w:val="20"/>
                      <w:lang w:eastAsia="zh-CN"/>
                    </w:rPr>
                    <w:t>OI</w:t>
                  </w:r>
                </w:p>
              </w:tc>
              <w:tc>
                <w:tcPr>
                  <w:tcW w:w="864" w:type="pct"/>
                  <w:shd w:val="clear" w:color="auto" w:fill="auto"/>
                  <w:vAlign w:val="center"/>
                </w:tcPr>
                <w:p w14:paraId="740A3E5A" w14:textId="2099BF12" w:rsidR="00897AB6" w:rsidRPr="008D6D7B" w:rsidRDefault="00897AB6" w:rsidP="00615582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eastAsia="zh-CN"/>
                    </w:rPr>
                  </w:pPr>
                  <w:r w:rsidRPr="008D6D7B">
                    <w:rPr>
                      <w:rFonts w:ascii="Times New Roman" w:hAnsi="Times New Roman" w:cs="Times New Roman"/>
                      <w:sz w:val="20"/>
                      <w:szCs w:val="20"/>
                      <w:lang w:eastAsia="zh-CN"/>
                    </w:rPr>
                    <w:t>0x18FEFF00</w:t>
                  </w:r>
                </w:p>
              </w:tc>
              <w:tc>
                <w:tcPr>
                  <w:tcW w:w="670" w:type="pct"/>
                  <w:shd w:val="clear" w:color="auto" w:fill="auto"/>
                  <w:vAlign w:val="center"/>
                </w:tcPr>
                <w:p w14:paraId="480705F8" w14:textId="4543CC89" w:rsidR="00897AB6" w:rsidRPr="008D6D7B" w:rsidRDefault="00897AB6" w:rsidP="00615582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8D6D7B">
                    <w:t>10000ms</w:t>
                  </w:r>
                </w:p>
              </w:tc>
              <w:tc>
                <w:tcPr>
                  <w:tcW w:w="349" w:type="pct"/>
                  <w:shd w:val="clear" w:color="auto" w:fill="auto"/>
                  <w:vAlign w:val="center"/>
                </w:tcPr>
                <w:p w14:paraId="507CDDEC" w14:textId="71C5CE43" w:rsidR="00897AB6" w:rsidRPr="008D6D7B" w:rsidRDefault="00E0667C" w:rsidP="00615582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8D6D7B">
                    <w:rPr>
                      <w:sz w:val="20"/>
                      <w:lang w:val="sv-SE"/>
                    </w:rPr>
                    <w:t>1</w:t>
                  </w:r>
                </w:p>
              </w:tc>
              <w:tc>
                <w:tcPr>
                  <w:tcW w:w="399" w:type="pct"/>
                  <w:shd w:val="clear" w:color="auto" w:fill="auto"/>
                  <w:vAlign w:val="center"/>
                </w:tcPr>
                <w:p w14:paraId="615A96FA" w14:textId="00C4C4B5" w:rsidR="00897AB6" w:rsidRPr="008D6D7B" w:rsidRDefault="00897AB6" w:rsidP="00615582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8D6D7B">
                    <w:rPr>
                      <w:sz w:val="20"/>
                      <w:lang w:val="sv-SE"/>
                    </w:rPr>
                    <w:t>0-</w:t>
                  </w:r>
                  <w:r w:rsidR="008D6D7B" w:rsidRPr="008D6D7B">
                    <w:rPr>
                      <w:sz w:val="20"/>
                      <w:lang w:val="sv-SE"/>
                    </w:rPr>
                    <w:t>1</w:t>
                  </w:r>
                </w:p>
              </w:tc>
              <w:tc>
                <w:tcPr>
                  <w:tcW w:w="1162" w:type="pct"/>
                </w:tcPr>
                <w:p w14:paraId="6B5ED267" w14:textId="3A6A35F5" w:rsidR="00897AB6" w:rsidRPr="008D6D7B" w:rsidRDefault="00E0667C" w:rsidP="008D6D7B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eastAsia="zh-CN"/>
                    </w:rPr>
                  </w:pPr>
                  <w:r w:rsidRPr="008D6D7B">
                    <w:rPr>
                      <w:rFonts w:ascii="Times New Roman" w:hAnsi="Times New Roman" w:cs="Times New Roman"/>
                      <w:sz w:val="20"/>
                      <w:szCs w:val="20"/>
                      <w:lang w:eastAsia="zh-CN"/>
                    </w:rPr>
                    <w:t>Driver</w:t>
                  </w:r>
                  <w:r w:rsidR="008D6D7B">
                    <w:rPr>
                      <w:rFonts w:ascii="Times New Roman" w:hAnsi="Times New Roman" w:cs="Times New Roman"/>
                      <w:sz w:val="20"/>
                      <w:szCs w:val="20"/>
                      <w:lang w:eastAsia="zh-CN"/>
                    </w:rPr>
                    <w:t xml:space="preserve"> </w:t>
                  </w:r>
                  <w:r w:rsidRPr="008D6D7B">
                    <w:rPr>
                      <w:rFonts w:ascii="Times New Roman" w:hAnsi="Times New Roman" w:cs="Times New Roman"/>
                      <w:sz w:val="20"/>
                      <w:szCs w:val="20"/>
                      <w:lang w:eastAsia="zh-CN"/>
                    </w:rPr>
                    <w:t>Warning System Indicator Status</w:t>
                  </w:r>
                  <w:proofErr w:type="spellStart"/>
                  <w:r w:rsidR="008D6D7B">
                    <w:rPr>
                      <w:rFonts w:ascii="宋体" w:hAnsi="宋体" w:hint="eastAsia"/>
                      <w:sz w:val="18"/>
                      <w:szCs w:val="18"/>
                    </w:rPr>
                    <w:t>驾驶员警示灯状态</w:t>
                  </w:r>
                  <w:proofErr w:type="spellEnd"/>
                </w:p>
              </w:tc>
              <w:tc>
                <w:tcPr>
                  <w:tcW w:w="1001" w:type="pct"/>
                  <w:shd w:val="clear" w:color="auto" w:fill="auto"/>
                  <w:vAlign w:val="center"/>
                </w:tcPr>
                <w:p w14:paraId="03056430" w14:textId="77777777" w:rsidR="00897AB6" w:rsidRPr="008D6D7B" w:rsidRDefault="00897AB6" w:rsidP="008D6D7B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eastAsia="zh-CN"/>
                    </w:rPr>
                  </w:pPr>
                  <w:r w:rsidRPr="008D6D7B">
                    <w:rPr>
                      <w:rFonts w:ascii="Times New Roman" w:hAnsi="Times New Roman" w:cs="Times New Roman" w:hint="eastAsia"/>
                      <w:sz w:val="20"/>
                      <w:szCs w:val="20"/>
                      <w:lang w:eastAsia="zh-CN"/>
                    </w:rPr>
                    <w:t>0x00</w:t>
                  </w:r>
                  <w:r w:rsidRPr="008D6D7B">
                    <w:rPr>
                      <w:rFonts w:ascii="Times New Roman" w:hAnsi="Times New Roman" w:cs="Times New Roman" w:hint="eastAsia"/>
                      <w:sz w:val="20"/>
                      <w:szCs w:val="20"/>
                      <w:lang w:eastAsia="zh-CN"/>
                    </w:rPr>
                    <w:t>：灯灭</w:t>
                  </w:r>
                </w:p>
                <w:p w14:paraId="2FBAB49A" w14:textId="00E133F9" w:rsidR="00897AB6" w:rsidRPr="008D6D7B" w:rsidRDefault="00897AB6" w:rsidP="008D6D7B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eastAsia="zh-CN"/>
                    </w:rPr>
                  </w:pPr>
                  <w:r w:rsidRPr="008D6D7B">
                    <w:rPr>
                      <w:rFonts w:ascii="Times New Roman" w:hAnsi="Times New Roman" w:cs="Times New Roman" w:hint="eastAsia"/>
                      <w:sz w:val="20"/>
                      <w:szCs w:val="20"/>
                      <w:lang w:eastAsia="zh-CN"/>
                    </w:rPr>
                    <w:t>0x01</w:t>
                  </w:r>
                  <w:r w:rsidRPr="008D6D7B">
                    <w:rPr>
                      <w:rFonts w:ascii="Times New Roman" w:hAnsi="Times New Roman" w:cs="Times New Roman" w:hint="eastAsia"/>
                      <w:sz w:val="20"/>
                      <w:szCs w:val="20"/>
                      <w:lang w:eastAsia="zh-CN"/>
                    </w:rPr>
                    <w:t>：灯亮</w:t>
                  </w:r>
                </w:p>
              </w:tc>
            </w:tr>
          </w:tbl>
          <w:p w14:paraId="42E170EE" w14:textId="77777777" w:rsidR="00897AB6" w:rsidRPr="009240DC" w:rsidRDefault="00897AB6" w:rsidP="0061558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</w:tr>
      <w:tr w:rsidR="00897AB6" w:rsidRPr="00033E2F" w14:paraId="4B17FADF" w14:textId="77777777" w:rsidTr="00615582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2F71DD22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595" w:type="dxa"/>
            <w:vAlign w:val="center"/>
          </w:tcPr>
          <w:p w14:paraId="3E3D2743" w14:textId="77777777" w:rsidR="00897AB6" w:rsidRPr="00033E2F" w:rsidRDefault="00897AB6" w:rsidP="0061558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无</w:t>
            </w:r>
          </w:p>
        </w:tc>
      </w:tr>
      <w:tr w:rsidR="00897AB6" w:rsidRPr="00033E2F" w14:paraId="46A290B3" w14:textId="77777777" w:rsidTr="00615582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72002C6D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595" w:type="dxa"/>
            <w:vAlign w:val="center"/>
          </w:tcPr>
          <w:p w14:paraId="0BB555A0" w14:textId="77777777" w:rsidR="00897AB6" w:rsidRPr="00033E2F" w:rsidRDefault="00897AB6" w:rsidP="0061558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ON</w:t>
            </w:r>
            <w:proofErr w:type="gramStart"/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897AB6" w:rsidRPr="00033E2F" w14:paraId="54091A49" w14:textId="77777777" w:rsidTr="00615582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6595F7FE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595" w:type="dxa"/>
            <w:vAlign w:val="center"/>
          </w:tcPr>
          <w:p w14:paraId="4557CABA" w14:textId="20A9CAE6" w:rsidR="00897AB6" w:rsidRPr="00033E2F" w:rsidRDefault="008D6D7B" w:rsidP="0061558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按法规要求显示</w:t>
            </w:r>
          </w:p>
        </w:tc>
      </w:tr>
      <w:tr w:rsidR="00897AB6" w:rsidRPr="00033E2F" w14:paraId="69D719C2" w14:textId="77777777" w:rsidTr="00615582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7C423EC1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595" w:type="dxa"/>
            <w:vAlign w:val="center"/>
          </w:tcPr>
          <w:p w14:paraId="146E62F5" w14:textId="77777777" w:rsidR="00897AB6" w:rsidRPr="00033E2F" w:rsidRDefault="00897AB6" w:rsidP="0061558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</w:tr>
      <w:tr w:rsidR="00897AB6" w:rsidRPr="00033E2F" w14:paraId="3AFE40C8" w14:textId="77777777" w:rsidTr="00615582">
        <w:trPr>
          <w:trHeight w:val="728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7C040FA0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595" w:type="dxa"/>
            <w:vAlign w:val="center"/>
          </w:tcPr>
          <w:p w14:paraId="42D85966" w14:textId="77777777" w:rsidR="00897AB6" w:rsidRPr="00033E2F" w:rsidRDefault="00897AB6" w:rsidP="00615582">
            <w:pPr>
              <w:spacing w:afterLines="50" w:after="120" w:line="240" w:lineRule="auto"/>
              <w:jc w:val="both"/>
              <w:rPr>
                <w:rFonts w:ascii="Times New Roman" w:hAnsi="Times New Roman" w:cs="Times New Roman"/>
                <w:lang w:eastAsia="zh-CN"/>
              </w:rPr>
            </w:pPr>
          </w:p>
          <w:p w14:paraId="00EA63AB" w14:textId="77777777" w:rsidR="00897AB6" w:rsidRPr="00033E2F" w:rsidRDefault="00897AB6" w:rsidP="00615582">
            <w:pPr>
              <w:spacing w:afterLines="50" w:after="120"/>
              <w:rPr>
                <w:rFonts w:ascii="Times New Roman" w:hAnsi="Times New Roman" w:cs="Times New Roman"/>
                <w:lang w:eastAsia="zh-CN"/>
              </w:rPr>
            </w:pPr>
          </w:p>
        </w:tc>
      </w:tr>
    </w:tbl>
    <w:p w14:paraId="5DB7F195" w14:textId="63BA8E96" w:rsidR="00897AB6" w:rsidRDefault="00897AB6" w:rsidP="00897AB6">
      <w:pPr>
        <w:pStyle w:val="3"/>
        <w:rPr>
          <w:rFonts w:ascii="Times New Roman" w:hAnsi="Times New Roman" w:cs="Times New Roman"/>
          <w:lang w:eastAsia="zh-CN"/>
        </w:rPr>
      </w:pPr>
      <w:r w:rsidRPr="001E6744">
        <w:rPr>
          <w:rFonts w:ascii="Times New Roman" w:hAnsi="Times New Roman" w:cs="Times New Roman"/>
          <w:lang w:eastAsia="zh-CN"/>
        </w:rPr>
        <w:t>供气系统相关显示（燃气车）</w:t>
      </w:r>
      <w:r w:rsidR="00696358">
        <w:rPr>
          <w:rFonts w:ascii="Times New Roman" w:hAnsi="Times New Roman" w:cs="Times New Roman" w:hint="eastAsia"/>
          <w:lang w:eastAsia="zh-CN"/>
        </w:rPr>
        <w:t>-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14"/>
        <w:gridCol w:w="7595"/>
      </w:tblGrid>
      <w:tr w:rsidR="00897AB6" w:rsidRPr="00897AB6" w14:paraId="60827A1C" w14:textId="77777777" w:rsidTr="00615582">
        <w:trPr>
          <w:trHeight w:val="527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519C31F9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595" w:type="dxa"/>
            <w:shd w:val="clear" w:color="auto" w:fill="D9D9D9" w:themeFill="background1" w:themeFillShade="D9"/>
            <w:vAlign w:val="center"/>
          </w:tcPr>
          <w:p w14:paraId="7035F199" w14:textId="33E39B53" w:rsidR="00897AB6" w:rsidRPr="008B6602" w:rsidRDefault="00897AB6" w:rsidP="00615582">
            <w:pPr>
              <w:pStyle w:val="3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单气瓶燃气液位低报警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显示</w:t>
            </w:r>
          </w:p>
        </w:tc>
      </w:tr>
      <w:tr w:rsidR="00897AB6" w:rsidRPr="00033E2F" w14:paraId="072FAB7C" w14:textId="77777777" w:rsidTr="00615582">
        <w:trPr>
          <w:trHeight w:val="559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08936402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功能描述</w:t>
            </w:r>
            <w:proofErr w:type="spellEnd"/>
          </w:p>
        </w:tc>
        <w:tc>
          <w:tcPr>
            <w:tcW w:w="7595" w:type="dxa"/>
            <w:vAlign w:val="center"/>
          </w:tcPr>
          <w:p w14:paraId="1970606B" w14:textId="205AD16D" w:rsidR="00897AB6" w:rsidRPr="00033E2F" w:rsidRDefault="00897AB6" w:rsidP="00897AB6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仪表接收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气瓶信号，并且按照需求显示。</w:t>
            </w:r>
          </w:p>
        </w:tc>
      </w:tr>
      <w:tr w:rsidR="00897AB6" w:rsidRPr="00033E2F" w14:paraId="796FDA7F" w14:textId="77777777" w:rsidTr="00615582">
        <w:trPr>
          <w:trHeight w:val="106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4AD279E1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595" w:type="dxa"/>
            <w:vAlign w:val="center"/>
          </w:tcPr>
          <w:p w14:paraId="079A91AC" w14:textId="77777777" w:rsidR="00897AB6" w:rsidRPr="00033E2F" w:rsidRDefault="00897AB6" w:rsidP="0061558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以下所有条件满足时，进入</w:t>
            </w:r>
          </w:p>
          <w:p w14:paraId="4FD31A4C" w14:textId="71AED2C3" w:rsidR="00897AB6" w:rsidRPr="007948B9" w:rsidRDefault="00897AB6" w:rsidP="007948B9">
            <w:pPr>
              <w:pStyle w:val="af2"/>
              <w:numPr>
                <w:ilvl w:val="0"/>
                <w:numId w:val="31"/>
              </w:numPr>
              <w:spacing w:after="12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7948B9">
              <w:rPr>
                <w:rFonts w:ascii="Times New Roman" w:hAnsi="Times New Roman"/>
                <w:sz w:val="20"/>
                <w:szCs w:val="20"/>
                <w:lang w:eastAsia="zh-CN"/>
              </w:rPr>
              <w:t>ON</w:t>
            </w:r>
            <w:proofErr w:type="gramStart"/>
            <w:r w:rsidRPr="007948B9">
              <w:rPr>
                <w:rFonts w:ascii="Times New Roman" w:hAnsi="Times New Roman"/>
                <w:sz w:val="20"/>
                <w:szCs w:val="20"/>
                <w:lang w:eastAsia="zh-CN"/>
              </w:rPr>
              <w:t>档</w:t>
            </w:r>
            <w:proofErr w:type="gramEnd"/>
            <w:r w:rsidRPr="007948B9">
              <w:rPr>
                <w:rFonts w:ascii="Times New Roman" w:hAnsi="Times New Roman"/>
                <w:sz w:val="20"/>
                <w:szCs w:val="20"/>
                <w:lang w:eastAsia="zh-CN"/>
              </w:rPr>
              <w:t>电源接通；</w:t>
            </w:r>
          </w:p>
          <w:p w14:paraId="70A4B2E4" w14:textId="1A614DBC" w:rsidR="00897AB6" w:rsidRPr="00897AB6" w:rsidRDefault="00897AB6" w:rsidP="007948B9">
            <w:pPr>
              <w:pStyle w:val="af2"/>
              <w:numPr>
                <w:ilvl w:val="0"/>
                <w:numId w:val="31"/>
              </w:numPr>
              <w:spacing w:after="12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897AB6">
              <w:rPr>
                <w:rFonts w:ascii="Times New Roman" w:hAnsi="Times New Roman"/>
                <w:sz w:val="20"/>
                <w:szCs w:val="20"/>
                <w:lang w:eastAsia="zh-CN"/>
              </w:rPr>
              <w:t>收到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气瓶报文</w:t>
            </w:r>
            <w:r w:rsidRPr="00897AB6">
              <w:rPr>
                <w:rFonts w:ascii="Times New Roman" w:hAnsi="Times New Roman"/>
                <w:sz w:val="20"/>
                <w:szCs w:val="20"/>
                <w:lang w:eastAsia="zh-CN"/>
              </w:rPr>
              <w:t>信号；</w:t>
            </w:r>
          </w:p>
        </w:tc>
      </w:tr>
      <w:tr w:rsidR="00897AB6" w:rsidRPr="00033E2F" w14:paraId="7A28636D" w14:textId="77777777" w:rsidTr="00615582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531E3C23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595" w:type="dxa"/>
            <w:vAlign w:val="center"/>
          </w:tcPr>
          <w:p w14:paraId="49F5EA40" w14:textId="199F8E25" w:rsidR="00897AB6" w:rsidRPr="00033E2F" w:rsidRDefault="00897AB6" w:rsidP="0061558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</w:tr>
      <w:tr w:rsidR="00897AB6" w:rsidRPr="00033E2F" w14:paraId="118BD89F" w14:textId="77777777" w:rsidTr="00615582">
        <w:trPr>
          <w:trHeight w:val="700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7A7B460E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595" w:type="dxa"/>
            <w:vAlign w:val="center"/>
          </w:tcPr>
          <w:p w14:paraId="663B71DB" w14:textId="04F71619" w:rsidR="00897AB6" w:rsidRPr="00033E2F" w:rsidRDefault="007948B9" w:rsidP="0061558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与燃气车显示一致</w:t>
            </w:r>
          </w:p>
        </w:tc>
      </w:tr>
      <w:tr w:rsidR="00897AB6" w:rsidRPr="00033E2F" w14:paraId="0E38F535" w14:textId="77777777" w:rsidTr="00615582">
        <w:trPr>
          <w:trHeight w:val="1055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3D01FB1E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595" w:type="dxa"/>
            <w:vAlign w:val="center"/>
          </w:tcPr>
          <w:p w14:paraId="100B7FF3" w14:textId="77777777" w:rsidR="00897AB6" w:rsidRPr="00033E2F" w:rsidRDefault="00897AB6" w:rsidP="0061558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以下任意条件满足时，退出</w:t>
            </w:r>
          </w:p>
          <w:p w14:paraId="24383CC9" w14:textId="23AAF010" w:rsidR="00897AB6" w:rsidRPr="007948B9" w:rsidRDefault="00897AB6" w:rsidP="007948B9">
            <w:pPr>
              <w:pStyle w:val="af2"/>
              <w:numPr>
                <w:ilvl w:val="0"/>
                <w:numId w:val="32"/>
              </w:numPr>
              <w:spacing w:after="12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7948B9">
              <w:rPr>
                <w:rFonts w:ascii="Times New Roman" w:hAnsi="Times New Roman"/>
                <w:sz w:val="20"/>
                <w:szCs w:val="20"/>
                <w:lang w:eastAsia="zh-CN"/>
              </w:rPr>
              <w:t>ON</w:t>
            </w:r>
            <w:proofErr w:type="gramStart"/>
            <w:r w:rsidRPr="007948B9">
              <w:rPr>
                <w:rFonts w:ascii="Times New Roman" w:hAnsi="Times New Roman"/>
                <w:sz w:val="20"/>
                <w:szCs w:val="20"/>
                <w:lang w:eastAsia="zh-CN"/>
              </w:rPr>
              <w:t>档</w:t>
            </w:r>
            <w:proofErr w:type="gramEnd"/>
            <w:r w:rsidRPr="007948B9">
              <w:rPr>
                <w:rFonts w:ascii="Times New Roman" w:hAnsi="Times New Roman"/>
                <w:sz w:val="20"/>
                <w:szCs w:val="20"/>
                <w:lang w:eastAsia="zh-CN"/>
              </w:rPr>
              <w:t>电源断开；</w:t>
            </w:r>
          </w:p>
          <w:p w14:paraId="1C80A4A4" w14:textId="1086C115" w:rsidR="00897AB6" w:rsidRPr="00897AB6" w:rsidRDefault="00897AB6" w:rsidP="00897AB6">
            <w:pPr>
              <w:spacing w:after="12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szCs w:val="20"/>
                <w:lang w:eastAsia="zh-CN"/>
              </w:rPr>
              <w:t>2</w:t>
            </w:r>
            <w:r w:rsidR="007948B9">
              <w:rPr>
                <w:rFonts w:ascii="Times New Roman" w:hAnsi="Times New Roman" w:hint="eastAsia"/>
                <w:sz w:val="20"/>
                <w:szCs w:val="20"/>
                <w:lang w:eastAsia="zh-CN"/>
              </w:rPr>
              <w:t>．</w:t>
            </w:r>
            <w:r w:rsidRPr="00897AB6">
              <w:rPr>
                <w:rFonts w:ascii="Times New Roman" w:hAnsi="Times New Roman"/>
                <w:sz w:val="20"/>
                <w:szCs w:val="20"/>
                <w:lang w:eastAsia="zh-CN"/>
              </w:rPr>
              <w:t>未收到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气瓶报文</w:t>
            </w:r>
            <w:r w:rsidRPr="00897AB6">
              <w:rPr>
                <w:rFonts w:ascii="Times New Roman" w:hAnsi="Times New Roman"/>
                <w:sz w:val="20"/>
                <w:szCs w:val="20"/>
                <w:lang w:eastAsia="zh-CN"/>
              </w:rPr>
              <w:t>信号</w:t>
            </w:r>
          </w:p>
        </w:tc>
      </w:tr>
      <w:tr w:rsidR="00897AB6" w:rsidRPr="00033E2F" w14:paraId="26ECEB56" w14:textId="77777777" w:rsidTr="00615582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3A23ACA0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595" w:type="dxa"/>
            <w:vAlign w:val="center"/>
          </w:tcPr>
          <w:p w14:paraId="05A23CB6" w14:textId="77777777" w:rsidR="00897AB6" w:rsidRPr="00033E2F" w:rsidRDefault="00897AB6" w:rsidP="0061558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总线信息如下，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报文名称</w:t>
            </w: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：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OI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，源地址：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0</w:t>
            </w:r>
            <w:r w:rsidRPr="00033E2F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。</w:t>
            </w:r>
          </w:p>
          <w:tbl>
            <w:tblPr>
              <w:tblW w:w="4999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16"/>
              <w:gridCol w:w="1275"/>
              <w:gridCol w:w="987"/>
              <w:gridCol w:w="514"/>
              <w:gridCol w:w="588"/>
              <w:gridCol w:w="1275"/>
              <w:gridCol w:w="1913"/>
            </w:tblGrid>
            <w:tr w:rsidR="00897AB6" w:rsidRPr="00033E2F" w14:paraId="373EDD6D" w14:textId="77777777" w:rsidTr="00897AB6">
              <w:trPr>
                <w:trHeight w:val="242"/>
              </w:trPr>
              <w:tc>
                <w:tcPr>
                  <w:tcW w:w="554" w:type="pct"/>
                  <w:shd w:val="clear" w:color="auto" w:fill="D9D9D9" w:themeFill="background1" w:themeFillShade="D9"/>
                  <w:vAlign w:val="center"/>
                </w:tcPr>
                <w:p w14:paraId="3BFFC9A4" w14:textId="77777777" w:rsidR="00897AB6" w:rsidRPr="00033E2F" w:rsidRDefault="00897AB6" w:rsidP="00615582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proofErr w:type="gramStart"/>
                  <w:r w:rsidRPr="00033E2F">
                    <w:rPr>
                      <w:sz w:val="20"/>
                    </w:rPr>
                    <w:t>报文名</w:t>
                  </w:r>
                  <w:proofErr w:type="gramEnd"/>
                </w:p>
              </w:tc>
              <w:tc>
                <w:tcPr>
                  <w:tcW w:w="865" w:type="pct"/>
                  <w:shd w:val="clear" w:color="auto" w:fill="D9D9D9" w:themeFill="background1" w:themeFillShade="D9"/>
                  <w:vAlign w:val="center"/>
                </w:tcPr>
                <w:p w14:paraId="5EE762E8" w14:textId="77777777" w:rsidR="00897AB6" w:rsidRPr="00033E2F" w:rsidRDefault="00897AB6" w:rsidP="00615582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  <w:lang w:val="sv-SE"/>
                    </w:rPr>
                    <w:t>ID</w:t>
                  </w:r>
                </w:p>
              </w:tc>
              <w:tc>
                <w:tcPr>
                  <w:tcW w:w="670" w:type="pct"/>
                  <w:shd w:val="clear" w:color="auto" w:fill="D9D9D9" w:themeFill="background1" w:themeFillShade="D9"/>
                  <w:vAlign w:val="center"/>
                </w:tcPr>
                <w:p w14:paraId="6DCA3F50" w14:textId="77777777" w:rsidR="00897AB6" w:rsidRPr="00033E2F" w:rsidRDefault="00897AB6" w:rsidP="00615582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</w:rPr>
                    <w:t>周期</w:t>
                  </w:r>
                </w:p>
              </w:tc>
              <w:tc>
                <w:tcPr>
                  <w:tcW w:w="349" w:type="pct"/>
                  <w:shd w:val="clear" w:color="auto" w:fill="D9D9D9" w:themeFill="background1" w:themeFillShade="D9"/>
                  <w:vAlign w:val="center"/>
                </w:tcPr>
                <w:p w14:paraId="02EBC286" w14:textId="77777777" w:rsidR="00897AB6" w:rsidRPr="00033E2F" w:rsidRDefault="00897AB6" w:rsidP="00615582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399" w:type="pct"/>
                  <w:shd w:val="clear" w:color="auto" w:fill="D9D9D9" w:themeFill="background1" w:themeFillShade="D9"/>
                  <w:vAlign w:val="center"/>
                </w:tcPr>
                <w:p w14:paraId="299235DE" w14:textId="77777777" w:rsidR="00897AB6" w:rsidRPr="00033E2F" w:rsidRDefault="00897AB6" w:rsidP="00615582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865" w:type="pct"/>
                  <w:shd w:val="clear" w:color="auto" w:fill="D9D9D9" w:themeFill="background1" w:themeFillShade="D9"/>
                  <w:vAlign w:val="center"/>
                </w:tcPr>
                <w:p w14:paraId="69295F6A" w14:textId="77777777" w:rsidR="00897AB6" w:rsidRPr="00033E2F" w:rsidRDefault="00897AB6" w:rsidP="00615582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rFonts w:hint="eastAsia"/>
                      <w:sz w:val="20"/>
                    </w:rPr>
                    <w:t>信号名</w:t>
                  </w:r>
                </w:p>
              </w:tc>
              <w:tc>
                <w:tcPr>
                  <w:tcW w:w="1298" w:type="pct"/>
                  <w:shd w:val="clear" w:color="auto" w:fill="D9D9D9" w:themeFill="background1" w:themeFillShade="D9"/>
                  <w:vAlign w:val="center"/>
                </w:tcPr>
                <w:p w14:paraId="733E4736" w14:textId="77777777" w:rsidR="00897AB6" w:rsidRPr="00033E2F" w:rsidRDefault="00897AB6" w:rsidP="00615582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 w:rsidRPr="00033E2F">
                    <w:rPr>
                      <w:sz w:val="20"/>
                    </w:rPr>
                    <w:t>备注</w:t>
                  </w:r>
                </w:p>
              </w:tc>
            </w:tr>
            <w:tr w:rsidR="00897AB6" w:rsidRPr="00033E2F" w14:paraId="7233650F" w14:textId="77777777" w:rsidTr="00897AB6">
              <w:trPr>
                <w:trHeight w:val="242"/>
              </w:trPr>
              <w:tc>
                <w:tcPr>
                  <w:tcW w:w="554" w:type="pct"/>
                  <w:vAlign w:val="center"/>
                </w:tcPr>
                <w:p w14:paraId="01C16D5A" w14:textId="7507280D" w:rsidR="00897AB6" w:rsidRPr="00033E2F" w:rsidRDefault="00897AB6" w:rsidP="00615582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  <w:lang w:eastAsia="zh-CN"/>
                    </w:rPr>
                    <w:t>气瓶</w:t>
                  </w:r>
                  <w:r>
                    <w:rPr>
                      <w:rFonts w:ascii="Times New Roman" w:hAnsi="Times New Roman" w:cs="Times New Roman" w:hint="eastAsia"/>
                      <w:sz w:val="20"/>
                      <w:szCs w:val="20"/>
                      <w:lang w:eastAsia="zh-CN"/>
                    </w:rPr>
                    <w:t>1</w:t>
                  </w:r>
                  <w:r>
                    <w:rPr>
                      <w:rFonts w:ascii="Times New Roman" w:hAnsi="Times New Roman" w:cs="Times New Roman" w:hint="eastAsia"/>
                      <w:sz w:val="20"/>
                      <w:szCs w:val="20"/>
                      <w:lang w:eastAsia="zh-CN"/>
                    </w:rPr>
                    <w:t>报文</w:t>
                  </w:r>
                </w:p>
              </w:tc>
              <w:tc>
                <w:tcPr>
                  <w:tcW w:w="865" w:type="pct"/>
                  <w:shd w:val="clear" w:color="auto" w:fill="auto"/>
                  <w:vAlign w:val="center"/>
                </w:tcPr>
                <w:p w14:paraId="748CC57F" w14:textId="223508DF" w:rsidR="00897AB6" w:rsidRPr="00033E2F" w:rsidRDefault="00897AB6" w:rsidP="00615582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hint="eastAsia"/>
                      <w:color w:val="000000"/>
                    </w:rPr>
                    <w:t>18FFEB4E</w:t>
                  </w:r>
                </w:p>
              </w:tc>
              <w:tc>
                <w:tcPr>
                  <w:tcW w:w="670" w:type="pct"/>
                  <w:shd w:val="clear" w:color="auto" w:fill="auto"/>
                  <w:vAlign w:val="center"/>
                </w:tcPr>
                <w:p w14:paraId="578194FF" w14:textId="14414E3E" w:rsidR="00897AB6" w:rsidRPr="00033E2F" w:rsidRDefault="00897AB6" w:rsidP="00897AB6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>
                    <w:t>4000ms</w:t>
                  </w:r>
                </w:p>
              </w:tc>
              <w:tc>
                <w:tcPr>
                  <w:tcW w:w="349" w:type="pct"/>
                  <w:shd w:val="clear" w:color="auto" w:fill="auto"/>
                  <w:vAlign w:val="center"/>
                </w:tcPr>
                <w:p w14:paraId="213DCEC9" w14:textId="46EC7315" w:rsidR="00897AB6" w:rsidRPr="00033E2F" w:rsidRDefault="00897AB6" w:rsidP="00615582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>
                    <w:rPr>
                      <w:sz w:val="20"/>
                      <w:lang w:val="sv-SE"/>
                    </w:rPr>
                    <w:t>1</w:t>
                  </w:r>
                </w:p>
              </w:tc>
              <w:tc>
                <w:tcPr>
                  <w:tcW w:w="399" w:type="pct"/>
                  <w:shd w:val="clear" w:color="auto" w:fill="auto"/>
                  <w:vAlign w:val="center"/>
                </w:tcPr>
                <w:p w14:paraId="5B32A7D2" w14:textId="5268D784" w:rsidR="00897AB6" w:rsidRPr="00033E2F" w:rsidRDefault="00897AB6" w:rsidP="00615582">
                  <w:pPr>
                    <w:pStyle w:val="HR0"/>
                    <w:spacing w:line="240" w:lineRule="auto"/>
                    <w:ind w:firstLineChars="0" w:firstLine="0"/>
                    <w:rPr>
                      <w:sz w:val="20"/>
                      <w:lang w:val="sv-SE"/>
                    </w:rPr>
                  </w:pPr>
                  <w:r>
                    <w:rPr>
                      <w:rFonts w:hint="eastAsia"/>
                      <w:sz w:val="20"/>
                      <w:lang w:val="sv-SE"/>
                    </w:rPr>
                    <w:t>1</w:t>
                  </w:r>
                  <w:r>
                    <w:rPr>
                      <w:sz w:val="20"/>
                      <w:lang w:val="sv-SE"/>
                    </w:rPr>
                    <w:t>0-12</w:t>
                  </w:r>
                </w:p>
              </w:tc>
              <w:tc>
                <w:tcPr>
                  <w:tcW w:w="865" w:type="pct"/>
                </w:tcPr>
                <w:p w14:paraId="415D02F9" w14:textId="11CC3690" w:rsidR="00897AB6" w:rsidRPr="00033E2F" w:rsidRDefault="00897AB6" w:rsidP="00615582">
                  <w:pPr>
                    <w:spacing w:after="0" w:line="240" w:lineRule="auto"/>
                    <w:jc w:val="both"/>
                    <w:rPr>
                      <w:rFonts w:asciiTheme="minorEastAsia" w:hAnsiTheme="minorEastAsia" w:cs="Times New Roman" w:hint="eastAsia"/>
                      <w:sz w:val="20"/>
                      <w:szCs w:val="20"/>
                      <w:lang w:val="en-US" w:eastAsia="zh-CN"/>
                    </w:rPr>
                  </w:pPr>
                  <w:r w:rsidRPr="00897AB6">
                    <w:rPr>
                      <w:rFonts w:asciiTheme="minorEastAsia" w:hAnsiTheme="minorEastAsia" w:cs="Times New Roman" w:hint="eastAsia"/>
                      <w:sz w:val="20"/>
                      <w:szCs w:val="20"/>
                      <w:lang w:val="en-US" w:eastAsia="zh-CN"/>
                    </w:rPr>
                    <w:t>气瓶压力测量</w:t>
                  </w:r>
                  <w:proofErr w:type="gramStart"/>
                  <w:r w:rsidRPr="00897AB6">
                    <w:rPr>
                      <w:rFonts w:asciiTheme="minorEastAsia" w:hAnsiTheme="minorEastAsia" w:cs="Times New Roman" w:hint="eastAsia"/>
                      <w:sz w:val="20"/>
                      <w:szCs w:val="20"/>
                      <w:lang w:val="en-US" w:eastAsia="zh-CN"/>
                    </w:rPr>
                    <w:t>值状态</w:t>
                  </w:r>
                  <w:proofErr w:type="gramEnd"/>
                </w:p>
              </w:tc>
              <w:tc>
                <w:tcPr>
                  <w:tcW w:w="1298" w:type="pct"/>
                  <w:shd w:val="clear" w:color="auto" w:fill="auto"/>
                  <w:vAlign w:val="center"/>
                </w:tcPr>
                <w:p w14:paraId="4767EEB3" w14:textId="77777777" w:rsidR="00897AB6" w:rsidRDefault="00897AB6" w:rsidP="00897AB6">
                  <w:pPr>
                    <w:spacing w:after="0" w:line="240" w:lineRule="auto"/>
                    <w:jc w:val="both"/>
                    <w:rPr>
                      <w:lang w:eastAsia="zh-CN"/>
                    </w:rPr>
                  </w:pPr>
                  <w:r>
                    <w:rPr>
                      <w:rFonts w:hint="eastAsia"/>
                      <w:lang w:eastAsia="zh-CN"/>
                    </w:rPr>
                    <w:t>0:</w:t>
                  </w:r>
                  <w:r>
                    <w:rPr>
                      <w:rFonts w:hint="eastAsia"/>
                      <w:lang w:eastAsia="zh-CN"/>
                    </w:rPr>
                    <w:t>测量值正常</w:t>
                  </w:r>
                </w:p>
                <w:p w14:paraId="793D28A2" w14:textId="77777777" w:rsidR="00897AB6" w:rsidRDefault="00897AB6" w:rsidP="00897AB6">
                  <w:pPr>
                    <w:spacing w:after="0" w:line="240" w:lineRule="auto"/>
                    <w:jc w:val="both"/>
                    <w:rPr>
                      <w:lang w:eastAsia="zh-CN"/>
                    </w:rPr>
                  </w:pPr>
                  <w:r>
                    <w:rPr>
                      <w:rFonts w:hint="eastAsia"/>
                      <w:lang w:eastAsia="zh-CN"/>
                    </w:rPr>
                    <w:t>1:</w:t>
                  </w:r>
                  <w:r>
                    <w:rPr>
                      <w:rFonts w:hint="eastAsia"/>
                      <w:lang w:eastAsia="zh-CN"/>
                    </w:rPr>
                    <w:t>测量值低于量程，按最低量程（</w:t>
                  </w:r>
                  <w:r>
                    <w:rPr>
                      <w:rFonts w:hint="eastAsia"/>
                      <w:lang w:eastAsia="zh-CN"/>
                    </w:rPr>
                    <w:t>0Kpa</w:t>
                  </w:r>
                  <w:r>
                    <w:rPr>
                      <w:rFonts w:hint="eastAsia"/>
                      <w:lang w:eastAsia="zh-CN"/>
                    </w:rPr>
                    <w:t>）取值</w:t>
                  </w:r>
                </w:p>
                <w:p w14:paraId="3A4CC65D" w14:textId="77777777" w:rsidR="00897AB6" w:rsidRDefault="00897AB6" w:rsidP="00897AB6">
                  <w:pPr>
                    <w:spacing w:after="0" w:line="240" w:lineRule="auto"/>
                    <w:jc w:val="both"/>
                    <w:rPr>
                      <w:lang w:eastAsia="zh-CN"/>
                    </w:rPr>
                  </w:pPr>
                  <w:r>
                    <w:rPr>
                      <w:rFonts w:hint="eastAsia"/>
                      <w:lang w:eastAsia="zh-CN"/>
                    </w:rPr>
                    <w:t>2:</w:t>
                  </w:r>
                  <w:r>
                    <w:rPr>
                      <w:rFonts w:hint="eastAsia"/>
                      <w:lang w:eastAsia="zh-CN"/>
                    </w:rPr>
                    <w:t>测量值高于量程，按最高量程（</w:t>
                  </w:r>
                  <w:r>
                    <w:rPr>
                      <w:rFonts w:hint="eastAsia"/>
                      <w:lang w:eastAsia="zh-CN"/>
                    </w:rPr>
                    <w:t>4000KPa</w:t>
                  </w:r>
                  <w:r>
                    <w:rPr>
                      <w:rFonts w:hint="eastAsia"/>
                      <w:lang w:eastAsia="zh-CN"/>
                    </w:rPr>
                    <w:t>）取值</w:t>
                  </w:r>
                </w:p>
                <w:p w14:paraId="2E62ACD6" w14:textId="77777777" w:rsidR="00897AB6" w:rsidRDefault="00897AB6" w:rsidP="00897AB6">
                  <w:pPr>
                    <w:spacing w:after="0" w:line="240" w:lineRule="auto"/>
                    <w:jc w:val="both"/>
                    <w:rPr>
                      <w:lang w:eastAsia="zh-CN"/>
                    </w:rPr>
                  </w:pPr>
                  <w:r>
                    <w:rPr>
                      <w:rFonts w:hint="eastAsia"/>
                      <w:lang w:eastAsia="zh-CN"/>
                    </w:rPr>
                    <w:t>3:</w:t>
                  </w:r>
                  <w:r>
                    <w:rPr>
                      <w:rFonts w:hint="eastAsia"/>
                      <w:lang w:eastAsia="zh-CN"/>
                    </w:rPr>
                    <w:t>故障，测量值下溢出</w:t>
                  </w:r>
                </w:p>
                <w:p w14:paraId="68CBEC41" w14:textId="1A8D596C" w:rsidR="00897AB6" w:rsidRPr="00804117" w:rsidRDefault="00897AB6" w:rsidP="00897AB6">
                  <w:pPr>
                    <w:spacing w:after="0" w:line="240" w:lineRule="auto"/>
                    <w:jc w:val="both"/>
                    <w:rPr>
                      <w:lang w:eastAsia="zh-CN"/>
                    </w:rPr>
                  </w:pPr>
                  <w:r>
                    <w:rPr>
                      <w:rFonts w:hint="eastAsia"/>
                      <w:lang w:eastAsia="zh-CN"/>
                    </w:rPr>
                    <w:t>4:</w:t>
                  </w:r>
                  <w:r>
                    <w:rPr>
                      <w:rFonts w:hint="eastAsia"/>
                      <w:lang w:eastAsia="zh-CN"/>
                    </w:rPr>
                    <w:t>故障，测量值上溢出</w:t>
                  </w:r>
                </w:p>
              </w:tc>
            </w:tr>
          </w:tbl>
          <w:p w14:paraId="38B8DC6C" w14:textId="77777777" w:rsidR="00897AB6" w:rsidRPr="009240DC" w:rsidRDefault="00897AB6" w:rsidP="0061558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</w:tr>
      <w:tr w:rsidR="00897AB6" w:rsidRPr="00033E2F" w14:paraId="6E2D229C" w14:textId="77777777" w:rsidTr="00615582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6A0CFC62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595" w:type="dxa"/>
            <w:vAlign w:val="center"/>
          </w:tcPr>
          <w:p w14:paraId="0F3B3A02" w14:textId="77777777" w:rsidR="00897AB6" w:rsidRPr="00033E2F" w:rsidRDefault="00897AB6" w:rsidP="0061558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无</w:t>
            </w:r>
          </w:p>
        </w:tc>
      </w:tr>
      <w:tr w:rsidR="00897AB6" w:rsidRPr="00033E2F" w14:paraId="766EB2E4" w14:textId="77777777" w:rsidTr="00615582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5495AA3D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595" w:type="dxa"/>
            <w:vAlign w:val="center"/>
          </w:tcPr>
          <w:p w14:paraId="0CB0D1D6" w14:textId="77777777" w:rsidR="00897AB6" w:rsidRPr="00033E2F" w:rsidRDefault="00897AB6" w:rsidP="0061558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ON</w:t>
            </w:r>
            <w:proofErr w:type="gramStart"/>
            <w:r w:rsidRPr="00033E2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897AB6" w:rsidRPr="00033E2F" w14:paraId="436C2864" w14:textId="77777777" w:rsidTr="00615582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0FD1BEDB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595" w:type="dxa"/>
            <w:vAlign w:val="center"/>
          </w:tcPr>
          <w:p w14:paraId="7C938BEE" w14:textId="77777777" w:rsidR="00897AB6" w:rsidRPr="00033E2F" w:rsidRDefault="00897AB6" w:rsidP="0061558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</w:tr>
      <w:tr w:rsidR="00897AB6" w:rsidRPr="00033E2F" w14:paraId="1B705C42" w14:textId="77777777" w:rsidTr="00615582">
        <w:trPr>
          <w:trHeight w:val="354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275652C8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595" w:type="dxa"/>
            <w:vAlign w:val="center"/>
          </w:tcPr>
          <w:p w14:paraId="35B27CF4" w14:textId="77777777" w:rsidR="00897AB6" w:rsidRPr="00033E2F" w:rsidRDefault="00897AB6" w:rsidP="0061558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</w:tr>
      <w:tr w:rsidR="00897AB6" w:rsidRPr="00033E2F" w14:paraId="4BCA131E" w14:textId="77777777" w:rsidTr="00615582">
        <w:trPr>
          <w:trHeight w:val="728"/>
        </w:trPr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40900B9F" w14:textId="77777777" w:rsidR="00897AB6" w:rsidRPr="00033E2F" w:rsidRDefault="00897AB6" w:rsidP="0061558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595" w:type="dxa"/>
            <w:vAlign w:val="center"/>
          </w:tcPr>
          <w:p w14:paraId="711A9CB7" w14:textId="77777777" w:rsidR="00897AB6" w:rsidRPr="00033E2F" w:rsidRDefault="00897AB6" w:rsidP="00615582">
            <w:pPr>
              <w:spacing w:afterLines="50" w:after="120" w:line="240" w:lineRule="auto"/>
              <w:jc w:val="both"/>
              <w:rPr>
                <w:rFonts w:ascii="Times New Roman" w:hAnsi="Times New Roman" w:cs="Times New Roman"/>
                <w:lang w:eastAsia="zh-CN"/>
              </w:rPr>
            </w:pPr>
          </w:p>
          <w:p w14:paraId="24FAFD09" w14:textId="77777777" w:rsidR="00897AB6" w:rsidRPr="00033E2F" w:rsidRDefault="00897AB6" w:rsidP="00615582">
            <w:pPr>
              <w:spacing w:afterLines="50" w:after="120"/>
              <w:rPr>
                <w:rFonts w:ascii="Times New Roman" w:hAnsi="Times New Roman" w:cs="Times New Roman"/>
                <w:lang w:eastAsia="zh-CN"/>
              </w:rPr>
            </w:pPr>
          </w:p>
        </w:tc>
      </w:tr>
    </w:tbl>
    <w:p w14:paraId="64CEDE9A" w14:textId="77777777" w:rsidR="00897AB6" w:rsidRDefault="00897AB6" w:rsidP="00897AB6">
      <w:pPr>
        <w:rPr>
          <w:lang w:eastAsia="zh-CN"/>
        </w:rPr>
      </w:pPr>
    </w:p>
    <w:p w14:paraId="7A8EC157" w14:textId="03384F4B" w:rsidR="00897AB6" w:rsidRPr="00897AB6" w:rsidRDefault="00897AB6" w:rsidP="00897AB6">
      <w:pPr>
        <w:rPr>
          <w:b/>
          <w:lang w:eastAsia="zh-CN"/>
        </w:rPr>
      </w:pPr>
      <w:r w:rsidRPr="00897AB6">
        <w:rPr>
          <w:rFonts w:hint="eastAsia"/>
          <w:b/>
          <w:lang w:eastAsia="zh-CN"/>
        </w:rPr>
        <w:t>备注：按照燃气车显示，参考便函：</w:t>
      </w:r>
      <w:r w:rsidRPr="00897AB6">
        <w:rPr>
          <w:b/>
          <w:lang w:eastAsia="zh-CN"/>
        </w:rPr>
        <w:t>DM23113017</w:t>
      </w:r>
      <w:r w:rsidR="008D6D7B">
        <w:rPr>
          <w:b/>
          <w:lang w:eastAsia="zh-CN"/>
        </w:rPr>
        <w:t>，如下</w:t>
      </w:r>
      <w:r w:rsidRPr="00897AB6">
        <w:rPr>
          <w:b/>
          <w:lang w:eastAsia="zh-CN"/>
        </w:rPr>
        <w:t>。</w:t>
      </w:r>
    </w:p>
    <w:tbl>
      <w:tblPr>
        <w:tblpPr w:leftFromText="180" w:rightFromText="180" w:vertAnchor="text" w:horzAnchor="margin" w:tblpXSpec="center" w:tblpY="317"/>
        <w:tblW w:w="8034" w:type="dxa"/>
        <w:tblLook w:val="04A0" w:firstRow="1" w:lastRow="0" w:firstColumn="1" w:lastColumn="0" w:noHBand="0" w:noVBand="1"/>
      </w:tblPr>
      <w:tblGrid>
        <w:gridCol w:w="845"/>
        <w:gridCol w:w="684"/>
        <w:gridCol w:w="794"/>
        <w:gridCol w:w="1205"/>
        <w:gridCol w:w="3344"/>
        <w:gridCol w:w="1162"/>
      </w:tblGrid>
      <w:tr w:rsidR="00897AB6" w:rsidRPr="00536058" w14:paraId="3D461555" w14:textId="77777777" w:rsidTr="007948B9">
        <w:trPr>
          <w:trHeight w:val="230"/>
        </w:trPr>
        <w:tc>
          <w:tcPr>
            <w:tcW w:w="8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09B32D2" w14:textId="77777777" w:rsidR="00897AB6" w:rsidRPr="007948B9" w:rsidRDefault="00897AB6" w:rsidP="004E6A8E">
            <w:pPr>
              <w:rPr>
                <w:rFonts w:ascii="宋体" w:hAnsi="宋体" w:cs="宋体" w:hint="eastAsia"/>
                <w:color w:val="000000"/>
                <w:sz w:val="20"/>
              </w:rPr>
            </w:pPr>
            <w:proofErr w:type="spellStart"/>
            <w:r w:rsidRPr="007948B9">
              <w:rPr>
                <w:rFonts w:ascii="宋体" w:hAnsi="宋体" w:cs="宋体" w:hint="eastAsia"/>
                <w:color w:val="000000"/>
                <w:sz w:val="20"/>
              </w:rPr>
              <w:t>气瓶液位接入状态</w:t>
            </w:r>
            <w:proofErr w:type="spellEnd"/>
          </w:p>
        </w:tc>
        <w:tc>
          <w:tcPr>
            <w:tcW w:w="6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CF96B92" w14:textId="77777777" w:rsidR="00897AB6" w:rsidRPr="007948B9" w:rsidRDefault="00897AB6" w:rsidP="004E6A8E">
            <w:pPr>
              <w:rPr>
                <w:rFonts w:ascii="宋体" w:hAnsi="宋体" w:cs="宋体" w:hint="eastAsia"/>
                <w:color w:val="000000"/>
                <w:sz w:val="20"/>
              </w:rPr>
            </w:pPr>
            <w:proofErr w:type="spellStart"/>
            <w:r w:rsidRPr="007948B9">
              <w:rPr>
                <w:rFonts w:ascii="宋体" w:hAnsi="宋体" w:cs="宋体" w:hint="eastAsia"/>
                <w:color w:val="000000"/>
                <w:sz w:val="20"/>
              </w:rPr>
              <w:t>气瓶测量值</w:t>
            </w:r>
            <w:proofErr w:type="spellEnd"/>
          </w:p>
        </w:tc>
        <w:tc>
          <w:tcPr>
            <w:tcW w:w="7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7A08C3E" w14:textId="77777777" w:rsidR="00897AB6" w:rsidRPr="007948B9" w:rsidRDefault="00897AB6" w:rsidP="004E6A8E">
            <w:pPr>
              <w:rPr>
                <w:rFonts w:ascii="宋体" w:hAnsi="宋体" w:cs="宋体" w:hint="eastAsia"/>
                <w:color w:val="000000"/>
                <w:sz w:val="20"/>
                <w:lang w:eastAsia="zh-CN"/>
              </w:rPr>
            </w:pPr>
            <w:r w:rsidRPr="007948B9">
              <w:rPr>
                <w:rFonts w:ascii="宋体" w:hAnsi="宋体" w:cs="宋体" w:hint="eastAsia"/>
                <w:color w:val="000000"/>
                <w:sz w:val="20"/>
                <w:lang w:eastAsia="zh-CN"/>
              </w:rPr>
              <w:t>变送器输入气瓶液量值</w:t>
            </w:r>
          </w:p>
        </w:tc>
        <w:tc>
          <w:tcPr>
            <w:tcW w:w="12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530F5F2" w14:textId="77777777" w:rsidR="00897AB6" w:rsidRPr="007948B9" w:rsidRDefault="00897AB6" w:rsidP="004E6A8E">
            <w:pPr>
              <w:rPr>
                <w:rFonts w:ascii="宋体" w:hAnsi="宋体" w:cs="宋体" w:hint="eastAsia"/>
                <w:color w:val="000000"/>
                <w:sz w:val="20"/>
              </w:rPr>
            </w:pPr>
            <w:proofErr w:type="spellStart"/>
            <w:r w:rsidRPr="007948B9">
              <w:rPr>
                <w:rFonts w:ascii="宋体" w:hAnsi="宋体" w:cs="宋体" w:hint="eastAsia"/>
                <w:color w:val="000000"/>
                <w:sz w:val="20"/>
              </w:rPr>
              <w:t>显示界面</w:t>
            </w:r>
            <w:proofErr w:type="spellEnd"/>
          </w:p>
        </w:tc>
        <w:tc>
          <w:tcPr>
            <w:tcW w:w="33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CBA0018" w14:textId="77777777" w:rsidR="00897AB6" w:rsidRPr="007948B9" w:rsidRDefault="00897AB6" w:rsidP="004E6A8E">
            <w:pPr>
              <w:rPr>
                <w:rFonts w:ascii="宋体" w:hAnsi="宋体" w:cs="宋体" w:hint="eastAsia"/>
                <w:color w:val="000000"/>
                <w:sz w:val="20"/>
              </w:rPr>
            </w:pPr>
            <w:proofErr w:type="spellStart"/>
            <w:r w:rsidRPr="007948B9">
              <w:rPr>
                <w:rFonts w:ascii="宋体" w:hAnsi="宋体" w:cs="宋体" w:hint="eastAsia"/>
                <w:color w:val="000000"/>
                <w:sz w:val="20"/>
              </w:rPr>
              <w:t>报警</w:t>
            </w:r>
            <w:proofErr w:type="spellEnd"/>
          </w:p>
        </w:tc>
        <w:tc>
          <w:tcPr>
            <w:tcW w:w="11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A2593C" w14:textId="77777777" w:rsidR="00897AB6" w:rsidRPr="007948B9" w:rsidRDefault="00897AB6" w:rsidP="004E6A8E">
            <w:pPr>
              <w:rPr>
                <w:rFonts w:ascii="宋体" w:hAnsi="宋体" w:cs="宋体" w:hint="eastAsia"/>
                <w:color w:val="000000"/>
                <w:sz w:val="20"/>
              </w:rPr>
            </w:pPr>
            <w:proofErr w:type="spellStart"/>
            <w:r w:rsidRPr="007948B9">
              <w:rPr>
                <w:rFonts w:ascii="宋体" w:hAnsi="宋体" w:cs="宋体" w:hint="eastAsia"/>
                <w:color w:val="000000"/>
                <w:sz w:val="20"/>
              </w:rPr>
              <w:t>备注</w:t>
            </w:r>
            <w:proofErr w:type="spellEnd"/>
          </w:p>
        </w:tc>
      </w:tr>
      <w:tr w:rsidR="00897AB6" w:rsidRPr="00536058" w14:paraId="27617C2B" w14:textId="77777777" w:rsidTr="00897AB6">
        <w:trPr>
          <w:trHeight w:val="230"/>
        </w:trPr>
        <w:tc>
          <w:tcPr>
            <w:tcW w:w="8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60DF9B9" w14:textId="0962FFE6" w:rsidR="00897AB6" w:rsidRPr="007948B9" w:rsidRDefault="00897AB6" w:rsidP="005975A5">
            <w:pPr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 w:rsidRPr="007948B9">
              <w:rPr>
                <w:rFonts w:ascii="??" w:eastAsia="等线" w:hAnsi="??" w:cs="宋体"/>
                <w:color w:val="000000"/>
                <w:sz w:val="20"/>
                <w:szCs w:val="20"/>
              </w:rPr>
              <w:lastRenderedPageBreak/>
              <w:t>00</w:t>
            </w:r>
          </w:p>
        </w:tc>
        <w:tc>
          <w:tcPr>
            <w:tcW w:w="6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322951" w14:textId="35FFDE4A" w:rsidR="00897AB6" w:rsidRPr="007948B9" w:rsidRDefault="00897AB6" w:rsidP="005975A5">
            <w:pPr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 w:rsidRPr="007948B9">
              <w:rPr>
                <w:rFonts w:ascii="??" w:eastAsia="等线" w:hAnsi="??" w:cs="宋体"/>
                <w:color w:val="000000"/>
                <w:sz w:val="20"/>
                <w:szCs w:val="20"/>
              </w:rPr>
              <w:t>000</w:t>
            </w:r>
          </w:p>
        </w:tc>
        <w:tc>
          <w:tcPr>
            <w:tcW w:w="7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67E39D" w14:textId="33FF9E84" w:rsidR="00897AB6" w:rsidRPr="007948B9" w:rsidRDefault="00897AB6" w:rsidP="005975A5">
            <w:pPr>
              <w:rPr>
                <w:rFonts w:ascii="宋体" w:hAnsi="宋体" w:cs="宋体" w:hint="eastAsia"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7948B9">
              <w:rPr>
                <w:rFonts w:ascii="宋体" w:hAnsi="宋体" w:cs="宋体" w:hint="eastAsia"/>
                <w:color w:val="000000"/>
                <w:sz w:val="20"/>
                <w:szCs w:val="20"/>
              </w:rPr>
              <w:t>正常显示</w:t>
            </w:r>
            <w:proofErr w:type="spellEnd"/>
          </w:p>
        </w:tc>
        <w:tc>
          <w:tcPr>
            <w:tcW w:w="12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93DA0B" w14:textId="7070FB6D" w:rsidR="00897AB6" w:rsidRPr="007948B9" w:rsidRDefault="00897AB6" w:rsidP="005975A5">
            <w:pPr>
              <w:rPr>
                <w:rFonts w:ascii="宋体" w:hAnsi="宋体" w:cs="宋体" w:hint="eastAsia"/>
                <w:color w:val="000000"/>
                <w:sz w:val="20"/>
                <w:szCs w:val="20"/>
                <w:lang w:eastAsia="zh-CN"/>
              </w:rPr>
            </w:pPr>
            <w:r w:rsidRPr="007948B9">
              <w:rPr>
                <w:rFonts w:ascii="宋体" w:hAnsi="宋体" w:cs="宋体" w:hint="eastAsia"/>
                <w:color w:val="000000"/>
                <w:sz w:val="20"/>
                <w:szCs w:val="20"/>
                <w:lang w:eastAsia="zh-CN"/>
              </w:rPr>
              <w:t>主界面、菜单内显示升数；液位剩余百分比（＝剩余液量</w:t>
            </w:r>
            <w:r w:rsidRPr="007948B9">
              <w:rPr>
                <w:rFonts w:ascii="??" w:hAnsi="??" w:cs="宋体"/>
                <w:color w:val="000000"/>
                <w:sz w:val="20"/>
                <w:szCs w:val="20"/>
                <w:lang w:eastAsia="zh-CN"/>
              </w:rPr>
              <w:t>/</w:t>
            </w:r>
            <w:r w:rsidRPr="007948B9">
              <w:rPr>
                <w:rFonts w:ascii="宋体" w:hAnsi="宋体" w:cs="宋体" w:hint="eastAsia"/>
                <w:color w:val="000000"/>
                <w:sz w:val="20"/>
                <w:szCs w:val="20"/>
                <w:lang w:eastAsia="zh-CN"/>
              </w:rPr>
              <w:t>发送的有效容积）显示在油量表处</w:t>
            </w:r>
          </w:p>
        </w:tc>
        <w:tc>
          <w:tcPr>
            <w:tcW w:w="33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6636AA8" w14:textId="396A7DC2" w:rsidR="00897AB6" w:rsidRPr="007948B9" w:rsidRDefault="00897AB6" w:rsidP="005975A5">
            <w:pPr>
              <w:rPr>
                <w:rFonts w:ascii="宋体" w:hAnsi="宋体" w:cs="宋体" w:hint="eastAsia"/>
                <w:color w:val="000000"/>
                <w:sz w:val="20"/>
                <w:szCs w:val="20"/>
                <w:lang w:eastAsia="zh-CN"/>
              </w:rPr>
            </w:pPr>
            <w:r w:rsidRPr="007948B9">
              <w:rPr>
                <w:rFonts w:ascii="宋体" w:hAnsi="宋体" w:hint="eastAsia"/>
                <w:color w:val="000000"/>
                <w:sz w:val="20"/>
                <w:szCs w:val="20"/>
                <w:lang w:eastAsia="zh-CN"/>
              </w:rPr>
              <w:t>当仪表判断单个气瓶的气瓶液量</w:t>
            </w:r>
            <w:r w:rsidRPr="007948B9">
              <w:rPr>
                <w:rFonts w:ascii="微软雅黑" w:eastAsia="微软雅黑" w:hAnsi="微软雅黑" w:hint="eastAsia"/>
                <w:color w:val="000000"/>
                <w:sz w:val="20"/>
                <w:szCs w:val="20"/>
                <w:lang w:eastAsia="zh-CN"/>
              </w:rPr>
              <w:t>≤</w:t>
            </w:r>
            <w:r w:rsidRPr="007948B9">
              <w:rPr>
                <w:rFonts w:ascii="宋体" w:hAnsi="宋体" w:hint="eastAsia"/>
                <w:color w:val="000000"/>
                <w:sz w:val="20"/>
                <w:szCs w:val="20"/>
                <w:lang w:eastAsia="zh-CN"/>
              </w:rPr>
              <w:t>1/</w:t>
            </w:r>
            <w:r w:rsidRPr="007948B9">
              <w:rPr>
                <w:rFonts w:ascii="宋体" w:hAnsi="宋体"/>
                <w:color w:val="000000"/>
                <w:sz w:val="20"/>
                <w:szCs w:val="20"/>
                <w:lang w:eastAsia="zh-CN"/>
              </w:rPr>
              <w:t>8</w:t>
            </w:r>
            <w:r w:rsidRPr="007948B9">
              <w:rPr>
                <w:rFonts w:ascii="宋体" w:hAnsi="宋体" w:hint="eastAsia"/>
                <w:color w:val="000000"/>
                <w:sz w:val="20"/>
                <w:szCs w:val="20"/>
                <w:lang w:eastAsia="zh-CN"/>
              </w:rPr>
              <w:t>时，且持续3</w:t>
            </w:r>
            <w:r w:rsidRPr="007948B9">
              <w:rPr>
                <w:rFonts w:ascii="宋体" w:hAnsi="宋体"/>
                <w:color w:val="000000"/>
                <w:sz w:val="20"/>
                <w:szCs w:val="20"/>
                <w:lang w:eastAsia="zh-CN"/>
              </w:rPr>
              <w:t>0</w:t>
            </w:r>
            <w:r w:rsidRPr="007948B9">
              <w:rPr>
                <w:rFonts w:ascii="宋体" w:hAnsi="宋体" w:hint="eastAsia"/>
                <w:color w:val="000000"/>
                <w:sz w:val="20"/>
                <w:szCs w:val="20"/>
                <w:lang w:eastAsia="zh-CN"/>
              </w:rPr>
              <w:t>秒，仪表显示持续黄灯提醒加液，即液位从</w:t>
            </w:r>
            <w:r w:rsidRPr="007948B9">
              <w:rPr>
                <w:rFonts w:ascii="Times New Roman" w:hAnsi="Times New Roman" w:hint="eastAsia"/>
                <w:color w:val="000000"/>
                <w:sz w:val="20"/>
                <w:szCs w:val="20"/>
                <w:lang w:eastAsia="zh-CN"/>
              </w:rPr>
              <w:t>0</w:t>
            </w:r>
            <w:r w:rsidRPr="007948B9">
              <w:rPr>
                <w:rFonts w:ascii="宋体" w:hAnsi="宋体" w:hint="eastAsia"/>
                <w:color w:val="000000"/>
                <w:sz w:val="20"/>
                <w:szCs w:val="20"/>
                <w:lang w:eastAsia="zh-CN"/>
              </w:rPr>
              <w:t>＜液位≤</w:t>
            </w:r>
            <w:r w:rsidRPr="007948B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1/8</w:t>
            </w:r>
            <w:r w:rsidRPr="007948B9">
              <w:rPr>
                <w:rFonts w:ascii="宋体" w:hAnsi="宋体" w:hint="eastAsia"/>
                <w:color w:val="000000"/>
                <w:sz w:val="20"/>
                <w:szCs w:val="20"/>
                <w:lang w:eastAsia="zh-CN"/>
              </w:rPr>
              <w:t>时，该液位区持续</w:t>
            </w:r>
            <w:proofErr w:type="gramStart"/>
            <w:r w:rsidRPr="007948B9">
              <w:rPr>
                <w:rFonts w:ascii="宋体" w:hAnsi="宋体" w:hint="eastAsia"/>
                <w:color w:val="000000"/>
                <w:sz w:val="20"/>
                <w:szCs w:val="20"/>
                <w:lang w:eastAsia="zh-CN"/>
              </w:rPr>
              <w:t>域显示</w:t>
            </w:r>
            <w:proofErr w:type="gramEnd"/>
            <w:r w:rsidRPr="007948B9">
              <w:rPr>
                <w:rFonts w:ascii="宋体" w:hAnsi="宋体" w:hint="eastAsia"/>
                <w:color w:val="000000"/>
                <w:sz w:val="20"/>
                <w:szCs w:val="20"/>
                <w:lang w:eastAsia="zh-CN"/>
              </w:rPr>
              <w:t>黄灯，</w:t>
            </w:r>
            <w:proofErr w:type="gramStart"/>
            <w:r w:rsidRPr="007948B9">
              <w:rPr>
                <w:rFonts w:ascii="宋体" w:hAnsi="宋体" w:hint="eastAsia"/>
                <w:color w:val="000000"/>
                <w:sz w:val="20"/>
                <w:szCs w:val="20"/>
                <w:lang w:eastAsia="zh-CN"/>
              </w:rPr>
              <w:t>仪表弹窗显示</w:t>
            </w:r>
            <w:proofErr w:type="gramEnd"/>
            <w:r w:rsidRPr="007948B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5s</w:t>
            </w:r>
            <w:r w:rsidRPr="007948B9">
              <w:rPr>
                <w:rFonts w:ascii="宋体" w:hAnsi="宋体" w:hint="eastAsia"/>
                <w:color w:val="000000"/>
                <w:sz w:val="20"/>
                <w:szCs w:val="20"/>
                <w:lang w:eastAsia="zh-CN"/>
              </w:rPr>
              <w:t>，提示燃气液量低</w:t>
            </w:r>
          </w:p>
        </w:tc>
        <w:tc>
          <w:tcPr>
            <w:tcW w:w="11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EFF68B9" w14:textId="45674A60" w:rsidR="00897AB6" w:rsidRPr="007948B9" w:rsidRDefault="00897AB6" w:rsidP="005975A5">
            <w:pPr>
              <w:rPr>
                <w:rFonts w:ascii="宋体" w:hAnsi="宋体" w:cs="宋体" w:hint="eastAsia"/>
                <w:color w:val="000000"/>
                <w:sz w:val="20"/>
                <w:szCs w:val="20"/>
                <w:lang w:eastAsia="zh-CN"/>
              </w:rPr>
            </w:pPr>
            <w:r w:rsidRPr="007948B9">
              <w:rPr>
                <w:rFonts w:ascii="??" w:eastAsia="等线" w:hAnsi="??" w:cs="宋体"/>
                <w:color w:val="000000"/>
                <w:sz w:val="20"/>
                <w:szCs w:val="20"/>
                <w:lang w:eastAsia="zh-CN"/>
              </w:rPr>
              <w:t xml:space="preserve">　</w:t>
            </w:r>
          </w:p>
        </w:tc>
      </w:tr>
      <w:tr w:rsidR="00897AB6" w:rsidRPr="00536058" w14:paraId="239C70E5" w14:textId="77777777" w:rsidTr="00897AB6">
        <w:trPr>
          <w:trHeight w:val="243"/>
        </w:trPr>
        <w:tc>
          <w:tcPr>
            <w:tcW w:w="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8F7CD9" w14:textId="77777777" w:rsidR="00897AB6" w:rsidRPr="007948B9" w:rsidRDefault="00897AB6" w:rsidP="005975A5">
            <w:pPr>
              <w:rPr>
                <w:rFonts w:ascii="??" w:eastAsia="等线" w:hAnsi="??" w:cs="宋体"/>
                <w:color w:val="000000"/>
                <w:sz w:val="20"/>
                <w:szCs w:val="20"/>
              </w:rPr>
            </w:pPr>
            <w:r w:rsidRPr="007948B9">
              <w:rPr>
                <w:rFonts w:ascii="??" w:eastAsia="等线" w:hAnsi="??" w:cs="宋体"/>
                <w:color w:val="000000"/>
                <w:sz w:val="20"/>
                <w:szCs w:val="20"/>
              </w:rPr>
              <w:t>00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B56007" w14:textId="77777777" w:rsidR="00897AB6" w:rsidRPr="007948B9" w:rsidRDefault="00897AB6" w:rsidP="005975A5">
            <w:pPr>
              <w:rPr>
                <w:rFonts w:ascii="??" w:eastAsia="等线" w:hAnsi="??" w:cs="宋体"/>
                <w:color w:val="000000"/>
                <w:sz w:val="20"/>
                <w:szCs w:val="20"/>
              </w:rPr>
            </w:pPr>
            <w:r w:rsidRPr="007948B9">
              <w:rPr>
                <w:rFonts w:ascii="??" w:eastAsia="等线" w:hAnsi="??" w:cs="宋体"/>
                <w:color w:val="000000"/>
                <w:sz w:val="20"/>
                <w:szCs w:val="20"/>
              </w:rPr>
              <w:t>001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31EC85" w14:textId="77777777" w:rsidR="00897AB6" w:rsidRPr="007948B9" w:rsidRDefault="00897AB6" w:rsidP="005975A5">
            <w:pPr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proofErr w:type="spellStart"/>
            <w:r w:rsidRPr="007948B9">
              <w:rPr>
                <w:rFonts w:ascii="宋体" w:hAnsi="宋体" w:cs="宋体" w:hint="eastAsia"/>
                <w:color w:val="000000"/>
                <w:sz w:val="20"/>
                <w:szCs w:val="20"/>
              </w:rPr>
              <w:t>下超量程</w:t>
            </w:r>
            <w:proofErr w:type="spellEnd"/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4B8D72" w14:textId="77777777" w:rsidR="00897AB6" w:rsidRPr="007948B9" w:rsidRDefault="00897AB6" w:rsidP="005975A5">
            <w:pPr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proofErr w:type="spellStart"/>
            <w:r w:rsidRPr="007948B9">
              <w:rPr>
                <w:rFonts w:ascii="宋体" w:hAnsi="宋体" w:cs="宋体" w:hint="eastAsia"/>
                <w:color w:val="000000"/>
                <w:sz w:val="20"/>
                <w:szCs w:val="20"/>
              </w:rPr>
              <w:t>液量已耗尽</w:t>
            </w:r>
            <w:proofErr w:type="spellEnd"/>
          </w:p>
        </w:tc>
        <w:tc>
          <w:tcPr>
            <w:tcW w:w="33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5A422DF" w14:textId="77777777" w:rsidR="00897AB6" w:rsidRPr="007948B9" w:rsidRDefault="00897AB6" w:rsidP="005975A5">
            <w:pPr>
              <w:rPr>
                <w:rFonts w:ascii="宋体" w:hAnsi="宋体" w:cs="宋体" w:hint="eastAsia"/>
                <w:color w:val="000000"/>
                <w:sz w:val="20"/>
                <w:szCs w:val="20"/>
                <w:lang w:eastAsia="zh-CN"/>
              </w:rPr>
            </w:pPr>
            <w:r w:rsidRPr="007948B9">
              <w:rPr>
                <w:rFonts w:ascii="宋体" w:hAnsi="宋体" w:cs="宋体" w:hint="eastAsia"/>
                <w:color w:val="000000"/>
                <w:sz w:val="20"/>
                <w:szCs w:val="20"/>
                <w:lang w:eastAsia="zh-CN"/>
              </w:rPr>
              <w:t>液量已耗尽　，持续点“STOP”灯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DAA945" w14:textId="77777777" w:rsidR="00897AB6" w:rsidRPr="007948B9" w:rsidRDefault="00897AB6" w:rsidP="005975A5">
            <w:pPr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proofErr w:type="spellStart"/>
            <w:r w:rsidRPr="007948B9">
              <w:rPr>
                <w:rFonts w:ascii="宋体" w:hAnsi="宋体" w:cs="宋体" w:hint="eastAsia"/>
                <w:color w:val="000000"/>
                <w:sz w:val="20"/>
                <w:szCs w:val="20"/>
              </w:rPr>
              <w:t>部品故障诊断用</w:t>
            </w:r>
            <w:proofErr w:type="spellEnd"/>
          </w:p>
        </w:tc>
      </w:tr>
      <w:tr w:rsidR="00897AB6" w:rsidRPr="00536058" w14:paraId="34F35A38" w14:textId="77777777" w:rsidTr="00897AB6">
        <w:trPr>
          <w:trHeight w:val="243"/>
        </w:trPr>
        <w:tc>
          <w:tcPr>
            <w:tcW w:w="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A3B6D7" w14:textId="77777777" w:rsidR="00897AB6" w:rsidRPr="007948B9" w:rsidRDefault="00897AB6" w:rsidP="005975A5">
            <w:pPr>
              <w:rPr>
                <w:rFonts w:ascii="??" w:eastAsia="等线" w:hAnsi="??" w:cs="宋体"/>
                <w:color w:val="000000"/>
                <w:sz w:val="20"/>
                <w:szCs w:val="20"/>
              </w:rPr>
            </w:pPr>
            <w:r w:rsidRPr="007948B9">
              <w:rPr>
                <w:rFonts w:ascii="??" w:eastAsia="等线" w:hAnsi="??" w:cs="宋体"/>
                <w:color w:val="000000"/>
                <w:sz w:val="20"/>
                <w:szCs w:val="20"/>
              </w:rPr>
              <w:t>00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AA320A" w14:textId="77777777" w:rsidR="00897AB6" w:rsidRPr="007948B9" w:rsidRDefault="00897AB6" w:rsidP="005975A5">
            <w:pPr>
              <w:rPr>
                <w:rFonts w:ascii="??" w:eastAsia="等线" w:hAnsi="??" w:cs="宋体"/>
                <w:color w:val="000000"/>
                <w:sz w:val="20"/>
                <w:szCs w:val="20"/>
              </w:rPr>
            </w:pPr>
            <w:r w:rsidRPr="007948B9">
              <w:rPr>
                <w:rFonts w:ascii="??" w:eastAsia="等线" w:hAnsi="??" w:cs="宋体"/>
                <w:color w:val="000000"/>
                <w:sz w:val="20"/>
                <w:szCs w:val="20"/>
              </w:rPr>
              <w:t>010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4EA4F6" w14:textId="77777777" w:rsidR="00897AB6" w:rsidRPr="007948B9" w:rsidRDefault="00897AB6" w:rsidP="005975A5">
            <w:pPr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proofErr w:type="spellStart"/>
            <w:r w:rsidRPr="007948B9">
              <w:rPr>
                <w:rFonts w:ascii="宋体" w:hAnsi="宋体" w:cs="宋体" w:hint="eastAsia"/>
                <w:color w:val="000000"/>
                <w:sz w:val="20"/>
                <w:szCs w:val="20"/>
              </w:rPr>
              <w:t>上超量程</w:t>
            </w:r>
            <w:proofErr w:type="spellEnd"/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1B70F8" w14:textId="77777777" w:rsidR="00897AB6" w:rsidRPr="007948B9" w:rsidRDefault="00897AB6" w:rsidP="005975A5">
            <w:pPr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proofErr w:type="spellStart"/>
            <w:r w:rsidRPr="007948B9">
              <w:rPr>
                <w:rFonts w:ascii="宋体" w:hAnsi="宋体" w:cs="宋体" w:hint="eastAsia"/>
                <w:color w:val="000000"/>
                <w:sz w:val="20"/>
                <w:szCs w:val="20"/>
              </w:rPr>
              <w:t>取消显示</w:t>
            </w:r>
            <w:proofErr w:type="spellEnd"/>
          </w:p>
        </w:tc>
        <w:tc>
          <w:tcPr>
            <w:tcW w:w="33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BF71340" w14:textId="77777777" w:rsidR="00897AB6" w:rsidRPr="007948B9" w:rsidRDefault="00897AB6" w:rsidP="005975A5">
            <w:pPr>
              <w:rPr>
                <w:rFonts w:ascii="宋体" w:hAnsi="宋体" w:cs="宋体" w:hint="eastAsia"/>
                <w:color w:val="000000"/>
                <w:sz w:val="20"/>
                <w:szCs w:val="20"/>
                <w:lang w:eastAsia="zh-CN"/>
              </w:rPr>
            </w:pPr>
            <w:r w:rsidRPr="007948B9">
              <w:rPr>
                <w:rFonts w:ascii="宋体" w:hAnsi="宋体" w:cs="宋体" w:hint="eastAsia"/>
                <w:color w:val="000000"/>
                <w:sz w:val="20"/>
                <w:szCs w:val="20"/>
                <w:lang w:eastAsia="zh-CN"/>
              </w:rPr>
              <w:t>主界面显示有效容积，仪表菜单显示1</w:t>
            </w:r>
            <w:r w:rsidRPr="007948B9">
              <w:rPr>
                <w:rFonts w:ascii="宋体" w:hAnsi="宋体" w:cs="宋体"/>
                <w:color w:val="000000"/>
                <w:sz w:val="20"/>
                <w:szCs w:val="20"/>
                <w:lang w:eastAsia="zh-CN"/>
              </w:rPr>
              <w:t>00%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AA6BB8" w14:textId="77777777" w:rsidR="00897AB6" w:rsidRPr="007948B9" w:rsidRDefault="00897AB6" w:rsidP="005975A5">
            <w:pPr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proofErr w:type="spellStart"/>
            <w:r w:rsidRPr="007948B9">
              <w:rPr>
                <w:rFonts w:ascii="宋体" w:hAnsi="宋体" w:cs="宋体" w:hint="eastAsia"/>
                <w:color w:val="000000"/>
                <w:sz w:val="20"/>
                <w:szCs w:val="20"/>
              </w:rPr>
              <w:t>部品故障诊断用</w:t>
            </w:r>
            <w:proofErr w:type="spellEnd"/>
          </w:p>
        </w:tc>
      </w:tr>
      <w:tr w:rsidR="00897AB6" w:rsidRPr="00536058" w14:paraId="25BA1853" w14:textId="77777777" w:rsidTr="00897AB6">
        <w:trPr>
          <w:trHeight w:val="243"/>
        </w:trPr>
        <w:tc>
          <w:tcPr>
            <w:tcW w:w="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D8F127" w14:textId="77777777" w:rsidR="00897AB6" w:rsidRPr="007948B9" w:rsidRDefault="00897AB6" w:rsidP="005975A5">
            <w:pPr>
              <w:rPr>
                <w:rFonts w:ascii="??" w:eastAsia="等线" w:hAnsi="??" w:cs="宋体"/>
                <w:color w:val="000000"/>
                <w:sz w:val="20"/>
                <w:szCs w:val="20"/>
              </w:rPr>
            </w:pPr>
            <w:r w:rsidRPr="007948B9">
              <w:rPr>
                <w:rFonts w:ascii="??" w:eastAsia="等线" w:hAnsi="??" w:cs="宋体"/>
                <w:color w:val="000000"/>
                <w:sz w:val="20"/>
                <w:szCs w:val="20"/>
              </w:rPr>
              <w:t>00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A86B10" w14:textId="77777777" w:rsidR="00897AB6" w:rsidRPr="007948B9" w:rsidRDefault="00897AB6" w:rsidP="005975A5">
            <w:pPr>
              <w:rPr>
                <w:rFonts w:ascii="??" w:eastAsia="等线" w:hAnsi="??" w:cs="宋体"/>
                <w:color w:val="000000"/>
                <w:sz w:val="20"/>
                <w:szCs w:val="20"/>
              </w:rPr>
            </w:pPr>
            <w:r w:rsidRPr="007948B9">
              <w:rPr>
                <w:rFonts w:ascii="??" w:eastAsia="等线" w:hAnsi="??" w:cs="宋体"/>
                <w:color w:val="000000"/>
                <w:sz w:val="20"/>
                <w:szCs w:val="20"/>
              </w:rPr>
              <w:t>011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20356F" w14:textId="77777777" w:rsidR="00897AB6" w:rsidRPr="007948B9" w:rsidRDefault="00897AB6" w:rsidP="005975A5">
            <w:pPr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proofErr w:type="spellStart"/>
            <w:r w:rsidRPr="007948B9">
              <w:rPr>
                <w:rFonts w:ascii="宋体" w:hAnsi="宋体" w:cs="宋体" w:hint="eastAsia"/>
                <w:color w:val="000000"/>
                <w:sz w:val="20"/>
                <w:szCs w:val="20"/>
              </w:rPr>
              <w:t>错误</w:t>
            </w:r>
            <w:proofErr w:type="spellEnd"/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AE9719" w14:textId="77777777" w:rsidR="00897AB6" w:rsidRPr="007948B9" w:rsidRDefault="00897AB6" w:rsidP="005975A5">
            <w:pPr>
              <w:rPr>
                <w:rFonts w:ascii="宋体" w:hAnsi="宋体" w:cs="宋体" w:hint="eastAsia"/>
                <w:color w:val="000000"/>
                <w:sz w:val="20"/>
                <w:szCs w:val="20"/>
                <w:lang w:eastAsia="zh-CN"/>
              </w:rPr>
            </w:pPr>
            <w:r w:rsidRPr="007948B9">
              <w:rPr>
                <w:rFonts w:ascii="宋体" w:hAnsi="宋体" w:cs="宋体" w:hint="eastAsia"/>
                <w:color w:val="000000"/>
                <w:sz w:val="20"/>
                <w:szCs w:val="20"/>
                <w:lang w:eastAsia="zh-CN"/>
              </w:rPr>
              <w:t>液位测量故障（开路、其他故障）</w:t>
            </w:r>
          </w:p>
        </w:tc>
        <w:tc>
          <w:tcPr>
            <w:tcW w:w="33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24AF48C" w14:textId="77777777" w:rsidR="00897AB6" w:rsidRPr="007948B9" w:rsidRDefault="00897AB6" w:rsidP="005975A5">
            <w:pPr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 w:rsidRPr="007948B9">
              <w:rPr>
                <w:rFonts w:ascii="宋体" w:hAnsi="宋体" w:cs="宋体" w:hint="eastAsia"/>
                <w:color w:val="000000"/>
                <w:sz w:val="20"/>
                <w:szCs w:val="20"/>
                <w:lang w:eastAsia="zh-CN"/>
              </w:rPr>
              <w:t xml:space="preserve">　</w:t>
            </w:r>
            <w:r w:rsidRPr="007948B9">
              <w:rPr>
                <w:rFonts w:ascii="宋体" w:hAnsi="宋体" w:cs="宋体" w:hint="eastAsia"/>
                <w:color w:val="000000"/>
                <w:sz w:val="20"/>
                <w:szCs w:val="20"/>
              </w:rPr>
              <w:t>/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945629" w14:textId="77777777" w:rsidR="00897AB6" w:rsidRPr="007948B9" w:rsidRDefault="00897AB6" w:rsidP="005975A5">
            <w:pPr>
              <w:rPr>
                <w:rFonts w:ascii="??" w:eastAsia="等线" w:hAnsi="??" w:cs="宋体"/>
                <w:color w:val="000000"/>
                <w:sz w:val="20"/>
                <w:szCs w:val="20"/>
              </w:rPr>
            </w:pPr>
            <w:r w:rsidRPr="007948B9">
              <w:rPr>
                <w:rFonts w:ascii="??" w:eastAsia="等线" w:hAnsi="??" w:cs="宋体"/>
                <w:color w:val="000000"/>
                <w:sz w:val="20"/>
                <w:szCs w:val="20"/>
              </w:rPr>
              <w:t xml:space="preserve">　</w:t>
            </w:r>
          </w:p>
        </w:tc>
      </w:tr>
      <w:tr w:rsidR="00897AB6" w:rsidRPr="00536058" w14:paraId="07A09A45" w14:textId="77777777" w:rsidTr="00897AB6">
        <w:trPr>
          <w:trHeight w:val="243"/>
        </w:trPr>
        <w:tc>
          <w:tcPr>
            <w:tcW w:w="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43DFD2" w14:textId="77777777" w:rsidR="00897AB6" w:rsidRPr="007948B9" w:rsidRDefault="00897AB6" w:rsidP="005975A5">
            <w:pPr>
              <w:rPr>
                <w:rFonts w:ascii="??" w:eastAsia="等线" w:hAnsi="??" w:cs="宋体"/>
                <w:color w:val="000000"/>
                <w:sz w:val="20"/>
                <w:szCs w:val="20"/>
              </w:rPr>
            </w:pPr>
            <w:r w:rsidRPr="007948B9">
              <w:rPr>
                <w:rFonts w:ascii="??" w:eastAsia="等线" w:hAnsi="??" w:cs="宋体"/>
                <w:color w:val="000000"/>
                <w:sz w:val="20"/>
                <w:szCs w:val="20"/>
              </w:rPr>
              <w:t>00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EE79EC" w14:textId="77777777" w:rsidR="00897AB6" w:rsidRPr="007948B9" w:rsidRDefault="00897AB6" w:rsidP="005975A5">
            <w:pPr>
              <w:rPr>
                <w:rFonts w:ascii="??" w:eastAsia="等线" w:hAnsi="??" w:cs="宋体"/>
                <w:color w:val="000000"/>
                <w:sz w:val="20"/>
                <w:szCs w:val="20"/>
              </w:rPr>
            </w:pPr>
            <w:r w:rsidRPr="007948B9">
              <w:rPr>
                <w:rFonts w:ascii="??" w:eastAsia="等线" w:hAnsi="??" w:cs="宋体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C8054F" w14:textId="77777777" w:rsidR="00897AB6" w:rsidRPr="007948B9" w:rsidRDefault="00897AB6" w:rsidP="005975A5">
            <w:pPr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proofErr w:type="spellStart"/>
            <w:r w:rsidRPr="007948B9">
              <w:rPr>
                <w:rFonts w:ascii="宋体" w:hAnsi="宋体" w:cs="宋体" w:hint="eastAsia"/>
                <w:color w:val="000000"/>
                <w:sz w:val="20"/>
                <w:szCs w:val="20"/>
              </w:rPr>
              <w:t>错误</w:t>
            </w:r>
            <w:proofErr w:type="spellEnd"/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8098D7" w14:textId="77777777" w:rsidR="00897AB6" w:rsidRPr="007948B9" w:rsidRDefault="00897AB6" w:rsidP="005975A5">
            <w:pPr>
              <w:rPr>
                <w:rFonts w:ascii="宋体" w:hAnsi="宋体" w:cs="宋体" w:hint="eastAsia"/>
                <w:color w:val="000000"/>
                <w:sz w:val="20"/>
                <w:szCs w:val="20"/>
                <w:lang w:eastAsia="zh-CN"/>
              </w:rPr>
            </w:pPr>
            <w:r w:rsidRPr="007948B9">
              <w:rPr>
                <w:rFonts w:ascii="宋体" w:hAnsi="宋体" w:cs="宋体" w:hint="eastAsia"/>
                <w:color w:val="000000"/>
                <w:sz w:val="20"/>
                <w:szCs w:val="20"/>
                <w:lang w:eastAsia="zh-CN"/>
              </w:rPr>
              <w:t>液位测量故障（短路、其他故障）</w:t>
            </w:r>
          </w:p>
        </w:tc>
        <w:tc>
          <w:tcPr>
            <w:tcW w:w="33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9E387F7" w14:textId="77777777" w:rsidR="00897AB6" w:rsidRPr="007948B9" w:rsidRDefault="00897AB6" w:rsidP="005975A5">
            <w:pPr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 w:rsidRPr="007948B9">
              <w:rPr>
                <w:rFonts w:ascii="宋体" w:hAnsi="宋体" w:cs="宋体" w:hint="eastAsia"/>
                <w:color w:val="000000"/>
                <w:sz w:val="20"/>
                <w:szCs w:val="20"/>
                <w:lang w:eastAsia="zh-CN"/>
              </w:rPr>
              <w:t xml:space="preserve">　</w:t>
            </w:r>
            <w:r w:rsidRPr="007948B9">
              <w:rPr>
                <w:rFonts w:ascii="宋体" w:hAnsi="宋体" w:cs="宋体" w:hint="eastAsia"/>
                <w:color w:val="000000"/>
                <w:sz w:val="20"/>
                <w:szCs w:val="20"/>
              </w:rPr>
              <w:t>/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E3D649" w14:textId="77777777" w:rsidR="00897AB6" w:rsidRPr="007948B9" w:rsidRDefault="00897AB6" w:rsidP="005975A5">
            <w:pPr>
              <w:rPr>
                <w:rFonts w:ascii="??" w:eastAsia="等线" w:hAnsi="??" w:cs="宋体"/>
                <w:color w:val="000000"/>
                <w:sz w:val="20"/>
                <w:szCs w:val="20"/>
              </w:rPr>
            </w:pPr>
            <w:r w:rsidRPr="007948B9">
              <w:rPr>
                <w:rFonts w:ascii="??" w:eastAsia="等线" w:hAnsi="??" w:cs="宋体"/>
                <w:color w:val="000000"/>
                <w:sz w:val="20"/>
                <w:szCs w:val="20"/>
              </w:rPr>
              <w:t xml:space="preserve">　</w:t>
            </w:r>
          </w:p>
        </w:tc>
      </w:tr>
    </w:tbl>
    <w:p w14:paraId="3010F750" w14:textId="30DB4663" w:rsidR="004570E8" w:rsidRDefault="004570E8">
      <w:pPr>
        <w:pStyle w:val="1"/>
      </w:pPr>
      <w:r>
        <w:rPr>
          <w:rFonts w:hint="eastAsia"/>
          <w:lang w:eastAsia="zh-CN"/>
        </w:rPr>
        <w:t>供气系统显示</w:t>
      </w:r>
    </w:p>
    <w:p w14:paraId="672821D9" w14:textId="3A5E4650" w:rsidR="004570E8" w:rsidRDefault="004570E8" w:rsidP="004570E8">
      <w:pPr>
        <w:pStyle w:val="2"/>
        <w:rPr>
          <w:lang w:eastAsia="zh-CN"/>
        </w:rPr>
      </w:pPr>
      <w:r>
        <w:rPr>
          <w:rFonts w:hint="eastAsia"/>
          <w:lang w:eastAsia="zh-CN"/>
        </w:rPr>
        <w:t>燃气传感器连接故障显示</w:t>
      </w:r>
    </w:p>
    <w:p w14:paraId="4ADA2FE8" w14:textId="77777777" w:rsidR="004570E8" w:rsidRDefault="004570E8" w:rsidP="004570E8">
      <w:pPr>
        <w:rPr>
          <w:lang w:eastAsia="zh-CN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4570E8" w:rsidRPr="000E192F" w14:paraId="51108AA1" w14:textId="77777777" w:rsidTr="00040C5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EFF97E" w14:textId="77777777" w:rsidR="004570E8" w:rsidRPr="000E192F" w:rsidRDefault="004570E8" w:rsidP="00040C5A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color w:val="000000" w:themeColor="text1"/>
                <w:lang w:eastAsia="zh-CN"/>
              </w:rPr>
              <w:t> </w:t>
            </w:r>
            <w:r w:rsidRPr="000E192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2B435494" w14:textId="77777777" w:rsidR="004570E8" w:rsidRPr="000E192F" w:rsidRDefault="004570E8" w:rsidP="00040C5A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  <w:t>燃气传感器连接故障显示</w:t>
            </w:r>
          </w:p>
        </w:tc>
      </w:tr>
      <w:tr w:rsidR="004570E8" w:rsidRPr="000E192F" w14:paraId="0271FAFF" w14:textId="77777777" w:rsidTr="00040C5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2A32CAA" w14:textId="77777777" w:rsidR="004570E8" w:rsidRPr="000E192F" w:rsidRDefault="004570E8" w:rsidP="00040C5A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功能描述</w:t>
            </w:r>
          </w:p>
        </w:tc>
        <w:tc>
          <w:tcPr>
            <w:tcW w:w="7654" w:type="dxa"/>
            <w:vAlign w:val="center"/>
          </w:tcPr>
          <w:p w14:paraId="48F537FF" w14:textId="77777777" w:rsidR="004570E8" w:rsidRPr="000E192F" w:rsidRDefault="004570E8" w:rsidP="00040C5A">
            <w:pPr>
              <w:spacing w:after="12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仪表接收到</w:t>
            </w:r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气瓶</w:t>
            </w:r>
            <w:r w:rsidRPr="000E192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报文</w:t>
            </w:r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传感器</w:t>
            </w:r>
            <w:r w:rsidRPr="000E192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信号，</w:t>
            </w:r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判断</w:t>
            </w:r>
            <w:r w:rsidRPr="000E192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传感器未接入，仪表显示传感器</w:t>
            </w:r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连接</w:t>
            </w:r>
            <w:r w:rsidRPr="000E192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故障。</w:t>
            </w:r>
          </w:p>
        </w:tc>
      </w:tr>
      <w:tr w:rsidR="004570E8" w:rsidRPr="000E192F" w14:paraId="36624051" w14:textId="77777777" w:rsidTr="00040C5A">
        <w:trPr>
          <w:trHeight w:val="3099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9B6CC72" w14:textId="77777777" w:rsidR="004570E8" w:rsidRPr="000E192F" w:rsidRDefault="004570E8" w:rsidP="00040C5A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  <w:t>触发条件</w:t>
            </w:r>
          </w:p>
        </w:tc>
        <w:tc>
          <w:tcPr>
            <w:tcW w:w="7654" w:type="dxa"/>
            <w:vAlign w:val="center"/>
          </w:tcPr>
          <w:p w14:paraId="24CE1A05" w14:textId="77777777" w:rsidR="004570E8" w:rsidRPr="000E192F" w:rsidRDefault="004570E8" w:rsidP="00040C5A">
            <w:pPr>
              <w:spacing w:after="12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以下所有条件满足时，进入</w:t>
            </w:r>
          </w:p>
          <w:p w14:paraId="11C8EBD0" w14:textId="77777777" w:rsidR="004570E8" w:rsidRPr="000E192F" w:rsidRDefault="004570E8" w:rsidP="00040C5A">
            <w:pPr>
              <w:spacing w:after="12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1.ON</w:t>
            </w:r>
            <w:proofErr w:type="gramStart"/>
            <w:r w:rsidRPr="000E192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档</w:t>
            </w:r>
            <w:proofErr w:type="gramEnd"/>
            <w:r w:rsidRPr="000E192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电源接通且上电自检结束；</w:t>
            </w:r>
          </w:p>
          <w:p w14:paraId="640B54AA" w14:textId="77777777" w:rsidR="004570E8" w:rsidRPr="000E192F" w:rsidRDefault="004570E8" w:rsidP="00040C5A">
            <w:pPr>
              <w:spacing w:after="12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2.</w:t>
            </w:r>
            <w:r w:rsidRPr="000E192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收到气瓶报文传感器未接入信号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19"/>
              <w:gridCol w:w="683"/>
              <w:gridCol w:w="691"/>
              <w:gridCol w:w="692"/>
              <w:gridCol w:w="1664"/>
              <w:gridCol w:w="2579"/>
            </w:tblGrid>
            <w:tr w:rsidR="004570E8" w:rsidRPr="000E192F" w14:paraId="327F5901" w14:textId="77777777" w:rsidTr="00040C5A">
              <w:tc>
                <w:tcPr>
                  <w:tcW w:w="753" w:type="pct"/>
                  <w:shd w:val="clear" w:color="auto" w:fill="D9D9D9" w:themeFill="background1" w:themeFillShade="D9"/>
                  <w:vAlign w:val="center"/>
                </w:tcPr>
                <w:p w14:paraId="21BBF040" w14:textId="77777777" w:rsidR="004570E8" w:rsidRPr="000E192F" w:rsidRDefault="004570E8" w:rsidP="00040C5A">
                  <w:pPr>
                    <w:pStyle w:val="HR0"/>
                    <w:spacing w:line="240" w:lineRule="auto"/>
                    <w:ind w:firstLineChars="0" w:firstLine="0"/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</w:pPr>
                  <w:r w:rsidRPr="000E192F"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  <w:cr/>
                    <w:t>D</w:t>
                  </w:r>
                </w:p>
              </w:tc>
              <w:tc>
                <w:tcPr>
                  <w:tcW w:w="460" w:type="pct"/>
                  <w:shd w:val="clear" w:color="auto" w:fill="D9D9D9" w:themeFill="background1" w:themeFillShade="D9"/>
                  <w:vAlign w:val="center"/>
                </w:tcPr>
                <w:p w14:paraId="41FC8FB5" w14:textId="77777777" w:rsidR="004570E8" w:rsidRPr="000E192F" w:rsidRDefault="004570E8" w:rsidP="00040C5A">
                  <w:pPr>
                    <w:pStyle w:val="HR0"/>
                    <w:spacing w:line="240" w:lineRule="auto"/>
                    <w:ind w:firstLineChars="0" w:firstLine="0"/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</w:pPr>
                  <w:r w:rsidRPr="000E192F"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  <w:t>周期</w:t>
                  </w:r>
                </w:p>
              </w:tc>
              <w:tc>
                <w:tcPr>
                  <w:tcW w:w="465" w:type="pct"/>
                  <w:shd w:val="clear" w:color="auto" w:fill="D9D9D9" w:themeFill="background1" w:themeFillShade="D9"/>
                  <w:vAlign w:val="center"/>
                </w:tcPr>
                <w:p w14:paraId="1121DF09" w14:textId="77777777" w:rsidR="004570E8" w:rsidRPr="000E192F" w:rsidRDefault="004570E8" w:rsidP="00040C5A">
                  <w:pPr>
                    <w:pStyle w:val="HR0"/>
                    <w:spacing w:line="240" w:lineRule="auto"/>
                    <w:ind w:firstLineChars="0" w:firstLine="0"/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</w:pPr>
                  <w:r w:rsidRPr="000E192F"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  <w:t>字节</w:t>
                  </w:r>
                </w:p>
              </w:tc>
              <w:tc>
                <w:tcPr>
                  <w:tcW w:w="466" w:type="pct"/>
                  <w:shd w:val="clear" w:color="auto" w:fill="D9D9D9" w:themeFill="background1" w:themeFillShade="D9"/>
                  <w:vAlign w:val="center"/>
                </w:tcPr>
                <w:p w14:paraId="5B760C4C" w14:textId="77777777" w:rsidR="004570E8" w:rsidRPr="000E192F" w:rsidRDefault="004570E8" w:rsidP="00040C5A">
                  <w:pPr>
                    <w:pStyle w:val="HR0"/>
                    <w:spacing w:line="240" w:lineRule="auto"/>
                    <w:ind w:firstLineChars="0" w:firstLine="0"/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</w:pPr>
                  <w:r w:rsidRPr="000E192F"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  <w:t>位</w:t>
                  </w:r>
                </w:p>
              </w:tc>
              <w:tc>
                <w:tcPr>
                  <w:tcW w:w="1120" w:type="pct"/>
                  <w:shd w:val="clear" w:color="auto" w:fill="D9D9D9" w:themeFill="background1" w:themeFillShade="D9"/>
                  <w:vAlign w:val="center"/>
                </w:tcPr>
                <w:p w14:paraId="5AC2AA02" w14:textId="77777777" w:rsidR="004570E8" w:rsidRPr="000E192F" w:rsidRDefault="004570E8" w:rsidP="00040C5A">
                  <w:pPr>
                    <w:pStyle w:val="HR0"/>
                    <w:spacing w:line="240" w:lineRule="auto"/>
                    <w:ind w:firstLineChars="0" w:firstLine="0"/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</w:pPr>
                  <w:r w:rsidRPr="000E192F"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  <w:t>内容</w:t>
                  </w:r>
                </w:p>
              </w:tc>
              <w:tc>
                <w:tcPr>
                  <w:tcW w:w="1736" w:type="pct"/>
                  <w:shd w:val="clear" w:color="auto" w:fill="D9D9D9" w:themeFill="background1" w:themeFillShade="D9"/>
                  <w:vAlign w:val="center"/>
                </w:tcPr>
                <w:p w14:paraId="7900E5DD" w14:textId="77777777" w:rsidR="004570E8" w:rsidRPr="000E192F" w:rsidRDefault="004570E8" w:rsidP="00040C5A">
                  <w:pPr>
                    <w:pStyle w:val="HR0"/>
                    <w:spacing w:line="240" w:lineRule="auto"/>
                    <w:ind w:firstLineChars="0" w:firstLine="0"/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</w:pPr>
                  <w:r w:rsidRPr="000E192F"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  <w:t>备注</w:t>
                  </w:r>
                </w:p>
              </w:tc>
            </w:tr>
            <w:tr w:rsidR="004570E8" w:rsidRPr="000E192F" w14:paraId="2F83D935" w14:textId="77777777" w:rsidTr="00040C5A">
              <w:tc>
                <w:tcPr>
                  <w:tcW w:w="753" w:type="pct"/>
                  <w:shd w:val="clear" w:color="auto" w:fill="auto"/>
                  <w:vAlign w:val="center"/>
                </w:tcPr>
                <w:p w14:paraId="49C2F717" w14:textId="53C4BD23" w:rsidR="004570E8" w:rsidRPr="000E192F" w:rsidRDefault="004570E8" w:rsidP="00040C5A">
                  <w:pPr>
                    <w:pStyle w:val="HR0"/>
                    <w:spacing w:line="240" w:lineRule="auto"/>
                    <w:ind w:firstLineChars="0" w:firstLine="0"/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</w:pPr>
                  <w:r w:rsidRPr="000E192F"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  <w:t>18FFEB4E</w:t>
                  </w:r>
                </w:p>
              </w:tc>
              <w:tc>
                <w:tcPr>
                  <w:tcW w:w="460" w:type="pct"/>
                  <w:shd w:val="clear" w:color="auto" w:fill="auto"/>
                  <w:vAlign w:val="center"/>
                </w:tcPr>
                <w:p w14:paraId="578E1774" w14:textId="77777777" w:rsidR="004570E8" w:rsidRPr="000E192F" w:rsidRDefault="004570E8" w:rsidP="00040C5A">
                  <w:pPr>
                    <w:pStyle w:val="HR0"/>
                    <w:spacing w:line="240" w:lineRule="auto"/>
                    <w:ind w:firstLineChars="0" w:firstLine="0"/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</w:pPr>
                  <w:r w:rsidRPr="000E192F"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  <w:t>4s</w:t>
                  </w:r>
                </w:p>
              </w:tc>
              <w:tc>
                <w:tcPr>
                  <w:tcW w:w="465" w:type="pct"/>
                  <w:shd w:val="clear" w:color="auto" w:fill="auto"/>
                  <w:vAlign w:val="center"/>
                </w:tcPr>
                <w:p w14:paraId="01269EC7" w14:textId="77777777" w:rsidR="004570E8" w:rsidRPr="000E192F" w:rsidRDefault="004570E8" w:rsidP="00040C5A">
                  <w:pPr>
                    <w:pStyle w:val="HR0"/>
                    <w:spacing w:line="240" w:lineRule="auto"/>
                    <w:ind w:firstLineChars="0" w:firstLine="0"/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</w:pPr>
                  <w:r w:rsidRPr="000E192F">
                    <w:rPr>
                      <w:rFonts w:eastAsiaTheme="minorEastAsia" w:hint="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  <w:t>2</w:t>
                  </w:r>
                </w:p>
              </w:tc>
              <w:tc>
                <w:tcPr>
                  <w:tcW w:w="466" w:type="pct"/>
                  <w:shd w:val="clear" w:color="auto" w:fill="auto"/>
                  <w:vAlign w:val="center"/>
                </w:tcPr>
                <w:p w14:paraId="41A5DF68" w14:textId="77777777" w:rsidR="004570E8" w:rsidRPr="000E192F" w:rsidRDefault="004570E8" w:rsidP="00040C5A">
                  <w:pPr>
                    <w:pStyle w:val="HR0"/>
                    <w:spacing w:line="240" w:lineRule="auto"/>
                    <w:ind w:firstLineChars="0" w:firstLine="0"/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</w:pPr>
                  <w:r w:rsidRPr="000E192F">
                    <w:rPr>
                      <w:rFonts w:eastAsiaTheme="minorEastAsia" w:hint="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  <w:t>1-2</w:t>
                  </w:r>
                </w:p>
              </w:tc>
              <w:tc>
                <w:tcPr>
                  <w:tcW w:w="1120" w:type="pct"/>
                  <w:vAlign w:val="center"/>
                </w:tcPr>
                <w:p w14:paraId="13786B95" w14:textId="77777777" w:rsidR="004570E8" w:rsidRPr="000E192F" w:rsidRDefault="004570E8" w:rsidP="00040C5A">
                  <w:pPr>
                    <w:spacing w:after="0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  <w:t>气瓶压力传感器接入状态</w:t>
                  </w:r>
                </w:p>
              </w:tc>
              <w:tc>
                <w:tcPr>
                  <w:tcW w:w="1736" w:type="pct"/>
                  <w:shd w:val="clear" w:color="auto" w:fill="auto"/>
                  <w:vAlign w:val="center"/>
                </w:tcPr>
                <w:p w14:paraId="0DC3E70F" w14:textId="77777777" w:rsidR="004570E8" w:rsidRPr="000E192F" w:rsidRDefault="004570E8" w:rsidP="00040C5A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  <w:t>00-</w:t>
                  </w:r>
                  <w:r w:rsidRPr="000E192F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  <w:t>传感器接入；</w:t>
                  </w:r>
                  <w:r w:rsidRPr="000E192F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  <w:t>01</w:t>
                  </w:r>
                  <w:r w:rsidRPr="000E192F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  <w:t>传感器未接入</w:t>
                  </w: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；</w:t>
                  </w:r>
                  <w:r w:rsidRPr="000E192F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  <w:t>10</w:t>
                  </w:r>
                  <w:r w:rsidRPr="000E192F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  <w:t>、</w:t>
                  </w:r>
                  <w:r w:rsidRPr="000E192F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  <w:t>11</w:t>
                  </w:r>
                  <w:r w:rsidRPr="000E192F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  <w:t>无效</w:t>
                  </w:r>
                </w:p>
              </w:tc>
            </w:tr>
            <w:tr w:rsidR="004570E8" w:rsidRPr="000E192F" w14:paraId="0626E76F" w14:textId="77777777" w:rsidTr="00040C5A">
              <w:tc>
                <w:tcPr>
                  <w:tcW w:w="753" w:type="pct"/>
                  <w:shd w:val="clear" w:color="auto" w:fill="auto"/>
                  <w:vAlign w:val="center"/>
                </w:tcPr>
                <w:p w14:paraId="703086EA" w14:textId="77777777" w:rsidR="004570E8" w:rsidRPr="000E192F" w:rsidRDefault="004570E8" w:rsidP="00040C5A">
                  <w:pPr>
                    <w:pStyle w:val="HR0"/>
                    <w:spacing w:line="240" w:lineRule="auto"/>
                    <w:ind w:firstLineChars="0" w:firstLine="0"/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</w:pPr>
                </w:p>
              </w:tc>
              <w:tc>
                <w:tcPr>
                  <w:tcW w:w="460" w:type="pct"/>
                  <w:shd w:val="clear" w:color="auto" w:fill="auto"/>
                  <w:vAlign w:val="center"/>
                </w:tcPr>
                <w:p w14:paraId="10B4B5D9" w14:textId="77777777" w:rsidR="004570E8" w:rsidRPr="000E192F" w:rsidRDefault="004570E8" w:rsidP="00040C5A">
                  <w:pPr>
                    <w:pStyle w:val="HR0"/>
                    <w:spacing w:line="240" w:lineRule="auto"/>
                    <w:ind w:firstLineChars="0" w:firstLine="0"/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</w:pPr>
                </w:p>
              </w:tc>
              <w:tc>
                <w:tcPr>
                  <w:tcW w:w="465" w:type="pct"/>
                  <w:shd w:val="clear" w:color="auto" w:fill="auto"/>
                  <w:vAlign w:val="center"/>
                </w:tcPr>
                <w:p w14:paraId="7FB0FC9A" w14:textId="77777777" w:rsidR="004570E8" w:rsidRPr="000E192F" w:rsidRDefault="004570E8" w:rsidP="00040C5A">
                  <w:pPr>
                    <w:pStyle w:val="HR0"/>
                    <w:spacing w:line="240" w:lineRule="auto"/>
                    <w:ind w:firstLineChars="0" w:firstLine="0"/>
                    <w:rPr>
                      <w:rFonts w:eastAsiaTheme="minorEastAsia"/>
                      <w:color w:val="000000" w:themeColor="text1"/>
                      <w:sz w:val="20"/>
                      <w:szCs w:val="20"/>
                    </w:rPr>
                  </w:pPr>
                  <w:r w:rsidRPr="000E192F">
                    <w:rPr>
                      <w:rFonts w:eastAsiaTheme="minorEastAsia" w:hint="eastAsia"/>
                      <w:color w:val="000000" w:themeColor="text1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466" w:type="pct"/>
                  <w:shd w:val="clear" w:color="auto" w:fill="auto"/>
                  <w:vAlign w:val="center"/>
                </w:tcPr>
                <w:p w14:paraId="43D797AE" w14:textId="77777777" w:rsidR="004570E8" w:rsidRPr="000E192F" w:rsidRDefault="004570E8" w:rsidP="00040C5A">
                  <w:pPr>
                    <w:pStyle w:val="HR0"/>
                    <w:spacing w:line="240" w:lineRule="auto"/>
                    <w:ind w:firstLineChars="0" w:firstLine="0"/>
                    <w:rPr>
                      <w:rFonts w:eastAsiaTheme="minorEastAsia"/>
                      <w:color w:val="000000" w:themeColor="text1"/>
                      <w:sz w:val="20"/>
                      <w:szCs w:val="20"/>
                    </w:rPr>
                  </w:pPr>
                  <w:r w:rsidRPr="000E192F">
                    <w:rPr>
                      <w:rFonts w:eastAsiaTheme="minorEastAsia" w:hint="eastAsia"/>
                      <w:color w:val="000000" w:themeColor="text1"/>
                      <w:sz w:val="20"/>
                      <w:szCs w:val="20"/>
                    </w:rPr>
                    <w:t>1-2</w:t>
                  </w:r>
                </w:p>
              </w:tc>
              <w:tc>
                <w:tcPr>
                  <w:tcW w:w="1120" w:type="pct"/>
                  <w:vAlign w:val="center"/>
                </w:tcPr>
                <w:p w14:paraId="40E2D23E" w14:textId="77777777" w:rsidR="004570E8" w:rsidRPr="000E192F" w:rsidRDefault="004570E8" w:rsidP="00040C5A">
                  <w:pPr>
                    <w:spacing w:after="0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气瓶</w:t>
                  </w:r>
                  <w:r w:rsidRPr="000E192F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  <w:t>液位传感器接入状态</w:t>
                  </w:r>
                </w:p>
              </w:tc>
              <w:tc>
                <w:tcPr>
                  <w:tcW w:w="1736" w:type="pct"/>
                  <w:shd w:val="clear" w:color="auto" w:fill="auto"/>
                  <w:vAlign w:val="center"/>
                </w:tcPr>
                <w:p w14:paraId="58A85ACE" w14:textId="77777777" w:rsidR="004570E8" w:rsidRPr="000E192F" w:rsidRDefault="004570E8" w:rsidP="00040C5A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00-</w:t>
                  </w:r>
                  <w:r w:rsidRPr="000E192F">
                    <w:rPr>
                      <w:rFonts w:ascii="Times New Roman" w:hAnsi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传感器接入；</w:t>
                  </w:r>
                  <w:r w:rsidRPr="000E192F">
                    <w:rPr>
                      <w:rFonts w:ascii="Times New Roman" w:hAnsi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01</w:t>
                  </w:r>
                  <w:r w:rsidRPr="000E192F">
                    <w:rPr>
                      <w:rFonts w:ascii="Times New Roman" w:hAnsi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传感器未接入</w:t>
                  </w:r>
                </w:p>
                <w:p w14:paraId="4DB07936" w14:textId="77777777" w:rsidR="004570E8" w:rsidRPr="000E192F" w:rsidRDefault="004570E8" w:rsidP="00040C5A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10</w:t>
                  </w:r>
                  <w:r w:rsidRPr="000E192F">
                    <w:rPr>
                      <w:rFonts w:ascii="Times New Roman" w:hAnsi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、</w:t>
                  </w:r>
                  <w:r w:rsidRPr="000E192F">
                    <w:rPr>
                      <w:rFonts w:ascii="Times New Roman" w:hAnsi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11</w:t>
                  </w:r>
                  <w:r w:rsidRPr="000E192F">
                    <w:rPr>
                      <w:rFonts w:ascii="Times New Roman" w:hAnsi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无效</w:t>
                  </w:r>
                </w:p>
              </w:tc>
            </w:tr>
          </w:tbl>
          <w:p w14:paraId="1D89467F" w14:textId="77777777" w:rsidR="004570E8" w:rsidRPr="000E192F" w:rsidRDefault="004570E8" w:rsidP="00040C5A">
            <w:pPr>
              <w:spacing w:after="12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4570E8" w:rsidRPr="000E192F" w14:paraId="2654A11B" w14:textId="77777777" w:rsidTr="00040C5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24A3685" w14:textId="77777777" w:rsidR="004570E8" w:rsidRPr="000E192F" w:rsidRDefault="004570E8" w:rsidP="00040C5A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  <w:lastRenderedPageBreak/>
              <w:t>反馈信息</w:t>
            </w:r>
          </w:p>
        </w:tc>
        <w:tc>
          <w:tcPr>
            <w:tcW w:w="7654" w:type="dxa"/>
            <w:vAlign w:val="center"/>
          </w:tcPr>
          <w:p w14:paraId="241A7704" w14:textId="77777777" w:rsidR="004570E8" w:rsidRPr="000E192F" w:rsidRDefault="004570E8" w:rsidP="00040C5A">
            <w:pPr>
              <w:pStyle w:val="a4"/>
              <w:rPr>
                <w:rFonts w:ascii="Times New Roman" w:hAnsi="Times New Roman" w:cs="Times New Roman"/>
                <w:color w:val="000000" w:themeColor="text1"/>
                <w:lang w:val="en-US" w:eastAsia="zh-CN"/>
              </w:rPr>
            </w:pPr>
          </w:p>
        </w:tc>
      </w:tr>
      <w:tr w:rsidR="004570E8" w:rsidRPr="000E192F" w14:paraId="1D0AC785" w14:textId="77777777" w:rsidTr="00040C5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7B55BAF" w14:textId="77777777" w:rsidR="004570E8" w:rsidRPr="000E192F" w:rsidRDefault="004570E8" w:rsidP="00040C5A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  <w:t>HMI</w:t>
            </w:r>
          </w:p>
        </w:tc>
        <w:tc>
          <w:tcPr>
            <w:tcW w:w="7654" w:type="dxa"/>
            <w:vAlign w:val="center"/>
          </w:tcPr>
          <w:p w14:paraId="238AF802" w14:textId="77777777" w:rsidR="004570E8" w:rsidRPr="000E192F" w:rsidRDefault="004570E8" w:rsidP="00040C5A">
            <w:pPr>
              <w:spacing w:beforeLines="50" w:before="120"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仪表通过新增标定项“燃气瓶数量”识别</w:t>
            </w:r>
          </w:p>
          <w:p w14:paraId="6A67E262" w14:textId="77777777" w:rsidR="004570E8" w:rsidRPr="000E192F" w:rsidRDefault="004570E8" w:rsidP="00040C5A">
            <w:pPr>
              <w:spacing w:beforeLines="50" w:before="120"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单气瓶：</w:t>
            </w:r>
          </w:p>
          <w:p w14:paraId="2E64BC18" w14:textId="77777777" w:rsidR="004570E8" w:rsidRPr="000E192F" w:rsidRDefault="004570E8" w:rsidP="00040C5A">
            <w:pPr>
              <w:widowControl w:val="0"/>
              <w:spacing w:after="0" w:line="240" w:lineRule="auto"/>
              <w:ind w:left="78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气瓶</w:t>
            </w:r>
            <w:r w:rsidRPr="000E192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：</w:t>
            </w:r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压力传感器未接入</w:t>
            </w:r>
          </w:p>
          <w:p w14:paraId="6990AD2C" w14:textId="77777777" w:rsidR="004570E8" w:rsidRPr="000E192F" w:rsidRDefault="004570E8" w:rsidP="00040C5A">
            <w:pPr>
              <w:widowControl w:val="0"/>
              <w:spacing w:after="0" w:line="240" w:lineRule="auto"/>
              <w:ind w:left="78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气瓶</w:t>
            </w:r>
            <w:r w:rsidRPr="000E192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：</w:t>
            </w:r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液位传感器未接入</w:t>
            </w:r>
          </w:p>
          <w:p w14:paraId="6E50639F" w14:textId="4FAC8D44" w:rsidR="004570E8" w:rsidRPr="000E192F" w:rsidRDefault="004570E8" w:rsidP="00040C5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以上显示为文字提醒</w:t>
            </w:r>
          </w:p>
        </w:tc>
      </w:tr>
      <w:tr w:rsidR="004570E8" w:rsidRPr="000E192F" w14:paraId="5C8A1158" w14:textId="77777777" w:rsidTr="00040C5A">
        <w:trPr>
          <w:trHeight w:val="909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94FD6D" w14:textId="77777777" w:rsidR="004570E8" w:rsidRPr="000E192F" w:rsidRDefault="004570E8" w:rsidP="00040C5A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  <w:t>取消条件</w:t>
            </w:r>
          </w:p>
        </w:tc>
        <w:tc>
          <w:tcPr>
            <w:tcW w:w="7654" w:type="dxa"/>
            <w:vAlign w:val="center"/>
          </w:tcPr>
          <w:p w14:paraId="0BCB1CB6" w14:textId="77777777" w:rsidR="004570E8" w:rsidRPr="000E192F" w:rsidRDefault="004570E8" w:rsidP="00040C5A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以下任意条件满足时，退出</w:t>
            </w:r>
          </w:p>
          <w:p w14:paraId="0A192AFE" w14:textId="77777777" w:rsidR="004570E8" w:rsidRPr="000E192F" w:rsidRDefault="004570E8" w:rsidP="004570E8">
            <w:pPr>
              <w:pStyle w:val="af2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/>
              </w:rPr>
              <w:t>ON</w:t>
            </w:r>
            <w:proofErr w:type="gramStart"/>
            <w:r w:rsidRPr="000E192F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/>
              </w:rPr>
              <w:t>档</w:t>
            </w:r>
            <w:proofErr w:type="gramEnd"/>
            <w:r w:rsidRPr="000E192F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/>
              </w:rPr>
              <w:t>电源断开；</w:t>
            </w:r>
          </w:p>
          <w:p w14:paraId="02930095" w14:textId="77777777" w:rsidR="004570E8" w:rsidRPr="000E192F" w:rsidRDefault="004570E8" w:rsidP="004570E8">
            <w:pPr>
              <w:pStyle w:val="af2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/>
              </w:rPr>
              <w:t>仪表未收到气瓶报文或信号反馈连接正常</w:t>
            </w:r>
            <w:r w:rsidRPr="000E192F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/>
              </w:rPr>
              <w:t>/</w:t>
            </w:r>
            <w:proofErr w:type="gramStart"/>
            <w:r w:rsidRPr="000E192F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/>
              </w:rPr>
              <w:t>无效值</w:t>
            </w:r>
            <w:proofErr w:type="gramEnd"/>
          </w:p>
        </w:tc>
      </w:tr>
      <w:tr w:rsidR="004570E8" w:rsidRPr="000E192F" w14:paraId="33C4AC49" w14:textId="77777777" w:rsidTr="00040C5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7C8462C" w14:textId="77777777" w:rsidR="004570E8" w:rsidRPr="000E192F" w:rsidRDefault="004570E8" w:rsidP="00040C5A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0E192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938D15D" w14:textId="77777777" w:rsidR="004570E8" w:rsidRPr="000E192F" w:rsidRDefault="004570E8" w:rsidP="00040C5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4570E8" w:rsidRPr="000E192F" w14:paraId="466E90BE" w14:textId="77777777" w:rsidTr="00040C5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B123BA5" w14:textId="77777777" w:rsidR="004570E8" w:rsidRPr="000E192F" w:rsidRDefault="004570E8" w:rsidP="00040C5A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0E192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2586FB97" w14:textId="77777777" w:rsidR="004570E8" w:rsidRPr="000E192F" w:rsidRDefault="004570E8" w:rsidP="00040C5A">
            <w:pPr>
              <w:spacing w:after="12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无</w:t>
            </w:r>
          </w:p>
        </w:tc>
      </w:tr>
      <w:tr w:rsidR="004570E8" w:rsidRPr="000E192F" w14:paraId="165B488F" w14:textId="77777777" w:rsidTr="00040C5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AB3AE67" w14:textId="77777777" w:rsidR="004570E8" w:rsidRPr="000E192F" w:rsidRDefault="004570E8" w:rsidP="00040C5A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7A36760A" w14:textId="77777777" w:rsidR="004570E8" w:rsidRPr="000E192F" w:rsidRDefault="004570E8" w:rsidP="00040C5A">
            <w:pPr>
              <w:spacing w:after="12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ON</w:t>
            </w:r>
            <w:proofErr w:type="gramStart"/>
            <w:r w:rsidRPr="000E192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4570E8" w:rsidRPr="000E192F" w14:paraId="4C44B116" w14:textId="77777777" w:rsidTr="00040C5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6FB5138" w14:textId="77777777" w:rsidR="004570E8" w:rsidRPr="000E192F" w:rsidRDefault="004570E8" w:rsidP="00040C5A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32679ED2" w14:textId="77777777" w:rsidR="004570E8" w:rsidRPr="000E192F" w:rsidRDefault="004570E8" w:rsidP="00040C5A">
            <w:pPr>
              <w:spacing w:after="12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4570E8" w:rsidRPr="000E192F" w14:paraId="1C8C2931" w14:textId="77777777" w:rsidTr="00040C5A">
        <w:trPr>
          <w:trHeight w:val="349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24A67D2" w14:textId="77777777" w:rsidR="004570E8" w:rsidRPr="000E192F" w:rsidRDefault="004570E8" w:rsidP="00040C5A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7B7D9A0F" w14:textId="03E6394B" w:rsidR="004570E8" w:rsidRPr="000E192F" w:rsidRDefault="004570E8" w:rsidP="00040C5A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4570E8" w:rsidRPr="000E192F" w14:paraId="6461AB46" w14:textId="77777777" w:rsidTr="00040C5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814EB08" w14:textId="77777777" w:rsidR="004570E8" w:rsidRPr="000E192F" w:rsidRDefault="004570E8" w:rsidP="00040C5A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65896E84" w14:textId="77777777" w:rsidR="004570E8" w:rsidRPr="000E192F" w:rsidRDefault="004570E8" w:rsidP="00040C5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宋体" w:hAnsi="宋体" w:hint="eastAsia"/>
                <w:color w:val="000000" w:themeColor="text1"/>
                <w:lang w:eastAsia="zh-CN"/>
              </w:rPr>
            </w:pPr>
            <w:r w:rsidRPr="000E192F">
              <w:rPr>
                <w:rFonts w:ascii="宋体" w:hAnsi="宋体" w:hint="eastAsia"/>
                <w:color w:val="000000" w:themeColor="text1"/>
                <w:sz w:val="20"/>
                <w:lang w:eastAsia="zh-CN"/>
              </w:rPr>
              <w:t>传感器</w:t>
            </w:r>
            <w:r w:rsidRPr="000E192F">
              <w:rPr>
                <w:rFonts w:ascii="宋体" w:hAnsi="宋体"/>
                <w:color w:val="000000" w:themeColor="text1"/>
                <w:sz w:val="20"/>
                <w:lang w:eastAsia="zh-CN"/>
              </w:rPr>
              <w:t>自检</w:t>
            </w:r>
            <w:r w:rsidRPr="000E192F">
              <w:rPr>
                <w:rFonts w:ascii="宋体" w:hAnsi="宋体" w:hint="eastAsia"/>
                <w:color w:val="000000" w:themeColor="text1"/>
                <w:sz w:val="20"/>
                <w:lang w:eastAsia="zh-CN"/>
              </w:rPr>
              <w:t>状态</w:t>
            </w:r>
            <w:r w:rsidRPr="000E192F">
              <w:rPr>
                <w:rFonts w:ascii="宋体" w:hAnsi="宋体"/>
                <w:color w:val="000000" w:themeColor="text1"/>
                <w:sz w:val="20"/>
                <w:lang w:eastAsia="zh-CN"/>
              </w:rPr>
              <w:t>：</w:t>
            </w:r>
            <w:r w:rsidRPr="000E192F">
              <w:rPr>
                <w:rFonts w:ascii="宋体" w:hAnsi="宋体" w:hint="eastAsia"/>
                <w:color w:val="000000" w:themeColor="text1"/>
                <w:sz w:val="20"/>
                <w:lang w:eastAsia="zh-CN"/>
              </w:rPr>
              <w:t>无</w:t>
            </w:r>
            <w:r w:rsidRPr="000E192F">
              <w:rPr>
                <w:rFonts w:ascii="宋体" w:hAnsi="宋体"/>
                <w:color w:val="000000" w:themeColor="text1"/>
                <w:sz w:val="20"/>
                <w:lang w:eastAsia="zh-CN"/>
              </w:rPr>
              <w:t>仪表指示</w:t>
            </w:r>
            <w:r w:rsidRPr="000E192F">
              <w:rPr>
                <w:rFonts w:ascii="宋体" w:hAnsi="宋体" w:hint="eastAsia"/>
                <w:color w:val="000000" w:themeColor="text1"/>
                <w:sz w:val="20"/>
                <w:lang w:eastAsia="zh-CN"/>
              </w:rPr>
              <w:t>/警示</w:t>
            </w:r>
            <w:r w:rsidRPr="000E192F">
              <w:rPr>
                <w:rFonts w:ascii="宋体" w:hAnsi="宋体"/>
                <w:color w:val="000000" w:themeColor="text1"/>
                <w:sz w:val="20"/>
                <w:lang w:eastAsia="zh-CN"/>
              </w:rPr>
              <w:t>需求</w:t>
            </w:r>
          </w:p>
        </w:tc>
      </w:tr>
    </w:tbl>
    <w:p w14:paraId="78A87A5C" w14:textId="77777777" w:rsidR="004570E8" w:rsidRPr="004570E8" w:rsidRDefault="004570E8" w:rsidP="004570E8">
      <w:pPr>
        <w:rPr>
          <w:lang w:eastAsia="zh-CN"/>
        </w:rPr>
      </w:pPr>
    </w:p>
    <w:p w14:paraId="39659D40" w14:textId="77777777" w:rsidR="00DD6B1F" w:rsidRDefault="00DD6B1F" w:rsidP="00DD6B1F">
      <w:pPr>
        <w:pStyle w:val="2"/>
        <w:rPr>
          <w:color w:val="000000" w:themeColor="text1"/>
          <w:lang w:val="en-US" w:eastAsia="zh-CN"/>
        </w:rPr>
      </w:pPr>
      <w:r w:rsidRPr="000E192F">
        <w:rPr>
          <w:rFonts w:hint="eastAsia"/>
          <w:color w:val="000000" w:themeColor="text1"/>
          <w:lang w:val="en-US" w:eastAsia="zh-CN"/>
        </w:rPr>
        <w:t>气瓶压力显示</w:t>
      </w:r>
      <w:r>
        <w:rPr>
          <w:rFonts w:hint="eastAsia"/>
          <w:color w:val="000000" w:themeColor="text1"/>
          <w:lang w:val="en-US" w:eastAsia="zh-CN"/>
        </w:rPr>
        <w:t>(</w:t>
      </w:r>
      <w:r>
        <w:rPr>
          <w:color w:val="000000" w:themeColor="text1"/>
          <w:lang w:val="en-US" w:eastAsia="zh-CN"/>
        </w:rPr>
        <w:t>LNG)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DD6B1F" w:rsidRPr="000E192F" w14:paraId="4B9A7B07" w14:textId="77777777" w:rsidTr="00040C5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D0147BF" w14:textId="77777777" w:rsidR="00DD6B1F" w:rsidRPr="000E192F" w:rsidRDefault="00DD6B1F" w:rsidP="00040C5A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color w:val="000000" w:themeColor="text1"/>
                <w:lang w:eastAsia="zh-CN"/>
              </w:rPr>
              <w:t> </w:t>
            </w:r>
            <w:r w:rsidRPr="000E192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552A1CAA" w14:textId="77777777" w:rsidR="00DD6B1F" w:rsidRPr="000E192F" w:rsidRDefault="00DD6B1F" w:rsidP="00040C5A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气瓶压力显示</w:t>
            </w:r>
          </w:p>
        </w:tc>
      </w:tr>
      <w:tr w:rsidR="00DD6B1F" w:rsidRPr="000E192F" w14:paraId="11CD2539" w14:textId="77777777" w:rsidTr="00040C5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06E8A26" w14:textId="77777777" w:rsidR="00DD6B1F" w:rsidRPr="000E192F" w:rsidRDefault="00DD6B1F" w:rsidP="00040C5A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功能描述</w:t>
            </w:r>
          </w:p>
        </w:tc>
        <w:tc>
          <w:tcPr>
            <w:tcW w:w="7654" w:type="dxa"/>
            <w:vAlign w:val="center"/>
          </w:tcPr>
          <w:p w14:paraId="2BB675AD" w14:textId="77777777" w:rsidR="00DD6B1F" w:rsidRPr="000E192F" w:rsidRDefault="00DD6B1F" w:rsidP="00040C5A">
            <w:pPr>
              <w:spacing w:after="12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仪表接收到</w:t>
            </w:r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气瓶报文，根据气瓶</w:t>
            </w:r>
            <w:r w:rsidRPr="000E192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压力传感器接入状态</w:t>
            </w:r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、</w:t>
            </w:r>
            <w:r w:rsidRPr="000E192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压力测量值状态</w:t>
            </w:r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，判断压力信号有效性，在仪表菜单中显示气瓶压力或异常值</w:t>
            </w:r>
            <w:r w:rsidRPr="000E192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。</w:t>
            </w:r>
          </w:p>
        </w:tc>
      </w:tr>
      <w:tr w:rsidR="00DD6B1F" w:rsidRPr="000E192F" w14:paraId="5A498562" w14:textId="77777777" w:rsidTr="00040C5A">
        <w:trPr>
          <w:trHeight w:val="1526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619C39B" w14:textId="77777777" w:rsidR="00DD6B1F" w:rsidRPr="000E192F" w:rsidRDefault="00DD6B1F" w:rsidP="00040C5A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  <w:t>触发条件</w:t>
            </w:r>
          </w:p>
        </w:tc>
        <w:tc>
          <w:tcPr>
            <w:tcW w:w="7654" w:type="dxa"/>
            <w:vAlign w:val="center"/>
          </w:tcPr>
          <w:p w14:paraId="2571BC82" w14:textId="77777777" w:rsidR="00DD6B1F" w:rsidRPr="000E192F" w:rsidRDefault="00DD6B1F" w:rsidP="00040C5A">
            <w:pPr>
              <w:spacing w:after="12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以下所有条件满足时，进入</w:t>
            </w:r>
          </w:p>
          <w:p w14:paraId="175982FC" w14:textId="77777777" w:rsidR="00DD6B1F" w:rsidRPr="000E192F" w:rsidRDefault="00DD6B1F" w:rsidP="00040C5A">
            <w:pPr>
              <w:spacing w:after="12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1.ON</w:t>
            </w:r>
            <w:proofErr w:type="gramStart"/>
            <w:r w:rsidRPr="000E192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档</w:t>
            </w:r>
            <w:proofErr w:type="gramEnd"/>
            <w:r w:rsidRPr="000E192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电源接通且上电自检结束；</w:t>
            </w:r>
          </w:p>
          <w:p w14:paraId="6002BEC5" w14:textId="77777777" w:rsidR="00DD6B1F" w:rsidRPr="000E192F" w:rsidRDefault="00DD6B1F" w:rsidP="00040C5A">
            <w:pPr>
              <w:spacing w:after="12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2.</w:t>
            </w:r>
            <w:r w:rsidRPr="000E192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收到气瓶报文</w:t>
            </w:r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或判断气瓶压力异常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00"/>
              <w:gridCol w:w="1050"/>
              <w:gridCol w:w="397"/>
              <w:gridCol w:w="674"/>
              <w:gridCol w:w="1362"/>
              <w:gridCol w:w="2845"/>
            </w:tblGrid>
            <w:tr w:rsidR="00DD6B1F" w:rsidRPr="000E192F" w14:paraId="749F2F09" w14:textId="77777777" w:rsidTr="00040C5A">
              <w:tc>
                <w:tcPr>
                  <w:tcW w:w="740" w:type="pct"/>
                  <w:shd w:val="clear" w:color="auto" w:fill="D9D9D9" w:themeFill="background1" w:themeFillShade="D9"/>
                  <w:vAlign w:val="center"/>
                </w:tcPr>
                <w:p w14:paraId="645D7D1E" w14:textId="77777777" w:rsidR="00DD6B1F" w:rsidRPr="000E192F" w:rsidRDefault="00DD6B1F" w:rsidP="00040C5A">
                  <w:pPr>
                    <w:pStyle w:val="HR0"/>
                    <w:spacing w:line="240" w:lineRule="auto"/>
                    <w:ind w:firstLineChars="0" w:firstLine="0"/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</w:pPr>
                  <w:r w:rsidRPr="000E192F"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  <w:t>ID</w:t>
                  </w:r>
                </w:p>
              </w:tc>
              <w:tc>
                <w:tcPr>
                  <w:tcW w:w="707" w:type="pct"/>
                  <w:shd w:val="clear" w:color="auto" w:fill="D9D9D9" w:themeFill="background1" w:themeFillShade="D9"/>
                  <w:vAlign w:val="center"/>
                </w:tcPr>
                <w:p w14:paraId="7195DF7B" w14:textId="77777777" w:rsidR="00DD6B1F" w:rsidRPr="000E192F" w:rsidRDefault="00DD6B1F" w:rsidP="00040C5A">
                  <w:pPr>
                    <w:pStyle w:val="HR0"/>
                    <w:spacing w:line="240" w:lineRule="auto"/>
                    <w:ind w:firstLineChars="0" w:firstLine="0"/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</w:pPr>
                  <w:r w:rsidRPr="000E192F"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  <w:t>周期</w:t>
                  </w:r>
                </w:p>
              </w:tc>
              <w:tc>
                <w:tcPr>
                  <w:tcW w:w="267" w:type="pct"/>
                  <w:shd w:val="clear" w:color="auto" w:fill="D9D9D9" w:themeFill="background1" w:themeFillShade="D9"/>
                  <w:vAlign w:val="center"/>
                </w:tcPr>
                <w:p w14:paraId="1DAB6DFE" w14:textId="77777777" w:rsidR="00DD6B1F" w:rsidRPr="000E192F" w:rsidRDefault="00DD6B1F" w:rsidP="00040C5A">
                  <w:pPr>
                    <w:pStyle w:val="HR0"/>
                    <w:spacing w:line="240" w:lineRule="auto"/>
                    <w:ind w:firstLineChars="0" w:firstLine="0"/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</w:pPr>
                  <w:r w:rsidRPr="000E192F"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  <w:t>字节</w:t>
                  </w:r>
                </w:p>
              </w:tc>
              <w:tc>
                <w:tcPr>
                  <w:tcW w:w="454" w:type="pct"/>
                  <w:shd w:val="clear" w:color="auto" w:fill="D9D9D9" w:themeFill="background1" w:themeFillShade="D9"/>
                  <w:vAlign w:val="center"/>
                </w:tcPr>
                <w:p w14:paraId="54A769F0" w14:textId="77777777" w:rsidR="00DD6B1F" w:rsidRPr="000E192F" w:rsidRDefault="00DD6B1F" w:rsidP="00040C5A">
                  <w:pPr>
                    <w:pStyle w:val="HR0"/>
                    <w:spacing w:line="240" w:lineRule="auto"/>
                    <w:ind w:firstLineChars="0" w:firstLine="0"/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</w:pPr>
                  <w:r w:rsidRPr="000E192F"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  <w:t>位</w:t>
                  </w:r>
                </w:p>
              </w:tc>
              <w:tc>
                <w:tcPr>
                  <w:tcW w:w="917" w:type="pct"/>
                  <w:shd w:val="clear" w:color="auto" w:fill="D9D9D9" w:themeFill="background1" w:themeFillShade="D9"/>
                  <w:vAlign w:val="center"/>
                </w:tcPr>
                <w:p w14:paraId="3597ECA9" w14:textId="77777777" w:rsidR="00DD6B1F" w:rsidRPr="000E192F" w:rsidRDefault="00DD6B1F" w:rsidP="00040C5A">
                  <w:pPr>
                    <w:pStyle w:val="HR0"/>
                    <w:spacing w:line="240" w:lineRule="auto"/>
                    <w:ind w:firstLineChars="0" w:firstLine="0"/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</w:pPr>
                  <w:r w:rsidRPr="000E192F"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  <w:t>内容</w:t>
                  </w:r>
                </w:p>
              </w:tc>
              <w:tc>
                <w:tcPr>
                  <w:tcW w:w="1915" w:type="pct"/>
                  <w:shd w:val="clear" w:color="auto" w:fill="D9D9D9" w:themeFill="background1" w:themeFillShade="D9"/>
                  <w:vAlign w:val="center"/>
                </w:tcPr>
                <w:p w14:paraId="205EEC62" w14:textId="77777777" w:rsidR="00DD6B1F" w:rsidRPr="000E192F" w:rsidRDefault="00DD6B1F" w:rsidP="00040C5A">
                  <w:pPr>
                    <w:pStyle w:val="HR0"/>
                    <w:spacing w:line="240" w:lineRule="auto"/>
                    <w:ind w:firstLineChars="0" w:firstLine="0"/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</w:pPr>
                  <w:r w:rsidRPr="000E192F"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  <w:t>备注</w:t>
                  </w:r>
                </w:p>
              </w:tc>
            </w:tr>
            <w:tr w:rsidR="00DD6B1F" w:rsidRPr="000E192F" w14:paraId="325D07CD" w14:textId="77777777" w:rsidTr="00040C5A">
              <w:tc>
                <w:tcPr>
                  <w:tcW w:w="740" w:type="pct"/>
                  <w:shd w:val="clear" w:color="auto" w:fill="auto"/>
                  <w:vAlign w:val="center"/>
                </w:tcPr>
                <w:p w14:paraId="1A575584" w14:textId="6A584F6F" w:rsidR="00DD6B1F" w:rsidRPr="000E192F" w:rsidRDefault="00DD6B1F" w:rsidP="00040C5A">
                  <w:pPr>
                    <w:pStyle w:val="HR0"/>
                    <w:spacing w:line="240" w:lineRule="auto"/>
                    <w:ind w:firstLineChars="0" w:firstLine="0"/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</w:pPr>
                  <w:r w:rsidRPr="000E192F"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  <w:t>18FFEB4E</w:t>
                  </w:r>
                </w:p>
              </w:tc>
              <w:tc>
                <w:tcPr>
                  <w:tcW w:w="707" w:type="pct"/>
                  <w:shd w:val="clear" w:color="auto" w:fill="auto"/>
                  <w:vAlign w:val="center"/>
                </w:tcPr>
                <w:p w14:paraId="237865CC" w14:textId="77777777" w:rsidR="00DD6B1F" w:rsidRPr="000E192F" w:rsidRDefault="00DD6B1F" w:rsidP="00040C5A">
                  <w:pPr>
                    <w:pStyle w:val="HR0"/>
                    <w:spacing w:line="240" w:lineRule="auto"/>
                    <w:ind w:firstLineChars="0" w:firstLine="0"/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</w:pPr>
                  <w:r w:rsidRPr="000E192F"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  <w:t>4s</w:t>
                  </w:r>
                </w:p>
              </w:tc>
              <w:tc>
                <w:tcPr>
                  <w:tcW w:w="267" w:type="pct"/>
                  <w:shd w:val="clear" w:color="auto" w:fill="auto"/>
                  <w:vAlign w:val="center"/>
                </w:tcPr>
                <w:p w14:paraId="5CE60977" w14:textId="77777777" w:rsidR="00DD6B1F" w:rsidRPr="000E192F" w:rsidRDefault="00DD6B1F" w:rsidP="00040C5A">
                  <w:pPr>
                    <w:pStyle w:val="HR0"/>
                    <w:spacing w:line="240" w:lineRule="auto"/>
                    <w:ind w:firstLineChars="0" w:firstLine="0"/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</w:pPr>
                  <w:r w:rsidRPr="000E192F">
                    <w:rPr>
                      <w:rFonts w:eastAsiaTheme="minorEastAsia" w:hint="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  <w:t>2</w:t>
                  </w:r>
                </w:p>
              </w:tc>
              <w:tc>
                <w:tcPr>
                  <w:tcW w:w="454" w:type="pct"/>
                  <w:shd w:val="clear" w:color="auto" w:fill="auto"/>
                  <w:vAlign w:val="center"/>
                </w:tcPr>
                <w:p w14:paraId="00060994" w14:textId="77777777" w:rsidR="00DD6B1F" w:rsidRPr="000E192F" w:rsidRDefault="00DD6B1F" w:rsidP="00040C5A">
                  <w:pPr>
                    <w:pStyle w:val="HR0"/>
                    <w:spacing w:line="240" w:lineRule="auto"/>
                    <w:ind w:firstLineChars="0" w:firstLine="0"/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</w:pPr>
                  <w:r w:rsidRPr="000E192F"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  <w:t>1-2</w:t>
                  </w:r>
                </w:p>
              </w:tc>
              <w:tc>
                <w:tcPr>
                  <w:tcW w:w="917" w:type="pct"/>
                  <w:vAlign w:val="center"/>
                </w:tcPr>
                <w:p w14:paraId="02AA2319" w14:textId="77777777" w:rsidR="00DD6B1F" w:rsidRPr="000E192F" w:rsidRDefault="00DD6B1F" w:rsidP="00040C5A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气瓶</w:t>
                  </w:r>
                  <w:r w:rsidRPr="000E192F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  <w:t>压力传感器接入状态</w:t>
                  </w:r>
                </w:p>
              </w:tc>
              <w:tc>
                <w:tcPr>
                  <w:tcW w:w="1915" w:type="pct"/>
                  <w:shd w:val="clear" w:color="auto" w:fill="auto"/>
                  <w:vAlign w:val="center"/>
                </w:tcPr>
                <w:p w14:paraId="54112FA1" w14:textId="77777777" w:rsidR="00DD6B1F" w:rsidRPr="000E192F" w:rsidRDefault="00DD6B1F" w:rsidP="00040C5A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  <w:t>00-</w:t>
                  </w:r>
                  <w:r w:rsidRPr="000E192F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  <w:t>传感器接入；</w:t>
                  </w:r>
                  <w:r w:rsidRPr="000E192F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  <w:t>01</w:t>
                  </w:r>
                  <w:r w:rsidRPr="000E192F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  <w:t>传感器未接入</w:t>
                  </w: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；</w:t>
                  </w:r>
                  <w:r w:rsidRPr="000E192F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  <w:t>10</w:t>
                  </w:r>
                  <w:r w:rsidRPr="000E192F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  <w:t>、</w:t>
                  </w:r>
                  <w:r w:rsidRPr="000E192F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  <w:t>11</w:t>
                  </w:r>
                  <w:r w:rsidRPr="000E192F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  <w:t>无效</w:t>
                  </w:r>
                </w:p>
              </w:tc>
            </w:tr>
            <w:tr w:rsidR="00DD6B1F" w:rsidRPr="000E192F" w14:paraId="3C620845" w14:textId="77777777" w:rsidTr="00040C5A">
              <w:tc>
                <w:tcPr>
                  <w:tcW w:w="740" w:type="pct"/>
                  <w:shd w:val="clear" w:color="auto" w:fill="auto"/>
                  <w:vAlign w:val="center"/>
                </w:tcPr>
                <w:p w14:paraId="360122B5" w14:textId="77777777" w:rsidR="00DD6B1F" w:rsidRPr="000E192F" w:rsidRDefault="00DD6B1F" w:rsidP="00040C5A">
                  <w:pPr>
                    <w:pStyle w:val="HR0"/>
                    <w:spacing w:line="240" w:lineRule="auto"/>
                    <w:ind w:firstLineChars="0" w:firstLine="0"/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</w:pPr>
                </w:p>
              </w:tc>
              <w:tc>
                <w:tcPr>
                  <w:tcW w:w="707" w:type="pct"/>
                  <w:shd w:val="clear" w:color="auto" w:fill="auto"/>
                  <w:vAlign w:val="center"/>
                </w:tcPr>
                <w:p w14:paraId="649D4E6C" w14:textId="77777777" w:rsidR="00DD6B1F" w:rsidRPr="000E192F" w:rsidRDefault="00DD6B1F" w:rsidP="00040C5A">
                  <w:pPr>
                    <w:pStyle w:val="HR0"/>
                    <w:spacing w:line="240" w:lineRule="auto"/>
                    <w:ind w:firstLineChars="0" w:firstLine="0"/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</w:pPr>
                </w:p>
              </w:tc>
              <w:tc>
                <w:tcPr>
                  <w:tcW w:w="267" w:type="pct"/>
                  <w:shd w:val="clear" w:color="auto" w:fill="auto"/>
                  <w:vAlign w:val="center"/>
                </w:tcPr>
                <w:p w14:paraId="01D668D1" w14:textId="77777777" w:rsidR="00DD6B1F" w:rsidRPr="000E192F" w:rsidRDefault="00DD6B1F" w:rsidP="00040C5A">
                  <w:pPr>
                    <w:pStyle w:val="HR0"/>
                    <w:spacing w:line="240" w:lineRule="auto"/>
                    <w:ind w:firstLineChars="0" w:firstLine="0"/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</w:pPr>
                </w:p>
              </w:tc>
              <w:tc>
                <w:tcPr>
                  <w:tcW w:w="454" w:type="pct"/>
                  <w:shd w:val="clear" w:color="auto" w:fill="auto"/>
                  <w:vAlign w:val="center"/>
                </w:tcPr>
                <w:p w14:paraId="197FDCC4" w14:textId="77777777" w:rsidR="00DD6B1F" w:rsidRPr="000E192F" w:rsidRDefault="00DD6B1F" w:rsidP="00040C5A">
                  <w:pPr>
                    <w:pStyle w:val="HR0"/>
                    <w:spacing w:line="240" w:lineRule="auto"/>
                    <w:ind w:firstLineChars="0" w:firstLine="0"/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</w:pPr>
                  <w:r w:rsidRPr="000E192F">
                    <w:rPr>
                      <w:rFonts w:eastAsiaTheme="minorEastAsia" w:hint="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  <w:t>3-5</w:t>
                  </w:r>
                </w:p>
              </w:tc>
              <w:tc>
                <w:tcPr>
                  <w:tcW w:w="917" w:type="pct"/>
                  <w:vAlign w:val="center"/>
                </w:tcPr>
                <w:p w14:paraId="5944FF94" w14:textId="77777777" w:rsidR="00DD6B1F" w:rsidRPr="000E192F" w:rsidRDefault="00DD6B1F" w:rsidP="00040C5A">
                  <w:pPr>
                    <w:spacing w:after="0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气瓶</w:t>
                  </w:r>
                  <w:r w:rsidRPr="000E192F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  <w:t>压力测量</w:t>
                  </w:r>
                  <w:proofErr w:type="gramStart"/>
                  <w:r w:rsidRPr="000E192F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  <w:t>值状态</w:t>
                  </w:r>
                  <w:proofErr w:type="gramEnd"/>
                </w:p>
              </w:tc>
              <w:tc>
                <w:tcPr>
                  <w:tcW w:w="1915" w:type="pct"/>
                  <w:shd w:val="clear" w:color="auto" w:fill="auto"/>
                  <w:vAlign w:val="center"/>
                </w:tcPr>
                <w:p w14:paraId="470DC055" w14:textId="77777777" w:rsidR="00DD6B1F" w:rsidRPr="000E192F" w:rsidRDefault="00DD6B1F" w:rsidP="00040C5A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0</w:t>
                  </w:r>
                  <w:r w:rsidRPr="000E192F">
                    <w:rPr>
                      <w:rFonts w:ascii="Times New Roman" w:hAnsi="Times New Roman"/>
                      <w:color w:val="000000" w:themeColor="text1"/>
                      <w:sz w:val="18"/>
                      <w:szCs w:val="18"/>
                      <w:lang w:eastAsia="zh-CN"/>
                    </w:rPr>
                    <w:t>00</w:t>
                  </w:r>
                  <w:r w:rsidRPr="000E192F">
                    <w:rPr>
                      <w:rFonts w:ascii="Times New Roman" w:hAnsi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正常测量值</w:t>
                  </w:r>
                </w:p>
                <w:p w14:paraId="75986879" w14:textId="77777777" w:rsidR="00DD6B1F" w:rsidRDefault="00DD6B1F" w:rsidP="00040C5A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001</w:t>
                  </w:r>
                  <w:r w:rsidRPr="000E192F">
                    <w:rPr>
                      <w:rFonts w:ascii="Times New Roman" w:hAnsi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测量值下超量程，显示</w:t>
                  </w:r>
                  <w:r w:rsidRPr="000E192F">
                    <w:rPr>
                      <w:rFonts w:ascii="Times New Roman" w:hAnsi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0</w:t>
                  </w:r>
                </w:p>
                <w:p w14:paraId="72ECE3DD" w14:textId="77777777" w:rsidR="00DD6B1F" w:rsidRDefault="00DD6B1F" w:rsidP="00040C5A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010-</w:t>
                  </w: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测量值上超量程，显示</w:t>
                  </w: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Full</w:t>
                  </w:r>
                </w:p>
                <w:p w14:paraId="04EE8382" w14:textId="77777777" w:rsidR="00DD6B1F" w:rsidRPr="000E192F" w:rsidRDefault="00DD6B1F" w:rsidP="00040C5A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011-</w:t>
                  </w: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下溢出（故障、传感器开路，显示</w:t>
                  </w: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-Error</w:t>
                  </w: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）</w:t>
                  </w:r>
                </w:p>
                <w:p w14:paraId="4D37CD32" w14:textId="77777777" w:rsidR="00DD6B1F" w:rsidRPr="000E192F" w:rsidRDefault="00DD6B1F" w:rsidP="00040C5A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100-</w:t>
                  </w: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上溢出（故障、传感器开路，显示</w:t>
                  </w: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+Error</w:t>
                  </w: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）</w:t>
                  </w:r>
                </w:p>
                <w:p w14:paraId="70C7CF21" w14:textId="77777777" w:rsidR="00DD6B1F" w:rsidRPr="000E192F" w:rsidRDefault="00DD6B1F" w:rsidP="00040C5A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其他</w:t>
                  </w: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-</w:t>
                  </w: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无效</w:t>
                  </w:r>
                </w:p>
              </w:tc>
            </w:tr>
            <w:tr w:rsidR="00DD6B1F" w:rsidRPr="000E192F" w14:paraId="56695D43" w14:textId="77777777" w:rsidTr="00040C5A">
              <w:tc>
                <w:tcPr>
                  <w:tcW w:w="740" w:type="pct"/>
                  <w:shd w:val="clear" w:color="auto" w:fill="auto"/>
                  <w:vAlign w:val="center"/>
                </w:tcPr>
                <w:p w14:paraId="17E40C78" w14:textId="77777777" w:rsidR="00DD6B1F" w:rsidRPr="000E192F" w:rsidRDefault="00DD6B1F" w:rsidP="00040C5A">
                  <w:pPr>
                    <w:pStyle w:val="HR0"/>
                    <w:spacing w:line="240" w:lineRule="auto"/>
                    <w:ind w:firstLineChars="0" w:firstLine="0"/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</w:pPr>
                </w:p>
              </w:tc>
              <w:tc>
                <w:tcPr>
                  <w:tcW w:w="707" w:type="pct"/>
                  <w:shd w:val="clear" w:color="auto" w:fill="auto"/>
                  <w:vAlign w:val="center"/>
                </w:tcPr>
                <w:p w14:paraId="22BF236C" w14:textId="77777777" w:rsidR="00DD6B1F" w:rsidRPr="000E192F" w:rsidRDefault="00DD6B1F" w:rsidP="00040C5A">
                  <w:pPr>
                    <w:pStyle w:val="HR0"/>
                    <w:spacing w:line="240" w:lineRule="auto"/>
                    <w:ind w:firstLineChars="0" w:firstLine="0"/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</w:pPr>
                </w:p>
              </w:tc>
              <w:tc>
                <w:tcPr>
                  <w:tcW w:w="267" w:type="pct"/>
                  <w:shd w:val="clear" w:color="auto" w:fill="auto"/>
                  <w:vAlign w:val="center"/>
                </w:tcPr>
                <w:p w14:paraId="19BEB92F" w14:textId="77777777" w:rsidR="00DD6B1F" w:rsidRPr="000E192F" w:rsidRDefault="00DD6B1F" w:rsidP="00040C5A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5</w:t>
                  </w:r>
                </w:p>
              </w:tc>
              <w:tc>
                <w:tcPr>
                  <w:tcW w:w="454" w:type="pct"/>
                  <w:shd w:val="clear" w:color="auto" w:fill="auto"/>
                  <w:vAlign w:val="center"/>
                </w:tcPr>
                <w:p w14:paraId="44D2F679" w14:textId="77777777" w:rsidR="00DD6B1F" w:rsidRPr="000E192F" w:rsidRDefault="00DD6B1F" w:rsidP="00040C5A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all</w:t>
                  </w:r>
                </w:p>
              </w:tc>
              <w:tc>
                <w:tcPr>
                  <w:tcW w:w="917" w:type="pct"/>
                  <w:vAlign w:val="center"/>
                </w:tcPr>
                <w:p w14:paraId="6C4654D9" w14:textId="77777777" w:rsidR="00DD6B1F" w:rsidRPr="000E192F" w:rsidRDefault="00DD6B1F" w:rsidP="00040C5A">
                  <w:pPr>
                    <w:spacing w:after="0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气瓶压力归一化值</w:t>
                  </w:r>
                </w:p>
              </w:tc>
              <w:tc>
                <w:tcPr>
                  <w:tcW w:w="1915" w:type="pct"/>
                  <w:shd w:val="clear" w:color="auto" w:fill="auto"/>
                  <w:vAlign w:val="center"/>
                </w:tcPr>
                <w:p w14:paraId="61320151" w14:textId="77777777" w:rsidR="00DD6B1F" w:rsidRPr="000E192F" w:rsidRDefault="00DD6B1F" w:rsidP="00040C5A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Factor</w:t>
                  </w:r>
                  <w:r w:rsidRPr="000E192F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  <w:t>:(</w:t>
                  </w: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1/64)M</w:t>
                  </w:r>
                  <w:r w:rsidRPr="000E192F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  <w:t>p</w:t>
                  </w: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a</w:t>
                  </w: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｜</w:t>
                  </w: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Offset: 0</w:t>
                  </w: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∣</w:t>
                  </w: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Range:0~3.9M</w:t>
                  </w:r>
                  <w:r w:rsidRPr="000E192F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  <w:t>p</w:t>
                  </w: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a</w:t>
                  </w:r>
                </w:p>
              </w:tc>
            </w:tr>
          </w:tbl>
          <w:p w14:paraId="232BAF34" w14:textId="58EC3CCD" w:rsidR="00DD6B1F" w:rsidRPr="000E192F" w:rsidRDefault="00DD6B1F" w:rsidP="00040C5A">
            <w:pPr>
              <w:spacing w:beforeLines="50" w:before="120"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按照下面真值表进行显示：</w:t>
            </w:r>
          </w:p>
          <w:tbl>
            <w:tblPr>
              <w:tblStyle w:val="af1"/>
              <w:tblW w:w="0" w:type="auto"/>
              <w:tblLook w:val="04A0" w:firstRow="1" w:lastRow="0" w:firstColumn="1" w:lastColumn="0" w:noHBand="0" w:noVBand="1"/>
            </w:tblPr>
            <w:tblGrid>
              <w:gridCol w:w="1588"/>
              <w:gridCol w:w="1559"/>
              <w:gridCol w:w="2126"/>
            </w:tblGrid>
            <w:tr w:rsidR="00DD6B1F" w:rsidRPr="000E192F" w14:paraId="6B5407E0" w14:textId="77777777" w:rsidTr="00040C5A">
              <w:trPr>
                <w:trHeight w:val="595"/>
              </w:trPr>
              <w:tc>
                <w:tcPr>
                  <w:tcW w:w="1588" w:type="dxa"/>
                  <w:shd w:val="clear" w:color="auto" w:fill="D9D9D9" w:themeFill="background1" w:themeFillShade="D9"/>
                  <w:vAlign w:val="center"/>
                </w:tcPr>
                <w:p w14:paraId="5DED2BE4" w14:textId="77777777" w:rsidR="00DD6B1F" w:rsidRPr="000E192F" w:rsidRDefault="00DD6B1F" w:rsidP="00040C5A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气瓶压力</w:t>
                  </w:r>
                </w:p>
                <w:p w14:paraId="6EB9A709" w14:textId="77777777" w:rsidR="00DD6B1F" w:rsidRPr="000E192F" w:rsidRDefault="00DD6B1F" w:rsidP="00040C5A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传感器接入状态</w:t>
                  </w:r>
                </w:p>
              </w:tc>
              <w:tc>
                <w:tcPr>
                  <w:tcW w:w="1559" w:type="dxa"/>
                  <w:shd w:val="clear" w:color="auto" w:fill="D9D9D9" w:themeFill="background1" w:themeFillShade="D9"/>
                  <w:vAlign w:val="center"/>
                </w:tcPr>
                <w:p w14:paraId="634A02F9" w14:textId="77777777" w:rsidR="00DD6B1F" w:rsidRPr="000E192F" w:rsidRDefault="00DD6B1F" w:rsidP="00040C5A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气瓶</w:t>
                  </w:r>
                </w:p>
                <w:p w14:paraId="2960EA4B" w14:textId="77777777" w:rsidR="00DD6B1F" w:rsidRPr="000E192F" w:rsidRDefault="00DD6B1F" w:rsidP="00040C5A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压力测量</w:t>
                  </w:r>
                  <w:proofErr w:type="gramStart"/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值状态</w:t>
                  </w:r>
                  <w:proofErr w:type="gramEnd"/>
                </w:p>
              </w:tc>
              <w:tc>
                <w:tcPr>
                  <w:tcW w:w="2126" w:type="dxa"/>
                  <w:shd w:val="clear" w:color="auto" w:fill="D9D9D9" w:themeFill="background1" w:themeFillShade="D9"/>
                  <w:vAlign w:val="center"/>
                </w:tcPr>
                <w:p w14:paraId="0608FEF0" w14:textId="77777777" w:rsidR="00DD6B1F" w:rsidRPr="000E192F" w:rsidRDefault="00DD6B1F" w:rsidP="00040C5A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菜单：</w:t>
                  </w:r>
                </w:p>
                <w:p w14:paraId="2228FFCD" w14:textId="77777777" w:rsidR="00DD6B1F" w:rsidRPr="000E192F" w:rsidRDefault="00DD6B1F" w:rsidP="00040C5A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压力</w:t>
                  </w:r>
                </w:p>
              </w:tc>
            </w:tr>
            <w:tr w:rsidR="00DD6B1F" w:rsidRPr="000E192F" w14:paraId="728D32B3" w14:textId="77777777" w:rsidTr="00040C5A">
              <w:tc>
                <w:tcPr>
                  <w:tcW w:w="1588" w:type="dxa"/>
                  <w:vAlign w:val="center"/>
                </w:tcPr>
                <w:p w14:paraId="11BF2007" w14:textId="77777777" w:rsidR="00DD6B1F" w:rsidRPr="000E192F" w:rsidRDefault="00DD6B1F" w:rsidP="00040C5A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00</w:t>
                  </w:r>
                </w:p>
              </w:tc>
              <w:tc>
                <w:tcPr>
                  <w:tcW w:w="1559" w:type="dxa"/>
                  <w:vAlign w:val="center"/>
                </w:tcPr>
                <w:p w14:paraId="6C3C6590" w14:textId="77777777" w:rsidR="00DD6B1F" w:rsidRPr="000E192F" w:rsidRDefault="00DD6B1F" w:rsidP="00040C5A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000</w:t>
                  </w:r>
                </w:p>
              </w:tc>
              <w:tc>
                <w:tcPr>
                  <w:tcW w:w="2126" w:type="dxa"/>
                  <w:vAlign w:val="center"/>
                </w:tcPr>
                <w:p w14:paraId="641127EB" w14:textId="77777777" w:rsidR="00DD6B1F" w:rsidRPr="000E192F" w:rsidRDefault="00DD6B1F" w:rsidP="00040C5A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正常显示</w:t>
                  </w:r>
                </w:p>
              </w:tc>
            </w:tr>
            <w:tr w:rsidR="00DD6B1F" w:rsidRPr="000E192F" w14:paraId="77D35C09" w14:textId="77777777" w:rsidTr="00040C5A">
              <w:tc>
                <w:tcPr>
                  <w:tcW w:w="1588" w:type="dxa"/>
                  <w:vAlign w:val="center"/>
                </w:tcPr>
                <w:p w14:paraId="2DDEF717" w14:textId="77777777" w:rsidR="00DD6B1F" w:rsidRPr="000E192F" w:rsidRDefault="00DD6B1F" w:rsidP="00040C5A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00</w:t>
                  </w:r>
                </w:p>
              </w:tc>
              <w:tc>
                <w:tcPr>
                  <w:tcW w:w="1559" w:type="dxa"/>
                  <w:vAlign w:val="center"/>
                </w:tcPr>
                <w:p w14:paraId="5DB9E853" w14:textId="77777777" w:rsidR="00DD6B1F" w:rsidRPr="000E192F" w:rsidRDefault="00DD6B1F" w:rsidP="00040C5A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001</w:t>
                  </w:r>
                </w:p>
              </w:tc>
              <w:tc>
                <w:tcPr>
                  <w:tcW w:w="2126" w:type="dxa"/>
                  <w:vAlign w:val="center"/>
                </w:tcPr>
                <w:p w14:paraId="4012901E" w14:textId="77777777" w:rsidR="00DD6B1F" w:rsidRPr="000E192F" w:rsidRDefault="00DD6B1F" w:rsidP="00040C5A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下超量程，显示</w:t>
                  </w: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0</w:t>
                  </w:r>
                </w:p>
              </w:tc>
            </w:tr>
            <w:tr w:rsidR="00DD6B1F" w:rsidRPr="000E192F" w14:paraId="35BA6EAA" w14:textId="77777777" w:rsidTr="00040C5A">
              <w:tc>
                <w:tcPr>
                  <w:tcW w:w="1588" w:type="dxa"/>
                  <w:vAlign w:val="center"/>
                </w:tcPr>
                <w:p w14:paraId="027EB07F" w14:textId="77777777" w:rsidR="00DD6B1F" w:rsidRPr="000E192F" w:rsidRDefault="00DD6B1F" w:rsidP="00040C5A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00</w:t>
                  </w:r>
                </w:p>
              </w:tc>
              <w:tc>
                <w:tcPr>
                  <w:tcW w:w="1559" w:type="dxa"/>
                  <w:vAlign w:val="center"/>
                </w:tcPr>
                <w:p w14:paraId="5145A8EA" w14:textId="77777777" w:rsidR="00DD6B1F" w:rsidRPr="000E192F" w:rsidRDefault="00DD6B1F" w:rsidP="00040C5A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010</w:t>
                  </w:r>
                </w:p>
              </w:tc>
              <w:tc>
                <w:tcPr>
                  <w:tcW w:w="2126" w:type="dxa"/>
                  <w:shd w:val="clear" w:color="auto" w:fill="auto"/>
                  <w:vAlign w:val="center"/>
                </w:tcPr>
                <w:p w14:paraId="786DFC5D" w14:textId="77777777" w:rsidR="00DD6B1F" w:rsidRPr="000E192F" w:rsidRDefault="00DD6B1F" w:rsidP="00040C5A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上超量程，显示</w:t>
                  </w: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Full</w:t>
                  </w:r>
                </w:p>
              </w:tc>
            </w:tr>
            <w:tr w:rsidR="00DD6B1F" w:rsidRPr="000E192F" w14:paraId="2D0F48DC" w14:textId="77777777" w:rsidTr="00040C5A">
              <w:tc>
                <w:tcPr>
                  <w:tcW w:w="1588" w:type="dxa"/>
                  <w:vAlign w:val="center"/>
                </w:tcPr>
                <w:p w14:paraId="4C344806" w14:textId="77777777" w:rsidR="00DD6B1F" w:rsidRPr="000E192F" w:rsidRDefault="00DD6B1F" w:rsidP="00040C5A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00</w:t>
                  </w:r>
                </w:p>
              </w:tc>
              <w:tc>
                <w:tcPr>
                  <w:tcW w:w="1559" w:type="dxa"/>
                  <w:vAlign w:val="center"/>
                </w:tcPr>
                <w:p w14:paraId="0CBBE6F9" w14:textId="77777777" w:rsidR="00DD6B1F" w:rsidRPr="000E192F" w:rsidRDefault="00DD6B1F" w:rsidP="00040C5A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011</w:t>
                  </w:r>
                </w:p>
              </w:tc>
              <w:tc>
                <w:tcPr>
                  <w:tcW w:w="2126" w:type="dxa"/>
                  <w:vAlign w:val="center"/>
                </w:tcPr>
                <w:p w14:paraId="1F989B4D" w14:textId="77777777" w:rsidR="00DD6B1F" w:rsidRPr="000E192F" w:rsidRDefault="00DD6B1F" w:rsidP="00040C5A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错误，显示</w:t>
                  </w: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Error</w:t>
                  </w:r>
                </w:p>
              </w:tc>
            </w:tr>
            <w:tr w:rsidR="00DD6B1F" w:rsidRPr="000E192F" w14:paraId="6BA45666" w14:textId="77777777" w:rsidTr="00040C5A">
              <w:tc>
                <w:tcPr>
                  <w:tcW w:w="1588" w:type="dxa"/>
                  <w:vAlign w:val="center"/>
                </w:tcPr>
                <w:p w14:paraId="3E6AF69D" w14:textId="77777777" w:rsidR="00DD6B1F" w:rsidRPr="000E192F" w:rsidRDefault="00DD6B1F" w:rsidP="00040C5A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00</w:t>
                  </w:r>
                </w:p>
              </w:tc>
              <w:tc>
                <w:tcPr>
                  <w:tcW w:w="1559" w:type="dxa"/>
                  <w:vAlign w:val="center"/>
                </w:tcPr>
                <w:p w14:paraId="2883C4F2" w14:textId="77777777" w:rsidR="00DD6B1F" w:rsidRPr="000E192F" w:rsidRDefault="00DD6B1F" w:rsidP="00040C5A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100</w:t>
                  </w:r>
                </w:p>
              </w:tc>
              <w:tc>
                <w:tcPr>
                  <w:tcW w:w="2126" w:type="dxa"/>
                  <w:vAlign w:val="center"/>
                </w:tcPr>
                <w:p w14:paraId="62273E92" w14:textId="77777777" w:rsidR="00DD6B1F" w:rsidRPr="000E192F" w:rsidRDefault="00DD6B1F" w:rsidP="00040C5A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错误，显示</w:t>
                  </w: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Error</w:t>
                  </w:r>
                </w:p>
              </w:tc>
            </w:tr>
            <w:tr w:rsidR="00DD6B1F" w:rsidRPr="000E192F" w14:paraId="433784EC" w14:textId="77777777" w:rsidTr="00040C5A">
              <w:tc>
                <w:tcPr>
                  <w:tcW w:w="1588" w:type="dxa"/>
                  <w:vAlign w:val="center"/>
                </w:tcPr>
                <w:p w14:paraId="1A936877" w14:textId="77777777" w:rsidR="00DD6B1F" w:rsidRPr="000E192F" w:rsidRDefault="00DD6B1F" w:rsidP="00040C5A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lastRenderedPageBreak/>
                    <w:t>01</w:t>
                  </w:r>
                </w:p>
              </w:tc>
              <w:tc>
                <w:tcPr>
                  <w:tcW w:w="1559" w:type="dxa"/>
                  <w:vAlign w:val="center"/>
                </w:tcPr>
                <w:p w14:paraId="241B55CE" w14:textId="77777777" w:rsidR="00DD6B1F" w:rsidRPr="000E192F" w:rsidRDefault="00DD6B1F" w:rsidP="00040C5A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/</w:t>
                  </w:r>
                </w:p>
              </w:tc>
              <w:tc>
                <w:tcPr>
                  <w:tcW w:w="2126" w:type="dxa"/>
                  <w:vAlign w:val="center"/>
                </w:tcPr>
                <w:p w14:paraId="47B778A2" w14:textId="77777777" w:rsidR="00DD6B1F" w:rsidRPr="000E192F" w:rsidRDefault="00DD6B1F" w:rsidP="00040C5A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/>
                      <w:color w:val="000000" w:themeColor="text1"/>
                      <w:sz w:val="18"/>
                      <w:szCs w:val="18"/>
                      <w:lang w:eastAsia="zh-CN"/>
                    </w:rPr>
                    <w:t>E</w:t>
                  </w:r>
                  <w:r w:rsidRPr="000E192F">
                    <w:rPr>
                      <w:rFonts w:ascii="Times New Roman" w:hAnsi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rror</w:t>
                  </w:r>
                </w:p>
              </w:tc>
            </w:tr>
            <w:tr w:rsidR="00DD6B1F" w:rsidRPr="000E192F" w14:paraId="05BF9607" w14:textId="77777777" w:rsidTr="00040C5A">
              <w:tc>
                <w:tcPr>
                  <w:tcW w:w="3147" w:type="dxa"/>
                  <w:gridSpan w:val="2"/>
                  <w:vAlign w:val="center"/>
                </w:tcPr>
                <w:p w14:paraId="43F33A8F" w14:textId="77777777" w:rsidR="00DD6B1F" w:rsidRPr="000E192F" w:rsidRDefault="00DD6B1F" w:rsidP="00040C5A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其余</w:t>
                  </w:r>
                </w:p>
              </w:tc>
              <w:tc>
                <w:tcPr>
                  <w:tcW w:w="2126" w:type="dxa"/>
                  <w:vAlign w:val="center"/>
                </w:tcPr>
                <w:p w14:paraId="651A5E35" w14:textId="77777777" w:rsidR="00DD6B1F" w:rsidRPr="000E192F" w:rsidRDefault="00DD6B1F" w:rsidP="00040C5A">
                  <w:pPr>
                    <w:spacing w:after="0" w:line="240" w:lineRule="auto"/>
                    <w:jc w:val="center"/>
                    <w:rPr>
                      <w:rFonts w:asciiTheme="minorEastAsia" w:hAnsiTheme="minorEastAsia" w:hint="eastAsia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20"/>
                      <w:szCs w:val="20"/>
                      <w:lang w:eastAsia="zh-CN"/>
                    </w:rPr>
                    <w:t>- -</w:t>
                  </w:r>
                </w:p>
              </w:tc>
            </w:tr>
          </w:tbl>
          <w:p w14:paraId="21EB4883" w14:textId="77777777" w:rsidR="00DD6B1F" w:rsidRPr="000E192F" w:rsidRDefault="00DD6B1F" w:rsidP="00040C5A">
            <w:pPr>
              <w:spacing w:after="12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DD6B1F" w:rsidRPr="000E192F" w14:paraId="526BBB70" w14:textId="77777777" w:rsidTr="00040C5A">
        <w:trPr>
          <w:trHeight w:val="54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18ED87E" w14:textId="77777777" w:rsidR="00DD6B1F" w:rsidRPr="000E192F" w:rsidRDefault="00DD6B1F" w:rsidP="00040C5A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  <w:lastRenderedPageBreak/>
              <w:t>反馈信息</w:t>
            </w:r>
          </w:p>
        </w:tc>
        <w:tc>
          <w:tcPr>
            <w:tcW w:w="7654" w:type="dxa"/>
            <w:vAlign w:val="center"/>
          </w:tcPr>
          <w:p w14:paraId="70143615" w14:textId="77777777" w:rsidR="00DD6B1F" w:rsidRPr="000E192F" w:rsidRDefault="00DD6B1F" w:rsidP="00040C5A">
            <w:pPr>
              <w:pStyle w:val="a4"/>
              <w:rPr>
                <w:rFonts w:ascii="Times New Roman" w:hAnsi="Times New Roman" w:cs="Times New Roman"/>
                <w:color w:val="000000" w:themeColor="text1"/>
                <w:lang w:val="en-US" w:eastAsia="zh-CN"/>
              </w:rPr>
            </w:pPr>
          </w:p>
        </w:tc>
      </w:tr>
      <w:tr w:rsidR="00DD6B1F" w:rsidRPr="000E192F" w14:paraId="3AB7659C" w14:textId="77777777" w:rsidTr="00040C5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A02A29D" w14:textId="77777777" w:rsidR="00DD6B1F" w:rsidRPr="000E192F" w:rsidRDefault="00DD6B1F" w:rsidP="00040C5A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  <w:t>HMI</w:t>
            </w:r>
          </w:p>
        </w:tc>
        <w:tc>
          <w:tcPr>
            <w:tcW w:w="7654" w:type="dxa"/>
            <w:shd w:val="clear" w:color="auto" w:fill="auto"/>
            <w:vAlign w:val="center"/>
          </w:tcPr>
          <w:p w14:paraId="22251C3B" w14:textId="77777777" w:rsidR="00DD6B1F" w:rsidRPr="000E192F" w:rsidRDefault="00DD6B1F" w:rsidP="00040C5A">
            <w:pPr>
              <w:spacing w:beforeLines="50" w:before="120"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仪表通过新增标定项“燃气瓶数量”识别</w:t>
            </w:r>
          </w:p>
          <w:p w14:paraId="04B8C9F2" w14:textId="77777777" w:rsidR="00DD6B1F" w:rsidRPr="000E192F" w:rsidRDefault="00DD6B1F" w:rsidP="00040C5A">
            <w:pPr>
              <w:spacing w:beforeLines="50" w:before="120"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 w:hint="eastAsia"/>
                <w:b/>
                <w:color w:val="000000" w:themeColor="text1"/>
                <w:szCs w:val="20"/>
                <w:lang w:eastAsia="zh-CN"/>
              </w:rPr>
              <w:t>仪表菜单界面显示要求如下：</w:t>
            </w:r>
          </w:p>
          <w:p w14:paraId="4027F978" w14:textId="77777777" w:rsidR="00DD6B1F" w:rsidRPr="000E192F" w:rsidRDefault="00DD6B1F" w:rsidP="00040C5A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菜单中显示气瓶压力，显示示意图如下，气瓶压力均四舍五入保留两位小数点。</w:t>
            </w:r>
          </w:p>
          <w:p w14:paraId="3384C8F3" w14:textId="31DD3542" w:rsidR="00DD6B1F" w:rsidRPr="000E192F" w:rsidRDefault="00DD6B1F" w:rsidP="00DD6B1F">
            <w:pPr>
              <w:spacing w:beforeLines="50" w:before="120" w:after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  <w:r w:rsidRPr="00033E2F">
              <w:rPr>
                <w:rFonts w:ascii="Times New Roman" w:hAnsi="Times New Roman" w:cs="Times New Roman"/>
                <w:color w:val="000000" w:themeColor="text1"/>
              </w:rPr>
              <w:object w:dxaOrig="7632" w:dyaOrig="4632" w14:anchorId="25111FE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33.15pt;height:143.35pt" o:ole="">
                  <v:imagedata r:id="rId14" o:title=""/>
                </v:shape>
                <o:OLEObject Type="Embed" ProgID="PBrush" ShapeID="_x0000_i1025" DrawAspect="Content" ObjectID="_1785650704" r:id="rId15"/>
              </w:object>
            </w:r>
          </w:p>
          <w:p w14:paraId="081DDC3C" w14:textId="77777777" w:rsidR="00DD6B1F" w:rsidRPr="000E192F" w:rsidRDefault="00DD6B1F" w:rsidP="00040C5A">
            <w:pPr>
              <w:spacing w:beforeLines="50" w:before="120"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单气瓶：</w:t>
            </w:r>
          </w:p>
          <w:p w14:paraId="7C96A7FC" w14:textId="77777777" w:rsidR="00DD6B1F" w:rsidRPr="00865C03" w:rsidRDefault="00DD6B1F" w:rsidP="00040C5A">
            <w:pPr>
              <w:widowControl w:val="0"/>
              <w:spacing w:after="0" w:line="240" w:lineRule="auto"/>
              <w:ind w:left="78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气瓶压力</w:t>
            </w:r>
            <w:r w:rsidRPr="000E192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：</w:t>
            </w:r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x.xxMpa</w:t>
            </w:r>
          </w:p>
        </w:tc>
      </w:tr>
      <w:tr w:rsidR="00DD6B1F" w:rsidRPr="000E192F" w14:paraId="7AE771AF" w14:textId="77777777" w:rsidTr="00040C5A">
        <w:trPr>
          <w:trHeight w:val="86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8C1DD47" w14:textId="77777777" w:rsidR="00DD6B1F" w:rsidRPr="000E192F" w:rsidRDefault="00DD6B1F" w:rsidP="00040C5A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  <w:t>取消条件</w:t>
            </w:r>
          </w:p>
        </w:tc>
        <w:tc>
          <w:tcPr>
            <w:tcW w:w="7654" w:type="dxa"/>
            <w:vAlign w:val="center"/>
          </w:tcPr>
          <w:p w14:paraId="3052AAD6" w14:textId="77777777" w:rsidR="00DD6B1F" w:rsidRPr="000E192F" w:rsidRDefault="00DD6B1F" w:rsidP="00040C5A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以下任意条件满足时，退出</w:t>
            </w:r>
          </w:p>
          <w:p w14:paraId="6E709680" w14:textId="77777777" w:rsidR="00DD6B1F" w:rsidRPr="000E192F" w:rsidRDefault="00DD6B1F" w:rsidP="00040C5A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hint="eastAsia"/>
                <w:color w:val="000000" w:themeColor="text1"/>
                <w:sz w:val="20"/>
                <w:szCs w:val="20"/>
                <w:lang w:eastAsia="zh-CN"/>
              </w:rPr>
              <w:t>1.</w:t>
            </w:r>
            <w:r w:rsidRPr="000E192F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/>
              </w:rPr>
              <w:t>ON</w:t>
            </w:r>
            <w:proofErr w:type="gramStart"/>
            <w:r w:rsidRPr="000E192F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/>
              </w:rPr>
              <w:t>档</w:t>
            </w:r>
            <w:proofErr w:type="gramEnd"/>
            <w:r w:rsidRPr="000E192F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/>
              </w:rPr>
              <w:t>电源断开；</w:t>
            </w:r>
          </w:p>
          <w:p w14:paraId="704AA6A1" w14:textId="77777777" w:rsidR="00DD6B1F" w:rsidRPr="000E192F" w:rsidRDefault="00DD6B1F" w:rsidP="00040C5A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hint="eastAsia"/>
                <w:color w:val="000000" w:themeColor="text1"/>
                <w:sz w:val="20"/>
                <w:szCs w:val="20"/>
                <w:lang w:eastAsia="zh-CN"/>
              </w:rPr>
              <w:t>2.</w:t>
            </w:r>
            <w:r w:rsidRPr="000E192F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/>
              </w:rPr>
              <w:t>仪表未收到气瓶报文或</w:t>
            </w:r>
            <w:r w:rsidRPr="000E192F">
              <w:rPr>
                <w:rFonts w:ascii="Times New Roman" w:hAnsi="Times New Roman" w:hint="eastAsia"/>
                <w:color w:val="000000" w:themeColor="text1"/>
                <w:sz w:val="20"/>
                <w:szCs w:val="20"/>
                <w:lang w:eastAsia="zh-CN"/>
              </w:rPr>
              <w:t>判断气瓶压力正常</w:t>
            </w:r>
          </w:p>
        </w:tc>
      </w:tr>
      <w:tr w:rsidR="00DD6B1F" w:rsidRPr="000E192F" w14:paraId="05457EEF" w14:textId="77777777" w:rsidTr="00040C5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C0148E1" w14:textId="77777777" w:rsidR="00DD6B1F" w:rsidRPr="000E192F" w:rsidRDefault="00DD6B1F" w:rsidP="00040C5A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0E192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78558E6A" w14:textId="77777777" w:rsidR="00DD6B1F" w:rsidRPr="000E192F" w:rsidRDefault="00DD6B1F" w:rsidP="00040C5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DD6B1F" w:rsidRPr="000E192F" w14:paraId="2B239BC4" w14:textId="77777777" w:rsidTr="00040C5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6234534" w14:textId="77777777" w:rsidR="00DD6B1F" w:rsidRPr="000E192F" w:rsidRDefault="00DD6B1F" w:rsidP="00040C5A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0E192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2222C671" w14:textId="77777777" w:rsidR="00DD6B1F" w:rsidRPr="000E192F" w:rsidRDefault="00DD6B1F" w:rsidP="00040C5A">
            <w:pPr>
              <w:spacing w:after="12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无</w:t>
            </w:r>
          </w:p>
        </w:tc>
      </w:tr>
      <w:tr w:rsidR="00DD6B1F" w:rsidRPr="000E192F" w14:paraId="58C484A7" w14:textId="77777777" w:rsidTr="00040C5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01B8952" w14:textId="77777777" w:rsidR="00DD6B1F" w:rsidRPr="000E192F" w:rsidRDefault="00DD6B1F" w:rsidP="00040C5A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0B6FBD79" w14:textId="77777777" w:rsidR="00DD6B1F" w:rsidRPr="000E192F" w:rsidRDefault="00DD6B1F" w:rsidP="00040C5A">
            <w:pPr>
              <w:spacing w:after="12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ON</w:t>
            </w:r>
            <w:proofErr w:type="gramStart"/>
            <w:r w:rsidRPr="000E192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DD6B1F" w:rsidRPr="000E192F" w14:paraId="10056C9A" w14:textId="77777777" w:rsidTr="00040C5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621CF44" w14:textId="77777777" w:rsidR="00DD6B1F" w:rsidRPr="000E192F" w:rsidRDefault="00DD6B1F" w:rsidP="00040C5A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5A1919F3" w14:textId="77777777" w:rsidR="00DD6B1F" w:rsidRPr="000E192F" w:rsidRDefault="00DD6B1F" w:rsidP="00040C5A">
            <w:pPr>
              <w:spacing w:after="12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DD6B1F" w:rsidRPr="000E192F" w14:paraId="19A7DE22" w14:textId="77777777" w:rsidTr="00040C5A">
        <w:trPr>
          <w:trHeight w:val="68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B2403F2" w14:textId="77777777" w:rsidR="00DD6B1F" w:rsidRPr="000E192F" w:rsidRDefault="00DD6B1F" w:rsidP="00040C5A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0922DDE9" w14:textId="24A8C242" w:rsidR="00DD6B1F" w:rsidRPr="000E192F" w:rsidRDefault="00DD6B1F" w:rsidP="00040C5A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1</w:t>
            </w:r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、气瓶压力与气瓶液</w:t>
            </w:r>
            <w:proofErr w:type="gramStart"/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量做到</w:t>
            </w:r>
            <w:proofErr w:type="gramEnd"/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同一个菜单栏，显示信息设计在一个界面里。</w:t>
            </w:r>
          </w:p>
        </w:tc>
      </w:tr>
      <w:tr w:rsidR="00DD6B1F" w:rsidRPr="000E192F" w14:paraId="606083BA" w14:textId="77777777" w:rsidTr="00040C5A">
        <w:trPr>
          <w:trHeight w:val="69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8017174" w14:textId="77777777" w:rsidR="00DD6B1F" w:rsidRPr="000E192F" w:rsidRDefault="00DD6B1F" w:rsidP="00040C5A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4A6A4455" w14:textId="77777777" w:rsidR="00DD6B1F" w:rsidRPr="000E192F" w:rsidRDefault="00DD6B1F" w:rsidP="00040C5A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eastAsia="zh-CN"/>
              </w:rPr>
              <w:t>1</w:t>
            </w:r>
            <w:r w:rsidRPr="000E192F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eastAsia="zh-CN"/>
              </w:rPr>
              <w:t>、</w:t>
            </w:r>
            <w:r w:rsidRPr="000E192F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eastAsia="zh-CN"/>
              </w:rPr>
              <w:t>当某个传感器接入状态不为</w:t>
            </w:r>
            <w:r w:rsidRPr="000E192F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eastAsia="zh-CN"/>
              </w:rPr>
              <w:t>0</w:t>
            </w:r>
            <w:r w:rsidRPr="000E192F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eastAsia="zh-CN"/>
              </w:rPr>
              <w:t>时，对应的测量值状态、归一化值和</w:t>
            </w:r>
            <w:proofErr w:type="gramStart"/>
            <w:r w:rsidRPr="000E192F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eastAsia="zh-CN"/>
              </w:rPr>
              <w:t>液量值</w:t>
            </w:r>
            <w:proofErr w:type="gramEnd"/>
            <w:r w:rsidRPr="000E192F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eastAsia="zh-CN"/>
              </w:rPr>
              <w:t>无效。</w:t>
            </w:r>
          </w:p>
          <w:p w14:paraId="69CC5EDF" w14:textId="77777777" w:rsidR="00DD6B1F" w:rsidRPr="000E192F" w:rsidRDefault="00DD6B1F" w:rsidP="00040C5A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hint="eastAsia"/>
                <w:color w:val="000000" w:themeColor="text1"/>
                <w:sz w:val="20"/>
                <w:szCs w:val="20"/>
                <w:lang w:eastAsia="zh-CN"/>
              </w:rPr>
              <w:t>2</w:t>
            </w:r>
            <w:r w:rsidRPr="000E192F">
              <w:rPr>
                <w:rFonts w:ascii="Times New Roman" w:hAnsi="Times New Roman" w:hint="eastAsia"/>
                <w:color w:val="000000" w:themeColor="text1"/>
                <w:sz w:val="20"/>
                <w:szCs w:val="20"/>
                <w:lang w:eastAsia="zh-CN"/>
              </w:rPr>
              <w:t>、当测量</w:t>
            </w:r>
            <w:proofErr w:type="gramStart"/>
            <w:r w:rsidRPr="000E192F">
              <w:rPr>
                <w:rFonts w:ascii="Times New Roman" w:hAnsi="Times New Roman" w:hint="eastAsia"/>
                <w:color w:val="000000" w:themeColor="text1"/>
                <w:sz w:val="20"/>
                <w:szCs w:val="20"/>
                <w:lang w:eastAsia="zh-CN"/>
              </w:rPr>
              <w:t>值状态</w:t>
            </w:r>
            <w:proofErr w:type="gramEnd"/>
            <w:r w:rsidRPr="000E192F">
              <w:rPr>
                <w:rFonts w:ascii="Times New Roman" w:hAnsi="Times New Roman" w:hint="eastAsia"/>
                <w:color w:val="000000" w:themeColor="text1"/>
                <w:sz w:val="20"/>
                <w:szCs w:val="20"/>
                <w:lang w:eastAsia="zh-CN"/>
              </w:rPr>
              <w:t>不为</w:t>
            </w:r>
            <w:r w:rsidRPr="000E192F">
              <w:rPr>
                <w:rFonts w:ascii="Times New Roman" w:hAnsi="Times New Roman" w:hint="eastAsia"/>
                <w:color w:val="000000" w:themeColor="text1"/>
                <w:sz w:val="20"/>
                <w:szCs w:val="20"/>
                <w:lang w:eastAsia="zh-CN"/>
              </w:rPr>
              <w:t>0</w:t>
            </w:r>
            <w:r w:rsidRPr="000E192F">
              <w:rPr>
                <w:rFonts w:ascii="Times New Roman" w:hAnsi="Times New Roman" w:hint="eastAsia"/>
                <w:color w:val="000000" w:themeColor="text1"/>
                <w:sz w:val="20"/>
                <w:szCs w:val="20"/>
                <w:lang w:eastAsia="zh-CN"/>
              </w:rPr>
              <w:t>时，对应的归一化值和</w:t>
            </w:r>
            <w:proofErr w:type="gramStart"/>
            <w:r w:rsidRPr="000E192F">
              <w:rPr>
                <w:rFonts w:ascii="Times New Roman" w:hAnsi="Times New Roman" w:hint="eastAsia"/>
                <w:color w:val="000000" w:themeColor="text1"/>
                <w:sz w:val="20"/>
                <w:szCs w:val="20"/>
                <w:lang w:eastAsia="zh-CN"/>
              </w:rPr>
              <w:t>液量值</w:t>
            </w:r>
            <w:proofErr w:type="gramEnd"/>
            <w:r w:rsidRPr="000E192F">
              <w:rPr>
                <w:rFonts w:ascii="Times New Roman" w:hAnsi="Times New Roman" w:hint="eastAsia"/>
                <w:color w:val="000000" w:themeColor="text1"/>
                <w:sz w:val="20"/>
                <w:szCs w:val="20"/>
                <w:lang w:eastAsia="zh-CN"/>
              </w:rPr>
              <w:t>无效。</w:t>
            </w:r>
          </w:p>
        </w:tc>
      </w:tr>
    </w:tbl>
    <w:p w14:paraId="087E9057" w14:textId="77777777" w:rsidR="00DD6B1F" w:rsidRPr="00DD6B1F" w:rsidRDefault="00DD6B1F" w:rsidP="00DD6B1F">
      <w:pPr>
        <w:rPr>
          <w:lang w:eastAsia="zh-CN"/>
        </w:rPr>
      </w:pPr>
    </w:p>
    <w:p w14:paraId="32309CBB" w14:textId="3747C402" w:rsidR="00DD6B1F" w:rsidRDefault="00DD6B1F">
      <w:pPr>
        <w:pStyle w:val="2"/>
        <w:rPr>
          <w:lang w:eastAsia="zh-CN"/>
        </w:rPr>
      </w:pPr>
      <w:r>
        <w:rPr>
          <w:rFonts w:hint="eastAsia"/>
          <w:lang w:eastAsia="zh-CN"/>
        </w:rPr>
        <w:t>气瓶液量显示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DD6B1F" w:rsidRPr="000E192F" w14:paraId="54E3266F" w14:textId="77777777" w:rsidTr="00040C5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1609221" w14:textId="77777777" w:rsidR="00DD6B1F" w:rsidRPr="000E192F" w:rsidRDefault="00DD6B1F" w:rsidP="00040C5A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color w:val="000000" w:themeColor="text1"/>
                <w:lang w:eastAsia="zh-CN"/>
              </w:rPr>
              <w:t> </w:t>
            </w:r>
            <w:r w:rsidRPr="000E192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20D2DFDF" w14:textId="77777777" w:rsidR="00DD6B1F" w:rsidRPr="000E192F" w:rsidRDefault="00DD6B1F" w:rsidP="00040C5A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气瓶液</w:t>
            </w:r>
            <w:proofErr w:type="gramStart"/>
            <w:r w:rsidRPr="000E192F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量显示</w:t>
            </w:r>
            <w:proofErr w:type="gramEnd"/>
          </w:p>
        </w:tc>
      </w:tr>
      <w:tr w:rsidR="00DD6B1F" w:rsidRPr="000E192F" w14:paraId="407A386D" w14:textId="77777777" w:rsidTr="00040C5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946418C" w14:textId="77777777" w:rsidR="00DD6B1F" w:rsidRPr="000E192F" w:rsidRDefault="00DD6B1F" w:rsidP="00040C5A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功能描述</w:t>
            </w:r>
          </w:p>
        </w:tc>
        <w:tc>
          <w:tcPr>
            <w:tcW w:w="7654" w:type="dxa"/>
            <w:vAlign w:val="center"/>
          </w:tcPr>
          <w:p w14:paraId="074D6DCE" w14:textId="7890D2A1" w:rsidR="00DD6B1F" w:rsidRPr="000E192F" w:rsidRDefault="00DD6B1F" w:rsidP="00040C5A">
            <w:pPr>
              <w:spacing w:after="12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仪表接收到</w:t>
            </w:r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气瓶报文，根据气瓶液位</w:t>
            </w:r>
            <w:r w:rsidRPr="000E192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传感器接入状态</w:t>
            </w:r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、液位</w:t>
            </w:r>
            <w:r w:rsidRPr="000E192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测量值状态</w:t>
            </w:r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，判断液位信号有效性，在</w:t>
            </w:r>
            <w:r w:rsidR="0069715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仪表首页面</w:t>
            </w:r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显示气瓶液位；</w:t>
            </w:r>
            <w:proofErr w:type="gramStart"/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当液量</w:t>
            </w:r>
            <w:proofErr w:type="gramEnd"/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异常时，仪表显示液位异常文字提醒</w:t>
            </w:r>
            <w:r w:rsidRPr="000E192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。</w:t>
            </w:r>
          </w:p>
        </w:tc>
      </w:tr>
      <w:tr w:rsidR="00DD6B1F" w:rsidRPr="000E192F" w14:paraId="74CF1074" w14:textId="77777777" w:rsidTr="00040C5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BD3771B" w14:textId="77777777" w:rsidR="00DD6B1F" w:rsidRPr="000E192F" w:rsidRDefault="00DD6B1F" w:rsidP="00040C5A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  <w:t>触发条件</w:t>
            </w:r>
          </w:p>
        </w:tc>
        <w:tc>
          <w:tcPr>
            <w:tcW w:w="7654" w:type="dxa"/>
            <w:vAlign w:val="center"/>
          </w:tcPr>
          <w:p w14:paraId="6A8D018D" w14:textId="77777777" w:rsidR="00DD6B1F" w:rsidRPr="000E192F" w:rsidRDefault="00DD6B1F" w:rsidP="00040C5A">
            <w:pPr>
              <w:spacing w:after="12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以下所有条件满足时，进入</w:t>
            </w:r>
          </w:p>
          <w:p w14:paraId="3E8167A6" w14:textId="77777777" w:rsidR="00DD6B1F" w:rsidRPr="000E192F" w:rsidRDefault="00DD6B1F" w:rsidP="00040C5A">
            <w:pPr>
              <w:spacing w:after="12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1.ON</w:t>
            </w:r>
            <w:proofErr w:type="gramStart"/>
            <w:r w:rsidRPr="000E192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档</w:t>
            </w:r>
            <w:proofErr w:type="gramEnd"/>
            <w:r w:rsidRPr="000E192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电源接通且上电自检结束；</w:t>
            </w:r>
          </w:p>
          <w:p w14:paraId="05721497" w14:textId="77777777" w:rsidR="00DD6B1F" w:rsidRPr="000E192F" w:rsidRDefault="00DD6B1F" w:rsidP="00040C5A">
            <w:pPr>
              <w:spacing w:after="12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2.</w:t>
            </w:r>
            <w:r w:rsidRPr="000E192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收到气瓶报文</w:t>
            </w:r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或判断气瓶液量异常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04"/>
              <w:gridCol w:w="669"/>
              <w:gridCol w:w="764"/>
              <w:gridCol w:w="677"/>
              <w:gridCol w:w="1365"/>
              <w:gridCol w:w="2849"/>
            </w:tblGrid>
            <w:tr w:rsidR="00DD6B1F" w:rsidRPr="000E192F" w14:paraId="38BE3C4E" w14:textId="77777777" w:rsidTr="00040C5A">
              <w:tc>
                <w:tcPr>
                  <w:tcW w:w="743" w:type="pct"/>
                  <w:shd w:val="clear" w:color="auto" w:fill="D9D9D9" w:themeFill="background1" w:themeFillShade="D9"/>
                  <w:vAlign w:val="center"/>
                </w:tcPr>
                <w:p w14:paraId="048C8AB3" w14:textId="77777777" w:rsidR="00DD6B1F" w:rsidRPr="000E192F" w:rsidRDefault="00DD6B1F" w:rsidP="00040C5A">
                  <w:pPr>
                    <w:pStyle w:val="HR0"/>
                    <w:spacing w:line="240" w:lineRule="auto"/>
                    <w:ind w:firstLineChars="0" w:firstLine="0"/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</w:pPr>
                  <w:r w:rsidRPr="000E192F"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  <w:lastRenderedPageBreak/>
                    <w:t>ID</w:t>
                  </w:r>
                </w:p>
              </w:tc>
              <w:tc>
                <w:tcPr>
                  <w:tcW w:w="450" w:type="pct"/>
                  <w:shd w:val="clear" w:color="auto" w:fill="D9D9D9" w:themeFill="background1" w:themeFillShade="D9"/>
                  <w:vAlign w:val="center"/>
                </w:tcPr>
                <w:p w14:paraId="1EB19E17" w14:textId="77777777" w:rsidR="00DD6B1F" w:rsidRPr="000E192F" w:rsidRDefault="00DD6B1F" w:rsidP="00040C5A">
                  <w:pPr>
                    <w:pStyle w:val="HR0"/>
                    <w:spacing w:line="240" w:lineRule="auto"/>
                    <w:ind w:firstLineChars="0" w:firstLine="0"/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</w:pPr>
                  <w:r w:rsidRPr="000E192F"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  <w:t>周期</w:t>
                  </w:r>
                </w:p>
              </w:tc>
              <w:tc>
                <w:tcPr>
                  <w:tcW w:w="514" w:type="pct"/>
                  <w:shd w:val="clear" w:color="auto" w:fill="D9D9D9" w:themeFill="background1" w:themeFillShade="D9"/>
                  <w:vAlign w:val="center"/>
                </w:tcPr>
                <w:p w14:paraId="1F0AA084" w14:textId="77777777" w:rsidR="00DD6B1F" w:rsidRPr="000E192F" w:rsidRDefault="00DD6B1F" w:rsidP="00040C5A">
                  <w:pPr>
                    <w:pStyle w:val="HR0"/>
                    <w:spacing w:line="240" w:lineRule="auto"/>
                    <w:ind w:firstLineChars="0" w:firstLine="0"/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</w:pPr>
                  <w:r w:rsidRPr="000E192F"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  <w:t>字节</w:t>
                  </w:r>
                </w:p>
              </w:tc>
              <w:tc>
                <w:tcPr>
                  <w:tcW w:w="456" w:type="pct"/>
                  <w:shd w:val="clear" w:color="auto" w:fill="D9D9D9" w:themeFill="background1" w:themeFillShade="D9"/>
                  <w:vAlign w:val="center"/>
                </w:tcPr>
                <w:p w14:paraId="75BC985B" w14:textId="77777777" w:rsidR="00DD6B1F" w:rsidRPr="000E192F" w:rsidRDefault="00DD6B1F" w:rsidP="00040C5A">
                  <w:pPr>
                    <w:pStyle w:val="HR0"/>
                    <w:spacing w:line="240" w:lineRule="auto"/>
                    <w:ind w:firstLineChars="0" w:firstLine="0"/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</w:pPr>
                  <w:r w:rsidRPr="000E192F"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  <w:t>位</w:t>
                  </w:r>
                </w:p>
              </w:tc>
              <w:tc>
                <w:tcPr>
                  <w:tcW w:w="919" w:type="pct"/>
                  <w:shd w:val="clear" w:color="auto" w:fill="D9D9D9" w:themeFill="background1" w:themeFillShade="D9"/>
                  <w:vAlign w:val="center"/>
                </w:tcPr>
                <w:p w14:paraId="5F2DC1EF" w14:textId="77777777" w:rsidR="00DD6B1F" w:rsidRPr="000E192F" w:rsidRDefault="00DD6B1F" w:rsidP="00040C5A">
                  <w:pPr>
                    <w:pStyle w:val="HR0"/>
                    <w:spacing w:line="240" w:lineRule="auto"/>
                    <w:ind w:firstLineChars="0" w:firstLine="0"/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</w:pPr>
                  <w:r w:rsidRPr="000E192F"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  <w:t>内容</w:t>
                  </w:r>
                </w:p>
              </w:tc>
              <w:tc>
                <w:tcPr>
                  <w:tcW w:w="1918" w:type="pct"/>
                  <w:shd w:val="clear" w:color="auto" w:fill="D9D9D9" w:themeFill="background1" w:themeFillShade="D9"/>
                  <w:vAlign w:val="center"/>
                </w:tcPr>
                <w:p w14:paraId="7975D6CC" w14:textId="77777777" w:rsidR="00DD6B1F" w:rsidRPr="000E192F" w:rsidRDefault="00DD6B1F" w:rsidP="00040C5A">
                  <w:pPr>
                    <w:pStyle w:val="HR0"/>
                    <w:spacing w:line="240" w:lineRule="auto"/>
                    <w:ind w:firstLineChars="0" w:firstLine="0"/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</w:pPr>
                  <w:r w:rsidRPr="000E192F"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  <w:t>备注</w:t>
                  </w:r>
                </w:p>
              </w:tc>
            </w:tr>
            <w:tr w:rsidR="00DD6B1F" w:rsidRPr="000E192F" w14:paraId="4A48FAB1" w14:textId="77777777" w:rsidTr="00040C5A">
              <w:tc>
                <w:tcPr>
                  <w:tcW w:w="743" w:type="pct"/>
                  <w:shd w:val="clear" w:color="auto" w:fill="auto"/>
                  <w:vAlign w:val="center"/>
                </w:tcPr>
                <w:p w14:paraId="4E49303B" w14:textId="6033735B" w:rsidR="00DD6B1F" w:rsidRPr="000E192F" w:rsidRDefault="00DD6B1F" w:rsidP="00040C5A">
                  <w:pPr>
                    <w:pStyle w:val="HR0"/>
                    <w:spacing w:line="240" w:lineRule="auto"/>
                    <w:ind w:firstLineChars="0" w:firstLine="0"/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</w:pPr>
                  <w:r w:rsidRPr="000E192F"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  <w:t>18FFEB4E</w:t>
                  </w:r>
                </w:p>
              </w:tc>
              <w:tc>
                <w:tcPr>
                  <w:tcW w:w="450" w:type="pct"/>
                  <w:shd w:val="clear" w:color="auto" w:fill="auto"/>
                  <w:vAlign w:val="center"/>
                </w:tcPr>
                <w:p w14:paraId="68CC1AD4" w14:textId="77777777" w:rsidR="00DD6B1F" w:rsidRPr="000E192F" w:rsidRDefault="00DD6B1F" w:rsidP="00040C5A">
                  <w:pPr>
                    <w:pStyle w:val="HR0"/>
                    <w:spacing w:line="240" w:lineRule="auto"/>
                    <w:ind w:firstLineChars="0" w:firstLine="0"/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</w:pPr>
                  <w:r w:rsidRPr="000E192F"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  <w:t>4s</w:t>
                  </w:r>
                </w:p>
              </w:tc>
              <w:tc>
                <w:tcPr>
                  <w:tcW w:w="514" w:type="pct"/>
                  <w:shd w:val="clear" w:color="auto" w:fill="auto"/>
                  <w:vAlign w:val="center"/>
                </w:tcPr>
                <w:p w14:paraId="792E1738" w14:textId="77777777" w:rsidR="00DD6B1F" w:rsidRPr="000E192F" w:rsidRDefault="00DD6B1F" w:rsidP="00040C5A">
                  <w:pPr>
                    <w:pStyle w:val="HR0"/>
                    <w:spacing w:line="240" w:lineRule="auto"/>
                    <w:ind w:firstLineChars="0" w:firstLine="0"/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</w:pPr>
                  <w:r w:rsidRPr="000E192F">
                    <w:rPr>
                      <w:rFonts w:eastAsiaTheme="minorEastAsia" w:hint="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  <w:t>3</w:t>
                  </w:r>
                </w:p>
              </w:tc>
              <w:tc>
                <w:tcPr>
                  <w:tcW w:w="456" w:type="pct"/>
                  <w:shd w:val="clear" w:color="auto" w:fill="auto"/>
                  <w:vAlign w:val="center"/>
                </w:tcPr>
                <w:p w14:paraId="783DC83C" w14:textId="77777777" w:rsidR="00DD6B1F" w:rsidRPr="000E192F" w:rsidRDefault="00DD6B1F" w:rsidP="00040C5A">
                  <w:pPr>
                    <w:pStyle w:val="HR0"/>
                    <w:spacing w:line="240" w:lineRule="auto"/>
                    <w:ind w:firstLineChars="0" w:firstLine="0"/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</w:pPr>
                  <w:r w:rsidRPr="000E192F"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  <w:t>1-2</w:t>
                  </w:r>
                </w:p>
              </w:tc>
              <w:tc>
                <w:tcPr>
                  <w:tcW w:w="919" w:type="pct"/>
                  <w:vAlign w:val="center"/>
                </w:tcPr>
                <w:p w14:paraId="7537A09A" w14:textId="77777777" w:rsidR="00DD6B1F" w:rsidRPr="000E192F" w:rsidRDefault="00DD6B1F" w:rsidP="00040C5A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气瓶液位</w:t>
                  </w:r>
                  <w:r w:rsidRPr="000E192F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  <w:t>传感器接入状态</w:t>
                  </w:r>
                </w:p>
              </w:tc>
              <w:tc>
                <w:tcPr>
                  <w:tcW w:w="1918" w:type="pct"/>
                  <w:shd w:val="clear" w:color="auto" w:fill="auto"/>
                  <w:vAlign w:val="center"/>
                </w:tcPr>
                <w:p w14:paraId="7219290E" w14:textId="77777777" w:rsidR="00DD6B1F" w:rsidRPr="000E192F" w:rsidRDefault="00DD6B1F" w:rsidP="00040C5A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  <w:t>00-</w:t>
                  </w:r>
                  <w:r w:rsidRPr="000E192F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  <w:t>传感器接入；</w:t>
                  </w:r>
                  <w:r w:rsidRPr="000E192F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  <w:t>01</w:t>
                  </w:r>
                  <w:r w:rsidRPr="000E192F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  <w:t>传感器未接入</w:t>
                  </w: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；</w:t>
                  </w:r>
                  <w:r w:rsidRPr="000E192F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  <w:t>10</w:t>
                  </w:r>
                  <w:r w:rsidRPr="000E192F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  <w:t>、</w:t>
                  </w:r>
                  <w:r w:rsidRPr="000E192F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  <w:t>11</w:t>
                  </w:r>
                  <w:r w:rsidRPr="000E192F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  <w:t>无效</w:t>
                  </w:r>
                </w:p>
              </w:tc>
            </w:tr>
            <w:tr w:rsidR="00DD6B1F" w:rsidRPr="000E192F" w14:paraId="1D372756" w14:textId="77777777" w:rsidTr="00040C5A">
              <w:tc>
                <w:tcPr>
                  <w:tcW w:w="743" w:type="pct"/>
                  <w:shd w:val="clear" w:color="auto" w:fill="auto"/>
                  <w:vAlign w:val="center"/>
                </w:tcPr>
                <w:p w14:paraId="6CC634D6" w14:textId="77777777" w:rsidR="00DD6B1F" w:rsidRPr="000E192F" w:rsidRDefault="00DD6B1F" w:rsidP="00040C5A">
                  <w:pPr>
                    <w:pStyle w:val="HR0"/>
                    <w:spacing w:line="240" w:lineRule="auto"/>
                    <w:ind w:firstLineChars="0" w:firstLine="0"/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</w:pPr>
                </w:p>
              </w:tc>
              <w:tc>
                <w:tcPr>
                  <w:tcW w:w="450" w:type="pct"/>
                  <w:shd w:val="clear" w:color="auto" w:fill="auto"/>
                  <w:vAlign w:val="center"/>
                </w:tcPr>
                <w:p w14:paraId="0AE5DC19" w14:textId="77777777" w:rsidR="00DD6B1F" w:rsidRPr="000E192F" w:rsidRDefault="00DD6B1F" w:rsidP="00040C5A">
                  <w:pPr>
                    <w:pStyle w:val="HR0"/>
                    <w:spacing w:line="240" w:lineRule="auto"/>
                    <w:ind w:firstLineChars="0" w:firstLine="0"/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</w:pPr>
                </w:p>
              </w:tc>
              <w:tc>
                <w:tcPr>
                  <w:tcW w:w="514" w:type="pct"/>
                  <w:shd w:val="clear" w:color="auto" w:fill="auto"/>
                  <w:vAlign w:val="center"/>
                </w:tcPr>
                <w:p w14:paraId="2F39635B" w14:textId="77777777" w:rsidR="00DD6B1F" w:rsidRPr="000E192F" w:rsidRDefault="00DD6B1F" w:rsidP="00040C5A">
                  <w:pPr>
                    <w:pStyle w:val="HR0"/>
                    <w:spacing w:line="240" w:lineRule="auto"/>
                    <w:ind w:firstLineChars="0" w:firstLine="0"/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</w:pPr>
                </w:p>
              </w:tc>
              <w:tc>
                <w:tcPr>
                  <w:tcW w:w="456" w:type="pct"/>
                  <w:shd w:val="clear" w:color="auto" w:fill="auto"/>
                  <w:vAlign w:val="center"/>
                </w:tcPr>
                <w:p w14:paraId="47A55D58" w14:textId="77777777" w:rsidR="00DD6B1F" w:rsidRPr="000E192F" w:rsidRDefault="00DD6B1F" w:rsidP="00040C5A">
                  <w:pPr>
                    <w:pStyle w:val="HR0"/>
                    <w:spacing w:line="240" w:lineRule="auto"/>
                    <w:ind w:firstLineChars="0" w:firstLine="0"/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</w:pPr>
                  <w:r w:rsidRPr="000E192F">
                    <w:rPr>
                      <w:rFonts w:eastAsiaTheme="minorEastAsia" w:hint="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  <w:t>3-5</w:t>
                  </w:r>
                </w:p>
              </w:tc>
              <w:tc>
                <w:tcPr>
                  <w:tcW w:w="919" w:type="pct"/>
                  <w:vAlign w:val="center"/>
                </w:tcPr>
                <w:p w14:paraId="2DFAD728" w14:textId="77777777" w:rsidR="00DD6B1F" w:rsidRPr="000E192F" w:rsidRDefault="00DD6B1F" w:rsidP="00040C5A">
                  <w:pPr>
                    <w:spacing w:after="0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气瓶液位</w:t>
                  </w:r>
                  <w:r w:rsidRPr="000E192F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  <w:t>测量</w:t>
                  </w:r>
                  <w:proofErr w:type="gramStart"/>
                  <w:r w:rsidRPr="000E192F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  <w:t>值状态</w:t>
                  </w:r>
                  <w:proofErr w:type="gramEnd"/>
                </w:p>
              </w:tc>
              <w:tc>
                <w:tcPr>
                  <w:tcW w:w="1918" w:type="pct"/>
                  <w:shd w:val="clear" w:color="auto" w:fill="auto"/>
                  <w:vAlign w:val="center"/>
                </w:tcPr>
                <w:p w14:paraId="0B1CD960" w14:textId="77777777" w:rsidR="00DD6B1F" w:rsidRPr="000E192F" w:rsidRDefault="00DD6B1F" w:rsidP="00040C5A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0</w:t>
                  </w:r>
                  <w:r w:rsidRPr="000E192F">
                    <w:rPr>
                      <w:rFonts w:ascii="Times New Roman" w:hAnsi="Times New Roman"/>
                      <w:color w:val="000000" w:themeColor="text1"/>
                      <w:sz w:val="18"/>
                      <w:szCs w:val="18"/>
                      <w:lang w:eastAsia="zh-CN"/>
                    </w:rPr>
                    <w:t>00</w:t>
                  </w:r>
                  <w:r w:rsidRPr="000E192F">
                    <w:rPr>
                      <w:rFonts w:ascii="Times New Roman" w:hAnsi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正常测量值</w:t>
                  </w:r>
                </w:p>
                <w:p w14:paraId="6CCBE20F" w14:textId="77777777" w:rsidR="00DD6B1F" w:rsidRPr="000E192F" w:rsidRDefault="00DD6B1F" w:rsidP="00040C5A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0</w:t>
                  </w:r>
                  <w:r w:rsidRPr="000E192F">
                    <w:rPr>
                      <w:rFonts w:ascii="Times New Roman" w:hAnsi="Times New Roman"/>
                      <w:color w:val="000000" w:themeColor="text1"/>
                      <w:sz w:val="18"/>
                      <w:szCs w:val="18"/>
                      <w:lang w:eastAsia="zh-CN"/>
                    </w:rPr>
                    <w:t>01</w:t>
                  </w:r>
                  <w:r w:rsidRPr="000E192F">
                    <w:rPr>
                      <w:rFonts w:ascii="Times New Roman" w:hAnsi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测量值下超量程，显示</w:t>
                  </w:r>
                  <w:r w:rsidRPr="000E192F">
                    <w:rPr>
                      <w:rFonts w:ascii="Times New Roman" w:hAnsi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0</w:t>
                  </w:r>
                </w:p>
                <w:p w14:paraId="64AC3D67" w14:textId="77777777" w:rsidR="00DD6B1F" w:rsidRPr="000E192F" w:rsidRDefault="00DD6B1F" w:rsidP="00040C5A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010-</w:t>
                  </w: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测量值上超量程，显示</w:t>
                  </w: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Full</w:t>
                  </w:r>
                </w:p>
                <w:p w14:paraId="3EBC7E3F" w14:textId="77777777" w:rsidR="00DD6B1F" w:rsidRPr="000E192F" w:rsidRDefault="00DD6B1F" w:rsidP="00040C5A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011-</w:t>
                  </w: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下溢出（故障、传感器开路，显示</w:t>
                  </w: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-Error</w:t>
                  </w: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）</w:t>
                  </w:r>
                </w:p>
                <w:p w14:paraId="60440AF4" w14:textId="77777777" w:rsidR="00DD6B1F" w:rsidRPr="000E192F" w:rsidRDefault="00DD6B1F" w:rsidP="00040C5A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100-</w:t>
                  </w: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上溢出（故障、传感器开路，显示</w:t>
                  </w: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+Error</w:t>
                  </w: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）</w:t>
                  </w:r>
                </w:p>
                <w:p w14:paraId="2D652B34" w14:textId="77777777" w:rsidR="00DD6B1F" w:rsidRPr="000E192F" w:rsidRDefault="00DD6B1F" w:rsidP="00040C5A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其他</w:t>
                  </w: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-</w:t>
                  </w: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无效</w:t>
                  </w:r>
                </w:p>
              </w:tc>
            </w:tr>
            <w:tr w:rsidR="00DD6B1F" w:rsidRPr="000E192F" w14:paraId="65BFB829" w14:textId="77777777" w:rsidTr="00040C5A">
              <w:tc>
                <w:tcPr>
                  <w:tcW w:w="743" w:type="pct"/>
                  <w:shd w:val="clear" w:color="auto" w:fill="auto"/>
                  <w:vAlign w:val="center"/>
                </w:tcPr>
                <w:p w14:paraId="67ECBF9E" w14:textId="77777777" w:rsidR="00DD6B1F" w:rsidRPr="000E192F" w:rsidRDefault="00DD6B1F" w:rsidP="00040C5A">
                  <w:pPr>
                    <w:pStyle w:val="HR0"/>
                    <w:spacing w:line="240" w:lineRule="auto"/>
                    <w:ind w:firstLineChars="0" w:firstLine="0"/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</w:pPr>
                </w:p>
              </w:tc>
              <w:tc>
                <w:tcPr>
                  <w:tcW w:w="450" w:type="pct"/>
                  <w:shd w:val="clear" w:color="auto" w:fill="auto"/>
                  <w:vAlign w:val="center"/>
                </w:tcPr>
                <w:p w14:paraId="00800524" w14:textId="77777777" w:rsidR="00DD6B1F" w:rsidRPr="000E192F" w:rsidRDefault="00DD6B1F" w:rsidP="00040C5A">
                  <w:pPr>
                    <w:pStyle w:val="HR0"/>
                    <w:spacing w:line="240" w:lineRule="auto"/>
                    <w:ind w:firstLineChars="0" w:firstLine="0"/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</w:pPr>
                </w:p>
              </w:tc>
              <w:tc>
                <w:tcPr>
                  <w:tcW w:w="514" w:type="pct"/>
                  <w:shd w:val="clear" w:color="auto" w:fill="auto"/>
                  <w:vAlign w:val="center"/>
                </w:tcPr>
                <w:p w14:paraId="4A51E967" w14:textId="77777777" w:rsidR="00DD6B1F" w:rsidRPr="000E192F" w:rsidRDefault="00DD6B1F" w:rsidP="00040C5A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6.1~7.4</w:t>
                  </w:r>
                </w:p>
              </w:tc>
              <w:tc>
                <w:tcPr>
                  <w:tcW w:w="456" w:type="pct"/>
                  <w:shd w:val="clear" w:color="auto" w:fill="auto"/>
                  <w:vAlign w:val="center"/>
                </w:tcPr>
                <w:p w14:paraId="4373FE85" w14:textId="2DB57A52" w:rsidR="00DD6B1F" w:rsidRPr="000E192F" w:rsidRDefault="0069715A" w:rsidP="00040C5A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a</w:t>
                  </w:r>
                  <w:r w:rsidR="00DD6B1F"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ll</w:t>
                  </w:r>
                </w:p>
              </w:tc>
              <w:tc>
                <w:tcPr>
                  <w:tcW w:w="919" w:type="pct"/>
                  <w:vAlign w:val="center"/>
                </w:tcPr>
                <w:p w14:paraId="53F7FB0C" w14:textId="77777777" w:rsidR="00DD6B1F" w:rsidRPr="000E192F" w:rsidRDefault="00DD6B1F" w:rsidP="00040C5A">
                  <w:pPr>
                    <w:spacing w:after="0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气瓶总有效容积</w:t>
                  </w:r>
                </w:p>
              </w:tc>
              <w:tc>
                <w:tcPr>
                  <w:tcW w:w="1918" w:type="pct"/>
                  <w:shd w:val="clear" w:color="auto" w:fill="auto"/>
                  <w:vAlign w:val="center"/>
                </w:tcPr>
                <w:p w14:paraId="6B66E72E" w14:textId="77777777" w:rsidR="00DD6B1F" w:rsidRPr="000E192F" w:rsidRDefault="00DD6B1F" w:rsidP="00040C5A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Factor:1L</w:t>
                  </w: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｜</w:t>
                  </w: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Offset: 0</w:t>
                  </w: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∣</w:t>
                  </w: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Range:0~4095L</w:t>
                  </w:r>
                </w:p>
              </w:tc>
            </w:tr>
            <w:tr w:rsidR="00DD6B1F" w:rsidRPr="000E192F" w14:paraId="59E2217D" w14:textId="77777777" w:rsidTr="00040C5A">
              <w:tc>
                <w:tcPr>
                  <w:tcW w:w="743" w:type="pct"/>
                  <w:shd w:val="clear" w:color="auto" w:fill="auto"/>
                  <w:vAlign w:val="center"/>
                </w:tcPr>
                <w:p w14:paraId="0708DED4" w14:textId="77777777" w:rsidR="00DD6B1F" w:rsidRPr="000E192F" w:rsidRDefault="00DD6B1F" w:rsidP="00040C5A">
                  <w:pPr>
                    <w:pStyle w:val="HR0"/>
                    <w:spacing w:line="240" w:lineRule="auto"/>
                    <w:ind w:firstLineChars="0" w:firstLine="0"/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</w:pPr>
                </w:p>
              </w:tc>
              <w:tc>
                <w:tcPr>
                  <w:tcW w:w="450" w:type="pct"/>
                  <w:shd w:val="clear" w:color="auto" w:fill="auto"/>
                  <w:vAlign w:val="center"/>
                </w:tcPr>
                <w:p w14:paraId="7A592E00" w14:textId="77777777" w:rsidR="00DD6B1F" w:rsidRPr="000E192F" w:rsidRDefault="00DD6B1F" w:rsidP="00040C5A">
                  <w:pPr>
                    <w:pStyle w:val="HR0"/>
                    <w:spacing w:line="240" w:lineRule="auto"/>
                    <w:ind w:firstLineChars="0" w:firstLine="0"/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</w:pPr>
                </w:p>
              </w:tc>
              <w:tc>
                <w:tcPr>
                  <w:tcW w:w="514" w:type="pct"/>
                  <w:shd w:val="clear" w:color="auto" w:fill="auto"/>
                  <w:vAlign w:val="center"/>
                </w:tcPr>
                <w:p w14:paraId="4A469EAD" w14:textId="77777777" w:rsidR="00DD6B1F" w:rsidRPr="000E192F" w:rsidRDefault="00DD6B1F" w:rsidP="00040C5A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7.5-8.8</w:t>
                  </w:r>
                </w:p>
              </w:tc>
              <w:tc>
                <w:tcPr>
                  <w:tcW w:w="456" w:type="pct"/>
                  <w:shd w:val="clear" w:color="auto" w:fill="auto"/>
                  <w:vAlign w:val="center"/>
                </w:tcPr>
                <w:p w14:paraId="12422340" w14:textId="77777777" w:rsidR="00DD6B1F" w:rsidRPr="000E192F" w:rsidRDefault="00DD6B1F" w:rsidP="00040C5A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all</w:t>
                  </w:r>
                </w:p>
              </w:tc>
              <w:tc>
                <w:tcPr>
                  <w:tcW w:w="919" w:type="pct"/>
                  <w:vAlign w:val="center"/>
                </w:tcPr>
                <w:p w14:paraId="0E4EFDE8" w14:textId="77777777" w:rsidR="00DD6B1F" w:rsidRPr="000E192F" w:rsidRDefault="00DD6B1F" w:rsidP="00040C5A">
                  <w:pPr>
                    <w:spacing w:after="0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气瓶剩余液量</w:t>
                  </w:r>
                </w:p>
              </w:tc>
              <w:tc>
                <w:tcPr>
                  <w:tcW w:w="1918" w:type="pct"/>
                  <w:shd w:val="clear" w:color="auto" w:fill="auto"/>
                  <w:vAlign w:val="center"/>
                </w:tcPr>
                <w:p w14:paraId="076F74D7" w14:textId="77777777" w:rsidR="00DD6B1F" w:rsidRPr="000E192F" w:rsidRDefault="00DD6B1F" w:rsidP="00040C5A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Factor:1L</w:t>
                  </w: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｜</w:t>
                  </w: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Offset: 0</w:t>
                  </w: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∣</w:t>
                  </w: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Range:0~4095L</w:t>
                  </w:r>
                </w:p>
              </w:tc>
            </w:tr>
          </w:tbl>
          <w:p w14:paraId="532B99E4" w14:textId="77777777" w:rsidR="00DD6B1F" w:rsidRDefault="00DD6B1F" w:rsidP="00040C5A">
            <w:pPr>
              <w:spacing w:after="12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按照</w:t>
            </w:r>
            <w:proofErr w:type="gramStart"/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下</w:t>
            </w:r>
            <w:proofErr w:type="gramEnd"/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下面真值表进行显示：</w:t>
            </w:r>
          </w:p>
          <w:tbl>
            <w:tblPr>
              <w:tblStyle w:val="af1"/>
              <w:tblW w:w="0" w:type="auto"/>
              <w:tblLook w:val="04A0" w:firstRow="1" w:lastRow="0" w:firstColumn="1" w:lastColumn="0" w:noHBand="0" w:noVBand="1"/>
            </w:tblPr>
            <w:tblGrid>
              <w:gridCol w:w="1588"/>
              <w:gridCol w:w="1559"/>
              <w:gridCol w:w="1843"/>
              <w:gridCol w:w="2433"/>
            </w:tblGrid>
            <w:tr w:rsidR="00DD6B1F" w:rsidRPr="000E192F" w14:paraId="2B8E366B" w14:textId="77777777" w:rsidTr="00040C5A">
              <w:trPr>
                <w:trHeight w:val="595"/>
              </w:trPr>
              <w:tc>
                <w:tcPr>
                  <w:tcW w:w="1588" w:type="dxa"/>
                  <w:shd w:val="clear" w:color="auto" w:fill="D9D9D9" w:themeFill="background1" w:themeFillShade="D9"/>
                  <w:vAlign w:val="center"/>
                </w:tcPr>
                <w:p w14:paraId="4ABBA5BB" w14:textId="77777777" w:rsidR="00DD6B1F" w:rsidRPr="000E192F" w:rsidRDefault="00DD6B1F" w:rsidP="00040C5A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气瓶液位</w:t>
                  </w:r>
                </w:p>
                <w:p w14:paraId="1BD1D1F9" w14:textId="77777777" w:rsidR="00DD6B1F" w:rsidRPr="000E192F" w:rsidRDefault="00DD6B1F" w:rsidP="00040C5A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传感器接入状态</w:t>
                  </w:r>
                </w:p>
              </w:tc>
              <w:tc>
                <w:tcPr>
                  <w:tcW w:w="1559" w:type="dxa"/>
                  <w:shd w:val="clear" w:color="auto" w:fill="D9D9D9" w:themeFill="background1" w:themeFillShade="D9"/>
                  <w:vAlign w:val="center"/>
                </w:tcPr>
                <w:p w14:paraId="5B710B88" w14:textId="77777777" w:rsidR="00DD6B1F" w:rsidRPr="000E192F" w:rsidRDefault="00DD6B1F" w:rsidP="00040C5A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气瓶</w:t>
                  </w:r>
                </w:p>
                <w:p w14:paraId="1AD44497" w14:textId="77777777" w:rsidR="00DD6B1F" w:rsidRPr="000E192F" w:rsidRDefault="00DD6B1F" w:rsidP="00040C5A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液位测量</w:t>
                  </w:r>
                  <w:proofErr w:type="gramStart"/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值状态</w:t>
                  </w:r>
                  <w:proofErr w:type="gramEnd"/>
                </w:p>
              </w:tc>
              <w:tc>
                <w:tcPr>
                  <w:tcW w:w="1843" w:type="dxa"/>
                  <w:shd w:val="clear" w:color="auto" w:fill="D9D9D9" w:themeFill="background1" w:themeFillShade="D9"/>
                  <w:vAlign w:val="center"/>
                </w:tcPr>
                <w:p w14:paraId="5C5802B6" w14:textId="77777777" w:rsidR="00DD6B1F" w:rsidRPr="000E192F" w:rsidRDefault="00DD6B1F" w:rsidP="00040C5A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菜单：</w:t>
                  </w:r>
                </w:p>
                <w:p w14:paraId="376CE040" w14:textId="77777777" w:rsidR="00DD6B1F" w:rsidRPr="000E192F" w:rsidRDefault="00DD6B1F" w:rsidP="00040C5A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气瓶液量</w:t>
                  </w:r>
                </w:p>
              </w:tc>
              <w:tc>
                <w:tcPr>
                  <w:tcW w:w="2433" w:type="dxa"/>
                  <w:shd w:val="clear" w:color="auto" w:fill="D9D9D9" w:themeFill="background1" w:themeFillShade="D9"/>
                  <w:vAlign w:val="center"/>
                </w:tcPr>
                <w:p w14:paraId="66E3D2CF" w14:textId="77777777" w:rsidR="00DD6B1F" w:rsidRPr="000E192F" w:rsidRDefault="00DD6B1F" w:rsidP="00040C5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主界面：</w:t>
                  </w:r>
                </w:p>
                <w:p w14:paraId="4D1B4E0D" w14:textId="77777777" w:rsidR="00DD6B1F" w:rsidRPr="000E192F" w:rsidRDefault="00DD6B1F" w:rsidP="00040C5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文字故障</w:t>
                  </w:r>
                </w:p>
              </w:tc>
            </w:tr>
            <w:tr w:rsidR="00DD6B1F" w:rsidRPr="000E192F" w14:paraId="0614513E" w14:textId="77777777" w:rsidTr="00040C5A">
              <w:tc>
                <w:tcPr>
                  <w:tcW w:w="1588" w:type="dxa"/>
                  <w:vAlign w:val="center"/>
                </w:tcPr>
                <w:p w14:paraId="09CA7DB7" w14:textId="77777777" w:rsidR="00DD6B1F" w:rsidRPr="000E192F" w:rsidRDefault="00DD6B1F" w:rsidP="00040C5A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00</w:t>
                  </w:r>
                </w:p>
              </w:tc>
              <w:tc>
                <w:tcPr>
                  <w:tcW w:w="1559" w:type="dxa"/>
                  <w:vAlign w:val="center"/>
                </w:tcPr>
                <w:p w14:paraId="38459CF6" w14:textId="77777777" w:rsidR="00DD6B1F" w:rsidRPr="000E192F" w:rsidRDefault="00DD6B1F" w:rsidP="00040C5A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000</w:t>
                  </w:r>
                </w:p>
              </w:tc>
              <w:tc>
                <w:tcPr>
                  <w:tcW w:w="1843" w:type="dxa"/>
                  <w:vAlign w:val="center"/>
                </w:tcPr>
                <w:p w14:paraId="61A36E25" w14:textId="77777777" w:rsidR="00DD6B1F" w:rsidRPr="000E192F" w:rsidRDefault="00DD6B1F" w:rsidP="00040C5A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正常显示</w:t>
                  </w:r>
                </w:p>
                <w:p w14:paraId="55C5670B" w14:textId="77777777" w:rsidR="00DD6B1F" w:rsidRPr="00B77931" w:rsidRDefault="00DD6B1F" w:rsidP="00040C5A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B77931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（显示百分比）</w:t>
                  </w:r>
                </w:p>
              </w:tc>
              <w:tc>
                <w:tcPr>
                  <w:tcW w:w="2433" w:type="dxa"/>
                  <w:vAlign w:val="center"/>
                </w:tcPr>
                <w:p w14:paraId="110EF687" w14:textId="77777777" w:rsidR="00DD6B1F" w:rsidRPr="000E192F" w:rsidRDefault="00DD6B1F" w:rsidP="00040C5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液量（多气瓶时显示总和）</w:t>
                  </w:r>
                </w:p>
              </w:tc>
            </w:tr>
            <w:tr w:rsidR="00DD6B1F" w:rsidRPr="000E192F" w14:paraId="377824BA" w14:textId="77777777" w:rsidTr="00040C5A">
              <w:tc>
                <w:tcPr>
                  <w:tcW w:w="1588" w:type="dxa"/>
                  <w:vAlign w:val="center"/>
                </w:tcPr>
                <w:p w14:paraId="547D73D7" w14:textId="77777777" w:rsidR="00DD6B1F" w:rsidRPr="000E192F" w:rsidRDefault="00DD6B1F" w:rsidP="00040C5A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00</w:t>
                  </w:r>
                </w:p>
              </w:tc>
              <w:tc>
                <w:tcPr>
                  <w:tcW w:w="1559" w:type="dxa"/>
                  <w:vAlign w:val="center"/>
                </w:tcPr>
                <w:p w14:paraId="6BD1E169" w14:textId="77777777" w:rsidR="00DD6B1F" w:rsidRPr="000E192F" w:rsidRDefault="00DD6B1F" w:rsidP="00040C5A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001</w:t>
                  </w:r>
                </w:p>
              </w:tc>
              <w:tc>
                <w:tcPr>
                  <w:tcW w:w="1843" w:type="dxa"/>
                  <w:vAlign w:val="center"/>
                </w:tcPr>
                <w:p w14:paraId="6DC15EF8" w14:textId="77777777" w:rsidR="00DD6B1F" w:rsidRPr="000E192F" w:rsidRDefault="00DD6B1F" w:rsidP="00040C5A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下超量程，显示</w:t>
                  </w: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0</w:t>
                  </w:r>
                </w:p>
              </w:tc>
              <w:tc>
                <w:tcPr>
                  <w:tcW w:w="2433" w:type="dxa"/>
                  <w:vAlign w:val="center"/>
                </w:tcPr>
                <w:p w14:paraId="2E654A9A" w14:textId="77777777" w:rsidR="00DD6B1F" w:rsidRPr="00B77931" w:rsidRDefault="00DD6B1F" w:rsidP="00040C5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液量已耗尽，</w:t>
                  </w:r>
                  <w:r w:rsidRPr="00B77931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点</w:t>
                  </w:r>
                  <w:r w:rsidRPr="00B77931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  <w:t>STOP</w:t>
                  </w:r>
                  <w:r w:rsidRPr="00B77931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灯</w:t>
                  </w:r>
                </w:p>
                <w:p w14:paraId="7EEBCF2E" w14:textId="77777777" w:rsidR="00DD6B1F" w:rsidRPr="000E192F" w:rsidRDefault="00DD6B1F" w:rsidP="00040C5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trike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B77931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（多气瓶总量耗尽时点</w:t>
                  </w:r>
                  <w:r w:rsidRPr="00B77931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  <w:t>STOP</w:t>
                  </w:r>
                  <w:r w:rsidRPr="00B77931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灯）</w:t>
                  </w:r>
                </w:p>
              </w:tc>
            </w:tr>
            <w:tr w:rsidR="00DD6B1F" w:rsidRPr="000E192F" w14:paraId="56365E52" w14:textId="77777777" w:rsidTr="00040C5A">
              <w:tc>
                <w:tcPr>
                  <w:tcW w:w="1588" w:type="dxa"/>
                  <w:vAlign w:val="center"/>
                </w:tcPr>
                <w:p w14:paraId="1725C7B8" w14:textId="77777777" w:rsidR="00DD6B1F" w:rsidRPr="000E192F" w:rsidRDefault="00DD6B1F" w:rsidP="00040C5A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00</w:t>
                  </w:r>
                </w:p>
              </w:tc>
              <w:tc>
                <w:tcPr>
                  <w:tcW w:w="1559" w:type="dxa"/>
                  <w:shd w:val="clear" w:color="auto" w:fill="auto"/>
                  <w:vAlign w:val="center"/>
                </w:tcPr>
                <w:p w14:paraId="1F6B90A6" w14:textId="77777777" w:rsidR="00DD6B1F" w:rsidRPr="000E192F" w:rsidRDefault="00DD6B1F" w:rsidP="00040C5A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010</w:t>
                  </w:r>
                </w:p>
              </w:tc>
              <w:tc>
                <w:tcPr>
                  <w:tcW w:w="1843" w:type="dxa"/>
                  <w:shd w:val="clear" w:color="auto" w:fill="auto"/>
                  <w:vAlign w:val="center"/>
                </w:tcPr>
                <w:p w14:paraId="1147773E" w14:textId="77777777" w:rsidR="00DD6B1F" w:rsidRPr="000E192F" w:rsidRDefault="00DD6B1F" w:rsidP="0069715A">
                  <w:pPr>
                    <w:spacing w:after="0" w:line="240" w:lineRule="auto"/>
                    <w:ind w:firstLineChars="200" w:firstLine="360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显示</w:t>
                  </w: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1</w:t>
                  </w:r>
                  <w:r w:rsidRPr="000E192F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  <w:t>00%</w:t>
                  </w:r>
                </w:p>
              </w:tc>
              <w:tc>
                <w:tcPr>
                  <w:tcW w:w="2433" w:type="dxa"/>
                  <w:vAlign w:val="center"/>
                </w:tcPr>
                <w:p w14:paraId="7DB65060" w14:textId="77777777" w:rsidR="00DD6B1F" w:rsidRPr="000E192F" w:rsidRDefault="00DD6B1F" w:rsidP="00040C5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trike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不显示</w:t>
                  </w:r>
                </w:p>
              </w:tc>
            </w:tr>
            <w:tr w:rsidR="00DD6B1F" w:rsidRPr="000E192F" w14:paraId="09074BF6" w14:textId="77777777" w:rsidTr="00040C5A">
              <w:tc>
                <w:tcPr>
                  <w:tcW w:w="1588" w:type="dxa"/>
                  <w:vAlign w:val="center"/>
                </w:tcPr>
                <w:p w14:paraId="7ECD5BE8" w14:textId="77777777" w:rsidR="00DD6B1F" w:rsidRPr="000E192F" w:rsidRDefault="00DD6B1F" w:rsidP="00040C5A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00</w:t>
                  </w:r>
                </w:p>
              </w:tc>
              <w:tc>
                <w:tcPr>
                  <w:tcW w:w="1559" w:type="dxa"/>
                  <w:vAlign w:val="center"/>
                </w:tcPr>
                <w:p w14:paraId="274BD79B" w14:textId="77777777" w:rsidR="00DD6B1F" w:rsidRPr="000E192F" w:rsidRDefault="00DD6B1F" w:rsidP="00040C5A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011</w:t>
                  </w:r>
                </w:p>
              </w:tc>
              <w:tc>
                <w:tcPr>
                  <w:tcW w:w="1843" w:type="dxa"/>
                  <w:vAlign w:val="center"/>
                </w:tcPr>
                <w:p w14:paraId="239B26C2" w14:textId="77777777" w:rsidR="00DD6B1F" w:rsidRPr="000E192F" w:rsidRDefault="00DD6B1F" w:rsidP="00040C5A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错误，显示</w:t>
                  </w: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-Error</w:t>
                  </w:r>
                </w:p>
              </w:tc>
              <w:tc>
                <w:tcPr>
                  <w:tcW w:w="2433" w:type="dxa"/>
                  <w:vAlign w:val="center"/>
                </w:tcPr>
                <w:p w14:paraId="122AA4F7" w14:textId="77777777" w:rsidR="00DD6B1F" w:rsidRPr="000E192F" w:rsidRDefault="00DD6B1F" w:rsidP="00040C5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液位测量故障</w:t>
                  </w:r>
                </w:p>
              </w:tc>
            </w:tr>
            <w:tr w:rsidR="00DD6B1F" w:rsidRPr="000E192F" w14:paraId="69A28806" w14:textId="77777777" w:rsidTr="00040C5A">
              <w:tc>
                <w:tcPr>
                  <w:tcW w:w="1588" w:type="dxa"/>
                  <w:vAlign w:val="center"/>
                </w:tcPr>
                <w:p w14:paraId="77F9C0A1" w14:textId="77777777" w:rsidR="00DD6B1F" w:rsidRPr="000E192F" w:rsidRDefault="00DD6B1F" w:rsidP="00040C5A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00</w:t>
                  </w:r>
                </w:p>
              </w:tc>
              <w:tc>
                <w:tcPr>
                  <w:tcW w:w="1559" w:type="dxa"/>
                  <w:vAlign w:val="center"/>
                </w:tcPr>
                <w:p w14:paraId="435FDD65" w14:textId="77777777" w:rsidR="00DD6B1F" w:rsidRPr="000E192F" w:rsidRDefault="00DD6B1F" w:rsidP="00040C5A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100</w:t>
                  </w:r>
                </w:p>
              </w:tc>
              <w:tc>
                <w:tcPr>
                  <w:tcW w:w="1843" w:type="dxa"/>
                  <w:vAlign w:val="center"/>
                </w:tcPr>
                <w:p w14:paraId="4FBD3DBD" w14:textId="77777777" w:rsidR="00DD6B1F" w:rsidRPr="000E192F" w:rsidRDefault="00DD6B1F" w:rsidP="00040C5A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错误，显示</w:t>
                  </w: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+Error</w:t>
                  </w:r>
                </w:p>
              </w:tc>
              <w:tc>
                <w:tcPr>
                  <w:tcW w:w="2433" w:type="dxa"/>
                  <w:vAlign w:val="center"/>
                </w:tcPr>
                <w:p w14:paraId="29F65188" w14:textId="77777777" w:rsidR="00DD6B1F" w:rsidRPr="000E192F" w:rsidRDefault="00DD6B1F" w:rsidP="00040C5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液位测量故障</w:t>
                  </w:r>
                </w:p>
              </w:tc>
            </w:tr>
            <w:tr w:rsidR="00DD6B1F" w:rsidRPr="000E192F" w14:paraId="5A8D998F" w14:textId="77777777" w:rsidTr="00040C5A">
              <w:tc>
                <w:tcPr>
                  <w:tcW w:w="1588" w:type="dxa"/>
                  <w:vAlign w:val="center"/>
                </w:tcPr>
                <w:p w14:paraId="1B49422C" w14:textId="77777777" w:rsidR="00DD6B1F" w:rsidRPr="000E192F" w:rsidRDefault="00DD6B1F" w:rsidP="00040C5A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01</w:t>
                  </w:r>
                </w:p>
              </w:tc>
              <w:tc>
                <w:tcPr>
                  <w:tcW w:w="1559" w:type="dxa"/>
                  <w:vAlign w:val="center"/>
                </w:tcPr>
                <w:p w14:paraId="647C4C5A" w14:textId="77777777" w:rsidR="00DD6B1F" w:rsidRPr="000E192F" w:rsidRDefault="00DD6B1F" w:rsidP="00040C5A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/</w:t>
                  </w:r>
                </w:p>
              </w:tc>
              <w:tc>
                <w:tcPr>
                  <w:tcW w:w="1843" w:type="dxa"/>
                  <w:vAlign w:val="center"/>
                </w:tcPr>
                <w:p w14:paraId="0F8A05A5" w14:textId="77777777" w:rsidR="00DD6B1F" w:rsidRPr="000E192F" w:rsidRDefault="00DD6B1F" w:rsidP="00040C5A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  <w:t>E</w:t>
                  </w: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rror</w:t>
                  </w:r>
                </w:p>
              </w:tc>
              <w:tc>
                <w:tcPr>
                  <w:tcW w:w="2433" w:type="dxa"/>
                  <w:vAlign w:val="center"/>
                </w:tcPr>
                <w:p w14:paraId="3D074277" w14:textId="77777777" w:rsidR="00DD6B1F" w:rsidRPr="000E192F" w:rsidRDefault="00DD6B1F" w:rsidP="00040C5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不显示</w:t>
                  </w:r>
                </w:p>
              </w:tc>
            </w:tr>
            <w:tr w:rsidR="00DD6B1F" w:rsidRPr="000E192F" w14:paraId="0C336F04" w14:textId="77777777" w:rsidTr="00040C5A">
              <w:tc>
                <w:tcPr>
                  <w:tcW w:w="3147" w:type="dxa"/>
                  <w:gridSpan w:val="2"/>
                  <w:vAlign w:val="center"/>
                </w:tcPr>
                <w:p w14:paraId="0548E3FC" w14:textId="77777777" w:rsidR="00DD6B1F" w:rsidRPr="000E192F" w:rsidRDefault="00DD6B1F" w:rsidP="00040C5A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其余</w:t>
                  </w:r>
                </w:p>
              </w:tc>
              <w:tc>
                <w:tcPr>
                  <w:tcW w:w="1843" w:type="dxa"/>
                  <w:vAlign w:val="center"/>
                </w:tcPr>
                <w:p w14:paraId="585EF6A3" w14:textId="77777777" w:rsidR="00DD6B1F" w:rsidRPr="000E192F" w:rsidRDefault="00DD6B1F" w:rsidP="00040C5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20"/>
                      <w:szCs w:val="20"/>
                      <w:lang w:eastAsia="zh-CN"/>
                    </w:rPr>
                    <w:t>--</w:t>
                  </w:r>
                </w:p>
              </w:tc>
              <w:tc>
                <w:tcPr>
                  <w:tcW w:w="2433" w:type="dxa"/>
                  <w:vAlign w:val="center"/>
                </w:tcPr>
                <w:p w14:paraId="4E28BEFA" w14:textId="77777777" w:rsidR="00DD6B1F" w:rsidRPr="000E192F" w:rsidRDefault="00DD6B1F" w:rsidP="00040C5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不显示</w:t>
                  </w:r>
                </w:p>
              </w:tc>
            </w:tr>
          </w:tbl>
          <w:p w14:paraId="20945008" w14:textId="77777777" w:rsidR="00DD6B1F" w:rsidRPr="000E192F" w:rsidRDefault="00DD6B1F" w:rsidP="00040C5A">
            <w:pPr>
              <w:spacing w:after="12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DD6B1F" w:rsidRPr="000E192F" w14:paraId="753D61D1" w14:textId="77777777" w:rsidTr="00040C5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6B73245" w14:textId="77777777" w:rsidR="00DD6B1F" w:rsidRPr="000E192F" w:rsidRDefault="00DD6B1F" w:rsidP="00040C5A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  <w:lastRenderedPageBreak/>
              <w:t>反馈信息</w:t>
            </w:r>
          </w:p>
        </w:tc>
        <w:tc>
          <w:tcPr>
            <w:tcW w:w="7654" w:type="dxa"/>
            <w:vAlign w:val="center"/>
          </w:tcPr>
          <w:p w14:paraId="7D104BEB" w14:textId="77777777" w:rsidR="00DD6B1F" w:rsidRPr="000E192F" w:rsidRDefault="00DD6B1F" w:rsidP="00040C5A">
            <w:pPr>
              <w:pStyle w:val="a4"/>
              <w:rPr>
                <w:rFonts w:ascii="Times New Roman" w:hAnsi="Times New Roman" w:cs="Times New Roman"/>
                <w:color w:val="000000" w:themeColor="text1"/>
                <w:lang w:val="en-US" w:eastAsia="zh-CN"/>
              </w:rPr>
            </w:pPr>
          </w:p>
        </w:tc>
      </w:tr>
      <w:tr w:rsidR="00DD6B1F" w:rsidRPr="000E192F" w14:paraId="0F80DB3E" w14:textId="77777777" w:rsidTr="00040C5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DE7B0C" w14:textId="77777777" w:rsidR="00DD6B1F" w:rsidRPr="000E192F" w:rsidRDefault="00DD6B1F" w:rsidP="00040C5A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  <w:t>HMI</w:t>
            </w:r>
          </w:p>
        </w:tc>
        <w:tc>
          <w:tcPr>
            <w:tcW w:w="7654" w:type="dxa"/>
            <w:vAlign w:val="center"/>
          </w:tcPr>
          <w:p w14:paraId="48235965" w14:textId="77777777" w:rsidR="00DD6B1F" w:rsidRPr="000E192F" w:rsidRDefault="00DD6B1F" w:rsidP="00040C5A">
            <w:pPr>
              <w:spacing w:beforeLines="50" w:before="120"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仪表通过新增标定项“燃气瓶数量”识别</w:t>
            </w:r>
          </w:p>
          <w:p w14:paraId="0F294FF6" w14:textId="7EE7CDFF" w:rsidR="00DD6B1F" w:rsidRPr="000E192F" w:rsidRDefault="00DD6B1F" w:rsidP="00040C5A">
            <w:pPr>
              <w:spacing w:beforeLines="50" w:before="120"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 w:hint="eastAsia"/>
                <w:b/>
                <w:color w:val="000000" w:themeColor="text1"/>
                <w:szCs w:val="20"/>
                <w:lang w:eastAsia="zh-CN"/>
              </w:rPr>
              <w:t>仪表</w:t>
            </w:r>
            <w:r w:rsidR="0069715A">
              <w:rPr>
                <w:rFonts w:ascii="Times New Roman" w:hAnsi="Times New Roman" w:cs="Times New Roman" w:hint="eastAsia"/>
                <w:b/>
                <w:color w:val="000000" w:themeColor="text1"/>
                <w:szCs w:val="20"/>
                <w:lang w:eastAsia="zh-CN"/>
              </w:rPr>
              <w:t>首页面</w:t>
            </w:r>
            <w:r w:rsidRPr="000E192F">
              <w:rPr>
                <w:rFonts w:ascii="Times New Roman" w:hAnsi="Times New Roman" w:cs="Times New Roman" w:hint="eastAsia"/>
                <w:b/>
                <w:color w:val="000000" w:themeColor="text1"/>
                <w:szCs w:val="20"/>
                <w:lang w:eastAsia="zh-CN"/>
              </w:rPr>
              <w:t>显示要求如下：</w:t>
            </w:r>
            <w:r w:rsidRPr="000E192F">
              <w:rPr>
                <w:rFonts w:ascii="Times New Roman" w:hAnsi="Times New Roman" w:cs="Times New Roman" w:hint="eastAsia"/>
                <w:b/>
                <w:color w:val="000000" w:themeColor="text1"/>
                <w:szCs w:val="20"/>
                <w:lang w:eastAsia="zh-CN"/>
              </w:rPr>
              <w:t xml:space="preserve"> </w:t>
            </w:r>
            <w:r w:rsidRPr="000E192F">
              <w:rPr>
                <w:rFonts w:ascii="Times New Roman" w:hAnsi="Times New Roman" w:cs="Times New Roman"/>
                <w:b/>
                <w:color w:val="000000" w:themeColor="text1"/>
                <w:szCs w:val="20"/>
                <w:lang w:eastAsia="zh-CN"/>
              </w:rPr>
              <w:t xml:space="preserve">                     </w:t>
            </w:r>
          </w:p>
          <w:p w14:paraId="3EED42CB" w14:textId="2C06DF58" w:rsidR="00DD6B1F" w:rsidRPr="000E192F" w:rsidRDefault="00DD6B1F" w:rsidP="00040C5A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显示示意图如下，</w:t>
            </w:r>
            <w:r w:rsidR="0069715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柱状显示剩余百分比，文字显示剩余燃气（单位</w:t>
            </w:r>
            <w:r w:rsidR="0069715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L</w:t>
            </w:r>
            <w:r w:rsidR="0069715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）</w:t>
            </w:r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。</w:t>
            </w:r>
          </w:p>
          <w:p w14:paraId="2F2848F4" w14:textId="0DC0BC86" w:rsidR="00DD6B1F" w:rsidRPr="000E192F" w:rsidRDefault="0069715A" w:rsidP="00040C5A">
            <w:pPr>
              <w:spacing w:beforeLines="50" w:before="120" w:after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360D28D6" wp14:editId="31E47083">
                  <wp:extent cx="2181225" cy="895350"/>
                  <wp:effectExtent l="0" t="0" r="9525" b="0"/>
                  <wp:docPr id="92035028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35028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BA9962" w14:textId="77777777" w:rsidR="00DD6B1F" w:rsidRPr="000E192F" w:rsidRDefault="00DD6B1F" w:rsidP="00040C5A">
            <w:pPr>
              <w:spacing w:beforeLines="50" w:before="120" w:after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显示</w:t>
            </w:r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LNG</w:t>
            </w:r>
            <w:proofErr w:type="gramStart"/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剩余剩余</w:t>
            </w:r>
            <w:proofErr w:type="gramEnd"/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百分比：</w:t>
            </w:r>
          </w:p>
          <w:p w14:paraId="039AFED3" w14:textId="77777777" w:rsidR="00DD6B1F" w:rsidRPr="000E192F" w:rsidRDefault="00DD6B1F" w:rsidP="00040C5A">
            <w:pPr>
              <w:spacing w:beforeLines="50" w:before="120" w:after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单气瓶：剩余百分数</w:t>
            </w:r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=</w:t>
            </w:r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气瓶剩余液量</w:t>
            </w:r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/</w:t>
            </w:r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气瓶总有效容积（向下取整）</w:t>
            </w:r>
          </w:p>
          <w:p w14:paraId="535552BC" w14:textId="77777777" w:rsidR="00DD6B1F" w:rsidRPr="00B77931" w:rsidRDefault="00DD6B1F" w:rsidP="00040C5A">
            <w:pPr>
              <w:spacing w:beforeLines="50" w:before="120" w:after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D310/</w:t>
            </w:r>
            <w:r w:rsidRPr="00B7793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D</w:t>
            </w:r>
            <w:r w:rsidRPr="00B77931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320</w:t>
            </w:r>
            <w:r w:rsidRPr="00B7793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主界面显示剩余燃气总量，示意图如下：</w:t>
            </w:r>
          </w:p>
          <w:p w14:paraId="0B53E651" w14:textId="77777777" w:rsidR="00DD6B1F" w:rsidRPr="000E192F" w:rsidRDefault="00DD6B1F" w:rsidP="00040C5A">
            <w:pPr>
              <w:spacing w:beforeLines="50" w:before="120" w:after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  <w:lang w:val="en-US" w:eastAsia="zh-CN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AD8D19F" wp14:editId="6AEEB62C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754380</wp:posOffset>
                      </wp:positionV>
                      <wp:extent cx="857250" cy="495300"/>
                      <wp:effectExtent l="0" t="0" r="19050" b="19050"/>
                      <wp:wrapNone/>
                      <wp:docPr id="180" name="矩形 1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7250" cy="495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D82033" id="矩形 180" o:spid="_x0000_s1026" style="position:absolute;left:0;text-align:left;margin-left:2.65pt;margin-top:59.4pt;width:67.5pt;height:3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" filled="f" strokecolor="red" strokeweight="1.5pt"/>
                  </w:pict>
                </mc:Fallback>
              </mc:AlternateContent>
            </w:r>
            <w:r w:rsidRPr="000E192F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  <w:lang w:val="en-US" w:eastAsia="zh-CN"/>
              </w:rPr>
              <w:drawing>
                <wp:inline distT="0" distB="0" distL="0" distR="0" wp14:anchorId="62CFA819" wp14:editId="5370B97F">
                  <wp:extent cx="2564952" cy="3429000"/>
                  <wp:effectExtent l="0" t="0" r="6985" b="0"/>
                  <wp:docPr id="179" name="图片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0706" cy="343669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7D4B5B6" w14:textId="77777777" w:rsidR="00DD6B1F" w:rsidRPr="000E192F" w:rsidRDefault="00DD6B1F" w:rsidP="00040C5A">
            <w:pPr>
              <w:spacing w:beforeLines="50" w:before="120" w:after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当有故障时，主界面显示文字提醒信息如下：</w:t>
            </w:r>
          </w:p>
          <w:p w14:paraId="01081C38" w14:textId="77777777" w:rsidR="00DD6B1F" w:rsidRPr="000E192F" w:rsidRDefault="00DD6B1F" w:rsidP="00040C5A">
            <w:pPr>
              <w:spacing w:beforeLines="50" w:before="120"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单气瓶：</w:t>
            </w:r>
          </w:p>
          <w:p w14:paraId="2F2F2EB1" w14:textId="77777777" w:rsidR="00DD6B1F" w:rsidRPr="000E192F" w:rsidRDefault="00DD6B1F" w:rsidP="00040C5A">
            <w:pPr>
              <w:widowControl w:val="0"/>
              <w:spacing w:after="0" w:line="240" w:lineRule="auto"/>
              <w:ind w:left="78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气瓶</w:t>
            </w:r>
            <w:r w:rsidRPr="000E192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：</w:t>
            </w:r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 xml:space="preserve">  </w:t>
            </w:r>
            <w:r w:rsidRPr="000E192F">
              <w:rPr>
                <w:rFonts w:ascii="Times New Roman" w:hAnsi="Times New Roman" w:cs="Times New Roman" w:hint="eastAsia"/>
                <w:color w:val="000000" w:themeColor="text1"/>
                <w:sz w:val="18"/>
                <w:szCs w:val="18"/>
                <w:lang w:eastAsia="zh-CN"/>
              </w:rPr>
              <w:t>液量已耗尽，并点亮</w:t>
            </w:r>
            <w:r w:rsidRPr="000E192F">
              <w:rPr>
                <w:rFonts w:ascii="Times New Roman" w:hAnsi="Times New Roman" w:cs="Times New Roman" w:hint="eastAsia"/>
                <w:color w:val="000000" w:themeColor="text1"/>
                <w:sz w:val="18"/>
                <w:szCs w:val="18"/>
                <w:lang w:eastAsia="zh-CN"/>
              </w:rPr>
              <w:t>S</w:t>
            </w:r>
            <w:r w:rsidRPr="000E192F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  <w:t>TOP</w:t>
            </w:r>
            <w:r w:rsidRPr="000E192F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  <w:t>灯</w:t>
            </w:r>
          </w:p>
          <w:p w14:paraId="401F056F" w14:textId="6E11C117" w:rsidR="00DD6B1F" w:rsidRPr="000E192F" w:rsidRDefault="00DD6B1F" w:rsidP="00040C5A">
            <w:pPr>
              <w:widowControl w:val="0"/>
              <w:spacing w:after="0" w:line="240" w:lineRule="auto"/>
              <w:ind w:left="78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气瓶</w:t>
            </w:r>
            <w:r w:rsidRPr="000E192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：</w:t>
            </w:r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 xml:space="preserve">  </w:t>
            </w:r>
            <w:r w:rsidRPr="000E192F">
              <w:rPr>
                <w:rFonts w:ascii="Times New Roman" w:hAnsi="Times New Roman" w:cs="Times New Roman" w:hint="eastAsia"/>
                <w:color w:val="000000" w:themeColor="text1"/>
                <w:sz w:val="18"/>
                <w:szCs w:val="18"/>
                <w:lang w:eastAsia="zh-CN"/>
              </w:rPr>
              <w:t>液位测量故障</w:t>
            </w:r>
            <w:r w:rsidR="0069715A" w:rsidRPr="000E192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 xml:space="preserve"> </w:t>
            </w:r>
          </w:p>
          <w:p w14:paraId="4CD481B5" w14:textId="5E8E4760" w:rsidR="00DD6B1F" w:rsidRPr="000E192F" w:rsidRDefault="00DD6B1F" w:rsidP="00040C5A">
            <w:pPr>
              <w:spacing w:after="0" w:line="240" w:lineRule="auto"/>
              <w:jc w:val="both"/>
              <w:rPr>
                <w:rFonts w:asciiTheme="minorEastAsia" w:hAnsiTheme="minorEastAsia" w:cs="宋体" w:hint="eastAsia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当出现上述故障时，仪表显示文字</w:t>
            </w:r>
            <w:r w:rsidRPr="000E192F">
              <w:rPr>
                <w:rFonts w:asciiTheme="minorEastAsia" w:hAnsiTheme="minorEastAsia" w:cs="宋体" w:hint="eastAsia"/>
                <w:color w:val="000000" w:themeColor="text1"/>
                <w:sz w:val="20"/>
                <w:szCs w:val="20"/>
                <w:lang w:eastAsia="zh-CN"/>
              </w:rPr>
              <w:t>提醒信息，具体见仪表故障清单。</w:t>
            </w:r>
          </w:p>
        </w:tc>
      </w:tr>
      <w:tr w:rsidR="00DD6B1F" w:rsidRPr="000E192F" w14:paraId="476F2B87" w14:textId="77777777" w:rsidTr="00040C5A">
        <w:trPr>
          <w:trHeight w:val="865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D679A56" w14:textId="77777777" w:rsidR="00DD6B1F" w:rsidRPr="000E192F" w:rsidRDefault="00DD6B1F" w:rsidP="00040C5A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  <w:lastRenderedPageBreak/>
              <w:t>取消条件</w:t>
            </w:r>
          </w:p>
        </w:tc>
        <w:tc>
          <w:tcPr>
            <w:tcW w:w="7654" w:type="dxa"/>
            <w:vAlign w:val="center"/>
          </w:tcPr>
          <w:p w14:paraId="6A98B3A6" w14:textId="77777777" w:rsidR="00DD6B1F" w:rsidRPr="000E192F" w:rsidRDefault="00DD6B1F" w:rsidP="00040C5A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以下任意条件满足时，退出</w:t>
            </w:r>
          </w:p>
          <w:p w14:paraId="7F30E269" w14:textId="77777777" w:rsidR="00DD6B1F" w:rsidRPr="000E192F" w:rsidRDefault="00DD6B1F" w:rsidP="00040C5A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hint="eastAsia"/>
                <w:color w:val="000000" w:themeColor="text1"/>
                <w:sz w:val="20"/>
                <w:szCs w:val="20"/>
                <w:lang w:eastAsia="zh-CN"/>
              </w:rPr>
              <w:t>1.</w:t>
            </w:r>
            <w:r w:rsidRPr="000E192F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/>
              </w:rPr>
              <w:t>ON</w:t>
            </w:r>
            <w:proofErr w:type="gramStart"/>
            <w:r w:rsidRPr="000E192F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/>
              </w:rPr>
              <w:t>档</w:t>
            </w:r>
            <w:proofErr w:type="gramEnd"/>
            <w:r w:rsidRPr="000E192F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/>
              </w:rPr>
              <w:t>电源断开；</w:t>
            </w:r>
          </w:p>
          <w:p w14:paraId="116AC0B2" w14:textId="77777777" w:rsidR="00DD6B1F" w:rsidRPr="000E192F" w:rsidRDefault="00DD6B1F" w:rsidP="00040C5A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hint="eastAsia"/>
                <w:color w:val="000000" w:themeColor="text1"/>
                <w:sz w:val="20"/>
                <w:szCs w:val="20"/>
                <w:lang w:eastAsia="zh-CN"/>
              </w:rPr>
              <w:t>2.</w:t>
            </w:r>
            <w:r w:rsidRPr="000E192F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/>
              </w:rPr>
              <w:t>仪表未收到气瓶报文或</w:t>
            </w:r>
            <w:r w:rsidRPr="000E192F">
              <w:rPr>
                <w:rFonts w:ascii="Times New Roman" w:hAnsi="Times New Roman" w:hint="eastAsia"/>
                <w:color w:val="000000" w:themeColor="text1"/>
                <w:sz w:val="20"/>
                <w:szCs w:val="20"/>
                <w:lang w:eastAsia="zh-CN"/>
              </w:rPr>
              <w:t>判断气瓶液位正常</w:t>
            </w:r>
          </w:p>
        </w:tc>
      </w:tr>
      <w:tr w:rsidR="00DD6B1F" w:rsidRPr="000E192F" w14:paraId="2F709B20" w14:textId="77777777" w:rsidTr="00040C5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EE5C319" w14:textId="77777777" w:rsidR="00DD6B1F" w:rsidRPr="000E192F" w:rsidRDefault="00DD6B1F" w:rsidP="00040C5A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0E192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F7A3C86" w14:textId="77777777" w:rsidR="00DD6B1F" w:rsidRPr="000E192F" w:rsidRDefault="00DD6B1F" w:rsidP="00040C5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DD6B1F" w:rsidRPr="000E192F" w14:paraId="66D0833D" w14:textId="77777777" w:rsidTr="00040C5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DFBE82E" w14:textId="77777777" w:rsidR="00DD6B1F" w:rsidRPr="000E192F" w:rsidRDefault="00DD6B1F" w:rsidP="00040C5A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0E192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406E01D" w14:textId="77777777" w:rsidR="00DD6B1F" w:rsidRPr="000E192F" w:rsidRDefault="00DD6B1F" w:rsidP="00040C5A">
            <w:pPr>
              <w:spacing w:after="12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无</w:t>
            </w:r>
          </w:p>
        </w:tc>
      </w:tr>
      <w:tr w:rsidR="00DD6B1F" w:rsidRPr="000E192F" w14:paraId="5583CE84" w14:textId="77777777" w:rsidTr="00040C5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84798AB" w14:textId="77777777" w:rsidR="00DD6B1F" w:rsidRPr="000E192F" w:rsidRDefault="00DD6B1F" w:rsidP="00040C5A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1DB8CC56" w14:textId="77777777" w:rsidR="00DD6B1F" w:rsidRPr="000E192F" w:rsidRDefault="00DD6B1F" w:rsidP="00040C5A">
            <w:pPr>
              <w:spacing w:after="12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ON</w:t>
            </w:r>
            <w:proofErr w:type="gramStart"/>
            <w:r w:rsidRPr="000E192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DD6B1F" w:rsidRPr="000E192F" w14:paraId="1A9FB46C" w14:textId="77777777" w:rsidTr="00040C5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C967E89" w14:textId="77777777" w:rsidR="00DD6B1F" w:rsidRPr="000E192F" w:rsidRDefault="00DD6B1F" w:rsidP="00040C5A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74812CC7" w14:textId="77777777" w:rsidR="00DD6B1F" w:rsidRPr="000E192F" w:rsidRDefault="00DD6B1F" w:rsidP="00040C5A">
            <w:pPr>
              <w:spacing w:after="12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DD6B1F" w:rsidRPr="000E192F" w14:paraId="20EE48EB" w14:textId="77777777" w:rsidTr="00040C5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BD95CE3" w14:textId="77777777" w:rsidR="00DD6B1F" w:rsidRPr="000E192F" w:rsidRDefault="00DD6B1F" w:rsidP="00040C5A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5CCD5F82" w14:textId="77777777" w:rsidR="00DD6B1F" w:rsidRPr="000E192F" w:rsidRDefault="00DD6B1F" w:rsidP="00040C5A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1</w:t>
            </w:r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、气瓶压力与气瓶液</w:t>
            </w:r>
            <w:proofErr w:type="gramStart"/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量做到</w:t>
            </w:r>
            <w:proofErr w:type="gramEnd"/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同一个菜单栏，显示信息设计在一个界面里。</w:t>
            </w:r>
          </w:p>
          <w:p w14:paraId="4DD5DF8F" w14:textId="77777777" w:rsidR="00DD6B1F" w:rsidRPr="000E192F" w:rsidRDefault="00DD6B1F" w:rsidP="00040C5A">
            <w:pPr>
              <w:spacing w:after="12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2</w:t>
            </w:r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、单气瓶时：仅</w:t>
            </w:r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4E</w:t>
            </w:r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。</w:t>
            </w:r>
          </w:p>
        </w:tc>
      </w:tr>
      <w:tr w:rsidR="00DD6B1F" w:rsidRPr="000E192F" w14:paraId="4DCD71ED" w14:textId="77777777" w:rsidTr="00040C5A">
        <w:trPr>
          <w:trHeight w:val="651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0701C49" w14:textId="77777777" w:rsidR="00DD6B1F" w:rsidRPr="000E192F" w:rsidRDefault="00DD6B1F" w:rsidP="00040C5A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7654" w:type="dxa"/>
            <w:vAlign w:val="center"/>
          </w:tcPr>
          <w:p w14:paraId="17FA1036" w14:textId="77777777" w:rsidR="00DD6B1F" w:rsidRPr="000E192F" w:rsidRDefault="00DD6B1F" w:rsidP="00040C5A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eastAsia="zh-CN"/>
              </w:rPr>
              <w:t>1</w:t>
            </w:r>
            <w:r w:rsidRPr="000E192F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eastAsia="zh-CN"/>
              </w:rPr>
              <w:t>、</w:t>
            </w:r>
            <w:r w:rsidRPr="000E192F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eastAsia="zh-CN"/>
              </w:rPr>
              <w:t>当某个传感器接入状态不为</w:t>
            </w:r>
            <w:r w:rsidRPr="000E192F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eastAsia="zh-CN"/>
              </w:rPr>
              <w:t>0</w:t>
            </w:r>
            <w:r w:rsidRPr="000E192F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eastAsia="zh-CN"/>
              </w:rPr>
              <w:t>时，对应的测量值状态、归一化值和</w:t>
            </w:r>
            <w:proofErr w:type="gramStart"/>
            <w:r w:rsidRPr="000E192F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eastAsia="zh-CN"/>
              </w:rPr>
              <w:t>液量值</w:t>
            </w:r>
            <w:proofErr w:type="gramEnd"/>
            <w:r w:rsidRPr="000E192F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eastAsia="zh-CN"/>
              </w:rPr>
              <w:t>无效。</w:t>
            </w:r>
          </w:p>
          <w:p w14:paraId="66330180" w14:textId="1CD560B2" w:rsidR="00DD6B1F" w:rsidRPr="000E192F" w:rsidRDefault="00DD6B1F" w:rsidP="00040C5A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hint="eastAsia"/>
                <w:color w:val="000000" w:themeColor="text1"/>
                <w:sz w:val="20"/>
                <w:szCs w:val="20"/>
                <w:lang w:eastAsia="zh-CN"/>
              </w:rPr>
              <w:t>2</w:t>
            </w:r>
            <w:r w:rsidRPr="000E192F">
              <w:rPr>
                <w:rFonts w:ascii="Times New Roman" w:hAnsi="Times New Roman" w:hint="eastAsia"/>
                <w:color w:val="000000" w:themeColor="text1"/>
                <w:sz w:val="20"/>
                <w:szCs w:val="20"/>
                <w:lang w:eastAsia="zh-CN"/>
              </w:rPr>
              <w:t>、当测量</w:t>
            </w:r>
            <w:proofErr w:type="gramStart"/>
            <w:r w:rsidRPr="000E192F">
              <w:rPr>
                <w:rFonts w:ascii="Times New Roman" w:hAnsi="Times New Roman" w:hint="eastAsia"/>
                <w:color w:val="000000" w:themeColor="text1"/>
                <w:sz w:val="20"/>
                <w:szCs w:val="20"/>
                <w:lang w:eastAsia="zh-CN"/>
              </w:rPr>
              <w:t>值状态</w:t>
            </w:r>
            <w:proofErr w:type="gramEnd"/>
            <w:r w:rsidRPr="000E192F">
              <w:rPr>
                <w:rFonts w:ascii="Times New Roman" w:hAnsi="Times New Roman" w:hint="eastAsia"/>
                <w:color w:val="000000" w:themeColor="text1"/>
                <w:sz w:val="20"/>
                <w:szCs w:val="20"/>
                <w:lang w:eastAsia="zh-CN"/>
              </w:rPr>
              <w:t>不为</w:t>
            </w:r>
            <w:r w:rsidRPr="000E192F">
              <w:rPr>
                <w:rFonts w:ascii="Times New Roman" w:hAnsi="Times New Roman" w:hint="eastAsia"/>
                <w:color w:val="000000" w:themeColor="text1"/>
                <w:sz w:val="20"/>
                <w:szCs w:val="20"/>
                <w:lang w:eastAsia="zh-CN"/>
              </w:rPr>
              <w:t>0</w:t>
            </w:r>
            <w:r w:rsidRPr="000E192F">
              <w:rPr>
                <w:rFonts w:ascii="Times New Roman" w:hAnsi="Times New Roman" w:hint="eastAsia"/>
                <w:color w:val="000000" w:themeColor="text1"/>
                <w:sz w:val="20"/>
                <w:szCs w:val="20"/>
                <w:lang w:eastAsia="zh-CN"/>
              </w:rPr>
              <w:t>时，对应的归一化值和</w:t>
            </w:r>
            <w:proofErr w:type="gramStart"/>
            <w:r w:rsidRPr="000E192F">
              <w:rPr>
                <w:rFonts w:ascii="Times New Roman" w:hAnsi="Times New Roman" w:hint="eastAsia"/>
                <w:color w:val="000000" w:themeColor="text1"/>
                <w:sz w:val="20"/>
                <w:szCs w:val="20"/>
                <w:lang w:eastAsia="zh-CN"/>
              </w:rPr>
              <w:t>液量值</w:t>
            </w:r>
            <w:proofErr w:type="gramEnd"/>
            <w:r w:rsidRPr="000E192F">
              <w:rPr>
                <w:rFonts w:ascii="Times New Roman" w:hAnsi="Times New Roman" w:hint="eastAsia"/>
                <w:color w:val="000000" w:themeColor="text1"/>
                <w:sz w:val="20"/>
                <w:szCs w:val="20"/>
                <w:lang w:eastAsia="zh-CN"/>
              </w:rPr>
              <w:t>无效。</w:t>
            </w:r>
          </w:p>
        </w:tc>
      </w:tr>
    </w:tbl>
    <w:p w14:paraId="0296190C" w14:textId="77777777" w:rsidR="00C0429A" w:rsidRDefault="00C0429A" w:rsidP="00DD6B1F">
      <w:pPr>
        <w:rPr>
          <w:lang w:eastAsia="zh-CN"/>
        </w:rPr>
      </w:pPr>
    </w:p>
    <w:p w14:paraId="17D5ADAF" w14:textId="77777777" w:rsidR="00C0429A" w:rsidRPr="00DD6B1F" w:rsidRDefault="00C0429A" w:rsidP="00DD6B1F">
      <w:pPr>
        <w:rPr>
          <w:lang w:eastAsia="zh-CN"/>
        </w:rPr>
      </w:pPr>
    </w:p>
    <w:p w14:paraId="7B74CE24" w14:textId="3F411ABA" w:rsidR="00C0429A" w:rsidRDefault="00C0429A">
      <w:pPr>
        <w:pStyle w:val="2"/>
        <w:rPr>
          <w:lang w:eastAsia="zh-CN"/>
        </w:rPr>
      </w:pPr>
      <w:r>
        <w:rPr>
          <w:rFonts w:hint="eastAsia"/>
          <w:lang w:eastAsia="zh-CN"/>
        </w:rPr>
        <w:t>气瓶液量低提醒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C0429A" w:rsidRPr="000E192F" w14:paraId="3954B518" w14:textId="77777777" w:rsidTr="00040C5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01D9456" w14:textId="77777777" w:rsidR="00C0429A" w:rsidRPr="000E192F" w:rsidRDefault="00C0429A" w:rsidP="00040C5A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color w:val="000000" w:themeColor="text1"/>
                <w:lang w:eastAsia="zh-CN"/>
              </w:rPr>
              <w:t> </w:t>
            </w:r>
            <w:r w:rsidRPr="000E192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29D05B8B" w14:textId="77777777" w:rsidR="00C0429A" w:rsidRPr="000E192F" w:rsidRDefault="00C0429A" w:rsidP="00040C5A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气瓶液量低提醒</w:t>
            </w:r>
          </w:p>
        </w:tc>
      </w:tr>
      <w:tr w:rsidR="00C0429A" w:rsidRPr="000E192F" w14:paraId="53D7A7FA" w14:textId="77777777" w:rsidTr="00040C5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1B42C25" w14:textId="77777777" w:rsidR="00C0429A" w:rsidRPr="000E192F" w:rsidRDefault="00C0429A" w:rsidP="00040C5A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功能描述</w:t>
            </w:r>
          </w:p>
        </w:tc>
        <w:tc>
          <w:tcPr>
            <w:tcW w:w="7654" w:type="dxa"/>
            <w:shd w:val="clear" w:color="auto" w:fill="auto"/>
            <w:vAlign w:val="center"/>
          </w:tcPr>
          <w:p w14:paraId="780E336C" w14:textId="5A81AE39" w:rsidR="00C0429A" w:rsidRPr="000E192F" w:rsidRDefault="00C0429A" w:rsidP="00040C5A">
            <w:pPr>
              <w:spacing w:after="12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当气瓶液量低时，需提醒用户。液量降低到</w:t>
            </w:r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1/8</w:t>
            </w:r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时，再次提示液量低；液量</w:t>
            </w:r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=0L</w:t>
            </w:r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，提醒液量过低。</w:t>
            </w:r>
          </w:p>
        </w:tc>
      </w:tr>
      <w:tr w:rsidR="00C0429A" w:rsidRPr="000E192F" w14:paraId="4E8CF8E1" w14:textId="77777777" w:rsidTr="00040C5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3540866" w14:textId="77777777" w:rsidR="00C0429A" w:rsidRPr="000E192F" w:rsidRDefault="00C0429A" w:rsidP="00040C5A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  <w:t>触发条件</w:t>
            </w:r>
          </w:p>
        </w:tc>
        <w:tc>
          <w:tcPr>
            <w:tcW w:w="7654" w:type="dxa"/>
            <w:vAlign w:val="center"/>
          </w:tcPr>
          <w:p w14:paraId="19D2FE15" w14:textId="77777777" w:rsidR="00C0429A" w:rsidRPr="000E192F" w:rsidRDefault="00C0429A" w:rsidP="00040C5A">
            <w:pPr>
              <w:spacing w:after="12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以下所有条件满足时，进入</w:t>
            </w:r>
          </w:p>
          <w:p w14:paraId="4E6A3AFA" w14:textId="77777777" w:rsidR="00C0429A" w:rsidRPr="000E192F" w:rsidRDefault="00C0429A" w:rsidP="00040C5A">
            <w:pPr>
              <w:spacing w:after="12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lastRenderedPageBreak/>
              <w:t>1.ON</w:t>
            </w:r>
            <w:proofErr w:type="gramStart"/>
            <w:r w:rsidRPr="000E192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档</w:t>
            </w:r>
            <w:proofErr w:type="gramEnd"/>
            <w:r w:rsidRPr="000E192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电源接通且上电自检结束；</w:t>
            </w:r>
          </w:p>
          <w:p w14:paraId="3A94C767" w14:textId="44F731A1" w:rsidR="00C0429A" w:rsidRPr="000E192F" w:rsidRDefault="00C0429A" w:rsidP="00040C5A">
            <w:pPr>
              <w:spacing w:after="12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2.</w:t>
            </w:r>
            <w:r w:rsidRPr="000E192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CN"/>
              </w:rPr>
              <w:t>判断气瓶液量低于或等于门槛值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04"/>
              <w:gridCol w:w="669"/>
              <w:gridCol w:w="764"/>
              <w:gridCol w:w="677"/>
              <w:gridCol w:w="1365"/>
              <w:gridCol w:w="2849"/>
            </w:tblGrid>
            <w:tr w:rsidR="00C0429A" w:rsidRPr="000E192F" w14:paraId="4D22D549" w14:textId="77777777" w:rsidTr="00040C5A">
              <w:tc>
                <w:tcPr>
                  <w:tcW w:w="743" w:type="pct"/>
                  <w:shd w:val="clear" w:color="auto" w:fill="D9D9D9" w:themeFill="background1" w:themeFillShade="D9"/>
                  <w:vAlign w:val="center"/>
                </w:tcPr>
                <w:p w14:paraId="78B27A8E" w14:textId="77777777" w:rsidR="00C0429A" w:rsidRPr="000E192F" w:rsidRDefault="00C0429A" w:rsidP="00040C5A">
                  <w:pPr>
                    <w:pStyle w:val="HR0"/>
                    <w:spacing w:line="240" w:lineRule="auto"/>
                    <w:ind w:firstLineChars="0" w:firstLine="0"/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</w:pPr>
                  <w:r w:rsidRPr="000E192F"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  <w:t>ID</w:t>
                  </w:r>
                </w:p>
              </w:tc>
              <w:tc>
                <w:tcPr>
                  <w:tcW w:w="450" w:type="pct"/>
                  <w:shd w:val="clear" w:color="auto" w:fill="D9D9D9" w:themeFill="background1" w:themeFillShade="D9"/>
                  <w:vAlign w:val="center"/>
                </w:tcPr>
                <w:p w14:paraId="72148601" w14:textId="77777777" w:rsidR="00C0429A" w:rsidRPr="000E192F" w:rsidRDefault="00C0429A" w:rsidP="00040C5A">
                  <w:pPr>
                    <w:pStyle w:val="HR0"/>
                    <w:spacing w:line="240" w:lineRule="auto"/>
                    <w:ind w:firstLineChars="0" w:firstLine="0"/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</w:pPr>
                  <w:r w:rsidRPr="000E192F"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  <w:t>周期</w:t>
                  </w:r>
                </w:p>
              </w:tc>
              <w:tc>
                <w:tcPr>
                  <w:tcW w:w="514" w:type="pct"/>
                  <w:shd w:val="clear" w:color="auto" w:fill="D9D9D9" w:themeFill="background1" w:themeFillShade="D9"/>
                  <w:vAlign w:val="center"/>
                </w:tcPr>
                <w:p w14:paraId="1865CE46" w14:textId="77777777" w:rsidR="00C0429A" w:rsidRPr="000E192F" w:rsidRDefault="00C0429A" w:rsidP="00040C5A">
                  <w:pPr>
                    <w:pStyle w:val="HR0"/>
                    <w:spacing w:line="240" w:lineRule="auto"/>
                    <w:ind w:firstLineChars="0" w:firstLine="0"/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</w:pPr>
                  <w:r w:rsidRPr="000E192F"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  <w:t>字节</w:t>
                  </w:r>
                </w:p>
              </w:tc>
              <w:tc>
                <w:tcPr>
                  <w:tcW w:w="456" w:type="pct"/>
                  <w:shd w:val="clear" w:color="auto" w:fill="D9D9D9" w:themeFill="background1" w:themeFillShade="D9"/>
                  <w:vAlign w:val="center"/>
                </w:tcPr>
                <w:p w14:paraId="14A71B4A" w14:textId="77777777" w:rsidR="00C0429A" w:rsidRPr="000E192F" w:rsidRDefault="00C0429A" w:rsidP="00040C5A">
                  <w:pPr>
                    <w:pStyle w:val="HR0"/>
                    <w:spacing w:line="240" w:lineRule="auto"/>
                    <w:ind w:firstLineChars="0" w:firstLine="0"/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</w:pPr>
                  <w:r w:rsidRPr="000E192F"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  <w:t>位</w:t>
                  </w:r>
                </w:p>
              </w:tc>
              <w:tc>
                <w:tcPr>
                  <w:tcW w:w="919" w:type="pct"/>
                  <w:shd w:val="clear" w:color="auto" w:fill="D9D9D9" w:themeFill="background1" w:themeFillShade="D9"/>
                  <w:vAlign w:val="center"/>
                </w:tcPr>
                <w:p w14:paraId="69CEA0C6" w14:textId="77777777" w:rsidR="00C0429A" w:rsidRPr="000E192F" w:rsidRDefault="00C0429A" w:rsidP="00040C5A">
                  <w:pPr>
                    <w:pStyle w:val="HR0"/>
                    <w:spacing w:line="240" w:lineRule="auto"/>
                    <w:ind w:firstLineChars="0" w:firstLine="0"/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</w:pPr>
                  <w:r w:rsidRPr="000E192F"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  <w:t>内容</w:t>
                  </w:r>
                </w:p>
              </w:tc>
              <w:tc>
                <w:tcPr>
                  <w:tcW w:w="1918" w:type="pct"/>
                  <w:shd w:val="clear" w:color="auto" w:fill="D9D9D9" w:themeFill="background1" w:themeFillShade="D9"/>
                  <w:vAlign w:val="center"/>
                </w:tcPr>
                <w:p w14:paraId="36FAC34B" w14:textId="77777777" w:rsidR="00C0429A" w:rsidRPr="000E192F" w:rsidRDefault="00C0429A" w:rsidP="00040C5A">
                  <w:pPr>
                    <w:pStyle w:val="HR0"/>
                    <w:spacing w:line="240" w:lineRule="auto"/>
                    <w:ind w:firstLineChars="0" w:firstLine="0"/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</w:pPr>
                  <w:r w:rsidRPr="000E192F"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  <w:t>备注</w:t>
                  </w:r>
                </w:p>
              </w:tc>
            </w:tr>
            <w:tr w:rsidR="00C0429A" w:rsidRPr="000E192F" w14:paraId="16457612" w14:textId="77777777" w:rsidTr="00040C5A">
              <w:tc>
                <w:tcPr>
                  <w:tcW w:w="743" w:type="pct"/>
                  <w:shd w:val="clear" w:color="auto" w:fill="auto"/>
                  <w:vAlign w:val="center"/>
                </w:tcPr>
                <w:p w14:paraId="736D1185" w14:textId="45AFAE1D" w:rsidR="00C0429A" w:rsidRPr="000E192F" w:rsidRDefault="00C0429A" w:rsidP="00040C5A">
                  <w:pPr>
                    <w:pStyle w:val="HR0"/>
                    <w:spacing w:line="240" w:lineRule="auto"/>
                    <w:ind w:firstLineChars="0" w:firstLine="0"/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</w:pPr>
                  <w:r w:rsidRPr="000E192F"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  <w:t>18FFEB4E</w:t>
                  </w:r>
                </w:p>
              </w:tc>
              <w:tc>
                <w:tcPr>
                  <w:tcW w:w="450" w:type="pct"/>
                  <w:shd w:val="clear" w:color="auto" w:fill="auto"/>
                  <w:vAlign w:val="center"/>
                </w:tcPr>
                <w:p w14:paraId="3A460557" w14:textId="77777777" w:rsidR="00C0429A" w:rsidRPr="000E192F" w:rsidRDefault="00C0429A" w:rsidP="00040C5A">
                  <w:pPr>
                    <w:pStyle w:val="HR0"/>
                    <w:spacing w:line="240" w:lineRule="auto"/>
                    <w:ind w:firstLineChars="0" w:firstLine="0"/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</w:pPr>
                  <w:r w:rsidRPr="000E192F"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  <w:t>4s</w:t>
                  </w:r>
                </w:p>
              </w:tc>
              <w:tc>
                <w:tcPr>
                  <w:tcW w:w="514" w:type="pct"/>
                  <w:shd w:val="clear" w:color="auto" w:fill="auto"/>
                  <w:vAlign w:val="center"/>
                </w:tcPr>
                <w:p w14:paraId="2B47B558" w14:textId="77777777" w:rsidR="00C0429A" w:rsidRPr="000E192F" w:rsidRDefault="00C0429A" w:rsidP="00040C5A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6.1~7.4</w:t>
                  </w:r>
                </w:p>
              </w:tc>
              <w:tc>
                <w:tcPr>
                  <w:tcW w:w="456" w:type="pct"/>
                  <w:shd w:val="clear" w:color="auto" w:fill="auto"/>
                  <w:vAlign w:val="center"/>
                </w:tcPr>
                <w:p w14:paraId="7904C988" w14:textId="77777777" w:rsidR="00C0429A" w:rsidRPr="000E192F" w:rsidRDefault="00C0429A" w:rsidP="00040C5A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  <w:t>A</w:t>
                  </w: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ll</w:t>
                  </w:r>
                </w:p>
              </w:tc>
              <w:tc>
                <w:tcPr>
                  <w:tcW w:w="919" w:type="pct"/>
                  <w:vAlign w:val="center"/>
                </w:tcPr>
                <w:p w14:paraId="47B45B12" w14:textId="77777777" w:rsidR="00C0429A" w:rsidRPr="000E192F" w:rsidRDefault="00C0429A" w:rsidP="00040C5A">
                  <w:pPr>
                    <w:spacing w:after="0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气瓶总有效容积</w:t>
                  </w:r>
                </w:p>
              </w:tc>
              <w:tc>
                <w:tcPr>
                  <w:tcW w:w="1918" w:type="pct"/>
                  <w:shd w:val="clear" w:color="auto" w:fill="auto"/>
                  <w:vAlign w:val="center"/>
                </w:tcPr>
                <w:p w14:paraId="6D169455" w14:textId="77777777" w:rsidR="00C0429A" w:rsidRPr="000E192F" w:rsidRDefault="00C0429A" w:rsidP="00040C5A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Factor:1L</w:t>
                  </w: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｜</w:t>
                  </w: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Offset: 0</w:t>
                  </w: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∣</w:t>
                  </w: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Range:0~4095L</w:t>
                  </w:r>
                </w:p>
              </w:tc>
            </w:tr>
            <w:tr w:rsidR="00C0429A" w:rsidRPr="000E192F" w14:paraId="1FDC64E5" w14:textId="77777777" w:rsidTr="00040C5A">
              <w:tc>
                <w:tcPr>
                  <w:tcW w:w="743" w:type="pct"/>
                  <w:shd w:val="clear" w:color="auto" w:fill="auto"/>
                  <w:vAlign w:val="center"/>
                </w:tcPr>
                <w:p w14:paraId="01CF4751" w14:textId="77777777" w:rsidR="00C0429A" w:rsidRPr="000E192F" w:rsidRDefault="00C0429A" w:rsidP="00040C5A">
                  <w:pPr>
                    <w:pStyle w:val="HR0"/>
                    <w:spacing w:line="240" w:lineRule="auto"/>
                    <w:ind w:firstLineChars="0" w:firstLine="0"/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</w:pPr>
                </w:p>
              </w:tc>
              <w:tc>
                <w:tcPr>
                  <w:tcW w:w="450" w:type="pct"/>
                  <w:shd w:val="clear" w:color="auto" w:fill="auto"/>
                  <w:vAlign w:val="center"/>
                </w:tcPr>
                <w:p w14:paraId="07EF9970" w14:textId="77777777" w:rsidR="00C0429A" w:rsidRPr="000E192F" w:rsidRDefault="00C0429A" w:rsidP="00040C5A">
                  <w:pPr>
                    <w:pStyle w:val="HR0"/>
                    <w:spacing w:line="240" w:lineRule="auto"/>
                    <w:ind w:firstLineChars="0" w:firstLine="0"/>
                    <w:rPr>
                      <w:rFonts w:eastAsiaTheme="minorEastAsia"/>
                      <w:color w:val="000000" w:themeColor="text1"/>
                      <w:kern w:val="0"/>
                      <w:sz w:val="18"/>
                      <w:szCs w:val="18"/>
                      <w:lang w:val="sv-SE"/>
                    </w:rPr>
                  </w:pPr>
                </w:p>
              </w:tc>
              <w:tc>
                <w:tcPr>
                  <w:tcW w:w="514" w:type="pct"/>
                  <w:shd w:val="clear" w:color="auto" w:fill="auto"/>
                  <w:vAlign w:val="center"/>
                </w:tcPr>
                <w:p w14:paraId="0DDE1B36" w14:textId="77777777" w:rsidR="00C0429A" w:rsidRPr="000E192F" w:rsidRDefault="00C0429A" w:rsidP="00040C5A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7.5-8.8</w:t>
                  </w:r>
                </w:p>
              </w:tc>
              <w:tc>
                <w:tcPr>
                  <w:tcW w:w="456" w:type="pct"/>
                  <w:shd w:val="clear" w:color="auto" w:fill="auto"/>
                  <w:vAlign w:val="center"/>
                </w:tcPr>
                <w:p w14:paraId="1CC68F99" w14:textId="77777777" w:rsidR="00C0429A" w:rsidRPr="000E192F" w:rsidRDefault="00C0429A" w:rsidP="00040C5A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all</w:t>
                  </w:r>
                </w:p>
              </w:tc>
              <w:tc>
                <w:tcPr>
                  <w:tcW w:w="919" w:type="pct"/>
                  <w:vAlign w:val="center"/>
                </w:tcPr>
                <w:p w14:paraId="087F9287" w14:textId="77777777" w:rsidR="00C0429A" w:rsidRPr="000E192F" w:rsidRDefault="00C0429A" w:rsidP="00040C5A">
                  <w:pPr>
                    <w:spacing w:after="0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气瓶剩余液量</w:t>
                  </w:r>
                </w:p>
              </w:tc>
              <w:tc>
                <w:tcPr>
                  <w:tcW w:w="1918" w:type="pct"/>
                  <w:shd w:val="clear" w:color="auto" w:fill="auto"/>
                  <w:vAlign w:val="center"/>
                </w:tcPr>
                <w:p w14:paraId="2124E7C6" w14:textId="77777777" w:rsidR="00C0429A" w:rsidRPr="000E192F" w:rsidRDefault="00C0429A" w:rsidP="00040C5A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Factor:1L</w:t>
                  </w: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｜</w:t>
                  </w: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Offset: 0</w:t>
                  </w: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∣</w:t>
                  </w: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18"/>
                      <w:szCs w:val="18"/>
                      <w:lang w:eastAsia="zh-CN"/>
                    </w:rPr>
                    <w:t>Range:0~4095L</w:t>
                  </w:r>
                </w:p>
              </w:tc>
            </w:tr>
          </w:tbl>
          <w:p w14:paraId="65176BBC" w14:textId="77777777" w:rsidR="00C0429A" w:rsidRPr="000E192F" w:rsidRDefault="00C0429A" w:rsidP="00040C5A">
            <w:pPr>
              <w:spacing w:after="12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C0429A" w:rsidRPr="000E192F" w14:paraId="4DF9CFA8" w14:textId="77777777" w:rsidTr="00040C5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134AF5A" w14:textId="77777777" w:rsidR="00C0429A" w:rsidRPr="000E192F" w:rsidRDefault="00C0429A" w:rsidP="00040C5A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  <w:lastRenderedPageBreak/>
              <w:t>反馈信息</w:t>
            </w:r>
          </w:p>
        </w:tc>
        <w:tc>
          <w:tcPr>
            <w:tcW w:w="7654" w:type="dxa"/>
            <w:vAlign w:val="center"/>
          </w:tcPr>
          <w:p w14:paraId="2D37BA7B" w14:textId="77777777" w:rsidR="00C0429A" w:rsidRPr="000E192F" w:rsidRDefault="00C0429A" w:rsidP="00040C5A">
            <w:pPr>
              <w:pStyle w:val="a4"/>
              <w:rPr>
                <w:rFonts w:ascii="Times New Roman" w:hAnsi="Times New Roman" w:cs="Times New Roman"/>
                <w:color w:val="000000" w:themeColor="text1"/>
                <w:lang w:val="en-US" w:eastAsia="zh-CN"/>
              </w:rPr>
            </w:pPr>
          </w:p>
        </w:tc>
      </w:tr>
      <w:tr w:rsidR="00C0429A" w:rsidRPr="000E192F" w14:paraId="1F41A013" w14:textId="77777777" w:rsidTr="00040C5A">
        <w:trPr>
          <w:trHeight w:val="4754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3A04B1C" w14:textId="77777777" w:rsidR="00C0429A" w:rsidRPr="000E192F" w:rsidRDefault="00C0429A" w:rsidP="00040C5A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  <w:t>HMI</w:t>
            </w:r>
          </w:p>
        </w:tc>
        <w:tc>
          <w:tcPr>
            <w:tcW w:w="7654" w:type="dxa"/>
            <w:vAlign w:val="center"/>
          </w:tcPr>
          <w:p w14:paraId="031DFEDF" w14:textId="77777777" w:rsidR="00C0429A" w:rsidRPr="00B77931" w:rsidRDefault="00C0429A" w:rsidP="00040C5A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/>
              </w:rPr>
            </w:pPr>
            <w:r w:rsidRPr="00B77931">
              <w:rPr>
                <w:rFonts w:ascii="Times New Roman" w:hAnsi="Times New Roman" w:hint="eastAsia"/>
                <w:color w:val="000000" w:themeColor="text1"/>
                <w:sz w:val="20"/>
                <w:szCs w:val="20"/>
                <w:lang w:eastAsia="zh-CN"/>
              </w:rPr>
              <w:t>当仪表判断任</w:t>
            </w:r>
            <w:proofErr w:type="gramStart"/>
            <w:r w:rsidRPr="00B77931">
              <w:rPr>
                <w:rFonts w:ascii="Times New Roman" w:hAnsi="Times New Roman" w:hint="eastAsia"/>
                <w:color w:val="000000" w:themeColor="text1"/>
                <w:sz w:val="20"/>
                <w:szCs w:val="20"/>
                <w:lang w:eastAsia="zh-CN"/>
              </w:rPr>
              <w:t>一气瓶液量</w:t>
            </w:r>
            <w:proofErr w:type="gramEnd"/>
            <w:r w:rsidRPr="00B77931">
              <w:rPr>
                <w:rFonts w:ascii="Times New Roman" w:hAnsi="Times New Roman" w:hint="eastAsia"/>
                <w:color w:val="000000" w:themeColor="text1"/>
                <w:sz w:val="20"/>
                <w:szCs w:val="20"/>
                <w:lang w:eastAsia="zh-CN"/>
              </w:rPr>
              <w:t>小于等于</w:t>
            </w:r>
            <w:r w:rsidRPr="00B77931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/>
              </w:rPr>
              <w:t>1/8</w:t>
            </w:r>
            <w:r w:rsidRPr="00B77931">
              <w:rPr>
                <w:rFonts w:ascii="Times New Roman" w:hAnsi="Times New Roman" w:hint="eastAsia"/>
                <w:color w:val="000000" w:themeColor="text1"/>
                <w:sz w:val="20"/>
                <w:szCs w:val="20"/>
                <w:lang w:eastAsia="zh-CN"/>
              </w:rPr>
              <w:t>，且持续</w:t>
            </w:r>
            <w:r w:rsidRPr="00B77931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/>
              </w:rPr>
              <w:t>30</w:t>
            </w:r>
            <w:r w:rsidRPr="00B77931">
              <w:rPr>
                <w:rFonts w:ascii="Times New Roman" w:hAnsi="Times New Roman" w:hint="eastAsia"/>
                <w:color w:val="000000" w:themeColor="text1"/>
                <w:sz w:val="20"/>
                <w:szCs w:val="20"/>
                <w:lang w:eastAsia="zh-CN"/>
              </w:rPr>
              <w:t>秒时，</w:t>
            </w:r>
            <w:proofErr w:type="gramStart"/>
            <w:r w:rsidRPr="00B77931">
              <w:rPr>
                <w:rFonts w:ascii="Times New Roman" w:hAnsi="Times New Roman" w:hint="eastAsia"/>
                <w:color w:val="000000" w:themeColor="text1"/>
                <w:sz w:val="20"/>
                <w:szCs w:val="20"/>
                <w:lang w:eastAsia="zh-CN"/>
              </w:rPr>
              <w:t>仪表弹窗显示</w:t>
            </w:r>
            <w:proofErr w:type="gramEnd"/>
            <w:r w:rsidRPr="00B77931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/>
              </w:rPr>
              <w:t>5s</w:t>
            </w:r>
            <w:r w:rsidRPr="00B77931">
              <w:rPr>
                <w:rFonts w:ascii="Times New Roman" w:hAnsi="Times New Roman" w:hint="eastAsia"/>
                <w:color w:val="000000" w:themeColor="text1"/>
                <w:sz w:val="20"/>
                <w:szCs w:val="20"/>
                <w:lang w:eastAsia="zh-CN"/>
              </w:rPr>
              <w:t>，提示燃气液量低。满足报警条件以后，每次上电循环该</w:t>
            </w:r>
            <w:proofErr w:type="gramStart"/>
            <w:r w:rsidRPr="00B77931">
              <w:rPr>
                <w:rFonts w:ascii="Times New Roman" w:hAnsi="Times New Roman" w:hint="eastAsia"/>
                <w:color w:val="000000" w:themeColor="text1"/>
                <w:sz w:val="20"/>
                <w:szCs w:val="20"/>
                <w:lang w:eastAsia="zh-CN"/>
              </w:rPr>
              <w:t>气瓶弹窗一次</w:t>
            </w:r>
            <w:proofErr w:type="gramEnd"/>
            <w:r w:rsidRPr="00B77931">
              <w:rPr>
                <w:rFonts w:ascii="Times New Roman" w:hAnsi="Times New Roman" w:hint="eastAsia"/>
                <w:color w:val="000000" w:themeColor="text1"/>
                <w:sz w:val="20"/>
                <w:szCs w:val="20"/>
                <w:lang w:eastAsia="zh-CN"/>
              </w:rPr>
              <w:t>。</w:t>
            </w:r>
          </w:p>
          <w:p w14:paraId="30C75222" w14:textId="6C99C29E" w:rsidR="00C0429A" w:rsidRPr="00B77931" w:rsidRDefault="00C0429A" w:rsidP="00040C5A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/>
              </w:rPr>
            </w:pPr>
            <w:r w:rsidRPr="00B77931">
              <w:rPr>
                <w:rFonts w:ascii="Times New Roman" w:hAnsi="Times New Roman" w:hint="eastAsia"/>
                <w:color w:val="000000" w:themeColor="text1"/>
                <w:sz w:val="20"/>
                <w:szCs w:val="20"/>
                <w:lang w:eastAsia="zh-CN"/>
              </w:rPr>
              <w:t>如果从</w:t>
            </w:r>
            <w:r w:rsidRPr="00B77931">
              <w:rPr>
                <w:rFonts w:ascii="Times New Roman" w:hAnsi="Times New Roman" w:hint="eastAsia"/>
                <w:color w:val="000000" w:themeColor="text1"/>
                <w:sz w:val="20"/>
                <w:szCs w:val="20"/>
                <w:lang w:eastAsia="zh-CN"/>
              </w:rPr>
              <w:t>0</w:t>
            </w:r>
            <w:r w:rsidRPr="00B77931">
              <w:rPr>
                <w:rFonts w:ascii="Times New Roman" w:hAnsi="Times New Roman" w:hint="eastAsia"/>
                <w:color w:val="000000" w:themeColor="text1"/>
                <w:sz w:val="20"/>
                <w:szCs w:val="20"/>
                <w:lang w:eastAsia="zh-CN"/>
              </w:rPr>
              <w:t>＜液位≤</w:t>
            </w:r>
            <w:r w:rsidRPr="00B77931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/>
              </w:rPr>
              <w:t>1/8</w:t>
            </w:r>
            <w:r w:rsidRPr="00B77931">
              <w:rPr>
                <w:rFonts w:ascii="Times New Roman" w:hAnsi="Times New Roman" w:hint="eastAsia"/>
                <w:color w:val="000000" w:themeColor="text1"/>
                <w:sz w:val="20"/>
                <w:szCs w:val="20"/>
                <w:lang w:eastAsia="zh-CN"/>
              </w:rPr>
              <w:t>变成</w:t>
            </w:r>
            <w:r w:rsidRPr="00B77931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/>
              </w:rPr>
              <w:t>0</w:t>
            </w:r>
            <w:r w:rsidRPr="00B77931">
              <w:rPr>
                <w:rFonts w:ascii="Times New Roman" w:hAnsi="Times New Roman" w:hint="eastAsia"/>
                <w:color w:val="000000" w:themeColor="text1"/>
                <w:sz w:val="20"/>
                <w:szCs w:val="20"/>
                <w:lang w:eastAsia="zh-CN"/>
              </w:rPr>
              <w:t>，本次上电循环</w:t>
            </w:r>
            <w:proofErr w:type="gramStart"/>
            <w:r w:rsidRPr="00B77931">
              <w:rPr>
                <w:rFonts w:ascii="Times New Roman" w:hAnsi="Times New Roman" w:hint="eastAsia"/>
                <w:color w:val="000000" w:themeColor="text1"/>
                <w:sz w:val="20"/>
                <w:szCs w:val="20"/>
                <w:lang w:eastAsia="zh-CN"/>
              </w:rPr>
              <w:t>再次弹窗提示</w:t>
            </w:r>
            <w:proofErr w:type="gramEnd"/>
            <w:r w:rsidRPr="00B77931">
              <w:rPr>
                <w:rFonts w:ascii="Times New Roman" w:hAnsi="Times New Roman" w:hint="eastAsia"/>
                <w:color w:val="000000" w:themeColor="text1"/>
                <w:sz w:val="20"/>
                <w:szCs w:val="20"/>
                <w:lang w:eastAsia="zh-CN"/>
              </w:rPr>
              <w:t>司机；若</w:t>
            </w:r>
            <w:r w:rsidRPr="00B77931">
              <w:rPr>
                <w:rFonts w:ascii="Times New Roman" w:hAnsi="Times New Roman" w:hint="eastAsia"/>
                <w:color w:val="000000" w:themeColor="text1"/>
                <w:sz w:val="20"/>
                <w:szCs w:val="20"/>
                <w:lang w:eastAsia="zh-CN"/>
              </w:rPr>
              <w:t>5</w:t>
            </w:r>
            <w:r w:rsidRPr="00B77931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/>
              </w:rPr>
              <w:t>s</w:t>
            </w:r>
            <w:r w:rsidRPr="00B77931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/>
              </w:rPr>
              <w:t>内信号退出报警状态，</w:t>
            </w:r>
            <w:proofErr w:type="gramStart"/>
            <w:r w:rsidRPr="00B77931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/>
              </w:rPr>
              <w:t>弹窗</w:t>
            </w:r>
            <w:r w:rsidRPr="00B77931">
              <w:rPr>
                <w:rFonts w:ascii="Times New Roman" w:hAnsi="Times New Roman" w:hint="eastAsia"/>
                <w:color w:val="000000" w:themeColor="text1"/>
                <w:sz w:val="20"/>
                <w:szCs w:val="20"/>
                <w:lang w:eastAsia="zh-CN"/>
              </w:rPr>
              <w:t>立即</w:t>
            </w:r>
            <w:proofErr w:type="gramEnd"/>
            <w:r w:rsidRPr="00B77931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/>
              </w:rPr>
              <w:t>消失</w:t>
            </w:r>
            <w:r w:rsidRPr="00B77931">
              <w:rPr>
                <w:rFonts w:ascii="Times New Roman" w:hAnsi="Times New Roman" w:hint="eastAsia"/>
                <w:color w:val="000000" w:themeColor="text1"/>
                <w:sz w:val="20"/>
                <w:szCs w:val="20"/>
                <w:lang w:eastAsia="zh-CN"/>
              </w:rPr>
              <w:t>。满足报警条件以后，每次上电循环该</w:t>
            </w:r>
            <w:proofErr w:type="gramStart"/>
            <w:r w:rsidRPr="00B77931">
              <w:rPr>
                <w:rFonts w:ascii="Times New Roman" w:hAnsi="Times New Roman" w:hint="eastAsia"/>
                <w:color w:val="000000" w:themeColor="text1"/>
                <w:sz w:val="20"/>
                <w:szCs w:val="20"/>
                <w:lang w:eastAsia="zh-CN"/>
              </w:rPr>
              <w:t>气瓶弹窗一次</w:t>
            </w:r>
            <w:proofErr w:type="gramEnd"/>
            <w:r w:rsidRPr="00B77931">
              <w:rPr>
                <w:rFonts w:ascii="Times New Roman" w:hAnsi="Times New Roman" w:hint="eastAsia"/>
                <w:color w:val="000000" w:themeColor="text1"/>
                <w:sz w:val="20"/>
                <w:szCs w:val="20"/>
                <w:lang w:eastAsia="zh-CN"/>
              </w:rPr>
              <w:t>。</w:t>
            </w:r>
          </w:p>
          <w:p w14:paraId="69A6A0C4" w14:textId="77777777" w:rsidR="00C0429A" w:rsidRPr="00B77931" w:rsidRDefault="00C0429A" w:rsidP="00040C5A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/>
              </w:rPr>
            </w:pPr>
            <w:r w:rsidRPr="00B77931">
              <w:rPr>
                <w:rFonts w:ascii="Times New Roman" w:hAnsi="Times New Roman" w:hint="eastAsia"/>
                <w:color w:val="000000" w:themeColor="text1"/>
                <w:sz w:val="20"/>
                <w:szCs w:val="20"/>
                <w:lang w:eastAsia="zh-CN"/>
              </w:rPr>
              <w:t>如果用户下电再上电，判断条件满足也会再次显示；</w:t>
            </w:r>
          </w:p>
          <w:p w14:paraId="38727BCF" w14:textId="77777777" w:rsidR="00C0429A" w:rsidRPr="00B77931" w:rsidRDefault="00C0429A" w:rsidP="00040C5A">
            <w:pPr>
              <w:spacing w:after="0" w:line="240" w:lineRule="auto"/>
              <w:jc w:val="both"/>
              <w:rPr>
                <w:rFonts w:ascii="Times New Roman" w:hAnsi="Times New Roman"/>
                <w:strike/>
                <w:color w:val="000000" w:themeColor="text1"/>
                <w:sz w:val="20"/>
                <w:szCs w:val="20"/>
                <w:lang w:eastAsia="zh-CN"/>
              </w:rPr>
            </w:pPr>
            <w:r w:rsidRPr="00B77931">
              <w:rPr>
                <w:rFonts w:ascii="Times New Roman" w:hAnsi="Times New Roman"/>
                <w:strike/>
                <w:color w:val="000000" w:themeColor="text1"/>
                <w:sz w:val="20"/>
                <w:szCs w:val="20"/>
                <w:lang w:eastAsia="zh-CN"/>
              </w:rPr>
              <w:t xml:space="preserve"> </w:t>
            </w:r>
          </w:p>
          <w:p w14:paraId="1B0490AA" w14:textId="77777777" w:rsidR="00C0429A" w:rsidRPr="00B77931" w:rsidRDefault="00C0429A" w:rsidP="00040C5A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/>
              </w:rPr>
            </w:pPr>
            <w:r w:rsidRPr="00B77931">
              <w:rPr>
                <w:rFonts w:ascii="Times New Roman" w:hAnsi="Times New Roman" w:hint="eastAsia"/>
                <w:color w:val="000000" w:themeColor="text1"/>
                <w:sz w:val="20"/>
                <w:szCs w:val="20"/>
                <w:lang w:eastAsia="zh-CN"/>
              </w:rPr>
              <w:t>若</w:t>
            </w:r>
            <w:r w:rsidRPr="00B77931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/>
              </w:rPr>
              <w:t>某个气瓶传感</w:t>
            </w:r>
            <w:r w:rsidRPr="00B77931">
              <w:rPr>
                <w:rFonts w:ascii="Times New Roman" w:hAnsi="Times New Roman" w:hint="eastAsia"/>
                <w:color w:val="000000" w:themeColor="text1"/>
                <w:sz w:val="20"/>
                <w:szCs w:val="20"/>
                <w:lang w:eastAsia="zh-CN"/>
              </w:rPr>
              <w:t>接入</w:t>
            </w:r>
            <w:r w:rsidRPr="00B77931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/>
              </w:rPr>
              <w:t>状态或气瓶液位测量</w:t>
            </w:r>
            <w:proofErr w:type="gramStart"/>
            <w:r w:rsidRPr="00B77931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/>
              </w:rPr>
              <w:t>值状态</w:t>
            </w:r>
            <w:proofErr w:type="gramEnd"/>
            <w:r w:rsidRPr="00B77931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/>
              </w:rPr>
              <w:t>异常，气瓶液量百分比显示</w:t>
            </w:r>
            <w:r w:rsidRPr="00B77931">
              <w:rPr>
                <w:rFonts w:ascii="Times New Roman" w:hAnsi="Times New Roman" w:hint="eastAsia"/>
                <w:color w:val="000000" w:themeColor="text1"/>
                <w:sz w:val="20"/>
                <w:szCs w:val="20"/>
                <w:lang w:eastAsia="zh-CN"/>
              </w:rPr>
              <w:t>“</w:t>
            </w:r>
            <w:r w:rsidRPr="00B77931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/>
              </w:rPr>
              <w:t>- -</w:t>
            </w:r>
            <w:r w:rsidRPr="00B77931">
              <w:rPr>
                <w:rFonts w:ascii="Times New Roman" w:hAnsi="Times New Roman" w:hint="eastAsia"/>
                <w:color w:val="000000" w:themeColor="text1"/>
                <w:sz w:val="20"/>
                <w:szCs w:val="20"/>
                <w:lang w:eastAsia="zh-CN"/>
              </w:rPr>
              <w:t>”，</w:t>
            </w:r>
            <w:r w:rsidRPr="00B77931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/>
              </w:rPr>
              <w:t>格子显示空</w:t>
            </w:r>
            <w:r w:rsidRPr="00B77931">
              <w:rPr>
                <w:rFonts w:ascii="Times New Roman" w:hAnsi="Times New Roman" w:hint="eastAsia"/>
                <w:color w:val="000000" w:themeColor="text1"/>
                <w:sz w:val="20"/>
                <w:szCs w:val="20"/>
                <w:lang w:eastAsia="zh-CN"/>
              </w:rPr>
              <w:t>。</w:t>
            </w:r>
          </w:p>
          <w:p w14:paraId="192E82C8" w14:textId="77777777" w:rsidR="00C0429A" w:rsidRPr="000434AC" w:rsidRDefault="00C0429A" w:rsidP="00040C5A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0"/>
                <w:szCs w:val="20"/>
                <w:highlight w:val="yellow"/>
                <w:lang w:eastAsia="zh-CN"/>
              </w:rPr>
            </w:pPr>
          </w:p>
          <w:p w14:paraId="285BEEE6" w14:textId="6B479BA6" w:rsidR="00C0429A" w:rsidRPr="009A7906" w:rsidRDefault="00C0429A" w:rsidP="00040C5A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/>
              </w:rPr>
            </w:pPr>
            <w:r w:rsidRPr="00B77931">
              <w:rPr>
                <w:rFonts w:ascii="Times New Roman" w:hAnsi="Times New Roman" w:hint="eastAsia"/>
                <w:color w:val="000000" w:themeColor="text1"/>
                <w:sz w:val="20"/>
                <w:szCs w:val="20"/>
                <w:lang w:eastAsia="zh-CN"/>
              </w:rPr>
              <w:t>当</w:t>
            </w:r>
            <w:r w:rsidRPr="00B77931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/>
              </w:rPr>
              <w:t>气瓶</w:t>
            </w:r>
            <w:r w:rsidRPr="00B77931">
              <w:rPr>
                <w:rFonts w:ascii="Times New Roman" w:hAnsi="Times New Roman" w:hint="eastAsia"/>
                <w:color w:val="000000" w:themeColor="text1"/>
                <w:sz w:val="20"/>
                <w:szCs w:val="20"/>
                <w:lang w:eastAsia="zh-CN"/>
              </w:rPr>
              <w:t>液位</w:t>
            </w:r>
            <w:r w:rsidRPr="00B77931">
              <w:rPr>
                <w:rFonts w:ascii="Times New Roman" w:hAnsi="Times New Roman" w:hint="eastAsia"/>
                <w:color w:val="000000" w:themeColor="text1"/>
                <w:sz w:val="20"/>
                <w:szCs w:val="20"/>
                <w:lang w:eastAsia="zh-CN"/>
              </w:rPr>
              <w:t>0</w:t>
            </w:r>
            <w:r w:rsidRPr="00B77931">
              <w:rPr>
                <w:rFonts w:ascii="Times New Roman" w:hAnsi="Times New Roman" w:hint="eastAsia"/>
                <w:color w:val="000000" w:themeColor="text1"/>
                <w:sz w:val="20"/>
                <w:szCs w:val="20"/>
                <w:lang w:eastAsia="zh-CN"/>
              </w:rPr>
              <w:t>时</w:t>
            </w:r>
            <w:r w:rsidRPr="00B77931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/>
              </w:rPr>
              <w:t>，</w:t>
            </w:r>
            <w:r w:rsidRPr="00B77931">
              <w:rPr>
                <w:rFonts w:ascii="Times New Roman" w:hAnsi="Times New Roman" w:hint="eastAsia"/>
                <w:color w:val="000000" w:themeColor="text1"/>
                <w:sz w:val="20"/>
                <w:szCs w:val="20"/>
                <w:lang w:eastAsia="zh-CN"/>
              </w:rPr>
              <w:t>需点亮燃气</w:t>
            </w:r>
            <w:r w:rsidRPr="00B77931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/>
              </w:rPr>
              <w:t>液量</w:t>
            </w:r>
            <w:r w:rsidRPr="00B77931">
              <w:rPr>
                <w:rFonts w:ascii="Times New Roman" w:hAnsi="Times New Roman" w:hint="eastAsia"/>
                <w:color w:val="000000" w:themeColor="text1"/>
                <w:sz w:val="20"/>
                <w:szCs w:val="20"/>
                <w:lang w:eastAsia="zh-CN"/>
              </w:rPr>
              <w:t>过低</w:t>
            </w:r>
            <w:r w:rsidRPr="00B77931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/>
              </w:rPr>
              <w:t>图标</w:t>
            </w:r>
            <w:r w:rsidR="00EA182F">
              <w:rPr>
                <w:rFonts w:ascii="Times New Roman" w:hAnsi="Times New Roman" w:hint="eastAsia"/>
                <w:color w:val="000000" w:themeColor="text1"/>
                <w:sz w:val="20"/>
                <w:szCs w:val="20"/>
                <w:lang w:eastAsia="zh-CN"/>
              </w:rPr>
              <w:t xml:space="preserve"> </w:t>
            </w:r>
            <w:r w:rsidR="00EA182F" w:rsidRPr="00B77931">
              <w:rPr>
                <w:noProof/>
                <w:color w:val="000000" w:themeColor="text1"/>
                <w:sz w:val="20"/>
                <w:szCs w:val="20"/>
                <w:lang w:val="en-US" w:eastAsia="zh-CN"/>
              </w:rPr>
              <w:drawing>
                <wp:inline distT="0" distB="0" distL="0" distR="0" wp14:anchorId="2F4F684F" wp14:editId="14616B47">
                  <wp:extent cx="335280" cy="372110"/>
                  <wp:effectExtent l="0" t="0" r="0" b="0"/>
                  <wp:docPr id="357" name="图片 3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280" cy="3721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EA182F" w:rsidRPr="009A7906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/>
              </w:rPr>
              <w:t xml:space="preserve"> </w:t>
            </w:r>
          </w:p>
          <w:p w14:paraId="69E8C8E4" w14:textId="77777777" w:rsidR="00C0429A" w:rsidRPr="00B66083" w:rsidRDefault="00C0429A" w:rsidP="00040C5A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/>
              </w:rPr>
            </w:pPr>
          </w:p>
          <w:p w14:paraId="226FBCC7" w14:textId="77777777" w:rsidR="00C0429A" w:rsidRPr="00B66083" w:rsidRDefault="00C0429A" w:rsidP="00040C5A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08"/>
              <w:gridCol w:w="1276"/>
              <w:gridCol w:w="1134"/>
              <w:gridCol w:w="2835"/>
            </w:tblGrid>
            <w:tr w:rsidR="00C0429A" w:rsidRPr="000E192F" w14:paraId="56A89432" w14:textId="77777777" w:rsidTr="00040C5A">
              <w:tc>
                <w:tcPr>
                  <w:tcW w:w="2008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D9D9D9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33A9F1FD" w14:textId="77777777" w:rsidR="00C0429A" w:rsidRPr="000E192F" w:rsidRDefault="00C0429A" w:rsidP="00040C5A">
                  <w:pPr>
                    <w:spacing w:after="0" w:line="240" w:lineRule="auto"/>
                    <w:jc w:val="both"/>
                    <w:rPr>
                      <w:rFonts w:ascii="Calibri" w:eastAsia="宋体" w:hAnsi="Calibri" w:cs="宋体"/>
                      <w:color w:val="000000"/>
                      <w:sz w:val="20"/>
                      <w:szCs w:val="20"/>
                      <w:lang w:eastAsia="zh-CN"/>
                    </w:rPr>
                  </w:pPr>
                  <w:r w:rsidRPr="000E192F">
                    <w:rPr>
                      <w:rFonts w:ascii="宋体" w:hAnsi="宋体" w:hint="eastAsia"/>
                      <w:color w:val="000000"/>
                      <w:sz w:val="20"/>
                      <w:szCs w:val="20"/>
                      <w:lang w:eastAsia="zh-CN"/>
                    </w:rPr>
                    <w:t>气瓶液量</w:t>
                  </w:r>
                  <w:r w:rsidRPr="000E192F">
                    <w:rPr>
                      <w:color w:val="000000"/>
                      <w:sz w:val="20"/>
                      <w:szCs w:val="20"/>
                      <w:lang w:eastAsia="zh-CN"/>
                    </w:rPr>
                    <w:t>X</w:t>
                  </w:r>
                </w:p>
              </w:tc>
              <w:tc>
                <w:tcPr>
                  <w:tcW w:w="1276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D9D9D9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19B54CA1" w14:textId="77777777" w:rsidR="00C0429A" w:rsidRPr="000E192F" w:rsidRDefault="00C0429A" w:rsidP="00040C5A">
                  <w:pPr>
                    <w:spacing w:after="0" w:line="240" w:lineRule="auto"/>
                    <w:jc w:val="both"/>
                    <w:rPr>
                      <w:rFonts w:ascii="Calibri" w:eastAsia="宋体" w:hAnsi="Calibri" w:cs="宋体"/>
                      <w:color w:val="000000"/>
                      <w:sz w:val="20"/>
                      <w:szCs w:val="20"/>
                      <w:lang w:eastAsia="zh-CN"/>
                    </w:rPr>
                  </w:pPr>
                  <w:r w:rsidRPr="000E192F">
                    <w:rPr>
                      <w:color w:val="000000"/>
                      <w:sz w:val="20"/>
                      <w:szCs w:val="20"/>
                      <w:lang w:eastAsia="zh-CN"/>
                    </w:rPr>
                    <w:t>HMI</w:t>
                  </w:r>
                  <w:r w:rsidRPr="000E192F">
                    <w:rPr>
                      <w:rFonts w:ascii="宋体" w:hAnsi="宋体" w:hint="eastAsia"/>
                      <w:color w:val="000000"/>
                      <w:sz w:val="20"/>
                      <w:szCs w:val="20"/>
                      <w:lang w:eastAsia="zh-CN"/>
                    </w:rPr>
                    <w:t>格数</w:t>
                  </w:r>
                </w:p>
              </w:tc>
              <w:tc>
                <w:tcPr>
                  <w:tcW w:w="1134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D9D9D9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5B498E89" w14:textId="77777777" w:rsidR="00C0429A" w:rsidRPr="000E192F" w:rsidRDefault="00C0429A" w:rsidP="00040C5A">
                  <w:pPr>
                    <w:spacing w:after="0" w:line="240" w:lineRule="auto"/>
                    <w:jc w:val="both"/>
                    <w:rPr>
                      <w:rFonts w:ascii="Calibri" w:eastAsia="宋体" w:hAnsi="Calibri" w:cs="宋体"/>
                      <w:color w:val="000000"/>
                      <w:sz w:val="20"/>
                      <w:szCs w:val="20"/>
                      <w:lang w:eastAsia="zh-CN"/>
                    </w:rPr>
                  </w:pPr>
                  <w:r w:rsidRPr="000E192F">
                    <w:rPr>
                      <w:rFonts w:ascii="宋体" w:hAnsi="宋体" w:hint="eastAsia"/>
                      <w:color w:val="000000"/>
                      <w:sz w:val="20"/>
                      <w:szCs w:val="20"/>
                      <w:lang w:eastAsia="zh-CN"/>
                    </w:rPr>
                    <w:t>显示颜色</w:t>
                  </w:r>
                </w:p>
              </w:tc>
              <w:tc>
                <w:tcPr>
                  <w:tcW w:w="2835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D9D9D9"/>
                </w:tcPr>
                <w:p w14:paraId="2FEDF3A3" w14:textId="77777777" w:rsidR="00C0429A" w:rsidRPr="000E192F" w:rsidRDefault="00C0429A" w:rsidP="00040C5A">
                  <w:pPr>
                    <w:spacing w:after="0" w:line="240" w:lineRule="auto"/>
                    <w:jc w:val="both"/>
                    <w:rPr>
                      <w:rFonts w:ascii="宋体" w:hAnsi="宋体" w:hint="eastAsia"/>
                      <w:color w:val="000000"/>
                      <w:sz w:val="20"/>
                      <w:szCs w:val="20"/>
                      <w:lang w:eastAsia="zh-CN"/>
                    </w:rPr>
                  </w:pPr>
                  <w:r w:rsidRPr="000E192F">
                    <w:rPr>
                      <w:rFonts w:ascii="宋体" w:hAnsi="宋体" w:hint="eastAsia"/>
                      <w:color w:val="000000"/>
                      <w:sz w:val="20"/>
                      <w:szCs w:val="20"/>
                      <w:lang w:eastAsia="zh-CN"/>
                    </w:rPr>
                    <w:t>文字</w:t>
                  </w:r>
                </w:p>
              </w:tc>
            </w:tr>
            <w:tr w:rsidR="00C0429A" w:rsidRPr="000E192F" w14:paraId="2BFF2E4C" w14:textId="77777777" w:rsidTr="00040C5A">
              <w:tc>
                <w:tcPr>
                  <w:tcW w:w="2008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1C4A3628" w14:textId="77777777" w:rsidR="00C0429A" w:rsidRPr="000E192F" w:rsidRDefault="00C0429A" w:rsidP="00040C5A">
                  <w:pPr>
                    <w:spacing w:after="0" w:line="240" w:lineRule="auto"/>
                    <w:jc w:val="both"/>
                    <w:rPr>
                      <w:rFonts w:ascii="Calibri" w:eastAsia="宋体" w:hAnsi="Calibri" w:cs="宋体"/>
                      <w:color w:val="000000"/>
                      <w:sz w:val="20"/>
                      <w:szCs w:val="20"/>
                      <w:lang w:eastAsia="zh-CN"/>
                    </w:rPr>
                  </w:pPr>
                  <w:r w:rsidRPr="000E192F">
                    <w:rPr>
                      <w:color w:val="000000"/>
                      <w:sz w:val="20"/>
                      <w:szCs w:val="20"/>
                      <w:lang w:eastAsia="zh-CN"/>
                    </w:rPr>
                    <w:t>X=0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660C56E6" w14:textId="77777777" w:rsidR="00C0429A" w:rsidRPr="000E192F" w:rsidRDefault="00C0429A" w:rsidP="00040C5A">
                  <w:pPr>
                    <w:spacing w:after="0" w:line="240" w:lineRule="auto"/>
                    <w:jc w:val="both"/>
                    <w:rPr>
                      <w:rFonts w:ascii="Calibri" w:eastAsia="宋体" w:hAnsi="Calibri" w:cs="宋体"/>
                      <w:color w:val="000000"/>
                      <w:sz w:val="20"/>
                      <w:szCs w:val="20"/>
                      <w:lang w:eastAsia="zh-CN"/>
                    </w:rPr>
                  </w:pPr>
                  <w:r w:rsidRPr="000E192F">
                    <w:rPr>
                      <w:rFonts w:ascii="宋体" w:hAnsi="宋体" w:hint="eastAsia"/>
                      <w:color w:val="000000"/>
                      <w:sz w:val="20"/>
                      <w:szCs w:val="20"/>
                      <w:lang w:eastAsia="zh-CN"/>
                    </w:rPr>
                    <w:t>空白格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026EA281" w14:textId="77777777" w:rsidR="00C0429A" w:rsidRPr="000E192F" w:rsidRDefault="00C0429A" w:rsidP="00040C5A">
                  <w:pPr>
                    <w:spacing w:after="0" w:line="240" w:lineRule="auto"/>
                    <w:rPr>
                      <w:rFonts w:ascii="Times New Roman" w:eastAsia="宋体" w:hAnsi="Times New Roman" w:cs="Times New Roman"/>
                      <w:sz w:val="20"/>
                      <w:szCs w:val="20"/>
                      <w:lang w:eastAsia="zh-CN"/>
                    </w:rPr>
                  </w:pPr>
                </w:p>
              </w:tc>
              <w:tc>
                <w:tcPr>
                  <w:tcW w:w="28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</w:tcPr>
                <w:p w14:paraId="695CE662" w14:textId="77777777" w:rsidR="00C0429A" w:rsidRPr="000E192F" w:rsidRDefault="00C0429A" w:rsidP="00040C5A">
                  <w:pPr>
                    <w:spacing w:after="0" w:line="240" w:lineRule="auto"/>
                    <w:rPr>
                      <w:rFonts w:ascii="宋体" w:hAnsi="宋体" w:hint="eastAsia"/>
                      <w:color w:val="000000"/>
                      <w:sz w:val="20"/>
                      <w:szCs w:val="20"/>
                      <w:lang w:eastAsia="zh-CN"/>
                    </w:rPr>
                  </w:pPr>
                  <w:r w:rsidRPr="000E192F">
                    <w:rPr>
                      <w:rFonts w:ascii="宋体" w:hAnsi="宋体" w:hint="eastAsia"/>
                      <w:color w:val="000000"/>
                      <w:sz w:val="20"/>
                      <w:szCs w:val="20"/>
                      <w:lang w:eastAsia="zh-CN"/>
                    </w:rPr>
                    <w:t>燃气液位过低，请及时添加！</w:t>
                  </w:r>
                </w:p>
              </w:tc>
            </w:tr>
            <w:tr w:rsidR="00C0429A" w:rsidRPr="000E192F" w14:paraId="6E249DDE" w14:textId="77777777" w:rsidTr="00040C5A">
              <w:tc>
                <w:tcPr>
                  <w:tcW w:w="2008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779FEB47" w14:textId="77777777" w:rsidR="00C0429A" w:rsidRPr="000E192F" w:rsidRDefault="00C0429A" w:rsidP="00040C5A">
                  <w:pPr>
                    <w:spacing w:after="0" w:line="240" w:lineRule="auto"/>
                    <w:jc w:val="both"/>
                    <w:rPr>
                      <w:rFonts w:ascii="Calibri" w:eastAsia="宋体" w:hAnsi="Calibri" w:cs="宋体"/>
                      <w:color w:val="000000"/>
                      <w:sz w:val="20"/>
                      <w:szCs w:val="20"/>
                    </w:rPr>
                  </w:pPr>
                  <w:r w:rsidRPr="000E192F">
                    <w:rPr>
                      <w:color w:val="000000"/>
                      <w:sz w:val="20"/>
                      <w:szCs w:val="20"/>
                    </w:rPr>
                    <w:t>0</w:t>
                  </w:r>
                  <w:r w:rsidRPr="000E192F">
                    <w:rPr>
                      <w:rFonts w:ascii="宋体" w:hAnsi="宋体" w:hint="eastAsia"/>
                      <w:color w:val="000000"/>
                      <w:sz w:val="20"/>
                      <w:szCs w:val="20"/>
                    </w:rPr>
                    <w:t>＜</w:t>
                  </w:r>
                  <w:r w:rsidRPr="000E192F">
                    <w:rPr>
                      <w:color w:val="000000"/>
                      <w:sz w:val="20"/>
                      <w:szCs w:val="20"/>
                    </w:rPr>
                    <w:t>X</w:t>
                  </w:r>
                  <w:r w:rsidRPr="000E192F">
                    <w:rPr>
                      <w:rFonts w:ascii="宋体" w:hAnsi="宋体" w:hint="eastAsia"/>
                      <w:color w:val="000000"/>
                      <w:sz w:val="20"/>
                      <w:szCs w:val="20"/>
                    </w:rPr>
                    <w:t>≤</w:t>
                  </w:r>
                  <w:r w:rsidRPr="000E192F">
                    <w:rPr>
                      <w:color w:val="000000"/>
                      <w:sz w:val="20"/>
                      <w:szCs w:val="20"/>
                    </w:rPr>
                    <w:t>12.5%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4D12028C" w14:textId="77777777" w:rsidR="00C0429A" w:rsidRPr="000E192F" w:rsidRDefault="00C0429A" w:rsidP="00040C5A">
                  <w:pPr>
                    <w:spacing w:after="0" w:line="240" w:lineRule="auto"/>
                    <w:jc w:val="both"/>
                    <w:rPr>
                      <w:rFonts w:ascii="Calibri" w:eastAsia="宋体" w:hAnsi="Calibri" w:cs="宋体"/>
                      <w:color w:val="000000"/>
                      <w:sz w:val="20"/>
                      <w:szCs w:val="20"/>
                    </w:rPr>
                  </w:pPr>
                  <w:r w:rsidRPr="000E192F">
                    <w:rPr>
                      <w:color w:val="000000"/>
                      <w:sz w:val="20"/>
                      <w:szCs w:val="20"/>
                    </w:rPr>
                    <w:t>1</w:t>
                  </w:r>
                  <w:r w:rsidRPr="000E192F">
                    <w:rPr>
                      <w:rFonts w:ascii="宋体" w:hAnsi="宋体" w:hint="eastAsia"/>
                      <w:color w:val="000000"/>
                      <w:sz w:val="20"/>
                      <w:szCs w:val="20"/>
                    </w:rPr>
                    <w:t>格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46F88329" w14:textId="77777777" w:rsidR="00C0429A" w:rsidRPr="000E192F" w:rsidRDefault="00C0429A" w:rsidP="00040C5A">
                  <w:pPr>
                    <w:spacing w:after="0" w:line="240" w:lineRule="auto"/>
                    <w:jc w:val="both"/>
                    <w:rPr>
                      <w:rFonts w:ascii="Arial" w:eastAsia="宋体" w:hAnsi="Arial" w:cs="Arial"/>
                      <w:color w:val="000000"/>
                      <w:sz w:val="20"/>
                      <w:szCs w:val="20"/>
                    </w:rPr>
                  </w:pPr>
                  <w:proofErr w:type="spellStart"/>
                  <w:r w:rsidRPr="000E192F">
                    <w:rPr>
                      <w:rFonts w:ascii="宋体" w:hAnsi="宋体" w:hint="eastAsia"/>
                      <w:color w:val="000000"/>
                      <w:sz w:val="20"/>
                      <w:szCs w:val="20"/>
                    </w:rPr>
                    <w:t>红色</w:t>
                  </w:r>
                  <w:proofErr w:type="spellEnd"/>
                </w:p>
              </w:tc>
              <w:tc>
                <w:tcPr>
                  <w:tcW w:w="28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</w:tcPr>
                <w:p w14:paraId="46CC8E9E" w14:textId="77777777" w:rsidR="00C0429A" w:rsidRPr="000E192F" w:rsidRDefault="00C0429A" w:rsidP="00040C5A">
                  <w:pPr>
                    <w:spacing w:after="0" w:line="240" w:lineRule="auto"/>
                    <w:jc w:val="both"/>
                    <w:rPr>
                      <w:rFonts w:ascii="宋体" w:hAnsi="宋体" w:hint="eastAsia"/>
                      <w:color w:val="000000"/>
                      <w:sz w:val="20"/>
                      <w:szCs w:val="20"/>
                      <w:lang w:eastAsia="zh-CN"/>
                    </w:rPr>
                  </w:pPr>
                  <w:r w:rsidRPr="000E192F">
                    <w:rPr>
                      <w:rFonts w:ascii="宋体" w:hAnsi="宋体" w:hint="eastAsia"/>
                      <w:color w:val="000000"/>
                      <w:sz w:val="20"/>
                      <w:szCs w:val="20"/>
                      <w:lang w:eastAsia="zh-CN"/>
                    </w:rPr>
                    <w:t>燃气液位低，请及时添加！</w:t>
                  </w:r>
                </w:p>
                <w:p w14:paraId="30880B42" w14:textId="77777777" w:rsidR="00C0429A" w:rsidRPr="000E192F" w:rsidRDefault="00C0429A" w:rsidP="00040C5A">
                  <w:pPr>
                    <w:spacing w:after="0" w:line="240" w:lineRule="auto"/>
                    <w:jc w:val="both"/>
                    <w:rPr>
                      <w:rFonts w:ascii="宋体" w:hAnsi="宋体" w:hint="eastAsia"/>
                      <w:color w:val="000000"/>
                      <w:sz w:val="20"/>
                      <w:szCs w:val="20"/>
                      <w:lang w:eastAsia="zh-CN"/>
                    </w:rPr>
                  </w:pPr>
                  <w:r w:rsidRPr="000E192F">
                    <w:rPr>
                      <w:rFonts w:ascii="宋体" w:hAnsi="宋体" w:hint="eastAsia"/>
                      <w:color w:val="000000"/>
                      <w:sz w:val="20"/>
                      <w:szCs w:val="20"/>
                      <w:lang w:eastAsia="zh-CN"/>
                    </w:rPr>
                    <w:t>液晶</w:t>
                  </w:r>
                  <w:r w:rsidRPr="000E192F">
                    <w:rPr>
                      <w:rFonts w:ascii="宋体" w:hAnsi="宋体"/>
                      <w:color w:val="000000"/>
                      <w:sz w:val="20"/>
                      <w:szCs w:val="20"/>
                      <w:lang w:eastAsia="zh-CN"/>
                    </w:rPr>
                    <w:t>柱</w:t>
                  </w:r>
                  <w:r w:rsidRPr="000E192F">
                    <w:rPr>
                      <w:rFonts w:ascii="宋体" w:hAnsi="宋体" w:hint="eastAsia"/>
                      <w:color w:val="000000"/>
                      <w:sz w:val="20"/>
                      <w:szCs w:val="20"/>
                      <w:lang w:eastAsia="zh-CN"/>
                    </w:rPr>
                    <w:t>变</w:t>
                  </w:r>
                  <w:r w:rsidRPr="000E192F">
                    <w:rPr>
                      <w:rFonts w:ascii="宋体" w:hAnsi="宋体"/>
                      <w:color w:val="000000"/>
                      <w:sz w:val="20"/>
                      <w:szCs w:val="20"/>
                      <w:lang w:eastAsia="zh-CN"/>
                    </w:rPr>
                    <w:t>红也需要判断</w:t>
                  </w:r>
                  <w:r w:rsidRPr="000E192F">
                    <w:rPr>
                      <w:rFonts w:ascii="宋体" w:hAnsi="宋体" w:hint="eastAsia"/>
                      <w:color w:val="000000"/>
                      <w:sz w:val="20"/>
                      <w:szCs w:val="20"/>
                      <w:lang w:eastAsia="zh-CN"/>
                    </w:rPr>
                    <w:t>持续30</w:t>
                  </w:r>
                  <w:r w:rsidRPr="000E192F">
                    <w:rPr>
                      <w:rFonts w:ascii="宋体" w:hAnsi="宋体"/>
                      <w:color w:val="000000"/>
                      <w:sz w:val="20"/>
                      <w:szCs w:val="20"/>
                      <w:lang w:eastAsia="zh-CN"/>
                    </w:rPr>
                    <w:t>s</w:t>
                  </w:r>
                </w:p>
              </w:tc>
            </w:tr>
            <w:tr w:rsidR="00C0429A" w:rsidRPr="000E192F" w14:paraId="4AD4734A" w14:textId="77777777" w:rsidTr="00040C5A">
              <w:tc>
                <w:tcPr>
                  <w:tcW w:w="2008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0DC94503" w14:textId="77777777" w:rsidR="00C0429A" w:rsidRPr="000E192F" w:rsidRDefault="00C0429A" w:rsidP="00040C5A">
                  <w:pPr>
                    <w:spacing w:after="0" w:line="240" w:lineRule="auto"/>
                    <w:jc w:val="both"/>
                    <w:rPr>
                      <w:rFonts w:ascii="Calibri" w:eastAsia="宋体" w:hAnsi="Calibri" w:cs="宋体"/>
                      <w:color w:val="000000"/>
                      <w:sz w:val="20"/>
                      <w:szCs w:val="20"/>
                    </w:rPr>
                  </w:pPr>
                  <w:r w:rsidRPr="000E192F">
                    <w:rPr>
                      <w:color w:val="000000"/>
                      <w:sz w:val="20"/>
                      <w:szCs w:val="20"/>
                    </w:rPr>
                    <w:t>12.5%</w:t>
                  </w:r>
                  <w:r w:rsidRPr="000E192F">
                    <w:rPr>
                      <w:rFonts w:ascii="宋体" w:hAnsi="宋体" w:hint="eastAsia"/>
                      <w:color w:val="000000"/>
                      <w:sz w:val="20"/>
                      <w:szCs w:val="20"/>
                      <w:lang w:eastAsia="zh-CN"/>
                    </w:rPr>
                    <w:t>＜</w:t>
                  </w:r>
                  <w:r w:rsidRPr="000E192F">
                    <w:rPr>
                      <w:color w:val="000000"/>
                      <w:sz w:val="20"/>
                      <w:szCs w:val="20"/>
                    </w:rPr>
                    <w:t>SOC&lt;25%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7D694533" w14:textId="77777777" w:rsidR="00C0429A" w:rsidRPr="000E192F" w:rsidRDefault="00C0429A" w:rsidP="00040C5A">
                  <w:pPr>
                    <w:spacing w:after="0" w:line="240" w:lineRule="auto"/>
                    <w:jc w:val="both"/>
                    <w:rPr>
                      <w:rFonts w:ascii="Calibri" w:eastAsia="宋体" w:hAnsi="Calibri" w:cs="宋体"/>
                      <w:color w:val="000000"/>
                      <w:sz w:val="20"/>
                      <w:szCs w:val="20"/>
                    </w:rPr>
                  </w:pPr>
                  <w:r w:rsidRPr="000E192F">
                    <w:rPr>
                      <w:color w:val="000000"/>
                      <w:sz w:val="20"/>
                      <w:szCs w:val="20"/>
                    </w:rPr>
                    <w:t>1</w:t>
                  </w:r>
                  <w:r w:rsidRPr="000E192F">
                    <w:rPr>
                      <w:rFonts w:ascii="宋体" w:hAnsi="宋体" w:hint="eastAsia"/>
                      <w:color w:val="000000"/>
                      <w:sz w:val="20"/>
                      <w:szCs w:val="20"/>
                    </w:rPr>
                    <w:t>格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2BB582D3" w14:textId="77777777" w:rsidR="00C0429A" w:rsidRPr="00B77931" w:rsidRDefault="00C0429A" w:rsidP="00040C5A">
                  <w:pPr>
                    <w:spacing w:after="0" w:line="240" w:lineRule="auto"/>
                    <w:jc w:val="both"/>
                    <w:rPr>
                      <w:rFonts w:ascii="Arial" w:eastAsia="宋体" w:hAnsi="Arial" w:cs="Arial"/>
                      <w:color w:val="000000"/>
                      <w:sz w:val="20"/>
                      <w:szCs w:val="20"/>
                      <w:lang w:eastAsia="zh-CN"/>
                    </w:rPr>
                  </w:pPr>
                  <w:r w:rsidRPr="00B77931">
                    <w:rPr>
                      <w:rFonts w:ascii="Arial" w:eastAsia="宋体" w:hAnsi="Arial" w:cs="Arial" w:hint="eastAsia"/>
                      <w:color w:val="000000"/>
                      <w:sz w:val="20"/>
                      <w:szCs w:val="20"/>
                      <w:lang w:eastAsia="zh-CN"/>
                    </w:rPr>
                    <w:t>蓝色</w:t>
                  </w:r>
                </w:p>
              </w:tc>
              <w:tc>
                <w:tcPr>
                  <w:tcW w:w="28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</w:tcPr>
                <w:p w14:paraId="618F203B" w14:textId="1608A0AE" w:rsidR="00C0429A" w:rsidRPr="00B77931" w:rsidRDefault="00C0429A" w:rsidP="00040C5A">
                  <w:pPr>
                    <w:spacing w:after="0" w:line="240" w:lineRule="auto"/>
                    <w:jc w:val="both"/>
                    <w:rPr>
                      <w:rFonts w:ascii="宋体" w:hAnsi="宋体" w:hint="eastAsia"/>
                      <w:strike/>
                      <w:color w:val="000000"/>
                      <w:sz w:val="20"/>
                      <w:szCs w:val="20"/>
                      <w:lang w:eastAsia="zh-CN"/>
                    </w:rPr>
                  </w:pPr>
                </w:p>
              </w:tc>
            </w:tr>
            <w:tr w:rsidR="00C0429A" w:rsidRPr="000E192F" w14:paraId="78894255" w14:textId="77777777" w:rsidTr="00040C5A">
              <w:tc>
                <w:tcPr>
                  <w:tcW w:w="2008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5357C163" w14:textId="77777777" w:rsidR="00C0429A" w:rsidRPr="000E192F" w:rsidRDefault="00C0429A" w:rsidP="00040C5A">
                  <w:pPr>
                    <w:spacing w:after="0" w:line="240" w:lineRule="auto"/>
                    <w:jc w:val="both"/>
                    <w:rPr>
                      <w:rFonts w:ascii="Calibri" w:eastAsia="宋体" w:hAnsi="Calibri" w:cs="宋体"/>
                      <w:color w:val="000000"/>
                      <w:sz w:val="20"/>
                      <w:szCs w:val="20"/>
                    </w:rPr>
                  </w:pPr>
                  <w:r w:rsidRPr="000E192F">
                    <w:rPr>
                      <w:color w:val="000000"/>
                      <w:sz w:val="20"/>
                      <w:szCs w:val="20"/>
                    </w:rPr>
                    <w:t>25%</w:t>
                  </w:r>
                  <w:r w:rsidRPr="000E192F">
                    <w:rPr>
                      <w:rFonts w:ascii="宋体" w:hAnsi="宋体" w:hint="eastAsia"/>
                      <w:color w:val="000000"/>
                      <w:sz w:val="20"/>
                      <w:szCs w:val="20"/>
                    </w:rPr>
                    <w:t>≤</w:t>
                  </w:r>
                  <w:r w:rsidRPr="000E192F">
                    <w:rPr>
                      <w:color w:val="000000"/>
                      <w:sz w:val="20"/>
                      <w:szCs w:val="20"/>
                    </w:rPr>
                    <w:t>SOC&lt;37.5%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68A2D532" w14:textId="77777777" w:rsidR="00C0429A" w:rsidRPr="000E192F" w:rsidRDefault="00C0429A" w:rsidP="00040C5A">
                  <w:pPr>
                    <w:spacing w:after="0" w:line="240" w:lineRule="auto"/>
                    <w:jc w:val="both"/>
                    <w:rPr>
                      <w:rFonts w:ascii="Calibri" w:eastAsia="宋体" w:hAnsi="Calibri" w:cs="宋体"/>
                      <w:color w:val="000000"/>
                      <w:sz w:val="20"/>
                      <w:szCs w:val="20"/>
                    </w:rPr>
                  </w:pPr>
                  <w:r w:rsidRPr="000E192F">
                    <w:rPr>
                      <w:color w:val="000000"/>
                      <w:sz w:val="20"/>
                      <w:szCs w:val="20"/>
                    </w:rPr>
                    <w:t>2</w:t>
                  </w:r>
                  <w:r w:rsidRPr="000E192F">
                    <w:rPr>
                      <w:rFonts w:ascii="宋体" w:hAnsi="宋体" w:hint="eastAsia"/>
                      <w:color w:val="000000"/>
                      <w:sz w:val="20"/>
                      <w:szCs w:val="20"/>
                    </w:rPr>
                    <w:t>格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9D9BE06" w14:textId="77777777" w:rsidR="00C0429A" w:rsidRPr="000E192F" w:rsidRDefault="00C0429A" w:rsidP="00040C5A">
                  <w:pPr>
                    <w:spacing w:after="0" w:line="240" w:lineRule="auto"/>
                  </w:pPr>
                  <w:r w:rsidRPr="000E192F">
                    <w:rPr>
                      <w:rFonts w:ascii="宋体" w:hAnsi="宋体" w:hint="eastAsia"/>
                      <w:color w:val="000000"/>
                      <w:sz w:val="20"/>
                      <w:szCs w:val="20"/>
                      <w:lang w:eastAsia="zh-CN"/>
                    </w:rPr>
                    <w:t>蓝色</w:t>
                  </w:r>
                </w:p>
              </w:tc>
              <w:tc>
                <w:tcPr>
                  <w:tcW w:w="28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</w:tcPr>
                <w:p w14:paraId="415BC45F" w14:textId="77777777" w:rsidR="00C0429A" w:rsidRPr="000E192F" w:rsidRDefault="00C0429A" w:rsidP="00040C5A">
                  <w:pPr>
                    <w:spacing w:after="0" w:line="240" w:lineRule="auto"/>
                    <w:jc w:val="both"/>
                    <w:rPr>
                      <w:rFonts w:ascii="宋体" w:hAnsi="宋体" w:hint="eastAsia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C0429A" w:rsidRPr="000E192F" w14:paraId="6ACFFB47" w14:textId="77777777" w:rsidTr="00040C5A">
              <w:tc>
                <w:tcPr>
                  <w:tcW w:w="2008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44C29E34" w14:textId="77777777" w:rsidR="00C0429A" w:rsidRPr="000E192F" w:rsidRDefault="00C0429A" w:rsidP="00040C5A">
                  <w:pPr>
                    <w:spacing w:after="0" w:line="240" w:lineRule="auto"/>
                    <w:jc w:val="both"/>
                    <w:rPr>
                      <w:rFonts w:ascii="Calibri" w:eastAsia="宋体" w:hAnsi="Calibri" w:cs="宋体"/>
                      <w:color w:val="000000"/>
                      <w:sz w:val="20"/>
                      <w:szCs w:val="20"/>
                    </w:rPr>
                  </w:pPr>
                  <w:r w:rsidRPr="000E192F">
                    <w:rPr>
                      <w:color w:val="000000"/>
                      <w:sz w:val="20"/>
                      <w:szCs w:val="20"/>
                    </w:rPr>
                    <w:t>37.5%</w:t>
                  </w:r>
                  <w:r w:rsidRPr="000E192F">
                    <w:rPr>
                      <w:rFonts w:ascii="宋体" w:hAnsi="宋体" w:hint="eastAsia"/>
                      <w:color w:val="000000"/>
                      <w:sz w:val="20"/>
                      <w:szCs w:val="20"/>
                    </w:rPr>
                    <w:t>≤</w:t>
                  </w:r>
                  <w:r w:rsidRPr="000E192F">
                    <w:rPr>
                      <w:color w:val="000000"/>
                      <w:sz w:val="20"/>
                      <w:szCs w:val="20"/>
                    </w:rPr>
                    <w:t>SOC&lt;50%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793C1D4F" w14:textId="77777777" w:rsidR="00C0429A" w:rsidRPr="000E192F" w:rsidRDefault="00C0429A" w:rsidP="00040C5A">
                  <w:pPr>
                    <w:spacing w:after="0" w:line="240" w:lineRule="auto"/>
                    <w:jc w:val="both"/>
                    <w:rPr>
                      <w:rFonts w:ascii="Calibri" w:eastAsia="宋体" w:hAnsi="Calibri" w:cs="宋体"/>
                      <w:color w:val="000000"/>
                      <w:sz w:val="20"/>
                      <w:szCs w:val="20"/>
                    </w:rPr>
                  </w:pPr>
                  <w:r w:rsidRPr="000E192F">
                    <w:rPr>
                      <w:color w:val="000000"/>
                      <w:sz w:val="20"/>
                      <w:szCs w:val="20"/>
                    </w:rPr>
                    <w:t>3</w:t>
                  </w:r>
                  <w:r w:rsidRPr="000E192F">
                    <w:rPr>
                      <w:rFonts w:ascii="宋体" w:hAnsi="宋体" w:hint="eastAsia"/>
                      <w:color w:val="000000"/>
                      <w:sz w:val="20"/>
                      <w:szCs w:val="20"/>
                    </w:rPr>
                    <w:t>格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23D5989" w14:textId="77777777" w:rsidR="00C0429A" w:rsidRPr="000E192F" w:rsidRDefault="00C0429A" w:rsidP="00040C5A">
                  <w:pPr>
                    <w:spacing w:after="0" w:line="240" w:lineRule="auto"/>
                  </w:pPr>
                  <w:r w:rsidRPr="000E192F">
                    <w:rPr>
                      <w:rFonts w:ascii="宋体" w:hAnsi="宋体" w:hint="eastAsia"/>
                      <w:color w:val="000000"/>
                      <w:sz w:val="20"/>
                      <w:szCs w:val="20"/>
                      <w:lang w:eastAsia="zh-CN"/>
                    </w:rPr>
                    <w:t>蓝色</w:t>
                  </w:r>
                </w:p>
              </w:tc>
              <w:tc>
                <w:tcPr>
                  <w:tcW w:w="28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</w:tcPr>
                <w:p w14:paraId="56A09DBB" w14:textId="77777777" w:rsidR="00C0429A" w:rsidRPr="000E192F" w:rsidRDefault="00C0429A" w:rsidP="00040C5A">
                  <w:pPr>
                    <w:spacing w:after="0" w:line="240" w:lineRule="auto"/>
                    <w:jc w:val="both"/>
                    <w:rPr>
                      <w:rFonts w:ascii="宋体" w:hAnsi="宋体" w:hint="eastAsia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C0429A" w:rsidRPr="000E192F" w14:paraId="4952BA67" w14:textId="77777777" w:rsidTr="00040C5A">
              <w:tc>
                <w:tcPr>
                  <w:tcW w:w="2008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47E7C5A8" w14:textId="77777777" w:rsidR="00C0429A" w:rsidRPr="000E192F" w:rsidRDefault="00C0429A" w:rsidP="00040C5A">
                  <w:pPr>
                    <w:spacing w:after="0" w:line="240" w:lineRule="auto"/>
                    <w:jc w:val="both"/>
                    <w:rPr>
                      <w:rFonts w:ascii="Calibri" w:eastAsia="宋体" w:hAnsi="Calibri" w:cs="宋体"/>
                      <w:color w:val="000000"/>
                      <w:sz w:val="20"/>
                      <w:szCs w:val="20"/>
                    </w:rPr>
                  </w:pPr>
                  <w:r w:rsidRPr="000E192F">
                    <w:rPr>
                      <w:color w:val="000000"/>
                      <w:sz w:val="20"/>
                      <w:szCs w:val="20"/>
                    </w:rPr>
                    <w:t>50%</w:t>
                  </w:r>
                  <w:r w:rsidRPr="000E192F">
                    <w:rPr>
                      <w:rFonts w:ascii="宋体" w:hAnsi="宋体" w:hint="eastAsia"/>
                      <w:color w:val="000000"/>
                      <w:sz w:val="20"/>
                      <w:szCs w:val="20"/>
                    </w:rPr>
                    <w:t>≤</w:t>
                  </w:r>
                  <w:r w:rsidRPr="000E192F">
                    <w:rPr>
                      <w:color w:val="000000"/>
                      <w:sz w:val="20"/>
                      <w:szCs w:val="20"/>
                    </w:rPr>
                    <w:t>SOC&lt;62.5%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2196A968" w14:textId="77777777" w:rsidR="00C0429A" w:rsidRPr="000E192F" w:rsidRDefault="00C0429A" w:rsidP="00040C5A">
                  <w:pPr>
                    <w:spacing w:after="0" w:line="240" w:lineRule="auto"/>
                    <w:jc w:val="both"/>
                    <w:rPr>
                      <w:rFonts w:ascii="Calibri" w:eastAsia="宋体" w:hAnsi="Calibri" w:cs="宋体"/>
                      <w:color w:val="000000"/>
                      <w:sz w:val="20"/>
                      <w:szCs w:val="20"/>
                    </w:rPr>
                  </w:pPr>
                  <w:r w:rsidRPr="000E192F">
                    <w:rPr>
                      <w:color w:val="000000"/>
                      <w:sz w:val="20"/>
                      <w:szCs w:val="20"/>
                    </w:rPr>
                    <w:t>4</w:t>
                  </w:r>
                  <w:r w:rsidRPr="000E192F">
                    <w:rPr>
                      <w:rFonts w:ascii="宋体" w:hAnsi="宋体" w:hint="eastAsia"/>
                      <w:color w:val="000000"/>
                      <w:sz w:val="20"/>
                      <w:szCs w:val="20"/>
                    </w:rPr>
                    <w:t>格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BEDB96C" w14:textId="77777777" w:rsidR="00C0429A" w:rsidRPr="000E192F" w:rsidRDefault="00C0429A" w:rsidP="00040C5A">
                  <w:pPr>
                    <w:spacing w:after="0" w:line="240" w:lineRule="auto"/>
                  </w:pPr>
                  <w:r w:rsidRPr="000E192F">
                    <w:rPr>
                      <w:rFonts w:ascii="宋体" w:hAnsi="宋体" w:hint="eastAsia"/>
                      <w:color w:val="000000"/>
                      <w:sz w:val="20"/>
                      <w:szCs w:val="20"/>
                      <w:lang w:eastAsia="zh-CN"/>
                    </w:rPr>
                    <w:t>蓝色</w:t>
                  </w:r>
                </w:p>
              </w:tc>
              <w:tc>
                <w:tcPr>
                  <w:tcW w:w="28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</w:tcPr>
                <w:p w14:paraId="59EF3861" w14:textId="77777777" w:rsidR="00C0429A" w:rsidRPr="000E192F" w:rsidRDefault="00C0429A" w:rsidP="00040C5A">
                  <w:pPr>
                    <w:spacing w:after="0" w:line="240" w:lineRule="auto"/>
                    <w:jc w:val="both"/>
                    <w:rPr>
                      <w:rFonts w:ascii="宋体" w:hAnsi="宋体" w:hint="eastAsia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C0429A" w:rsidRPr="000E192F" w14:paraId="30557C5D" w14:textId="77777777" w:rsidTr="00040C5A">
              <w:tc>
                <w:tcPr>
                  <w:tcW w:w="2008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05C5E11B" w14:textId="77777777" w:rsidR="00C0429A" w:rsidRPr="000E192F" w:rsidRDefault="00C0429A" w:rsidP="00040C5A">
                  <w:pPr>
                    <w:spacing w:after="0" w:line="240" w:lineRule="auto"/>
                    <w:jc w:val="both"/>
                    <w:rPr>
                      <w:rFonts w:ascii="Calibri" w:eastAsia="宋体" w:hAnsi="Calibri" w:cs="宋体"/>
                      <w:color w:val="000000"/>
                      <w:sz w:val="20"/>
                      <w:szCs w:val="20"/>
                    </w:rPr>
                  </w:pPr>
                  <w:r w:rsidRPr="000E192F">
                    <w:rPr>
                      <w:color w:val="000000"/>
                      <w:sz w:val="20"/>
                      <w:szCs w:val="20"/>
                    </w:rPr>
                    <w:t>62.5%</w:t>
                  </w:r>
                  <w:r w:rsidRPr="000E192F">
                    <w:rPr>
                      <w:rFonts w:ascii="宋体" w:hAnsi="宋体" w:hint="eastAsia"/>
                      <w:color w:val="000000"/>
                      <w:sz w:val="20"/>
                      <w:szCs w:val="20"/>
                    </w:rPr>
                    <w:t>≤</w:t>
                  </w:r>
                  <w:r w:rsidRPr="000E192F">
                    <w:rPr>
                      <w:color w:val="000000"/>
                      <w:sz w:val="20"/>
                      <w:szCs w:val="20"/>
                    </w:rPr>
                    <w:t>SOC&lt;75%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13597A90" w14:textId="77777777" w:rsidR="00C0429A" w:rsidRPr="000E192F" w:rsidRDefault="00C0429A" w:rsidP="00040C5A">
                  <w:pPr>
                    <w:spacing w:after="0" w:line="240" w:lineRule="auto"/>
                    <w:jc w:val="both"/>
                    <w:rPr>
                      <w:rFonts w:ascii="Calibri" w:eastAsia="宋体" w:hAnsi="Calibri" w:cs="宋体"/>
                      <w:color w:val="000000"/>
                      <w:sz w:val="20"/>
                      <w:szCs w:val="20"/>
                    </w:rPr>
                  </w:pPr>
                  <w:r w:rsidRPr="000E192F">
                    <w:rPr>
                      <w:color w:val="000000"/>
                      <w:sz w:val="20"/>
                      <w:szCs w:val="20"/>
                    </w:rPr>
                    <w:t>5</w:t>
                  </w:r>
                  <w:r w:rsidRPr="000E192F">
                    <w:rPr>
                      <w:rFonts w:ascii="宋体" w:hAnsi="宋体" w:hint="eastAsia"/>
                      <w:color w:val="000000"/>
                      <w:sz w:val="20"/>
                      <w:szCs w:val="20"/>
                    </w:rPr>
                    <w:t>格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ABFB12A" w14:textId="77777777" w:rsidR="00C0429A" w:rsidRPr="000E192F" w:rsidRDefault="00C0429A" w:rsidP="00040C5A">
                  <w:pPr>
                    <w:spacing w:after="0" w:line="240" w:lineRule="auto"/>
                  </w:pPr>
                  <w:r w:rsidRPr="000E192F">
                    <w:rPr>
                      <w:rFonts w:ascii="宋体" w:hAnsi="宋体" w:hint="eastAsia"/>
                      <w:color w:val="000000"/>
                      <w:sz w:val="20"/>
                      <w:szCs w:val="20"/>
                      <w:lang w:eastAsia="zh-CN"/>
                    </w:rPr>
                    <w:t>蓝色</w:t>
                  </w:r>
                </w:p>
              </w:tc>
              <w:tc>
                <w:tcPr>
                  <w:tcW w:w="28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</w:tcPr>
                <w:p w14:paraId="56FC83B4" w14:textId="77777777" w:rsidR="00C0429A" w:rsidRPr="000E192F" w:rsidRDefault="00C0429A" w:rsidP="00040C5A">
                  <w:pPr>
                    <w:spacing w:after="0" w:line="240" w:lineRule="auto"/>
                    <w:jc w:val="both"/>
                    <w:rPr>
                      <w:rFonts w:ascii="宋体" w:hAnsi="宋体" w:hint="eastAsia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C0429A" w:rsidRPr="000E192F" w14:paraId="763DA0CC" w14:textId="77777777" w:rsidTr="00040C5A">
              <w:tc>
                <w:tcPr>
                  <w:tcW w:w="2008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5A90CBCF" w14:textId="77777777" w:rsidR="00C0429A" w:rsidRPr="000E192F" w:rsidRDefault="00C0429A" w:rsidP="00040C5A">
                  <w:pPr>
                    <w:spacing w:after="0" w:line="240" w:lineRule="auto"/>
                    <w:jc w:val="both"/>
                    <w:rPr>
                      <w:rFonts w:ascii="Calibri" w:eastAsia="宋体" w:hAnsi="Calibri" w:cs="宋体"/>
                      <w:color w:val="000000"/>
                      <w:sz w:val="20"/>
                      <w:szCs w:val="20"/>
                    </w:rPr>
                  </w:pPr>
                  <w:r w:rsidRPr="000E192F">
                    <w:rPr>
                      <w:color w:val="000000"/>
                      <w:sz w:val="20"/>
                      <w:szCs w:val="20"/>
                    </w:rPr>
                    <w:t>75%</w:t>
                  </w:r>
                  <w:r w:rsidRPr="000E192F">
                    <w:rPr>
                      <w:rFonts w:ascii="宋体" w:hAnsi="宋体" w:hint="eastAsia"/>
                      <w:color w:val="000000"/>
                      <w:sz w:val="20"/>
                      <w:szCs w:val="20"/>
                    </w:rPr>
                    <w:t>≤</w:t>
                  </w:r>
                  <w:r w:rsidRPr="000E192F">
                    <w:rPr>
                      <w:color w:val="000000"/>
                      <w:sz w:val="20"/>
                      <w:szCs w:val="20"/>
                    </w:rPr>
                    <w:t>SOC&lt;87.5%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7FE79DBC" w14:textId="77777777" w:rsidR="00C0429A" w:rsidRPr="000E192F" w:rsidRDefault="00C0429A" w:rsidP="00040C5A">
                  <w:pPr>
                    <w:spacing w:after="0" w:line="240" w:lineRule="auto"/>
                    <w:jc w:val="both"/>
                    <w:rPr>
                      <w:rFonts w:ascii="Calibri" w:eastAsia="宋体" w:hAnsi="Calibri" w:cs="宋体"/>
                      <w:color w:val="000000"/>
                      <w:sz w:val="20"/>
                      <w:szCs w:val="20"/>
                    </w:rPr>
                  </w:pPr>
                  <w:r w:rsidRPr="000E192F">
                    <w:rPr>
                      <w:color w:val="000000"/>
                      <w:sz w:val="20"/>
                      <w:szCs w:val="20"/>
                    </w:rPr>
                    <w:t>6</w:t>
                  </w:r>
                  <w:r w:rsidRPr="000E192F">
                    <w:rPr>
                      <w:rFonts w:ascii="宋体" w:hAnsi="宋体" w:hint="eastAsia"/>
                      <w:color w:val="000000"/>
                      <w:sz w:val="20"/>
                      <w:szCs w:val="20"/>
                    </w:rPr>
                    <w:t>格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39B37D2" w14:textId="77777777" w:rsidR="00C0429A" w:rsidRPr="000E192F" w:rsidRDefault="00C0429A" w:rsidP="00040C5A">
                  <w:pPr>
                    <w:spacing w:after="0" w:line="240" w:lineRule="auto"/>
                  </w:pPr>
                  <w:r w:rsidRPr="000E192F">
                    <w:rPr>
                      <w:rFonts w:ascii="宋体" w:hAnsi="宋体" w:hint="eastAsia"/>
                      <w:color w:val="000000"/>
                      <w:sz w:val="20"/>
                      <w:szCs w:val="20"/>
                      <w:lang w:eastAsia="zh-CN"/>
                    </w:rPr>
                    <w:t>蓝色</w:t>
                  </w:r>
                </w:p>
              </w:tc>
              <w:tc>
                <w:tcPr>
                  <w:tcW w:w="28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</w:tcPr>
                <w:p w14:paraId="24B95D51" w14:textId="77777777" w:rsidR="00C0429A" w:rsidRPr="000E192F" w:rsidRDefault="00C0429A" w:rsidP="00040C5A">
                  <w:pPr>
                    <w:spacing w:after="0" w:line="240" w:lineRule="auto"/>
                    <w:jc w:val="both"/>
                    <w:rPr>
                      <w:rFonts w:ascii="宋体" w:hAnsi="宋体" w:hint="eastAsia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C0429A" w:rsidRPr="000E192F" w14:paraId="573C6524" w14:textId="77777777" w:rsidTr="00040C5A">
              <w:tc>
                <w:tcPr>
                  <w:tcW w:w="2008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354EB10A" w14:textId="77777777" w:rsidR="00C0429A" w:rsidRPr="000E192F" w:rsidRDefault="00C0429A" w:rsidP="00040C5A">
                  <w:pPr>
                    <w:spacing w:after="0" w:line="240" w:lineRule="auto"/>
                    <w:jc w:val="both"/>
                    <w:rPr>
                      <w:rFonts w:ascii="Calibri" w:eastAsia="宋体" w:hAnsi="Calibri" w:cs="宋体"/>
                      <w:color w:val="000000"/>
                      <w:sz w:val="20"/>
                      <w:szCs w:val="20"/>
                    </w:rPr>
                  </w:pPr>
                  <w:r w:rsidRPr="000E192F">
                    <w:rPr>
                      <w:color w:val="000000"/>
                      <w:sz w:val="20"/>
                      <w:szCs w:val="20"/>
                    </w:rPr>
                    <w:t>87.5%</w:t>
                  </w:r>
                  <w:r w:rsidRPr="000E192F">
                    <w:rPr>
                      <w:rFonts w:ascii="宋体" w:hAnsi="宋体" w:hint="eastAsia"/>
                      <w:color w:val="000000"/>
                      <w:sz w:val="20"/>
                      <w:szCs w:val="20"/>
                    </w:rPr>
                    <w:t>≤</w:t>
                  </w:r>
                  <w:r w:rsidRPr="000E192F">
                    <w:rPr>
                      <w:color w:val="000000"/>
                      <w:sz w:val="20"/>
                      <w:szCs w:val="20"/>
                    </w:rPr>
                    <w:t>SOC&lt;100%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26EA9B16" w14:textId="77777777" w:rsidR="00C0429A" w:rsidRPr="000E192F" w:rsidRDefault="00C0429A" w:rsidP="00040C5A">
                  <w:pPr>
                    <w:spacing w:after="0" w:line="240" w:lineRule="auto"/>
                    <w:jc w:val="both"/>
                    <w:rPr>
                      <w:rFonts w:ascii="Calibri" w:eastAsia="宋体" w:hAnsi="Calibri" w:cs="宋体"/>
                      <w:color w:val="000000"/>
                      <w:sz w:val="20"/>
                      <w:szCs w:val="20"/>
                    </w:rPr>
                  </w:pPr>
                  <w:r w:rsidRPr="000E192F">
                    <w:rPr>
                      <w:color w:val="000000"/>
                      <w:sz w:val="20"/>
                      <w:szCs w:val="20"/>
                    </w:rPr>
                    <w:t>7</w:t>
                  </w:r>
                  <w:r w:rsidRPr="000E192F">
                    <w:rPr>
                      <w:rFonts w:ascii="宋体" w:hAnsi="宋体" w:hint="eastAsia"/>
                      <w:color w:val="000000"/>
                      <w:sz w:val="20"/>
                      <w:szCs w:val="20"/>
                    </w:rPr>
                    <w:t>格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14C554A" w14:textId="77777777" w:rsidR="00C0429A" w:rsidRPr="000E192F" w:rsidRDefault="00C0429A" w:rsidP="00040C5A">
                  <w:pPr>
                    <w:spacing w:after="0" w:line="240" w:lineRule="auto"/>
                  </w:pPr>
                  <w:r w:rsidRPr="000E192F">
                    <w:rPr>
                      <w:rFonts w:ascii="宋体" w:hAnsi="宋体" w:hint="eastAsia"/>
                      <w:color w:val="000000"/>
                      <w:sz w:val="20"/>
                      <w:szCs w:val="20"/>
                      <w:lang w:eastAsia="zh-CN"/>
                    </w:rPr>
                    <w:t>蓝色</w:t>
                  </w:r>
                </w:p>
              </w:tc>
              <w:tc>
                <w:tcPr>
                  <w:tcW w:w="28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</w:tcPr>
                <w:p w14:paraId="3870B77F" w14:textId="77777777" w:rsidR="00C0429A" w:rsidRPr="000E192F" w:rsidRDefault="00C0429A" w:rsidP="00040C5A">
                  <w:pPr>
                    <w:spacing w:after="0" w:line="240" w:lineRule="auto"/>
                    <w:jc w:val="both"/>
                    <w:rPr>
                      <w:rFonts w:ascii="宋体" w:hAnsi="宋体" w:hint="eastAsia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C0429A" w:rsidRPr="000E192F" w14:paraId="73FC1D40" w14:textId="77777777" w:rsidTr="00040C5A">
              <w:tc>
                <w:tcPr>
                  <w:tcW w:w="2008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43010665" w14:textId="77777777" w:rsidR="00C0429A" w:rsidRPr="000E192F" w:rsidRDefault="00C0429A" w:rsidP="00040C5A">
                  <w:pPr>
                    <w:spacing w:after="0" w:line="240" w:lineRule="auto"/>
                    <w:jc w:val="both"/>
                    <w:rPr>
                      <w:rFonts w:ascii="Calibri" w:eastAsia="宋体" w:hAnsi="Calibri" w:cs="宋体"/>
                      <w:color w:val="000000"/>
                      <w:sz w:val="20"/>
                      <w:szCs w:val="20"/>
                    </w:rPr>
                  </w:pPr>
                  <w:r w:rsidRPr="000E192F">
                    <w:rPr>
                      <w:color w:val="000000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195F353F" w14:textId="77777777" w:rsidR="00C0429A" w:rsidRPr="000E192F" w:rsidRDefault="00C0429A" w:rsidP="00040C5A">
                  <w:pPr>
                    <w:spacing w:after="0" w:line="240" w:lineRule="auto"/>
                    <w:jc w:val="both"/>
                    <w:rPr>
                      <w:rFonts w:ascii="Calibri" w:eastAsia="宋体" w:hAnsi="Calibri" w:cs="宋体"/>
                      <w:color w:val="000000"/>
                      <w:sz w:val="20"/>
                      <w:szCs w:val="20"/>
                    </w:rPr>
                  </w:pPr>
                  <w:r w:rsidRPr="000E192F">
                    <w:rPr>
                      <w:color w:val="000000"/>
                      <w:sz w:val="20"/>
                      <w:szCs w:val="20"/>
                    </w:rPr>
                    <w:t>8</w:t>
                  </w:r>
                  <w:proofErr w:type="spellStart"/>
                  <w:r w:rsidRPr="000E192F">
                    <w:rPr>
                      <w:rFonts w:ascii="宋体" w:hAnsi="宋体" w:hint="eastAsia"/>
                      <w:color w:val="000000"/>
                      <w:sz w:val="20"/>
                      <w:szCs w:val="20"/>
                    </w:rPr>
                    <w:t>格，满格</w:t>
                  </w:r>
                  <w:proofErr w:type="spellEnd"/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48A8295" w14:textId="77777777" w:rsidR="00C0429A" w:rsidRPr="000E192F" w:rsidRDefault="00C0429A" w:rsidP="00040C5A">
                  <w:pPr>
                    <w:spacing w:after="0" w:line="240" w:lineRule="auto"/>
                  </w:pPr>
                  <w:r w:rsidRPr="000E192F">
                    <w:rPr>
                      <w:rFonts w:ascii="宋体" w:hAnsi="宋体" w:hint="eastAsia"/>
                      <w:color w:val="000000"/>
                      <w:sz w:val="20"/>
                      <w:szCs w:val="20"/>
                      <w:lang w:eastAsia="zh-CN"/>
                    </w:rPr>
                    <w:t>蓝色</w:t>
                  </w:r>
                </w:p>
              </w:tc>
              <w:tc>
                <w:tcPr>
                  <w:tcW w:w="28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</w:tcPr>
                <w:p w14:paraId="00C08006" w14:textId="77777777" w:rsidR="00C0429A" w:rsidRPr="000E192F" w:rsidRDefault="00C0429A" w:rsidP="00040C5A">
                  <w:pPr>
                    <w:spacing w:after="0" w:line="240" w:lineRule="auto"/>
                    <w:jc w:val="both"/>
                    <w:rPr>
                      <w:rFonts w:ascii="宋体" w:hAnsi="宋体" w:hint="eastAsia"/>
                      <w:color w:val="000000"/>
                      <w:sz w:val="20"/>
                      <w:szCs w:val="20"/>
                    </w:rPr>
                  </w:pPr>
                </w:p>
              </w:tc>
            </w:tr>
          </w:tbl>
          <w:p w14:paraId="29FB0D80" w14:textId="77777777" w:rsidR="00C0429A" w:rsidRPr="000E192F" w:rsidRDefault="00C0429A" w:rsidP="00040C5A">
            <w:pPr>
              <w:spacing w:after="0" w:line="240" w:lineRule="auto"/>
              <w:jc w:val="both"/>
              <w:rPr>
                <w:rFonts w:asciiTheme="minorEastAsia" w:hAnsiTheme="minorEastAsia" w:cs="宋体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C0429A" w:rsidRPr="000E192F" w14:paraId="05FDCC17" w14:textId="77777777" w:rsidTr="00040C5A">
        <w:trPr>
          <w:trHeight w:val="865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3A6B1B3" w14:textId="77777777" w:rsidR="00C0429A" w:rsidRPr="000E192F" w:rsidRDefault="00C0429A" w:rsidP="00040C5A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  <w:t>取消条件</w:t>
            </w:r>
          </w:p>
        </w:tc>
        <w:tc>
          <w:tcPr>
            <w:tcW w:w="7654" w:type="dxa"/>
            <w:vAlign w:val="center"/>
          </w:tcPr>
          <w:p w14:paraId="1CFBEDBB" w14:textId="77777777" w:rsidR="00C0429A" w:rsidRPr="000E192F" w:rsidRDefault="00C0429A" w:rsidP="00040C5A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以下任意条件满足时，退出</w:t>
            </w:r>
          </w:p>
          <w:p w14:paraId="07DBE046" w14:textId="77777777" w:rsidR="00C0429A" w:rsidRPr="000E192F" w:rsidRDefault="00C0429A" w:rsidP="00040C5A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hint="eastAsia"/>
                <w:color w:val="000000" w:themeColor="text1"/>
                <w:sz w:val="20"/>
                <w:szCs w:val="20"/>
                <w:lang w:eastAsia="zh-CN"/>
              </w:rPr>
              <w:t>1.</w:t>
            </w:r>
            <w:r w:rsidRPr="000E192F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/>
              </w:rPr>
              <w:t>ON</w:t>
            </w:r>
            <w:proofErr w:type="gramStart"/>
            <w:r w:rsidRPr="000E192F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/>
              </w:rPr>
              <w:t>档</w:t>
            </w:r>
            <w:proofErr w:type="gramEnd"/>
            <w:r w:rsidRPr="000E192F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/>
              </w:rPr>
              <w:t>电源断开；</w:t>
            </w:r>
          </w:p>
          <w:p w14:paraId="19379FE5" w14:textId="77777777" w:rsidR="00C0429A" w:rsidRPr="000E192F" w:rsidRDefault="00C0429A" w:rsidP="00040C5A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hint="eastAsia"/>
                <w:color w:val="000000" w:themeColor="text1"/>
                <w:sz w:val="20"/>
                <w:szCs w:val="20"/>
                <w:lang w:eastAsia="zh-CN"/>
              </w:rPr>
              <w:t>2.</w:t>
            </w:r>
            <w:r w:rsidRPr="000E192F"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/>
              </w:rPr>
              <w:t>仪表未收到气瓶报文或</w:t>
            </w:r>
            <w:r w:rsidRPr="000E192F">
              <w:rPr>
                <w:rFonts w:ascii="Times New Roman" w:hAnsi="Times New Roman" w:hint="eastAsia"/>
                <w:color w:val="000000" w:themeColor="text1"/>
                <w:sz w:val="20"/>
                <w:szCs w:val="20"/>
                <w:lang w:eastAsia="zh-CN"/>
              </w:rPr>
              <w:t>判断气瓶液位正常</w:t>
            </w:r>
          </w:p>
        </w:tc>
      </w:tr>
      <w:tr w:rsidR="00C0429A" w:rsidRPr="000E192F" w14:paraId="10A735E8" w14:textId="77777777" w:rsidTr="00040C5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48B5529" w14:textId="77777777" w:rsidR="00C0429A" w:rsidRPr="000E192F" w:rsidRDefault="00C0429A" w:rsidP="00040C5A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0E192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204EF8B0" w14:textId="77777777" w:rsidR="00C0429A" w:rsidRPr="000E192F" w:rsidRDefault="00C0429A" w:rsidP="00040C5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  <w:lang w:val="en-US" w:eastAsia="zh-CN"/>
              </w:rPr>
              <w:drawing>
                <wp:inline distT="0" distB="0" distL="0" distR="0" wp14:anchorId="5807EBC2" wp14:editId="42EC47F2">
                  <wp:extent cx="1682750" cy="2255520"/>
                  <wp:effectExtent l="0" t="0" r="0" b="0"/>
                  <wp:docPr id="166" name="图片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2750" cy="22555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429A" w:rsidRPr="000E192F" w14:paraId="5175C122" w14:textId="77777777" w:rsidTr="00040C5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9CBC112" w14:textId="77777777" w:rsidR="00C0429A" w:rsidRPr="000E192F" w:rsidRDefault="00C0429A" w:rsidP="00040C5A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0E192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8BACDCC" w14:textId="77777777" w:rsidR="00C0429A" w:rsidRPr="000E192F" w:rsidRDefault="00C0429A" w:rsidP="00040C5A">
            <w:pPr>
              <w:spacing w:after="12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无</w:t>
            </w:r>
          </w:p>
        </w:tc>
      </w:tr>
      <w:tr w:rsidR="00C0429A" w:rsidRPr="000E192F" w14:paraId="7823CB6C" w14:textId="77777777" w:rsidTr="00040C5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D7F0DC5" w14:textId="77777777" w:rsidR="00C0429A" w:rsidRPr="000E192F" w:rsidRDefault="00C0429A" w:rsidP="00040C5A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7E3FFEED" w14:textId="77777777" w:rsidR="00C0429A" w:rsidRPr="000E192F" w:rsidRDefault="00C0429A" w:rsidP="00040C5A">
            <w:pPr>
              <w:spacing w:after="12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  <w:t>电</w:t>
            </w:r>
          </w:p>
        </w:tc>
      </w:tr>
      <w:tr w:rsidR="00C0429A" w:rsidRPr="000E192F" w14:paraId="0C6BBDCD" w14:textId="77777777" w:rsidTr="00040C5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03FDBDC" w14:textId="77777777" w:rsidR="00C0429A" w:rsidRPr="000E192F" w:rsidRDefault="00C0429A" w:rsidP="00040C5A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7CE23081" w14:textId="77777777" w:rsidR="00C0429A" w:rsidRPr="000E192F" w:rsidRDefault="00C0429A" w:rsidP="00040C5A">
            <w:pPr>
              <w:spacing w:after="12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C0429A" w:rsidRPr="000E192F" w14:paraId="1BE2CD0C" w14:textId="77777777" w:rsidTr="00040C5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C5D1B8B" w14:textId="77777777" w:rsidR="00C0429A" w:rsidRPr="000E192F" w:rsidRDefault="00C0429A" w:rsidP="00040C5A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3AF67492" w14:textId="77777777" w:rsidR="00C0429A" w:rsidRPr="000E192F" w:rsidRDefault="00C0429A" w:rsidP="00040C5A">
            <w:pPr>
              <w:spacing w:after="12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C0429A" w:rsidRPr="000E192F" w14:paraId="63ABF775" w14:textId="77777777" w:rsidTr="00040C5A">
        <w:trPr>
          <w:trHeight w:val="651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6E10E30" w14:textId="77777777" w:rsidR="00C0429A" w:rsidRPr="000E192F" w:rsidRDefault="00C0429A" w:rsidP="00040C5A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历史状态</w:t>
            </w:r>
          </w:p>
        </w:tc>
        <w:tc>
          <w:tcPr>
            <w:tcW w:w="7654" w:type="dxa"/>
            <w:vAlign w:val="center"/>
          </w:tcPr>
          <w:p w14:paraId="18ED5393" w14:textId="35AE5412" w:rsidR="00C0429A" w:rsidRPr="000E192F" w:rsidRDefault="00C0429A" w:rsidP="00040C5A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0"/>
                <w:szCs w:val="20"/>
                <w:lang w:eastAsia="zh-CN"/>
              </w:rPr>
            </w:pPr>
          </w:p>
        </w:tc>
      </w:tr>
    </w:tbl>
    <w:p w14:paraId="2400B494" w14:textId="77777777" w:rsidR="00C0429A" w:rsidRPr="00C0429A" w:rsidRDefault="00C0429A" w:rsidP="00C0429A">
      <w:pPr>
        <w:rPr>
          <w:lang w:eastAsia="zh-CN"/>
        </w:rPr>
      </w:pPr>
    </w:p>
    <w:p w14:paraId="7BDC04C3" w14:textId="2AEEE737" w:rsidR="00A42060" w:rsidRDefault="00A42060">
      <w:pPr>
        <w:pStyle w:val="2"/>
        <w:rPr>
          <w:lang w:eastAsia="zh-CN"/>
        </w:rPr>
      </w:pPr>
      <w:r>
        <w:rPr>
          <w:rFonts w:hint="eastAsia"/>
          <w:lang w:eastAsia="zh-CN"/>
        </w:rPr>
        <w:t>系统超时报警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A42060" w:rsidRPr="000E192F" w14:paraId="28DD736E" w14:textId="77777777" w:rsidTr="00040C5A">
        <w:trPr>
          <w:trHeight w:val="509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E3AF0A1" w14:textId="77777777" w:rsidR="00A42060" w:rsidRPr="000E192F" w:rsidRDefault="00A42060" w:rsidP="00040C5A">
            <w:pPr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0E192F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362E4A19" w14:textId="77777777" w:rsidR="00A42060" w:rsidRPr="000E192F" w:rsidRDefault="00A42060" w:rsidP="00040C5A">
            <w:pPr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系统超时报警</w:t>
            </w:r>
          </w:p>
        </w:tc>
      </w:tr>
      <w:tr w:rsidR="00A42060" w:rsidRPr="000E192F" w14:paraId="75D4B9FE" w14:textId="77777777" w:rsidTr="00040C5A">
        <w:trPr>
          <w:trHeight w:val="95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2A20E57" w14:textId="77777777" w:rsidR="00A42060" w:rsidRPr="000E192F" w:rsidRDefault="00A42060" w:rsidP="00040C5A">
            <w:pPr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0E192F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2E0CEF1B" w14:textId="77777777" w:rsidR="00A42060" w:rsidRPr="000E192F" w:rsidRDefault="00A42060" w:rsidP="00040C5A">
            <w:pPr>
              <w:spacing w:after="0" w:line="240" w:lineRule="auto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根据车辆标定配置，仪表</w:t>
            </w:r>
            <w:proofErr w:type="gramStart"/>
            <w:r w:rsidRPr="000E192F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需支持</w:t>
            </w:r>
            <w:proofErr w:type="gramEnd"/>
            <w:r w:rsidRPr="000E192F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燃气瓶超时判断和燃气泄漏传感器报文超时判断</w:t>
            </w:r>
          </w:p>
          <w:p w14:paraId="413DADEF" w14:textId="77777777" w:rsidR="00A42060" w:rsidRPr="000E192F" w:rsidRDefault="00A42060" w:rsidP="00040C5A">
            <w:pPr>
              <w:spacing w:after="0" w:line="240" w:lineRule="auto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仪表统一上电5s后开始判断，若仪表30s收不到报文，即判断超时，显示响应故障，若再收到报文，故障立即消除。</w:t>
            </w:r>
          </w:p>
          <w:p w14:paraId="76467C78" w14:textId="1085CED4" w:rsidR="00A42060" w:rsidRPr="000E192F" w:rsidRDefault="00A42060" w:rsidP="00040C5A">
            <w:pPr>
              <w:spacing w:after="0" w:line="240" w:lineRule="auto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针对燃气瓶报文超时，仪表根据标定项“燃气瓶数量”，对每个气瓶报文都需要做超时判断，报故障“燃气瓶CAN报文超时”。</w:t>
            </w:r>
          </w:p>
          <w:p w14:paraId="0921EED9" w14:textId="77777777" w:rsidR="00A42060" w:rsidRPr="000E192F" w:rsidRDefault="00A42060" w:rsidP="00040C5A">
            <w:pPr>
              <w:spacing w:after="0" w:line="240" w:lineRule="auto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针对燃气泄漏传感器报文超时，仪表根据标定项“燃气泄漏传感器配置”识别该车是带CAN的燃气泄漏传感器有几路，若为不带CAN的或者未识别到该标定项，无需做超时报警；识别带几路带CAN的传感器，就判断几路超时</w:t>
            </w:r>
          </w:p>
        </w:tc>
      </w:tr>
      <w:tr w:rsidR="00A42060" w:rsidRPr="000E192F" w14:paraId="753AE898" w14:textId="77777777" w:rsidTr="00040C5A">
        <w:trPr>
          <w:trHeight w:val="836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CF04A31" w14:textId="77777777" w:rsidR="00A42060" w:rsidRPr="000E192F" w:rsidRDefault="00A42060" w:rsidP="00040C5A">
            <w:pPr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0E192F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295B42FF" w14:textId="77777777" w:rsidR="00A42060" w:rsidRPr="000E192F" w:rsidRDefault="00A42060" w:rsidP="00040C5A">
            <w:pPr>
              <w:spacing w:after="0" w:line="240" w:lineRule="auto"/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</w:pPr>
            <w:r w:rsidRPr="000E192F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以下所有条件满足时，进入</w:t>
            </w:r>
          </w:p>
          <w:p w14:paraId="2D25FA98" w14:textId="77777777" w:rsidR="00A42060" w:rsidRPr="000E192F" w:rsidRDefault="00A42060" w:rsidP="00040C5A">
            <w:pPr>
              <w:spacing w:after="0" w:line="240" w:lineRule="auto"/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</w:pPr>
            <w:r w:rsidRPr="000E192F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1.点火锁ON档/START档；</w:t>
            </w:r>
          </w:p>
          <w:p w14:paraId="250B5769" w14:textId="77777777" w:rsidR="00A42060" w:rsidRPr="000E192F" w:rsidRDefault="00A42060" w:rsidP="00040C5A">
            <w:pPr>
              <w:spacing w:after="0" w:line="240" w:lineRule="auto"/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</w:pPr>
            <w:r w:rsidRPr="000E192F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2.30s未收到GCU/DM1_燃气泄漏报文</w:t>
            </w:r>
          </w:p>
          <w:p w14:paraId="3F2527D8" w14:textId="77777777" w:rsidR="00A42060" w:rsidRPr="000E192F" w:rsidRDefault="00A42060" w:rsidP="00040C5A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E192F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所有平台全部统一为：超时时间</w:t>
            </w:r>
            <w:r w:rsidRPr="000E192F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30s</w:t>
            </w:r>
          </w:p>
          <w:p w14:paraId="0F765500" w14:textId="77777777" w:rsidR="00A42060" w:rsidRPr="000E192F" w:rsidRDefault="00A42060" w:rsidP="00040C5A">
            <w:pPr>
              <w:pStyle w:val="HR0"/>
              <w:ind w:firstLineChars="0" w:firstLine="0"/>
            </w:pPr>
            <w:r w:rsidRPr="000E192F">
              <w:rPr>
                <w:rFonts w:hint="eastAsia"/>
              </w:rPr>
              <w:t>注：超时</w:t>
            </w:r>
            <w:r w:rsidRPr="000E192F">
              <w:rPr>
                <w:rFonts w:hint="eastAsia"/>
              </w:rPr>
              <w:t>30s</w:t>
            </w:r>
            <w:r w:rsidRPr="000E192F">
              <w:rPr>
                <w:rFonts w:hint="eastAsia"/>
              </w:rPr>
              <w:t>仪表报超时故障，仅针对超时故障，其他逻辑（指示灯、指针及其他信息）与之前保持一致</w:t>
            </w:r>
          </w:p>
          <w:p w14:paraId="49A79812" w14:textId="77777777" w:rsidR="00A42060" w:rsidRPr="000E192F" w:rsidRDefault="00A42060" w:rsidP="00040C5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en-US" w:eastAsia="zh-CN"/>
              </w:rPr>
            </w:pPr>
          </w:p>
          <w:p w14:paraId="3D81D7C9" w14:textId="77777777" w:rsidR="00A42060" w:rsidRPr="000E192F" w:rsidRDefault="00A42060" w:rsidP="00040C5A">
            <w:pPr>
              <w:spacing w:after="0" w:line="240" w:lineRule="auto"/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</w:pPr>
            <w:r w:rsidRPr="000E192F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根据</w:t>
            </w:r>
            <w:r w:rsidRPr="000E192F"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  <w:t>标定项“</w:t>
            </w:r>
            <w:r w:rsidRPr="000E192F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燃气瓶</w:t>
            </w:r>
            <w:r w:rsidRPr="000E192F"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  <w:t>数量”</w:t>
            </w:r>
            <w:r w:rsidRPr="000E192F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参数</w:t>
            </w:r>
            <w:r w:rsidRPr="000E192F"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  <w:t>匹配的位置信息，识别相应的气瓶报文和燃气泄漏传感器报文</w:t>
            </w:r>
            <w:r w:rsidRPr="000E192F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ID是否</w:t>
            </w:r>
            <w:r w:rsidRPr="000E192F"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  <w:t>超时</w:t>
            </w:r>
          </w:p>
          <w:tbl>
            <w:tblPr>
              <w:tblStyle w:val="af1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568"/>
              <w:gridCol w:w="1044"/>
              <w:gridCol w:w="1574"/>
              <w:gridCol w:w="1264"/>
              <w:gridCol w:w="1574"/>
              <w:gridCol w:w="1404"/>
            </w:tblGrid>
            <w:tr w:rsidR="00A42060" w:rsidRPr="000E192F" w14:paraId="5C628F0A" w14:textId="77777777" w:rsidTr="00040C5A">
              <w:trPr>
                <w:jc w:val="center"/>
              </w:trPr>
              <w:tc>
                <w:tcPr>
                  <w:tcW w:w="568" w:type="dxa"/>
                  <w:shd w:val="clear" w:color="auto" w:fill="D9D9D9" w:themeFill="background1" w:themeFillShade="D9"/>
                </w:tcPr>
                <w:p w14:paraId="39400D6A" w14:textId="77777777" w:rsidR="00A42060" w:rsidRPr="000E192F" w:rsidRDefault="00A42060" w:rsidP="00040C5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color w:val="000000" w:themeColor="text1"/>
                      <w:sz w:val="21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b/>
                      <w:color w:val="000000" w:themeColor="text1"/>
                      <w:sz w:val="21"/>
                      <w:lang w:val="en-US" w:eastAsia="zh-CN"/>
                    </w:rPr>
                    <w:t>参数</w:t>
                  </w:r>
                </w:p>
              </w:tc>
              <w:tc>
                <w:tcPr>
                  <w:tcW w:w="1044" w:type="dxa"/>
                  <w:shd w:val="clear" w:color="auto" w:fill="D9D9D9" w:themeFill="background1" w:themeFillShade="D9"/>
                </w:tcPr>
                <w:p w14:paraId="694F7BB7" w14:textId="77777777" w:rsidR="00A42060" w:rsidRPr="000E192F" w:rsidRDefault="00A42060" w:rsidP="00040C5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color w:val="000000" w:themeColor="text1"/>
                      <w:sz w:val="21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b/>
                      <w:color w:val="000000" w:themeColor="text1"/>
                      <w:sz w:val="21"/>
                      <w:lang w:val="en-US" w:eastAsia="zh-CN"/>
                    </w:rPr>
                    <w:t>布置</w:t>
                  </w:r>
                  <w:r w:rsidRPr="000E192F">
                    <w:rPr>
                      <w:rFonts w:ascii="Times New Roman" w:hAnsi="Times New Roman" w:cs="Times New Roman"/>
                      <w:b/>
                      <w:color w:val="000000" w:themeColor="text1"/>
                      <w:sz w:val="21"/>
                      <w:lang w:val="en-US" w:eastAsia="zh-CN"/>
                    </w:rPr>
                    <w:t>位置</w:t>
                  </w:r>
                </w:p>
              </w:tc>
              <w:tc>
                <w:tcPr>
                  <w:tcW w:w="1574" w:type="dxa"/>
                  <w:shd w:val="clear" w:color="auto" w:fill="D9D9D9" w:themeFill="background1" w:themeFillShade="D9"/>
                </w:tcPr>
                <w:p w14:paraId="2949FE03" w14:textId="77777777" w:rsidR="00A42060" w:rsidRPr="000E192F" w:rsidRDefault="00A42060" w:rsidP="00040C5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color w:val="000000" w:themeColor="text1"/>
                      <w:sz w:val="21"/>
                      <w:lang w:val="en-US"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b/>
                      <w:color w:val="000000" w:themeColor="text1"/>
                      <w:sz w:val="21"/>
                      <w:lang w:val="en-US" w:eastAsia="zh-CN"/>
                    </w:rPr>
                    <w:t>气瓶</w:t>
                  </w:r>
                  <w:r w:rsidRPr="000E192F">
                    <w:rPr>
                      <w:rFonts w:ascii="Times New Roman" w:hAnsi="Times New Roman" w:cs="Times New Roman"/>
                      <w:b/>
                      <w:color w:val="000000" w:themeColor="text1"/>
                      <w:sz w:val="21"/>
                      <w:lang w:val="en-US" w:eastAsia="zh-CN"/>
                    </w:rPr>
                    <w:t>报文</w:t>
                  </w:r>
                </w:p>
                <w:p w14:paraId="16A28D76" w14:textId="77777777" w:rsidR="00A42060" w:rsidRPr="000E192F" w:rsidRDefault="00A42060" w:rsidP="00040C5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color w:val="000000" w:themeColor="text1"/>
                      <w:sz w:val="21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b/>
                      <w:color w:val="000000" w:themeColor="text1"/>
                      <w:sz w:val="21"/>
                      <w:lang w:val="en-US" w:eastAsia="zh-CN"/>
                    </w:rPr>
                    <w:t>（</w:t>
                  </w:r>
                  <w:r w:rsidRPr="000E192F">
                    <w:rPr>
                      <w:rFonts w:ascii="Times New Roman" w:hAnsi="Times New Roman" w:cs="Times New Roman" w:hint="eastAsia"/>
                      <w:b/>
                      <w:color w:val="000000" w:themeColor="text1"/>
                      <w:sz w:val="21"/>
                      <w:lang w:val="en-US" w:eastAsia="zh-CN"/>
                    </w:rPr>
                    <w:t>0</w:t>
                  </w:r>
                  <w:r w:rsidRPr="000E192F">
                    <w:rPr>
                      <w:rFonts w:ascii="Times New Roman" w:hAnsi="Times New Roman" w:cs="Times New Roman"/>
                      <w:b/>
                      <w:color w:val="000000" w:themeColor="text1"/>
                      <w:sz w:val="21"/>
                      <w:lang w:val="en-US" w:eastAsia="zh-CN"/>
                    </w:rPr>
                    <w:t>x</w:t>
                  </w:r>
                  <w:r w:rsidRPr="000E192F">
                    <w:rPr>
                      <w:rFonts w:ascii="Times New Roman" w:hAnsi="Times New Roman" w:cs="Times New Roman" w:hint="eastAsia"/>
                      <w:b/>
                      <w:color w:val="000000" w:themeColor="text1"/>
                      <w:sz w:val="21"/>
                      <w:lang w:val="en-US" w:eastAsia="zh-CN"/>
                    </w:rPr>
                    <w:t>）</w:t>
                  </w:r>
                </w:p>
              </w:tc>
              <w:tc>
                <w:tcPr>
                  <w:tcW w:w="1264" w:type="dxa"/>
                  <w:shd w:val="clear" w:color="auto" w:fill="D9D9D9" w:themeFill="background1" w:themeFillShade="D9"/>
                </w:tcPr>
                <w:p w14:paraId="7519AF92" w14:textId="77777777" w:rsidR="00A42060" w:rsidRPr="000E192F" w:rsidRDefault="00A42060" w:rsidP="00040C5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color w:val="000000" w:themeColor="text1"/>
                      <w:sz w:val="21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b/>
                      <w:color w:val="000000" w:themeColor="text1"/>
                      <w:sz w:val="21"/>
                      <w:lang w:val="en-US" w:eastAsia="zh-CN"/>
                    </w:rPr>
                    <w:t>发动机舱</w:t>
                  </w:r>
                  <w:r w:rsidRPr="000E192F">
                    <w:rPr>
                      <w:rFonts w:ascii="Times New Roman" w:hAnsi="Times New Roman" w:cs="Times New Roman"/>
                      <w:b/>
                      <w:color w:val="000000" w:themeColor="text1"/>
                      <w:sz w:val="21"/>
                      <w:lang w:val="en-US" w:eastAsia="zh-CN"/>
                    </w:rPr>
                    <w:t>燃气</w:t>
                  </w:r>
                  <w:r w:rsidRPr="000E192F">
                    <w:rPr>
                      <w:rFonts w:ascii="Times New Roman" w:hAnsi="Times New Roman" w:cs="Times New Roman" w:hint="eastAsia"/>
                      <w:b/>
                      <w:color w:val="000000" w:themeColor="text1"/>
                      <w:sz w:val="21"/>
                      <w:lang w:val="en-US" w:eastAsia="zh-CN"/>
                    </w:rPr>
                    <w:t>泄漏（</w:t>
                  </w:r>
                  <w:r w:rsidRPr="000E192F">
                    <w:rPr>
                      <w:rFonts w:ascii="Times New Roman" w:hAnsi="Times New Roman" w:cs="Times New Roman" w:hint="eastAsia"/>
                      <w:b/>
                      <w:color w:val="000000" w:themeColor="text1"/>
                      <w:sz w:val="21"/>
                      <w:lang w:val="en-US" w:eastAsia="zh-CN"/>
                    </w:rPr>
                    <w:t>0</w:t>
                  </w:r>
                  <w:r w:rsidRPr="000E192F">
                    <w:rPr>
                      <w:rFonts w:ascii="Times New Roman" w:hAnsi="Times New Roman" w:cs="Times New Roman"/>
                      <w:b/>
                      <w:color w:val="000000" w:themeColor="text1"/>
                      <w:sz w:val="21"/>
                      <w:lang w:val="en-US" w:eastAsia="zh-CN"/>
                    </w:rPr>
                    <w:t>x</w:t>
                  </w:r>
                  <w:r w:rsidRPr="000E192F">
                    <w:rPr>
                      <w:rFonts w:ascii="Times New Roman" w:hAnsi="Times New Roman" w:cs="Times New Roman" w:hint="eastAsia"/>
                      <w:b/>
                      <w:color w:val="000000" w:themeColor="text1"/>
                      <w:sz w:val="21"/>
                      <w:lang w:val="en-US" w:eastAsia="zh-CN"/>
                    </w:rPr>
                    <w:t>）</w:t>
                  </w:r>
                </w:p>
              </w:tc>
              <w:tc>
                <w:tcPr>
                  <w:tcW w:w="1574" w:type="dxa"/>
                  <w:shd w:val="clear" w:color="auto" w:fill="D9D9D9" w:themeFill="background1" w:themeFillShade="D9"/>
                </w:tcPr>
                <w:p w14:paraId="75716DB8" w14:textId="77777777" w:rsidR="00A42060" w:rsidRPr="000E192F" w:rsidRDefault="00A42060" w:rsidP="00040C5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color w:val="000000" w:themeColor="text1"/>
                      <w:sz w:val="21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b/>
                      <w:color w:val="000000" w:themeColor="text1"/>
                      <w:sz w:val="21"/>
                      <w:lang w:val="en-US" w:eastAsia="zh-CN"/>
                    </w:rPr>
                    <w:t>气瓶</w:t>
                  </w:r>
                  <w:r w:rsidRPr="000E192F">
                    <w:rPr>
                      <w:rFonts w:ascii="Times New Roman" w:hAnsi="Times New Roman" w:cs="Times New Roman"/>
                      <w:b/>
                      <w:color w:val="000000" w:themeColor="text1"/>
                      <w:sz w:val="21"/>
                      <w:lang w:val="en-US" w:eastAsia="zh-CN"/>
                    </w:rPr>
                    <w:t>燃气泄漏</w:t>
                  </w:r>
                </w:p>
                <w:p w14:paraId="1B8B2B73" w14:textId="77777777" w:rsidR="00A42060" w:rsidRPr="000E192F" w:rsidRDefault="00A42060" w:rsidP="00040C5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color w:val="000000" w:themeColor="text1"/>
                      <w:sz w:val="21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b/>
                      <w:color w:val="000000" w:themeColor="text1"/>
                      <w:sz w:val="21"/>
                      <w:lang w:eastAsia="zh-CN"/>
                    </w:rPr>
                    <w:t>（</w:t>
                  </w:r>
                  <w:r w:rsidRPr="000E192F">
                    <w:rPr>
                      <w:rFonts w:ascii="Times New Roman" w:hAnsi="Times New Roman" w:cs="Times New Roman" w:hint="eastAsia"/>
                      <w:b/>
                      <w:color w:val="000000" w:themeColor="text1"/>
                      <w:sz w:val="21"/>
                      <w:lang w:eastAsia="zh-CN"/>
                    </w:rPr>
                    <w:t>0</w:t>
                  </w:r>
                  <w:r w:rsidRPr="000E192F">
                    <w:rPr>
                      <w:rFonts w:ascii="Times New Roman" w:hAnsi="Times New Roman" w:cs="Times New Roman"/>
                      <w:b/>
                      <w:color w:val="000000" w:themeColor="text1"/>
                      <w:sz w:val="21"/>
                      <w:lang w:eastAsia="zh-CN"/>
                    </w:rPr>
                    <w:t>x</w:t>
                  </w:r>
                  <w:r w:rsidRPr="000E192F">
                    <w:rPr>
                      <w:rFonts w:ascii="Times New Roman" w:hAnsi="Times New Roman" w:cs="Times New Roman" w:hint="eastAsia"/>
                      <w:b/>
                      <w:color w:val="000000" w:themeColor="text1"/>
                      <w:sz w:val="21"/>
                      <w:lang w:eastAsia="zh-CN"/>
                    </w:rPr>
                    <w:t>）</w:t>
                  </w:r>
                </w:p>
              </w:tc>
              <w:tc>
                <w:tcPr>
                  <w:tcW w:w="1404" w:type="dxa"/>
                  <w:shd w:val="clear" w:color="auto" w:fill="D9D9D9" w:themeFill="background1" w:themeFillShade="D9"/>
                </w:tcPr>
                <w:p w14:paraId="450E9B24" w14:textId="77777777" w:rsidR="00A42060" w:rsidRPr="00F00C91" w:rsidRDefault="00A42060" w:rsidP="00040C5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color w:val="000000" w:themeColor="text1"/>
                      <w:sz w:val="21"/>
                      <w:lang w:eastAsia="zh-CN"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  <w:color w:val="000000" w:themeColor="text1"/>
                      <w:sz w:val="21"/>
                      <w:lang w:val="en-US" w:eastAsia="zh-CN"/>
                    </w:rPr>
                    <w:t>备注</w:t>
                  </w:r>
                </w:p>
              </w:tc>
            </w:tr>
            <w:tr w:rsidR="00A42060" w:rsidRPr="000E192F" w14:paraId="563C7887" w14:textId="77777777" w:rsidTr="00040C5A">
              <w:trPr>
                <w:jc w:val="center"/>
              </w:trPr>
              <w:tc>
                <w:tcPr>
                  <w:tcW w:w="568" w:type="dxa"/>
                </w:tcPr>
                <w:p w14:paraId="4C16601A" w14:textId="77777777" w:rsidR="00A42060" w:rsidRPr="000E192F" w:rsidRDefault="00A42060" w:rsidP="00040C5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1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21"/>
                      <w:lang w:eastAsia="zh-CN"/>
                    </w:rPr>
                    <w:t>1</w:t>
                  </w:r>
                </w:p>
              </w:tc>
              <w:tc>
                <w:tcPr>
                  <w:tcW w:w="1044" w:type="dxa"/>
                </w:tcPr>
                <w:p w14:paraId="1171ADC0" w14:textId="77777777" w:rsidR="00A42060" w:rsidRPr="000E192F" w:rsidRDefault="00A42060" w:rsidP="00040C5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1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21"/>
                      <w:lang w:val="en-US" w:eastAsia="zh-CN"/>
                    </w:rPr>
                    <w:t>单气瓶</w:t>
                  </w:r>
                </w:p>
              </w:tc>
              <w:tc>
                <w:tcPr>
                  <w:tcW w:w="1574" w:type="dxa"/>
                </w:tcPr>
                <w:p w14:paraId="51234C3B" w14:textId="77777777" w:rsidR="00A42060" w:rsidRPr="000E192F" w:rsidRDefault="00A42060" w:rsidP="00040C5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1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21"/>
                      <w:lang w:eastAsia="zh-CN"/>
                    </w:rPr>
                    <w:t>4E</w:t>
                  </w:r>
                </w:p>
              </w:tc>
              <w:tc>
                <w:tcPr>
                  <w:tcW w:w="1264" w:type="dxa"/>
                </w:tcPr>
                <w:p w14:paraId="52305716" w14:textId="77777777" w:rsidR="00A42060" w:rsidRPr="000E192F" w:rsidRDefault="00A42060" w:rsidP="00040C5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1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21"/>
                      <w:lang w:eastAsia="zh-CN"/>
                    </w:rPr>
                    <w:t>9A</w:t>
                  </w:r>
                </w:p>
              </w:tc>
              <w:tc>
                <w:tcPr>
                  <w:tcW w:w="1574" w:type="dxa"/>
                </w:tcPr>
                <w:p w14:paraId="2389D729" w14:textId="77777777" w:rsidR="00A42060" w:rsidRPr="000E192F" w:rsidRDefault="00A42060" w:rsidP="00040C5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1"/>
                      <w:lang w:eastAsia="zh-CN"/>
                    </w:rPr>
                  </w:pPr>
                  <w:r w:rsidRPr="000E192F">
                    <w:rPr>
                      <w:rFonts w:ascii="Times New Roman" w:hAnsi="Times New Roman" w:cs="Times New Roman" w:hint="eastAsia"/>
                      <w:color w:val="000000" w:themeColor="text1"/>
                      <w:sz w:val="21"/>
                      <w:lang w:eastAsia="zh-CN"/>
                    </w:rPr>
                    <w:t>9B</w:t>
                  </w:r>
                </w:p>
              </w:tc>
              <w:tc>
                <w:tcPr>
                  <w:tcW w:w="1404" w:type="dxa"/>
                </w:tcPr>
                <w:p w14:paraId="7A101682" w14:textId="77777777" w:rsidR="00A42060" w:rsidRPr="000E192F" w:rsidRDefault="00A42060" w:rsidP="00040C5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1"/>
                      <w:lang w:eastAsia="zh-CN"/>
                    </w:rPr>
                  </w:pPr>
                  <w:r>
                    <w:rPr>
                      <w:rFonts w:ascii="Times New Roman" w:hAnsi="Times New Roman" w:cs="Times New Roman" w:hint="eastAsia"/>
                      <w:color w:val="000000" w:themeColor="text1"/>
                      <w:sz w:val="21"/>
                      <w:lang w:eastAsia="zh-CN"/>
                    </w:rPr>
                    <w:t>L</w:t>
                  </w:r>
                  <w:r>
                    <w:rPr>
                      <w:rFonts w:ascii="Times New Roman" w:hAnsi="Times New Roman" w:cs="Times New Roman"/>
                      <w:color w:val="000000" w:themeColor="text1"/>
                      <w:sz w:val="21"/>
                      <w:lang w:eastAsia="zh-CN"/>
                    </w:rPr>
                    <w:t>NG</w:t>
                  </w:r>
                </w:p>
              </w:tc>
            </w:tr>
          </w:tbl>
          <w:p w14:paraId="36B3CCFA" w14:textId="44A8B108" w:rsidR="00A42060" w:rsidRPr="000E192F" w:rsidRDefault="00A42060" w:rsidP="00040C5A">
            <w:pPr>
              <w:spacing w:after="0" w:line="240" w:lineRule="auto"/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</w:pPr>
            <w:r w:rsidRPr="000E192F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若</w:t>
            </w:r>
            <w:r w:rsidRPr="000E192F"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  <w:t>气瓶</w:t>
            </w:r>
            <w:r w:rsidRPr="000E192F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报文</w:t>
            </w:r>
            <w:r w:rsidRPr="000E192F"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  <w:t>超时，则显示“</w:t>
            </w:r>
            <w:r w:rsidRPr="000E192F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气瓶状态</w:t>
            </w:r>
            <w:r w:rsidRPr="000E192F"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  <w:t>检测失败，请检修”</w:t>
            </w:r>
            <w:r w:rsidRPr="000E192F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。</w:t>
            </w:r>
          </w:p>
          <w:p w14:paraId="2ACB74AE" w14:textId="5D543A35" w:rsidR="00A42060" w:rsidRPr="000E192F" w:rsidRDefault="00A42060" w:rsidP="00040C5A">
            <w:pPr>
              <w:spacing w:after="0" w:line="240" w:lineRule="auto"/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</w:pPr>
            <w:r w:rsidRPr="000E192F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若发动机</w:t>
            </w:r>
            <w:r w:rsidRPr="000E192F"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  <w:t>舱燃气泄漏传感器</w:t>
            </w:r>
            <w:r w:rsidRPr="000E192F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报文</w:t>
            </w:r>
            <w:r w:rsidRPr="000E192F"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  <w:t>超时，则显示“</w:t>
            </w:r>
            <w:r w:rsidRPr="000E192F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发动机</w:t>
            </w:r>
            <w:r w:rsidRPr="000E192F"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  <w:t>舱燃气泄漏</w:t>
            </w:r>
            <w:r w:rsidRPr="000E192F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传感器状态</w:t>
            </w:r>
            <w:r w:rsidRPr="000E192F"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  <w:t>检测失败，请检修”</w:t>
            </w:r>
            <w:r w:rsidRPr="000E192F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 xml:space="preserve"> </w:t>
            </w:r>
          </w:p>
          <w:p w14:paraId="5A47F33A" w14:textId="3D720B86" w:rsidR="00A42060" w:rsidRPr="000E192F" w:rsidRDefault="00A42060" w:rsidP="00040C5A">
            <w:pPr>
              <w:spacing w:after="0" w:line="240" w:lineRule="auto"/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</w:pPr>
            <w:r w:rsidRPr="000E192F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若气瓶</w:t>
            </w:r>
            <w:r w:rsidRPr="000E192F"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  <w:t>燃气泄漏传感器</w:t>
            </w:r>
            <w:r w:rsidRPr="000E192F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报文</w:t>
            </w:r>
            <w:r w:rsidRPr="000E192F"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  <w:t>超时，则显示“</w:t>
            </w:r>
            <w:r w:rsidRPr="000E192F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气瓶燃气</w:t>
            </w:r>
            <w:r w:rsidRPr="000E192F"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  <w:t>泄漏传感器</w:t>
            </w:r>
            <w:r w:rsidRPr="000E192F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状态</w:t>
            </w:r>
            <w:r w:rsidRPr="000E192F"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  <w:t xml:space="preserve">检测失败，请检修” </w:t>
            </w:r>
          </w:p>
          <w:p w14:paraId="154AE4DE" w14:textId="05DE5510" w:rsidR="00A42060" w:rsidRPr="000E192F" w:rsidRDefault="00A42060" w:rsidP="00040C5A">
            <w:pPr>
              <w:spacing w:after="0" w:line="240" w:lineRule="auto"/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</w:pPr>
          </w:p>
        </w:tc>
      </w:tr>
      <w:tr w:rsidR="00A42060" w:rsidRPr="000E192F" w14:paraId="44C538B1" w14:textId="77777777" w:rsidTr="00040C5A">
        <w:trPr>
          <w:trHeight w:val="527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FFA0827" w14:textId="77777777" w:rsidR="00A42060" w:rsidRPr="000E192F" w:rsidRDefault="00A42060" w:rsidP="00040C5A">
            <w:pPr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0E192F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33790518" w14:textId="77777777" w:rsidR="00A42060" w:rsidRPr="000E192F" w:rsidRDefault="00A42060" w:rsidP="00040C5A">
            <w:pPr>
              <w:spacing w:after="0" w:line="240" w:lineRule="auto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仪表显示文字提醒，具体见故障清单</w:t>
            </w:r>
          </w:p>
        </w:tc>
      </w:tr>
      <w:tr w:rsidR="00A42060" w:rsidRPr="000E192F" w14:paraId="4F72D7FE" w14:textId="77777777" w:rsidTr="00040C5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D1CC95F" w14:textId="77777777" w:rsidR="00A42060" w:rsidRPr="000E192F" w:rsidRDefault="00A42060" w:rsidP="00040C5A">
            <w:pPr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r w:rsidRPr="000E192F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34663102" w14:textId="77777777" w:rsidR="00A42060" w:rsidRPr="000E192F" w:rsidRDefault="00A42060" w:rsidP="00040C5A">
            <w:pPr>
              <w:spacing w:after="0" w:line="240" w:lineRule="auto"/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A42060" w:rsidRPr="000E192F" w14:paraId="2033C0AD" w14:textId="77777777" w:rsidTr="00040C5A">
        <w:trPr>
          <w:trHeight w:val="844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3D502F2" w14:textId="77777777" w:rsidR="00A42060" w:rsidRPr="000E192F" w:rsidRDefault="00A42060" w:rsidP="00040C5A">
            <w:pPr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0E192F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1DDE9EF6" w14:textId="77777777" w:rsidR="00A42060" w:rsidRPr="000E192F" w:rsidRDefault="00A42060" w:rsidP="00040C5A">
            <w:pPr>
              <w:spacing w:after="0" w:line="240" w:lineRule="auto"/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</w:pPr>
            <w:r w:rsidRPr="000E192F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以下任意条件满足时，退出</w:t>
            </w:r>
          </w:p>
          <w:p w14:paraId="0084FAD1" w14:textId="77777777" w:rsidR="00A42060" w:rsidRPr="000E192F" w:rsidRDefault="00A42060" w:rsidP="00040C5A">
            <w:pPr>
              <w:spacing w:after="0" w:line="240" w:lineRule="auto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1.点火锁OFF/ACC；</w:t>
            </w:r>
          </w:p>
          <w:p w14:paraId="0896E74A" w14:textId="77777777" w:rsidR="00A42060" w:rsidRPr="000E192F" w:rsidRDefault="00A42060" w:rsidP="00040C5A">
            <w:pPr>
              <w:spacing w:after="0" w:line="240" w:lineRule="auto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2.或</w:t>
            </w:r>
            <w:r w:rsidRPr="000E192F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收到GCU/DM1报文</w:t>
            </w:r>
          </w:p>
        </w:tc>
      </w:tr>
      <w:tr w:rsidR="00A42060" w:rsidRPr="000E192F" w14:paraId="5525F2A9" w14:textId="77777777" w:rsidTr="00040C5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C737410" w14:textId="77777777" w:rsidR="00A42060" w:rsidRPr="000E192F" w:rsidRDefault="00A42060" w:rsidP="00040C5A">
            <w:pPr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0E192F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74388FBE" w14:textId="77777777" w:rsidR="00A42060" w:rsidRPr="000E192F" w:rsidRDefault="00A42060" w:rsidP="00040C5A">
            <w:pPr>
              <w:spacing w:after="0" w:line="240" w:lineRule="auto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总线：</w:t>
            </w:r>
          </w:p>
          <w:p w14:paraId="38EF7345" w14:textId="77777777" w:rsidR="00A42060" w:rsidRPr="000E192F" w:rsidRDefault="00A42060" w:rsidP="00040C5A">
            <w:pPr>
              <w:spacing w:after="0" w:line="240" w:lineRule="auto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GCU/DM1报文</w:t>
            </w:r>
          </w:p>
        </w:tc>
      </w:tr>
      <w:tr w:rsidR="00A42060" w:rsidRPr="000E192F" w14:paraId="76F264EF" w14:textId="77777777" w:rsidTr="00040C5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BDB1A02" w14:textId="77777777" w:rsidR="00A42060" w:rsidRPr="000E192F" w:rsidRDefault="00A42060" w:rsidP="00040C5A">
            <w:pPr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0E192F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0F8185B0" w14:textId="77777777" w:rsidR="00A42060" w:rsidRPr="000E192F" w:rsidRDefault="00A42060" w:rsidP="00040C5A">
            <w:pPr>
              <w:spacing w:after="0" w:line="240" w:lineRule="auto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无</w:t>
            </w:r>
          </w:p>
        </w:tc>
      </w:tr>
      <w:tr w:rsidR="00A42060" w:rsidRPr="000E192F" w14:paraId="59D312F6" w14:textId="77777777" w:rsidTr="00040C5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C172746" w14:textId="77777777" w:rsidR="00A42060" w:rsidRPr="000E192F" w:rsidRDefault="00A42060" w:rsidP="00040C5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2F4A8B69" w14:textId="77777777" w:rsidR="00A42060" w:rsidRPr="000E192F" w:rsidRDefault="00A42060" w:rsidP="00040C5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Theme="minorEastAsia" w:hAnsiTheme="minorEastAsia" w:hint="eastAsia"/>
                <w:color w:val="000000" w:themeColor="text1"/>
                <w:sz w:val="20"/>
                <w:szCs w:val="20"/>
              </w:rPr>
              <w:t>ON</w:t>
            </w:r>
            <w:proofErr w:type="spellStart"/>
            <w:r w:rsidRPr="000E192F">
              <w:rPr>
                <w:rFonts w:asciiTheme="minorEastAsia" w:hAnsiTheme="minorEastAsia" w:hint="eastAsia"/>
                <w:color w:val="000000" w:themeColor="text1"/>
                <w:sz w:val="20"/>
                <w:szCs w:val="20"/>
              </w:rPr>
              <w:t>档电源</w:t>
            </w:r>
            <w:proofErr w:type="spellEnd"/>
          </w:p>
        </w:tc>
      </w:tr>
      <w:tr w:rsidR="00A42060" w:rsidRPr="000E192F" w14:paraId="42590F0C" w14:textId="77777777" w:rsidTr="00040C5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18B3CB7" w14:textId="77777777" w:rsidR="00A42060" w:rsidRPr="000E192F" w:rsidRDefault="00A42060" w:rsidP="00040C5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lastRenderedPageBreak/>
              <w:t>法规要求</w:t>
            </w:r>
          </w:p>
        </w:tc>
        <w:tc>
          <w:tcPr>
            <w:tcW w:w="7654" w:type="dxa"/>
            <w:vAlign w:val="center"/>
          </w:tcPr>
          <w:p w14:paraId="25A4E7B0" w14:textId="77777777" w:rsidR="00A42060" w:rsidRPr="000E192F" w:rsidRDefault="00A42060" w:rsidP="00040C5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A42060" w:rsidRPr="000E192F" w14:paraId="707BBF1C" w14:textId="77777777" w:rsidTr="00040C5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DA31D78" w14:textId="77777777" w:rsidR="00A42060" w:rsidRPr="000E192F" w:rsidRDefault="00A42060" w:rsidP="00040C5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shd w:val="clear" w:color="auto" w:fill="auto"/>
            <w:vAlign w:val="center"/>
          </w:tcPr>
          <w:p w14:paraId="4B164D06" w14:textId="77777777" w:rsidR="00A42060" w:rsidRDefault="00A42060" w:rsidP="00040C5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当前规则：</w:t>
            </w:r>
          </w:p>
          <w:p w14:paraId="3195C442" w14:textId="77777777" w:rsidR="00A42060" w:rsidRPr="00066A3E" w:rsidRDefault="00A42060" w:rsidP="00040C5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066A3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当燃气泄漏传感器配置标定为1时，仅检测发动机舱燃气泄漏报警；</w:t>
            </w:r>
          </w:p>
          <w:p w14:paraId="5996F317" w14:textId="77777777" w:rsidR="00A42060" w:rsidRPr="00066A3E" w:rsidRDefault="00A42060" w:rsidP="00040C5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066A3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当燃气泄漏传感器配置标为有且非1时：</w:t>
            </w:r>
          </w:p>
          <w:p w14:paraId="0EF88E67" w14:textId="77777777" w:rsidR="00A42060" w:rsidRPr="000E192F" w:rsidRDefault="00A42060" w:rsidP="00040C5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066A3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燃气泄漏传感器数量=气瓶数量+1个发动机舱燃气泄漏报警。</w:t>
            </w:r>
          </w:p>
        </w:tc>
      </w:tr>
    </w:tbl>
    <w:p w14:paraId="0107F35B" w14:textId="77777777" w:rsidR="00A42060" w:rsidRPr="00A42060" w:rsidRDefault="00A42060" w:rsidP="00A42060">
      <w:pPr>
        <w:rPr>
          <w:lang w:eastAsia="zh-CN"/>
        </w:rPr>
      </w:pPr>
    </w:p>
    <w:p w14:paraId="55CB1193" w14:textId="77777777" w:rsidR="00A42060" w:rsidRPr="00A42060" w:rsidRDefault="00A42060" w:rsidP="00A42060">
      <w:pPr>
        <w:rPr>
          <w:lang w:eastAsia="zh-CN"/>
        </w:rPr>
      </w:pPr>
    </w:p>
    <w:p w14:paraId="5B30DCCF" w14:textId="47CEAC99" w:rsidR="00A42060" w:rsidRDefault="00A42060">
      <w:pPr>
        <w:pStyle w:val="2"/>
        <w:rPr>
          <w:lang w:eastAsia="zh-CN"/>
        </w:rPr>
      </w:pPr>
      <w:r>
        <w:rPr>
          <w:rFonts w:hint="eastAsia"/>
          <w:lang w:eastAsia="zh-CN"/>
        </w:rPr>
        <w:t>燃气泄漏报警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A42060" w:rsidRPr="000E192F" w14:paraId="04AC3A9E" w14:textId="77777777" w:rsidTr="00040C5A">
        <w:trPr>
          <w:trHeight w:val="509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469D3B7" w14:textId="77777777" w:rsidR="00A42060" w:rsidRPr="000E192F" w:rsidRDefault="00A42060" w:rsidP="00040C5A">
            <w:pPr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0E192F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3AEBD737" w14:textId="77777777" w:rsidR="00A42060" w:rsidRPr="000E192F" w:rsidRDefault="00A42060" w:rsidP="00040C5A">
            <w:pPr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燃气泄漏报警</w:t>
            </w:r>
          </w:p>
        </w:tc>
      </w:tr>
      <w:tr w:rsidR="00A42060" w:rsidRPr="000E192F" w14:paraId="0754DECB" w14:textId="77777777" w:rsidTr="00040C5A">
        <w:trPr>
          <w:trHeight w:val="727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E516682" w14:textId="77777777" w:rsidR="00A42060" w:rsidRPr="000E192F" w:rsidRDefault="00A42060" w:rsidP="00040C5A">
            <w:pPr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0E192F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73D68262" w14:textId="77777777" w:rsidR="00A42060" w:rsidRPr="000E192F" w:rsidRDefault="00A42060" w:rsidP="00040C5A">
            <w:pPr>
              <w:spacing w:after="0" w:line="240" w:lineRule="auto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当燃气发生泄漏时，文字报警提醒用户，且增加声音报警，点亮报警灯。</w:t>
            </w:r>
          </w:p>
        </w:tc>
      </w:tr>
      <w:tr w:rsidR="00A42060" w:rsidRPr="00240567" w14:paraId="03E65DB1" w14:textId="77777777" w:rsidTr="00040C5A">
        <w:trPr>
          <w:trHeight w:val="3638"/>
        </w:trPr>
        <w:tc>
          <w:tcPr>
            <w:tcW w:w="1526" w:type="dxa"/>
            <w:shd w:val="clear" w:color="auto" w:fill="auto"/>
            <w:vAlign w:val="center"/>
          </w:tcPr>
          <w:p w14:paraId="5DF3C884" w14:textId="77777777" w:rsidR="00A42060" w:rsidRPr="000E192F" w:rsidRDefault="00A42060" w:rsidP="00040C5A">
            <w:pPr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0E192F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6C6067B0" w14:textId="77777777" w:rsidR="00A42060" w:rsidRPr="000E192F" w:rsidRDefault="00A42060" w:rsidP="00040C5A">
            <w:pPr>
              <w:spacing w:after="0" w:line="240" w:lineRule="auto"/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</w:pPr>
            <w:r w:rsidRPr="000E192F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以下所有条件满足时，进入</w:t>
            </w:r>
          </w:p>
          <w:p w14:paraId="4976AED1" w14:textId="77777777" w:rsidR="00A42060" w:rsidRPr="000E192F" w:rsidRDefault="00A42060" w:rsidP="00040C5A">
            <w:pPr>
              <w:spacing w:after="0" w:line="240" w:lineRule="auto"/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</w:pPr>
            <w:r w:rsidRPr="000E192F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1.点火锁ON档/START档；</w:t>
            </w:r>
          </w:p>
          <w:p w14:paraId="691D66B5" w14:textId="77777777" w:rsidR="00A42060" w:rsidRPr="000E192F" w:rsidRDefault="00A42060" w:rsidP="00040C5A">
            <w:pPr>
              <w:spacing w:after="0" w:line="240" w:lineRule="auto"/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</w:pPr>
            <w:r w:rsidRPr="000E192F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2.</w:t>
            </w:r>
            <w:r w:rsidRPr="000E192F"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  <w:t xml:space="preserve"> </w:t>
            </w:r>
            <w:r w:rsidRPr="000E192F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收到COIM/燃气瓶的DM1燃气泄漏报警信号</w:t>
            </w:r>
          </w:p>
          <w:p w14:paraId="3B9226CF" w14:textId="77777777" w:rsidR="00A42060" w:rsidRPr="000E192F" w:rsidRDefault="00A42060" w:rsidP="00040C5A">
            <w:pPr>
              <w:spacing w:after="0" w:line="240" w:lineRule="auto"/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</w:pPr>
            <w:r w:rsidRPr="000E192F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针对D320</w:t>
            </w:r>
            <w:r w:rsidRPr="000E192F"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  <w:t>，</w:t>
            </w:r>
            <w:r w:rsidRPr="000E192F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老</w:t>
            </w:r>
            <w:r w:rsidRPr="000E192F"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  <w:t>方案</w:t>
            </w:r>
            <w:r w:rsidRPr="000E192F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：</w:t>
            </w:r>
            <w:r w:rsidRPr="000E192F"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  <w:t>仪表不参与燃气泄漏报警功能，由独立报警器实现。</w:t>
            </w:r>
          </w:p>
          <w:p w14:paraId="70E7B521" w14:textId="77777777" w:rsidR="00A42060" w:rsidRPr="000E192F" w:rsidRDefault="00A42060" w:rsidP="00040C5A">
            <w:pPr>
              <w:spacing w:after="0" w:line="240" w:lineRule="auto"/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</w:pPr>
          </w:p>
          <w:p w14:paraId="041C9C57" w14:textId="08CA4631" w:rsidR="00A42060" w:rsidRPr="000E192F" w:rsidRDefault="00A42060" w:rsidP="00040C5A">
            <w:pPr>
              <w:spacing w:after="0" w:line="240" w:lineRule="auto"/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</w:pPr>
            <w:r w:rsidRPr="000E192F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D320：</w:t>
            </w:r>
          </w:p>
          <w:p w14:paraId="58A67811" w14:textId="77777777" w:rsidR="00A42060" w:rsidRDefault="00A42060" w:rsidP="00040C5A">
            <w:pPr>
              <w:spacing w:after="0" w:line="240" w:lineRule="auto"/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</w:pPr>
            <w:r w:rsidRPr="000E192F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新方案：接收燃气泄漏报警DM1中燃气泄漏报警故障码，</w:t>
            </w:r>
            <w:r w:rsidRPr="000E192F"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  <w:t>收到即显示</w:t>
            </w:r>
          </w:p>
          <w:tbl>
            <w:tblPr>
              <w:tblStyle w:val="af1"/>
              <w:tblW w:w="0" w:type="auto"/>
              <w:tblLook w:val="04A0" w:firstRow="1" w:lastRow="0" w:firstColumn="1" w:lastColumn="0" w:noHBand="0" w:noVBand="1"/>
            </w:tblPr>
            <w:tblGrid>
              <w:gridCol w:w="651"/>
              <w:gridCol w:w="2354"/>
              <w:gridCol w:w="2127"/>
              <w:gridCol w:w="1151"/>
              <w:gridCol w:w="1145"/>
            </w:tblGrid>
            <w:tr w:rsidR="00A42060" w:rsidRPr="000E192F" w14:paraId="05937A31" w14:textId="77777777" w:rsidTr="00040C5A">
              <w:tc>
                <w:tcPr>
                  <w:tcW w:w="651" w:type="dxa"/>
                  <w:shd w:val="clear" w:color="auto" w:fill="D9D9D9" w:themeFill="background1" w:themeFillShade="D9"/>
                </w:tcPr>
                <w:p w14:paraId="05590271" w14:textId="77777777" w:rsidR="00A42060" w:rsidRPr="000E192F" w:rsidRDefault="00A42060" w:rsidP="00040C5A">
                  <w:pPr>
                    <w:pStyle w:val="HR0"/>
                    <w:spacing w:line="240" w:lineRule="auto"/>
                    <w:ind w:firstLineChars="0" w:firstLine="0"/>
                    <w:rPr>
                      <w:b/>
                      <w:color w:val="000000" w:themeColor="text1"/>
                      <w:sz w:val="18"/>
                      <w:szCs w:val="18"/>
                    </w:rPr>
                  </w:pPr>
                  <w:r w:rsidRPr="000E192F">
                    <w:rPr>
                      <w:rFonts w:hint="eastAsia"/>
                      <w:b/>
                      <w:color w:val="000000" w:themeColor="text1"/>
                      <w:sz w:val="18"/>
                      <w:szCs w:val="18"/>
                    </w:rPr>
                    <w:t>序号</w:t>
                  </w:r>
                </w:p>
              </w:tc>
              <w:tc>
                <w:tcPr>
                  <w:tcW w:w="2354" w:type="dxa"/>
                  <w:shd w:val="clear" w:color="auto" w:fill="D9D9D9" w:themeFill="background1" w:themeFillShade="D9"/>
                </w:tcPr>
                <w:p w14:paraId="42BF497F" w14:textId="77777777" w:rsidR="00A42060" w:rsidRPr="000E192F" w:rsidRDefault="00A42060" w:rsidP="00040C5A">
                  <w:pPr>
                    <w:pStyle w:val="HR0"/>
                    <w:spacing w:line="240" w:lineRule="auto"/>
                    <w:ind w:firstLineChars="0" w:firstLine="0"/>
                    <w:rPr>
                      <w:b/>
                      <w:color w:val="000000" w:themeColor="text1"/>
                      <w:sz w:val="18"/>
                      <w:szCs w:val="18"/>
                    </w:rPr>
                  </w:pPr>
                  <w:r w:rsidRPr="000E192F">
                    <w:rPr>
                      <w:rFonts w:hint="eastAsia"/>
                      <w:b/>
                      <w:color w:val="000000" w:themeColor="text1"/>
                      <w:sz w:val="18"/>
                      <w:szCs w:val="18"/>
                    </w:rPr>
                    <w:t>故障</w:t>
                  </w:r>
                </w:p>
              </w:tc>
              <w:tc>
                <w:tcPr>
                  <w:tcW w:w="2127" w:type="dxa"/>
                  <w:shd w:val="clear" w:color="auto" w:fill="D9D9D9" w:themeFill="background1" w:themeFillShade="D9"/>
                </w:tcPr>
                <w:p w14:paraId="3F735990" w14:textId="77777777" w:rsidR="00A42060" w:rsidRPr="000E192F" w:rsidRDefault="00A42060" w:rsidP="00040C5A">
                  <w:pPr>
                    <w:pStyle w:val="HR0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szCs w:val="18"/>
                    </w:rPr>
                  </w:pPr>
                  <w:r w:rsidRPr="000E192F"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DM1 ID</w:t>
                  </w:r>
                </w:p>
              </w:tc>
              <w:tc>
                <w:tcPr>
                  <w:tcW w:w="1151" w:type="dxa"/>
                  <w:shd w:val="clear" w:color="auto" w:fill="D9D9D9" w:themeFill="background1" w:themeFillShade="D9"/>
                  <w:hideMark/>
                </w:tcPr>
                <w:p w14:paraId="473FCDA4" w14:textId="77777777" w:rsidR="00A42060" w:rsidRPr="000E192F" w:rsidRDefault="00A42060" w:rsidP="00040C5A">
                  <w:pPr>
                    <w:pStyle w:val="HR0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szCs w:val="18"/>
                    </w:rPr>
                  </w:pPr>
                  <w:r w:rsidRPr="000E192F">
                    <w:rPr>
                      <w:color w:val="000000" w:themeColor="text1"/>
                      <w:sz w:val="18"/>
                      <w:szCs w:val="18"/>
                    </w:rPr>
                    <w:t>SPN(Dec)</w:t>
                  </w:r>
                </w:p>
              </w:tc>
              <w:tc>
                <w:tcPr>
                  <w:tcW w:w="1145" w:type="dxa"/>
                  <w:shd w:val="clear" w:color="auto" w:fill="D9D9D9" w:themeFill="background1" w:themeFillShade="D9"/>
                  <w:hideMark/>
                </w:tcPr>
                <w:p w14:paraId="75C0EEBB" w14:textId="77777777" w:rsidR="00A42060" w:rsidRPr="000E192F" w:rsidRDefault="00A42060" w:rsidP="00040C5A">
                  <w:pPr>
                    <w:pStyle w:val="HR0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szCs w:val="18"/>
                    </w:rPr>
                  </w:pPr>
                  <w:r w:rsidRPr="000E192F">
                    <w:rPr>
                      <w:color w:val="000000" w:themeColor="text1"/>
                      <w:sz w:val="18"/>
                      <w:szCs w:val="18"/>
                    </w:rPr>
                    <w:t>FMI(Dec)</w:t>
                  </w:r>
                </w:p>
              </w:tc>
            </w:tr>
            <w:tr w:rsidR="00A42060" w:rsidRPr="000E192F" w14:paraId="3690568E" w14:textId="77777777" w:rsidTr="00040C5A">
              <w:trPr>
                <w:trHeight w:val="288"/>
              </w:trPr>
              <w:tc>
                <w:tcPr>
                  <w:tcW w:w="651" w:type="dxa"/>
                </w:tcPr>
                <w:p w14:paraId="05C35FD4" w14:textId="77777777" w:rsidR="00A42060" w:rsidRPr="000E192F" w:rsidRDefault="00A42060" w:rsidP="00040C5A">
                  <w:pPr>
                    <w:pStyle w:val="HR0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szCs w:val="18"/>
                    </w:rPr>
                  </w:pPr>
                  <w:r w:rsidRPr="000E192F"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2354" w:type="dxa"/>
                </w:tcPr>
                <w:p w14:paraId="333FFA12" w14:textId="77777777" w:rsidR="00A42060" w:rsidRPr="000E192F" w:rsidRDefault="00A42060" w:rsidP="00040C5A">
                  <w:pPr>
                    <w:pStyle w:val="HR0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szCs w:val="18"/>
                    </w:rPr>
                  </w:pPr>
                  <w:r w:rsidRPr="000E192F"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发动机舱燃气泄漏故障</w:t>
                  </w:r>
                </w:p>
              </w:tc>
              <w:tc>
                <w:tcPr>
                  <w:tcW w:w="2127" w:type="dxa"/>
                </w:tcPr>
                <w:p w14:paraId="386944E7" w14:textId="77777777" w:rsidR="00A42060" w:rsidRPr="000E192F" w:rsidRDefault="00A42060" w:rsidP="00040C5A">
                  <w:pPr>
                    <w:pStyle w:val="HR0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szCs w:val="18"/>
                    </w:rPr>
                  </w:pPr>
                  <w:r w:rsidRPr="000E192F"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GCU1</w:t>
                  </w:r>
                  <w:r w:rsidRPr="000E192F"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：</w:t>
                  </w:r>
                  <w:r w:rsidRPr="000E192F">
                    <w:rPr>
                      <w:color w:val="000000" w:themeColor="text1"/>
                      <w:sz w:val="18"/>
                      <w:szCs w:val="18"/>
                    </w:rPr>
                    <w:t>18FECA9A</w:t>
                  </w:r>
                </w:p>
              </w:tc>
              <w:tc>
                <w:tcPr>
                  <w:tcW w:w="1151" w:type="dxa"/>
                  <w:noWrap/>
                </w:tcPr>
                <w:p w14:paraId="39852CE2" w14:textId="77777777" w:rsidR="00A42060" w:rsidRPr="000E192F" w:rsidRDefault="00A42060" w:rsidP="00040C5A">
                  <w:pPr>
                    <w:pStyle w:val="HR0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szCs w:val="18"/>
                    </w:rPr>
                  </w:pPr>
                  <w:r w:rsidRPr="000E192F">
                    <w:rPr>
                      <w:color w:val="000000" w:themeColor="text1"/>
                      <w:sz w:val="18"/>
                      <w:szCs w:val="18"/>
                    </w:rPr>
                    <w:t>518145</w:t>
                  </w:r>
                </w:p>
              </w:tc>
              <w:tc>
                <w:tcPr>
                  <w:tcW w:w="1145" w:type="dxa"/>
                  <w:noWrap/>
                </w:tcPr>
                <w:p w14:paraId="4517A135" w14:textId="77777777" w:rsidR="00A42060" w:rsidRPr="000E192F" w:rsidRDefault="00A42060" w:rsidP="00040C5A">
                  <w:pPr>
                    <w:pStyle w:val="HR0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szCs w:val="18"/>
                    </w:rPr>
                  </w:pPr>
                  <w:r w:rsidRPr="000E192F">
                    <w:rPr>
                      <w:color w:val="000000" w:themeColor="text1"/>
                      <w:sz w:val="18"/>
                      <w:szCs w:val="18"/>
                    </w:rPr>
                    <w:t>13</w:t>
                  </w:r>
                </w:p>
              </w:tc>
            </w:tr>
            <w:tr w:rsidR="00A42060" w:rsidRPr="000E192F" w14:paraId="199A7067" w14:textId="77777777" w:rsidTr="00040C5A">
              <w:trPr>
                <w:trHeight w:val="288"/>
              </w:trPr>
              <w:tc>
                <w:tcPr>
                  <w:tcW w:w="651" w:type="dxa"/>
                </w:tcPr>
                <w:p w14:paraId="5A55596E" w14:textId="77777777" w:rsidR="00A42060" w:rsidRPr="000E192F" w:rsidRDefault="00A42060" w:rsidP="00040C5A">
                  <w:pPr>
                    <w:pStyle w:val="HR0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szCs w:val="18"/>
                    </w:rPr>
                  </w:pPr>
                  <w:r w:rsidRPr="000E192F"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2354" w:type="dxa"/>
                </w:tcPr>
                <w:p w14:paraId="1754B49E" w14:textId="77777777" w:rsidR="00A42060" w:rsidRPr="000E192F" w:rsidRDefault="00A42060" w:rsidP="00040C5A">
                  <w:pPr>
                    <w:pStyle w:val="HR0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szCs w:val="18"/>
                    </w:rPr>
                  </w:pPr>
                  <w:r w:rsidRPr="000E192F"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下气瓶燃气泄漏故障</w:t>
                  </w:r>
                </w:p>
              </w:tc>
              <w:tc>
                <w:tcPr>
                  <w:tcW w:w="2127" w:type="dxa"/>
                </w:tcPr>
                <w:p w14:paraId="27A1DB34" w14:textId="77777777" w:rsidR="00A42060" w:rsidRPr="000E192F" w:rsidRDefault="00A42060" w:rsidP="00040C5A">
                  <w:pPr>
                    <w:pStyle w:val="HR0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szCs w:val="18"/>
                    </w:rPr>
                  </w:pPr>
                  <w:r w:rsidRPr="000E192F"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GCU1</w:t>
                  </w:r>
                  <w:r w:rsidRPr="000E192F"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：</w:t>
                  </w:r>
                  <w:r w:rsidRPr="000E192F">
                    <w:rPr>
                      <w:color w:val="000000" w:themeColor="text1"/>
                      <w:sz w:val="18"/>
                      <w:szCs w:val="18"/>
                    </w:rPr>
                    <w:t>18FECA9B</w:t>
                  </w:r>
                </w:p>
              </w:tc>
              <w:tc>
                <w:tcPr>
                  <w:tcW w:w="1151" w:type="dxa"/>
                  <w:noWrap/>
                </w:tcPr>
                <w:p w14:paraId="07633083" w14:textId="77777777" w:rsidR="00A42060" w:rsidRPr="000E192F" w:rsidRDefault="00A42060" w:rsidP="00040C5A">
                  <w:pPr>
                    <w:pStyle w:val="HR0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szCs w:val="18"/>
                    </w:rPr>
                  </w:pPr>
                  <w:r w:rsidRPr="000E192F">
                    <w:rPr>
                      <w:color w:val="000000" w:themeColor="text1"/>
                      <w:sz w:val="18"/>
                      <w:szCs w:val="18"/>
                    </w:rPr>
                    <w:t>518142</w:t>
                  </w:r>
                </w:p>
              </w:tc>
              <w:tc>
                <w:tcPr>
                  <w:tcW w:w="1145" w:type="dxa"/>
                  <w:noWrap/>
                </w:tcPr>
                <w:p w14:paraId="0348C42C" w14:textId="77777777" w:rsidR="00A42060" w:rsidRPr="000E192F" w:rsidRDefault="00A42060" w:rsidP="00040C5A">
                  <w:pPr>
                    <w:pStyle w:val="HR0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szCs w:val="18"/>
                    </w:rPr>
                  </w:pPr>
                  <w:r w:rsidRPr="000E192F">
                    <w:rPr>
                      <w:color w:val="000000" w:themeColor="text1"/>
                      <w:sz w:val="18"/>
                      <w:szCs w:val="18"/>
                    </w:rPr>
                    <w:t>13</w:t>
                  </w:r>
                </w:p>
              </w:tc>
            </w:tr>
            <w:tr w:rsidR="00A42060" w:rsidRPr="000E192F" w14:paraId="435EC201" w14:textId="77777777" w:rsidTr="00040C5A">
              <w:trPr>
                <w:trHeight w:val="288"/>
              </w:trPr>
              <w:tc>
                <w:tcPr>
                  <w:tcW w:w="651" w:type="dxa"/>
                </w:tcPr>
                <w:p w14:paraId="54D6DD89" w14:textId="77777777" w:rsidR="00A42060" w:rsidRPr="000E192F" w:rsidRDefault="00A42060" w:rsidP="00040C5A">
                  <w:pPr>
                    <w:pStyle w:val="HR0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szCs w:val="18"/>
                    </w:rPr>
                  </w:pPr>
                  <w:r w:rsidRPr="000E192F"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2354" w:type="dxa"/>
                </w:tcPr>
                <w:p w14:paraId="51FDB180" w14:textId="77777777" w:rsidR="00A42060" w:rsidRPr="000E192F" w:rsidRDefault="00A42060" w:rsidP="00040C5A">
                  <w:pPr>
                    <w:pStyle w:val="HR0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szCs w:val="18"/>
                    </w:rPr>
                  </w:pPr>
                  <w:r w:rsidRPr="000E192F"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上气瓶燃气泄漏故障</w:t>
                  </w:r>
                </w:p>
              </w:tc>
              <w:tc>
                <w:tcPr>
                  <w:tcW w:w="2127" w:type="dxa"/>
                </w:tcPr>
                <w:p w14:paraId="0C8F6873" w14:textId="77777777" w:rsidR="00A42060" w:rsidRPr="000E192F" w:rsidRDefault="00A42060" w:rsidP="00040C5A">
                  <w:pPr>
                    <w:pStyle w:val="HR0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szCs w:val="18"/>
                    </w:rPr>
                  </w:pPr>
                  <w:r w:rsidRPr="000E192F"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GCU1</w:t>
                  </w:r>
                  <w:r w:rsidRPr="000E192F"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：</w:t>
                  </w:r>
                  <w:r w:rsidRPr="000E192F">
                    <w:rPr>
                      <w:color w:val="000000" w:themeColor="text1"/>
                      <w:sz w:val="18"/>
                      <w:szCs w:val="18"/>
                    </w:rPr>
                    <w:t>18FECA9C</w:t>
                  </w:r>
                </w:p>
              </w:tc>
              <w:tc>
                <w:tcPr>
                  <w:tcW w:w="1151" w:type="dxa"/>
                  <w:noWrap/>
                  <w:hideMark/>
                </w:tcPr>
                <w:p w14:paraId="74A6BB4C" w14:textId="77777777" w:rsidR="00A42060" w:rsidRPr="000E192F" w:rsidRDefault="00A42060" w:rsidP="00040C5A">
                  <w:pPr>
                    <w:pStyle w:val="HR0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szCs w:val="18"/>
                    </w:rPr>
                  </w:pPr>
                  <w:r w:rsidRPr="000E192F">
                    <w:rPr>
                      <w:color w:val="000000" w:themeColor="text1"/>
                      <w:sz w:val="18"/>
                      <w:szCs w:val="18"/>
                    </w:rPr>
                    <w:t>518143</w:t>
                  </w:r>
                </w:p>
              </w:tc>
              <w:tc>
                <w:tcPr>
                  <w:tcW w:w="1145" w:type="dxa"/>
                  <w:noWrap/>
                  <w:hideMark/>
                </w:tcPr>
                <w:p w14:paraId="3B6C434D" w14:textId="77777777" w:rsidR="00A42060" w:rsidRPr="000E192F" w:rsidRDefault="00A42060" w:rsidP="00040C5A">
                  <w:pPr>
                    <w:pStyle w:val="HR0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szCs w:val="18"/>
                    </w:rPr>
                  </w:pPr>
                  <w:r w:rsidRPr="000E192F">
                    <w:rPr>
                      <w:color w:val="000000" w:themeColor="text1"/>
                      <w:sz w:val="18"/>
                      <w:szCs w:val="18"/>
                    </w:rPr>
                    <w:t>13</w:t>
                  </w:r>
                </w:p>
              </w:tc>
            </w:tr>
            <w:tr w:rsidR="00A42060" w:rsidRPr="000E192F" w14:paraId="2DB4558A" w14:textId="77777777" w:rsidTr="00040C5A">
              <w:trPr>
                <w:trHeight w:val="288"/>
              </w:trPr>
              <w:tc>
                <w:tcPr>
                  <w:tcW w:w="651" w:type="dxa"/>
                </w:tcPr>
                <w:p w14:paraId="254582D2" w14:textId="77777777" w:rsidR="00A42060" w:rsidRPr="000E192F" w:rsidRDefault="00A42060" w:rsidP="00040C5A">
                  <w:pPr>
                    <w:pStyle w:val="HR0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szCs w:val="18"/>
                    </w:rPr>
                  </w:pPr>
                  <w:r w:rsidRPr="000E192F"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2354" w:type="dxa"/>
                </w:tcPr>
                <w:p w14:paraId="76B87FB0" w14:textId="77777777" w:rsidR="00A42060" w:rsidRPr="000E192F" w:rsidRDefault="00A42060" w:rsidP="00040C5A">
                  <w:pPr>
                    <w:pStyle w:val="HR0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szCs w:val="18"/>
                    </w:rPr>
                  </w:pPr>
                  <w:r w:rsidRPr="000E192F"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左气瓶燃气泄漏故障</w:t>
                  </w:r>
                </w:p>
              </w:tc>
              <w:tc>
                <w:tcPr>
                  <w:tcW w:w="2127" w:type="dxa"/>
                </w:tcPr>
                <w:p w14:paraId="1F077521" w14:textId="77777777" w:rsidR="00A42060" w:rsidRPr="000E192F" w:rsidRDefault="00A42060" w:rsidP="00040C5A">
                  <w:pPr>
                    <w:pStyle w:val="HR0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szCs w:val="18"/>
                    </w:rPr>
                  </w:pPr>
                  <w:r w:rsidRPr="000E192F"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GCU1</w:t>
                  </w:r>
                  <w:r w:rsidRPr="000E192F"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：</w:t>
                  </w:r>
                  <w:r w:rsidRPr="000E192F">
                    <w:rPr>
                      <w:color w:val="000000" w:themeColor="text1"/>
                      <w:sz w:val="18"/>
                      <w:szCs w:val="18"/>
                    </w:rPr>
                    <w:t>18FECA9D</w:t>
                  </w:r>
                </w:p>
              </w:tc>
              <w:tc>
                <w:tcPr>
                  <w:tcW w:w="1151" w:type="dxa"/>
                  <w:noWrap/>
                  <w:hideMark/>
                </w:tcPr>
                <w:p w14:paraId="7C2545EE" w14:textId="77777777" w:rsidR="00A42060" w:rsidRPr="000E192F" w:rsidRDefault="00A42060" w:rsidP="00040C5A">
                  <w:pPr>
                    <w:pStyle w:val="HR0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szCs w:val="18"/>
                    </w:rPr>
                  </w:pPr>
                  <w:r w:rsidRPr="000E192F">
                    <w:rPr>
                      <w:color w:val="000000" w:themeColor="text1"/>
                      <w:sz w:val="18"/>
                      <w:szCs w:val="18"/>
                    </w:rPr>
                    <w:t>518144</w:t>
                  </w:r>
                </w:p>
              </w:tc>
              <w:tc>
                <w:tcPr>
                  <w:tcW w:w="1145" w:type="dxa"/>
                  <w:noWrap/>
                  <w:hideMark/>
                </w:tcPr>
                <w:p w14:paraId="3CF8BE96" w14:textId="77777777" w:rsidR="00A42060" w:rsidRPr="000E192F" w:rsidRDefault="00A42060" w:rsidP="00040C5A">
                  <w:pPr>
                    <w:pStyle w:val="HR0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szCs w:val="18"/>
                    </w:rPr>
                  </w:pPr>
                  <w:r w:rsidRPr="000E192F">
                    <w:rPr>
                      <w:color w:val="000000" w:themeColor="text1"/>
                      <w:sz w:val="18"/>
                      <w:szCs w:val="18"/>
                    </w:rPr>
                    <w:t>13</w:t>
                  </w:r>
                </w:p>
              </w:tc>
            </w:tr>
            <w:tr w:rsidR="00A42060" w:rsidRPr="000E192F" w14:paraId="141A30DE" w14:textId="77777777" w:rsidTr="00040C5A">
              <w:trPr>
                <w:trHeight w:val="288"/>
              </w:trPr>
              <w:tc>
                <w:tcPr>
                  <w:tcW w:w="651" w:type="dxa"/>
                </w:tcPr>
                <w:p w14:paraId="7A4248D3" w14:textId="77777777" w:rsidR="00A42060" w:rsidRPr="000E192F" w:rsidRDefault="00A42060" w:rsidP="00040C5A">
                  <w:pPr>
                    <w:pStyle w:val="HR0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szCs w:val="18"/>
                    </w:rPr>
                  </w:pPr>
                  <w:r w:rsidRPr="000E192F"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2354" w:type="dxa"/>
                </w:tcPr>
                <w:p w14:paraId="5BF0C19C" w14:textId="77777777" w:rsidR="00A42060" w:rsidRPr="000E192F" w:rsidRDefault="00A42060" w:rsidP="00040C5A">
                  <w:pPr>
                    <w:pStyle w:val="HR0"/>
                    <w:spacing w:line="240" w:lineRule="auto"/>
                    <w:ind w:firstLineChars="0" w:firstLine="0"/>
                    <w:rPr>
                      <w:strike/>
                      <w:color w:val="000000" w:themeColor="text1"/>
                      <w:sz w:val="18"/>
                      <w:szCs w:val="18"/>
                    </w:rPr>
                  </w:pPr>
                  <w:r w:rsidRPr="000E192F"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右气瓶燃气泄漏故障</w:t>
                  </w:r>
                </w:p>
              </w:tc>
              <w:tc>
                <w:tcPr>
                  <w:tcW w:w="2127" w:type="dxa"/>
                </w:tcPr>
                <w:p w14:paraId="3E405A5C" w14:textId="77777777" w:rsidR="00A42060" w:rsidRPr="000E192F" w:rsidRDefault="00A42060" w:rsidP="00040C5A">
                  <w:pPr>
                    <w:pStyle w:val="HR0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szCs w:val="18"/>
                    </w:rPr>
                  </w:pPr>
                  <w:r w:rsidRPr="000E192F"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GCU1</w:t>
                  </w:r>
                  <w:r w:rsidRPr="000E192F"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：</w:t>
                  </w:r>
                  <w:r w:rsidRPr="000E192F">
                    <w:rPr>
                      <w:color w:val="000000" w:themeColor="text1"/>
                      <w:sz w:val="18"/>
                      <w:szCs w:val="18"/>
                    </w:rPr>
                    <w:t>18FECA9</w:t>
                  </w:r>
                  <w:r w:rsidRPr="000E192F"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9</w:t>
                  </w:r>
                </w:p>
              </w:tc>
              <w:tc>
                <w:tcPr>
                  <w:tcW w:w="1151" w:type="dxa"/>
                  <w:noWrap/>
                </w:tcPr>
                <w:p w14:paraId="45D74959" w14:textId="77777777" w:rsidR="00A42060" w:rsidRPr="000E192F" w:rsidRDefault="00A42060" w:rsidP="00040C5A">
                  <w:pPr>
                    <w:pStyle w:val="HR0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szCs w:val="18"/>
                    </w:rPr>
                  </w:pPr>
                  <w:r w:rsidRPr="000E192F">
                    <w:rPr>
                      <w:color w:val="000000" w:themeColor="text1"/>
                      <w:sz w:val="18"/>
                      <w:szCs w:val="18"/>
                    </w:rPr>
                    <w:t>518141</w:t>
                  </w:r>
                </w:p>
              </w:tc>
              <w:tc>
                <w:tcPr>
                  <w:tcW w:w="1145" w:type="dxa"/>
                  <w:noWrap/>
                </w:tcPr>
                <w:p w14:paraId="6F25B192" w14:textId="77777777" w:rsidR="00A42060" w:rsidRPr="000E192F" w:rsidRDefault="00A42060" w:rsidP="00040C5A">
                  <w:pPr>
                    <w:pStyle w:val="HR0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szCs w:val="18"/>
                    </w:rPr>
                  </w:pPr>
                  <w:r w:rsidRPr="000E192F">
                    <w:rPr>
                      <w:color w:val="000000" w:themeColor="text1"/>
                      <w:sz w:val="18"/>
                      <w:szCs w:val="18"/>
                    </w:rPr>
                    <w:t>13</w:t>
                  </w:r>
                </w:p>
              </w:tc>
            </w:tr>
          </w:tbl>
          <w:p w14:paraId="4BD16DD1" w14:textId="77777777" w:rsidR="00A42060" w:rsidRPr="000E192F" w:rsidRDefault="00A42060" w:rsidP="00040C5A">
            <w:pPr>
              <w:spacing w:after="0" w:line="240" w:lineRule="auto"/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</w:pPr>
            <w:r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当燃气泄漏传感器配置标定为1时，只识别发动机舱燃气泄漏传感器状态</w:t>
            </w:r>
          </w:p>
          <w:p w14:paraId="3C6EDB78" w14:textId="77777777" w:rsidR="00A42060" w:rsidRPr="000E192F" w:rsidRDefault="00A42060" w:rsidP="00040C5A">
            <w:pPr>
              <w:spacing w:after="0" w:line="240" w:lineRule="auto"/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</w:pPr>
            <w:r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当燃气泄漏传感器配置标定为有且非1时，识别发动机舱+气瓶燃气泄漏传感器状态</w:t>
            </w:r>
          </w:p>
        </w:tc>
      </w:tr>
      <w:tr w:rsidR="00A42060" w:rsidRPr="000E192F" w14:paraId="56F20959" w14:textId="77777777" w:rsidTr="00040C5A">
        <w:trPr>
          <w:trHeight w:val="1270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7A513A3" w14:textId="77777777" w:rsidR="00A42060" w:rsidRPr="000E192F" w:rsidRDefault="00A42060" w:rsidP="00040C5A">
            <w:pPr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0E192F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52EF20DE" w14:textId="77777777" w:rsidR="00A42060" w:rsidRPr="000E192F" w:rsidRDefault="00A42060" w:rsidP="00040C5A">
            <w:pPr>
              <w:spacing w:after="0" w:line="240" w:lineRule="auto"/>
              <w:rPr>
                <w:lang w:eastAsia="zh-CN"/>
              </w:rPr>
            </w:pPr>
            <w:r w:rsidRPr="000E192F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仪表小图标+大图标提醒“燃气泄漏报警”</w:t>
            </w:r>
          </w:p>
          <w:p w14:paraId="3ACCB785" w14:textId="77777777" w:rsidR="00A42060" w:rsidRPr="000E192F" w:rsidRDefault="00A42060" w:rsidP="00040C5A">
            <w:pPr>
              <w:spacing w:after="0" w:line="240" w:lineRule="auto"/>
              <w:rPr>
                <w:lang w:eastAsia="zh-CN"/>
              </w:rPr>
            </w:pPr>
            <w:r w:rsidRPr="000E192F">
              <w:object w:dxaOrig="4416" w:dyaOrig="5904" w14:anchorId="1B1875BF">
                <v:shape id="_x0000_i1026" type="#_x0000_t75" style="width:98.25pt;height:134.9pt" o:ole="">
                  <v:imagedata r:id="rId20" o:title=""/>
                </v:shape>
                <o:OLEObject Type="Embed" ProgID="PBrush" ShapeID="_x0000_i1026" DrawAspect="Content" ObjectID="_1785650705" r:id="rId21"/>
              </w:object>
            </w:r>
          </w:p>
          <w:p w14:paraId="5AA93F1C" w14:textId="77777777" w:rsidR="00A42060" w:rsidRPr="000E192F" w:rsidRDefault="00A42060" w:rsidP="00040C5A">
            <w:pPr>
              <w:spacing w:after="0" w:line="240" w:lineRule="auto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1.5s大图标结束后，文字提醒或者DM1故障继续显示</w:t>
            </w:r>
          </w:p>
          <w:p w14:paraId="29E6EE30" w14:textId="77777777" w:rsidR="00A42060" w:rsidRPr="000E192F" w:rsidRDefault="00A42060" w:rsidP="00040C5A">
            <w:pPr>
              <w:spacing w:after="0" w:line="240" w:lineRule="auto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proofErr w:type="gramStart"/>
            <w:r w:rsidRPr="000E192F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老方案</w:t>
            </w:r>
            <w:proofErr w:type="gramEnd"/>
            <w:r w:rsidRPr="000E192F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接收CIOM的信号，显示文字提醒如下，继续维持</w:t>
            </w:r>
          </w:p>
          <w:p w14:paraId="1B4C7930" w14:textId="77777777" w:rsidR="00A42060" w:rsidRPr="000E192F" w:rsidRDefault="00A42060" w:rsidP="00040C5A">
            <w:pPr>
              <w:spacing w:after="0" w:line="240" w:lineRule="auto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proofErr w:type="gramStart"/>
            <w:r w:rsidRPr="000E192F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燃气罐舱泄漏</w:t>
            </w:r>
            <w:proofErr w:type="gramEnd"/>
            <w:r w:rsidRPr="000E192F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报警，请注意！</w:t>
            </w:r>
          </w:p>
          <w:p w14:paraId="5FD1E06E" w14:textId="77777777" w:rsidR="00A42060" w:rsidRPr="000E192F" w:rsidRDefault="00A42060" w:rsidP="00040C5A">
            <w:pPr>
              <w:spacing w:after="0" w:line="240" w:lineRule="auto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发动机舱燃气泄漏报警，请注意！</w:t>
            </w:r>
          </w:p>
          <w:p w14:paraId="119BCC6E" w14:textId="77777777" w:rsidR="00A42060" w:rsidRPr="000E192F" w:rsidRDefault="00A42060" w:rsidP="00040C5A">
            <w:pPr>
              <w:spacing w:after="0" w:line="240" w:lineRule="auto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</w:p>
          <w:p w14:paraId="20FE6417" w14:textId="77777777" w:rsidR="00A42060" w:rsidRPr="000E192F" w:rsidRDefault="00A42060" w:rsidP="00040C5A">
            <w:pPr>
              <w:spacing w:after="0" w:line="240" w:lineRule="auto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针对</w:t>
            </w:r>
            <w:r w:rsidRPr="000E192F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新方案，采用带</w:t>
            </w:r>
            <w:r w:rsidRPr="000E192F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CAN总线</w:t>
            </w:r>
            <w:r w:rsidRPr="000E192F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接口的燃气</w:t>
            </w:r>
            <w:r w:rsidRPr="000E192F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泄漏</w:t>
            </w:r>
            <w:r w:rsidRPr="000E192F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传感器，当接收到触发条件中的</w:t>
            </w:r>
            <w:r w:rsidRPr="000E192F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DM1时</w:t>
            </w:r>
            <w:r w:rsidRPr="000E192F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，仪表弹出大图标提醒如上图</w:t>
            </w:r>
            <w:r w:rsidRPr="000E192F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，</w:t>
            </w:r>
            <w:r w:rsidRPr="000E192F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并显示文字提醒</w:t>
            </w:r>
            <w:r w:rsidRPr="000E192F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（不</w:t>
            </w:r>
            <w:r w:rsidRPr="000E192F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作为故障显示</w:t>
            </w:r>
            <w:r w:rsidRPr="000E192F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）</w:t>
            </w:r>
            <w:r w:rsidRPr="000E192F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：</w:t>
            </w:r>
          </w:p>
          <w:p w14:paraId="5A528ECF" w14:textId="77777777" w:rsidR="00A42060" w:rsidRPr="000E192F" w:rsidRDefault="00A42060" w:rsidP="00040C5A">
            <w:pPr>
              <w:spacing w:after="0" w:line="240" w:lineRule="auto"/>
              <w:rPr>
                <w:rFonts w:asciiTheme="minorEastAsia" w:hAnsiTheme="minorEastAsia" w:cs="Arial" w:hint="eastAsia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Theme="minorEastAsia" w:hAnsiTheme="minorEastAsia" w:cs="Arial" w:hint="eastAsia"/>
                <w:b/>
                <w:color w:val="000000" w:themeColor="text1"/>
                <w:sz w:val="20"/>
                <w:szCs w:val="20"/>
                <w:lang w:eastAsia="zh-CN"/>
              </w:rPr>
              <w:t>单</w:t>
            </w:r>
            <w:r w:rsidRPr="000E192F"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  <w:t>气瓶：</w:t>
            </w:r>
          </w:p>
          <w:p w14:paraId="2C3D8DD7" w14:textId="77777777" w:rsidR="00A42060" w:rsidRPr="000E192F" w:rsidRDefault="00A42060" w:rsidP="00040C5A">
            <w:pPr>
              <w:spacing w:after="0" w:line="240" w:lineRule="auto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发动机舱燃气泄漏，请注意！</w:t>
            </w:r>
          </w:p>
          <w:p w14:paraId="5077477F" w14:textId="77777777" w:rsidR="00A42060" w:rsidRPr="000E192F" w:rsidRDefault="00A42060" w:rsidP="00040C5A">
            <w:pPr>
              <w:spacing w:after="0" w:line="240" w:lineRule="auto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lastRenderedPageBreak/>
              <w:t>气瓶</w:t>
            </w:r>
            <w:r w:rsidRPr="000E192F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燃气泄漏，请注意！</w:t>
            </w:r>
          </w:p>
          <w:p w14:paraId="2739294C" w14:textId="77777777" w:rsidR="00A42060" w:rsidRPr="000E192F" w:rsidRDefault="00A42060" w:rsidP="00A42060">
            <w:pPr>
              <w:spacing w:after="0" w:line="240" w:lineRule="auto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A42060" w:rsidRPr="000E192F" w14:paraId="2BBDCBEC" w14:textId="77777777" w:rsidTr="00040C5A">
        <w:trPr>
          <w:trHeight w:val="268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E5D72C7" w14:textId="77777777" w:rsidR="00A42060" w:rsidRPr="000E192F" w:rsidRDefault="00A42060" w:rsidP="00040C5A">
            <w:pPr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r w:rsidRPr="000E192F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lastRenderedPageBreak/>
              <w:t>HMI</w:t>
            </w:r>
          </w:p>
        </w:tc>
        <w:tc>
          <w:tcPr>
            <w:tcW w:w="7654" w:type="dxa"/>
            <w:vAlign w:val="center"/>
          </w:tcPr>
          <w:p w14:paraId="0208EECC" w14:textId="77777777" w:rsidR="00A42060" w:rsidRPr="000E192F" w:rsidRDefault="00A42060" w:rsidP="00040C5A">
            <w:pPr>
              <w:spacing w:after="0" w:line="240" w:lineRule="auto"/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A42060" w:rsidRPr="000E192F" w14:paraId="6351EEB9" w14:textId="77777777" w:rsidTr="00040C5A">
        <w:trPr>
          <w:trHeight w:val="844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B44DEFA" w14:textId="77777777" w:rsidR="00A42060" w:rsidRPr="000E192F" w:rsidRDefault="00A42060" w:rsidP="00040C5A">
            <w:pPr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0E192F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0C2AD6D1" w14:textId="77777777" w:rsidR="00A42060" w:rsidRPr="000E192F" w:rsidRDefault="00A42060" w:rsidP="00040C5A">
            <w:pPr>
              <w:spacing w:after="0" w:line="240" w:lineRule="auto"/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</w:pPr>
            <w:r w:rsidRPr="000E192F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以下任意条件满足时，退出</w:t>
            </w:r>
          </w:p>
          <w:p w14:paraId="627FDA07" w14:textId="77777777" w:rsidR="00A42060" w:rsidRPr="000E192F" w:rsidRDefault="00A42060" w:rsidP="00040C5A">
            <w:pPr>
              <w:spacing w:after="0" w:line="240" w:lineRule="auto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1.点火锁OFF/ACC；</w:t>
            </w:r>
          </w:p>
          <w:p w14:paraId="5DDC3108" w14:textId="77777777" w:rsidR="00A42060" w:rsidRPr="000E192F" w:rsidRDefault="00A42060" w:rsidP="00040C5A">
            <w:pPr>
              <w:spacing w:after="0" w:line="240" w:lineRule="auto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2.未</w:t>
            </w:r>
            <w:r w:rsidRPr="000E192F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收到总线报文或无泄漏报警信号</w:t>
            </w:r>
          </w:p>
        </w:tc>
      </w:tr>
      <w:tr w:rsidR="00A42060" w:rsidRPr="000E192F" w14:paraId="40C86D1B" w14:textId="77777777" w:rsidTr="00040C5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94021D9" w14:textId="77777777" w:rsidR="00A42060" w:rsidRPr="000E192F" w:rsidRDefault="00A42060" w:rsidP="00040C5A">
            <w:pPr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0E192F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0C5F583A" w14:textId="77777777" w:rsidR="00A42060" w:rsidRPr="000E192F" w:rsidRDefault="00A42060" w:rsidP="00040C5A">
            <w:pPr>
              <w:spacing w:after="0" w:line="240" w:lineRule="auto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A42060" w:rsidRPr="000E192F" w14:paraId="52A9A725" w14:textId="77777777" w:rsidTr="00040C5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40E7BF3" w14:textId="77777777" w:rsidR="00A42060" w:rsidRPr="000E192F" w:rsidRDefault="00A42060" w:rsidP="00040C5A">
            <w:pPr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0E192F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AB5FCA3" w14:textId="77777777" w:rsidR="00A42060" w:rsidRPr="000E192F" w:rsidRDefault="00A42060" w:rsidP="00040C5A">
            <w:pPr>
              <w:spacing w:after="0" w:line="240" w:lineRule="auto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无</w:t>
            </w:r>
          </w:p>
        </w:tc>
      </w:tr>
      <w:tr w:rsidR="00A42060" w:rsidRPr="000E192F" w14:paraId="303BB40E" w14:textId="77777777" w:rsidTr="00040C5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17E1D8B" w14:textId="77777777" w:rsidR="00A42060" w:rsidRPr="000E192F" w:rsidRDefault="00A42060" w:rsidP="00040C5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6E4034EF" w14:textId="77777777" w:rsidR="00A42060" w:rsidRPr="000E192F" w:rsidRDefault="00A42060" w:rsidP="00040C5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Theme="minorEastAsia" w:hAnsiTheme="minorEastAsia" w:hint="eastAsia"/>
                <w:color w:val="000000" w:themeColor="text1"/>
                <w:sz w:val="20"/>
                <w:szCs w:val="20"/>
              </w:rPr>
              <w:t>ON</w:t>
            </w:r>
            <w:proofErr w:type="spellStart"/>
            <w:r w:rsidRPr="000E192F">
              <w:rPr>
                <w:rFonts w:asciiTheme="minorEastAsia" w:hAnsiTheme="minorEastAsia" w:hint="eastAsia"/>
                <w:color w:val="000000" w:themeColor="text1"/>
                <w:sz w:val="20"/>
                <w:szCs w:val="20"/>
              </w:rPr>
              <w:t>档电源</w:t>
            </w:r>
            <w:proofErr w:type="spellEnd"/>
          </w:p>
        </w:tc>
      </w:tr>
      <w:tr w:rsidR="00A42060" w:rsidRPr="000E192F" w14:paraId="2736FE09" w14:textId="77777777" w:rsidTr="00040C5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D77410B" w14:textId="77777777" w:rsidR="00A42060" w:rsidRPr="000E192F" w:rsidRDefault="00A42060" w:rsidP="00040C5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3073988" w14:textId="77777777" w:rsidR="00A42060" w:rsidRPr="000E192F" w:rsidRDefault="00A42060" w:rsidP="00040C5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A42060" w:rsidRPr="000E192F" w14:paraId="11D29708" w14:textId="77777777" w:rsidTr="00040C5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3BC5AC4" w14:textId="77777777" w:rsidR="00A42060" w:rsidRPr="000E192F" w:rsidRDefault="00A42060" w:rsidP="00040C5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5CB7CA23" w14:textId="77777777" w:rsidR="00A42060" w:rsidRPr="000E192F" w:rsidRDefault="00A42060" w:rsidP="00040C5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燃气泄漏报警，如收到泄露信号，文字提示一直显示，蜂鸣声效果频率1HZ， 占空比50%，大小75±5</w:t>
            </w:r>
            <w:r w:rsidRPr="000E192F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Db</w:t>
            </w:r>
            <w:r w:rsidRPr="000E192F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，响30秒后结束。</w:t>
            </w:r>
          </w:p>
        </w:tc>
      </w:tr>
    </w:tbl>
    <w:p w14:paraId="112F34AD" w14:textId="77777777" w:rsidR="00A42060" w:rsidRPr="00A42060" w:rsidRDefault="00A42060" w:rsidP="00A42060">
      <w:pPr>
        <w:rPr>
          <w:lang w:eastAsia="zh-CN"/>
        </w:rPr>
      </w:pPr>
    </w:p>
    <w:p w14:paraId="52F37DC5" w14:textId="344AFE83" w:rsidR="00A42060" w:rsidRDefault="00A42060">
      <w:pPr>
        <w:pStyle w:val="2"/>
        <w:rPr>
          <w:lang w:eastAsia="zh-CN"/>
        </w:rPr>
      </w:pPr>
      <w:r>
        <w:rPr>
          <w:rFonts w:hint="eastAsia"/>
          <w:lang w:eastAsia="zh-CN"/>
        </w:rPr>
        <w:t>燃气泄漏传感器故障显示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A42060" w:rsidRPr="000E192F" w14:paraId="3C5FDA24" w14:textId="77777777" w:rsidTr="00040C5A">
        <w:trPr>
          <w:trHeight w:val="509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9325A9A" w14:textId="77777777" w:rsidR="00A42060" w:rsidRPr="000E192F" w:rsidRDefault="00A42060" w:rsidP="00040C5A">
            <w:pPr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0E192F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4BCAC121" w14:textId="77777777" w:rsidR="00A42060" w:rsidRPr="000E192F" w:rsidRDefault="00A42060" w:rsidP="00040C5A">
            <w:pPr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燃气泄漏</w:t>
            </w:r>
            <w:r w:rsidRPr="000E192F"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  <w:t>传感器故障显示</w:t>
            </w:r>
          </w:p>
        </w:tc>
      </w:tr>
      <w:tr w:rsidR="00A42060" w:rsidRPr="000E192F" w14:paraId="42410000" w14:textId="77777777" w:rsidTr="00040C5A">
        <w:trPr>
          <w:trHeight w:val="727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4407809" w14:textId="77777777" w:rsidR="00A42060" w:rsidRPr="000E192F" w:rsidRDefault="00A42060" w:rsidP="00040C5A">
            <w:pPr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0E192F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7849CCC1" w14:textId="77777777" w:rsidR="00A42060" w:rsidRPr="000E192F" w:rsidRDefault="00A42060" w:rsidP="00040C5A">
            <w:pPr>
              <w:spacing w:after="0" w:line="240" w:lineRule="auto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收到</w:t>
            </w:r>
            <w:r w:rsidRPr="000E192F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燃气泄漏传感器</w:t>
            </w:r>
            <w:r w:rsidRPr="000E192F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故障DM1，</w:t>
            </w:r>
            <w:r w:rsidRPr="000E192F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显示传感器故障。</w:t>
            </w:r>
          </w:p>
        </w:tc>
      </w:tr>
      <w:tr w:rsidR="00A42060" w:rsidRPr="000E192F" w14:paraId="0CBE1B58" w14:textId="77777777" w:rsidTr="00040C5A">
        <w:trPr>
          <w:trHeight w:val="2678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2A9CB74" w14:textId="77777777" w:rsidR="00A42060" w:rsidRPr="000E192F" w:rsidRDefault="00A42060" w:rsidP="00040C5A">
            <w:pPr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0E192F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56EEF79B" w14:textId="77777777" w:rsidR="00A42060" w:rsidRPr="000E192F" w:rsidRDefault="00A42060" w:rsidP="00040C5A">
            <w:pPr>
              <w:spacing w:after="0" w:line="240" w:lineRule="auto"/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</w:pPr>
            <w:r w:rsidRPr="000E192F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以下所有条件满足时，进入</w:t>
            </w:r>
          </w:p>
          <w:p w14:paraId="289DE6AD" w14:textId="77777777" w:rsidR="00A42060" w:rsidRPr="000E192F" w:rsidRDefault="00A42060" w:rsidP="00040C5A">
            <w:pPr>
              <w:spacing w:after="0" w:line="240" w:lineRule="auto"/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</w:pPr>
            <w:r w:rsidRPr="000E192F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1.点火锁ON档/START档；</w:t>
            </w:r>
          </w:p>
          <w:p w14:paraId="4CA74DDE" w14:textId="77777777" w:rsidR="00A42060" w:rsidRDefault="00A42060" w:rsidP="00040C5A">
            <w:pPr>
              <w:spacing w:after="0" w:line="240" w:lineRule="auto"/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</w:pPr>
            <w:r w:rsidRPr="000E192F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2.</w:t>
            </w:r>
            <w:r w:rsidRPr="000E192F"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  <w:t xml:space="preserve"> </w:t>
            </w:r>
            <w:r w:rsidRPr="000E192F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收到燃气泄漏DM1故障</w:t>
            </w:r>
          </w:p>
          <w:tbl>
            <w:tblPr>
              <w:tblStyle w:val="af1"/>
              <w:tblW w:w="0" w:type="auto"/>
              <w:tblLook w:val="04A0" w:firstRow="1" w:lastRow="0" w:firstColumn="1" w:lastColumn="0" w:noHBand="0" w:noVBand="1"/>
            </w:tblPr>
            <w:tblGrid>
              <w:gridCol w:w="646"/>
              <w:gridCol w:w="3493"/>
              <w:gridCol w:w="1276"/>
              <w:gridCol w:w="1067"/>
              <w:gridCol w:w="946"/>
            </w:tblGrid>
            <w:tr w:rsidR="00A42060" w:rsidRPr="000E192F" w14:paraId="0A524924" w14:textId="77777777" w:rsidTr="00040C5A">
              <w:tc>
                <w:tcPr>
                  <w:tcW w:w="646" w:type="dxa"/>
                  <w:shd w:val="clear" w:color="auto" w:fill="D9D9D9" w:themeFill="background1" w:themeFillShade="D9"/>
                </w:tcPr>
                <w:p w14:paraId="49632161" w14:textId="77777777" w:rsidR="00A42060" w:rsidRPr="000E192F" w:rsidRDefault="00A42060" w:rsidP="00040C5A">
                  <w:pPr>
                    <w:pStyle w:val="HR0"/>
                    <w:spacing w:line="240" w:lineRule="auto"/>
                    <w:ind w:firstLineChars="0" w:firstLine="0"/>
                    <w:rPr>
                      <w:b/>
                      <w:color w:val="000000" w:themeColor="text1"/>
                      <w:sz w:val="18"/>
                      <w:szCs w:val="18"/>
                    </w:rPr>
                  </w:pPr>
                  <w:r w:rsidRPr="000E192F">
                    <w:rPr>
                      <w:rFonts w:hint="eastAsia"/>
                      <w:b/>
                      <w:color w:val="000000" w:themeColor="text1"/>
                      <w:sz w:val="18"/>
                      <w:szCs w:val="18"/>
                    </w:rPr>
                    <w:t>序号</w:t>
                  </w:r>
                </w:p>
              </w:tc>
              <w:tc>
                <w:tcPr>
                  <w:tcW w:w="3493" w:type="dxa"/>
                  <w:shd w:val="clear" w:color="auto" w:fill="D9D9D9" w:themeFill="background1" w:themeFillShade="D9"/>
                </w:tcPr>
                <w:p w14:paraId="7B045702" w14:textId="77777777" w:rsidR="00A42060" w:rsidRPr="000E192F" w:rsidRDefault="00A42060" w:rsidP="00040C5A">
                  <w:pPr>
                    <w:pStyle w:val="HR0"/>
                    <w:spacing w:line="240" w:lineRule="auto"/>
                    <w:ind w:firstLineChars="0" w:firstLine="0"/>
                    <w:rPr>
                      <w:b/>
                      <w:color w:val="000000" w:themeColor="text1"/>
                      <w:sz w:val="18"/>
                      <w:szCs w:val="18"/>
                    </w:rPr>
                  </w:pPr>
                  <w:r w:rsidRPr="000E192F">
                    <w:rPr>
                      <w:rFonts w:hint="eastAsia"/>
                      <w:b/>
                      <w:color w:val="000000" w:themeColor="text1"/>
                      <w:sz w:val="18"/>
                      <w:szCs w:val="18"/>
                    </w:rPr>
                    <w:t>故障</w:t>
                  </w:r>
                </w:p>
              </w:tc>
              <w:tc>
                <w:tcPr>
                  <w:tcW w:w="1276" w:type="dxa"/>
                  <w:shd w:val="clear" w:color="auto" w:fill="D9D9D9" w:themeFill="background1" w:themeFillShade="D9"/>
                </w:tcPr>
                <w:p w14:paraId="708AE095" w14:textId="77777777" w:rsidR="00A42060" w:rsidRPr="000E192F" w:rsidRDefault="00A42060" w:rsidP="00040C5A">
                  <w:pPr>
                    <w:pStyle w:val="HR0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szCs w:val="18"/>
                    </w:rPr>
                  </w:pPr>
                  <w:r w:rsidRPr="000E192F"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DM1 ID</w:t>
                  </w:r>
                </w:p>
              </w:tc>
              <w:tc>
                <w:tcPr>
                  <w:tcW w:w="1067" w:type="dxa"/>
                  <w:shd w:val="clear" w:color="auto" w:fill="D9D9D9" w:themeFill="background1" w:themeFillShade="D9"/>
                  <w:hideMark/>
                </w:tcPr>
                <w:p w14:paraId="1AD6B3E2" w14:textId="77777777" w:rsidR="00A42060" w:rsidRPr="000E192F" w:rsidRDefault="00A42060" w:rsidP="00040C5A">
                  <w:pPr>
                    <w:pStyle w:val="HR0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szCs w:val="18"/>
                    </w:rPr>
                  </w:pPr>
                  <w:r w:rsidRPr="000E192F">
                    <w:rPr>
                      <w:color w:val="000000" w:themeColor="text1"/>
                      <w:sz w:val="18"/>
                      <w:szCs w:val="18"/>
                    </w:rPr>
                    <w:t>SPN(Dec)</w:t>
                  </w:r>
                </w:p>
              </w:tc>
              <w:tc>
                <w:tcPr>
                  <w:tcW w:w="946" w:type="dxa"/>
                  <w:shd w:val="clear" w:color="auto" w:fill="D9D9D9" w:themeFill="background1" w:themeFillShade="D9"/>
                  <w:hideMark/>
                </w:tcPr>
                <w:p w14:paraId="39BFB367" w14:textId="77777777" w:rsidR="00A42060" w:rsidRPr="000E192F" w:rsidRDefault="00A42060" w:rsidP="00040C5A">
                  <w:pPr>
                    <w:pStyle w:val="HR0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szCs w:val="18"/>
                    </w:rPr>
                  </w:pPr>
                  <w:r w:rsidRPr="000E192F">
                    <w:rPr>
                      <w:color w:val="000000" w:themeColor="text1"/>
                      <w:sz w:val="18"/>
                      <w:szCs w:val="18"/>
                    </w:rPr>
                    <w:t>FMI(Dec)</w:t>
                  </w:r>
                </w:p>
              </w:tc>
            </w:tr>
            <w:tr w:rsidR="00A42060" w:rsidRPr="000E192F" w14:paraId="1AEF99E9" w14:textId="77777777" w:rsidTr="00040C5A">
              <w:trPr>
                <w:trHeight w:val="288"/>
              </w:trPr>
              <w:tc>
                <w:tcPr>
                  <w:tcW w:w="646" w:type="dxa"/>
                </w:tcPr>
                <w:p w14:paraId="11CCB1F0" w14:textId="77777777" w:rsidR="00A42060" w:rsidRPr="000E192F" w:rsidRDefault="00A42060" w:rsidP="00040C5A">
                  <w:pPr>
                    <w:pStyle w:val="HR0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szCs w:val="18"/>
                    </w:rPr>
                  </w:pPr>
                  <w:r w:rsidRPr="000E192F"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3493" w:type="dxa"/>
                </w:tcPr>
                <w:p w14:paraId="74D2FF14" w14:textId="77777777" w:rsidR="00A42060" w:rsidRPr="000E192F" w:rsidRDefault="00A42060" w:rsidP="00040C5A">
                  <w:pPr>
                    <w:pStyle w:val="HR0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szCs w:val="18"/>
                    </w:rPr>
                  </w:pPr>
                  <w:r w:rsidRPr="000E192F"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发动机舱燃气泄漏传感器故障</w:t>
                  </w:r>
                </w:p>
              </w:tc>
              <w:tc>
                <w:tcPr>
                  <w:tcW w:w="1276" w:type="dxa"/>
                </w:tcPr>
                <w:p w14:paraId="5D9099A0" w14:textId="77777777" w:rsidR="00A42060" w:rsidRPr="000E192F" w:rsidRDefault="00A42060" w:rsidP="00040C5A">
                  <w:pPr>
                    <w:pStyle w:val="HR0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szCs w:val="18"/>
                    </w:rPr>
                  </w:pPr>
                  <w:r w:rsidRPr="000E192F">
                    <w:rPr>
                      <w:color w:val="000000" w:themeColor="text1"/>
                      <w:sz w:val="18"/>
                      <w:szCs w:val="18"/>
                    </w:rPr>
                    <w:t>18FECA9A</w:t>
                  </w:r>
                </w:p>
              </w:tc>
              <w:tc>
                <w:tcPr>
                  <w:tcW w:w="1067" w:type="dxa"/>
                  <w:noWrap/>
                </w:tcPr>
                <w:p w14:paraId="0F62769B" w14:textId="77777777" w:rsidR="00A42060" w:rsidRPr="000E192F" w:rsidRDefault="00A42060" w:rsidP="00040C5A">
                  <w:pPr>
                    <w:pStyle w:val="HR0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szCs w:val="18"/>
                    </w:rPr>
                  </w:pPr>
                  <w:r w:rsidRPr="000E192F">
                    <w:rPr>
                      <w:color w:val="000000" w:themeColor="text1"/>
                      <w:sz w:val="18"/>
                      <w:szCs w:val="18"/>
                    </w:rPr>
                    <w:t>518145</w:t>
                  </w:r>
                </w:p>
              </w:tc>
              <w:tc>
                <w:tcPr>
                  <w:tcW w:w="946" w:type="dxa"/>
                  <w:noWrap/>
                </w:tcPr>
                <w:p w14:paraId="4F6CC5DD" w14:textId="77777777" w:rsidR="00A42060" w:rsidRPr="000E192F" w:rsidRDefault="00A42060" w:rsidP="00040C5A">
                  <w:pPr>
                    <w:pStyle w:val="HR0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szCs w:val="18"/>
                    </w:rPr>
                  </w:pPr>
                  <w:r w:rsidRPr="000E192F">
                    <w:rPr>
                      <w:color w:val="000000" w:themeColor="text1"/>
                      <w:sz w:val="18"/>
                      <w:szCs w:val="18"/>
                    </w:rPr>
                    <w:t>12</w:t>
                  </w:r>
                </w:p>
              </w:tc>
            </w:tr>
            <w:tr w:rsidR="00A42060" w:rsidRPr="000E192F" w14:paraId="5F42530B" w14:textId="77777777" w:rsidTr="00040C5A">
              <w:trPr>
                <w:trHeight w:val="288"/>
              </w:trPr>
              <w:tc>
                <w:tcPr>
                  <w:tcW w:w="646" w:type="dxa"/>
                </w:tcPr>
                <w:p w14:paraId="74F04553" w14:textId="77777777" w:rsidR="00A42060" w:rsidRPr="000E192F" w:rsidRDefault="00A42060" w:rsidP="00040C5A">
                  <w:pPr>
                    <w:pStyle w:val="HR0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szCs w:val="18"/>
                    </w:rPr>
                  </w:pPr>
                  <w:r w:rsidRPr="000E192F">
                    <w:rPr>
                      <w:color w:val="000000" w:themeColor="text1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3493" w:type="dxa"/>
                </w:tcPr>
                <w:p w14:paraId="682216B8" w14:textId="62A2E117" w:rsidR="00A42060" w:rsidRPr="000E192F" w:rsidRDefault="00A42060" w:rsidP="00040C5A">
                  <w:pPr>
                    <w:pStyle w:val="HR0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szCs w:val="18"/>
                    </w:rPr>
                  </w:pPr>
                  <w:r w:rsidRPr="000E192F"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单</w:t>
                  </w:r>
                  <w:r w:rsidRPr="000E192F">
                    <w:rPr>
                      <w:color w:val="000000" w:themeColor="text1"/>
                      <w:sz w:val="18"/>
                      <w:szCs w:val="18"/>
                    </w:rPr>
                    <w:t>气瓶配置时：</w:t>
                  </w:r>
                  <w:r w:rsidRPr="000E192F"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气瓶燃气泄漏故障</w:t>
                  </w:r>
                </w:p>
              </w:tc>
              <w:tc>
                <w:tcPr>
                  <w:tcW w:w="1276" w:type="dxa"/>
                </w:tcPr>
                <w:p w14:paraId="7ECE7458" w14:textId="77777777" w:rsidR="00A42060" w:rsidRPr="000E192F" w:rsidRDefault="00A42060" w:rsidP="00040C5A">
                  <w:pPr>
                    <w:pStyle w:val="HR0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szCs w:val="18"/>
                    </w:rPr>
                  </w:pPr>
                  <w:r w:rsidRPr="000E192F">
                    <w:rPr>
                      <w:color w:val="000000" w:themeColor="text1"/>
                      <w:sz w:val="18"/>
                      <w:szCs w:val="18"/>
                    </w:rPr>
                    <w:t>18FECA9B</w:t>
                  </w:r>
                </w:p>
              </w:tc>
              <w:tc>
                <w:tcPr>
                  <w:tcW w:w="1067" w:type="dxa"/>
                  <w:noWrap/>
                </w:tcPr>
                <w:p w14:paraId="51525C90" w14:textId="77777777" w:rsidR="00A42060" w:rsidRPr="000E192F" w:rsidRDefault="00A42060" w:rsidP="00040C5A">
                  <w:pPr>
                    <w:pStyle w:val="HR0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szCs w:val="18"/>
                    </w:rPr>
                  </w:pPr>
                  <w:r w:rsidRPr="000E192F">
                    <w:rPr>
                      <w:color w:val="000000" w:themeColor="text1"/>
                      <w:sz w:val="18"/>
                      <w:szCs w:val="18"/>
                    </w:rPr>
                    <w:t>518142</w:t>
                  </w:r>
                </w:p>
              </w:tc>
              <w:tc>
                <w:tcPr>
                  <w:tcW w:w="946" w:type="dxa"/>
                  <w:noWrap/>
                </w:tcPr>
                <w:p w14:paraId="5FB5DF3F" w14:textId="77777777" w:rsidR="00A42060" w:rsidRPr="000E192F" w:rsidRDefault="00A42060" w:rsidP="00040C5A">
                  <w:pPr>
                    <w:pStyle w:val="HR0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szCs w:val="18"/>
                    </w:rPr>
                  </w:pPr>
                  <w:r w:rsidRPr="000E192F">
                    <w:rPr>
                      <w:color w:val="000000" w:themeColor="text1"/>
                      <w:sz w:val="18"/>
                      <w:szCs w:val="18"/>
                    </w:rPr>
                    <w:t>12</w:t>
                  </w:r>
                </w:p>
              </w:tc>
            </w:tr>
          </w:tbl>
          <w:p w14:paraId="75CF3CF2" w14:textId="77777777" w:rsidR="00A42060" w:rsidRPr="000E192F" w:rsidRDefault="00A42060" w:rsidP="00040C5A">
            <w:pPr>
              <w:spacing w:after="0" w:line="240" w:lineRule="auto"/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</w:pPr>
            <w:r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当燃气泄漏传感器配置标定为1时，仅识别发动机舱燃气泄漏传感器状态</w:t>
            </w:r>
          </w:p>
          <w:p w14:paraId="2A62009C" w14:textId="77777777" w:rsidR="00A42060" w:rsidRPr="000E192F" w:rsidRDefault="00A42060" w:rsidP="00040C5A">
            <w:pPr>
              <w:spacing w:after="0" w:line="240" w:lineRule="auto"/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</w:pPr>
            <w:r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当燃气泄漏传感器配置标定为有且非1时，识别发动机舱+气瓶燃气泄漏传感器状态</w:t>
            </w:r>
          </w:p>
        </w:tc>
      </w:tr>
      <w:tr w:rsidR="00A42060" w:rsidRPr="000E192F" w14:paraId="359163E2" w14:textId="77777777" w:rsidTr="00040C5A">
        <w:trPr>
          <w:trHeight w:val="392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42BBB0F" w14:textId="77777777" w:rsidR="00A42060" w:rsidRPr="000E192F" w:rsidRDefault="00A42060" w:rsidP="00040C5A">
            <w:pPr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0E192F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4CB42237" w14:textId="77777777" w:rsidR="00A42060" w:rsidRPr="000E192F" w:rsidRDefault="00A42060" w:rsidP="00040C5A">
            <w:pPr>
              <w:spacing w:after="0" w:line="240" w:lineRule="auto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显示</w:t>
            </w:r>
            <w:r w:rsidRPr="000E192F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故障</w:t>
            </w:r>
          </w:p>
        </w:tc>
      </w:tr>
      <w:tr w:rsidR="00A42060" w:rsidRPr="000E192F" w14:paraId="45943EFD" w14:textId="77777777" w:rsidTr="00040C5A">
        <w:trPr>
          <w:trHeight w:val="268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5B1AF04" w14:textId="77777777" w:rsidR="00A42060" w:rsidRPr="000E192F" w:rsidRDefault="00A42060" w:rsidP="00040C5A">
            <w:pPr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r w:rsidRPr="000E192F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2C940518" w14:textId="77777777" w:rsidR="00A42060" w:rsidRPr="000E192F" w:rsidRDefault="00A42060" w:rsidP="00040C5A">
            <w:pPr>
              <w:spacing w:after="0" w:line="240" w:lineRule="auto"/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A42060" w:rsidRPr="000E192F" w14:paraId="230F931A" w14:textId="77777777" w:rsidTr="00040C5A">
        <w:trPr>
          <w:trHeight w:val="429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3413E82" w14:textId="77777777" w:rsidR="00A42060" w:rsidRPr="000E192F" w:rsidRDefault="00A42060" w:rsidP="00040C5A">
            <w:pPr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0E192F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5907EFD2" w14:textId="77777777" w:rsidR="00A42060" w:rsidRPr="000E192F" w:rsidRDefault="00A42060" w:rsidP="00040C5A">
            <w:pPr>
              <w:spacing w:after="0" w:line="240" w:lineRule="auto"/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</w:pPr>
            <w:r w:rsidRPr="000E192F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以下任意条件满足时，退出</w:t>
            </w:r>
          </w:p>
          <w:p w14:paraId="20882907" w14:textId="77777777" w:rsidR="00A42060" w:rsidRPr="000E192F" w:rsidRDefault="00A42060" w:rsidP="00040C5A">
            <w:pPr>
              <w:spacing w:after="0" w:line="240" w:lineRule="auto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1.点火锁OFF/ACC；</w:t>
            </w:r>
          </w:p>
          <w:p w14:paraId="229AADF0" w14:textId="77777777" w:rsidR="00A42060" w:rsidRPr="000E192F" w:rsidRDefault="00A42060" w:rsidP="00040C5A">
            <w:pPr>
              <w:spacing w:after="0" w:line="240" w:lineRule="auto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2.未</w:t>
            </w:r>
            <w:r w:rsidRPr="000E192F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收到D</w:t>
            </w:r>
            <w:r w:rsidRPr="000E192F"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  <w:t>M1</w:t>
            </w:r>
            <w:r w:rsidRPr="000E192F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故障</w:t>
            </w:r>
          </w:p>
        </w:tc>
      </w:tr>
      <w:tr w:rsidR="00A42060" w:rsidRPr="000E192F" w14:paraId="48DE27B1" w14:textId="77777777" w:rsidTr="00040C5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78B07CA" w14:textId="77777777" w:rsidR="00A42060" w:rsidRPr="000E192F" w:rsidRDefault="00A42060" w:rsidP="00040C5A">
            <w:pPr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0E192F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BB6A4D4" w14:textId="77777777" w:rsidR="00A42060" w:rsidRPr="000E192F" w:rsidRDefault="00A42060" w:rsidP="00040C5A">
            <w:pPr>
              <w:spacing w:after="0" w:line="240" w:lineRule="auto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DM1</w:t>
            </w:r>
          </w:p>
        </w:tc>
      </w:tr>
      <w:tr w:rsidR="00A42060" w:rsidRPr="000E192F" w14:paraId="1D55A3AB" w14:textId="77777777" w:rsidTr="00040C5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DA58081" w14:textId="77777777" w:rsidR="00A42060" w:rsidRPr="000E192F" w:rsidRDefault="00A42060" w:rsidP="00040C5A">
            <w:pPr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0E192F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213F881E" w14:textId="77777777" w:rsidR="00A42060" w:rsidRPr="000E192F" w:rsidRDefault="00A42060" w:rsidP="00040C5A">
            <w:pPr>
              <w:spacing w:after="0" w:line="240" w:lineRule="auto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A42060" w:rsidRPr="000E192F" w14:paraId="1F8B18B2" w14:textId="77777777" w:rsidTr="00040C5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9749682" w14:textId="77777777" w:rsidR="00A42060" w:rsidRPr="000E192F" w:rsidRDefault="00A42060" w:rsidP="00040C5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08BEECB2" w14:textId="77777777" w:rsidR="00A42060" w:rsidRPr="000E192F" w:rsidRDefault="00A42060" w:rsidP="00040C5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ON</w:t>
            </w:r>
            <w:proofErr w:type="gramStart"/>
            <w:r w:rsidRPr="000E192F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</w:t>
            </w:r>
            <w:r w:rsidRPr="000E192F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电</w:t>
            </w:r>
            <w:proofErr w:type="gramEnd"/>
          </w:p>
        </w:tc>
      </w:tr>
      <w:tr w:rsidR="00A42060" w:rsidRPr="000E192F" w14:paraId="6BD67EF9" w14:textId="77777777" w:rsidTr="00040C5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63F28B3" w14:textId="77777777" w:rsidR="00A42060" w:rsidRPr="000E192F" w:rsidRDefault="00A42060" w:rsidP="00040C5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3009322C" w14:textId="77777777" w:rsidR="00A42060" w:rsidRPr="000E192F" w:rsidRDefault="00A42060" w:rsidP="00040C5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A42060" w:rsidRPr="000E192F" w14:paraId="78426086" w14:textId="77777777" w:rsidTr="00040C5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ED2111E" w14:textId="77777777" w:rsidR="00A42060" w:rsidRPr="000E192F" w:rsidRDefault="00A42060" w:rsidP="00040C5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0E192F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7BE76CB5" w14:textId="77777777" w:rsidR="00A42060" w:rsidRPr="000E192F" w:rsidRDefault="00A42060" w:rsidP="00040C5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</w:tbl>
    <w:p w14:paraId="3F63B966" w14:textId="77777777" w:rsidR="005975A5" w:rsidRPr="00033E2F" w:rsidRDefault="005975A5" w:rsidP="005975A5">
      <w:pPr>
        <w:pStyle w:val="1"/>
        <w:numPr>
          <w:ilvl w:val="0"/>
          <w:numId w:val="2"/>
        </w:numPr>
        <w:rPr>
          <w:rFonts w:ascii="Times New Roman" w:hAnsi="Times New Roman" w:cs="Times New Roman"/>
          <w:lang w:val="en-US" w:eastAsia="zh-CN"/>
        </w:rPr>
      </w:pPr>
      <w:r w:rsidRPr="00033E2F">
        <w:rPr>
          <w:rFonts w:ascii="Times New Roman" w:hAnsi="Times New Roman" w:cs="Times New Roman"/>
          <w:lang w:val="en-US" w:eastAsia="zh-CN"/>
        </w:rPr>
        <w:lastRenderedPageBreak/>
        <w:t>通讯协议</w:t>
      </w:r>
    </w:p>
    <w:p w14:paraId="5F8D00C7" w14:textId="6FCC4622" w:rsidR="005975A5" w:rsidRDefault="005975A5" w:rsidP="005975A5">
      <w:pPr>
        <w:pStyle w:val="2"/>
        <w:rPr>
          <w:rFonts w:asciiTheme="minorEastAsia" w:eastAsiaTheme="minorEastAsia" w:hAnsiTheme="minorEastAsia" w:cs="Arial" w:hint="eastAsia"/>
          <w:color w:val="000000" w:themeColor="text1"/>
          <w:lang w:val="en-US" w:eastAsia="zh-CN"/>
        </w:rPr>
      </w:pPr>
      <w:r w:rsidRPr="00033E2F">
        <w:rPr>
          <w:rFonts w:ascii="Times New Roman" w:hAnsi="Times New Roman" w:cs="Times New Roman"/>
          <w:lang w:val="en-US" w:eastAsia="zh-CN"/>
        </w:rPr>
        <w:t>所有报文字节、位按</w:t>
      </w:r>
      <w:r>
        <w:rPr>
          <w:rFonts w:ascii="Times New Roman" w:hAnsi="Times New Roman" w:cs="Times New Roman"/>
          <w:lang w:val="en-US" w:eastAsia="zh-CN"/>
        </w:rPr>
        <w:t>0-7</w:t>
      </w:r>
      <w:r w:rsidRPr="00033E2F">
        <w:rPr>
          <w:rFonts w:ascii="Times New Roman" w:hAnsi="Times New Roman" w:cs="Times New Roman"/>
          <w:lang w:val="en-US" w:eastAsia="zh-CN"/>
        </w:rPr>
        <w:t>数。</w:t>
      </w:r>
    </w:p>
    <w:p w14:paraId="31FCC182" w14:textId="49B69A4B" w:rsidR="0010550B" w:rsidRPr="00033E2F" w:rsidRDefault="0010550B" w:rsidP="00A51B70">
      <w:pPr>
        <w:pStyle w:val="2"/>
        <w:rPr>
          <w:rFonts w:asciiTheme="minorEastAsia" w:eastAsiaTheme="minorEastAsia" w:hAnsiTheme="minorEastAsia" w:cs="Arial" w:hint="eastAsia"/>
          <w:color w:val="000000" w:themeColor="text1"/>
          <w:lang w:val="en-US" w:eastAsia="zh-CN"/>
        </w:rPr>
      </w:pPr>
      <w:r w:rsidRPr="00033E2F">
        <w:rPr>
          <w:rFonts w:asciiTheme="minorEastAsia" w:eastAsiaTheme="minorEastAsia" w:hAnsiTheme="minorEastAsia" w:cs="Arial"/>
          <w:color w:val="000000" w:themeColor="text1"/>
          <w:lang w:val="en-US" w:eastAsia="zh-CN"/>
        </w:rPr>
        <w:t>报文</w:t>
      </w:r>
    </w:p>
    <w:p w14:paraId="489865A1" w14:textId="2187E463" w:rsidR="004B3455" w:rsidRPr="00033E2F" w:rsidRDefault="004D7B35" w:rsidP="0010550B">
      <w:pPr>
        <w:rPr>
          <w:lang w:val="en-US" w:eastAsia="zh-CN"/>
        </w:rPr>
      </w:pPr>
      <w:r>
        <w:rPr>
          <w:rFonts w:hint="eastAsia"/>
          <w:lang w:val="en-US" w:eastAsia="zh-CN"/>
        </w:rPr>
        <w:t>发动机（</w:t>
      </w:r>
      <w:r w:rsidR="009400F0">
        <w:rPr>
          <w:rFonts w:hint="eastAsia"/>
          <w:lang w:val="en-US" w:eastAsia="zh-CN"/>
        </w:rPr>
        <w:t>增程器</w:t>
      </w:r>
      <w:r>
        <w:rPr>
          <w:rFonts w:hint="eastAsia"/>
          <w:lang w:val="en-US" w:eastAsia="zh-CN"/>
        </w:rPr>
        <w:t>）</w:t>
      </w:r>
      <w:r w:rsidR="008F192E" w:rsidRPr="00033E2F">
        <w:rPr>
          <w:rFonts w:hint="eastAsia"/>
          <w:lang w:val="en-US" w:eastAsia="zh-CN"/>
        </w:rPr>
        <w:t>系统</w:t>
      </w:r>
      <w:r w:rsidR="009400F0">
        <w:rPr>
          <w:rFonts w:hint="eastAsia"/>
          <w:lang w:val="en-US" w:eastAsia="zh-CN"/>
        </w:rPr>
        <w:t>R</w:t>
      </w:r>
      <w:r w:rsidR="009400F0">
        <w:rPr>
          <w:lang w:val="en-US" w:eastAsia="zh-CN"/>
        </w:rPr>
        <w:t>CU</w:t>
      </w:r>
      <w:r w:rsidR="008F192E" w:rsidRPr="00033E2F">
        <w:rPr>
          <w:rFonts w:hint="eastAsia"/>
          <w:lang w:val="en-US" w:eastAsia="zh-CN"/>
        </w:rPr>
        <w:t>对仪表发送</w:t>
      </w:r>
      <w:r w:rsidR="00115FEA" w:rsidRPr="00033E2F">
        <w:rPr>
          <w:rFonts w:hint="eastAsia"/>
          <w:lang w:val="en-US" w:eastAsia="zh-CN"/>
        </w:rPr>
        <w:t>（到</w:t>
      </w:r>
      <w:r w:rsidR="00115FEA" w:rsidRPr="00033E2F">
        <w:rPr>
          <w:rFonts w:hint="eastAsia"/>
          <w:lang w:val="en-US" w:eastAsia="zh-CN"/>
        </w:rPr>
        <w:t>PCAN</w:t>
      </w:r>
      <w:r w:rsidR="00115FEA" w:rsidRPr="00033E2F">
        <w:rPr>
          <w:rFonts w:hint="eastAsia"/>
          <w:lang w:val="en-US" w:eastAsia="zh-CN"/>
        </w:rPr>
        <w:t>）</w:t>
      </w:r>
      <w:r w:rsidR="008F192E" w:rsidRPr="00033E2F">
        <w:rPr>
          <w:rFonts w:hint="eastAsia"/>
          <w:lang w:val="en-US" w:eastAsia="zh-CN"/>
        </w:rPr>
        <w:t>报文需求如下。</w:t>
      </w:r>
    </w:p>
    <w:tbl>
      <w:tblPr>
        <w:tblStyle w:val="af1"/>
        <w:tblW w:w="982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880"/>
        <w:gridCol w:w="1216"/>
        <w:gridCol w:w="1508"/>
        <w:gridCol w:w="668"/>
        <w:gridCol w:w="534"/>
        <w:gridCol w:w="2003"/>
        <w:gridCol w:w="2775"/>
        <w:gridCol w:w="236"/>
      </w:tblGrid>
      <w:tr w:rsidR="009400F0" w:rsidRPr="00033E2F" w14:paraId="0E82F21A" w14:textId="77777777" w:rsidTr="007948B9">
        <w:trPr>
          <w:trHeight w:val="314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7F9D52" w14:textId="77777777" w:rsidR="009400F0" w:rsidRPr="00033E2F" w:rsidRDefault="009400F0" w:rsidP="008F192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en-US" w:eastAsia="zh-CN"/>
              </w:rPr>
            </w:pPr>
            <w:r w:rsidRPr="00033E2F">
              <w:rPr>
                <w:rFonts w:ascii="Times New Roman" w:hAnsi="Times New Roman" w:cs="Times New Roman"/>
                <w:b/>
                <w:sz w:val="20"/>
                <w:szCs w:val="20"/>
                <w:lang w:val="en-US" w:eastAsia="zh-CN"/>
              </w:rPr>
              <w:t>报文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C2FF5F" w14:textId="77777777" w:rsidR="009400F0" w:rsidRPr="00033E2F" w:rsidRDefault="009400F0" w:rsidP="008F192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en-US" w:eastAsia="zh-CN"/>
              </w:rPr>
            </w:pPr>
            <w:r w:rsidRPr="00033E2F">
              <w:rPr>
                <w:rFonts w:ascii="Times New Roman" w:hAnsi="Times New Roman" w:cs="Times New Roman"/>
                <w:b/>
                <w:sz w:val="20"/>
                <w:szCs w:val="20"/>
                <w:lang w:val="en-US" w:eastAsia="zh-CN"/>
              </w:rPr>
              <w:t>周期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6CBBC47" w14:textId="77777777" w:rsidR="009400F0" w:rsidRPr="00033E2F" w:rsidRDefault="009400F0" w:rsidP="008F192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en-US" w:eastAsia="zh-CN"/>
              </w:rPr>
            </w:pPr>
            <w:r w:rsidRPr="00033E2F">
              <w:rPr>
                <w:rFonts w:ascii="Times New Roman" w:hAnsi="Times New Roman" w:cs="Times New Roman"/>
                <w:b/>
                <w:sz w:val="20"/>
                <w:szCs w:val="20"/>
                <w:lang w:val="en-US" w:eastAsia="zh-CN"/>
              </w:rPr>
              <w:t>ID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029E53" w14:textId="77777777" w:rsidR="009400F0" w:rsidRPr="00033E2F" w:rsidRDefault="009400F0" w:rsidP="008F192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Byte</w:t>
            </w: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80A845" w14:textId="77777777" w:rsidR="009400F0" w:rsidRPr="00033E2F" w:rsidRDefault="009400F0" w:rsidP="008F192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Bit</w:t>
            </w: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C46245" w14:textId="77777777" w:rsidR="009400F0" w:rsidRPr="00033E2F" w:rsidRDefault="009400F0" w:rsidP="008F192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 content</w:t>
            </w:r>
          </w:p>
        </w:tc>
        <w:tc>
          <w:tcPr>
            <w:tcW w:w="30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EFAA6A3" w14:textId="77777777" w:rsidR="009400F0" w:rsidRPr="00033E2F" w:rsidRDefault="009400F0" w:rsidP="008F192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3E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Value </w:t>
            </w:r>
          </w:p>
        </w:tc>
      </w:tr>
      <w:tr w:rsidR="009400F0" w:rsidRPr="00033E2F" w14:paraId="7DB4FABE" w14:textId="77777777" w:rsidTr="007948B9">
        <w:trPr>
          <w:trHeight w:val="302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76B4D3" w14:textId="0139A19D" w:rsidR="009400F0" w:rsidRPr="00033E2F" w:rsidRDefault="008D6D7B" w:rsidP="008F192E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897AB6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GFC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03E93B" w14:textId="3D6F9385" w:rsidR="009400F0" w:rsidRPr="00033E2F" w:rsidRDefault="008D6D7B" w:rsidP="008F192E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8D6D7B">
              <w:rPr>
                <w:sz w:val="20"/>
              </w:rPr>
              <w:t>IfActive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174975" w14:textId="28F42D9D" w:rsidR="009400F0" w:rsidRPr="00033E2F" w:rsidRDefault="008D6D7B" w:rsidP="008F192E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8D6D7B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0</w:t>
            </w:r>
            <w:r w:rsidRPr="007948B9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x1CFEAF00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6A0338" w14:textId="3BF8E0E5" w:rsidR="009400F0" w:rsidRPr="00033E2F" w:rsidRDefault="009400F0" w:rsidP="008F192E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0A3C88" w14:textId="77777777" w:rsidR="009400F0" w:rsidRPr="00033E2F" w:rsidRDefault="009400F0" w:rsidP="008F192E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C1084B" w14:textId="77777777" w:rsidR="009400F0" w:rsidRPr="00033E2F" w:rsidRDefault="009400F0" w:rsidP="008F192E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680BBF" w14:textId="77777777" w:rsidR="009400F0" w:rsidRPr="00033E2F" w:rsidRDefault="009400F0" w:rsidP="008F192E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978AD0" w14:textId="77777777" w:rsidR="009400F0" w:rsidRPr="00033E2F" w:rsidRDefault="009400F0" w:rsidP="008F192E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</w:tr>
      <w:tr w:rsidR="008D6D7B" w:rsidRPr="00033E2F" w14:paraId="7E7965A6" w14:textId="77777777" w:rsidTr="007948B9">
        <w:trPr>
          <w:trHeight w:val="442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4392C" w14:textId="77777777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2010F" w14:textId="77777777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F7F80" w14:textId="77777777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B56CC" w14:textId="7B7592C3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>
              <w:rPr>
                <w:sz w:val="20"/>
              </w:rPr>
              <w:t>4-7</w:t>
            </w: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DAF58" w14:textId="671A5892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>
              <w:rPr>
                <w:rFonts w:hint="eastAsia"/>
                <w:sz w:val="20"/>
              </w:rPr>
              <w:t>3</w:t>
            </w:r>
            <w:r>
              <w:rPr>
                <w:sz w:val="20"/>
              </w:rPr>
              <w:t>2-63</w:t>
            </w: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C97A4" w14:textId="20AB86C2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897AB6">
              <w:rPr>
                <w:rFonts w:asciiTheme="minorEastAsia" w:hAnsiTheme="minorEastAsia" w:cs="Times New Roman"/>
                <w:sz w:val="20"/>
                <w:szCs w:val="20"/>
                <w:lang w:eastAsia="zh-CN"/>
              </w:rPr>
              <w:t>总燃气消耗量</w:t>
            </w:r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22BCC" w14:textId="41979129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精度：0</w:t>
            </w:r>
            <w:r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.5kg；偏移</w:t>
            </w:r>
            <w:r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0；范围：0</w:t>
            </w:r>
            <w:r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~</w:t>
            </w:r>
            <w:r w:rsidRPr="00897AB6">
              <w:t xml:space="preserve"> </w:t>
            </w:r>
            <w:r w:rsidRPr="00897AB6">
              <w:rPr>
                <w:rFonts w:asciiTheme="minorEastAsia" w:hAnsiTheme="minorEastAsia" w:cs="Times New Roman"/>
                <w:sz w:val="20"/>
                <w:szCs w:val="20"/>
                <w:lang w:eastAsia="zh-CN"/>
              </w:rPr>
              <w:t>2147483647.5</w:t>
            </w:r>
            <w:r>
              <w:rPr>
                <w:rFonts w:asciiTheme="minorEastAsia" w:hAnsiTheme="minorEastAsia" w:cs="Times New Roman"/>
                <w:sz w:val="20"/>
                <w:szCs w:val="20"/>
                <w:lang w:eastAsia="zh-CN"/>
              </w:rPr>
              <w:t>kg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6F3F2" w14:textId="77777777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</w:tr>
      <w:tr w:rsidR="008D6D7B" w:rsidRPr="00033E2F" w14:paraId="62A62653" w14:textId="77777777" w:rsidTr="007948B9">
        <w:trPr>
          <w:trHeight w:val="302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0346D8" w14:textId="1AAAD4AB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7948B9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EFL/P1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C1B632" w14:textId="2CB79331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7948B9">
              <w:rPr>
                <w:rFonts w:ascii="Times New Roman" w:eastAsia="宋体" w:hAnsi="Times New Roman" w:cs="Times New Roman"/>
                <w:kern w:val="2"/>
                <w:sz w:val="20"/>
                <w:szCs w:val="24"/>
                <w:lang w:eastAsia="zh-CN"/>
              </w:rPr>
              <w:t>500ms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775AF4" w14:textId="2BA83A08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8D6D7B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0x18FEEF00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E924B9" w14:textId="77777777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329E21" w14:textId="77777777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E9386B" w14:textId="77777777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26584F" w14:textId="77777777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1696DB" w14:textId="77777777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</w:tr>
      <w:tr w:rsidR="008D6D7B" w:rsidRPr="00033E2F" w14:paraId="5AC50ABA" w14:textId="77777777" w:rsidTr="007948B9">
        <w:trPr>
          <w:trHeight w:val="427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92508" w14:textId="77777777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E6672" w14:textId="0BFAB9D3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CE247" w14:textId="77777777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1A6D7" w14:textId="50E1AB84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8D6D7B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3</w:t>
            </w: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A796C" w14:textId="000F1546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</w:rPr>
            </w:pPr>
            <w:r w:rsidRPr="008D6D7B">
              <w:rPr>
                <w:rFonts w:asciiTheme="minorEastAsia" w:hAnsiTheme="minorEastAsia"/>
                <w:sz w:val="20"/>
                <w:szCs w:val="20"/>
                <w:lang w:val="en-US"/>
              </w:rPr>
              <w:t>24-31</w:t>
            </w: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0EC9D" w14:textId="3E5C3436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8B6602"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发动机机油压力</w:t>
            </w:r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22EB6" w14:textId="62D874B5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8D6D7B"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精度：4；偏移：</w:t>
            </w:r>
            <w:r w:rsidRPr="008D6D7B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0；范围：</w:t>
            </w:r>
            <w:r w:rsidRPr="008D6D7B"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0</w:t>
            </w:r>
            <w:r w:rsidRPr="008D6D7B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-1000kpa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6B045" w14:textId="77777777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</w:tr>
      <w:tr w:rsidR="008D6D7B" w:rsidRPr="00033E2F" w14:paraId="199D9882" w14:textId="77777777" w:rsidTr="007948B9">
        <w:trPr>
          <w:trHeight w:val="302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A64A94" w14:textId="52D8E0E6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8D6D7B">
              <w:rPr>
                <w:rFonts w:ascii="Times New Roman" w:eastAsia="宋体" w:hAnsi="Times New Roman" w:cs="Times New Roman"/>
                <w:kern w:val="2"/>
                <w:sz w:val="20"/>
                <w:szCs w:val="24"/>
                <w:lang w:eastAsia="zh-CN"/>
              </w:rPr>
              <w:t>ET1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87ED33" w14:textId="100F7C69" w:rsidR="008D6D7B" w:rsidRPr="00033E2F" w:rsidRDefault="007948B9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8D6D7B">
              <w:rPr>
                <w:sz w:val="20"/>
              </w:rPr>
              <w:t>1000ms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A3AAC7" w14:textId="667D4634" w:rsidR="008D6D7B" w:rsidRPr="00033E2F" w:rsidRDefault="007948B9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8D6D7B">
              <w:rPr>
                <w:rFonts w:ascii="Times New Roman" w:eastAsia="宋体" w:hAnsi="Times New Roman" w:cs="Times New Roman"/>
                <w:kern w:val="2"/>
                <w:sz w:val="20"/>
                <w:szCs w:val="24"/>
                <w:lang w:eastAsia="zh-CN"/>
              </w:rPr>
              <w:t>0x18FEEE00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DB4153" w14:textId="4097824C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65ED5D" w14:textId="2889914A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54FC4F4" w14:textId="4AB1F825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439902" w14:textId="365735A6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51CFCB" w14:textId="77777777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</w:tr>
      <w:tr w:rsidR="008D6D7B" w:rsidRPr="00033E2F" w14:paraId="78AC6E3D" w14:textId="77777777" w:rsidTr="007948B9">
        <w:trPr>
          <w:trHeight w:val="457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06D25" w14:textId="00BC2E01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80DF1" w14:textId="1DAC9426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BA6CD" w14:textId="2D31B1C3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ACE8D" w14:textId="06878FBA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2ED62" w14:textId="6491ECAD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sz w:val="20"/>
              </w:rPr>
              <w:t>0-7</w:t>
            </w: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9B399" w14:textId="0274A8D3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proofErr w:type="spellStart"/>
            <w:r w:rsidRPr="008D6D7B">
              <w:rPr>
                <w:sz w:val="20"/>
              </w:rPr>
              <w:t>发动机水温</w:t>
            </w:r>
            <w:proofErr w:type="spellEnd"/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BDD1B" w14:textId="747E8F95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8D6D7B">
              <w:rPr>
                <w:rFonts w:hint="eastAsia"/>
                <w:sz w:val="20"/>
                <w:lang w:eastAsia="zh-CN"/>
              </w:rPr>
              <w:t>精度：</w:t>
            </w:r>
            <w:r w:rsidRPr="008D6D7B">
              <w:rPr>
                <w:sz w:val="20"/>
                <w:lang w:eastAsia="zh-CN"/>
              </w:rPr>
              <w:t>1</w:t>
            </w:r>
            <w:r w:rsidRPr="008D6D7B">
              <w:rPr>
                <w:rFonts w:hint="eastAsia"/>
                <w:sz w:val="20"/>
                <w:lang w:eastAsia="zh-CN"/>
              </w:rPr>
              <w:t>；偏移：</w:t>
            </w:r>
            <w:r w:rsidRPr="008D6D7B">
              <w:rPr>
                <w:sz w:val="20"/>
                <w:lang w:eastAsia="zh-CN"/>
              </w:rPr>
              <w:t>-40</w:t>
            </w:r>
            <w:r w:rsidRPr="008D6D7B">
              <w:rPr>
                <w:sz w:val="20"/>
                <w:lang w:eastAsia="zh-CN"/>
              </w:rPr>
              <w:t>；范围：</w:t>
            </w:r>
            <w:r w:rsidRPr="008D6D7B">
              <w:rPr>
                <w:sz w:val="20"/>
                <w:lang w:eastAsia="zh-CN"/>
              </w:rPr>
              <w:t>-40~210 degC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E3D8F" w14:textId="77777777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</w:tr>
      <w:tr w:rsidR="009400F0" w:rsidRPr="00033E2F" w14:paraId="15148679" w14:textId="77777777" w:rsidTr="007948B9">
        <w:trPr>
          <w:trHeight w:val="334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8B797B" w14:textId="2C4AAC09" w:rsidR="009400F0" w:rsidRPr="00033E2F" w:rsidRDefault="009400F0" w:rsidP="008F192E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8B6602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DLCC1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C031C3" w14:textId="77777777" w:rsidR="009400F0" w:rsidRPr="00033E2F" w:rsidRDefault="009400F0" w:rsidP="008F192E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033E2F"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  <w:t>1s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41C3A8" w14:textId="246B4B16" w:rsidR="009400F0" w:rsidRPr="00033E2F" w:rsidRDefault="009400F0" w:rsidP="008F192E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7948B9">
              <w:rPr>
                <w:sz w:val="20"/>
              </w:rPr>
              <w:t>0x18FD0700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FBD841" w14:textId="77777777" w:rsidR="009400F0" w:rsidRPr="00033E2F" w:rsidRDefault="009400F0" w:rsidP="008F192E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A3EF62" w14:textId="77777777" w:rsidR="009400F0" w:rsidRPr="00033E2F" w:rsidRDefault="009400F0" w:rsidP="008F192E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235E2B" w14:textId="77777777" w:rsidR="009400F0" w:rsidRPr="00033E2F" w:rsidRDefault="009400F0" w:rsidP="008F192E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E049C0" w14:textId="77777777" w:rsidR="009400F0" w:rsidRPr="00033E2F" w:rsidRDefault="009400F0" w:rsidP="008F192E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7A1214" w14:textId="77777777" w:rsidR="009400F0" w:rsidRPr="00033E2F" w:rsidRDefault="009400F0" w:rsidP="008F192E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</w:tr>
      <w:tr w:rsidR="007948B9" w:rsidRPr="00033E2F" w14:paraId="58D512FC" w14:textId="77777777" w:rsidTr="007948B9">
        <w:trPr>
          <w:trHeight w:val="334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DB170C" w14:textId="77777777" w:rsidR="007948B9" w:rsidRPr="008B6602" w:rsidRDefault="007948B9" w:rsidP="007948B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1017E6" w14:textId="77777777" w:rsidR="007948B9" w:rsidRPr="00033E2F" w:rsidRDefault="007948B9" w:rsidP="007948B9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71CC2B" w14:textId="77777777" w:rsidR="007948B9" w:rsidRPr="007948B9" w:rsidRDefault="007948B9" w:rsidP="007948B9">
            <w:pPr>
              <w:spacing w:after="0" w:line="240" w:lineRule="auto"/>
              <w:jc w:val="both"/>
              <w:rPr>
                <w:sz w:val="20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B2399A" w14:textId="2BCEA4E8" w:rsidR="007948B9" w:rsidRPr="00033E2F" w:rsidRDefault="007948B9" w:rsidP="007948B9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kern w:val="2"/>
                <w:sz w:val="20"/>
                <w:lang w:val="en-US" w:eastAsia="zh-CN"/>
              </w:rPr>
              <w:t>0</w:t>
            </w: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58BAAF" w14:textId="2B3C02CD" w:rsidR="007948B9" w:rsidRPr="00033E2F" w:rsidRDefault="007948B9" w:rsidP="007948B9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>
              <w:rPr>
                <w:sz w:val="20"/>
              </w:rPr>
              <w:t>6-7</w:t>
            </w: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FEC196" w14:textId="38444ABD" w:rsidR="007948B9" w:rsidRPr="00033E2F" w:rsidRDefault="007948B9" w:rsidP="007948B9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8D6D7B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eastAsia="zh-CN"/>
              </w:rPr>
              <w:t>OBD Malfunction Indicator Lamp Command OBDMIL</w:t>
            </w:r>
            <w:r w:rsidRPr="008D6D7B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eastAsia="zh-CN"/>
              </w:rPr>
              <w:t>灯</w:t>
            </w:r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F40D74" w14:textId="77777777" w:rsidR="007948B9" w:rsidRPr="008D6D7B" w:rsidRDefault="007948B9" w:rsidP="007948B9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2"/>
                <w:sz w:val="20"/>
                <w:szCs w:val="24"/>
                <w:lang w:eastAsia="zh-CN"/>
              </w:rPr>
            </w:pPr>
            <w:r w:rsidRPr="008D6D7B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eastAsia="zh-CN"/>
              </w:rPr>
              <w:t xml:space="preserve">0x00 </w:t>
            </w:r>
            <w:r w:rsidRPr="008D6D7B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eastAsia="zh-CN"/>
              </w:rPr>
              <w:t>：灯灭</w:t>
            </w:r>
          </w:p>
          <w:p w14:paraId="7E55748D" w14:textId="63B4D7FB" w:rsidR="007948B9" w:rsidRPr="00033E2F" w:rsidRDefault="007948B9" w:rsidP="007948B9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8D6D7B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eastAsia="zh-CN"/>
              </w:rPr>
              <w:t>0x0</w:t>
            </w:r>
            <w:r w:rsidRPr="008D6D7B">
              <w:rPr>
                <w:rFonts w:ascii="Times New Roman" w:eastAsia="宋体" w:hAnsi="Times New Roman" w:cs="Times New Roman"/>
                <w:kern w:val="2"/>
                <w:sz w:val="20"/>
                <w:szCs w:val="24"/>
                <w:lang w:eastAsia="zh-CN"/>
              </w:rPr>
              <w:t>1</w:t>
            </w:r>
            <w:r w:rsidRPr="008D6D7B">
              <w:rPr>
                <w:rFonts w:ascii="Times New Roman" w:eastAsia="宋体" w:hAnsi="Times New Roman" w:cs="Times New Roman"/>
                <w:kern w:val="2"/>
                <w:sz w:val="20"/>
                <w:szCs w:val="24"/>
                <w:lang w:eastAsia="zh-CN"/>
              </w:rPr>
              <w:t>：</w:t>
            </w:r>
            <w:r w:rsidRPr="008D6D7B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eastAsia="zh-CN"/>
              </w:rPr>
              <w:t>灯亮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535FE" w14:textId="77777777" w:rsidR="007948B9" w:rsidRPr="00033E2F" w:rsidRDefault="007948B9" w:rsidP="007948B9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</w:tr>
      <w:tr w:rsidR="009400F0" w:rsidRPr="00033E2F" w14:paraId="62F1BE0D" w14:textId="77777777" w:rsidTr="007948B9">
        <w:trPr>
          <w:trHeight w:val="334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79783" w14:textId="77777777" w:rsidR="009400F0" w:rsidRPr="00033E2F" w:rsidRDefault="009400F0" w:rsidP="009400F0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C6856" w14:textId="77777777" w:rsidR="009400F0" w:rsidRPr="00033E2F" w:rsidRDefault="009400F0" w:rsidP="009400F0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B8CBA" w14:textId="77777777" w:rsidR="009400F0" w:rsidRPr="00033E2F" w:rsidRDefault="009400F0" w:rsidP="009400F0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27B1C" w14:textId="3C2DD2B0" w:rsidR="009400F0" w:rsidRPr="00033E2F" w:rsidRDefault="009400F0" w:rsidP="009400F0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9BC36" w14:textId="0B20EF46" w:rsidR="009400F0" w:rsidRPr="00033E2F" w:rsidRDefault="009400F0" w:rsidP="009400F0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>
              <w:rPr>
                <w:rFonts w:hint="eastAsia"/>
                <w:sz w:val="20"/>
              </w:rPr>
              <w:t>1</w:t>
            </w:r>
            <w:r>
              <w:rPr>
                <w:sz w:val="20"/>
              </w:rPr>
              <w:t>2-13</w:t>
            </w: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631B2" w14:textId="413316A7" w:rsidR="009400F0" w:rsidRPr="00033E2F" w:rsidRDefault="009400F0" w:rsidP="009400F0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8B6602"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机油压力低灯</w:t>
            </w:r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F0FEC" w14:textId="77777777" w:rsidR="009400F0" w:rsidRPr="008B6602" w:rsidRDefault="009400F0" w:rsidP="009400F0">
            <w:pPr>
              <w:spacing w:after="0" w:line="240" w:lineRule="auto"/>
              <w:jc w:val="both"/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</w:pPr>
            <w:r w:rsidRPr="008B6602"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0x00 ：</w:t>
            </w:r>
            <w:proofErr w:type="gramStart"/>
            <w:r w:rsidRPr="008B6602"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不</w:t>
            </w:r>
            <w:proofErr w:type="gramEnd"/>
            <w:r w:rsidRPr="008B6602"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激活</w:t>
            </w:r>
          </w:p>
          <w:p w14:paraId="61D2BE6D" w14:textId="77777777" w:rsidR="009400F0" w:rsidRPr="008B6602" w:rsidRDefault="009400F0" w:rsidP="009400F0">
            <w:pPr>
              <w:spacing w:after="0" w:line="240" w:lineRule="auto"/>
              <w:jc w:val="both"/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</w:pPr>
            <w:r w:rsidRPr="008B6602"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0x01 ：激活</w:t>
            </w:r>
          </w:p>
          <w:p w14:paraId="6CE058CD" w14:textId="77777777" w:rsidR="009400F0" w:rsidRPr="008B6602" w:rsidRDefault="009400F0" w:rsidP="009400F0">
            <w:pPr>
              <w:spacing w:after="0" w:line="240" w:lineRule="auto"/>
              <w:jc w:val="both"/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</w:pPr>
            <w:r w:rsidRPr="008B6602"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0x02 ：保留</w:t>
            </w:r>
          </w:p>
          <w:p w14:paraId="1FAD377B" w14:textId="75BB9E51" w:rsidR="009400F0" w:rsidRPr="00033E2F" w:rsidRDefault="009400F0" w:rsidP="009400F0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8B6602"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0x03 ：无效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63DE8" w14:textId="77777777" w:rsidR="009400F0" w:rsidRPr="00033E2F" w:rsidRDefault="009400F0" w:rsidP="009400F0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</w:tr>
      <w:tr w:rsidR="009400F0" w:rsidRPr="00033E2F" w14:paraId="6E5D9734" w14:textId="77777777" w:rsidTr="007948B9">
        <w:trPr>
          <w:trHeight w:val="334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F6714" w14:textId="77777777" w:rsidR="009400F0" w:rsidRPr="00033E2F" w:rsidRDefault="009400F0" w:rsidP="009400F0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21E6A" w14:textId="77777777" w:rsidR="009400F0" w:rsidRPr="00033E2F" w:rsidRDefault="009400F0" w:rsidP="009400F0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5B288" w14:textId="77777777" w:rsidR="009400F0" w:rsidRPr="00033E2F" w:rsidRDefault="009400F0" w:rsidP="009400F0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EE625" w14:textId="1409C21F" w:rsidR="009400F0" w:rsidRPr="00033E2F" w:rsidRDefault="009400F0" w:rsidP="009400F0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FF202" w14:textId="18440B94" w:rsidR="009400F0" w:rsidRPr="00033E2F" w:rsidRDefault="007948B9" w:rsidP="009400F0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>
              <w:rPr>
                <w:sz w:val="20"/>
              </w:rPr>
              <w:t>14-15</w:t>
            </w: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40507" w14:textId="313B7067" w:rsidR="009400F0" w:rsidRPr="00033E2F" w:rsidRDefault="009400F0" w:rsidP="009400F0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8B6602"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发动机冷却水温度高灯</w:t>
            </w:r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3EE04" w14:textId="77777777" w:rsidR="009400F0" w:rsidRPr="008B6602" w:rsidRDefault="009400F0" w:rsidP="009400F0">
            <w:pPr>
              <w:spacing w:after="0" w:line="240" w:lineRule="auto"/>
              <w:jc w:val="both"/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</w:pPr>
            <w:r w:rsidRPr="008B6602"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0x0: 灯灭</w:t>
            </w:r>
          </w:p>
          <w:p w14:paraId="3EDEFE0C" w14:textId="77777777" w:rsidR="009400F0" w:rsidRPr="008B6602" w:rsidRDefault="009400F0" w:rsidP="009400F0">
            <w:pPr>
              <w:spacing w:after="0" w:line="240" w:lineRule="auto"/>
              <w:jc w:val="both"/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</w:pPr>
            <w:r w:rsidRPr="008B6602"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0x1: 灯亮</w:t>
            </w:r>
          </w:p>
          <w:p w14:paraId="0BC4F019" w14:textId="77777777" w:rsidR="009400F0" w:rsidRPr="008B6602" w:rsidRDefault="009400F0" w:rsidP="009400F0">
            <w:pPr>
              <w:spacing w:after="0" w:line="240" w:lineRule="auto"/>
              <w:jc w:val="both"/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</w:pPr>
            <w:r w:rsidRPr="008B6602"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0x02 ：保留</w:t>
            </w:r>
          </w:p>
          <w:p w14:paraId="1451B044" w14:textId="1D3BAB7A" w:rsidR="009400F0" w:rsidRPr="00033E2F" w:rsidRDefault="009400F0" w:rsidP="009400F0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8B6602"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0x03 ：无效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3E890" w14:textId="77777777" w:rsidR="009400F0" w:rsidRPr="00033E2F" w:rsidRDefault="009400F0" w:rsidP="009400F0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</w:tr>
      <w:tr w:rsidR="008D6D7B" w:rsidRPr="00033E2F" w14:paraId="698AC995" w14:textId="77777777" w:rsidTr="007948B9">
        <w:trPr>
          <w:trHeight w:val="334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14F194" w14:textId="01AB7F91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D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M1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84BA72" w14:textId="6F24D5D2" w:rsidR="008D6D7B" w:rsidRPr="00033E2F" w:rsidRDefault="007948B9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>
              <w:rPr>
                <w:rFonts w:hint="eastAsia"/>
                <w:sz w:val="20"/>
              </w:rPr>
              <w:t>1</w:t>
            </w:r>
            <w:r>
              <w:rPr>
                <w:sz w:val="20"/>
              </w:rPr>
              <w:t>000ms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F16EAC" w14:textId="66BC450B" w:rsidR="008D6D7B" w:rsidRPr="00033E2F" w:rsidRDefault="007948B9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897AB6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0x18FECA00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2F8C5B" w14:textId="6898E538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287107" w14:textId="39AE239C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84D795" w14:textId="342CE731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4F5842" w14:textId="606595B3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F9A063" w14:textId="77777777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</w:tr>
      <w:tr w:rsidR="008D6D7B" w:rsidRPr="00033E2F" w14:paraId="70C513B5" w14:textId="77777777" w:rsidTr="007948B9">
        <w:trPr>
          <w:trHeight w:val="334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44E3F" w14:textId="77777777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A76B0" w14:textId="77777777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839CC" w14:textId="34EF988E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E0454" w14:textId="4BE4E30B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>
              <w:rPr>
                <w:rFonts w:hint="eastAsia"/>
                <w:sz w:val="20"/>
              </w:rPr>
              <w:t>0</w:t>
            </w: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8CD5B" w14:textId="26E6F08B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8D6D7B"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4</w:t>
            </w:r>
            <w:r w:rsidRPr="008D6D7B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-5</w:t>
            </w: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AD06E" w14:textId="04A6CC48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897AB6"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发动机故障停机灯</w:t>
            </w:r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CED22" w14:textId="77777777" w:rsidR="007948B9" w:rsidRDefault="008D6D7B" w:rsidP="008D6D7B">
            <w:pPr>
              <w:spacing w:after="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8D6D7B"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0x00:Lamp Off </w:t>
            </w:r>
          </w:p>
          <w:p w14:paraId="71FF88BF" w14:textId="77777777" w:rsidR="007948B9" w:rsidRDefault="008D6D7B" w:rsidP="008D6D7B">
            <w:pPr>
              <w:spacing w:after="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8D6D7B"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0x01:Lamp On </w:t>
            </w:r>
          </w:p>
          <w:p w14:paraId="445106C8" w14:textId="77777777" w:rsidR="007948B9" w:rsidRDefault="008D6D7B" w:rsidP="008D6D7B">
            <w:pPr>
              <w:spacing w:after="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8D6D7B"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0x02:Error </w:t>
            </w:r>
          </w:p>
          <w:p w14:paraId="6AAB0AE3" w14:textId="737E0A62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8D6D7B">
              <w:rPr>
                <w:rFonts w:asciiTheme="minorEastAsia" w:hAnsiTheme="minorEastAsia"/>
                <w:sz w:val="20"/>
                <w:szCs w:val="20"/>
                <w:lang w:eastAsia="zh-CN"/>
              </w:rPr>
              <w:t>0x03:Not available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D9B21" w14:textId="77777777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</w:tr>
      <w:tr w:rsidR="008D6D7B" w:rsidRPr="00033E2F" w14:paraId="3CE519F3" w14:textId="77777777" w:rsidTr="007948B9">
        <w:trPr>
          <w:trHeight w:val="334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1F4F9" w14:textId="163974D5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FD5CB" w14:textId="3EC7E8C4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97E59" w14:textId="385C0F68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0FF9D" w14:textId="792D4269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8D6D7B">
              <w:rPr>
                <w:rFonts w:ascii="Times New Roman" w:eastAsia="宋体" w:hAnsi="Times New Roman"/>
                <w:sz w:val="20"/>
                <w:szCs w:val="24"/>
              </w:rPr>
              <w:t>1</w:t>
            </w: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AF75D" w14:textId="0350D61F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8D6D7B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12-13</w:t>
            </w: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06FA6" w14:textId="730DE416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897AB6"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发动机故障停机</w:t>
            </w:r>
            <w:proofErr w:type="gramStart"/>
            <w:r w:rsidRPr="00897AB6"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灯状态</w:t>
            </w:r>
            <w:proofErr w:type="gramEnd"/>
            <w:r w:rsidRPr="00897AB6"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-闪烁</w:t>
            </w:r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C08BF" w14:textId="77777777" w:rsidR="008D6D7B" w:rsidRPr="008D6D7B" w:rsidRDefault="008D6D7B" w:rsidP="008D6D7B">
            <w:pPr>
              <w:spacing w:after="0" w:line="240" w:lineRule="auto"/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</w:pPr>
            <w:r w:rsidRPr="008D6D7B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0x</w:t>
            </w:r>
            <w:proofErr w:type="gramStart"/>
            <w:r w:rsidRPr="008D6D7B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00:Slow</w:t>
            </w:r>
            <w:proofErr w:type="gramEnd"/>
            <w:r w:rsidRPr="008D6D7B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 xml:space="preserve"> Flash (1 Hz, 50% duty cycle)</w:t>
            </w:r>
          </w:p>
          <w:p w14:paraId="38F7E402" w14:textId="41C83312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8D6D7B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0x</w:t>
            </w:r>
            <w:proofErr w:type="gramStart"/>
            <w:r w:rsidRPr="008D6D7B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>01:Fast</w:t>
            </w:r>
            <w:proofErr w:type="gramEnd"/>
            <w:r w:rsidRPr="008D6D7B">
              <w:rPr>
                <w:rFonts w:asciiTheme="minorEastAsia" w:hAnsiTheme="minorEastAsia" w:cs="Times New Roman"/>
                <w:sz w:val="20"/>
                <w:szCs w:val="20"/>
                <w:lang w:val="en-US" w:eastAsia="zh-CN"/>
              </w:rPr>
              <w:t xml:space="preserve"> Flash (2 Hz or faster, 50% duty cycle) 0x02:Reserved 0x03:Unavailabl e / Do Not Flash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2FD1E" w14:textId="77777777" w:rsidR="008D6D7B" w:rsidRPr="00033E2F" w:rsidRDefault="008D6D7B" w:rsidP="008D6D7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</w:tr>
      <w:tr w:rsidR="007948B9" w:rsidRPr="00033E2F" w14:paraId="59DE0881" w14:textId="77777777" w:rsidTr="007948B9">
        <w:trPr>
          <w:trHeight w:val="334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31959D" w14:textId="37D8897E" w:rsidR="007948B9" w:rsidRPr="00033E2F" w:rsidRDefault="007948B9" w:rsidP="007948B9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8D6D7B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OI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455D03" w14:textId="0A255A28" w:rsidR="007948B9" w:rsidRPr="00033E2F" w:rsidRDefault="007948B9" w:rsidP="007948B9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8D6D7B">
              <w:t>10000ms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0DFFAD" w14:textId="5641DA8A" w:rsidR="007948B9" w:rsidRPr="00033E2F" w:rsidRDefault="007948B9" w:rsidP="007948B9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 w:rsidRPr="008D6D7B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0x18FEFF00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16638C" w14:textId="4CA11910" w:rsidR="007948B9" w:rsidRPr="008D6D7B" w:rsidRDefault="007948B9" w:rsidP="007948B9">
            <w:pPr>
              <w:spacing w:after="0" w:line="240" w:lineRule="auto"/>
              <w:jc w:val="both"/>
              <w:rPr>
                <w:rFonts w:ascii="Times New Roman" w:eastAsia="宋体" w:hAnsi="Times New Roman"/>
                <w:sz w:val="20"/>
                <w:szCs w:val="24"/>
              </w:rPr>
            </w:pP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F5A136" w14:textId="12AE87EC" w:rsidR="007948B9" w:rsidRPr="008D6D7B" w:rsidRDefault="007948B9" w:rsidP="007948B9">
            <w:pPr>
              <w:spacing w:after="0" w:line="240" w:lineRule="auto"/>
              <w:jc w:val="both"/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</w:pP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E368D08" w14:textId="4090EBB0" w:rsidR="007948B9" w:rsidRPr="00897AB6" w:rsidRDefault="007948B9" w:rsidP="007948B9">
            <w:pPr>
              <w:spacing w:after="0" w:line="240" w:lineRule="auto"/>
              <w:jc w:val="both"/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</w:pPr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CD1B7C" w14:textId="06853D64" w:rsidR="007948B9" w:rsidRPr="008D6D7B" w:rsidRDefault="007948B9" w:rsidP="007948B9">
            <w:pPr>
              <w:spacing w:after="0" w:line="240" w:lineRule="auto"/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A44B00" w14:textId="77777777" w:rsidR="007948B9" w:rsidRPr="00033E2F" w:rsidRDefault="007948B9" w:rsidP="007948B9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</w:tr>
      <w:tr w:rsidR="007948B9" w:rsidRPr="00033E2F" w14:paraId="64E767E8" w14:textId="77777777" w:rsidTr="007948B9">
        <w:trPr>
          <w:trHeight w:val="334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91DF9" w14:textId="77777777" w:rsidR="007948B9" w:rsidRPr="00033E2F" w:rsidRDefault="007948B9" w:rsidP="007948B9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F9C85" w14:textId="77777777" w:rsidR="007948B9" w:rsidRPr="00033E2F" w:rsidRDefault="007948B9" w:rsidP="007948B9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46398" w14:textId="74009ADC" w:rsidR="007948B9" w:rsidRPr="00033E2F" w:rsidRDefault="007948B9" w:rsidP="007948B9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B0C8" w14:textId="212D80BF" w:rsidR="007948B9" w:rsidRPr="008D6D7B" w:rsidRDefault="007948B9" w:rsidP="007948B9">
            <w:pPr>
              <w:spacing w:after="0" w:line="240" w:lineRule="auto"/>
              <w:jc w:val="both"/>
              <w:rPr>
                <w:rFonts w:ascii="Times New Roman" w:eastAsia="宋体" w:hAnsi="Times New Roman"/>
                <w:sz w:val="20"/>
                <w:szCs w:val="24"/>
              </w:rPr>
            </w:pPr>
            <w:r w:rsidRPr="008D6D7B">
              <w:rPr>
                <w:sz w:val="20"/>
              </w:rPr>
              <w:t>1</w:t>
            </w: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3DE71" w14:textId="69B0D6AE" w:rsidR="007948B9" w:rsidRPr="008D6D7B" w:rsidRDefault="007948B9" w:rsidP="007948B9">
            <w:pPr>
              <w:spacing w:after="0" w:line="240" w:lineRule="auto"/>
              <w:jc w:val="both"/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</w:pPr>
            <w:r w:rsidRPr="008D6D7B">
              <w:rPr>
                <w:sz w:val="20"/>
              </w:rPr>
              <w:t>0-1</w:t>
            </w: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98392" w14:textId="4028D35D" w:rsidR="007948B9" w:rsidRPr="00897AB6" w:rsidRDefault="007948B9" w:rsidP="007948B9">
            <w:pPr>
              <w:spacing w:after="0" w:line="240" w:lineRule="auto"/>
              <w:jc w:val="both"/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</w:pPr>
            <w:r w:rsidRPr="008D6D7B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Driver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</w:t>
            </w:r>
            <w:r w:rsidRPr="008D6D7B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Warning System Indicator Status</w:t>
            </w:r>
            <w:proofErr w:type="spellStart"/>
            <w:r>
              <w:rPr>
                <w:rFonts w:ascii="宋体" w:hAnsi="宋体" w:hint="eastAsia"/>
                <w:sz w:val="18"/>
                <w:szCs w:val="18"/>
              </w:rPr>
              <w:t>驾驶员警示灯状态</w:t>
            </w:r>
            <w:proofErr w:type="spellEnd"/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15DD0" w14:textId="77777777" w:rsidR="007948B9" w:rsidRPr="008D6D7B" w:rsidRDefault="007948B9" w:rsidP="007948B9">
            <w:pPr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8D6D7B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0x00</w:t>
            </w:r>
            <w:r w:rsidRPr="008D6D7B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：灯灭</w:t>
            </w:r>
          </w:p>
          <w:p w14:paraId="31F94EE2" w14:textId="5BB8FC42" w:rsidR="007948B9" w:rsidRPr="008D6D7B" w:rsidRDefault="007948B9" w:rsidP="007948B9">
            <w:pPr>
              <w:spacing w:after="0" w:line="240" w:lineRule="auto"/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</w:pPr>
            <w:r w:rsidRPr="008D6D7B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0x01</w:t>
            </w:r>
            <w:r w:rsidRPr="008D6D7B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：灯亮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3FB95" w14:textId="77777777" w:rsidR="007948B9" w:rsidRPr="00033E2F" w:rsidRDefault="007948B9" w:rsidP="007948B9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</w:tr>
      <w:tr w:rsidR="007948B9" w:rsidRPr="00033E2F" w14:paraId="41A6A9DB" w14:textId="77777777" w:rsidTr="007948B9">
        <w:trPr>
          <w:trHeight w:val="334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EEF779" w14:textId="26E92937" w:rsidR="007948B9" w:rsidRPr="007948B9" w:rsidRDefault="007948B9" w:rsidP="007948B9">
            <w:pPr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气瓶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1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报文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98AD21" w14:textId="54B3806E" w:rsidR="007948B9" w:rsidRPr="00033E2F" w:rsidRDefault="007948B9" w:rsidP="007948B9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>
              <w:t>4000ms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36B278" w14:textId="57F2545A" w:rsidR="007948B9" w:rsidRPr="00033E2F" w:rsidRDefault="007948B9" w:rsidP="007948B9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  <w:r>
              <w:rPr>
                <w:rFonts w:ascii="宋体" w:hAnsi="宋体" w:hint="eastAsia"/>
                <w:color w:val="000000"/>
              </w:rPr>
              <w:t>18FFEB4E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69533A" w14:textId="0F6D0902" w:rsidR="007948B9" w:rsidRPr="008D6D7B" w:rsidRDefault="007948B9" w:rsidP="007948B9">
            <w:pPr>
              <w:spacing w:after="0" w:line="240" w:lineRule="auto"/>
              <w:jc w:val="both"/>
              <w:rPr>
                <w:sz w:val="20"/>
              </w:rPr>
            </w:pP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AAA34C" w14:textId="61017186" w:rsidR="007948B9" w:rsidRPr="008D6D7B" w:rsidRDefault="007948B9" w:rsidP="007948B9">
            <w:pPr>
              <w:spacing w:after="0" w:line="240" w:lineRule="auto"/>
              <w:jc w:val="both"/>
              <w:rPr>
                <w:sz w:val="20"/>
              </w:rPr>
            </w:pP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6478289" w14:textId="77777777" w:rsidR="007948B9" w:rsidRPr="008D6D7B" w:rsidRDefault="007948B9" w:rsidP="007948B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679936" w14:textId="77777777" w:rsidR="007948B9" w:rsidRPr="008D6D7B" w:rsidRDefault="007948B9" w:rsidP="007948B9">
            <w:pPr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6D857B" w14:textId="77777777" w:rsidR="007948B9" w:rsidRPr="00033E2F" w:rsidRDefault="007948B9" w:rsidP="007948B9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</w:tr>
      <w:tr w:rsidR="007948B9" w:rsidRPr="00033E2F" w14:paraId="0BB0B484" w14:textId="77777777" w:rsidTr="007948B9">
        <w:trPr>
          <w:trHeight w:val="334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9808F" w14:textId="77777777" w:rsidR="007948B9" w:rsidRPr="00033E2F" w:rsidRDefault="007948B9" w:rsidP="007948B9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5C072" w14:textId="77777777" w:rsidR="007948B9" w:rsidRPr="00033E2F" w:rsidRDefault="007948B9" w:rsidP="007948B9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4AEBB" w14:textId="77777777" w:rsidR="007948B9" w:rsidRPr="00033E2F" w:rsidRDefault="007948B9" w:rsidP="007948B9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00331" w14:textId="4F43864B" w:rsidR="007948B9" w:rsidRPr="008D6D7B" w:rsidRDefault="007948B9" w:rsidP="007948B9">
            <w:pPr>
              <w:spacing w:after="0" w:line="240" w:lineRule="auto"/>
              <w:jc w:val="both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73EAC" w14:textId="6C83C409" w:rsidR="007948B9" w:rsidRPr="008D6D7B" w:rsidRDefault="007948B9" w:rsidP="007948B9">
            <w:pPr>
              <w:spacing w:after="0" w:line="240" w:lineRule="auto"/>
              <w:jc w:val="both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  <w:r>
              <w:rPr>
                <w:sz w:val="20"/>
              </w:rPr>
              <w:t>0-12</w:t>
            </w: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C3E74" w14:textId="3293E163" w:rsidR="007948B9" w:rsidRPr="008D6D7B" w:rsidRDefault="007948B9" w:rsidP="007948B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897AB6"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气瓶压力测量</w:t>
            </w:r>
            <w:proofErr w:type="gramStart"/>
            <w:r w:rsidRPr="00897AB6">
              <w:rPr>
                <w:rFonts w:asciiTheme="minorEastAsia" w:hAnsiTheme="minorEastAsia" w:cs="Times New Roman" w:hint="eastAsia"/>
                <w:sz w:val="20"/>
                <w:szCs w:val="20"/>
                <w:lang w:val="en-US" w:eastAsia="zh-CN"/>
              </w:rPr>
              <w:t>值状态</w:t>
            </w:r>
            <w:proofErr w:type="gramEnd"/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A6E86" w14:textId="77777777" w:rsidR="007948B9" w:rsidRPr="007948B9" w:rsidRDefault="007948B9" w:rsidP="007948B9">
            <w:pPr>
              <w:spacing w:after="0" w:line="240" w:lineRule="auto"/>
              <w:jc w:val="both"/>
              <w:rPr>
                <w:sz w:val="20"/>
                <w:lang w:eastAsia="zh-CN"/>
              </w:rPr>
            </w:pPr>
            <w:r w:rsidRPr="007948B9">
              <w:rPr>
                <w:rFonts w:hint="eastAsia"/>
                <w:sz w:val="20"/>
                <w:lang w:eastAsia="zh-CN"/>
              </w:rPr>
              <w:t>0:</w:t>
            </w:r>
            <w:r w:rsidRPr="007948B9">
              <w:rPr>
                <w:rFonts w:hint="eastAsia"/>
                <w:sz w:val="20"/>
                <w:lang w:eastAsia="zh-CN"/>
              </w:rPr>
              <w:t>测量值正常</w:t>
            </w:r>
          </w:p>
          <w:p w14:paraId="52AF0988" w14:textId="77777777" w:rsidR="007948B9" w:rsidRPr="007948B9" w:rsidRDefault="007948B9" w:rsidP="007948B9">
            <w:pPr>
              <w:spacing w:after="0" w:line="240" w:lineRule="auto"/>
              <w:jc w:val="both"/>
              <w:rPr>
                <w:sz w:val="20"/>
                <w:lang w:eastAsia="zh-CN"/>
              </w:rPr>
            </w:pPr>
            <w:r w:rsidRPr="007948B9">
              <w:rPr>
                <w:rFonts w:hint="eastAsia"/>
                <w:sz w:val="20"/>
                <w:lang w:eastAsia="zh-CN"/>
              </w:rPr>
              <w:lastRenderedPageBreak/>
              <w:t>1:</w:t>
            </w:r>
            <w:r w:rsidRPr="007948B9">
              <w:rPr>
                <w:rFonts w:hint="eastAsia"/>
                <w:sz w:val="20"/>
                <w:lang w:eastAsia="zh-CN"/>
              </w:rPr>
              <w:t>测量值低于量程，按最低量程（</w:t>
            </w:r>
            <w:r w:rsidRPr="007948B9">
              <w:rPr>
                <w:rFonts w:hint="eastAsia"/>
                <w:sz w:val="20"/>
                <w:lang w:eastAsia="zh-CN"/>
              </w:rPr>
              <w:t>0Kpa</w:t>
            </w:r>
            <w:r w:rsidRPr="007948B9">
              <w:rPr>
                <w:rFonts w:hint="eastAsia"/>
                <w:sz w:val="20"/>
                <w:lang w:eastAsia="zh-CN"/>
              </w:rPr>
              <w:t>）取值</w:t>
            </w:r>
          </w:p>
          <w:p w14:paraId="200D942E" w14:textId="77777777" w:rsidR="007948B9" w:rsidRPr="007948B9" w:rsidRDefault="007948B9" w:rsidP="007948B9">
            <w:pPr>
              <w:spacing w:after="0" w:line="240" w:lineRule="auto"/>
              <w:jc w:val="both"/>
              <w:rPr>
                <w:sz w:val="20"/>
                <w:lang w:eastAsia="zh-CN"/>
              </w:rPr>
            </w:pPr>
            <w:r w:rsidRPr="007948B9">
              <w:rPr>
                <w:rFonts w:hint="eastAsia"/>
                <w:sz w:val="20"/>
                <w:lang w:eastAsia="zh-CN"/>
              </w:rPr>
              <w:t>2:</w:t>
            </w:r>
            <w:r w:rsidRPr="007948B9">
              <w:rPr>
                <w:rFonts w:hint="eastAsia"/>
                <w:sz w:val="20"/>
                <w:lang w:eastAsia="zh-CN"/>
              </w:rPr>
              <w:t>测量值高于量程，按最高量程（</w:t>
            </w:r>
            <w:r w:rsidRPr="007948B9">
              <w:rPr>
                <w:rFonts w:hint="eastAsia"/>
                <w:sz w:val="20"/>
                <w:lang w:eastAsia="zh-CN"/>
              </w:rPr>
              <w:t>4000KPa</w:t>
            </w:r>
            <w:r w:rsidRPr="007948B9">
              <w:rPr>
                <w:rFonts w:hint="eastAsia"/>
                <w:sz w:val="20"/>
                <w:lang w:eastAsia="zh-CN"/>
              </w:rPr>
              <w:t>）取值</w:t>
            </w:r>
          </w:p>
          <w:p w14:paraId="43FA6028" w14:textId="77777777" w:rsidR="007948B9" w:rsidRPr="007948B9" w:rsidRDefault="007948B9" w:rsidP="007948B9">
            <w:pPr>
              <w:spacing w:after="0" w:line="240" w:lineRule="auto"/>
              <w:jc w:val="both"/>
              <w:rPr>
                <w:sz w:val="20"/>
                <w:lang w:eastAsia="zh-CN"/>
              </w:rPr>
            </w:pPr>
            <w:r w:rsidRPr="007948B9">
              <w:rPr>
                <w:rFonts w:hint="eastAsia"/>
                <w:sz w:val="20"/>
                <w:lang w:eastAsia="zh-CN"/>
              </w:rPr>
              <w:t>3:</w:t>
            </w:r>
            <w:r w:rsidRPr="007948B9">
              <w:rPr>
                <w:rFonts w:hint="eastAsia"/>
                <w:sz w:val="20"/>
                <w:lang w:eastAsia="zh-CN"/>
              </w:rPr>
              <w:t>故障，测量值下溢出</w:t>
            </w:r>
          </w:p>
          <w:p w14:paraId="0834A62F" w14:textId="7747C841" w:rsidR="007948B9" w:rsidRPr="008D6D7B" w:rsidRDefault="007948B9" w:rsidP="007948B9">
            <w:pPr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7948B9">
              <w:rPr>
                <w:rFonts w:hint="eastAsia"/>
                <w:sz w:val="20"/>
                <w:lang w:eastAsia="zh-CN"/>
              </w:rPr>
              <w:t>4:</w:t>
            </w:r>
            <w:r w:rsidRPr="007948B9">
              <w:rPr>
                <w:rFonts w:hint="eastAsia"/>
                <w:sz w:val="20"/>
                <w:lang w:eastAsia="zh-CN"/>
              </w:rPr>
              <w:t>故障，测量值上溢出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81BD5" w14:textId="77777777" w:rsidR="007948B9" w:rsidRPr="00033E2F" w:rsidRDefault="007948B9" w:rsidP="007948B9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0"/>
                <w:lang w:val="en-US" w:eastAsia="zh-CN"/>
              </w:rPr>
            </w:pPr>
          </w:p>
        </w:tc>
      </w:tr>
    </w:tbl>
    <w:p w14:paraId="1D2D550C" w14:textId="77BCF2BB" w:rsidR="00EB57FE" w:rsidRPr="00033E2F" w:rsidRDefault="00EB57FE" w:rsidP="00A51B70">
      <w:pPr>
        <w:pStyle w:val="2"/>
        <w:rPr>
          <w:rFonts w:asciiTheme="minorEastAsia" w:eastAsiaTheme="minorEastAsia" w:hAnsiTheme="minorEastAsia" w:cs="Arial" w:hint="eastAsia"/>
          <w:color w:val="000000" w:themeColor="text1"/>
          <w:lang w:val="en-US" w:eastAsia="zh-CN"/>
        </w:rPr>
      </w:pPr>
      <w:r w:rsidRPr="00033E2F">
        <w:rPr>
          <w:rFonts w:asciiTheme="minorEastAsia" w:eastAsiaTheme="minorEastAsia" w:hAnsiTheme="minorEastAsia" w:cs="Arial" w:hint="eastAsia"/>
          <w:color w:val="000000" w:themeColor="text1"/>
          <w:lang w:val="en-US" w:eastAsia="zh-CN"/>
        </w:rPr>
        <w:t>转发的报文</w:t>
      </w:r>
      <w:r w:rsidR="008B6602">
        <w:rPr>
          <w:rFonts w:asciiTheme="minorEastAsia" w:eastAsiaTheme="minorEastAsia" w:hAnsiTheme="minorEastAsia" w:cs="Arial" w:hint="eastAsia"/>
          <w:color w:val="000000" w:themeColor="text1"/>
          <w:lang w:val="en-US" w:eastAsia="zh-CN"/>
        </w:rPr>
        <w:t>（如果</w:t>
      </w:r>
      <w:r w:rsidR="008D6D7B">
        <w:rPr>
          <w:rFonts w:asciiTheme="minorEastAsia" w:eastAsiaTheme="minorEastAsia" w:hAnsiTheme="minorEastAsia" w:cs="Arial"/>
          <w:color w:val="000000" w:themeColor="text1"/>
          <w:lang w:val="en-US" w:eastAsia="zh-CN"/>
        </w:rPr>
        <w:t>ACM</w:t>
      </w:r>
      <w:r w:rsidR="00A2325E">
        <w:rPr>
          <w:rFonts w:asciiTheme="minorEastAsia" w:eastAsiaTheme="minorEastAsia" w:hAnsiTheme="minorEastAsia" w:cs="Arial" w:hint="eastAsia"/>
          <w:color w:val="000000" w:themeColor="text1"/>
          <w:lang w:val="en-US" w:eastAsia="zh-CN"/>
        </w:rPr>
        <w:t>承担路由功能）</w:t>
      </w:r>
    </w:p>
    <w:p w14:paraId="60FDF128" w14:textId="3C7CCEB8" w:rsidR="0077480C" w:rsidRDefault="004D7B35" w:rsidP="00A2325E">
      <w:pPr>
        <w:spacing w:beforeLines="50" w:before="120" w:after="0"/>
        <w:rPr>
          <w:rFonts w:ascii="Times New Roman" w:hAnsi="Times New Roman" w:cs="Times New Roman"/>
          <w:lang w:val="en-US" w:eastAsia="zh-CN"/>
        </w:rPr>
      </w:pPr>
      <w:r>
        <w:rPr>
          <w:rFonts w:ascii="Times New Roman" w:hAnsi="Times New Roman" w:cs="Times New Roman"/>
          <w:lang w:val="en-US" w:eastAsia="zh-CN"/>
        </w:rPr>
        <w:t>无，所有报文都在</w:t>
      </w:r>
      <w:r>
        <w:rPr>
          <w:rFonts w:ascii="Times New Roman" w:hAnsi="Times New Roman" w:cs="Times New Roman" w:hint="eastAsia"/>
          <w:lang w:val="en-US" w:eastAsia="zh-CN"/>
        </w:rPr>
        <w:t>P</w:t>
      </w:r>
      <w:r>
        <w:rPr>
          <w:rFonts w:ascii="Times New Roman" w:hAnsi="Times New Roman" w:cs="Times New Roman"/>
          <w:lang w:val="en-US" w:eastAsia="zh-CN"/>
        </w:rPr>
        <w:t>CAN</w:t>
      </w:r>
      <w:r w:rsidR="007948B9">
        <w:rPr>
          <w:rFonts w:ascii="Times New Roman" w:hAnsi="Times New Roman" w:cs="Times New Roman"/>
          <w:lang w:val="en-US" w:eastAsia="zh-CN"/>
        </w:rPr>
        <w:t>接收</w:t>
      </w:r>
      <w:r w:rsidR="007948B9">
        <w:rPr>
          <w:rFonts w:ascii="Times New Roman" w:hAnsi="Times New Roman" w:cs="Times New Roman" w:hint="eastAsia"/>
          <w:lang w:val="en-US" w:eastAsia="zh-CN"/>
        </w:rPr>
        <w:t>、</w:t>
      </w:r>
      <w:r w:rsidR="007948B9">
        <w:rPr>
          <w:rFonts w:ascii="Times New Roman" w:hAnsi="Times New Roman" w:cs="Times New Roman"/>
          <w:lang w:val="en-US" w:eastAsia="zh-CN"/>
        </w:rPr>
        <w:t>发送，无路由需求</w:t>
      </w:r>
      <w:r>
        <w:rPr>
          <w:rFonts w:ascii="Times New Roman" w:hAnsi="Times New Roman" w:cs="Times New Roman"/>
          <w:lang w:val="en-US" w:eastAsia="zh-CN"/>
        </w:rPr>
        <w:t>；</w:t>
      </w:r>
    </w:p>
    <w:p w14:paraId="207B38BC" w14:textId="77777777" w:rsidR="00556A37" w:rsidRPr="00564E51" w:rsidRDefault="00556A37" w:rsidP="00A2325E">
      <w:pPr>
        <w:spacing w:beforeLines="50" w:before="120" w:after="0"/>
        <w:rPr>
          <w:rFonts w:ascii="Times New Roman" w:hAnsi="Times New Roman" w:cs="Times New Roman"/>
          <w:lang w:eastAsia="zh-CN"/>
        </w:rPr>
      </w:pPr>
    </w:p>
    <w:sectPr w:rsidR="00556A37" w:rsidRPr="00564E51" w:rsidSect="00541A5B">
      <w:headerReference w:type="default" r:id="rId22"/>
      <w:headerReference w:type="first" r:id="rId23"/>
      <w:pgSz w:w="11906" w:h="16838"/>
      <w:pgMar w:top="1134" w:right="567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C51C53" w14:textId="77777777" w:rsidR="00394CD5" w:rsidRDefault="00394CD5">
      <w:pPr>
        <w:spacing w:after="0" w:line="240" w:lineRule="auto"/>
      </w:pPr>
      <w:r>
        <w:separator/>
      </w:r>
    </w:p>
  </w:endnote>
  <w:endnote w:type="continuationSeparator" w:id="0">
    <w:p w14:paraId="0A545DB8" w14:textId="77777777" w:rsidR="00394CD5" w:rsidRDefault="00394C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ill Sans for Saab">
    <w:altName w:val="Times New Roman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??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7BD723" w14:textId="77777777" w:rsidR="00394CD5" w:rsidRDefault="00394CD5">
      <w:pPr>
        <w:spacing w:after="0" w:line="240" w:lineRule="auto"/>
      </w:pPr>
      <w:r>
        <w:separator/>
      </w:r>
    </w:p>
  </w:footnote>
  <w:footnote w:type="continuationSeparator" w:id="0">
    <w:p w14:paraId="26671557" w14:textId="77777777" w:rsidR="00394CD5" w:rsidRDefault="00394C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f1"/>
      <w:tblW w:w="9399" w:type="dxa"/>
      <w:tblLayout w:type="fixed"/>
      <w:tblLook w:val="04A0" w:firstRow="1" w:lastRow="0" w:firstColumn="1" w:lastColumn="0" w:noHBand="0" w:noVBand="1"/>
    </w:tblPr>
    <w:tblGrid>
      <w:gridCol w:w="2089"/>
      <w:gridCol w:w="1080"/>
      <w:gridCol w:w="4996"/>
      <w:gridCol w:w="1234"/>
    </w:tblGrid>
    <w:tr w:rsidR="00D007C3" w14:paraId="1FFDA04C" w14:textId="77777777" w:rsidTr="00A2325E">
      <w:trPr>
        <w:trHeight w:val="186"/>
      </w:trPr>
      <w:tc>
        <w:tcPr>
          <w:tcW w:w="2089" w:type="dxa"/>
          <w:vMerge w:val="restart"/>
          <w:vAlign w:val="center"/>
        </w:tcPr>
        <w:p w14:paraId="4BC8D792" w14:textId="77777777" w:rsidR="00D007C3" w:rsidRDefault="00D007C3">
          <w:pPr>
            <w:pStyle w:val="ac"/>
            <w:jc w:val="center"/>
          </w:pPr>
          <w:r>
            <w:rPr>
              <w:noProof/>
              <w:lang w:val="en-US" w:eastAsia="zh-CN"/>
            </w:rPr>
            <w:drawing>
              <wp:inline distT="0" distB="0" distL="0" distR="0" wp14:anchorId="7BE98A8B" wp14:editId="49750010">
                <wp:extent cx="1327785" cy="179705"/>
                <wp:effectExtent l="0" t="0" r="13335" b="3175"/>
                <wp:docPr id="84" name="图片 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8275" cy="1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80" w:type="dxa"/>
        </w:tcPr>
        <w:p w14:paraId="7302E17D" w14:textId="77777777" w:rsidR="00D007C3" w:rsidRDefault="00D007C3">
          <w:pPr>
            <w:pStyle w:val="ac"/>
            <w:rPr>
              <w:lang w:val="en-US"/>
            </w:rPr>
          </w:pPr>
          <w:r>
            <w:rPr>
              <w:rFonts w:hint="eastAsia"/>
              <w:lang w:val="en-US" w:eastAsia="zh-CN"/>
            </w:rPr>
            <w:t>文档</w:t>
          </w:r>
          <w:r>
            <w:rPr>
              <w:lang w:val="en-US"/>
            </w:rPr>
            <w:t>:</w:t>
          </w:r>
        </w:p>
      </w:tc>
      <w:tc>
        <w:tcPr>
          <w:tcW w:w="4996" w:type="dxa"/>
        </w:tcPr>
        <w:p w14:paraId="5091765D" w14:textId="066A6DFE" w:rsidR="00D007C3" w:rsidRDefault="00D007C3" w:rsidP="00FA2DB3">
          <w:pPr>
            <w:spacing w:after="0" w:line="240" w:lineRule="auto"/>
            <w:rPr>
              <w:rFonts w:ascii="Calibri" w:hAnsi="Calibri" w:cs="Calibri"/>
              <w:color w:val="000000"/>
              <w:lang w:val="en-US" w:eastAsia="zh-CN"/>
            </w:rPr>
          </w:pPr>
          <w:r>
            <w:rPr>
              <w:rFonts w:ascii="Calibri" w:hAnsi="Calibri" w:cs="Calibri" w:hint="eastAsia"/>
              <w:color w:val="000000"/>
              <w:lang w:val="en-US" w:eastAsia="zh-CN"/>
            </w:rPr>
            <w:t>01_</w:t>
          </w:r>
          <w:r w:rsidR="00FA2DB3">
            <w:rPr>
              <w:rFonts w:ascii="Calibri" w:hAnsi="Calibri" w:cs="Calibri" w:hint="eastAsia"/>
              <w:color w:val="000000"/>
              <w:lang w:val="en-US" w:eastAsia="zh-CN"/>
            </w:rPr>
            <w:t>玉柴</w:t>
          </w:r>
          <w:proofErr w:type="gramStart"/>
          <w:r w:rsidR="00FA2DB3">
            <w:rPr>
              <w:rFonts w:ascii="Calibri" w:hAnsi="Calibri" w:cs="Calibri" w:hint="eastAsia"/>
              <w:color w:val="000000"/>
              <w:lang w:val="en-US" w:eastAsia="zh-CN"/>
            </w:rPr>
            <w:t>增程器</w:t>
          </w:r>
          <w:r w:rsidR="00A2325E">
            <w:rPr>
              <w:rFonts w:ascii="Calibri" w:hAnsi="Calibri" w:cs="Calibri" w:hint="eastAsia"/>
              <w:color w:val="000000"/>
              <w:lang w:val="en-US" w:eastAsia="zh-CN"/>
            </w:rPr>
            <w:t>仪表</w:t>
          </w:r>
          <w:proofErr w:type="gramEnd"/>
          <w:r>
            <w:rPr>
              <w:rFonts w:ascii="Calibri" w:hAnsi="Calibri" w:cs="Calibri" w:hint="eastAsia"/>
              <w:color w:val="000000"/>
              <w:lang w:val="en-US" w:eastAsia="zh-CN"/>
            </w:rPr>
            <w:t>显示及报警要求</w:t>
          </w:r>
        </w:p>
      </w:tc>
      <w:tc>
        <w:tcPr>
          <w:tcW w:w="1234" w:type="dxa"/>
        </w:tcPr>
        <w:p w14:paraId="7776B4A9" w14:textId="37EC1B8F" w:rsidR="00D007C3" w:rsidRDefault="00D007C3">
          <w:pPr>
            <w:pStyle w:val="ac"/>
          </w:pPr>
          <w:r>
            <w:rPr>
              <w:rFonts w:hint="eastAsia"/>
              <w:lang w:eastAsia="zh-CN"/>
            </w:rPr>
            <w:t>页码</w:t>
          </w:r>
          <w:r>
            <w:t xml:space="preserve">: </w:t>
          </w: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 w:rsidR="00490248">
            <w:rPr>
              <w:noProof/>
            </w:rPr>
            <w:t>5</w:t>
          </w:r>
          <w:r>
            <w:fldChar w:fldCharType="end"/>
          </w:r>
          <w:r>
            <w:t xml:space="preserve"> /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 \* Arabic  \* MERGEFORMAT </w:instrText>
          </w:r>
          <w:r>
            <w:rPr>
              <w:noProof/>
            </w:rPr>
            <w:fldChar w:fldCharType="separate"/>
          </w:r>
          <w:r w:rsidR="00490248">
            <w:rPr>
              <w:noProof/>
            </w:rPr>
            <w:t>9</w:t>
          </w:r>
          <w:r>
            <w:rPr>
              <w:noProof/>
            </w:rPr>
            <w:fldChar w:fldCharType="end"/>
          </w:r>
        </w:p>
      </w:tc>
    </w:tr>
    <w:tr w:rsidR="00D007C3" w14:paraId="7CD601BE" w14:textId="77777777" w:rsidTr="00A2325E">
      <w:trPr>
        <w:trHeight w:val="102"/>
      </w:trPr>
      <w:tc>
        <w:tcPr>
          <w:tcW w:w="2089" w:type="dxa"/>
          <w:vMerge/>
        </w:tcPr>
        <w:p w14:paraId="5FFB4279" w14:textId="77777777" w:rsidR="00D007C3" w:rsidRDefault="00D007C3">
          <w:pPr>
            <w:pStyle w:val="ac"/>
          </w:pPr>
        </w:p>
      </w:tc>
      <w:tc>
        <w:tcPr>
          <w:tcW w:w="1080" w:type="dxa"/>
        </w:tcPr>
        <w:p w14:paraId="45320502" w14:textId="77777777" w:rsidR="00D007C3" w:rsidRDefault="00D007C3">
          <w:pPr>
            <w:pStyle w:val="ac"/>
          </w:pPr>
          <w:r>
            <w:rPr>
              <w:rFonts w:hint="eastAsia"/>
              <w:lang w:eastAsia="zh-CN"/>
            </w:rPr>
            <w:t>时间</w:t>
          </w:r>
          <w:r>
            <w:t xml:space="preserve">:  </w:t>
          </w:r>
        </w:p>
      </w:tc>
      <w:tc>
        <w:tcPr>
          <w:tcW w:w="4996" w:type="dxa"/>
        </w:tcPr>
        <w:p w14:paraId="2AF6EA88" w14:textId="77777777" w:rsidR="00D007C3" w:rsidRDefault="00D007C3">
          <w:pPr>
            <w:pStyle w:val="ac"/>
            <w:rPr>
              <w:lang w:eastAsia="zh-CN"/>
            </w:rPr>
          </w:pPr>
        </w:p>
      </w:tc>
      <w:tc>
        <w:tcPr>
          <w:tcW w:w="1234" w:type="dxa"/>
        </w:tcPr>
        <w:p w14:paraId="5D901DD9" w14:textId="77777777" w:rsidR="00D007C3" w:rsidRDefault="00D007C3">
          <w:pPr>
            <w:pStyle w:val="ac"/>
          </w:pPr>
          <w:r>
            <w:rPr>
              <w:rFonts w:hint="eastAsia"/>
              <w:lang w:eastAsia="zh-CN"/>
            </w:rPr>
            <w:t>版本</w:t>
          </w:r>
          <w:r>
            <w:t xml:space="preserve">: </w:t>
          </w:r>
        </w:p>
      </w:tc>
    </w:tr>
  </w:tbl>
  <w:p w14:paraId="390DD627" w14:textId="77777777" w:rsidR="00D007C3" w:rsidRDefault="00D007C3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f1"/>
      <w:tblW w:w="10421" w:type="dxa"/>
      <w:tblLayout w:type="fixed"/>
      <w:tblLook w:val="04A0" w:firstRow="1" w:lastRow="0" w:firstColumn="1" w:lastColumn="0" w:noHBand="0" w:noVBand="1"/>
    </w:tblPr>
    <w:tblGrid>
      <w:gridCol w:w="2316"/>
      <w:gridCol w:w="1198"/>
      <w:gridCol w:w="5539"/>
      <w:gridCol w:w="1368"/>
    </w:tblGrid>
    <w:tr w:rsidR="00D007C3" w14:paraId="1615D992" w14:textId="77777777" w:rsidTr="00A421C7">
      <w:trPr>
        <w:trHeight w:val="190"/>
      </w:trPr>
      <w:tc>
        <w:tcPr>
          <w:tcW w:w="2316" w:type="dxa"/>
          <w:vMerge w:val="restart"/>
          <w:vAlign w:val="center"/>
        </w:tcPr>
        <w:p w14:paraId="61DFE843" w14:textId="77777777" w:rsidR="00D007C3" w:rsidRDefault="00D007C3" w:rsidP="00A421C7">
          <w:pPr>
            <w:pStyle w:val="ac"/>
            <w:jc w:val="center"/>
          </w:pPr>
          <w:r>
            <w:rPr>
              <w:noProof/>
              <w:lang w:val="en-US" w:eastAsia="zh-CN"/>
            </w:rPr>
            <w:drawing>
              <wp:inline distT="0" distB="0" distL="0" distR="0" wp14:anchorId="28905289" wp14:editId="43BB1AC0">
                <wp:extent cx="1327785" cy="179705"/>
                <wp:effectExtent l="0" t="0" r="13335" b="3175"/>
                <wp:docPr id="85" name="图片 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8275" cy="1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val="en-US" w:eastAsia="zh-CN"/>
            </w:rPr>
            <mc:AlternateContent>
              <mc:Choice Requires="wps">
                <w:drawing>
                  <wp:anchor distT="0" distB="0" distL="114300" distR="114300" simplePos="0" relativeHeight="251657728" behindDoc="1" locked="0" layoutInCell="0" allowOverlap="1" wp14:anchorId="7BFE0E70" wp14:editId="5C7CE4F5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7552055" cy="1584325"/>
                    <wp:effectExtent l="0" t="2419350" r="0" b="2254250"/>
                    <wp:wrapNone/>
                    <wp:docPr id="125" name="WordArt 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 rot="18900000">
                              <a:off x="0" y="0"/>
                              <a:ext cx="7552055" cy="1584325"/>
                            </a:xfrm>
                            <a:prstGeom prst="rect">
                              <a:avLst/>
                            </a:prstGeom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3321E5C" w14:textId="77777777" w:rsidR="00D007C3" w:rsidRDefault="00D007C3" w:rsidP="003E7A22">
                                <w:pPr>
                                  <w:pStyle w:val="ae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="Arial Unicode MS" w:eastAsia="Arial Unicode MS" w:hAnsi="Arial Unicode MS" w:cs="Arial Unicode MS" w:hint="eastAsia"/>
                                    <w:color w:val="FF0000"/>
                                    <w:sz w:val="2"/>
                                    <w:szCs w:val="2"/>
                                    <w14:textFill>
                                      <w14:solidFill>
                                        <w14:srgbClr w14:val="FF0000">
                                          <w14:alpha w14:val="50000"/>
                                        </w14:srgbClr>
                                      </w14:solidFill>
                                    </w14:textFill>
                                  </w:rPr>
                                  <w:t>Confidential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BFE0E70" id="_x0000_t202" coordsize="21600,21600" o:spt="202" path="m,l,21600r21600,l21600,xe">
                    <v:stroke joinstyle="miter"/>
                    <v:path gradientshapeok="t" o:connecttype="rect"/>
                  </v:shapetype>
                  <v:shape id="WordArt 7" o:spid="_x0000_s1026" type="#_x0000_t202" style="position:absolute;left:0;text-align:left;margin-left:0;margin-top:0;width:594.65pt;height:124.75pt;rotation:-45;z-index:-2516587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" o:allowincell="f" filled="f" stroked="f">
                    <v:stroke joinstyle="round"/>
                    <o:lock v:ext="edit" shapetype="t"/>
                    <v:textbox style="mso-fit-shape-to-text:t">
                      <w:txbxContent>
                        <w:p w14:paraId="73321E5C" w14:textId="77777777" w:rsidR="00D007C3" w:rsidRDefault="00D007C3" w:rsidP="003E7A22">
                          <w:pPr>
                            <w:pStyle w:val="ae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Arial Unicode MS" w:eastAsia="Arial Unicode MS" w:hAnsi="Arial Unicode MS" w:cs="Arial Unicode MS" w:hint="eastAsia"/>
                              <w:color w:val="FF0000"/>
                              <w:sz w:val="2"/>
                              <w:szCs w:val="2"/>
                              <w14:textFill>
                                <w14:solidFill>
                                  <w14:srgbClr w14:val="FF00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Confidential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</w:p>
      </w:tc>
      <w:tc>
        <w:tcPr>
          <w:tcW w:w="1198" w:type="dxa"/>
        </w:tcPr>
        <w:p w14:paraId="65DE3E4F" w14:textId="77777777" w:rsidR="00D007C3" w:rsidRDefault="00D007C3" w:rsidP="00A421C7">
          <w:pPr>
            <w:pStyle w:val="ac"/>
            <w:rPr>
              <w:lang w:val="en-US"/>
            </w:rPr>
          </w:pPr>
          <w:r>
            <w:rPr>
              <w:rFonts w:hint="eastAsia"/>
              <w:lang w:val="en-US" w:eastAsia="zh-CN"/>
            </w:rPr>
            <w:t>文档</w:t>
          </w:r>
          <w:r>
            <w:rPr>
              <w:lang w:val="en-US"/>
            </w:rPr>
            <w:t>:</w:t>
          </w:r>
        </w:p>
      </w:tc>
      <w:tc>
        <w:tcPr>
          <w:tcW w:w="5539" w:type="dxa"/>
        </w:tcPr>
        <w:p w14:paraId="1A095317" w14:textId="77777777" w:rsidR="00D007C3" w:rsidRDefault="00D007C3" w:rsidP="00A421C7">
          <w:pPr>
            <w:spacing w:after="0" w:line="240" w:lineRule="auto"/>
            <w:rPr>
              <w:rFonts w:ascii="Calibri" w:hAnsi="Calibri" w:cs="Calibri"/>
              <w:color w:val="000000"/>
              <w:lang w:val="en-US" w:eastAsia="zh-CN"/>
            </w:rPr>
          </w:pPr>
          <w:r>
            <w:rPr>
              <w:rFonts w:ascii="Calibri" w:hAnsi="Calibri" w:cs="Calibri" w:hint="eastAsia"/>
              <w:color w:val="000000"/>
              <w:lang w:val="en-US" w:eastAsia="zh-CN"/>
            </w:rPr>
            <w:t>01_</w:t>
          </w:r>
          <w:r>
            <w:rPr>
              <w:rFonts w:ascii="Calibri" w:hAnsi="Calibri" w:cs="Calibri" w:hint="eastAsia"/>
              <w:color w:val="000000"/>
              <w:lang w:val="en-US" w:eastAsia="zh-CN"/>
            </w:rPr>
            <w:t>仪表匹配发动机系统显示及报警要求</w:t>
          </w:r>
        </w:p>
      </w:tc>
      <w:tc>
        <w:tcPr>
          <w:tcW w:w="1368" w:type="dxa"/>
        </w:tcPr>
        <w:p w14:paraId="72C54C87" w14:textId="77777777" w:rsidR="00D007C3" w:rsidRDefault="00D007C3" w:rsidP="00A421C7">
          <w:pPr>
            <w:pStyle w:val="ac"/>
          </w:pPr>
          <w:r>
            <w:rPr>
              <w:rFonts w:hint="eastAsia"/>
              <w:lang w:eastAsia="zh-CN"/>
            </w:rPr>
            <w:t>页码</w:t>
          </w:r>
          <w:r>
            <w:t xml:space="preserve">: </w:t>
          </w: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/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 \* Arabic  \* MERGEFORMAT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</w:tc>
    </w:tr>
    <w:tr w:rsidR="00D007C3" w14:paraId="771F271C" w14:textId="77777777" w:rsidTr="00A421C7">
      <w:trPr>
        <w:trHeight w:val="104"/>
      </w:trPr>
      <w:tc>
        <w:tcPr>
          <w:tcW w:w="2316" w:type="dxa"/>
          <w:vMerge/>
        </w:tcPr>
        <w:p w14:paraId="5F4879B3" w14:textId="77777777" w:rsidR="00D007C3" w:rsidRDefault="00D007C3" w:rsidP="00A421C7">
          <w:pPr>
            <w:pStyle w:val="ac"/>
          </w:pPr>
        </w:p>
      </w:tc>
      <w:tc>
        <w:tcPr>
          <w:tcW w:w="1198" w:type="dxa"/>
        </w:tcPr>
        <w:p w14:paraId="7A71A2B0" w14:textId="77777777" w:rsidR="00D007C3" w:rsidRDefault="00D007C3" w:rsidP="00A421C7">
          <w:pPr>
            <w:pStyle w:val="ac"/>
          </w:pPr>
          <w:r>
            <w:rPr>
              <w:rFonts w:hint="eastAsia"/>
              <w:lang w:eastAsia="zh-CN"/>
            </w:rPr>
            <w:t>时间</w:t>
          </w:r>
          <w:r>
            <w:t xml:space="preserve">:  </w:t>
          </w:r>
        </w:p>
      </w:tc>
      <w:tc>
        <w:tcPr>
          <w:tcW w:w="5539" w:type="dxa"/>
        </w:tcPr>
        <w:p w14:paraId="747B31E5" w14:textId="77777777" w:rsidR="00D007C3" w:rsidRDefault="00D007C3" w:rsidP="00A421C7">
          <w:pPr>
            <w:pStyle w:val="ac"/>
            <w:rPr>
              <w:lang w:eastAsia="zh-CN"/>
            </w:rPr>
          </w:pPr>
        </w:p>
      </w:tc>
      <w:tc>
        <w:tcPr>
          <w:tcW w:w="1368" w:type="dxa"/>
        </w:tcPr>
        <w:p w14:paraId="3536170D" w14:textId="77777777" w:rsidR="00D007C3" w:rsidRDefault="00D007C3" w:rsidP="00A421C7">
          <w:pPr>
            <w:pStyle w:val="ac"/>
          </w:pPr>
          <w:r>
            <w:rPr>
              <w:rFonts w:hint="eastAsia"/>
              <w:lang w:eastAsia="zh-CN"/>
            </w:rPr>
            <w:t>版本</w:t>
          </w:r>
          <w:r>
            <w:t xml:space="preserve">: </w:t>
          </w:r>
        </w:p>
      </w:tc>
    </w:tr>
  </w:tbl>
  <w:p w14:paraId="012C51C4" w14:textId="77777777" w:rsidR="00D007C3" w:rsidRDefault="00D007C3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C"/>
    <w:multiLevelType w:val="multilevel"/>
    <w:tmpl w:val="0000000C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562"/>
        </w:tabs>
        <w:ind w:left="562" w:hanging="42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6522C33"/>
    <w:multiLevelType w:val="hybridMultilevel"/>
    <w:tmpl w:val="24D45B30"/>
    <w:lvl w:ilvl="0" w:tplc="C4B4AA6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74A5D36"/>
    <w:multiLevelType w:val="hybridMultilevel"/>
    <w:tmpl w:val="131A3B26"/>
    <w:lvl w:ilvl="0" w:tplc="07C8DAA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E5B5CE3"/>
    <w:multiLevelType w:val="hybridMultilevel"/>
    <w:tmpl w:val="FD648BF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33E5281"/>
    <w:multiLevelType w:val="hybridMultilevel"/>
    <w:tmpl w:val="F1C84710"/>
    <w:lvl w:ilvl="0" w:tplc="487E9C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98A798D"/>
    <w:multiLevelType w:val="multilevel"/>
    <w:tmpl w:val="8A1E29CC"/>
    <w:styleLink w:val="HR"/>
    <w:lvl w:ilvl="0">
      <w:start w:val="1"/>
      <w:numFmt w:val="decimal"/>
      <w:pStyle w:val="HR1"/>
      <w:lvlText w:val="%1"/>
      <w:lvlJc w:val="left"/>
      <w:pPr>
        <w:tabs>
          <w:tab w:val="num" w:pos="284"/>
        </w:tabs>
        <w:ind w:left="0" w:firstLine="0"/>
      </w:pPr>
      <w:rPr>
        <w:rFonts w:hint="eastAsia"/>
      </w:rPr>
    </w:lvl>
    <w:lvl w:ilvl="1">
      <w:start w:val="1"/>
      <w:numFmt w:val="decimal"/>
      <w:pStyle w:val="HR2"/>
      <w:lvlText w:val="%1.%2"/>
      <w:lvlJc w:val="left"/>
      <w:pPr>
        <w:tabs>
          <w:tab w:val="num" w:pos="454"/>
        </w:tabs>
        <w:ind w:left="0" w:firstLine="0"/>
      </w:pPr>
      <w:rPr>
        <w:rFonts w:hint="eastAsia"/>
      </w:rPr>
    </w:lvl>
    <w:lvl w:ilvl="2">
      <w:start w:val="1"/>
      <w:numFmt w:val="decimal"/>
      <w:pStyle w:val="HR3"/>
      <w:lvlText w:val="%1.%2.%3"/>
      <w:lvlJc w:val="left"/>
      <w:pPr>
        <w:tabs>
          <w:tab w:val="num" w:pos="624"/>
        </w:tabs>
        <w:ind w:left="0" w:firstLine="0"/>
      </w:pPr>
      <w:rPr>
        <w:rFonts w:hint="eastAsia"/>
      </w:rPr>
    </w:lvl>
    <w:lvl w:ilvl="3">
      <w:start w:val="1"/>
      <w:numFmt w:val="decimal"/>
      <w:pStyle w:val="HR4"/>
      <w:lvlText w:val="%1.%2.%3.%4"/>
      <w:lvlJc w:val="left"/>
      <w:pPr>
        <w:tabs>
          <w:tab w:val="num" w:pos="1361"/>
        </w:tabs>
        <w:ind w:left="567" w:firstLine="0"/>
      </w:pPr>
      <w:rPr>
        <w:rFonts w:hint="eastAsia"/>
      </w:rPr>
    </w:lvl>
    <w:lvl w:ilvl="4">
      <w:start w:val="1"/>
      <w:numFmt w:val="decimal"/>
      <w:pStyle w:val="HR5"/>
      <w:lvlText w:val="%1.%2.%3.%4.%5"/>
      <w:lvlJc w:val="left"/>
      <w:pPr>
        <w:tabs>
          <w:tab w:val="num" w:pos="964"/>
        </w:tabs>
        <w:ind w:left="0" w:firstLine="0"/>
      </w:pPr>
      <w:rPr>
        <w:rFonts w:hint="eastAsia"/>
      </w:rPr>
    </w:lvl>
    <w:lvl w:ilvl="5">
      <w:start w:val="1"/>
      <w:numFmt w:val="decimal"/>
      <w:pStyle w:val="HR6"/>
      <w:lvlText w:val="%1.%2.%3.%4.%5.%6"/>
      <w:lvlJc w:val="left"/>
      <w:pPr>
        <w:tabs>
          <w:tab w:val="num" w:pos="1134"/>
        </w:tabs>
        <w:ind w:left="0" w:firstLine="0"/>
      </w:pPr>
      <w:rPr>
        <w:rFonts w:hint="eastAsia"/>
      </w:rPr>
    </w:lvl>
    <w:lvl w:ilvl="6">
      <w:start w:val="1"/>
      <w:numFmt w:val="decimal"/>
      <w:pStyle w:val="HR7"/>
      <w:lvlText w:val="%1.%2.%3.%4.%5.%6.%7"/>
      <w:lvlJc w:val="left"/>
      <w:pPr>
        <w:tabs>
          <w:tab w:val="num" w:pos="1332"/>
        </w:tabs>
        <w:ind w:left="0" w:firstLine="0"/>
      </w:pPr>
      <w:rPr>
        <w:rFonts w:hint="eastAsia"/>
      </w:rPr>
    </w:lvl>
    <w:lvl w:ilvl="7">
      <w:start w:val="1"/>
      <w:numFmt w:val="decimal"/>
      <w:pStyle w:val="HR8"/>
      <w:lvlText w:val="%1.%2.%3.%4.%5.%6.%7.%8"/>
      <w:lvlJc w:val="left"/>
      <w:pPr>
        <w:tabs>
          <w:tab w:val="num" w:pos="1531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6" w15:restartNumberingAfterBreak="0">
    <w:nsid w:val="1DB6190B"/>
    <w:multiLevelType w:val="hybridMultilevel"/>
    <w:tmpl w:val="619E6FA2"/>
    <w:lvl w:ilvl="0" w:tplc="82B6F512"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336112A"/>
    <w:multiLevelType w:val="hybridMultilevel"/>
    <w:tmpl w:val="6EE4B270"/>
    <w:lvl w:ilvl="0" w:tplc="136EDA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5C65402"/>
    <w:multiLevelType w:val="multilevel"/>
    <w:tmpl w:val="25C65402"/>
    <w:lvl w:ilvl="0">
      <w:start w:val="1"/>
      <w:numFmt w:val="decimal"/>
      <w:pStyle w:val="1"/>
      <w:lvlText w:val="%1"/>
      <w:lvlJc w:val="left"/>
      <w:pPr>
        <w:ind w:left="716" w:hanging="432"/>
      </w:pPr>
    </w:lvl>
    <w:lvl w:ilvl="1">
      <w:start w:val="1"/>
      <w:numFmt w:val="decimal"/>
      <w:pStyle w:val="2"/>
      <w:lvlText w:val="%1.%2"/>
      <w:lvlJc w:val="left"/>
      <w:pPr>
        <w:ind w:left="-18" w:hanging="576"/>
      </w:pPr>
    </w:lvl>
    <w:lvl w:ilvl="2">
      <w:start w:val="1"/>
      <w:numFmt w:val="decimal"/>
      <w:pStyle w:val="3"/>
      <w:lvlText w:val="%1.%2.%3"/>
      <w:lvlJc w:val="left"/>
      <w:pPr>
        <w:ind w:left="1685" w:hanging="720"/>
      </w:pPr>
    </w:lvl>
    <w:lvl w:ilvl="3">
      <w:start w:val="1"/>
      <w:numFmt w:val="decimal"/>
      <w:pStyle w:val="4"/>
      <w:lvlText w:val="%1.%2.%3.%4"/>
      <w:lvlJc w:val="left"/>
      <w:pPr>
        <w:ind w:left="1148" w:hanging="864"/>
      </w:pPr>
    </w:lvl>
    <w:lvl w:ilvl="4">
      <w:start w:val="1"/>
      <w:numFmt w:val="decimal"/>
      <w:pStyle w:val="5"/>
      <w:lvlText w:val="%1.%2.%3.%4.%5"/>
      <w:lvlJc w:val="left"/>
      <w:pPr>
        <w:ind w:left="1292" w:hanging="1008"/>
      </w:pPr>
    </w:lvl>
    <w:lvl w:ilvl="5">
      <w:start w:val="1"/>
      <w:numFmt w:val="decimal"/>
      <w:pStyle w:val="6"/>
      <w:lvlText w:val="%1.%2.%3.%4.%5.%6"/>
      <w:lvlJc w:val="left"/>
      <w:pPr>
        <w:ind w:left="1436" w:hanging="1152"/>
      </w:pPr>
    </w:lvl>
    <w:lvl w:ilvl="6">
      <w:start w:val="1"/>
      <w:numFmt w:val="decimal"/>
      <w:pStyle w:val="7"/>
      <w:lvlText w:val="%1.%2.%3.%4.%5.%6.%7"/>
      <w:lvlJc w:val="left"/>
      <w:pPr>
        <w:ind w:left="1580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724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868" w:hanging="1584"/>
      </w:pPr>
    </w:lvl>
  </w:abstractNum>
  <w:abstractNum w:abstractNumId="9" w15:restartNumberingAfterBreak="0">
    <w:nsid w:val="270523B8"/>
    <w:multiLevelType w:val="hybridMultilevel"/>
    <w:tmpl w:val="35FA2E16"/>
    <w:lvl w:ilvl="0" w:tplc="1CB002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CD31842"/>
    <w:multiLevelType w:val="hybridMultilevel"/>
    <w:tmpl w:val="3FD646D6"/>
    <w:lvl w:ilvl="0" w:tplc="0706F48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D1E5A3C"/>
    <w:multiLevelType w:val="hybridMultilevel"/>
    <w:tmpl w:val="1C8EDEB6"/>
    <w:lvl w:ilvl="0" w:tplc="A4D4D9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E197CBF"/>
    <w:multiLevelType w:val="hybridMultilevel"/>
    <w:tmpl w:val="F1CE29D2"/>
    <w:lvl w:ilvl="0" w:tplc="0E702A16">
      <w:start w:val="1"/>
      <w:numFmt w:val="decimal"/>
      <w:lvlText w:val="%1、"/>
      <w:lvlJc w:val="left"/>
      <w:pPr>
        <w:ind w:left="360" w:hanging="360"/>
      </w:pPr>
      <w:rPr>
        <w:rFonts w:cs="Arial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6102A33"/>
    <w:multiLevelType w:val="hybridMultilevel"/>
    <w:tmpl w:val="0ED8DF0E"/>
    <w:lvl w:ilvl="0" w:tplc="308CBF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C82654C"/>
    <w:multiLevelType w:val="hybridMultilevel"/>
    <w:tmpl w:val="4E94EA7A"/>
    <w:lvl w:ilvl="0" w:tplc="5E3A6A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AD73FFF"/>
    <w:multiLevelType w:val="hybridMultilevel"/>
    <w:tmpl w:val="DC0EB4C6"/>
    <w:lvl w:ilvl="0" w:tplc="9CCE2F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0AC638B"/>
    <w:multiLevelType w:val="multilevel"/>
    <w:tmpl w:val="F3E642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630" w:hanging="630"/>
      </w:pPr>
      <w:rPr>
        <w:rFonts w:hint="default"/>
      </w:rPr>
    </w:lvl>
    <w:lvl w:ilvl="2">
      <w:start w:val="13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63CF4984"/>
    <w:multiLevelType w:val="hybridMultilevel"/>
    <w:tmpl w:val="1EF890B2"/>
    <w:lvl w:ilvl="0" w:tplc="3C9A5D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FA569E3"/>
    <w:multiLevelType w:val="hybridMultilevel"/>
    <w:tmpl w:val="0136EF3E"/>
    <w:lvl w:ilvl="0" w:tplc="BABA0A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FC77250"/>
    <w:multiLevelType w:val="hybridMultilevel"/>
    <w:tmpl w:val="B4EEABAC"/>
    <w:lvl w:ilvl="0" w:tplc="0CA6AA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74B048EC"/>
    <w:multiLevelType w:val="hybridMultilevel"/>
    <w:tmpl w:val="52D08DC8"/>
    <w:lvl w:ilvl="0" w:tplc="9CD4F1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81A533A"/>
    <w:multiLevelType w:val="hybridMultilevel"/>
    <w:tmpl w:val="B1323FB2"/>
    <w:lvl w:ilvl="0" w:tplc="25C4193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AA850E3"/>
    <w:multiLevelType w:val="hybridMultilevel"/>
    <w:tmpl w:val="5C92B9BE"/>
    <w:lvl w:ilvl="0" w:tplc="F9ECA0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7E1E1E68"/>
    <w:multiLevelType w:val="hybridMultilevel"/>
    <w:tmpl w:val="691A7A60"/>
    <w:lvl w:ilvl="0" w:tplc="BB48428C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 w16cid:durableId="772552322">
    <w:abstractNumId w:val="8"/>
  </w:num>
  <w:num w:numId="2" w16cid:durableId="55216158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4504198">
    <w:abstractNumId w:val="5"/>
    <w:lvlOverride w:ilvl="0">
      <w:lvl w:ilvl="0">
        <w:start w:val="1"/>
        <w:numFmt w:val="decimal"/>
        <w:pStyle w:val="HR1"/>
        <w:lvlText w:val="%1"/>
        <w:lvlJc w:val="left"/>
        <w:pPr>
          <w:tabs>
            <w:tab w:val="num" w:pos="284"/>
          </w:tabs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"/>
        <w:pStyle w:val="HR2"/>
        <w:lvlText w:val="%1.%2"/>
        <w:lvlJc w:val="left"/>
        <w:pPr>
          <w:tabs>
            <w:tab w:val="num" w:pos="454"/>
          </w:tabs>
          <w:ind w:left="0" w:firstLine="0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bdr w:val="none" w:sz="0" w:space="0" w:color="000000"/>
          <w:shd w:val="clear" w:color="000000" w:fill="000000"/>
          <w:vertAlign w:val="baseline"/>
          <w:em w:val="none"/>
          <w:lang w:val="x-none" w:eastAsia="x-none"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pStyle w:val="HR3"/>
        <w:lvlText w:val="%1.%2.%3"/>
        <w:lvlJc w:val="left"/>
        <w:pPr>
          <w:tabs>
            <w:tab w:val="num" w:pos="624"/>
          </w:tabs>
          <w:ind w:left="0" w:firstLine="0"/>
        </w:pPr>
        <w:rPr>
          <w:rFonts w:hint="eastAsia"/>
        </w:rPr>
      </w:lvl>
    </w:lvlOverride>
    <w:lvlOverride w:ilvl="3">
      <w:lvl w:ilvl="3">
        <w:start w:val="1"/>
        <w:numFmt w:val="decimal"/>
        <w:pStyle w:val="HR4"/>
        <w:lvlText w:val="%1.%2.%3.%4"/>
        <w:lvlJc w:val="left"/>
        <w:pPr>
          <w:tabs>
            <w:tab w:val="num" w:pos="1361"/>
          </w:tabs>
          <w:ind w:left="567" w:firstLine="0"/>
        </w:pPr>
        <w:rPr>
          <w:rFonts w:hint="eastAsia"/>
        </w:rPr>
      </w:lvl>
    </w:lvlOverride>
    <w:lvlOverride w:ilvl="4">
      <w:lvl w:ilvl="4">
        <w:start w:val="1"/>
        <w:numFmt w:val="decimal"/>
        <w:pStyle w:val="HR5"/>
        <w:lvlText w:val="%1.%2.%3.%4.%5"/>
        <w:lvlJc w:val="left"/>
        <w:pPr>
          <w:tabs>
            <w:tab w:val="num" w:pos="964"/>
          </w:tabs>
          <w:ind w:left="0" w:firstLine="0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bdr w:val="none" w:sz="0" w:space="0" w:color="000000"/>
          <w:shd w:val="clear" w:color="000000" w:fill="000000"/>
          <w:vertAlign w:val="baseline"/>
          <w:em w:val="none"/>
          <w:lang w:val="x-none" w:eastAsia="x-none"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5">
      <w:lvl w:ilvl="5">
        <w:start w:val="1"/>
        <w:numFmt w:val="decimal"/>
        <w:pStyle w:val="HR6"/>
        <w:lvlText w:val="%1.%2.%3.%4.%5.%6"/>
        <w:lvlJc w:val="left"/>
        <w:pPr>
          <w:tabs>
            <w:tab w:val="num" w:pos="1134"/>
          </w:tabs>
          <w:ind w:left="0" w:firstLine="0"/>
        </w:pPr>
        <w:rPr>
          <w:rFonts w:hint="eastAsia"/>
        </w:rPr>
      </w:lvl>
    </w:lvlOverride>
    <w:lvlOverride w:ilvl="6">
      <w:lvl w:ilvl="6">
        <w:start w:val="1"/>
        <w:numFmt w:val="decimal"/>
        <w:pStyle w:val="HR7"/>
        <w:lvlText w:val="%1.%2.%3.%4.%5.%6.%7"/>
        <w:lvlJc w:val="left"/>
        <w:pPr>
          <w:tabs>
            <w:tab w:val="num" w:pos="1332"/>
          </w:tabs>
          <w:ind w:left="0" w:firstLine="0"/>
        </w:pPr>
        <w:rPr>
          <w:rFonts w:hint="eastAsia"/>
        </w:rPr>
      </w:lvl>
    </w:lvlOverride>
    <w:lvlOverride w:ilvl="7">
      <w:lvl w:ilvl="7">
        <w:start w:val="1"/>
        <w:numFmt w:val="decimal"/>
        <w:pStyle w:val="HR8"/>
        <w:lvlText w:val="%1.%2.%3.%4.%5.%6.%7.%8"/>
        <w:lvlJc w:val="left"/>
        <w:pPr>
          <w:tabs>
            <w:tab w:val="num" w:pos="1531"/>
          </w:tabs>
          <w:ind w:left="0" w:firstLine="0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1559"/>
          </w:tabs>
          <w:ind w:left="1559" w:hanging="1559"/>
        </w:pPr>
        <w:rPr>
          <w:rFonts w:hint="eastAsia"/>
        </w:rPr>
      </w:lvl>
    </w:lvlOverride>
  </w:num>
  <w:num w:numId="4" w16cid:durableId="365763892">
    <w:abstractNumId w:val="5"/>
  </w:num>
  <w:num w:numId="5" w16cid:durableId="1539470822">
    <w:abstractNumId w:val="4"/>
  </w:num>
  <w:num w:numId="6" w16cid:durableId="738871109">
    <w:abstractNumId w:val="14"/>
  </w:num>
  <w:num w:numId="7" w16cid:durableId="886113236">
    <w:abstractNumId w:val="3"/>
  </w:num>
  <w:num w:numId="8" w16cid:durableId="869033746">
    <w:abstractNumId w:val="7"/>
  </w:num>
  <w:num w:numId="9" w16cid:durableId="1348290142">
    <w:abstractNumId w:val="18"/>
  </w:num>
  <w:num w:numId="10" w16cid:durableId="2096434839">
    <w:abstractNumId w:val="13"/>
  </w:num>
  <w:num w:numId="11" w16cid:durableId="1330137823">
    <w:abstractNumId w:val="8"/>
  </w:num>
  <w:num w:numId="12" w16cid:durableId="1553344052">
    <w:abstractNumId w:val="11"/>
  </w:num>
  <w:num w:numId="13" w16cid:durableId="158587239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30885421">
    <w:abstractNumId w:val="8"/>
  </w:num>
  <w:num w:numId="15" w16cid:durableId="103981474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34834338">
    <w:abstractNumId w:val="8"/>
  </w:num>
  <w:num w:numId="17" w16cid:durableId="799307143">
    <w:abstractNumId w:val="9"/>
  </w:num>
  <w:num w:numId="18" w16cid:durableId="2136941758">
    <w:abstractNumId w:val="8"/>
  </w:num>
  <w:num w:numId="19" w16cid:durableId="1946957179">
    <w:abstractNumId w:val="8"/>
  </w:num>
  <w:num w:numId="20" w16cid:durableId="1383677414">
    <w:abstractNumId w:val="8"/>
  </w:num>
  <w:num w:numId="21" w16cid:durableId="1124427715">
    <w:abstractNumId w:val="2"/>
  </w:num>
  <w:num w:numId="22" w16cid:durableId="318193286">
    <w:abstractNumId w:val="0"/>
  </w:num>
  <w:num w:numId="23" w16cid:durableId="127822527">
    <w:abstractNumId w:val="1"/>
  </w:num>
  <w:num w:numId="24" w16cid:durableId="1692148612">
    <w:abstractNumId w:val="12"/>
  </w:num>
  <w:num w:numId="25" w16cid:durableId="508719714">
    <w:abstractNumId w:val="17"/>
  </w:num>
  <w:num w:numId="26" w16cid:durableId="1126046502">
    <w:abstractNumId w:val="10"/>
  </w:num>
  <w:num w:numId="27" w16cid:durableId="501971426">
    <w:abstractNumId w:val="21"/>
  </w:num>
  <w:num w:numId="28" w16cid:durableId="1278023656">
    <w:abstractNumId w:val="22"/>
  </w:num>
  <w:num w:numId="29" w16cid:durableId="2102289346">
    <w:abstractNumId w:val="6"/>
  </w:num>
  <w:num w:numId="30" w16cid:durableId="159736811">
    <w:abstractNumId w:val="23"/>
  </w:num>
  <w:num w:numId="31" w16cid:durableId="1335257267">
    <w:abstractNumId w:val="15"/>
  </w:num>
  <w:num w:numId="32" w16cid:durableId="2111311473">
    <w:abstractNumId w:val="19"/>
  </w:num>
  <w:num w:numId="33" w16cid:durableId="209388884">
    <w:abstractNumId w:val="20"/>
  </w:num>
  <w:num w:numId="34" w16cid:durableId="893662027">
    <w:abstractNumId w:val="1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attachedTemplate r:id="rId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AE0"/>
    <w:rsid w:val="000009C1"/>
    <w:rsid w:val="00001457"/>
    <w:rsid w:val="000019AF"/>
    <w:rsid w:val="0000250A"/>
    <w:rsid w:val="00002E41"/>
    <w:rsid w:val="00004B5B"/>
    <w:rsid w:val="0000534B"/>
    <w:rsid w:val="00005F12"/>
    <w:rsid w:val="00010BDA"/>
    <w:rsid w:val="00011027"/>
    <w:rsid w:val="00013DED"/>
    <w:rsid w:val="00014948"/>
    <w:rsid w:val="000155AF"/>
    <w:rsid w:val="00015AE4"/>
    <w:rsid w:val="00017598"/>
    <w:rsid w:val="00017679"/>
    <w:rsid w:val="00017727"/>
    <w:rsid w:val="0002037C"/>
    <w:rsid w:val="00020B60"/>
    <w:rsid w:val="00021B40"/>
    <w:rsid w:val="00022B6A"/>
    <w:rsid w:val="0002352F"/>
    <w:rsid w:val="00023826"/>
    <w:rsid w:val="0002486F"/>
    <w:rsid w:val="00025D9A"/>
    <w:rsid w:val="00026AAA"/>
    <w:rsid w:val="00027370"/>
    <w:rsid w:val="0002771F"/>
    <w:rsid w:val="000300FE"/>
    <w:rsid w:val="00032BB0"/>
    <w:rsid w:val="00032CB9"/>
    <w:rsid w:val="00033E2F"/>
    <w:rsid w:val="000358CE"/>
    <w:rsid w:val="00036489"/>
    <w:rsid w:val="00036C68"/>
    <w:rsid w:val="00042440"/>
    <w:rsid w:val="00043BA4"/>
    <w:rsid w:val="00044128"/>
    <w:rsid w:val="000505A3"/>
    <w:rsid w:val="000505EE"/>
    <w:rsid w:val="00052460"/>
    <w:rsid w:val="0005325D"/>
    <w:rsid w:val="00053BED"/>
    <w:rsid w:val="000548A8"/>
    <w:rsid w:val="00055573"/>
    <w:rsid w:val="0005657E"/>
    <w:rsid w:val="00056E34"/>
    <w:rsid w:val="00061F99"/>
    <w:rsid w:val="0006503E"/>
    <w:rsid w:val="0006509E"/>
    <w:rsid w:val="00065B9D"/>
    <w:rsid w:val="00065EE9"/>
    <w:rsid w:val="00066058"/>
    <w:rsid w:val="0006631D"/>
    <w:rsid w:val="00075420"/>
    <w:rsid w:val="00076778"/>
    <w:rsid w:val="000801C0"/>
    <w:rsid w:val="000803F6"/>
    <w:rsid w:val="000815CC"/>
    <w:rsid w:val="00081AD4"/>
    <w:rsid w:val="00081E0A"/>
    <w:rsid w:val="000824B9"/>
    <w:rsid w:val="00084CB2"/>
    <w:rsid w:val="00090875"/>
    <w:rsid w:val="00090EC2"/>
    <w:rsid w:val="00093ECF"/>
    <w:rsid w:val="00094580"/>
    <w:rsid w:val="00095169"/>
    <w:rsid w:val="000954BC"/>
    <w:rsid w:val="000A3A19"/>
    <w:rsid w:val="000A456F"/>
    <w:rsid w:val="000A49F6"/>
    <w:rsid w:val="000A5142"/>
    <w:rsid w:val="000A6B92"/>
    <w:rsid w:val="000A7695"/>
    <w:rsid w:val="000B015A"/>
    <w:rsid w:val="000B017F"/>
    <w:rsid w:val="000B02E2"/>
    <w:rsid w:val="000B044C"/>
    <w:rsid w:val="000B2185"/>
    <w:rsid w:val="000B26A2"/>
    <w:rsid w:val="000B2E45"/>
    <w:rsid w:val="000B36C8"/>
    <w:rsid w:val="000B4605"/>
    <w:rsid w:val="000B6AB5"/>
    <w:rsid w:val="000C0039"/>
    <w:rsid w:val="000C01AA"/>
    <w:rsid w:val="000C13E7"/>
    <w:rsid w:val="000C1C80"/>
    <w:rsid w:val="000C3036"/>
    <w:rsid w:val="000C3535"/>
    <w:rsid w:val="000C35EB"/>
    <w:rsid w:val="000C3A41"/>
    <w:rsid w:val="000C5DBF"/>
    <w:rsid w:val="000C6772"/>
    <w:rsid w:val="000C693C"/>
    <w:rsid w:val="000C6D7B"/>
    <w:rsid w:val="000C6F80"/>
    <w:rsid w:val="000D00F0"/>
    <w:rsid w:val="000D11E5"/>
    <w:rsid w:val="000D48D4"/>
    <w:rsid w:val="000D56B6"/>
    <w:rsid w:val="000D5AA4"/>
    <w:rsid w:val="000D5B51"/>
    <w:rsid w:val="000D6248"/>
    <w:rsid w:val="000E0945"/>
    <w:rsid w:val="000E0D97"/>
    <w:rsid w:val="000E129A"/>
    <w:rsid w:val="000E1404"/>
    <w:rsid w:val="000E2B7B"/>
    <w:rsid w:val="000E2E56"/>
    <w:rsid w:val="000E3247"/>
    <w:rsid w:val="000E51D7"/>
    <w:rsid w:val="000E61F1"/>
    <w:rsid w:val="000F0329"/>
    <w:rsid w:val="000F36BD"/>
    <w:rsid w:val="000F392B"/>
    <w:rsid w:val="000F3D6B"/>
    <w:rsid w:val="000F48CE"/>
    <w:rsid w:val="000F5D81"/>
    <w:rsid w:val="0010021E"/>
    <w:rsid w:val="00100806"/>
    <w:rsid w:val="00102674"/>
    <w:rsid w:val="00102CF6"/>
    <w:rsid w:val="00102E6A"/>
    <w:rsid w:val="00103F49"/>
    <w:rsid w:val="00104247"/>
    <w:rsid w:val="001046A5"/>
    <w:rsid w:val="0010550B"/>
    <w:rsid w:val="00105FA0"/>
    <w:rsid w:val="0011009E"/>
    <w:rsid w:val="001112CC"/>
    <w:rsid w:val="0011181D"/>
    <w:rsid w:val="00114BB5"/>
    <w:rsid w:val="00115374"/>
    <w:rsid w:val="00115E44"/>
    <w:rsid w:val="00115FEA"/>
    <w:rsid w:val="00120645"/>
    <w:rsid w:val="00121141"/>
    <w:rsid w:val="00121B38"/>
    <w:rsid w:val="00123E69"/>
    <w:rsid w:val="0012491A"/>
    <w:rsid w:val="00124B27"/>
    <w:rsid w:val="0012567F"/>
    <w:rsid w:val="001260B9"/>
    <w:rsid w:val="00126794"/>
    <w:rsid w:val="00127128"/>
    <w:rsid w:val="00130023"/>
    <w:rsid w:val="00131705"/>
    <w:rsid w:val="00132FEA"/>
    <w:rsid w:val="00135C7E"/>
    <w:rsid w:val="00137AC1"/>
    <w:rsid w:val="0014017C"/>
    <w:rsid w:val="0014330A"/>
    <w:rsid w:val="00143444"/>
    <w:rsid w:val="001438FE"/>
    <w:rsid w:val="001444E3"/>
    <w:rsid w:val="00144B44"/>
    <w:rsid w:val="001460E6"/>
    <w:rsid w:val="001500F3"/>
    <w:rsid w:val="00150E33"/>
    <w:rsid w:val="001521C4"/>
    <w:rsid w:val="00152E60"/>
    <w:rsid w:val="001534E1"/>
    <w:rsid w:val="00153A03"/>
    <w:rsid w:val="00153F52"/>
    <w:rsid w:val="00160664"/>
    <w:rsid w:val="0016190E"/>
    <w:rsid w:val="00162046"/>
    <w:rsid w:val="0016385C"/>
    <w:rsid w:val="00164D77"/>
    <w:rsid w:val="00165DB1"/>
    <w:rsid w:val="001668FF"/>
    <w:rsid w:val="00167455"/>
    <w:rsid w:val="001675AD"/>
    <w:rsid w:val="001712C5"/>
    <w:rsid w:val="00171AB9"/>
    <w:rsid w:val="001728F4"/>
    <w:rsid w:val="0017393D"/>
    <w:rsid w:val="00173BBF"/>
    <w:rsid w:val="00174B1C"/>
    <w:rsid w:val="00174E18"/>
    <w:rsid w:val="0017580B"/>
    <w:rsid w:val="00176940"/>
    <w:rsid w:val="00177424"/>
    <w:rsid w:val="00180EEC"/>
    <w:rsid w:val="0018339B"/>
    <w:rsid w:val="001837DA"/>
    <w:rsid w:val="001850BE"/>
    <w:rsid w:val="00185515"/>
    <w:rsid w:val="0019252D"/>
    <w:rsid w:val="0019281A"/>
    <w:rsid w:val="00192FF1"/>
    <w:rsid w:val="0019310A"/>
    <w:rsid w:val="001972B8"/>
    <w:rsid w:val="001972FD"/>
    <w:rsid w:val="00197625"/>
    <w:rsid w:val="001A09DE"/>
    <w:rsid w:val="001A3D43"/>
    <w:rsid w:val="001A3FC2"/>
    <w:rsid w:val="001A3FC8"/>
    <w:rsid w:val="001A6194"/>
    <w:rsid w:val="001A7051"/>
    <w:rsid w:val="001B1CFF"/>
    <w:rsid w:val="001B1DAC"/>
    <w:rsid w:val="001B2FCF"/>
    <w:rsid w:val="001B7492"/>
    <w:rsid w:val="001B783A"/>
    <w:rsid w:val="001C2B2F"/>
    <w:rsid w:val="001C308B"/>
    <w:rsid w:val="001C3599"/>
    <w:rsid w:val="001C4198"/>
    <w:rsid w:val="001C4763"/>
    <w:rsid w:val="001C5100"/>
    <w:rsid w:val="001D0627"/>
    <w:rsid w:val="001D1863"/>
    <w:rsid w:val="001D25FA"/>
    <w:rsid w:val="001D2EBE"/>
    <w:rsid w:val="001D3606"/>
    <w:rsid w:val="001D3627"/>
    <w:rsid w:val="001D3F5C"/>
    <w:rsid w:val="001D40B6"/>
    <w:rsid w:val="001D450E"/>
    <w:rsid w:val="001D4B00"/>
    <w:rsid w:val="001D51E3"/>
    <w:rsid w:val="001D58C7"/>
    <w:rsid w:val="001D6D4F"/>
    <w:rsid w:val="001D7E8C"/>
    <w:rsid w:val="001E0777"/>
    <w:rsid w:val="001E25FE"/>
    <w:rsid w:val="001E2A35"/>
    <w:rsid w:val="001E2E63"/>
    <w:rsid w:val="001E3469"/>
    <w:rsid w:val="001E46C5"/>
    <w:rsid w:val="001E488F"/>
    <w:rsid w:val="001E5D94"/>
    <w:rsid w:val="001E6744"/>
    <w:rsid w:val="001E6773"/>
    <w:rsid w:val="001E6D38"/>
    <w:rsid w:val="001F32EB"/>
    <w:rsid w:val="001F3355"/>
    <w:rsid w:val="001F36FD"/>
    <w:rsid w:val="001F491C"/>
    <w:rsid w:val="001F4A56"/>
    <w:rsid w:val="001F503A"/>
    <w:rsid w:val="001F5FDB"/>
    <w:rsid w:val="001F604B"/>
    <w:rsid w:val="002006DB"/>
    <w:rsid w:val="00200E24"/>
    <w:rsid w:val="00201225"/>
    <w:rsid w:val="0020216F"/>
    <w:rsid w:val="00203712"/>
    <w:rsid w:val="0020387B"/>
    <w:rsid w:val="00203AEB"/>
    <w:rsid w:val="00204761"/>
    <w:rsid w:val="0020506F"/>
    <w:rsid w:val="00205B87"/>
    <w:rsid w:val="00205F1A"/>
    <w:rsid w:val="00206278"/>
    <w:rsid w:val="002062B4"/>
    <w:rsid w:val="002063FA"/>
    <w:rsid w:val="00210070"/>
    <w:rsid w:val="00211A76"/>
    <w:rsid w:val="00211D5A"/>
    <w:rsid w:val="0021223D"/>
    <w:rsid w:val="002125D9"/>
    <w:rsid w:val="00213062"/>
    <w:rsid w:val="00214191"/>
    <w:rsid w:val="00214F1E"/>
    <w:rsid w:val="00217236"/>
    <w:rsid w:val="00221E65"/>
    <w:rsid w:val="002220F6"/>
    <w:rsid w:val="00225814"/>
    <w:rsid w:val="00226E0C"/>
    <w:rsid w:val="002277B8"/>
    <w:rsid w:val="002303BE"/>
    <w:rsid w:val="00233C4E"/>
    <w:rsid w:val="00234CDD"/>
    <w:rsid w:val="00234DA9"/>
    <w:rsid w:val="0023763C"/>
    <w:rsid w:val="0024237C"/>
    <w:rsid w:val="0024263A"/>
    <w:rsid w:val="00244035"/>
    <w:rsid w:val="00246FF8"/>
    <w:rsid w:val="00247EF6"/>
    <w:rsid w:val="00250096"/>
    <w:rsid w:val="0025102D"/>
    <w:rsid w:val="00251367"/>
    <w:rsid w:val="002517DB"/>
    <w:rsid w:val="0025306A"/>
    <w:rsid w:val="00255910"/>
    <w:rsid w:val="00255A93"/>
    <w:rsid w:val="00255AB9"/>
    <w:rsid w:val="00256AF9"/>
    <w:rsid w:val="00257CAF"/>
    <w:rsid w:val="00261CA9"/>
    <w:rsid w:val="002624EB"/>
    <w:rsid w:val="00262677"/>
    <w:rsid w:val="00262D06"/>
    <w:rsid w:val="00262F01"/>
    <w:rsid w:val="002651D7"/>
    <w:rsid w:val="002661A6"/>
    <w:rsid w:val="002674C6"/>
    <w:rsid w:val="002678A4"/>
    <w:rsid w:val="00270A93"/>
    <w:rsid w:val="002717C9"/>
    <w:rsid w:val="00275416"/>
    <w:rsid w:val="002759E2"/>
    <w:rsid w:val="00276F58"/>
    <w:rsid w:val="00277502"/>
    <w:rsid w:val="00281D08"/>
    <w:rsid w:val="00281FFB"/>
    <w:rsid w:val="00282194"/>
    <w:rsid w:val="0028243B"/>
    <w:rsid w:val="00282B6E"/>
    <w:rsid w:val="00283A1C"/>
    <w:rsid w:val="00283A6D"/>
    <w:rsid w:val="00283C7D"/>
    <w:rsid w:val="00284BFB"/>
    <w:rsid w:val="00286B02"/>
    <w:rsid w:val="00286E51"/>
    <w:rsid w:val="00287041"/>
    <w:rsid w:val="00287E7F"/>
    <w:rsid w:val="00290A2F"/>
    <w:rsid w:val="00291172"/>
    <w:rsid w:val="00291A9F"/>
    <w:rsid w:val="00291FD8"/>
    <w:rsid w:val="00293527"/>
    <w:rsid w:val="00294031"/>
    <w:rsid w:val="0029433E"/>
    <w:rsid w:val="0029589B"/>
    <w:rsid w:val="002978E4"/>
    <w:rsid w:val="002A08F5"/>
    <w:rsid w:val="002A32EE"/>
    <w:rsid w:val="002A3850"/>
    <w:rsid w:val="002A3E1A"/>
    <w:rsid w:val="002A5008"/>
    <w:rsid w:val="002B004A"/>
    <w:rsid w:val="002B12C0"/>
    <w:rsid w:val="002B215F"/>
    <w:rsid w:val="002B2746"/>
    <w:rsid w:val="002B343F"/>
    <w:rsid w:val="002B411F"/>
    <w:rsid w:val="002B4342"/>
    <w:rsid w:val="002B455F"/>
    <w:rsid w:val="002B6BC5"/>
    <w:rsid w:val="002B6BF0"/>
    <w:rsid w:val="002B7320"/>
    <w:rsid w:val="002C1475"/>
    <w:rsid w:val="002C2A0E"/>
    <w:rsid w:val="002C3E45"/>
    <w:rsid w:val="002C51D0"/>
    <w:rsid w:val="002C62E2"/>
    <w:rsid w:val="002C6E96"/>
    <w:rsid w:val="002C774B"/>
    <w:rsid w:val="002D026D"/>
    <w:rsid w:val="002D0C65"/>
    <w:rsid w:val="002D3D61"/>
    <w:rsid w:val="002D3E14"/>
    <w:rsid w:val="002D42AF"/>
    <w:rsid w:val="002E0D55"/>
    <w:rsid w:val="002E2788"/>
    <w:rsid w:val="002E3603"/>
    <w:rsid w:val="002E48BE"/>
    <w:rsid w:val="002E595C"/>
    <w:rsid w:val="002E7419"/>
    <w:rsid w:val="002E77A8"/>
    <w:rsid w:val="002E7D49"/>
    <w:rsid w:val="002F04D0"/>
    <w:rsid w:val="002F0FB5"/>
    <w:rsid w:val="002F0FBC"/>
    <w:rsid w:val="002F272B"/>
    <w:rsid w:val="002F32E1"/>
    <w:rsid w:val="002F42D7"/>
    <w:rsid w:val="002F5002"/>
    <w:rsid w:val="002F6046"/>
    <w:rsid w:val="003006B4"/>
    <w:rsid w:val="003012FA"/>
    <w:rsid w:val="00303D45"/>
    <w:rsid w:val="0030521F"/>
    <w:rsid w:val="003062D9"/>
    <w:rsid w:val="003107DF"/>
    <w:rsid w:val="00314469"/>
    <w:rsid w:val="00315029"/>
    <w:rsid w:val="00315AEF"/>
    <w:rsid w:val="00315B34"/>
    <w:rsid w:val="003165C3"/>
    <w:rsid w:val="00316B83"/>
    <w:rsid w:val="00317B18"/>
    <w:rsid w:val="00317C9B"/>
    <w:rsid w:val="00320175"/>
    <w:rsid w:val="00320B8D"/>
    <w:rsid w:val="00322713"/>
    <w:rsid w:val="00323B82"/>
    <w:rsid w:val="00324D69"/>
    <w:rsid w:val="00324E62"/>
    <w:rsid w:val="0032714A"/>
    <w:rsid w:val="00334BE2"/>
    <w:rsid w:val="0033799F"/>
    <w:rsid w:val="00340176"/>
    <w:rsid w:val="00340262"/>
    <w:rsid w:val="003426DB"/>
    <w:rsid w:val="00342EBA"/>
    <w:rsid w:val="0034586E"/>
    <w:rsid w:val="0034595E"/>
    <w:rsid w:val="003466F8"/>
    <w:rsid w:val="0035056F"/>
    <w:rsid w:val="00350612"/>
    <w:rsid w:val="00350D1B"/>
    <w:rsid w:val="00351858"/>
    <w:rsid w:val="00351D10"/>
    <w:rsid w:val="0035269D"/>
    <w:rsid w:val="00352E92"/>
    <w:rsid w:val="0035568B"/>
    <w:rsid w:val="00355704"/>
    <w:rsid w:val="00355816"/>
    <w:rsid w:val="00355970"/>
    <w:rsid w:val="00357902"/>
    <w:rsid w:val="00361C62"/>
    <w:rsid w:val="003622FA"/>
    <w:rsid w:val="00366564"/>
    <w:rsid w:val="00366BEE"/>
    <w:rsid w:val="00367BC2"/>
    <w:rsid w:val="00367E67"/>
    <w:rsid w:val="003747F0"/>
    <w:rsid w:val="00374DB5"/>
    <w:rsid w:val="003764E8"/>
    <w:rsid w:val="00376547"/>
    <w:rsid w:val="00376D3B"/>
    <w:rsid w:val="00377E7D"/>
    <w:rsid w:val="00380FCA"/>
    <w:rsid w:val="0038402A"/>
    <w:rsid w:val="00385940"/>
    <w:rsid w:val="00385D32"/>
    <w:rsid w:val="003860CE"/>
    <w:rsid w:val="003867CE"/>
    <w:rsid w:val="0038686A"/>
    <w:rsid w:val="003872CE"/>
    <w:rsid w:val="00387C58"/>
    <w:rsid w:val="00387C91"/>
    <w:rsid w:val="003912D9"/>
    <w:rsid w:val="00391BB9"/>
    <w:rsid w:val="00392545"/>
    <w:rsid w:val="00393370"/>
    <w:rsid w:val="0039353E"/>
    <w:rsid w:val="003937DC"/>
    <w:rsid w:val="00393F73"/>
    <w:rsid w:val="00394425"/>
    <w:rsid w:val="00394CD5"/>
    <w:rsid w:val="00396188"/>
    <w:rsid w:val="003966D5"/>
    <w:rsid w:val="003A2EF3"/>
    <w:rsid w:val="003A3D3B"/>
    <w:rsid w:val="003A5C6D"/>
    <w:rsid w:val="003A6FBA"/>
    <w:rsid w:val="003A73DF"/>
    <w:rsid w:val="003A7871"/>
    <w:rsid w:val="003B220C"/>
    <w:rsid w:val="003B232A"/>
    <w:rsid w:val="003B2476"/>
    <w:rsid w:val="003B305D"/>
    <w:rsid w:val="003B37B6"/>
    <w:rsid w:val="003B3E58"/>
    <w:rsid w:val="003B4201"/>
    <w:rsid w:val="003B43F9"/>
    <w:rsid w:val="003B6760"/>
    <w:rsid w:val="003B6A3E"/>
    <w:rsid w:val="003C0143"/>
    <w:rsid w:val="003C1847"/>
    <w:rsid w:val="003C194B"/>
    <w:rsid w:val="003C1B20"/>
    <w:rsid w:val="003C2B4D"/>
    <w:rsid w:val="003C3C74"/>
    <w:rsid w:val="003C779E"/>
    <w:rsid w:val="003C7B80"/>
    <w:rsid w:val="003D1058"/>
    <w:rsid w:val="003D158D"/>
    <w:rsid w:val="003D1A22"/>
    <w:rsid w:val="003D27EE"/>
    <w:rsid w:val="003D2E72"/>
    <w:rsid w:val="003D30FA"/>
    <w:rsid w:val="003D468D"/>
    <w:rsid w:val="003D53B6"/>
    <w:rsid w:val="003E25E7"/>
    <w:rsid w:val="003E3AB5"/>
    <w:rsid w:val="003E4C2A"/>
    <w:rsid w:val="003E5A18"/>
    <w:rsid w:val="003E5D23"/>
    <w:rsid w:val="003E6477"/>
    <w:rsid w:val="003E67B1"/>
    <w:rsid w:val="003E7608"/>
    <w:rsid w:val="003E7A22"/>
    <w:rsid w:val="003F0685"/>
    <w:rsid w:val="003F2275"/>
    <w:rsid w:val="003F2284"/>
    <w:rsid w:val="003F2AAC"/>
    <w:rsid w:val="003F406B"/>
    <w:rsid w:val="003F6D6B"/>
    <w:rsid w:val="003F723D"/>
    <w:rsid w:val="00400E1E"/>
    <w:rsid w:val="00401EDC"/>
    <w:rsid w:val="0040208D"/>
    <w:rsid w:val="00402932"/>
    <w:rsid w:val="00403593"/>
    <w:rsid w:val="0040536D"/>
    <w:rsid w:val="00407799"/>
    <w:rsid w:val="0041036E"/>
    <w:rsid w:val="004118BD"/>
    <w:rsid w:val="00412337"/>
    <w:rsid w:val="00412EE3"/>
    <w:rsid w:val="004200D3"/>
    <w:rsid w:val="00420FED"/>
    <w:rsid w:val="0042165D"/>
    <w:rsid w:val="00423FB1"/>
    <w:rsid w:val="0042575E"/>
    <w:rsid w:val="00426765"/>
    <w:rsid w:val="00430E75"/>
    <w:rsid w:val="00430ED9"/>
    <w:rsid w:val="00432E0B"/>
    <w:rsid w:val="00433851"/>
    <w:rsid w:val="004343A8"/>
    <w:rsid w:val="00437AF6"/>
    <w:rsid w:val="00437AFE"/>
    <w:rsid w:val="0044052C"/>
    <w:rsid w:val="00440E61"/>
    <w:rsid w:val="00441827"/>
    <w:rsid w:val="00441BA3"/>
    <w:rsid w:val="00441E96"/>
    <w:rsid w:val="00442A45"/>
    <w:rsid w:val="0044304A"/>
    <w:rsid w:val="00444A0F"/>
    <w:rsid w:val="00444E66"/>
    <w:rsid w:val="00444E8E"/>
    <w:rsid w:val="00444F42"/>
    <w:rsid w:val="00445B21"/>
    <w:rsid w:val="00445D2E"/>
    <w:rsid w:val="0045008B"/>
    <w:rsid w:val="004524ED"/>
    <w:rsid w:val="00452BE2"/>
    <w:rsid w:val="0045578F"/>
    <w:rsid w:val="004570E8"/>
    <w:rsid w:val="00461B81"/>
    <w:rsid w:val="00463217"/>
    <w:rsid w:val="004637E6"/>
    <w:rsid w:val="00463D8B"/>
    <w:rsid w:val="00464FBF"/>
    <w:rsid w:val="0046529D"/>
    <w:rsid w:val="004659CE"/>
    <w:rsid w:val="0046762E"/>
    <w:rsid w:val="0047123C"/>
    <w:rsid w:val="00471A69"/>
    <w:rsid w:val="00471BCD"/>
    <w:rsid w:val="0047312F"/>
    <w:rsid w:val="00474710"/>
    <w:rsid w:val="00475AC8"/>
    <w:rsid w:val="004763CF"/>
    <w:rsid w:val="00476486"/>
    <w:rsid w:val="004777ED"/>
    <w:rsid w:val="00477A81"/>
    <w:rsid w:val="00477C41"/>
    <w:rsid w:val="0048256A"/>
    <w:rsid w:val="00482A8A"/>
    <w:rsid w:val="004837ED"/>
    <w:rsid w:val="00483846"/>
    <w:rsid w:val="00483F22"/>
    <w:rsid w:val="00485591"/>
    <w:rsid w:val="00485804"/>
    <w:rsid w:val="00485B0C"/>
    <w:rsid w:val="0048624B"/>
    <w:rsid w:val="00486451"/>
    <w:rsid w:val="004873B9"/>
    <w:rsid w:val="00487D1D"/>
    <w:rsid w:val="00490248"/>
    <w:rsid w:val="004907B6"/>
    <w:rsid w:val="00491613"/>
    <w:rsid w:val="0049182E"/>
    <w:rsid w:val="00492BA2"/>
    <w:rsid w:val="004952CB"/>
    <w:rsid w:val="004A0B79"/>
    <w:rsid w:val="004A192D"/>
    <w:rsid w:val="004A1B18"/>
    <w:rsid w:val="004A1F3B"/>
    <w:rsid w:val="004A23C7"/>
    <w:rsid w:val="004A287E"/>
    <w:rsid w:val="004A3351"/>
    <w:rsid w:val="004A37F4"/>
    <w:rsid w:val="004A3C64"/>
    <w:rsid w:val="004A3D89"/>
    <w:rsid w:val="004A6A89"/>
    <w:rsid w:val="004A70FE"/>
    <w:rsid w:val="004B0006"/>
    <w:rsid w:val="004B020B"/>
    <w:rsid w:val="004B2411"/>
    <w:rsid w:val="004B2D39"/>
    <w:rsid w:val="004B3455"/>
    <w:rsid w:val="004B5219"/>
    <w:rsid w:val="004B6294"/>
    <w:rsid w:val="004B65D2"/>
    <w:rsid w:val="004B7E8C"/>
    <w:rsid w:val="004C09BC"/>
    <w:rsid w:val="004C195B"/>
    <w:rsid w:val="004C1A42"/>
    <w:rsid w:val="004C1CE8"/>
    <w:rsid w:val="004C2139"/>
    <w:rsid w:val="004C21F5"/>
    <w:rsid w:val="004C46F1"/>
    <w:rsid w:val="004C6699"/>
    <w:rsid w:val="004C7085"/>
    <w:rsid w:val="004D1745"/>
    <w:rsid w:val="004D2681"/>
    <w:rsid w:val="004D320D"/>
    <w:rsid w:val="004D3484"/>
    <w:rsid w:val="004D56FB"/>
    <w:rsid w:val="004D5F12"/>
    <w:rsid w:val="004D78FC"/>
    <w:rsid w:val="004D7B35"/>
    <w:rsid w:val="004E00E4"/>
    <w:rsid w:val="004E029E"/>
    <w:rsid w:val="004E1FC2"/>
    <w:rsid w:val="004E3230"/>
    <w:rsid w:val="004E326E"/>
    <w:rsid w:val="004E3779"/>
    <w:rsid w:val="004E3D98"/>
    <w:rsid w:val="004E4B05"/>
    <w:rsid w:val="004E50E3"/>
    <w:rsid w:val="004E7459"/>
    <w:rsid w:val="004F0963"/>
    <w:rsid w:val="004F110B"/>
    <w:rsid w:val="004F29E0"/>
    <w:rsid w:val="004F5E9A"/>
    <w:rsid w:val="00501EA8"/>
    <w:rsid w:val="0050349C"/>
    <w:rsid w:val="0050437B"/>
    <w:rsid w:val="00504D0E"/>
    <w:rsid w:val="005069A4"/>
    <w:rsid w:val="00506FA3"/>
    <w:rsid w:val="00507851"/>
    <w:rsid w:val="005113DE"/>
    <w:rsid w:val="0051295F"/>
    <w:rsid w:val="0051401E"/>
    <w:rsid w:val="00515FBB"/>
    <w:rsid w:val="005166F4"/>
    <w:rsid w:val="00517172"/>
    <w:rsid w:val="00517C9B"/>
    <w:rsid w:val="0052112B"/>
    <w:rsid w:val="005224B1"/>
    <w:rsid w:val="00522540"/>
    <w:rsid w:val="005228EC"/>
    <w:rsid w:val="00525F3E"/>
    <w:rsid w:val="005268FB"/>
    <w:rsid w:val="00530B85"/>
    <w:rsid w:val="005313A1"/>
    <w:rsid w:val="0053207A"/>
    <w:rsid w:val="005351BF"/>
    <w:rsid w:val="00535B5C"/>
    <w:rsid w:val="00535D5B"/>
    <w:rsid w:val="00536464"/>
    <w:rsid w:val="00536AAB"/>
    <w:rsid w:val="0053724F"/>
    <w:rsid w:val="00540233"/>
    <w:rsid w:val="00540E81"/>
    <w:rsid w:val="005416A8"/>
    <w:rsid w:val="00541A5B"/>
    <w:rsid w:val="0054281D"/>
    <w:rsid w:val="00542ED4"/>
    <w:rsid w:val="0054309A"/>
    <w:rsid w:val="00543825"/>
    <w:rsid w:val="0054441A"/>
    <w:rsid w:val="0054589D"/>
    <w:rsid w:val="00546050"/>
    <w:rsid w:val="005469DC"/>
    <w:rsid w:val="0054725B"/>
    <w:rsid w:val="0054752B"/>
    <w:rsid w:val="005511DE"/>
    <w:rsid w:val="00552321"/>
    <w:rsid w:val="00554006"/>
    <w:rsid w:val="00555138"/>
    <w:rsid w:val="0055650A"/>
    <w:rsid w:val="00556A37"/>
    <w:rsid w:val="00556C21"/>
    <w:rsid w:val="00557DEA"/>
    <w:rsid w:val="00561D86"/>
    <w:rsid w:val="00562DE8"/>
    <w:rsid w:val="00562F62"/>
    <w:rsid w:val="00563184"/>
    <w:rsid w:val="00564048"/>
    <w:rsid w:val="00564B30"/>
    <w:rsid w:val="00564E51"/>
    <w:rsid w:val="00564F35"/>
    <w:rsid w:val="00565BCE"/>
    <w:rsid w:val="00566B23"/>
    <w:rsid w:val="00567586"/>
    <w:rsid w:val="00571A46"/>
    <w:rsid w:val="0057236C"/>
    <w:rsid w:val="005724B4"/>
    <w:rsid w:val="00573863"/>
    <w:rsid w:val="00575655"/>
    <w:rsid w:val="00576A98"/>
    <w:rsid w:val="00576C89"/>
    <w:rsid w:val="00577560"/>
    <w:rsid w:val="00580BBE"/>
    <w:rsid w:val="005812CE"/>
    <w:rsid w:val="0058227C"/>
    <w:rsid w:val="005842DE"/>
    <w:rsid w:val="0058677C"/>
    <w:rsid w:val="00587AE0"/>
    <w:rsid w:val="0059026B"/>
    <w:rsid w:val="0059069D"/>
    <w:rsid w:val="00590C8E"/>
    <w:rsid w:val="00590EF3"/>
    <w:rsid w:val="0059169A"/>
    <w:rsid w:val="00591A74"/>
    <w:rsid w:val="00593BCC"/>
    <w:rsid w:val="005948BF"/>
    <w:rsid w:val="00596E82"/>
    <w:rsid w:val="005975A5"/>
    <w:rsid w:val="00597797"/>
    <w:rsid w:val="005A1290"/>
    <w:rsid w:val="005A1AF9"/>
    <w:rsid w:val="005A2A9F"/>
    <w:rsid w:val="005B06A9"/>
    <w:rsid w:val="005B0E16"/>
    <w:rsid w:val="005B1C24"/>
    <w:rsid w:val="005B2991"/>
    <w:rsid w:val="005B2F06"/>
    <w:rsid w:val="005B4AE7"/>
    <w:rsid w:val="005C14FA"/>
    <w:rsid w:val="005C256D"/>
    <w:rsid w:val="005C2A8B"/>
    <w:rsid w:val="005C2C82"/>
    <w:rsid w:val="005C2F5B"/>
    <w:rsid w:val="005C2F67"/>
    <w:rsid w:val="005C3B24"/>
    <w:rsid w:val="005C5A32"/>
    <w:rsid w:val="005C7307"/>
    <w:rsid w:val="005D0ABD"/>
    <w:rsid w:val="005D23EC"/>
    <w:rsid w:val="005D57DB"/>
    <w:rsid w:val="005E0112"/>
    <w:rsid w:val="005E0AEE"/>
    <w:rsid w:val="005E295B"/>
    <w:rsid w:val="005E34EA"/>
    <w:rsid w:val="005E3940"/>
    <w:rsid w:val="005E49D1"/>
    <w:rsid w:val="005E4C2E"/>
    <w:rsid w:val="005E7D5F"/>
    <w:rsid w:val="005F254F"/>
    <w:rsid w:val="005F6ABD"/>
    <w:rsid w:val="005F7E0A"/>
    <w:rsid w:val="00600E67"/>
    <w:rsid w:val="006012AA"/>
    <w:rsid w:val="00601310"/>
    <w:rsid w:val="00601A6B"/>
    <w:rsid w:val="00603C4E"/>
    <w:rsid w:val="00605DD8"/>
    <w:rsid w:val="00606AEF"/>
    <w:rsid w:val="00610468"/>
    <w:rsid w:val="006111D8"/>
    <w:rsid w:val="0061160B"/>
    <w:rsid w:val="00611906"/>
    <w:rsid w:val="0061228E"/>
    <w:rsid w:val="00613794"/>
    <w:rsid w:val="0061426B"/>
    <w:rsid w:val="0061796B"/>
    <w:rsid w:val="006203E1"/>
    <w:rsid w:val="006213C6"/>
    <w:rsid w:val="0062339A"/>
    <w:rsid w:val="006236EE"/>
    <w:rsid w:val="00623B73"/>
    <w:rsid w:val="0062429B"/>
    <w:rsid w:val="0062432F"/>
    <w:rsid w:val="0062476B"/>
    <w:rsid w:val="00626625"/>
    <w:rsid w:val="00626D31"/>
    <w:rsid w:val="006309A0"/>
    <w:rsid w:val="006337D7"/>
    <w:rsid w:val="0063446A"/>
    <w:rsid w:val="00635DEE"/>
    <w:rsid w:val="00636332"/>
    <w:rsid w:val="00636D07"/>
    <w:rsid w:val="0064046F"/>
    <w:rsid w:val="00640D2B"/>
    <w:rsid w:val="00641005"/>
    <w:rsid w:val="0064244C"/>
    <w:rsid w:val="006435AF"/>
    <w:rsid w:val="006450F8"/>
    <w:rsid w:val="0064527D"/>
    <w:rsid w:val="0064749D"/>
    <w:rsid w:val="00647D05"/>
    <w:rsid w:val="00647FF6"/>
    <w:rsid w:val="0065051B"/>
    <w:rsid w:val="006535E6"/>
    <w:rsid w:val="0065559D"/>
    <w:rsid w:val="00655AE4"/>
    <w:rsid w:val="00655CF9"/>
    <w:rsid w:val="006612EA"/>
    <w:rsid w:val="006656F4"/>
    <w:rsid w:val="0066579A"/>
    <w:rsid w:val="00665E1D"/>
    <w:rsid w:val="00670424"/>
    <w:rsid w:val="006708CA"/>
    <w:rsid w:val="00671068"/>
    <w:rsid w:val="00671277"/>
    <w:rsid w:val="00673452"/>
    <w:rsid w:val="00673461"/>
    <w:rsid w:val="00673CC2"/>
    <w:rsid w:val="00673DCD"/>
    <w:rsid w:val="00674BA8"/>
    <w:rsid w:val="0067552A"/>
    <w:rsid w:val="00676F62"/>
    <w:rsid w:val="00680084"/>
    <w:rsid w:val="00680EDA"/>
    <w:rsid w:val="006812BB"/>
    <w:rsid w:val="00681820"/>
    <w:rsid w:val="0068192C"/>
    <w:rsid w:val="00682B1C"/>
    <w:rsid w:val="006835A6"/>
    <w:rsid w:val="006840E6"/>
    <w:rsid w:val="00684C31"/>
    <w:rsid w:val="00685632"/>
    <w:rsid w:val="006860DF"/>
    <w:rsid w:val="00686D96"/>
    <w:rsid w:val="00690379"/>
    <w:rsid w:val="00692AB6"/>
    <w:rsid w:val="006937A4"/>
    <w:rsid w:val="006939BA"/>
    <w:rsid w:val="00693FE9"/>
    <w:rsid w:val="00694874"/>
    <w:rsid w:val="00694C95"/>
    <w:rsid w:val="00695E33"/>
    <w:rsid w:val="00696358"/>
    <w:rsid w:val="0069652E"/>
    <w:rsid w:val="00696D28"/>
    <w:rsid w:val="0069715A"/>
    <w:rsid w:val="006971A7"/>
    <w:rsid w:val="006A0769"/>
    <w:rsid w:val="006A10B5"/>
    <w:rsid w:val="006A25A0"/>
    <w:rsid w:val="006A60B9"/>
    <w:rsid w:val="006A66C4"/>
    <w:rsid w:val="006A698C"/>
    <w:rsid w:val="006A7240"/>
    <w:rsid w:val="006A7977"/>
    <w:rsid w:val="006B051F"/>
    <w:rsid w:val="006B0573"/>
    <w:rsid w:val="006B0E5C"/>
    <w:rsid w:val="006B23AB"/>
    <w:rsid w:val="006B2DFC"/>
    <w:rsid w:val="006B47F7"/>
    <w:rsid w:val="006B5DDC"/>
    <w:rsid w:val="006B6862"/>
    <w:rsid w:val="006C2509"/>
    <w:rsid w:val="006C47C7"/>
    <w:rsid w:val="006C5276"/>
    <w:rsid w:val="006C532B"/>
    <w:rsid w:val="006C6248"/>
    <w:rsid w:val="006C6DC4"/>
    <w:rsid w:val="006C7351"/>
    <w:rsid w:val="006D0E7D"/>
    <w:rsid w:val="006D18F1"/>
    <w:rsid w:val="006D32FB"/>
    <w:rsid w:val="006D3379"/>
    <w:rsid w:val="006D5BCD"/>
    <w:rsid w:val="006D6160"/>
    <w:rsid w:val="006D6525"/>
    <w:rsid w:val="006D71A6"/>
    <w:rsid w:val="006E013A"/>
    <w:rsid w:val="006E0209"/>
    <w:rsid w:val="006E194F"/>
    <w:rsid w:val="006E2879"/>
    <w:rsid w:val="006E648D"/>
    <w:rsid w:val="006E6904"/>
    <w:rsid w:val="006F298F"/>
    <w:rsid w:val="006F422D"/>
    <w:rsid w:val="006F4571"/>
    <w:rsid w:val="006F5C44"/>
    <w:rsid w:val="006F6EFB"/>
    <w:rsid w:val="006F7226"/>
    <w:rsid w:val="006F739C"/>
    <w:rsid w:val="006F775C"/>
    <w:rsid w:val="00701228"/>
    <w:rsid w:val="007012E4"/>
    <w:rsid w:val="00702C34"/>
    <w:rsid w:val="0070314E"/>
    <w:rsid w:val="00705E33"/>
    <w:rsid w:val="00706E42"/>
    <w:rsid w:val="0071025A"/>
    <w:rsid w:val="00710B6B"/>
    <w:rsid w:val="00710C57"/>
    <w:rsid w:val="0071127B"/>
    <w:rsid w:val="00711655"/>
    <w:rsid w:val="00711B3B"/>
    <w:rsid w:val="00713715"/>
    <w:rsid w:val="0071436C"/>
    <w:rsid w:val="007151F5"/>
    <w:rsid w:val="007201D4"/>
    <w:rsid w:val="0072057A"/>
    <w:rsid w:val="00721930"/>
    <w:rsid w:val="00722136"/>
    <w:rsid w:val="00722205"/>
    <w:rsid w:val="00723A53"/>
    <w:rsid w:val="00726B75"/>
    <w:rsid w:val="007274B2"/>
    <w:rsid w:val="00730950"/>
    <w:rsid w:val="00730AC3"/>
    <w:rsid w:val="00730E42"/>
    <w:rsid w:val="00734E5E"/>
    <w:rsid w:val="0073501A"/>
    <w:rsid w:val="00735EC1"/>
    <w:rsid w:val="00736297"/>
    <w:rsid w:val="007371E6"/>
    <w:rsid w:val="007434AD"/>
    <w:rsid w:val="007446ED"/>
    <w:rsid w:val="007449FB"/>
    <w:rsid w:val="007469C4"/>
    <w:rsid w:val="00746D98"/>
    <w:rsid w:val="00747010"/>
    <w:rsid w:val="00750220"/>
    <w:rsid w:val="00751C4A"/>
    <w:rsid w:val="007556D5"/>
    <w:rsid w:val="00755AAA"/>
    <w:rsid w:val="00756317"/>
    <w:rsid w:val="007570A2"/>
    <w:rsid w:val="00757984"/>
    <w:rsid w:val="00760081"/>
    <w:rsid w:val="00761775"/>
    <w:rsid w:val="00762099"/>
    <w:rsid w:val="00762F25"/>
    <w:rsid w:val="00763027"/>
    <w:rsid w:val="00763862"/>
    <w:rsid w:val="0076422C"/>
    <w:rsid w:val="00764716"/>
    <w:rsid w:val="00765F95"/>
    <w:rsid w:val="0077158B"/>
    <w:rsid w:val="007727BB"/>
    <w:rsid w:val="0077480C"/>
    <w:rsid w:val="00775A2C"/>
    <w:rsid w:val="00775E4F"/>
    <w:rsid w:val="00775F6B"/>
    <w:rsid w:val="00777F34"/>
    <w:rsid w:val="00780201"/>
    <w:rsid w:val="00781FD5"/>
    <w:rsid w:val="0078213A"/>
    <w:rsid w:val="00783882"/>
    <w:rsid w:val="007846DD"/>
    <w:rsid w:val="0078543D"/>
    <w:rsid w:val="00785BE4"/>
    <w:rsid w:val="00787A30"/>
    <w:rsid w:val="007902A1"/>
    <w:rsid w:val="007917AA"/>
    <w:rsid w:val="00792187"/>
    <w:rsid w:val="00793A89"/>
    <w:rsid w:val="00793B1B"/>
    <w:rsid w:val="0079444E"/>
    <w:rsid w:val="007948B9"/>
    <w:rsid w:val="00796CF1"/>
    <w:rsid w:val="00797725"/>
    <w:rsid w:val="007A0361"/>
    <w:rsid w:val="007A0AB6"/>
    <w:rsid w:val="007A2244"/>
    <w:rsid w:val="007A2683"/>
    <w:rsid w:val="007A2E90"/>
    <w:rsid w:val="007A357F"/>
    <w:rsid w:val="007A4CE0"/>
    <w:rsid w:val="007A5FB6"/>
    <w:rsid w:val="007A7778"/>
    <w:rsid w:val="007B03CE"/>
    <w:rsid w:val="007B1266"/>
    <w:rsid w:val="007B2D2C"/>
    <w:rsid w:val="007B34F9"/>
    <w:rsid w:val="007B374A"/>
    <w:rsid w:val="007B4CD1"/>
    <w:rsid w:val="007B71F7"/>
    <w:rsid w:val="007C06E4"/>
    <w:rsid w:val="007C0A42"/>
    <w:rsid w:val="007C0F8C"/>
    <w:rsid w:val="007C14B7"/>
    <w:rsid w:val="007C3864"/>
    <w:rsid w:val="007C3941"/>
    <w:rsid w:val="007C3A95"/>
    <w:rsid w:val="007C52CC"/>
    <w:rsid w:val="007C7C34"/>
    <w:rsid w:val="007D30A8"/>
    <w:rsid w:val="007D494F"/>
    <w:rsid w:val="007D590C"/>
    <w:rsid w:val="007E0492"/>
    <w:rsid w:val="007E04AB"/>
    <w:rsid w:val="007E1BE8"/>
    <w:rsid w:val="007E1D40"/>
    <w:rsid w:val="007E20C8"/>
    <w:rsid w:val="007E32CA"/>
    <w:rsid w:val="007E542A"/>
    <w:rsid w:val="007E5CDF"/>
    <w:rsid w:val="007E5CF0"/>
    <w:rsid w:val="007E5F73"/>
    <w:rsid w:val="007E724D"/>
    <w:rsid w:val="007F09D1"/>
    <w:rsid w:val="007F0C0D"/>
    <w:rsid w:val="007F1A9C"/>
    <w:rsid w:val="007F28B1"/>
    <w:rsid w:val="007F2EEC"/>
    <w:rsid w:val="007F746E"/>
    <w:rsid w:val="00802254"/>
    <w:rsid w:val="0080272F"/>
    <w:rsid w:val="00802B13"/>
    <w:rsid w:val="00802BB4"/>
    <w:rsid w:val="008036DD"/>
    <w:rsid w:val="00804117"/>
    <w:rsid w:val="008054DD"/>
    <w:rsid w:val="008060DB"/>
    <w:rsid w:val="00807F25"/>
    <w:rsid w:val="0081089F"/>
    <w:rsid w:val="00810B94"/>
    <w:rsid w:val="008114D5"/>
    <w:rsid w:val="00811F10"/>
    <w:rsid w:val="00815157"/>
    <w:rsid w:val="008151EA"/>
    <w:rsid w:val="008164C1"/>
    <w:rsid w:val="008165CB"/>
    <w:rsid w:val="008169A6"/>
    <w:rsid w:val="008207AA"/>
    <w:rsid w:val="00820C71"/>
    <w:rsid w:val="00821149"/>
    <w:rsid w:val="00821C6B"/>
    <w:rsid w:val="00821CF2"/>
    <w:rsid w:val="0082214D"/>
    <w:rsid w:val="00822801"/>
    <w:rsid w:val="00822BB4"/>
    <w:rsid w:val="00827289"/>
    <w:rsid w:val="00832E6E"/>
    <w:rsid w:val="0083391C"/>
    <w:rsid w:val="008344D0"/>
    <w:rsid w:val="0083450F"/>
    <w:rsid w:val="00834B93"/>
    <w:rsid w:val="00836581"/>
    <w:rsid w:val="00840ACA"/>
    <w:rsid w:val="008430D3"/>
    <w:rsid w:val="00843675"/>
    <w:rsid w:val="00843C7A"/>
    <w:rsid w:val="0084580B"/>
    <w:rsid w:val="00850C69"/>
    <w:rsid w:val="00851CDF"/>
    <w:rsid w:val="00853305"/>
    <w:rsid w:val="0085501B"/>
    <w:rsid w:val="008551FC"/>
    <w:rsid w:val="008553E0"/>
    <w:rsid w:val="00857270"/>
    <w:rsid w:val="00857A69"/>
    <w:rsid w:val="00860266"/>
    <w:rsid w:val="00860865"/>
    <w:rsid w:val="008610D7"/>
    <w:rsid w:val="00862A58"/>
    <w:rsid w:val="008639C1"/>
    <w:rsid w:val="00864F19"/>
    <w:rsid w:val="0086514B"/>
    <w:rsid w:val="0086548C"/>
    <w:rsid w:val="008659F2"/>
    <w:rsid w:val="00866498"/>
    <w:rsid w:val="00866ACC"/>
    <w:rsid w:val="008678AA"/>
    <w:rsid w:val="00867ADE"/>
    <w:rsid w:val="0087028A"/>
    <w:rsid w:val="00870618"/>
    <w:rsid w:val="008712C0"/>
    <w:rsid w:val="008716D3"/>
    <w:rsid w:val="008720C6"/>
    <w:rsid w:val="00873111"/>
    <w:rsid w:val="00874582"/>
    <w:rsid w:val="008752E2"/>
    <w:rsid w:val="008754A9"/>
    <w:rsid w:val="008767A2"/>
    <w:rsid w:val="00877F0F"/>
    <w:rsid w:val="008803EA"/>
    <w:rsid w:val="008806E0"/>
    <w:rsid w:val="00882648"/>
    <w:rsid w:val="008832B5"/>
    <w:rsid w:val="00883998"/>
    <w:rsid w:val="00884292"/>
    <w:rsid w:val="00884ACF"/>
    <w:rsid w:val="00885081"/>
    <w:rsid w:val="008867B2"/>
    <w:rsid w:val="00890364"/>
    <w:rsid w:val="00890792"/>
    <w:rsid w:val="008911C6"/>
    <w:rsid w:val="00892379"/>
    <w:rsid w:val="00892714"/>
    <w:rsid w:val="00894933"/>
    <w:rsid w:val="00896EFE"/>
    <w:rsid w:val="00897AB6"/>
    <w:rsid w:val="008A0F11"/>
    <w:rsid w:val="008A1537"/>
    <w:rsid w:val="008A19C9"/>
    <w:rsid w:val="008A1FBA"/>
    <w:rsid w:val="008A3675"/>
    <w:rsid w:val="008A3C96"/>
    <w:rsid w:val="008A3CC6"/>
    <w:rsid w:val="008A6404"/>
    <w:rsid w:val="008A6D19"/>
    <w:rsid w:val="008B1A90"/>
    <w:rsid w:val="008B2A0B"/>
    <w:rsid w:val="008B312B"/>
    <w:rsid w:val="008B34DE"/>
    <w:rsid w:val="008B43C9"/>
    <w:rsid w:val="008B4E6B"/>
    <w:rsid w:val="008B6506"/>
    <w:rsid w:val="008B6602"/>
    <w:rsid w:val="008C0588"/>
    <w:rsid w:val="008C0A07"/>
    <w:rsid w:val="008C2F62"/>
    <w:rsid w:val="008C351D"/>
    <w:rsid w:val="008C3B88"/>
    <w:rsid w:val="008C42B0"/>
    <w:rsid w:val="008C5312"/>
    <w:rsid w:val="008C5652"/>
    <w:rsid w:val="008C6409"/>
    <w:rsid w:val="008D06C4"/>
    <w:rsid w:val="008D0775"/>
    <w:rsid w:val="008D11B5"/>
    <w:rsid w:val="008D17A5"/>
    <w:rsid w:val="008D4E9A"/>
    <w:rsid w:val="008D6D7B"/>
    <w:rsid w:val="008D7001"/>
    <w:rsid w:val="008D7CF4"/>
    <w:rsid w:val="008D7D02"/>
    <w:rsid w:val="008E1ECE"/>
    <w:rsid w:val="008E3C4A"/>
    <w:rsid w:val="008E4091"/>
    <w:rsid w:val="008E4A6A"/>
    <w:rsid w:val="008E5131"/>
    <w:rsid w:val="008E5FEA"/>
    <w:rsid w:val="008E693D"/>
    <w:rsid w:val="008E6AB8"/>
    <w:rsid w:val="008E7AD1"/>
    <w:rsid w:val="008F0B69"/>
    <w:rsid w:val="008F1630"/>
    <w:rsid w:val="008F192E"/>
    <w:rsid w:val="008F2BBC"/>
    <w:rsid w:val="008F4632"/>
    <w:rsid w:val="008F4CEE"/>
    <w:rsid w:val="008F650F"/>
    <w:rsid w:val="008F744D"/>
    <w:rsid w:val="0090210A"/>
    <w:rsid w:val="00903563"/>
    <w:rsid w:val="009058F7"/>
    <w:rsid w:val="009079B5"/>
    <w:rsid w:val="00907C09"/>
    <w:rsid w:val="00910CFD"/>
    <w:rsid w:val="009120B4"/>
    <w:rsid w:val="00912696"/>
    <w:rsid w:val="009151C5"/>
    <w:rsid w:val="00915ADE"/>
    <w:rsid w:val="00921488"/>
    <w:rsid w:val="009215A9"/>
    <w:rsid w:val="00923095"/>
    <w:rsid w:val="009240DC"/>
    <w:rsid w:val="00925AA6"/>
    <w:rsid w:val="00925ECD"/>
    <w:rsid w:val="009262BB"/>
    <w:rsid w:val="00926803"/>
    <w:rsid w:val="00926C6A"/>
    <w:rsid w:val="00927472"/>
    <w:rsid w:val="00927A5B"/>
    <w:rsid w:val="00932987"/>
    <w:rsid w:val="0093384C"/>
    <w:rsid w:val="009366A6"/>
    <w:rsid w:val="0093720B"/>
    <w:rsid w:val="00937571"/>
    <w:rsid w:val="00937C62"/>
    <w:rsid w:val="009400F0"/>
    <w:rsid w:val="009403C8"/>
    <w:rsid w:val="00940886"/>
    <w:rsid w:val="009439E9"/>
    <w:rsid w:val="00943C96"/>
    <w:rsid w:val="009443CD"/>
    <w:rsid w:val="00945555"/>
    <w:rsid w:val="00945F5D"/>
    <w:rsid w:val="00946A82"/>
    <w:rsid w:val="00946FAF"/>
    <w:rsid w:val="00950870"/>
    <w:rsid w:val="00950B96"/>
    <w:rsid w:val="00950D40"/>
    <w:rsid w:val="009532E2"/>
    <w:rsid w:val="0095575F"/>
    <w:rsid w:val="00956A19"/>
    <w:rsid w:val="00960000"/>
    <w:rsid w:val="00960033"/>
    <w:rsid w:val="0096205E"/>
    <w:rsid w:val="00962525"/>
    <w:rsid w:val="00962CC7"/>
    <w:rsid w:val="00965478"/>
    <w:rsid w:val="00965A57"/>
    <w:rsid w:val="00971418"/>
    <w:rsid w:val="00971511"/>
    <w:rsid w:val="00973A91"/>
    <w:rsid w:val="00973B77"/>
    <w:rsid w:val="00974769"/>
    <w:rsid w:val="00976167"/>
    <w:rsid w:val="00976CAB"/>
    <w:rsid w:val="00977391"/>
    <w:rsid w:val="0098013E"/>
    <w:rsid w:val="009831EA"/>
    <w:rsid w:val="0098362E"/>
    <w:rsid w:val="00983BBD"/>
    <w:rsid w:val="009876F8"/>
    <w:rsid w:val="0099162F"/>
    <w:rsid w:val="00992A58"/>
    <w:rsid w:val="00993A0E"/>
    <w:rsid w:val="00994997"/>
    <w:rsid w:val="00994BC8"/>
    <w:rsid w:val="00995607"/>
    <w:rsid w:val="009963D1"/>
    <w:rsid w:val="00997428"/>
    <w:rsid w:val="00997456"/>
    <w:rsid w:val="009A0114"/>
    <w:rsid w:val="009A157F"/>
    <w:rsid w:val="009A1EA8"/>
    <w:rsid w:val="009A2176"/>
    <w:rsid w:val="009A23D2"/>
    <w:rsid w:val="009A29A3"/>
    <w:rsid w:val="009A3E79"/>
    <w:rsid w:val="009A4D9A"/>
    <w:rsid w:val="009B00C9"/>
    <w:rsid w:val="009B1ACB"/>
    <w:rsid w:val="009B5522"/>
    <w:rsid w:val="009B665D"/>
    <w:rsid w:val="009B7145"/>
    <w:rsid w:val="009B7B23"/>
    <w:rsid w:val="009C0743"/>
    <w:rsid w:val="009C119E"/>
    <w:rsid w:val="009C2E11"/>
    <w:rsid w:val="009C327F"/>
    <w:rsid w:val="009C5792"/>
    <w:rsid w:val="009D0997"/>
    <w:rsid w:val="009D0FA1"/>
    <w:rsid w:val="009D1E96"/>
    <w:rsid w:val="009D4870"/>
    <w:rsid w:val="009D6E5B"/>
    <w:rsid w:val="009D75D4"/>
    <w:rsid w:val="009E0A37"/>
    <w:rsid w:val="009E0FF0"/>
    <w:rsid w:val="009E3CCA"/>
    <w:rsid w:val="009E5731"/>
    <w:rsid w:val="009E5E01"/>
    <w:rsid w:val="009E5EAA"/>
    <w:rsid w:val="009E6C40"/>
    <w:rsid w:val="009E76CD"/>
    <w:rsid w:val="009F2360"/>
    <w:rsid w:val="009F2BEF"/>
    <w:rsid w:val="009F5CF5"/>
    <w:rsid w:val="009F7F8D"/>
    <w:rsid w:val="00A00595"/>
    <w:rsid w:val="00A00BFB"/>
    <w:rsid w:val="00A00D73"/>
    <w:rsid w:val="00A02F51"/>
    <w:rsid w:val="00A035B0"/>
    <w:rsid w:val="00A04E21"/>
    <w:rsid w:val="00A04FCA"/>
    <w:rsid w:val="00A0663E"/>
    <w:rsid w:val="00A07B46"/>
    <w:rsid w:val="00A113F8"/>
    <w:rsid w:val="00A115F0"/>
    <w:rsid w:val="00A11627"/>
    <w:rsid w:val="00A11A1F"/>
    <w:rsid w:val="00A133E7"/>
    <w:rsid w:val="00A134C2"/>
    <w:rsid w:val="00A13D2F"/>
    <w:rsid w:val="00A14014"/>
    <w:rsid w:val="00A1487D"/>
    <w:rsid w:val="00A15688"/>
    <w:rsid w:val="00A1595E"/>
    <w:rsid w:val="00A15BB4"/>
    <w:rsid w:val="00A15D29"/>
    <w:rsid w:val="00A2155B"/>
    <w:rsid w:val="00A21613"/>
    <w:rsid w:val="00A2226B"/>
    <w:rsid w:val="00A22E32"/>
    <w:rsid w:val="00A2325E"/>
    <w:rsid w:val="00A2375E"/>
    <w:rsid w:val="00A302E0"/>
    <w:rsid w:val="00A3274A"/>
    <w:rsid w:val="00A33D96"/>
    <w:rsid w:val="00A34B1F"/>
    <w:rsid w:val="00A3592E"/>
    <w:rsid w:val="00A35FAC"/>
    <w:rsid w:val="00A366D0"/>
    <w:rsid w:val="00A368A1"/>
    <w:rsid w:val="00A370F5"/>
    <w:rsid w:val="00A4044A"/>
    <w:rsid w:val="00A416C7"/>
    <w:rsid w:val="00A41888"/>
    <w:rsid w:val="00A42060"/>
    <w:rsid w:val="00A421C7"/>
    <w:rsid w:val="00A42633"/>
    <w:rsid w:val="00A453E5"/>
    <w:rsid w:val="00A5085C"/>
    <w:rsid w:val="00A509CE"/>
    <w:rsid w:val="00A51B70"/>
    <w:rsid w:val="00A52CB2"/>
    <w:rsid w:val="00A53229"/>
    <w:rsid w:val="00A56139"/>
    <w:rsid w:val="00A56D47"/>
    <w:rsid w:val="00A61059"/>
    <w:rsid w:val="00A62F38"/>
    <w:rsid w:val="00A63048"/>
    <w:rsid w:val="00A66743"/>
    <w:rsid w:val="00A7068E"/>
    <w:rsid w:val="00A7175F"/>
    <w:rsid w:val="00A72A55"/>
    <w:rsid w:val="00A73C0C"/>
    <w:rsid w:val="00A7574F"/>
    <w:rsid w:val="00A77163"/>
    <w:rsid w:val="00A804D2"/>
    <w:rsid w:val="00A8185C"/>
    <w:rsid w:val="00A8193E"/>
    <w:rsid w:val="00A81C03"/>
    <w:rsid w:val="00A81CC1"/>
    <w:rsid w:val="00A826F9"/>
    <w:rsid w:val="00A84B77"/>
    <w:rsid w:val="00A84C3E"/>
    <w:rsid w:val="00A85AF2"/>
    <w:rsid w:val="00A867CE"/>
    <w:rsid w:val="00A87A7E"/>
    <w:rsid w:val="00A87AFC"/>
    <w:rsid w:val="00A9043C"/>
    <w:rsid w:val="00A90A81"/>
    <w:rsid w:val="00A916B8"/>
    <w:rsid w:val="00A923DC"/>
    <w:rsid w:val="00A92AAB"/>
    <w:rsid w:val="00A92F4F"/>
    <w:rsid w:val="00A933A1"/>
    <w:rsid w:val="00A93893"/>
    <w:rsid w:val="00A95E33"/>
    <w:rsid w:val="00A96EE0"/>
    <w:rsid w:val="00A97178"/>
    <w:rsid w:val="00A973D6"/>
    <w:rsid w:val="00A97551"/>
    <w:rsid w:val="00AA12DD"/>
    <w:rsid w:val="00AA21BF"/>
    <w:rsid w:val="00AA2545"/>
    <w:rsid w:val="00AA3011"/>
    <w:rsid w:val="00AA309D"/>
    <w:rsid w:val="00AA32B6"/>
    <w:rsid w:val="00AA388F"/>
    <w:rsid w:val="00AA3E28"/>
    <w:rsid w:val="00AA4666"/>
    <w:rsid w:val="00AA5418"/>
    <w:rsid w:val="00AA5F0E"/>
    <w:rsid w:val="00AA6E0F"/>
    <w:rsid w:val="00AA6FB9"/>
    <w:rsid w:val="00AA7069"/>
    <w:rsid w:val="00AB032B"/>
    <w:rsid w:val="00AB10E5"/>
    <w:rsid w:val="00AB1244"/>
    <w:rsid w:val="00AB2E0A"/>
    <w:rsid w:val="00AB79A2"/>
    <w:rsid w:val="00AC0BF6"/>
    <w:rsid w:val="00AC1C4F"/>
    <w:rsid w:val="00AC2CAE"/>
    <w:rsid w:val="00AC2E66"/>
    <w:rsid w:val="00AC3829"/>
    <w:rsid w:val="00AC4104"/>
    <w:rsid w:val="00AC55FD"/>
    <w:rsid w:val="00AC68DB"/>
    <w:rsid w:val="00AC728B"/>
    <w:rsid w:val="00AC75BB"/>
    <w:rsid w:val="00AD0206"/>
    <w:rsid w:val="00AD0618"/>
    <w:rsid w:val="00AD1A24"/>
    <w:rsid w:val="00AD2600"/>
    <w:rsid w:val="00AE10BF"/>
    <w:rsid w:val="00AE1AF5"/>
    <w:rsid w:val="00AE1F50"/>
    <w:rsid w:val="00AE226B"/>
    <w:rsid w:val="00AE329A"/>
    <w:rsid w:val="00AE4212"/>
    <w:rsid w:val="00AE7202"/>
    <w:rsid w:val="00AF0A06"/>
    <w:rsid w:val="00AF36A5"/>
    <w:rsid w:val="00AF3DD9"/>
    <w:rsid w:val="00AF4DA8"/>
    <w:rsid w:val="00AF5782"/>
    <w:rsid w:val="00AF700C"/>
    <w:rsid w:val="00AF72A1"/>
    <w:rsid w:val="00AF79C9"/>
    <w:rsid w:val="00B0055B"/>
    <w:rsid w:val="00B00724"/>
    <w:rsid w:val="00B01FDC"/>
    <w:rsid w:val="00B022D5"/>
    <w:rsid w:val="00B02DF7"/>
    <w:rsid w:val="00B057D4"/>
    <w:rsid w:val="00B05FDB"/>
    <w:rsid w:val="00B065EA"/>
    <w:rsid w:val="00B109AF"/>
    <w:rsid w:val="00B11E42"/>
    <w:rsid w:val="00B1435A"/>
    <w:rsid w:val="00B14D7E"/>
    <w:rsid w:val="00B156C6"/>
    <w:rsid w:val="00B15D21"/>
    <w:rsid w:val="00B15DEB"/>
    <w:rsid w:val="00B16287"/>
    <w:rsid w:val="00B171DA"/>
    <w:rsid w:val="00B17EE6"/>
    <w:rsid w:val="00B2010C"/>
    <w:rsid w:val="00B204D6"/>
    <w:rsid w:val="00B21245"/>
    <w:rsid w:val="00B223A6"/>
    <w:rsid w:val="00B2286E"/>
    <w:rsid w:val="00B22C8A"/>
    <w:rsid w:val="00B2408A"/>
    <w:rsid w:val="00B3086A"/>
    <w:rsid w:val="00B30C14"/>
    <w:rsid w:val="00B31532"/>
    <w:rsid w:val="00B326E6"/>
    <w:rsid w:val="00B33337"/>
    <w:rsid w:val="00B35062"/>
    <w:rsid w:val="00B351D7"/>
    <w:rsid w:val="00B370D8"/>
    <w:rsid w:val="00B37F50"/>
    <w:rsid w:val="00B423A5"/>
    <w:rsid w:val="00B4241A"/>
    <w:rsid w:val="00B42A20"/>
    <w:rsid w:val="00B42A4A"/>
    <w:rsid w:val="00B4424A"/>
    <w:rsid w:val="00B44880"/>
    <w:rsid w:val="00B45605"/>
    <w:rsid w:val="00B462BE"/>
    <w:rsid w:val="00B468EF"/>
    <w:rsid w:val="00B51645"/>
    <w:rsid w:val="00B51A55"/>
    <w:rsid w:val="00B5379A"/>
    <w:rsid w:val="00B53CAD"/>
    <w:rsid w:val="00B57060"/>
    <w:rsid w:val="00B57492"/>
    <w:rsid w:val="00B57AB9"/>
    <w:rsid w:val="00B61376"/>
    <w:rsid w:val="00B617BF"/>
    <w:rsid w:val="00B62AC9"/>
    <w:rsid w:val="00B6355F"/>
    <w:rsid w:val="00B63773"/>
    <w:rsid w:val="00B67D3C"/>
    <w:rsid w:val="00B67F6C"/>
    <w:rsid w:val="00B7029E"/>
    <w:rsid w:val="00B72179"/>
    <w:rsid w:val="00B73F8D"/>
    <w:rsid w:val="00B74175"/>
    <w:rsid w:val="00B74459"/>
    <w:rsid w:val="00B74685"/>
    <w:rsid w:val="00B74BC6"/>
    <w:rsid w:val="00B766D4"/>
    <w:rsid w:val="00B76AC6"/>
    <w:rsid w:val="00B7702F"/>
    <w:rsid w:val="00B8042D"/>
    <w:rsid w:val="00B81C4A"/>
    <w:rsid w:val="00B82792"/>
    <w:rsid w:val="00B83BE2"/>
    <w:rsid w:val="00B8502C"/>
    <w:rsid w:val="00B87742"/>
    <w:rsid w:val="00B92360"/>
    <w:rsid w:val="00B932D7"/>
    <w:rsid w:val="00B93886"/>
    <w:rsid w:val="00B93F6F"/>
    <w:rsid w:val="00B9469F"/>
    <w:rsid w:val="00B95AA6"/>
    <w:rsid w:val="00B967B4"/>
    <w:rsid w:val="00B97803"/>
    <w:rsid w:val="00BA0734"/>
    <w:rsid w:val="00BA277D"/>
    <w:rsid w:val="00BA2897"/>
    <w:rsid w:val="00BA2A0D"/>
    <w:rsid w:val="00BA3E2D"/>
    <w:rsid w:val="00BA572F"/>
    <w:rsid w:val="00BB19CE"/>
    <w:rsid w:val="00BB3638"/>
    <w:rsid w:val="00BB3E0C"/>
    <w:rsid w:val="00BB53D7"/>
    <w:rsid w:val="00BB550F"/>
    <w:rsid w:val="00BB567D"/>
    <w:rsid w:val="00BC0C61"/>
    <w:rsid w:val="00BC22E5"/>
    <w:rsid w:val="00BC349B"/>
    <w:rsid w:val="00BC5FEF"/>
    <w:rsid w:val="00BC6272"/>
    <w:rsid w:val="00BC6C03"/>
    <w:rsid w:val="00BC6F34"/>
    <w:rsid w:val="00BC78E8"/>
    <w:rsid w:val="00BD1878"/>
    <w:rsid w:val="00BD1A58"/>
    <w:rsid w:val="00BD2DAA"/>
    <w:rsid w:val="00BD3352"/>
    <w:rsid w:val="00BD4446"/>
    <w:rsid w:val="00BD5653"/>
    <w:rsid w:val="00BD5B66"/>
    <w:rsid w:val="00BD5DE5"/>
    <w:rsid w:val="00BD7861"/>
    <w:rsid w:val="00BE020A"/>
    <w:rsid w:val="00BE092E"/>
    <w:rsid w:val="00BE1A22"/>
    <w:rsid w:val="00BE1A8E"/>
    <w:rsid w:val="00BE26E8"/>
    <w:rsid w:val="00BE4124"/>
    <w:rsid w:val="00BE5D88"/>
    <w:rsid w:val="00BE7CD6"/>
    <w:rsid w:val="00BF04F6"/>
    <w:rsid w:val="00BF3BCF"/>
    <w:rsid w:val="00BF4758"/>
    <w:rsid w:val="00BF4985"/>
    <w:rsid w:val="00BF4BFE"/>
    <w:rsid w:val="00BF5036"/>
    <w:rsid w:val="00BF5611"/>
    <w:rsid w:val="00BF67C3"/>
    <w:rsid w:val="00C017BD"/>
    <w:rsid w:val="00C029E6"/>
    <w:rsid w:val="00C03791"/>
    <w:rsid w:val="00C03C80"/>
    <w:rsid w:val="00C03CB7"/>
    <w:rsid w:val="00C0429A"/>
    <w:rsid w:val="00C04F21"/>
    <w:rsid w:val="00C05642"/>
    <w:rsid w:val="00C05C26"/>
    <w:rsid w:val="00C06219"/>
    <w:rsid w:val="00C0699A"/>
    <w:rsid w:val="00C07495"/>
    <w:rsid w:val="00C07AB4"/>
    <w:rsid w:val="00C10284"/>
    <w:rsid w:val="00C10C09"/>
    <w:rsid w:val="00C122D4"/>
    <w:rsid w:val="00C2149E"/>
    <w:rsid w:val="00C21CF7"/>
    <w:rsid w:val="00C22F50"/>
    <w:rsid w:val="00C24EB1"/>
    <w:rsid w:val="00C255D5"/>
    <w:rsid w:val="00C256E6"/>
    <w:rsid w:val="00C26D44"/>
    <w:rsid w:val="00C27D28"/>
    <w:rsid w:val="00C30216"/>
    <w:rsid w:val="00C30BD2"/>
    <w:rsid w:val="00C34886"/>
    <w:rsid w:val="00C3499E"/>
    <w:rsid w:val="00C34BBD"/>
    <w:rsid w:val="00C3657F"/>
    <w:rsid w:val="00C365A7"/>
    <w:rsid w:val="00C36C57"/>
    <w:rsid w:val="00C36CFC"/>
    <w:rsid w:val="00C41025"/>
    <w:rsid w:val="00C41762"/>
    <w:rsid w:val="00C477E5"/>
    <w:rsid w:val="00C526A6"/>
    <w:rsid w:val="00C5536F"/>
    <w:rsid w:val="00C55680"/>
    <w:rsid w:val="00C55883"/>
    <w:rsid w:val="00C56089"/>
    <w:rsid w:val="00C57E16"/>
    <w:rsid w:val="00C6090E"/>
    <w:rsid w:val="00C60AD6"/>
    <w:rsid w:val="00C60F04"/>
    <w:rsid w:val="00C61817"/>
    <w:rsid w:val="00C638F4"/>
    <w:rsid w:val="00C63D7B"/>
    <w:rsid w:val="00C6422C"/>
    <w:rsid w:val="00C65073"/>
    <w:rsid w:val="00C65E10"/>
    <w:rsid w:val="00C67DD9"/>
    <w:rsid w:val="00C70D67"/>
    <w:rsid w:val="00C71034"/>
    <w:rsid w:val="00C71369"/>
    <w:rsid w:val="00C722FF"/>
    <w:rsid w:val="00C7281E"/>
    <w:rsid w:val="00C728FA"/>
    <w:rsid w:val="00C7420D"/>
    <w:rsid w:val="00C75AE4"/>
    <w:rsid w:val="00C7695C"/>
    <w:rsid w:val="00C76F0E"/>
    <w:rsid w:val="00C80949"/>
    <w:rsid w:val="00C81531"/>
    <w:rsid w:val="00C8154D"/>
    <w:rsid w:val="00C816A2"/>
    <w:rsid w:val="00C822BA"/>
    <w:rsid w:val="00C825E5"/>
    <w:rsid w:val="00C83541"/>
    <w:rsid w:val="00C84A4F"/>
    <w:rsid w:val="00C872BF"/>
    <w:rsid w:val="00C87770"/>
    <w:rsid w:val="00C87D85"/>
    <w:rsid w:val="00C90DDA"/>
    <w:rsid w:val="00C9215C"/>
    <w:rsid w:val="00C92609"/>
    <w:rsid w:val="00C93DC9"/>
    <w:rsid w:val="00C9420A"/>
    <w:rsid w:val="00C94B40"/>
    <w:rsid w:val="00C94FD5"/>
    <w:rsid w:val="00C95FBB"/>
    <w:rsid w:val="00C979D0"/>
    <w:rsid w:val="00C97BFA"/>
    <w:rsid w:val="00CA0315"/>
    <w:rsid w:val="00CA312F"/>
    <w:rsid w:val="00CA326E"/>
    <w:rsid w:val="00CA36EA"/>
    <w:rsid w:val="00CA5A11"/>
    <w:rsid w:val="00CA6DD8"/>
    <w:rsid w:val="00CA754F"/>
    <w:rsid w:val="00CA7B55"/>
    <w:rsid w:val="00CB071A"/>
    <w:rsid w:val="00CB1901"/>
    <w:rsid w:val="00CB19AF"/>
    <w:rsid w:val="00CB251D"/>
    <w:rsid w:val="00CB30EC"/>
    <w:rsid w:val="00CB3B7E"/>
    <w:rsid w:val="00CB3CB1"/>
    <w:rsid w:val="00CB7704"/>
    <w:rsid w:val="00CB789E"/>
    <w:rsid w:val="00CC03AE"/>
    <w:rsid w:val="00CC10B6"/>
    <w:rsid w:val="00CC5B66"/>
    <w:rsid w:val="00CC7053"/>
    <w:rsid w:val="00CD0236"/>
    <w:rsid w:val="00CD0ECD"/>
    <w:rsid w:val="00CD1A6E"/>
    <w:rsid w:val="00CD20CF"/>
    <w:rsid w:val="00CD4070"/>
    <w:rsid w:val="00CD44C8"/>
    <w:rsid w:val="00CD574A"/>
    <w:rsid w:val="00CD5F2F"/>
    <w:rsid w:val="00CD5F5F"/>
    <w:rsid w:val="00CD7B52"/>
    <w:rsid w:val="00CE0ADC"/>
    <w:rsid w:val="00CE0B24"/>
    <w:rsid w:val="00CE223F"/>
    <w:rsid w:val="00CE2A88"/>
    <w:rsid w:val="00CE3409"/>
    <w:rsid w:val="00CE4808"/>
    <w:rsid w:val="00CE549B"/>
    <w:rsid w:val="00CF05A4"/>
    <w:rsid w:val="00CF30B3"/>
    <w:rsid w:val="00CF4296"/>
    <w:rsid w:val="00CF4910"/>
    <w:rsid w:val="00CF494C"/>
    <w:rsid w:val="00CF5709"/>
    <w:rsid w:val="00CF7F25"/>
    <w:rsid w:val="00CF7F99"/>
    <w:rsid w:val="00D00312"/>
    <w:rsid w:val="00D007C3"/>
    <w:rsid w:val="00D00D15"/>
    <w:rsid w:val="00D01222"/>
    <w:rsid w:val="00D01919"/>
    <w:rsid w:val="00D01A6A"/>
    <w:rsid w:val="00D01D3A"/>
    <w:rsid w:val="00D0421D"/>
    <w:rsid w:val="00D053C0"/>
    <w:rsid w:val="00D060A4"/>
    <w:rsid w:val="00D07048"/>
    <w:rsid w:val="00D078BF"/>
    <w:rsid w:val="00D07931"/>
    <w:rsid w:val="00D11E52"/>
    <w:rsid w:val="00D12C86"/>
    <w:rsid w:val="00D13AB5"/>
    <w:rsid w:val="00D14839"/>
    <w:rsid w:val="00D16BB8"/>
    <w:rsid w:val="00D16D31"/>
    <w:rsid w:val="00D170E0"/>
    <w:rsid w:val="00D17F17"/>
    <w:rsid w:val="00D20261"/>
    <w:rsid w:val="00D21019"/>
    <w:rsid w:val="00D21120"/>
    <w:rsid w:val="00D21E94"/>
    <w:rsid w:val="00D2256F"/>
    <w:rsid w:val="00D22665"/>
    <w:rsid w:val="00D23253"/>
    <w:rsid w:val="00D233D7"/>
    <w:rsid w:val="00D25719"/>
    <w:rsid w:val="00D258B9"/>
    <w:rsid w:val="00D2595E"/>
    <w:rsid w:val="00D263C0"/>
    <w:rsid w:val="00D26C60"/>
    <w:rsid w:val="00D2730A"/>
    <w:rsid w:val="00D27AF6"/>
    <w:rsid w:val="00D30915"/>
    <w:rsid w:val="00D30A49"/>
    <w:rsid w:val="00D3280D"/>
    <w:rsid w:val="00D32DAD"/>
    <w:rsid w:val="00D32E67"/>
    <w:rsid w:val="00D340E0"/>
    <w:rsid w:val="00D342B4"/>
    <w:rsid w:val="00D34F0C"/>
    <w:rsid w:val="00D35C42"/>
    <w:rsid w:val="00D3698D"/>
    <w:rsid w:val="00D37B9E"/>
    <w:rsid w:val="00D401E6"/>
    <w:rsid w:val="00D404C3"/>
    <w:rsid w:val="00D40C8F"/>
    <w:rsid w:val="00D422CE"/>
    <w:rsid w:val="00D42804"/>
    <w:rsid w:val="00D42A57"/>
    <w:rsid w:val="00D42E85"/>
    <w:rsid w:val="00D4303A"/>
    <w:rsid w:val="00D449F3"/>
    <w:rsid w:val="00D44ED9"/>
    <w:rsid w:val="00D45519"/>
    <w:rsid w:val="00D45F72"/>
    <w:rsid w:val="00D46607"/>
    <w:rsid w:val="00D46BA1"/>
    <w:rsid w:val="00D475DD"/>
    <w:rsid w:val="00D51D29"/>
    <w:rsid w:val="00D52420"/>
    <w:rsid w:val="00D53072"/>
    <w:rsid w:val="00D538ED"/>
    <w:rsid w:val="00D54C8E"/>
    <w:rsid w:val="00D55084"/>
    <w:rsid w:val="00D57825"/>
    <w:rsid w:val="00D616FA"/>
    <w:rsid w:val="00D625F6"/>
    <w:rsid w:val="00D63FC3"/>
    <w:rsid w:val="00D64A8E"/>
    <w:rsid w:val="00D6526E"/>
    <w:rsid w:val="00D66919"/>
    <w:rsid w:val="00D676C6"/>
    <w:rsid w:val="00D67E68"/>
    <w:rsid w:val="00D71640"/>
    <w:rsid w:val="00D71645"/>
    <w:rsid w:val="00D725F0"/>
    <w:rsid w:val="00D72907"/>
    <w:rsid w:val="00D72EBA"/>
    <w:rsid w:val="00D7520F"/>
    <w:rsid w:val="00D75B34"/>
    <w:rsid w:val="00D75BE6"/>
    <w:rsid w:val="00D75DF4"/>
    <w:rsid w:val="00D768CE"/>
    <w:rsid w:val="00D76C00"/>
    <w:rsid w:val="00D80102"/>
    <w:rsid w:val="00D80953"/>
    <w:rsid w:val="00D824B5"/>
    <w:rsid w:val="00D8256F"/>
    <w:rsid w:val="00D83625"/>
    <w:rsid w:val="00D8564D"/>
    <w:rsid w:val="00D862D1"/>
    <w:rsid w:val="00D91F7F"/>
    <w:rsid w:val="00D93CCC"/>
    <w:rsid w:val="00D94570"/>
    <w:rsid w:val="00D96BE5"/>
    <w:rsid w:val="00DA0996"/>
    <w:rsid w:val="00DA1AF6"/>
    <w:rsid w:val="00DA35AC"/>
    <w:rsid w:val="00DA4794"/>
    <w:rsid w:val="00DA503E"/>
    <w:rsid w:val="00DA5A54"/>
    <w:rsid w:val="00DA6FE0"/>
    <w:rsid w:val="00DA71E4"/>
    <w:rsid w:val="00DB0FDC"/>
    <w:rsid w:val="00DB26F1"/>
    <w:rsid w:val="00DB3266"/>
    <w:rsid w:val="00DB6905"/>
    <w:rsid w:val="00DB6FC2"/>
    <w:rsid w:val="00DB7273"/>
    <w:rsid w:val="00DB7B5D"/>
    <w:rsid w:val="00DC0178"/>
    <w:rsid w:val="00DC16B8"/>
    <w:rsid w:val="00DC1FA1"/>
    <w:rsid w:val="00DC3134"/>
    <w:rsid w:val="00DC3E0E"/>
    <w:rsid w:val="00DD142A"/>
    <w:rsid w:val="00DD24F8"/>
    <w:rsid w:val="00DD6149"/>
    <w:rsid w:val="00DD615B"/>
    <w:rsid w:val="00DD68FB"/>
    <w:rsid w:val="00DD6B1F"/>
    <w:rsid w:val="00DD7CBD"/>
    <w:rsid w:val="00DD7FDB"/>
    <w:rsid w:val="00DE020E"/>
    <w:rsid w:val="00DE0F5A"/>
    <w:rsid w:val="00DE13D4"/>
    <w:rsid w:val="00DE28AE"/>
    <w:rsid w:val="00DE29F9"/>
    <w:rsid w:val="00DE63AA"/>
    <w:rsid w:val="00DE647D"/>
    <w:rsid w:val="00DE6897"/>
    <w:rsid w:val="00DE71D3"/>
    <w:rsid w:val="00DE7851"/>
    <w:rsid w:val="00DE7B43"/>
    <w:rsid w:val="00DF20A2"/>
    <w:rsid w:val="00DF3177"/>
    <w:rsid w:val="00DF3218"/>
    <w:rsid w:val="00DF53A6"/>
    <w:rsid w:val="00DF5BE3"/>
    <w:rsid w:val="00E00896"/>
    <w:rsid w:val="00E01258"/>
    <w:rsid w:val="00E0259B"/>
    <w:rsid w:val="00E05567"/>
    <w:rsid w:val="00E0667C"/>
    <w:rsid w:val="00E07500"/>
    <w:rsid w:val="00E10906"/>
    <w:rsid w:val="00E1146B"/>
    <w:rsid w:val="00E13B55"/>
    <w:rsid w:val="00E1515B"/>
    <w:rsid w:val="00E16CBA"/>
    <w:rsid w:val="00E20A7D"/>
    <w:rsid w:val="00E21B50"/>
    <w:rsid w:val="00E22247"/>
    <w:rsid w:val="00E23709"/>
    <w:rsid w:val="00E24964"/>
    <w:rsid w:val="00E2566C"/>
    <w:rsid w:val="00E25E4D"/>
    <w:rsid w:val="00E263E1"/>
    <w:rsid w:val="00E26B06"/>
    <w:rsid w:val="00E27E5E"/>
    <w:rsid w:val="00E27FA7"/>
    <w:rsid w:val="00E30C64"/>
    <w:rsid w:val="00E30DAE"/>
    <w:rsid w:val="00E31FC4"/>
    <w:rsid w:val="00E321B5"/>
    <w:rsid w:val="00E324D4"/>
    <w:rsid w:val="00E33F16"/>
    <w:rsid w:val="00E359A8"/>
    <w:rsid w:val="00E35AA2"/>
    <w:rsid w:val="00E36FDD"/>
    <w:rsid w:val="00E374FF"/>
    <w:rsid w:val="00E41182"/>
    <w:rsid w:val="00E41C77"/>
    <w:rsid w:val="00E42C10"/>
    <w:rsid w:val="00E44E24"/>
    <w:rsid w:val="00E46467"/>
    <w:rsid w:val="00E46C7F"/>
    <w:rsid w:val="00E46EBE"/>
    <w:rsid w:val="00E50189"/>
    <w:rsid w:val="00E50B0E"/>
    <w:rsid w:val="00E51F04"/>
    <w:rsid w:val="00E52C66"/>
    <w:rsid w:val="00E53395"/>
    <w:rsid w:val="00E537CF"/>
    <w:rsid w:val="00E54D94"/>
    <w:rsid w:val="00E56F9A"/>
    <w:rsid w:val="00E5780C"/>
    <w:rsid w:val="00E60610"/>
    <w:rsid w:val="00E61268"/>
    <w:rsid w:val="00E619E2"/>
    <w:rsid w:val="00E61D3A"/>
    <w:rsid w:val="00E62273"/>
    <w:rsid w:val="00E63123"/>
    <w:rsid w:val="00E63F90"/>
    <w:rsid w:val="00E673AE"/>
    <w:rsid w:val="00E70EA6"/>
    <w:rsid w:val="00E72514"/>
    <w:rsid w:val="00E7502D"/>
    <w:rsid w:val="00E7770D"/>
    <w:rsid w:val="00E7778F"/>
    <w:rsid w:val="00E81F96"/>
    <w:rsid w:val="00E830B4"/>
    <w:rsid w:val="00E83D33"/>
    <w:rsid w:val="00E84BBC"/>
    <w:rsid w:val="00E85BAF"/>
    <w:rsid w:val="00E86AD9"/>
    <w:rsid w:val="00E9094C"/>
    <w:rsid w:val="00E90BB9"/>
    <w:rsid w:val="00E91969"/>
    <w:rsid w:val="00E91A54"/>
    <w:rsid w:val="00E9506E"/>
    <w:rsid w:val="00E95728"/>
    <w:rsid w:val="00E95820"/>
    <w:rsid w:val="00E960FB"/>
    <w:rsid w:val="00E9768E"/>
    <w:rsid w:val="00EA02AA"/>
    <w:rsid w:val="00EA04F7"/>
    <w:rsid w:val="00EA0866"/>
    <w:rsid w:val="00EA0A22"/>
    <w:rsid w:val="00EA0DC2"/>
    <w:rsid w:val="00EA1333"/>
    <w:rsid w:val="00EA182F"/>
    <w:rsid w:val="00EA227D"/>
    <w:rsid w:val="00EA425E"/>
    <w:rsid w:val="00EA49EB"/>
    <w:rsid w:val="00EA4C8A"/>
    <w:rsid w:val="00EA65D8"/>
    <w:rsid w:val="00EA66E5"/>
    <w:rsid w:val="00EA7AE3"/>
    <w:rsid w:val="00EA7E2D"/>
    <w:rsid w:val="00EB01B4"/>
    <w:rsid w:val="00EB0FD9"/>
    <w:rsid w:val="00EB16E1"/>
    <w:rsid w:val="00EB304D"/>
    <w:rsid w:val="00EB43B9"/>
    <w:rsid w:val="00EB4B7F"/>
    <w:rsid w:val="00EB57FE"/>
    <w:rsid w:val="00EB5ED9"/>
    <w:rsid w:val="00EB65FE"/>
    <w:rsid w:val="00EB68C9"/>
    <w:rsid w:val="00EB7872"/>
    <w:rsid w:val="00EC2209"/>
    <w:rsid w:val="00EC2DED"/>
    <w:rsid w:val="00EC5933"/>
    <w:rsid w:val="00EC5D62"/>
    <w:rsid w:val="00EC705B"/>
    <w:rsid w:val="00ED0575"/>
    <w:rsid w:val="00ED3D13"/>
    <w:rsid w:val="00ED5863"/>
    <w:rsid w:val="00ED79F4"/>
    <w:rsid w:val="00EE01F1"/>
    <w:rsid w:val="00EE07AA"/>
    <w:rsid w:val="00EE12C2"/>
    <w:rsid w:val="00EE1326"/>
    <w:rsid w:val="00EE1DE7"/>
    <w:rsid w:val="00EE3593"/>
    <w:rsid w:val="00EE3DB5"/>
    <w:rsid w:val="00EE42C1"/>
    <w:rsid w:val="00EE589B"/>
    <w:rsid w:val="00EE6BA0"/>
    <w:rsid w:val="00EE7506"/>
    <w:rsid w:val="00EE7E98"/>
    <w:rsid w:val="00EF0309"/>
    <w:rsid w:val="00EF1FF5"/>
    <w:rsid w:val="00EF2622"/>
    <w:rsid w:val="00EF4271"/>
    <w:rsid w:val="00EF4E00"/>
    <w:rsid w:val="00EF7978"/>
    <w:rsid w:val="00F000B3"/>
    <w:rsid w:val="00F00346"/>
    <w:rsid w:val="00F03024"/>
    <w:rsid w:val="00F038EE"/>
    <w:rsid w:val="00F04D98"/>
    <w:rsid w:val="00F10F03"/>
    <w:rsid w:val="00F13DF1"/>
    <w:rsid w:val="00F145BC"/>
    <w:rsid w:val="00F1545E"/>
    <w:rsid w:val="00F15BE9"/>
    <w:rsid w:val="00F20DEE"/>
    <w:rsid w:val="00F20EB6"/>
    <w:rsid w:val="00F21447"/>
    <w:rsid w:val="00F27938"/>
    <w:rsid w:val="00F3009D"/>
    <w:rsid w:val="00F30903"/>
    <w:rsid w:val="00F30CFF"/>
    <w:rsid w:val="00F311AC"/>
    <w:rsid w:val="00F31FEE"/>
    <w:rsid w:val="00F320CB"/>
    <w:rsid w:val="00F35612"/>
    <w:rsid w:val="00F360F0"/>
    <w:rsid w:val="00F36357"/>
    <w:rsid w:val="00F37AF8"/>
    <w:rsid w:val="00F40382"/>
    <w:rsid w:val="00F41346"/>
    <w:rsid w:val="00F421F5"/>
    <w:rsid w:val="00F43958"/>
    <w:rsid w:val="00F44787"/>
    <w:rsid w:val="00F44ABC"/>
    <w:rsid w:val="00F46A83"/>
    <w:rsid w:val="00F47123"/>
    <w:rsid w:val="00F503DB"/>
    <w:rsid w:val="00F506B5"/>
    <w:rsid w:val="00F50B0E"/>
    <w:rsid w:val="00F52BED"/>
    <w:rsid w:val="00F52EFA"/>
    <w:rsid w:val="00F54993"/>
    <w:rsid w:val="00F569F9"/>
    <w:rsid w:val="00F57400"/>
    <w:rsid w:val="00F606D6"/>
    <w:rsid w:val="00F61F1B"/>
    <w:rsid w:val="00F628E1"/>
    <w:rsid w:val="00F63841"/>
    <w:rsid w:val="00F644D4"/>
    <w:rsid w:val="00F6562E"/>
    <w:rsid w:val="00F65B95"/>
    <w:rsid w:val="00F66EA7"/>
    <w:rsid w:val="00F72770"/>
    <w:rsid w:val="00F7357B"/>
    <w:rsid w:val="00F776F6"/>
    <w:rsid w:val="00F832DD"/>
    <w:rsid w:val="00F83AA1"/>
    <w:rsid w:val="00F83F8B"/>
    <w:rsid w:val="00F8461E"/>
    <w:rsid w:val="00F85C99"/>
    <w:rsid w:val="00F865B4"/>
    <w:rsid w:val="00F8696A"/>
    <w:rsid w:val="00F87AF8"/>
    <w:rsid w:val="00F87C57"/>
    <w:rsid w:val="00F87D1D"/>
    <w:rsid w:val="00F9056C"/>
    <w:rsid w:val="00F91631"/>
    <w:rsid w:val="00F91D35"/>
    <w:rsid w:val="00F91FA1"/>
    <w:rsid w:val="00F92BB6"/>
    <w:rsid w:val="00F96EA5"/>
    <w:rsid w:val="00F96FDD"/>
    <w:rsid w:val="00F9705E"/>
    <w:rsid w:val="00F97A48"/>
    <w:rsid w:val="00FA09BB"/>
    <w:rsid w:val="00FA2DB3"/>
    <w:rsid w:val="00FA45B2"/>
    <w:rsid w:val="00FA4B14"/>
    <w:rsid w:val="00FA4D29"/>
    <w:rsid w:val="00FA5582"/>
    <w:rsid w:val="00FA6377"/>
    <w:rsid w:val="00FA69CA"/>
    <w:rsid w:val="00FA7CEA"/>
    <w:rsid w:val="00FB0F31"/>
    <w:rsid w:val="00FB19C6"/>
    <w:rsid w:val="00FB2059"/>
    <w:rsid w:val="00FB2F34"/>
    <w:rsid w:val="00FB3220"/>
    <w:rsid w:val="00FB488F"/>
    <w:rsid w:val="00FB7C2A"/>
    <w:rsid w:val="00FC02C3"/>
    <w:rsid w:val="00FC08F8"/>
    <w:rsid w:val="00FC09B2"/>
    <w:rsid w:val="00FC1FE2"/>
    <w:rsid w:val="00FC2E92"/>
    <w:rsid w:val="00FC4966"/>
    <w:rsid w:val="00FC5EF6"/>
    <w:rsid w:val="00FC6CFD"/>
    <w:rsid w:val="00FC7FEA"/>
    <w:rsid w:val="00FD0CD7"/>
    <w:rsid w:val="00FD1874"/>
    <w:rsid w:val="00FD36CF"/>
    <w:rsid w:val="00FD4A7F"/>
    <w:rsid w:val="00FD551E"/>
    <w:rsid w:val="00FD5D21"/>
    <w:rsid w:val="00FD61C6"/>
    <w:rsid w:val="00FD68AD"/>
    <w:rsid w:val="00FD68BC"/>
    <w:rsid w:val="00FD6E96"/>
    <w:rsid w:val="00FD7592"/>
    <w:rsid w:val="00FE01DE"/>
    <w:rsid w:val="00FE0336"/>
    <w:rsid w:val="00FE06B3"/>
    <w:rsid w:val="00FE13AE"/>
    <w:rsid w:val="00FE6AC2"/>
    <w:rsid w:val="00FE6B4D"/>
    <w:rsid w:val="00FE6C96"/>
    <w:rsid w:val="00FF2E37"/>
    <w:rsid w:val="00FF4CBA"/>
    <w:rsid w:val="00FF5F9B"/>
    <w:rsid w:val="00FF6107"/>
    <w:rsid w:val="00FF63E7"/>
    <w:rsid w:val="04750AAE"/>
    <w:rsid w:val="655F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E962FD"/>
  <w15:docId w15:val="{4C63A44E-603C-4E12-94CA-32E621B1B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2DE8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sv-SE" w:eastAsia="en-US"/>
    </w:rPr>
  </w:style>
  <w:style w:type="paragraph" w:styleId="1">
    <w:name w:val="heading 1"/>
    <w:basedOn w:val="a"/>
    <w:next w:val="a"/>
    <w:link w:val="10"/>
    <w:uiPriority w:val="9"/>
    <w:qFormat/>
    <w:rsid w:val="00C76F0E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76F0E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76F0E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2A5008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C76F0E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C76F0E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"/>
    <w:next w:val="a"/>
    <w:link w:val="70"/>
    <w:uiPriority w:val="9"/>
    <w:unhideWhenUsed/>
    <w:qFormat/>
    <w:rsid w:val="00C76F0E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C76F0E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C76F0E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semiHidden/>
    <w:unhideWhenUsed/>
    <w:rsid w:val="00C76F0E"/>
    <w:rPr>
      <w:b/>
      <w:bCs/>
    </w:rPr>
  </w:style>
  <w:style w:type="paragraph" w:styleId="a4">
    <w:name w:val="annotation text"/>
    <w:basedOn w:val="a"/>
    <w:link w:val="a6"/>
    <w:uiPriority w:val="99"/>
    <w:unhideWhenUsed/>
    <w:rsid w:val="00C76F0E"/>
    <w:pPr>
      <w:spacing w:line="240" w:lineRule="auto"/>
    </w:pPr>
    <w:rPr>
      <w:sz w:val="20"/>
      <w:szCs w:val="20"/>
    </w:rPr>
  </w:style>
  <w:style w:type="paragraph" w:styleId="TOC7">
    <w:name w:val="toc 7"/>
    <w:basedOn w:val="a"/>
    <w:next w:val="a"/>
    <w:uiPriority w:val="39"/>
    <w:unhideWhenUsed/>
    <w:rsid w:val="00C76F0E"/>
    <w:pPr>
      <w:spacing w:after="100"/>
      <w:ind w:left="1320"/>
    </w:pPr>
    <w:rPr>
      <w:lang w:eastAsia="sv-SE"/>
    </w:rPr>
  </w:style>
  <w:style w:type="paragraph" w:styleId="a7">
    <w:name w:val="caption"/>
    <w:basedOn w:val="a"/>
    <w:next w:val="a"/>
    <w:uiPriority w:val="35"/>
    <w:unhideWhenUsed/>
    <w:qFormat/>
    <w:rsid w:val="00C76F0E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OC5">
    <w:name w:val="toc 5"/>
    <w:basedOn w:val="a"/>
    <w:next w:val="a"/>
    <w:uiPriority w:val="39"/>
    <w:unhideWhenUsed/>
    <w:qFormat/>
    <w:rsid w:val="00C76F0E"/>
    <w:pPr>
      <w:spacing w:after="100"/>
      <w:ind w:left="880"/>
    </w:pPr>
    <w:rPr>
      <w:lang w:eastAsia="sv-SE"/>
    </w:rPr>
  </w:style>
  <w:style w:type="paragraph" w:styleId="TOC3">
    <w:name w:val="toc 3"/>
    <w:basedOn w:val="a"/>
    <w:next w:val="a"/>
    <w:uiPriority w:val="39"/>
    <w:unhideWhenUsed/>
    <w:rsid w:val="00C76F0E"/>
    <w:pPr>
      <w:spacing w:after="100"/>
      <w:ind w:left="440"/>
    </w:pPr>
  </w:style>
  <w:style w:type="paragraph" w:styleId="TOC8">
    <w:name w:val="toc 8"/>
    <w:basedOn w:val="a"/>
    <w:next w:val="a"/>
    <w:uiPriority w:val="39"/>
    <w:unhideWhenUsed/>
    <w:rsid w:val="00C76F0E"/>
    <w:pPr>
      <w:spacing w:after="100"/>
      <w:ind w:left="1540"/>
    </w:pPr>
    <w:rPr>
      <w:lang w:eastAsia="sv-SE"/>
    </w:rPr>
  </w:style>
  <w:style w:type="paragraph" w:styleId="a8">
    <w:name w:val="Balloon Text"/>
    <w:basedOn w:val="a"/>
    <w:link w:val="a9"/>
    <w:uiPriority w:val="99"/>
    <w:semiHidden/>
    <w:unhideWhenUsed/>
    <w:rsid w:val="00C76F0E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a">
    <w:name w:val="footer"/>
    <w:basedOn w:val="a"/>
    <w:link w:val="ab"/>
    <w:uiPriority w:val="99"/>
    <w:unhideWhenUsed/>
    <w:rsid w:val="00C76F0E"/>
    <w:pPr>
      <w:tabs>
        <w:tab w:val="center" w:pos="4536"/>
        <w:tab w:val="right" w:pos="9072"/>
      </w:tabs>
      <w:spacing w:after="0" w:line="240" w:lineRule="auto"/>
    </w:pPr>
  </w:style>
  <w:style w:type="paragraph" w:styleId="ac">
    <w:name w:val="header"/>
    <w:basedOn w:val="a"/>
    <w:link w:val="ad"/>
    <w:uiPriority w:val="99"/>
    <w:unhideWhenUsed/>
    <w:qFormat/>
    <w:rsid w:val="00C76F0E"/>
    <w:pPr>
      <w:tabs>
        <w:tab w:val="center" w:pos="4536"/>
        <w:tab w:val="right" w:pos="9072"/>
      </w:tabs>
      <w:spacing w:after="0" w:line="240" w:lineRule="auto"/>
    </w:pPr>
  </w:style>
  <w:style w:type="paragraph" w:styleId="TOC1">
    <w:name w:val="toc 1"/>
    <w:basedOn w:val="a"/>
    <w:next w:val="a"/>
    <w:uiPriority w:val="39"/>
    <w:unhideWhenUsed/>
    <w:qFormat/>
    <w:rsid w:val="00C76F0E"/>
    <w:pPr>
      <w:spacing w:after="100"/>
    </w:pPr>
  </w:style>
  <w:style w:type="paragraph" w:styleId="TOC4">
    <w:name w:val="toc 4"/>
    <w:basedOn w:val="a"/>
    <w:next w:val="a"/>
    <w:uiPriority w:val="39"/>
    <w:unhideWhenUsed/>
    <w:rsid w:val="00C76F0E"/>
    <w:pPr>
      <w:spacing w:after="100"/>
      <w:ind w:left="660"/>
    </w:pPr>
    <w:rPr>
      <w:lang w:eastAsia="sv-SE"/>
    </w:rPr>
  </w:style>
  <w:style w:type="paragraph" w:styleId="TOC6">
    <w:name w:val="toc 6"/>
    <w:basedOn w:val="a"/>
    <w:next w:val="a"/>
    <w:uiPriority w:val="39"/>
    <w:unhideWhenUsed/>
    <w:qFormat/>
    <w:rsid w:val="00C76F0E"/>
    <w:pPr>
      <w:spacing w:after="100"/>
      <w:ind w:left="1100"/>
    </w:pPr>
    <w:rPr>
      <w:lang w:eastAsia="sv-SE"/>
    </w:rPr>
  </w:style>
  <w:style w:type="paragraph" w:styleId="TOC2">
    <w:name w:val="toc 2"/>
    <w:basedOn w:val="a"/>
    <w:next w:val="a"/>
    <w:uiPriority w:val="39"/>
    <w:unhideWhenUsed/>
    <w:rsid w:val="00C76F0E"/>
    <w:pPr>
      <w:spacing w:after="100"/>
      <w:ind w:left="220"/>
    </w:pPr>
  </w:style>
  <w:style w:type="paragraph" w:styleId="TOC9">
    <w:name w:val="toc 9"/>
    <w:basedOn w:val="a"/>
    <w:next w:val="a"/>
    <w:uiPriority w:val="39"/>
    <w:unhideWhenUsed/>
    <w:rsid w:val="00C76F0E"/>
    <w:pPr>
      <w:spacing w:after="100"/>
      <w:ind w:left="1760"/>
    </w:pPr>
    <w:rPr>
      <w:lang w:eastAsia="sv-SE"/>
    </w:rPr>
  </w:style>
  <w:style w:type="paragraph" w:styleId="ae">
    <w:name w:val="Normal (Web)"/>
    <w:basedOn w:val="a"/>
    <w:uiPriority w:val="99"/>
    <w:unhideWhenUsed/>
    <w:qFormat/>
    <w:rsid w:val="00C76F0E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sv-SE"/>
    </w:rPr>
  </w:style>
  <w:style w:type="character" w:styleId="af">
    <w:name w:val="Hyperlink"/>
    <w:basedOn w:val="a0"/>
    <w:uiPriority w:val="99"/>
    <w:unhideWhenUsed/>
    <w:rsid w:val="00C76F0E"/>
    <w:rPr>
      <w:color w:val="0000FF" w:themeColor="hyperlink"/>
      <w:u w:val="single"/>
    </w:rPr>
  </w:style>
  <w:style w:type="character" w:styleId="af0">
    <w:name w:val="annotation reference"/>
    <w:basedOn w:val="a0"/>
    <w:uiPriority w:val="99"/>
    <w:semiHidden/>
    <w:unhideWhenUsed/>
    <w:qFormat/>
    <w:rsid w:val="00C76F0E"/>
    <w:rPr>
      <w:sz w:val="16"/>
      <w:szCs w:val="16"/>
    </w:rPr>
  </w:style>
  <w:style w:type="table" w:styleId="af1">
    <w:name w:val="Table Grid"/>
    <w:basedOn w:val="a1"/>
    <w:uiPriority w:val="59"/>
    <w:rsid w:val="00C76F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C76F0E"/>
    <w:rPr>
      <w:rFonts w:asciiTheme="majorHAnsi" w:eastAsiaTheme="majorEastAsia" w:hAnsiTheme="majorHAnsi" w:cstheme="majorBidi"/>
      <w:b/>
      <w:bCs/>
      <w:sz w:val="28"/>
      <w:szCs w:val="28"/>
      <w:lang w:val="sv-SE" w:eastAsia="en-US"/>
    </w:rPr>
  </w:style>
  <w:style w:type="character" w:customStyle="1" w:styleId="20">
    <w:name w:val="标题 2 字符"/>
    <w:basedOn w:val="a0"/>
    <w:link w:val="2"/>
    <w:uiPriority w:val="9"/>
    <w:rsid w:val="00C76F0E"/>
    <w:rPr>
      <w:rFonts w:asciiTheme="majorHAnsi" w:eastAsiaTheme="majorEastAsia" w:hAnsiTheme="majorHAnsi" w:cstheme="majorBidi"/>
      <w:b/>
      <w:bCs/>
      <w:sz w:val="26"/>
      <w:szCs w:val="26"/>
      <w:lang w:val="sv-SE" w:eastAsia="en-US"/>
    </w:rPr>
  </w:style>
  <w:style w:type="character" w:customStyle="1" w:styleId="30">
    <w:name w:val="标题 3 字符"/>
    <w:basedOn w:val="a0"/>
    <w:link w:val="3"/>
    <w:uiPriority w:val="9"/>
    <w:rsid w:val="00C76F0E"/>
    <w:rPr>
      <w:rFonts w:asciiTheme="majorHAnsi" w:eastAsiaTheme="majorEastAsia" w:hAnsiTheme="majorHAnsi" w:cstheme="majorBidi"/>
      <w:b/>
      <w:bCs/>
      <w:sz w:val="22"/>
      <w:szCs w:val="22"/>
      <w:lang w:val="sv-SE" w:eastAsia="en-US"/>
    </w:rPr>
  </w:style>
  <w:style w:type="character" w:customStyle="1" w:styleId="40">
    <w:name w:val="标题 4 字符"/>
    <w:basedOn w:val="a0"/>
    <w:link w:val="4"/>
    <w:uiPriority w:val="9"/>
    <w:rsid w:val="002A5008"/>
    <w:rPr>
      <w:rFonts w:asciiTheme="majorHAnsi" w:eastAsiaTheme="majorEastAsia" w:hAnsiTheme="majorHAnsi" w:cstheme="majorBidi"/>
      <w:b/>
      <w:bCs/>
      <w:iCs/>
      <w:sz w:val="22"/>
      <w:szCs w:val="22"/>
      <w:lang w:val="sv-SE" w:eastAsia="en-US"/>
    </w:rPr>
  </w:style>
  <w:style w:type="character" w:customStyle="1" w:styleId="50">
    <w:name w:val="标题 5 字符"/>
    <w:basedOn w:val="a0"/>
    <w:link w:val="5"/>
    <w:uiPriority w:val="9"/>
    <w:rsid w:val="00C76F0E"/>
    <w:rPr>
      <w:rFonts w:asciiTheme="majorHAnsi" w:eastAsiaTheme="majorEastAsia" w:hAnsiTheme="majorHAnsi" w:cstheme="majorBidi"/>
      <w:sz w:val="22"/>
      <w:szCs w:val="22"/>
      <w:lang w:val="sv-SE" w:eastAsia="en-US"/>
    </w:rPr>
  </w:style>
  <w:style w:type="character" w:customStyle="1" w:styleId="60">
    <w:name w:val="标题 6 字符"/>
    <w:basedOn w:val="a0"/>
    <w:link w:val="6"/>
    <w:uiPriority w:val="9"/>
    <w:rsid w:val="00C76F0E"/>
    <w:rPr>
      <w:rFonts w:asciiTheme="majorHAnsi" w:eastAsiaTheme="majorEastAsia" w:hAnsiTheme="majorHAnsi" w:cstheme="majorBidi"/>
      <w:i/>
      <w:iCs/>
      <w:sz w:val="22"/>
      <w:szCs w:val="22"/>
      <w:lang w:val="sv-SE" w:eastAsia="en-US"/>
    </w:rPr>
  </w:style>
  <w:style w:type="character" w:customStyle="1" w:styleId="70">
    <w:name w:val="标题 7 字符"/>
    <w:basedOn w:val="a0"/>
    <w:link w:val="7"/>
    <w:uiPriority w:val="9"/>
    <w:rsid w:val="00C76F0E"/>
    <w:rPr>
      <w:rFonts w:asciiTheme="majorHAnsi" w:eastAsiaTheme="majorEastAsia" w:hAnsiTheme="majorHAnsi" w:cstheme="majorBidi"/>
      <w:i/>
      <w:iCs/>
      <w:sz w:val="22"/>
      <w:szCs w:val="22"/>
      <w:lang w:val="sv-SE" w:eastAsia="en-US"/>
    </w:rPr>
  </w:style>
  <w:style w:type="character" w:customStyle="1" w:styleId="80">
    <w:name w:val="标题 8 字符"/>
    <w:basedOn w:val="a0"/>
    <w:link w:val="8"/>
    <w:uiPriority w:val="9"/>
    <w:qFormat/>
    <w:rsid w:val="00C76F0E"/>
    <w:rPr>
      <w:rFonts w:asciiTheme="majorHAnsi" w:eastAsiaTheme="majorEastAsia" w:hAnsiTheme="majorHAnsi" w:cstheme="majorBidi"/>
      <w:color w:val="404040" w:themeColor="text1" w:themeTint="BF"/>
      <w:lang w:val="sv-SE" w:eastAsia="en-US"/>
    </w:rPr>
  </w:style>
  <w:style w:type="character" w:customStyle="1" w:styleId="90">
    <w:name w:val="标题 9 字符"/>
    <w:basedOn w:val="a0"/>
    <w:link w:val="9"/>
    <w:uiPriority w:val="9"/>
    <w:rsid w:val="00C76F0E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/>
    </w:rPr>
  </w:style>
  <w:style w:type="paragraph" w:customStyle="1" w:styleId="CharCharCharCharCharCharCharCharChar">
    <w:name w:val="Char Char Char Char Char Char Char Char Char"/>
    <w:basedOn w:val="a"/>
    <w:rsid w:val="00C76F0E"/>
    <w:pPr>
      <w:spacing w:after="160" w:line="240" w:lineRule="exact"/>
    </w:pPr>
    <w:rPr>
      <w:rFonts w:ascii="Verdana" w:eastAsia="宋体" w:hAnsi="Verdana" w:cs="Times New Roman"/>
      <w:sz w:val="20"/>
      <w:szCs w:val="20"/>
      <w:lang w:val="en-US"/>
    </w:rPr>
  </w:style>
  <w:style w:type="paragraph" w:styleId="af2">
    <w:name w:val="List Paragraph"/>
    <w:basedOn w:val="a"/>
    <w:uiPriority w:val="34"/>
    <w:qFormat/>
    <w:rsid w:val="00C76F0E"/>
    <w:pPr>
      <w:ind w:left="720"/>
      <w:contextualSpacing/>
    </w:pPr>
    <w:rPr>
      <w:rFonts w:ascii="Gill Sans for Saab" w:eastAsia="宋体" w:hAnsi="Gill Sans for Saab" w:cs="Times New Roman"/>
      <w:lang w:val="en-US"/>
    </w:rPr>
  </w:style>
  <w:style w:type="character" w:customStyle="1" w:styleId="ad">
    <w:name w:val="页眉 字符"/>
    <w:basedOn w:val="a0"/>
    <w:link w:val="ac"/>
    <w:uiPriority w:val="99"/>
    <w:qFormat/>
    <w:rsid w:val="00C76F0E"/>
  </w:style>
  <w:style w:type="character" w:customStyle="1" w:styleId="ab">
    <w:name w:val="页脚 字符"/>
    <w:basedOn w:val="a0"/>
    <w:link w:val="aa"/>
    <w:uiPriority w:val="99"/>
    <w:rsid w:val="00C76F0E"/>
  </w:style>
  <w:style w:type="character" w:customStyle="1" w:styleId="a9">
    <w:name w:val="批注框文本 字符"/>
    <w:basedOn w:val="a0"/>
    <w:link w:val="a8"/>
    <w:uiPriority w:val="99"/>
    <w:semiHidden/>
    <w:rsid w:val="00C76F0E"/>
    <w:rPr>
      <w:rFonts w:ascii="Tahoma" w:hAnsi="Tahoma" w:cs="Tahoma"/>
      <w:sz w:val="16"/>
      <w:szCs w:val="16"/>
    </w:rPr>
  </w:style>
  <w:style w:type="paragraph" w:customStyle="1" w:styleId="TOC10">
    <w:name w:val="TOC 标题1"/>
    <w:basedOn w:val="1"/>
    <w:next w:val="a"/>
    <w:uiPriority w:val="39"/>
    <w:unhideWhenUsed/>
    <w:qFormat/>
    <w:rsid w:val="00C76F0E"/>
    <w:pPr>
      <w:numPr>
        <w:numId w:val="0"/>
      </w:numPr>
      <w:outlineLvl w:val="9"/>
    </w:pPr>
    <w:rPr>
      <w:lang w:val="en-US" w:eastAsia="ja-JP"/>
    </w:rPr>
  </w:style>
  <w:style w:type="character" w:customStyle="1" w:styleId="a6">
    <w:name w:val="批注文字 字符"/>
    <w:basedOn w:val="a0"/>
    <w:link w:val="a4"/>
    <w:uiPriority w:val="99"/>
    <w:qFormat/>
    <w:rsid w:val="00C76F0E"/>
    <w:rPr>
      <w:sz w:val="20"/>
      <w:szCs w:val="20"/>
    </w:rPr>
  </w:style>
  <w:style w:type="character" w:customStyle="1" w:styleId="a5">
    <w:name w:val="批注主题 字符"/>
    <w:basedOn w:val="a6"/>
    <w:link w:val="a3"/>
    <w:uiPriority w:val="99"/>
    <w:semiHidden/>
    <w:rsid w:val="00C76F0E"/>
    <w:rPr>
      <w:b/>
      <w:bCs/>
      <w:sz w:val="20"/>
      <w:szCs w:val="20"/>
    </w:rPr>
  </w:style>
  <w:style w:type="paragraph" w:customStyle="1" w:styleId="CharCharCharCharCharCharCharCharChar1">
    <w:name w:val="Char Char Char Char Char Char Char Char Char1"/>
    <w:basedOn w:val="a"/>
    <w:rsid w:val="00C76F0E"/>
    <w:pPr>
      <w:spacing w:after="160" w:line="240" w:lineRule="exact"/>
    </w:pPr>
    <w:rPr>
      <w:rFonts w:ascii="Verdana" w:eastAsia="宋体" w:hAnsi="Verdana" w:cs="Times New Roman"/>
      <w:sz w:val="20"/>
      <w:szCs w:val="20"/>
      <w:lang w:val="en-US"/>
    </w:rPr>
  </w:style>
  <w:style w:type="paragraph" w:styleId="af3">
    <w:name w:val="No Spacing"/>
    <w:uiPriority w:val="1"/>
    <w:qFormat/>
    <w:rsid w:val="00C76F0E"/>
    <w:rPr>
      <w:rFonts w:asciiTheme="minorHAnsi" w:eastAsiaTheme="minorEastAsia" w:hAnsiTheme="minorHAnsi" w:cstheme="minorBidi"/>
      <w:sz w:val="22"/>
      <w:szCs w:val="22"/>
      <w:lang w:val="sv-SE" w:eastAsia="en-US"/>
    </w:rPr>
  </w:style>
  <w:style w:type="paragraph" w:customStyle="1" w:styleId="af4">
    <w:name w:val="封面中文题目"/>
    <w:basedOn w:val="a"/>
    <w:rsid w:val="00DB3266"/>
    <w:pPr>
      <w:spacing w:after="0" w:line="240" w:lineRule="auto"/>
      <w:jc w:val="center"/>
      <w:outlineLvl w:val="0"/>
    </w:pPr>
    <w:rPr>
      <w:rFonts w:ascii="Times New Roman" w:eastAsia="黑体" w:hAnsi="Times New Roman" w:cs="Times New Roman"/>
      <w:iCs/>
      <w:kern w:val="2"/>
      <w:sz w:val="52"/>
      <w:szCs w:val="52"/>
      <w:lang w:val="en-US" w:eastAsia="zh-CN"/>
    </w:rPr>
  </w:style>
  <w:style w:type="paragraph" w:customStyle="1" w:styleId="af5">
    <w:name w:val="封面英文格式"/>
    <w:basedOn w:val="a"/>
    <w:rsid w:val="00DB3266"/>
    <w:pPr>
      <w:snapToGrid w:val="0"/>
      <w:spacing w:after="0" w:line="240" w:lineRule="auto"/>
      <w:jc w:val="center"/>
      <w:outlineLvl w:val="0"/>
    </w:pPr>
    <w:rPr>
      <w:rFonts w:ascii="黑体" w:eastAsia="黑体" w:hAnsi="Times New Roman" w:cs="Times New Roman"/>
      <w:iCs/>
      <w:kern w:val="2"/>
      <w:sz w:val="36"/>
      <w:szCs w:val="36"/>
      <w:lang w:val="en-US" w:eastAsia="zh-CN"/>
    </w:rPr>
  </w:style>
  <w:style w:type="paragraph" w:customStyle="1" w:styleId="MKSHeading1">
    <w:name w:val="MKS Heading 1"/>
    <w:basedOn w:val="a"/>
    <w:next w:val="a"/>
    <w:link w:val="MKSHeading1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  <w:sz w:val="28"/>
      <w:szCs w:val="28"/>
    </w:rPr>
  </w:style>
  <w:style w:type="character" w:customStyle="1" w:styleId="MKSHeading1Char">
    <w:name w:val="MKS Heading 1 Char"/>
    <w:basedOn w:val="a0"/>
    <w:link w:val="MKSHeading1"/>
    <w:uiPriority w:val="10"/>
    <w:rPr>
      <w:rFonts w:asciiTheme="majorHAnsi" w:eastAsiaTheme="majorEastAsia" w:hAnsiTheme="majorHAnsi" w:cstheme="majorBidi"/>
      <w:b/>
      <w:bCs/>
      <w:color w:val="4F81BD"/>
      <w:sz w:val="28"/>
      <w:szCs w:val="28"/>
    </w:rPr>
  </w:style>
  <w:style w:type="paragraph" w:customStyle="1" w:styleId="MKSHeading2">
    <w:name w:val="MKS Heading 2"/>
    <w:basedOn w:val="a"/>
    <w:next w:val="a"/>
    <w:link w:val="MKSHeading2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MKSHeading2Char">
    <w:name w:val="MKS Heading 2 Char"/>
    <w:basedOn w:val="a0"/>
    <w:link w:val="MKSHeading2"/>
    <w:uiPriority w:val="10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customStyle="1" w:styleId="MKSHeading3">
    <w:name w:val="MKS Heading 3"/>
    <w:basedOn w:val="a"/>
    <w:next w:val="a"/>
    <w:link w:val="MKSHeading3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  <w:sz w:val="24"/>
      <w:szCs w:val="24"/>
    </w:rPr>
  </w:style>
  <w:style w:type="character" w:customStyle="1" w:styleId="MKSHeading3Char">
    <w:name w:val="MKS Heading 3 Char"/>
    <w:basedOn w:val="a0"/>
    <w:link w:val="MKSHeading3"/>
    <w:uiPriority w:val="10"/>
    <w:rPr>
      <w:rFonts w:asciiTheme="majorHAnsi" w:eastAsiaTheme="majorEastAsia" w:hAnsiTheme="majorHAnsi" w:cstheme="majorBidi"/>
      <w:b/>
      <w:bCs/>
      <w:color w:val="4F81BD"/>
      <w:sz w:val="24"/>
      <w:szCs w:val="24"/>
    </w:rPr>
  </w:style>
  <w:style w:type="paragraph" w:customStyle="1" w:styleId="MKSHeading4">
    <w:name w:val="MKS Heading 4"/>
    <w:basedOn w:val="a"/>
    <w:next w:val="a"/>
    <w:link w:val="MKSHeading4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</w:rPr>
  </w:style>
  <w:style w:type="character" w:customStyle="1" w:styleId="MKSHeading4Char">
    <w:name w:val="MKS Heading 4 Char"/>
    <w:basedOn w:val="a0"/>
    <w:link w:val="MKSHeading4"/>
    <w:uiPriority w:val="10"/>
    <w:rPr>
      <w:rFonts w:asciiTheme="majorHAnsi" w:eastAsiaTheme="majorEastAsia" w:hAnsiTheme="majorHAnsi" w:cstheme="majorBidi"/>
      <w:b/>
      <w:bCs/>
      <w:color w:val="4F81BD"/>
      <w:sz w:val="22"/>
      <w:szCs w:val="22"/>
    </w:rPr>
  </w:style>
  <w:style w:type="paragraph" w:customStyle="1" w:styleId="MKSHeading5">
    <w:name w:val="MKS Heading 5"/>
    <w:basedOn w:val="a"/>
    <w:next w:val="a"/>
    <w:link w:val="MKSHeading5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  <w:sz w:val="20"/>
      <w:szCs w:val="20"/>
    </w:rPr>
  </w:style>
  <w:style w:type="character" w:customStyle="1" w:styleId="MKSHeading5Char">
    <w:name w:val="MKS Heading 5 Char"/>
    <w:basedOn w:val="a0"/>
    <w:link w:val="MKSHeading5"/>
    <w:uiPriority w:val="10"/>
    <w:rPr>
      <w:rFonts w:asciiTheme="majorHAnsi" w:eastAsiaTheme="majorEastAsia" w:hAnsiTheme="majorHAnsi" w:cstheme="majorBidi"/>
      <w:b/>
      <w:bCs/>
      <w:color w:val="4F81BD"/>
      <w:sz w:val="20"/>
      <w:szCs w:val="20"/>
    </w:rPr>
  </w:style>
  <w:style w:type="paragraph" w:customStyle="1" w:styleId="MKSHeading6">
    <w:name w:val="MKS Heading 6"/>
    <w:basedOn w:val="a"/>
    <w:next w:val="a"/>
    <w:link w:val="MKSHeading6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  <w:sz w:val="18"/>
      <w:szCs w:val="18"/>
    </w:rPr>
  </w:style>
  <w:style w:type="character" w:customStyle="1" w:styleId="MKSHeading6Char">
    <w:name w:val="MKS Heading 6 Char"/>
    <w:basedOn w:val="a0"/>
    <w:link w:val="MKSHeading6"/>
    <w:uiPriority w:val="10"/>
    <w:rPr>
      <w:rFonts w:asciiTheme="majorHAnsi" w:eastAsiaTheme="majorEastAsia" w:hAnsiTheme="majorHAnsi" w:cstheme="majorBidi"/>
      <w:b/>
      <w:bCs/>
      <w:color w:val="4F81BD"/>
      <w:sz w:val="18"/>
      <w:szCs w:val="18"/>
    </w:rPr>
  </w:style>
  <w:style w:type="paragraph" w:customStyle="1" w:styleId="MKSCaption">
    <w:name w:val="MKS Caption"/>
    <w:basedOn w:val="a"/>
    <w:next w:val="a"/>
    <w:uiPriority w:val="11"/>
    <w:qFormat/>
    <w:pPr>
      <w:spacing w:line="240" w:lineRule="auto"/>
    </w:pPr>
    <w:rPr>
      <w:b/>
      <w:bCs/>
      <w:color w:val="4F81BD"/>
      <w:sz w:val="18"/>
      <w:szCs w:val="18"/>
    </w:rPr>
  </w:style>
  <w:style w:type="character" w:customStyle="1" w:styleId="MKSHyperlink">
    <w:name w:val="MKS Hyperlink"/>
    <w:basedOn w:val="a0"/>
    <w:uiPriority w:val="99"/>
    <w:rPr>
      <w:color w:val="0000FF"/>
      <w:u w:val="single"/>
    </w:rPr>
  </w:style>
  <w:style w:type="character" w:customStyle="1" w:styleId="MKSPlaceholderText">
    <w:name w:val="MKS Placeholder Text"/>
    <w:basedOn w:val="a0"/>
    <w:uiPriority w:val="99"/>
    <w:rPr>
      <w:color w:val="808080"/>
    </w:rPr>
  </w:style>
  <w:style w:type="character" w:styleId="af6">
    <w:name w:val="Placeholder Text"/>
    <w:basedOn w:val="a0"/>
    <w:uiPriority w:val="99"/>
    <w:semiHidden/>
    <w:rsid w:val="00BF5036"/>
    <w:rPr>
      <w:color w:val="808080"/>
    </w:rPr>
  </w:style>
  <w:style w:type="numbering" w:customStyle="1" w:styleId="HR">
    <w:name w:val="HR标题列表"/>
    <w:rsid w:val="00FA69CA"/>
    <w:pPr>
      <w:numPr>
        <w:numId w:val="4"/>
      </w:numPr>
    </w:pPr>
  </w:style>
  <w:style w:type="paragraph" w:customStyle="1" w:styleId="HR0">
    <w:name w:val="HR正文"/>
    <w:basedOn w:val="a"/>
    <w:link w:val="HRChar"/>
    <w:rsid w:val="00FA69CA"/>
    <w:pPr>
      <w:widowControl w:val="0"/>
      <w:spacing w:after="0" w:line="300" w:lineRule="auto"/>
      <w:ind w:firstLineChars="200" w:firstLine="20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/>
    </w:rPr>
  </w:style>
  <w:style w:type="paragraph" w:customStyle="1" w:styleId="HR1">
    <w:name w:val="HR标题1"/>
    <w:basedOn w:val="a"/>
    <w:next w:val="HR0"/>
    <w:rsid w:val="00FA69CA"/>
    <w:pPr>
      <w:widowControl w:val="0"/>
      <w:numPr>
        <w:numId w:val="3"/>
      </w:numPr>
      <w:spacing w:after="0" w:line="360" w:lineRule="auto"/>
      <w:jc w:val="both"/>
      <w:outlineLvl w:val="0"/>
    </w:pPr>
    <w:rPr>
      <w:rFonts w:ascii="Times New Roman" w:eastAsia="黑体" w:hAnsi="Times New Roman" w:cs="Times New Roman"/>
      <w:kern w:val="2"/>
      <w:sz w:val="32"/>
      <w:szCs w:val="24"/>
      <w:lang w:val="en-US" w:eastAsia="zh-CN"/>
    </w:rPr>
  </w:style>
  <w:style w:type="paragraph" w:customStyle="1" w:styleId="HR2">
    <w:name w:val="HR标题2"/>
    <w:basedOn w:val="a"/>
    <w:next w:val="HR0"/>
    <w:rsid w:val="00FA69CA"/>
    <w:pPr>
      <w:widowControl w:val="0"/>
      <w:numPr>
        <w:ilvl w:val="1"/>
        <w:numId w:val="3"/>
      </w:numPr>
      <w:spacing w:after="0" w:line="360" w:lineRule="auto"/>
      <w:jc w:val="both"/>
      <w:outlineLvl w:val="1"/>
    </w:pPr>
    <w:rPr>
      <w:rFonts w:ascii="Times New Roman" w:eastAsia="黑体" w:hAnsi="Times New Roman" w:cs="Times New Roman"/>
      <w:kern w:val="2"/>
      <w:sz w:val="28"/>
      <w:szCs w:val="24"/>
      <w:lang w:val="en-US" w:eastAsia="zh-CN"/>
    </w:rPr>
  </w:style>
  <w:style w:type="paragraph" w:customStyle="1" w:styleId="HR3">
    <w:name w:val="HR标题3"/>
    <w:basedOn w:val="a"/>
    <w:next w:val="HR0"/>
    <w:rsid w:val="00FA69CA"/>
    <w:pPr>
      <w:widowControl w:val="0"/>
      <w:numPr>
        <w:ilvl w:val="2"/>
        <w:numId w:val="3"/>
      </w:numPr>
      <w:spacing w:after="0" w:line="360" w:lineRule="auto"/>
      <w:jc w:val="both"/>
      <w:outlineLvl w:val="2"/>
    </w:pPr>
    <w:rPr>
      <w:rFonts w:ascii="Times New Roman" w:eastAsia="黑体" w:hAnsi="Times New Roman" w:cs="Times New Roman"/>
      <w:kern w:val="2"/>
      <w:sz w:val="28"/>
      <w:szCs w:val="24"/>
      <w:lang w:val="en-US" w:eastAsia="zh-CN"/>
    </w:rPr>
  </w:style>
  <w:style w:type="paragraph" w:customStyle="1" w:styleId="HR4">
    <w:name w:val="HR标题4"/>
    <w:basedOn w:val="a"/>
    <w:next w:val="HR0"/>
    <w:rsid w:val="00FA69CA"/>
    <w:pPr>
      <w:widowControl w:val="0"/>
      <w:numPr>
        <w:ilvl w:val="3"/>
        <w:numId w:val="3"/>
      </w:numPr>
      <w:spacing w:after="0" w:line="360" w:lineRule="auto"/>
      <w:jc w:val="both"/>
      <w:outlineLvl w:val="3"/>
    </w:pPr>
    <w:rPr>
      <w:rFonts w:ascii="Times New Roman" w:eastAsia="黑体" w:hAnsi="Times New Roman" w:cs="Times New Roman"/>
      <w:kern w:val="2"/>
      <w:sz w:val="21"/>
      <w:szCs w:val="24"/>
      <w:lang w:val="en-US" w:eastAsia="zh-CN"/>
    </w:rPr>
  </w:style>
  <w:style w:type="paragraph" w:customStyle="1" w:styleId="HR5">
    <w:name w:val="HR标题5"/>
    <w:basedOn w:val="a"/>
    <w:next w:val="HR0"/>
    <w:rsid w:val="00FA69CA"/>
    <w:pPr>
      <w:widowControl w:val="0"/>
      <w:numPr>
        <w:ilvl w:val="4"/>
        <w:numId w:val="3"/>
      </w:numPr>
      <w:spacing w:after="0" w:line="360" w:lineRule="auto"/>
      <w:jc w:val="both"/>
      <w:outlineLvl w:val="4"/>
    </w:pPr>
    <w:rPr>
      <w:rFonts w:ascii="Times New Roman" w:eastAsia="黑体" w:hAnsi="Times New Roman" w:cs="Times New Roman"/>
      <w:kern w:val="2"/>
      <w:sz w:val="21"/>
      <w:szCs w:val="24"/>
      <w:lang w:val="en-US" w:eastAsia="zh-CN"/>
    </w:rPr>
  </w:style>
  <w:style w:type="paragraph" w:customStyle="1" w:styleId="HR6">
    <w:name w:val="HR标题6"/>
    <w:basedOn w:val="a"/>
    <w:next w:val="HR0"/>
    <w:rsid w:val="00FA69CA"/>
    <w:pPr>
      <w:widowControl w:val="0"/>
      <w:numPr>
        <w:ilvl w:val="5"/>
        <w:numId w:val="3"/>
      </w:numPr>
      <w:spacing w:after="0" w:line="360" w:lineRule="auto"/>
      <w:jc w:val="both"/>
      <w:outlineLvl w:val="5"/>
    </w:pPr>
    <w:rPr>
      <w:rFonts w:ascii="Times New Roman" w:eastAsia="宋体" w:hAnsi="Times New Roman" w:cs="Times New Roman"/>
      <w:kern w:val="2"/>
      <w:sz w:val="21"/>
      <w:szCs w:val="24"/>
      <w:lang w:val="en-US" w:eastAsia="zh-CN"/>
    </w:rPr>
  </w:style>
  <w:style w:type="paragraph" w:customStyle="1" w:styleId="HR7">
    <w:name w:val="HR标题7"/>
    <w:basedOn w:val="a"/>
    <w:next w:val="HR0"/>
    <w:rsid w:val="00FA69CA"/>
    <w:pPr>
      <w:widowControl w:val="0"/>
      <w:numPr>
        <w:ilvl w:val="6"/>
        <w:numId w:val="3"/>
      </w:numPr>
      <w:spacing w:after="0" w:line="360" w:lineRule="auto"/>
      <w:jc w:val="both"/>
      <w:outlineLvl w:val="6"/>
    </w:pPr>
    <w:rPr>
      <w:rFonts w:ascii="Times New Roman" w:eastAsia="宋体" w:hAnsi="Times New Roman" w:cs="Times New Roman"/>
      <w:kern w:val="2"/>
      <w:sz w:val="21"/>
      <w:szCs w:val="24"/>
      <w:lang w:val="en-US" w:eastAsia="zh-CN"/>
    </w:rPr>
  </w:style>
  <w:style w:type="paragraph" w:customStyle="1" w:styleId="HR8">
    <w:name w:val="HR标题8"/>
    <w:basedOn w:val="a"/>
    <w:next w:val="HR0"/>
    <w:rsid w:val="00FA69CA"/>
    <w:pPr>
      <w:widowControl w:val="0"/>
      <w:numPr>
        <w:ilvl w:val="7"/>
        <w:numId w:val="3"/>
      </w:numPr>
      <w:spacing w:after="0" w:line="360" w:lineRule="auto"/>
      <w:jc w:val="both"/>
      <w:outlineLvl w:val="7"/>
    </w:pPr>
    <w:rPr>
      <w:rFonts w:ascii="Times New Roman" w:eastAsia="宋体" w:hAnsi="Times New Roman" w:cs="Times New Roman"/>
      <w:kern w:val="2"/>
      <w:sz w:val="21"/>
      <w:szCs w:val="24"/>
      <w:lang w:val="en-US" w:eastAsia="zh-CN"/>
    </w:rPr>
  </w:style>
  <w:style w:type="character" w:customStyle="1" w:styleId="HRChar">
    <w:name w:val="HR正文 Char"/>
    <w:link w:val="HR0"/>
    <w:rsid w:val="00FA69CA"/>
    <w:rPr>
      <w:kern w:val="2"/>
      <w:sz w:val="21"/>
      <w:szCs w:val="24"/>
    </w:rPr>
  </w:style>
  <w:style w:type="character" w:customStyle="1" w:styleId="-Char">
    <w:name w:val="正文-表格 Char"/>
    <w:link w:val="-"/>
    <w:locked/>
    <w:rsid w:val="00562DE8"/>
    <w:rPr>
      <w:rFonts w:ascii="Calibri" w:hAnsi="Calibri"/>
      <w:kern w:val="2"/>
      <w:sz w:val="18"/>
      <w:szCs w:val="22"/>
    </w:rPr>
  </w:style>
  <w:style w:type="paragraph" w:customStyle="1" w:styleId="-">
    <w:name w:val="正文-表格"/>
    <w:basedOn w:val="a"/>
    <w:link w:val="-Char"/>
    <w:qFormat/>
    <w:rsid w:val="00562DE8"/>
    <w:pPr>
      <w:widowControl w:val="0"/>
      <w:spacing w:after="0" w:line="240" w:lineRule="auto"/>
      <w:jc w:val="both"/>
    </w:pPr>
    <w:rPr>
      <w:rFonts w:ascii="Calibri" w:eastAsia="宋体" w:hAnsi="Calibri" w:cs="Times New Roman"/>
      <w:kern w:val="2"/>
      <w:sz w:val="18"/>
      <w:lang w:val="en-US" w:eastAsia="zh-CN"/>
    </w:rPr>
  </w:style>
  <w:style w:type="character" w:styleId="af7">
    <w:name w:val="Strong"/>
    <w:basedOn w:val="a0"/>
    <w:uiPriority w:val="22"/>
    <w:qFormat/>
    <w:rsid w:val="00870618"/>
    <w:rPr>
      <w:b/>
      <w:bCs/>
    </w:rPr>
  </w:style>
  <w:style w:type="paragraph" w:styleId="af8">
    <w:name w:val="Plain Text"/>
    <w:basedOn w:val="a"/>
    <w:link w:val="af9"/>
    <w:uiPriority w:val="99"/>
    <w:unhideWhenUsed/>
    <w:rsid w:val="007B71F7"/>
    <w:pPr>
      <w:spacing w:after="0" w:line="240" w:lineRule="auto"/>
    </w:pPr>
    <w:rPr>
      <w:rFonts w:ascii="Calibri" w:eastAsia="宋体" w:hAnsi="Calibri" w:cs="宋体"/>
      <w:sz w:val="21"/>
      <w:szCs w:val="21"/>
      <w:lang w:val="en-US" w:eastAsia="zh-CN"/>
    </w:rPr>
  </w:style>
  <w:style w:type="character" w:customStyle="1" w:styleId="af9">
    <w:name w:val="纯文本 字符"/>
    <w:basedOn w:val="a0"/>
    <w:link w:val="af8"/>
    <w:uiPriority w:val="99"/>
    <w:rsid w:val="007B71F7"/>
    <w:rPr>
      <w:rFonts w:ascii="Calibri" w:hAnsi="Calibri" w:cs="宋体"/>
      <w:sz w:val="21"/>
      <w:szCs w:val="21"/>
    </w:rPr>
  </w:style>
  <w:style w:type="paragraph" w:styleId="afa">
    <w:name w:val="Body Text"/>
    <w:basedOn w:val="a"/>
    <w:link w:val="afb"/>
    <w:rsid w:val="007B71F7"/>
    <w:pPr>
      <w:tabs>
        <w:tab w:val="left" w:pos="1134"/>
        <w:tab w:val="left" w:pos="1701"/>
        <w:tab w:val="left" w:pos="2835"/>
        <w:tab w:val="left" w:pos="3969"/>
        <w:tab w:val="left" w:pos="5103"/>
        <w:tab w:val="left" w:pos="6237"/>
        <w:tab w:val="left" w:pos="7371"/>
        <w:tab w:val="left" w:pos="8505"/>
      </w:tabs>
      <w:spacing w:before="120" w:after="60" w:line="240" w:lineRule="auto"/>
      <w:ind w:left="1134"/>
    </w:pPr>
    <w:rPr>
      <w:rFonts w:ascii="Times New Roman" w:hAnsi="Times New Roman" w:cs="Times New Roman"/>
      <w:szCs w:val="20"/>
      <w:lang w:val="en-US"/>
    </w:rPr>
  </w:style>
  <w:style w:type="character" w:customStyle="1" w:styleId="afb">
    <w:name w:val="正文文本 字符"/>
    <w:basedOn w:val="a0"/>
    <w:link w:val="afa"/>
    <w:rsid w:val="007B71F7"/>
    <w:rPr>
      <w:rFonts w:eastAsiaTheme="minorEastAsia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54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9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82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5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9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7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2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9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oleObject" Target="embeddings/oleObject2.bin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oleObject" Target="embeddings/oleObject1.bin"/><Relationship Id="rId23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V:\Templates\Template%20ISG%20document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451C0BF-8278-4BDB-878D-9A49E7CE6E2D}">
  <we:reference id="4f5fc3d5-136b-4c76-b40a-6b26653cd4f1" version="1.2.0.0" store="EnglishAssistanceProvider" storeType="Registry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4"/>
    <customShpInfo spid="_x0000_s2053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473E4FA-1F3F-4D24-9006-A007DA0AD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ISG documents.dotx</Template>
  <TotalTime>10</TotalTime>
  <Pages>18</Pages>
  <Words>1636</Words>
  <Characters>9326</Characters>
  <Application>Microsoft Office Word</Application>
  <DocSecurity>0</DocSecurity>
  <Lines>77</Lines>
  <Paragraphs>21</Paragraphs>
  <ScaleCrop>false</ScaleCrop>
  <Company>HP</Company>
  <LinksUpToDate>false</LinksUpToDate>
  <CharactersWithSpaces>10941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EEA Development Trends Guidelines</dc:title>
  <dc:creator>Lars Persson</dc:creator>
  <cp:lastModifiedBy>上官彤(DFCV东风商用车技术中心电控开发部EEA及整车电控开发室)</cp:lastModifiedBy>
  <cp:revision>3</cp:revision>
  <cp:lastPrinted>2017-06-14T05:01:00Z</cp:lastPrinted>
  <dcterms:created xsi:type="dcterms:W3CDTF">2024-08-20T01:17:00Z</dcterms:created>
  <dcterms:modified xsi:type="dcterms:W3CDTF">2024-08-20T01:18:00Z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